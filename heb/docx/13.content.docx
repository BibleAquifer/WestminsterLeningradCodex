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1 Chronicles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אָדָ֥ם שֵׁ֖ת אֱנֽוֹשׁ׃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קֵינָ֥ן מַהֲלַלְאֵ֖ל יָֽרֶד׃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חֲנ֥וֹךְ מְתוּשֶׁ֖לַח לָֽמֶךְ׃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נֹ֥חַ שֵׁ֖ם חָ֥ם וָיָֽפֶת׃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בְּנֵ֣י יֶ֔פֶת גֹּ֣מֶר וּמָג֔וֹג וּמָדַ֖י וְיָוָ֣ן וְתֻבָ֑ל וּמֶ֖שֶׁךְ וְתִירָֽס׃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וּבְנֵ֖י גֹּ֑מֶר אַשְׁכֲּנַ֥ז וְדִיפַ֖ת וְתוֹגַרְמָֽה׃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וּבְנֵ֥י יָוָ֖ן אֱלִישָׁ֣ה וְתַרְשִׁ֑ישָׁה כִּתִּ֖ים וְרוֹדָנִֽים׃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בְּנֵ֖י חָ֑ם כּ֥וּשׁ וּמִצְרַ֖יִם פּ֥וּט וּכְנָֽעַן׃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וּבְנֵ֣י כ֔וּשׁ סְבָא֙ וַחֲוִילָ֔ה וְסַבְתָּ֥א וְרַעְמָ֖א וְסַבְתְּכָ֑א וּבְנֵ֥י רַעְמָ֖א שְׁבָ֥א וּדְדָֽן׃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וְכ֖וּשׁ יָלַ֣ד אֶת־נִמְר֑וֹד ה֣וּא הֵחֵ֔ל לִהְי֥וֹת גִּבּ֖וֹר בָּאָֽרֶץ׃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וּמִצְרַ֡יִם יָלַ֞ד אֶת־לודיים וְאֶת־עֲנָמִ֛ים וְאֶת־לְהָבִ֖ים וְאֶת־נַפְתֻּחִֽים׃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וְֽאֶת־פַּתְרֻסִ֞ים וְאֶת־כַּסְלֻחִ֗ים אֲשֶׁ֨ר יָצְא֥וּ מִשָּׁ֛ם פְּלִשְׁתִּ֖ים וְאֶת־כַּפְתֹּרִֽים׃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וּכְנַ֗עַן יָלַ֛ד אֶת־צִיד֥וֹן בְּכֹר֖וֹ וְאֶת־חֵֽת׃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וְאֶת־הַיְבוּסִי֙ וְאֶת־הָ֣אֱמֹרִ֔י וְאֵ֖ת הַגִּרְגָּשִֽׁי׃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וְאֶת־הַחִוִּ֥י וְאֶת־הַֽעַרְקִ֖י וְאֶת־הַסִּינִֽי׃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וְאֶת־הָאַרְוָדִ֥י וְאֶת־הַצְּמָרִ֖י וְאֶת־הַֽחֲמָתִֽי׃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בְּנֵ֣י שֵׁ֔ם עֵילָ֣ם וְאַשּׁ֔וּר וְאַרְפַּכְשַׁ֖ד וְל֣וּד וַאֲרָ֑ם וְע֥וּץ וְח֖וּל וְגֶ֥תֶר וָמֶֽשֶׁךְ׃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וְאַרְפַּכְשַׁ֖ד יָלַ֣ד אֶת־שָׁ֑לַח וְשֶׁ֖לַח יָלַ֥ד אֶת־עֵֽבֶר׃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וּלְעֵ֥בֶר יֻלַּ֖ד שְׁנֵ֣י בָנִ֑ים שֵׁ֣ם הָאֶחָ֞ד פֶּ֗לֶג כִּ֤י בְיָמָיו֙ נִפְלְגָ֣ה הָאָ֔רֶץ וְשֵׁ֥ם אָחִ֖יו יָקְטָֽן׃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וְיָקְטָ֣ן יָלַ֔ד אֶת־אַלְמוֹדָ֖ד וְאֶת־שָׁ֑לֶף וְאֶת־חֲצַרְמָ֖וֶת וְאֶת־יָֽרַח׃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וְאֶת־הֲדוֹרָ֥ם וְאֶת־אוּזָ֖ל וְאֶת־דִּקְלָֽה׃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וְאֶת־עֵיבָ֥ל וְאֶת־אֲבִימָאֵ֖ל וְאֶת־שְׁבָֽא׃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וְאֶת־אוֹפִ֥יר וְאֶת־חֲוִילָ֖ה וְאֶת־יוֹבָ֑ב כָּל־אֵ֖לֶּה בְּנֵ֥י יָקְטָֽן׃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שֵׁ֥ם ׀ אַרְפַּכְשַׁ֖ד שָֽׁלַח׃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עֵ֥בֶר פֶּ֖לֶג רְעֽוּ׃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שְׂר֥וּג נָח֖וֹר תָּֽרַח׃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אַבְרָ֖ם ה֥וּא אַבְרָהָֽם׃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בְּנֵי֙ אַבְרָהָ֔ם יִצְחָ֖ק וְיִשְׁמָעֵֽאל׃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אֵ֖לֶּה תֹּלְדוֹתָ֑ם בְּכ֤וֹר יִשְׁמָעֵאל֙ נְבָי֔וֹת וְקֵדָ֥ר וְאַדְבְּאֵ֖ל וּמִבְשָֽׂם׃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מִשְׁמָ֣ע וְדוּמָ֔ה מַשָּׂ֖א חֲדַ֥ד וְתֵימָֽא׃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יְט֥וּר נָפִ֖ישׁ וָקֵ֑דְמָה אֵ֥לֶּה הֵ֖ם בְּנֵ֥י יִשְׁמָעֵֽאל׃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וּבְנֵ֨י קְטוּרָ֜ה פִּילֶ֣גֶשׁ אַבְרָהָ֗ם יָלְדָ֞ה אֶת־זִמְרָ֧ן וְיָקְשָׁ֛ן וּמְדָ֥ן וּמִדְיָ֖ן וְיִשְׁבָּ֣ק וְשׁ֑וּחַ וּבְנֵ֥י יָקְשָׁ֖ן שְׁבָ֥א וּדְדָֽן׃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וּבְנֵ֣י מִדְיָ֗ן עֵיפָ֤ה וָעֵ֙פֶר֙ וַחֲנ֔וֹךְ וַאֲבִידָ֖ע וְאֶלְדָּעָ֑ה כָּל־אֵ֖לֶּה בְּנֵ֥י קְטוּרָֽה׃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וַיּ֥וֹלֶד אַבְרָהָ֖ם אֶת־יִצְחָ֑ק ס בְּנֵ֣י יִצְחָ֔ק עֵשָׂ֖ו וְיִשְׂרָאֵֽל׃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בְּנֵ֖י עֵשָׂ֑ו אֱלִיפַ֛ז רְעוּאֵ֥ל וִיע֖וּשׁ וְיַעְלָ֥ם וְקֹֽרַח׃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בְּנֵ֖י אֱלִיפָ֑ז תֵּימָ֤ן וְאוֹמָר֙ צְפִ֣י וְגַעְתָּ֔ם קְנַ֖ז וְתִמְנָ֥ע וַעֲמָלֵֽק׃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בְּנֵ֖י רְעוּאֵ֑ל נַ֥חַת זֶ֖רַח שַׁמָּ֥ה וּמִזָּֽה׃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וּבְנֵ֣י שֵׂעִ֔יר לוֹטָ֥ן וְשׁוֹבָ֖ל וְצִבְע֣וֹן וַֽעֲנָ֑ה וְדִישֹׁ֥ן וְאֵ֖צֶר וְדִישָֽׁן׃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וּבְנֵ֥י לוֹטָ֖ן חֹרִ֣י וְהוֹמָ֑ם וַאֲח֥וֹת לוֹטָ֖ן תִּמְנָֽע׃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בְּנֵ֣י שׁוֹבָ֔ל עַלְיָ֧ן וּמָנַ֛חַת וְעֵיבָ֖ל שְׁפִ֣י וְאוֹנָ֑ם ס וּבְנֵ֥י צִבְע֖וֹן אַיָּ֥ה וַעֲנָֽה׃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בְּנֵ֥י עֲנָ֖ה דִּישׁ֑וֹן ס וּבְנֵ֣י דִישׁ֔וֹן חַמְרָ֥ן וְאֶשְׁבָּ֖ן וְיִתְרָ֥ן וּכְרָֽן׃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בְּֽנֵי־אֵ֔צֶר בִּלְהָ֥ן וְזַעֲוָ֖ן יַעֲקָ֑ן בְּנֵ֥י דִישׁ֖וֹן ע֥וּץ וַאֲרָֽן׃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וְאֵ֣לֶּה הַמְּלָכִ֗ים אֲשֶׁ֤ר מָלְכוּ֙ בְּאֶ֣רֶץ אֱד֔וֹם לִפְנֵ֥י מְלָךְ־מֶ֖לֶךְ לִבְנֵ֣י יִשְׂרָאֵ֑ל בֶּ֚לַע בֶּן־בְּע֔וֹר וְשֵׁ֥ם עִיר֖וֹ דִּנְהָֽבָה׃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וַיָּ֖מָת בָּ֑לַע וַיִּמְלֹ֣ךְ תַּחְתָּ֔יו יוֹבָ֥ב בֶּן־זֶ֖רַח מִבָּצְרָֽה׃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וַיָּ֖מָת יוֹבָ֑ב וַיִּמְלֹ֣ךְ תַּחְתָּ֔יו חוּשָׁ֖ם מֵאֶ֥רֶץ הַתֵּימָנִֽי׃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וַיָּ֖מָת חוּשָׁ֑ם וַיִּמְלֹ֨ךְ תַּחְתָּ֜יו הֲדַ֣ד בֶּן־בְּדַ֗ד הַמַּכֶּ֤ה אֶת־מִדְיָן֙ בִּשְׂדֵ֣ה מוֹאָ֔ב וְשֵׁ֥ם עִיר֖וֹ עיות׃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וַיָּ֖מָת הֲדָ֑ד וַיִּמְלֹ֣ךְ תַּחְתָּ֔יו שַׂמְלָ֖ה מִמַּשְׂרֵקָֽה׃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וַיָּ֖מָת שַׂמְלָ֑ה וַיִּמְלֹ֣ךְ תַּחְתָּ֔יו שָׁא֖וּל מֵרְחֹב֥וֹת הַנָּהָֽר׃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וַיָּ֖מָת שָׁא֑וּל וַיִּמְלֹ֣ךְ תַּחְתָּ֔יו בַּ֥עַל חָנָ֖ן בֶּן־עַכְבּֽוֹר׃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וַיָּ֙מָת֙ בַּ֣עַל חָנָ֔ן וַיִּמְלֹ֤ךְ תַּחְתָּיו֙ הֲדַ֔ד וְשֵׁ֥ם עִיר֖וֹ פָּ֑עִי וְשֵׁ֨ם אִשְׁתּ֤וֹ מְהֵיטַבְאֵל֙ בַּת־מַטְרֵ֔ד בַּ֖ת מֵ֥י זָהָֽב׃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וַיָּ֖מָת הֲדָ֑ד ס וַיִּהְיוּ֙ אַלּוּפֵ֣י אֱד֔וֹם אַלּ֥וּף תִּמְנָ֛ע אַלּ֥וּף עליה אַלּ֥וּף יְתֵֽת׃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אַלּ֧וּף אָהֳלִיבָמָ֛ה אַלּ֥וּף אֵלָ֖ה אַלּ֥וּף פִּינֹֽן׃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אַלּ֥וּף קְנַ֛ז אַלּ֥וּף תֵּימָ֖ן אַלּ֣וּף מִבְצָֽר׃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אַלּ֥וּף מַגְדִּיאֵ֖ל אַלּ֣וּף עִירָ֑ם אֵ֖לֶּה אַלּוּפֵ֥י אֱדֽוֹם׃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אֵ֖לֶּה בְּנֵ֣י יִשְׂרָאֵ֑ל רְאוּבֵ֤ן שִׁמְעוֹן֙ לֵוִ֣י וִיהוּדָ֔ה יִשָׂשכָ֖ר וּזְבֻלֽוּן׃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דָּ֚ן יוֹסֵ֣ף וּבִנְיָמִ֔ן נַפְתָּלִ֖י גָּ֥ד וְאָשֵֽׁר׃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בְּנֵ֣י יְהוּדָ֗ה עֵ֤ר וְאוֹנָן֙ וְשֵׁלָ֔ה שְׁלוֹשָׁה֙ נ֣וֹלַד ל֔וֹ מִבַּת־שׁ֖וּעַ הַֽכְּנַעֲנִ֑ית וַיְהִ֞י עֵ֣ר ׀ בְּכ֣וֹר יְהוּדָ֗ה רַ֛ע בְּעֵינֵ֥י יְהוָ֖ה וַיְמִיתֵֽהוּ׃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וְתָמָר֙ כַּלָּת֔וֹ יָ֥לְדָה לּ֖וֹ אֶת־פֶּ֣רֶץ וְאֶת־זָ֑רַח כָּל־בְּנֵ֥י יְהוּדָ֖ה 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בְּנֵי־פֶ֖רֶץ חֶצְר֥וֹן וְחָמֽוּל׃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וּבְנֵ֣י זֶ֗רַח זִ֠מְרִי וְאֵיתָ֧ן וְהֵימָ֛ן וְכַלְכֹּ֥ל וָדָ֖רַע כֻּלָּ֥ם 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וּבְנֵ֖י כַּרְמִ֑י עָכָר֙ עוֹכֵ֣ר יִשְׂרָאֵ֔ל אֲשֶׁ֥ר מָעַ֖ל בַּחֵֽרֶם׃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וּבְנֵ֥י אֵיתָ֖ן עֲזַרְיָֽה׃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וּבְנֵ֥י חֶצְר֖וֹן אֲשֶׁ֣ר נוֹלַד־ל֑וֹ אֶת־יְרַחְמְאֵ֥ל וְאֶת־רָ֖ם וְאֶת־כְּלוּבָֽי׃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וְרָ֖ם הוֹלִ֣יד אֶת־עַמִּינָדָ֑ב וְעַמִּינָדָב֙ הוֹלִ֣יד אֶת־נַחְשׁ֔וֹן נְשִׂ֖יא בְּנֵ֥י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וְנַחְשׁוֹן֙ הוֹלִ֣יד אֶת־שַׂלְמָ֔א וְשַׂלְמָ֖א הוֹלִ֥יד אֶת־בֹּֽעַז׃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וּבֹ֙עַז֙ הוֹלִ֣יד אֶת־עוֹבֵ֔ד וְעוֹבֵ֖ד הוֹלִ֥יד אֶת־יִשָֽׁי׃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וְאִישַׁ֛י הוֹלִ֥יד אֶת־בְּכֹר֖וֹ אֶת־אֱלִיאָ֑ב וַאֲבִינָדָב֙ הַשֵּׁנִ֔י וְשִׁמְעָ֖א הַשְּׁלִישִֽׁי׃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נְתַנְאֵל֙ הָֽרְבִיעִ֔י רַדַּ֖י הַחֲמִישִֽׁי׃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אֹ֚צֶם הַשִּׁשִּׁ֔י דָּוִ֖יד הַשְּׁבִעִֽי׃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ואחיתיהם צְרוּיָ֣ה וַאֲבִיגָ֑יִל וּבְנֵ֣י צְרוּיָ֗ה אַבְשַׁ֛י וְיוֹאָ֥ב וַעֲשָׂה־אֵ֖ל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וַאֲבִיגַ֕יִל יָלְדָ֖ה אֶת־עֲמָשָׂ֑א וַאֲבִ֣י עֲמָשָׂ֔א יֶ֖תֶר הַיִּשְׁמְעֵאלִֽי׃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וְכָלֵ֣ב בֶּן־חֶצְר֗וֹן הוֹלִ֛יד אֶת־עֲזוּבָ֥ה אִשָּׁ֖ה וְאֶת־יְרִיע֑וֹת וְאֵ֣לֶּה בָנֶ֔יהָ יֵ֥שֶׁר וְשׁוֹבָ֖ב וְאַרְדּֽוֹן׃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וַתָּ֖מָת עֲזוּבָ֑ה וַיִּֽקַּֽח־ל֤וֹ כָלֵב֙ אֶת־אֶפְרָ֔ת וַתֵּ֥לֶד ל֖וֹ אֶת־חֽוּר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וְחוּר֙ הוֹלִ֣יד אֶת־אוּרִ֔י וְאוּרִ֖י הוֹלִ֥יד אֶת־בְּצַלְאֵֽל׃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וְאַחַ֗ר בָּ֤א חֶצְרוֹן֙ אֶל־בַּת־מָכִיר֙ אֲבִ֣י גִלְעָ֔ד וְה֣וּא לְקָחָ֔הּ וְה֖וּא בֶּן־שִׁשִּׁ֣ים שָׁנָ֑ה וַתֵּ֥לֶד ל֖וֹ אֶת־שְׂגֽוּב׃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וּשְׂג֖וּב הוֹלִ֣יד אֶת־יָאִ֑יר וַֽיְהִי־ל֗וֹ עֶשְׂרִ֤ים וְשָׁלוֹשׁ֙ עָרִ֔ים בְּאֶ֖רֶץ 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וַיִּקַּ֣ח גְּשֽׁוּר־וַ֠אֲרָם אֶת־חַוֺּ֨ת יָאִ֧יר מֵאִתָּ֛ם אֶת־קְנָ֥ת וְאֶת־בְּנֹתֶ֖יהָ שִׁשִּׁ֣ים עִ֑יר כָּל־אֵ֕לֶּה בְּנֵ֖י מָכִ֥יר אֲבִי־גִלְעָֽד׃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וְאַחַ֥ר מוֹת־חֶצְר֖וֹן בְּכָלֵ֣ב אֶפְרָ֑תָה וְאֵ֤שֶׁת חֶצְרוֹן֙ אֲבִיָּ֔ה וַתֵּ֣לֶד ל֔וֹ אֶת־אַשְׁח֖וּר אֲבִ֥י תְקֽוֹעַ׃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וַיִּהְי֧וּ בְנֵי־יְרַחְמְאֵ֛ל בְּכ֥וֹר חֶצְר֖וֹן הַבְּכ֣וֹר ׀ רָ֑ם וּבוּנָ֥ה וָאֹ֛רֶן וָאֹ֖צֶם אֲחִיָּֽה׃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וַתְּהִ֨י אִשָּׁ֥ה אַחֶ֛רֶת לִֽירַחְמְאֵ֖ל וּשְׁמָ֣הּ עֲטָרָ֑ה הִ֖יא אֵ֥ם אוֹנָֽם׃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וַיִּהְי֥וּ בְנֵי־רָ֖ם בְּכ֣וֹר יְרַחְמְאֵ֑ל מַ֥עַץ וְיָמִ֖ין וָעֵֽקֶר׃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וַיִּהְי֥וּ בְנֵי־אוֹנָ֖ם שַׁמַּ֣י וְיָדָ֑ע וּבְנֵ֣י שַׁמַּ֔י נָדָ֖ב וַאֲבִישֽׁוּר׃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וְשֵׁ֛ם אֵ֥שֶׁת אֲבִישׁ֖וּר אֲבִיהָ֑יִל וַתֵּ֣לֶד ל֔וֹ אֶת־אַחְבָּ֖ן וְאֶת־מוֹלִֽיד׃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וּבְנֵ֥י נָדָ֖ב סֶ֣לֶד וְאַפָּ֑יִם וַיָּ֥מָת סֶ֖לֶד לֹ֥א בָנִֽים׃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וּבְנֵ֥י אַפַּ֖יִם יִשְׁעִ֑י וּבְנֵ֤י יִשְׁעִי֙ שֵׁשָׁ֔ן וּבְנֵ֥י שֵׁשָׁ֖ן אַחְלָֽי׃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וּבְנֵ֤י יָדָע֙ אֲחִ֣י שַׁמַּ֔י יֶ֖תֶר וְיוֹנָתָ֑ן וַיָּ֥מָת יֶ֖תֶר לֹ֥א בָנִֽים׃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וּבְנֵ֥י יוֹנָתָ֖ן פֶּ֣לֶת וְזָזָ֑א אֵ֥לֶּה הָי֖וּ בְּנֵ֥י יְרַחְמְאֵֽל׃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וְלֹֽא־הָיָ֧ה לְשֵׁשָׁ֛ן בָּנִ֖ים כִּ֣י אִם־בָּנ֑וֹת וּלְשֵׁשָׁ֛ן עֶ֥בֶד מִצְרִ֖י וּשְׁמ֥וֹ יַרְחָֽע׃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וַיִּתֵּ֨ן שֵׁשָׁ֧ן אֶת־בִּתּ֛וֹ לְיַרְחָ֥ע עַבְדּ֖וֹ לְאִשָּׁ֑ה וַתֵּ֥לֶד ל֖וֹ אֶת־עַתָּֽי׃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וְעַתַּי֙ הֹלִ֣יד אֶת־נָתָ֔ן וְנָתָ֖ן הוֹלִ֥יד אֶת־זָבָֽד׃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וְזָבָד֙ הוֹלִ֣יד אֶת־אֶפְלָ֔ל וְאֶפְלָ֖ל הוֹלִ֥יד אֶת־עוֹבֵֽד׃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וְעוֹבֵד֙ הוֹלִ֣יד אֶת־יֵה֔וּא וְיֵה֖וּא הוֹלִ֥יד אֶת־עֲזַרְיָֽה׃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וַעֲזַרְיָה֙ הֹלִ֣יד אֶת־חָ֔לֶץ וְחֶ֖לֶץ הֹלִ֥יד אֶת־אֶלְעָשָֽׂה׃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וְאֶלְעָשָׂה֙ הֹלִ֣יד אֶת־סִֽסְמָ֔י וְסִסְמַ֖י הֹלִ֥יד אֶת־שַׁלּֽוּם׃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וְשַׁלּוּם֙ הוֹלִ֣יד אֶת־יְקַמְיָ֔ה וִֽיקַמְיָ֖ה הֹלִ֥יד אֶת־אֱלִישָׁמָֽע׃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וּבְנֵ֤י כָלֵב֙ אֲחִ֣י יְרַחְמְאֵ֔ל מֵישָׁ֥ע בְּכֹר֖וֹ ה֣וּא אֲבִי־זִ֑יף וּבְנֵ֥י מָרֵשָׁ֖ה אֲבִ֥י חֶבְרֽוֹן׃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וּבְנֵ֖י חֶבְר֑וֹן קֹ֥רַח וְתַפֻּ֖חַ וְרֶ֥קֶם וָשָֽׁמַע׃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וְשֶׁ֣מַע הוֹלִ֔יד אֶת־רַ֖חַם אֲבִ֣י יָרְקֳעָ֑ם וְרֶ֖קֶם הוֹלִ֥יד אֶת־שַׁמָּֽי׃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וּבֶן־שַׁמַּ֖י מָע֑וֹן וּמָע֖וֹן אֲבִ֥י בֵֽית־צֽוּר׃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וְעֵיפָה֙ פִּילֶ֣גֶשׁ כָּלֵ֔ב יָֽלְדָ֛ה אֶת־חָרָ֥ן וְאֶת־מוֹצָ֖א וְאֶת־גָּזֵ֑ז וְחָרָ֖ן הֹלִ֥יד אֶת־גָּזֵֽז׃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וּבְנֵ֖י יָהְדָּ֑י רֶ֧גֶם וְיוֹתָ֛ם וְגֵישָׁ֥ן וָפֶ֖לֶט וְעֵיפָ֥ה וָשָֽׁעַף׃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פִּלֶ֤גֶשׁ כָּלֵב֙ מַעֲכָ֔ה יָ֥לַד שֶׁ֖בֶר וְאֶֽת־תִּרְחֲנָֽה׃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וַתֵּ֗לֶד שַׁ֚עַף אֲבִ֣י מַדְמַנָּ֔ה אֶת־שְׁוָ֛א אֲבִ֥י מַכְבֵּנָ֖ה וַאֲבִ֣י גִבְעָ֑א וּבַת־כָּלֵ֖ב עַכְסָֽה׃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אֵ֤לֶּה הָיוּ֙ בְּנֵ֣י כָלֵ֔ב בֶּן־ח֖וּר בְּכ֣וֹר אֶפְרָ֑תָה שׁוֹבָ֕ל אֲבִ֖י קִרְיַ֥ת יְעָרִֽים׃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שַׂלְמָא֙ אֲבִ֣י בֵֽית־לָ֔חֶם חָרֵ֖ף אֲבִ֥י בֵית־גָּדֵֽר׃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וַיִּהְי֤וּ בָנִים֙ לְשׁוֹבָ֔ל אֲבִ֖י קִרְיַ֣ת יְעָרִ֑ים הָרֹאֶ֖ה חֲצִ֥י הַמְּנֻחֽוֹת׃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וּמִשְׁפְּחוֹת֙ קִרְיַ֣ת יְעָרִ֔ים הַיִּתְרִי֙ וְהַפּוּתִ֔י וְהַשֻּׁמָתִ֖י וְהַמִּשְׁרָעִ֑י מֵאֵ֗לֶּה יָצְאוּ֙ הַצָּ֣רְעָתִ֔י וְהָאֶשְׁתָּ֖אֻֽלִֽי׃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בְּנֵ֣י שַׂלְמָ֗א בֵּ֥ית לֶ֙חֶם֙ וּנְט֣וֹפָתִ֔י עַטְר֖וֹת בֵּ֣ית יוֹאָ֑ב וַחֲצִ֥י הַמָּנַחְתִּ֖י הַצָּרְעִֽי׃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וּמִשְׁפְּח֤וֹת סֹפְרִים֙ ישבו יַעְבֵּ֔ץ תִּרְעָתִ֥ים שִׁמְעָתִ֖ים שׂוּכָתִ֑ים הֵ֚מָּה הַקִּינִ֣ים הַבָּאִ֔ים מֵחַמַּ֖ת אֲבִ֥י בֵית־רֵכָֽב׃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וְאֵ֤לֶּה הָיוּ֙ בְּנֵ֣י דָויִ֔ד אֲשֶׁ֥ר נֽוֹלַד־ל֖וֹ בְּחֶבְר֑וֹן הַבְּכ֣וֹר ׀ אַמְנֹ֗ן לַאֲחִינֹ֙עַם֙ הַיִּזְרְעֵאלִ֔ית שֵׁנִי֙ דָּנִיֵּ֔אל לַאֲבִיגַ֖יִל הַֽכַּרְמְלִֽית׃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הַשְּׁלִשִׁי֙ לְאַבְשָׁל֣וֹם בֶּֽן־מַעֲכָ֔ה בַּת־תַּלְמַ֖י מֶ֣לֶךְ גְּשׁ֑וּר הָרְבִיעִ֖י אֲדֹנִיָּ֥ה בֶן־חַגִּֽית׃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הַחֲמִישִׁ֥י שְׁפַטְיָ֖ה לַאֲבִיטָ֑ל הַשִּׁשִּׁ֥י יִתְרְעָ֖ם לְעֶגְלָ֥ה אִשְׁתּֽוֹ׃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שִׁשָּׁה֙ נֽוֹלַד־ל֣וֹ בְחֶבְר֔וֹן וַיִּ֨מְלָךְ־שָׁ֔ם שֶׁ֥בַע שָׁנִ֖ים וְשִׁשָּׁ֣ה חֳדָשִׁ֑ים וּשְׁלֹשִׁ֤ים וְשָׁלוֹשׁ֙ שָׁנָ֔ה מָלַ֖ךְ בִּירוּשָׁלִָֽם׃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וְאֵ֥לֶּה נוּלְּדוּ־ל֖וֹ בִּירוּשָׁלָ֑יִם שִׁ֠מְעָא וְשׁוֹבָ֞ב וְנָתָ֤ן וּשְׁלֹמֹה֙ אַרְבָּעָ֔ה לְבַת־שׁ֖וּעַ בַּת־עַמִּיאֵֽל׃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וְיִבְחָ֥ר וֶאֱלִישָׁמָ֖ע וֶאֱלִיפָֽלֶט׃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וְנֹ֥גַהּ וְנֶ֖פֶג וְיָפִֽיעַ׃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וֶאֱלִישָׁמָ֧ע וְאֶלְיָדָ֛ע וֶאֱלִיפֶ֖לֶט תִּשְׁעָֽה׃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כֹּ֖ל בְּנֵ֣י דָוִ֑יד מִלְּבַ֥ד בְּֽנֵי־פִֽילַגְשִׁ֖ים וְתָמָ֥ר אֲחוֹתָֽם׃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וּבֶן־שְׁלֹמֹ֖ה רְחַבְעָ֑ם אֲבִיָּ֥ה בְנ֛וֹ אָסָ֥א בְנ֖וֹ יְהוֹשָׁפָ֥ט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יוֹרָ֥ם בְּנ֛וֹ אֲחַזְיָ֥הוּ בְנ֖וֹ יוֹאָ֥שׁ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אֲמַצְיָ֧הוּ בְנ֛וֹ עֲזַרְיָ֥ה בְנ֖וֹ יוֹתָ֥ם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אָחָ֥ז בְּנ֛וֹ חִזְקִיָּ֥הוּ בְנ֖וֹ מְנַשֶּׁ֥ה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אָמ֥וֹן בְּנ֖וֹ יֹאשִׁיָּ֥הוּ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וּבְנֵי֙ יֹאשִׁיָּ֔הוּ הַבְּכוֹר֙ יוֹחָנָ֔ן הַשֵּׁנִ֖י יְהוֹיָקִ֑ים הַשְּׁלִשִׁי֙ צִדְקִיָּ֔הוּ הָרְבִיעִ֖י שַׁלּֽוּם׃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וּבְנֵ֖י יְהוֹיָקִ֑ים יְכָנְיָ֥ה בְנ֖וֹ צִדְקִיָּ֥ה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וּבְנֵי֙ יְכָנְיָ֣ה אַסִּ֔ר שְׁאַלְתִּיאֵ֖ל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וּמַלְכִּירָ֥ם וּפְדָיָ֖ה וְשֶׁנְאַצַּ֑ר יְקַמְיָ֥ה הוֹשָׁמָ֖ע וּנְדַבְיָֽה׃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וּבְנֵ֣י פְדָיָ֔ה זְרֻבָּבֶ֖ל וְשִׁמְעִ֑י וּבֶן־זְרֻבָּבֶל֙ מְשֻׁלָּ֣ם וַחֲנַנְיָ֔ה וּשְׁלֹמִ֖ית אֲחוֹתָֽם׃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וַחֲשֻׁבָ֡ה וָ֠אֹהֶל וּבֶרֶכְיָ֧ה וַֽחֲסַדְיָ֛ה י֥וּשַׁב חֶ֖סֶד חָמֵֽשׁ׃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וּבֶן־חֲנַנְיָ֖ה פְּלַטְיָ֣ה וִישַֽׁעְיָ֑ה בְּנֵ֤י רְפָיָה֙ בְּנֵ֣י אַרְנָ֔ן בְּנֵ֥י עֹבַדְיָ֖ה בְּנֵ֥י שְׁכַנְיָֽה׃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וּבְנֵ֥י שְׁכַנְיָ֖ה שְׁמַעְיָ֑ה וּבְנֵ֣י שְׁמַעְיָ֗ה חַטּ֡וּשׁ וְ֠יִגְאָל וּבָרִ֧יחַ וּנְעַרְיָ֛ה וְשָׁפָ֖ט שִׁשָּֽׁה׃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וּבֶן־נְעַרְיָ֗ה אֶלְיוֹעֵינַ֧י וְחִזְקִיָּ֛ה וְעַזְרִיקָ֖ם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וּבְנֵ֣י אֶלְיוֹעֵינַ֗י הדיוהו וְאֶלְיָשִׁ֡יב וּפְלָיָ֡ה וְ֠עַקּוּב וְיוֹחָנָ֧ן וּדְלָיָ֛ה וַעֲנָ֖נִי שִׁבְעָֽה׃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בְּנֵ֖י יְהוּדָ֑ה פֶּ֧רֶץ חֶצְר֛וֹן וְכַרְמִ֖י וְח֥וּר וְשׁוֹבָֽל׃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וּרְאָיָ֤ה בֶן־שׁוֹבָל֙ הוֹלִ֣יד אֶת־יַ֔חַת וְיַ֣חַת הֹלִ֔יד אֶת־אֲחוּמַ֖י וְאֶת־לָ֑הַד אֵ֖לֶּה מִשְׁפְּח֥וֹת הַצָּֽרְעָתִֽי׃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וְאֵ֙לֶּה֙ אֲבִ֣י עֵיטָ֔ם יִזְרְעֶ֥אל וְיִשְׁמָ֖א וְיִדְבָּ֑שׁ וְשֵׁ֥ם אֲחוֹתָ֖ם הַצְלֶלְפּֽוֹנִי׃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וּפְנוּאֵל֙ אֲבִ֣י גְדֹ֔ר וְעֵ֖זֶר אֲבִ֣י חוּשָׁ֑ה אֵ֤לֶּה בְנֵי־חוּר֙ בְּכ֣וֹר אֶפְרָ֔תָה אֲבִ֖י 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וּלְאַשְׁחוּר֙ אֲבִ֣י תְק֔וֹעַ הָי֖וּ שְׁתֵּ֣י נָשִׁ֑ים חֶלְאָ֖ה וְנַעֲרָֽה׃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וַתֵּ֨לֶד ל֤וֹ נַעֲרָה֙ אֶת־אֲחֻזָּ֣ם וְאֶת־חֵ֔פֶר וְאֶת־תֵּימְנִ֖י וְאֶת־הָאֲחַשְׁתָּרִ֑י אֵ֖לֶּה בְּנֵ֥י נַעֲרָֽה׃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וּבְנֵ֖י חֶלְאָ֑ה צֶ֥רֶת יצחר וְאֶתְנָֽן׃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וְק֣וֹץ הוֹלִ֔יד אֶת־עָנ֖וּב וְאֶת־הַצֹּבֵבָ֑ה וּמִשְׁפְּח֥וֹת אֲחַרְחֵ֖ל בֶּן־הָרֽוּם׃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וַיְהִ֣י יַעְבֵּ֔ץ נִכְבָּ֖ד מֵאֶחָ֑יו וְאִמּ֗וֹ קָרְאָ֨ה שְׁמ֤וֹ יַעְבֵּץ֙ לֵאמֹ֔ר כִּ֥י יָלַ֖דְתִּי בְּעֹֽצֶב׃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וַיִּקְרָ֣א יַ֠עְבֵּץ לֵאלֹהֵ֨י יִשְׂרָאֵ֜ל לֵאמֹ֗ר אִם־בָּרֵ֨ךְ תְּבָרֲכֵ֜נִי וְהִרְבִּ֤יתָ אֶת־גְּבוּלִי֙ וְהָיְתָ֤ה יָדְךָ֙ עִמִּ֔י וְעָשִׂ֥יתָ מֵּרָעָ֖ה לְבִלְתִּ֣י עָצְבִּ֑י וַיָּבֵ֥א אֱלֹהִ֖ים אֵ֥ת אֲשֶׁר־שָׁאָֽל׃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וּכְל֥וּב אֲחִֽי־שׁוּחָ֖ה הוֹלִ֣יד אֶת־מְחִ֑יר ה֖וּא אֲבִ֥י אֶשְׁתּֽוֹן׃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וְאֶשְׁתּ֗וֹן הוֹלִ֞יד אֶת־בֵּ֤ית רָפָא֙ וְאֶת־פָּסֵ֔חַ וְאֶת־תְּחִנָּ֖ה אֲבִ֣י עִ֣יר נָחָ֑שׁ אֵ֖לֶּה אַנְשֵׁ֥י רֵכָֽה׃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וּבְנֵ֣י קְנַ֔ז עָתְנִיאֵ֖ל וּשְׂרָיָ֑ה וּבְנֵ֥י עָתְנִיאֵ֖ל חֲתַֽת׃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וּמְעוֹנֹתַ֖י הוֹלִ֣יד אֶת־עָפְרָ֑ה וּשְׂרָיָ֗ה הוֹלִ֤יד אֶת־יוֹאָב֙ אֲבִי֙ גֵּ֣יא חֲרָשִׁ֔ים כִּ֥י חֲרָשִׁ֖ים הָיֽוּ׃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וּבְנֵי֙ כָּלֵ֣ב בֶּן־יְפֻנֶּ֔ה עִ֥ירוּ אֵלָ֖ה וָנָ֑עַם וּבְנֵ֥י אֵלָ֖ה וּקְנַֽז׃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וּבְנֵ֖י יְהַלֶּלְאֵ֑ל זִ֣יף וְזִיפָ֔ה תִּירְיָ֖א וַאֲשַׂרְאֵֽל׃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וּבֶן־עֶזְרָ֔ה יֶ֥תֶר וּמֶ֖רֶד וְעֵ֣פֶר וְיָל֑וֹן וַתַּ֙הַר֙ אֶת־מִרְיָ֣ם וְאֶת־שַׁמַּ֔י וְאֶת־יִשְׁבָּ֖ח אֲבִ֥י אֶשְׁתְּמֹֽעַ׃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וְאִשְׁתּ֣וֹ הַיְהֻדִיָּ֗ה יָלְדָ֞ה אֶת־יֶ֨רֶד אֲבִ֤י גְדוֹר֙ וְאֶת־חֶ֙בֶר֙ אֲבִ֣י שׂוֹכ֔וֹ וְאֶת־יְקֽוּתִיאֵ֖ל אֲבִ֣י זָנ֑וֹחַ וְאֵ֗לֶּה בְּנֵי֙ בִּתְיָ֣ה בַת־פַּרְעֹ֔ה אֲשֶׁ֥ר לָקַ֖ח מָֽרֶד׃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וּבְנֵי֙ אֵ֣שֶׁת הֽוֹדִיָּ֔ה אֲח֣וֹת נַ֔חַם אֲבִ֥י קְעִילָ֖ה הַגַּרְמִ֑י וְאֶשְׁתְּמֹ֖עַ הַמַּעֲכָתִֽי׃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וּבְנֵ֣י שִׁימ֔וֹן אַמְנ֣וֹן וְרִנָּ֔ה בֶּן־חָנָ֖ן ותולון וּבְנֵ֣י יִשְׁעִ֔י זוֹחֵ֖ת וּבֶן־זוֹחֵֽת׃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בְּנֵי֙ שֵׁלָ֣ה בֶן־יְהוּדָ֔ה עֵ֚ר אֲבִ֣י לֵכָ֔ה וְלַעְדָּ֖ה אֲבִ֣י מָרֵשָׁ֑ה וּמִשְׁפְּח֛וֹת בֵּית־עֲבֹדַ֥ת הַבֻּ֖ץ לְבֵ֥ית אַשְׁבֵּֽעַ׃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וְיוֹקִ֞ים וְאַנְשֵׁ֣י כֹזֵבָ֗א וְיוֹאָ֧שׁ וְשָׂרָ֛ף אֲשֶׁר־בָּעֲל֥וּ לְמוֹאָ֖ב וְיָשֻׁ֣בִי לָ֑חֶם וְהַדְּבָרִ֖ים עַתִּיקִֽים׃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הֵ֚מָּה הַיּ֣וֹצְרִ֔ים וְיֹשְׁבֵ֥י נְטָעִ֖ים וּגְדֵרָ֑ה עִם־הַמֶּ֥לֶךְ בִּמְלַאכְתּ֖וֹ יָ֥שְׁבוּ שָֽׁם׃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בְּנֵ֖י שִׁמְע֑וֹן נְמוּאֵ֣ל וְיָמִ֔ין יָרִ֖יב זֶ֥רַח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שַׁלֻּ֥ם בְּנ֛וֹ מִבְשָׂ֥ם בְּנ֖וֹ מִשְׁמָ֥ע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וּבְנֵ֖י מִשְׁמָ֑ע חַמּוּאֵ֥ל בְּנ֛וֹ זַכּ֥וּר בְּנ֖וֹ שִׁמְעִ֥י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וּלְשִׁמְעִ֞י בָּנִ֨ים שִׁשָּׁ֤ה עָשָׂר֙ וּבָנ֣וֹת שֵׁ֔שׁ וּלְאֶחָ֕יו אֵ֖ין בָּנִ֣ים רַבִּ֑ים וְכֹל֙ מִשְׁפַּחְתָּ֔ם לֹ֥א הִרְבּ֖וּ עַד־בְּנֵ֥י יְהוּדָֽה׃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וַיֵּֽשְׁב֛וּ בִּבְאֵֽר־שֶׁ֥בַע וּמוֹלָדָ֖ה וַחֲצַ֥ר שׁוּעָֽל׃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וּבְבִלְהָ֥ה וּבְעֶ֖צֶם וּבְתוֹלָֽד׃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וּבִבְתוּאֵ֥ל וּבְחָרְמָ֖ה וּבְצִֽיקְלָֽג׃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וּבְבֵ֤ית מַרְכָּבוֹת֙ וּבַחֲצַ֣ר סוּסִ֔ים וּבְבֵ֥ית בִּרְאִ֖י וּֽבְשַׁעֲרָ֑יִם אֵ֥לֶּה עָרֵיהֶ֖ם עַד־מְלֹ֥ךְ דָּוִֽיד׃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וְחַצְרֵיהֶם֙ עֵיטָ֣ם וָעַ֔יִן רִמּ֥וֹן וְתֹ֖כֶן וְעָשָׁ֑ן עָרִ֖ים חָמֵֽשׁ׃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וְכָל־חַצְרֵיהֶ֗ם אֲשֶׁ֧ר סְבִיב֛וֹת הֶעָרִ֥ים הָאֵ֖לֶּה עַד־בָּ֑עַל זֹ֚את מוֹשְׁבֹתָ֔ם וְהִתְיַחְשָׂ֖ם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וּמְשׁוֹבָ֣ב וְיַמְלֵ֔ךְ וְיוֹשָׁ֖ה בֶּן־אֲמַצְיָֽה׃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וְיוֹאֵ֑ל וְיֵהוּא֙ בֶּן־י֣וֹשִׁבְיָ֔ה בֶּן־שְׂרָיָ֖ה בֶּן־עֲשִׂיאֵֽל׃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וְאֶלְיוֹעֵינַ֡י וְֽיַעֲקֹ֡בָה וִ֠ישׁוֹחָיָה וַעֲשָׂיָ֧ה וַעֲדִיאֵ֛ל וִישִׂימִאֵ֖ל וּבְנָיָֽה׃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וְזִיזָ֨א בֶן־שִׁפְעִ֧י בֶן־אַלּ֛וֹן בֶּן־יְדָיָ֥ה בֶן־שִׁמְרִ֖י בֶּן־שְׁמַֽעְיָֽה׃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אֵ֚לֶּה הַבָּאִ֣ים בְּשֵׁמ֔וֹת נְשִׂיאִ֖ים בְּמִשְׁפְּחוֹתָ֑ם וּבֵית֙ אֲב֣וֹתֵיהֶ֔ם פָּרְצ֖וּ לָרֽוֹב׃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וַיֵּלְכוּ֙ לִמְב֣וֹא גְדֹ֔ר עַ֖ד לְמִזְרַ֣ח הַגָּ֑יְא לְבַקֵּ֥שׁ מִרְעֶ֖ה לְצֹאנָֽם׃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וַֽיִּמְצְא֤וּ מִרְעֶה֙ שָׁמֵ֣ן וָט֔וֹב וְהָאָ֙רֶץ֙ רַחֲבַ֣ת יָדַ֔יִם וְשֹׁקֶ֖טֶת וּשְׁלֵוָ֑ה כִּ֣י מִן־חָ֔ם הַיֹּשְׁבִ֥ים שָׁ֖ם לְפָנִֽים׃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וַיָּבֹ֡אוּ אֵלֶּה֩ הַכְּתוּבִ֨ים בְּשֵׁמ֜וֹת בִּימֵ֣י ׀ יְחִזְקִיָּ֣הוּ מֶֽלֶךְ־יְהוּדָ֗ה וַיַּכּ֨וּ אֶת־אָהֳלֵיהֶ֜ם וְאֶת־המעינים אֲשֶׁ֤ר נִמְצְאוּ־שָׁ֙מָּה֙ וַיַּחֲרִימֻם֙ עַד־הַיּ֣וֹם הַזֶּ֔ה וַיֵּשְׁב֖וּ תַּחְתֵּיהֶ֑ם כִּֽי־מִרְעֶ֥ה לְצֹאנָ֖ם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וּמֵהֶ֣ם ׀ מִן־בְּנֵ֣י שִׁמְע֗וֹן הָלְכוּ֙ לְהַ֣ר שֵׂעִ֔יר אֲנָשִׁ֖ים חֲמֵ֣שׁ מֵא֑וֹת וּפְלַטְיָ֡ה וּ֠נְעַרְיָה וּרְפָיָ֧ה וְעֻזִּיאֵ֛ל בְּנֵ֥י יִשְׁעִ֖י בְּרֹאשָֽׁם׃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וַיַּכּ֕וּ אֶת־שְׁאֵרִ֥ית הַפְּלֵטָ֖ה לַעֲמָלֵ֑ק וַיֵּ֣שְׁבוּ שָׁ֔ם עַ֖ד הַיּ֥וֹם הַזֶּֽה׃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וּבְנֵ֨י רְאוּבֵ֥ן בְּכֽוֹר־יִשְׂרָאֵל֮ כִּ֣י ה֣וּא הַבְּכוֹר֒ וּֽבְחַלְּלוֹ֙ יְצוּעֵ֣י אָבִ֔יו נִתְּנָה֙ בְּכֹ֣רָת֔וֹ לִבְנֵ֥י יוֹסֵ֖ף בֶּן־יִשְׂרָאֵ֑ל וְלֹ֥א לְהִתְיַחֵ֖שׂ לַבְּכֹרָֽה׃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יְהוּדָה֙ גָּבַ֣ר בְּאֶחָ֔יו וּלְנָגִ֖יד מִמֶּ֑נּוּ וְהַבְּכֹרָ֖ה לְיוֹסֵֽף׃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בְּנֵ֥י רְאוּבֵ֖ן בְּכ֣וֹר יִשְׂרָאֵ֑ל חֲנ֥וֹךְ וּפַלּ֖וּא חֶצְר֥וֹן וְכַרְמִֽי׃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בְּנֵ֖י יוֹאֵ֑ל שְׁמַֽעְיָ֥ה בְנ֛וֹ גּ֥וֹג בְּנ֖וֹ שִׁמְעִ֥י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מִיכָ֥ה בְנ֛וֹ רְאָיָ֥ה בְנ֖וֹ בַּ֥עַל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בְּאֵרָ֣ה בְנ֔וֹ אֲשֶׁ֣ר הֶגְלָ֔ה תִּלְּגַ֥ת פִּלְנְאֶ֖סֶר מֶ֣לֶךְ אַשֻּׁ֑ר ה֥וּא נָשִׂ֖יא לָרֽאוּבֵנִֽי׃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וְאֶחָיו֙ לְמִשְׁפְּחֹתָ֔יו בְּהִתְיַחֵ֖שׂ לְתֹלְדוֹתָ֑ם הָרֹ֥אשׁ יְעִיאֵ֖ל וּזְכַרְיָֽהוּ׃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וּבֶ֙לַע֙ בֶּן־עָזָ֔ז בֶּן־שֶׁ֖מַע בֶּן־יוֹאֵ֑ל ה֚וּא יוֹשֵׁ֣ב בַּעֲרֹעֵ֔ר וְעַד־נְב֖וֹ וּבַ֥עַל 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וְלַמִּזְרָ֗ח יָשַׁב֙ עַד־לְב֣וֹא מִדְבָּ֔רָה לְמִן־הַנָּהָ֖ר פְּרָ֑ת כִּ֧י מִקְנֵיהֶ֛ם רָב֖וּ בְּאֶ֥רֶץ 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וּבִימֵ֣י שָׁא֗וּל עָשׂ֤וּ מִלְחָמָה֙ עִם־הַֽהַגְרִאִ֔ים וַֽיִּפְּל֖וּ בְּיָדָ֑ם וַיֵּשְׁבוּ֙ בְּאָ֣הֳלֵיהֶ֔ם עַֽל־כָּל־פְּנֵ֖י מִזְרָ֥ח לַגִּלְעָֽד׃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וּבְנֵי־גָ֣ד לְנֶגְדָּ֗ם יָֽשְׁב֛וּ בְּאֶ֥רֶץ הַבָּשָׁ֖ן עַד־סַלְכָֽה׃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יוֹאֵ֣ל הָרֹ֔אשׁ וְשָׁפָ֖ם הַמִּשְׁנֶ֑ה וְיַעְנַ֥י וְשָׁפָ֖ט בַּבָּשָֽׁן׃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וַאֲחֵיהֶ֞ם לְבֵ֣ית אֲבוֹתֵיהֶ֗ם מִֽיכָאֵ֡ל וּמְשֻׁלָּ֡ם וְ֠שֶׁבַע וְיוֹרַ֧י וְיַעְכָּ֛ן וְזִ֥יעַ וָעֵ֖בֶר שִׁבְעָֽה׃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אֵ֣לֶּה ׀ בְּנֵ֣י אֲבִיחַ֗יִל בֶּן־חוּרִ֡י בֶּן־יָ֠רוֹחַ בֶּן־גִּלְעָ֧ד בֶּן־מִיכָאֵ֛ל בֶּן־יְשִׁישַׁ֥י בֶּן־יַחְדּ֖וֹ בֶּן־בּֽוּז׃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אֲחִי֙ בֶּן־עַבְדִּיאֵ֣ל בֶּן־גּוּנִ֔י רֹ֖אשׁ לְבֵ֥ית 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וַיֵּֽשְׁב֛וּ בַּגִּלְעָ֥ד בַּבָּשָׁ֖ן וּבִבְנֹתֶ֑יהָ וּבְכָֽל־מִגְרְשֵׁ֥י שָׁר֖וֹן עַל־תּוֹצְאוֹתָֽם׃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כֻּלָּם֙ הִתְיַחְשׂ֔וּ בִּימֵ֖י יוֹתָ֣ם מֶֽלֶךְ־יְהוּדָ֑ה וּבִימֵ֖י יָרָבְעָ֥ם מֶֽלֶךְ־יִשְׂרָאֵֽל׃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בְּנֵֽי־רְאוּבֵ֨ן וְגָדִ֜י וַחֲצִ֥י שֵֽׁבֶט־מְנַשֶּׁה֮ מִן־בְּנֵי־חַיִל֒ אֲ֠נָשִׁים נֹשְׂאֵ֨י מָגֵ֤ן וְחֶ֙רֶב֙ וְדֹ֣רְכֵי קֶ֔שֶׁת וּלְמוּדֵ֖י מִלְחָמָ֑ה אַרְבָּעִ֨ים וְאַרְבָּעָ֥ה אֶ֛לֶף וּשְׁבַע־מֵא֥וֹת וְשִׁשִּׁ֖ים יֹצְאֵ֥י צָבָֽא׃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וַיַּעֲשׂ֥וּ מִלְחָמָ֖ה עִם־הַֽהַגְרִיאִ֑ים וִיט֥וּר וְנָפִ֖ישׁ וְנוֹדָֽב׃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וַיֵּעָזְר֣וּ עֲלֵיהֶ֔ם וַיִּנָּתְנ֤וּ בְיָדָם֙ הַֽהַגְרִיאִ֔ים וְכֹ֖ל שֶׁ֣עִמָּהֶ֑ם כִּ֠י לֵאלֹהִ֤ים זָעֲקוּ֙ בַּמִּלְחָמָ֔ה וְנַעְתּ֥וֹר לָהֶ֖ם כִּי־בָ֥טְחוּ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וַיִּשְׁבּ֣וּ מִקְנֵיהֶ֗ם גְּֽמַלֵּיהֶ֞ם חֲמִשִּׁ֥ים אֶ֙לֶף֙ וְצֹ֗אן מָאתַ֤יִם וַחֲמִשִּׁים֙ אֶ֔לֶף וַחֲמוֹרִ֖ים אַלְפָּ֑יִם וְנֶ֥פֶשׁ אָדָ֖ם מֵ֥אָה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כִּֽי־חֲלָלִ֤ים רַבִּים֙ נָפָ֔לוּ כִּ֥י מֵהָאֱלֹהִ֖ים הַמִּלְחָמָ֑ה וַיֵּשְׁב֥וּ תַחְתֵּיהֶ֖ם עַד־הַגֹּלָֽה׃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וּבְנֵ֗י חֲצִי֙ שֵׁ֣בֶט מְנַשֶּׁ֔ה יָשְׁב֖וּ בָּאָ֑רֶץ מִבָּשָׁ֞ן עַד־בַּ֧עַל חֶרְמ֛וֹן וּשְׂנִ֥יר וְהַר־חֶרְמ֖וֹן הֵ֥מָּה רָבֽוּ׃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וְאֵ֖לֶּה רָאשֵׁ֣י בֵית־אֲבוֹתָ֑ם וְעֵ֡פֶר וְיִשְׁעִ֡י וֶאֱלִיאֵ֡ל וְ֠עַזְרִיאֵל וְיִרְמְיָ֨ה וְהוֹדַוְיָ֜ה וְיַחְדִּיאֵ֗ל אֲנָשִׁים֙ גִּבּ֣וֹרֵי חַ֔יִל אַנְשֵׁ֣י שֵׁמ֔וֹת רָאשִׁ֖ים לְבֵ֥ית אֲבוֹתָֽם׃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וַיִּֽמְעֲל֔וּ בֵּאלֹהֵ֖י אֲבוֹתֵיהֶ֑ם וַיִּזְנ֗וּ אַחֲרֵי֙ אֱלֹהֵ֣י עַמֵּי־הָאָ֔רֶץ אֲשֶׁר־הִשְׁמִ֥יד אֱלֹהִ֖ים מִפְּנֵיהֶֽם׃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וַיָּעַר֩ אֱלֹהֵ֨י יִשְׂרָאֵ֜ל אֶת־ר֣וּחַ ׀ פּ֣וּל מֶֽלֶךְ־אַשּׁ֗וּר וְאֶת־ר֙וּחַ֙ תִּלְּגַ֤ת פִּלְנֶ֙סֶר֙ מֶ֣לֶךְ אַשּׁ֔וּר וַיַּגְלֵם֙ לָראוּבֵנִ֣י וְלַגָּדִ֔י וְלַחֲצִ֖י שֵׁ֣בֶט מְנַשֶּׁ֑ה וַ֠יְבִיאֵם לַחְלַ֨ח וְחָב֤וֹר וְהָרָא֙ וּנְהַ֣ר גּוֹזָ֔ן עַ֖ד הַיּ֥וֹם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בְּנֵ֖י לֵוִ֑י גֵּרְשׁ֕וֹן קְהָ֖ת וּמְרָרִֽי׃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וּבְנֵ֖י קְהָ֑ת עַמְרָ֣ם יִצְהָ֔ר וְחֶבְר֖וֹן וְעֻזִּיאֵֽל׃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וּבְנֵ֣י עַמְרָ֔ם אַהֲרֹ֥ן וּמֹשֶׁ֖ה וּמִרְיָ֑ם ס וּבְנֵ֣י אַהֲרֹ֔ן נָדָב֙ וַאֲבִיה֔וּא אֶלְעָזָ֖ר וְאִיתָמָֽר׃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אֶלְעָזָר֙ הוֹלִ֣יד אֶת־פִּֽינְחָ֔ס פִּֽינְחָ֖ס הֹלִ֥יד אֶת־אֲבִישֽׁוּעַ׃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וַאֲבִישׁ֙וּעַ֙ הוֹלִ֣יד אֶת־בֻּקִּ֔י וּבֻקִּ֖י הוֹלִ֥יד אֶת־עֻזִּֽי׃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וְעֻזִּי֙ הוֹלִ֣יד אֶת־זְרַֽחְיָ֔ה וּֽזְרַֽחְיָ֖ה הוֹלִ֥יד אֶת־מְרָיֽוֹת׃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מְרָיוֹת֙ הוֹלִ֣יד אֶת־אֲמַרְיָ֔ה וַאֲמַרְיָ֖ה הוֹלִ֥יד אֶת־אֲחִיטֽוּב׃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וַאֲחִיטוּב֙ הוֹלִ֣יד אֶת־צָד֔וֹק וְצָד֖וֹק הוֹלִ֥יד אֶת־אֲחִימָֽעַץ׃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וַאֲחִימַ֙עַץ֙ הוֹלִ֣יד אֶת־עֲזַרְיָ֔ה וַעֲזַרְיָ֖ה הוֹלִ֥יד אֶת־יוֹחָנָֽן׃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וְיוֹחָנָ֖ן הוֹלִ֣יד אֶת־עֲזַרְיָ֑ה ה֚וּא אֲשֶׁ֣ר כִּהֵ֔ן בַּבַּ֕יִת אֲשֶׁר־בָּנָ֥ה שְׁלֹמֹ֖ה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וַיּ֥וֹלֶד עֲזַרְיָ֖ה אֶת־אֲמַרְיָ֑ה וַאֲמַרְיָ֖ה הוֹלִ֥יד אֶת־אֲחִיטֽוּב׃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וַאֲחִיטוּב֙ הוֹלִ֣יד אֶת־צָד֔וֹק וְצָד֖וֹק הוֹלִ֥יד אֶת־שַׁלּֽוּם׃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וְשַׁלּוּם֙ הוֹלִ֣יד אֶת־חִלְקִיָּ֔ה וְחִלְקִיָּ֖ה הוֹלִ֥יד אֶת־עֲזַרְיָֽה׃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וַעֲזַרְיָה֙ הוֹלִ֣יד אֶת־שְׂרָיָ֔ה וּשְׂרָיָ֖ה הוֹלִ֥יד אֶת־יְהוֹצָדָֽק׃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וִיהוֹצָדָ֣ק הָלַ֔ךְ בְּהַגְל֣וֹת יְהוָ֔ה אֶת־יְהוּדָ֖ה וִירוּשָׁלִָ֑ם בְּיַ֖ד נְבֻכַדְנֶאצַּֽר׃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בְּנֵ֖י לֵוִ֑י גֵּרְשֹׁ֕ם קְהָ֖ת וּמְרָרִֽי׃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וְאֵ֛לֶּה שְׁמ֥וֹת בְּֽנֵי־גֵרְשׁ֖וֹם לִבְנִ֥י וְשִׁמְעִֽי׃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וּבְנֵ֖י קְהָ֑ת עַמְרָ֣ם וְיִצְהָ֔ר וְחֶבְר֖וֹן וְעֻזִּיאֵֽל׃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בְּנֵ֥י מְרָרִ֖י מַחְלִ֣י וּמֻשִׁ֑י וְאֵ֛לֶּה מִשְׁפְּח֥וֹת הַלֵּוִ֖י לַאֲבוֹתֵיהֶֽם׃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לְֽגֵרְשׁ֑וֹם לִבְנִ֥י בְנ֛וֹ יַ֥חַת בְּנ֖וֹ זִמָּ֥ה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יוֹאָ֤ח בְּנוֹ֙ עִדּ֣וֹ בְנ֔וֹ זֶ֥רַח בְּנ֖וֹ יְאָתְרַ֥י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בְּנֵ֖י קְהָ֑ת עַמִּינָדָ֣ב בְּנ֔וֹ קֹ֥רַח בְּנ֖וֹ אַסִּ֥יר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אֶלְקָנָ֥ה בְנ֛וֹ וְאֶבְיָסָ֥ף בְּנ֖וֹ וְאַסִּ֥יר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תַּ֤חַת בְּנוֹ֙ אוּרִיאֵ֣ל בְּנ֔וֹ עֻזִּיָּ֥ה בְנ֖וֹ וְשָׁא֥וּל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וּבְנֵי֙ אֶלְקָנָ֔ה עֲמָשַׂ֖י וַאֲחִימֽוֹת׃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אֶלְקָנָ֑ה בנו אֶלְקָנָ֔ה צוֹפַ֥י בְּנ֖וֹ וְנַ֥חַת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אֱלִיאָ֥ב בְּנ֛וֹ יְרֹחָ֥ם בְּנ֖וֹ אֶלְקָנָ֥ה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וּבְנֵ֧י שְׁמוּאֵ֛ל הַבְּכֹ֥ר וַשְׁנִ֖י וַאֲבִיָּֽה׃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בְּנֵ֥י מְרָרִ֖י מַחְלִ֑י לִבְנִ֥י בְנ֛וֹ שִׁמְעִ֥י בְנ֖וֹ עֻזָּ֥ה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שִׁמְעָ֥א בְנ֛וֹ חַגִּיָּ֥ה בְנ֖וֹ עֲשָׂיָ֥ה בְנֽוֹ׃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וְאֵ֗לֶּה אֲשֶׁ֨ר הֶעֱמִ֥יד דָּוִ֛יד עַל־יְדֵי־שִׁ֖יר בֵּ֣ית יְהוָ֑ה מִמְּנ֖וֹחַ הָאָרֽוֹן׃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וַיִּהְי֨וּ מְשָׁרְתִ֜ים לִפְנֵ֨י מִשְׁכַּ֤ן אֹֽהֶל־מוֹעֵד֙ בַּשִּׁ֔יר עַד־בְּנ֧וֹת שְׁלֹמֹ֛ה אֶת־בֵּ֥ית יְהוָ֖ה בִּירוּשָׁלִָ֑ם וַיַּעַמְד֥וּ כְמִשְׁפָּטָ֖ם עַל־עֲבוֹדָתָֽם׃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וְאֵ֥לֶּה הָעֹמְדִ֖ים וּבְנֵיהֶ֑ם מִבְּנֵי֙ הַקְּהָתִ֔י הֵימָן֙ הַמְשׁוֹרֵ֔ר בֶּן־יוֹאֵ֖ל בֶּן־שְׁמוּאֵֽל׃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בֶּן־אֶלְקָנָה֙ בֶּן־יְרֹחָ֔ם בֶּן־אֱלִיאֵ֖ל בֶּן־תּֽוֹחַ׃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בֶּן־ציף בֶּן־אֶלְקָנָ֔ה בֶּן־מַ֖חַת בֶּן־עֲמָשָֽׂי׃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בֶּן־אֶלְקָנָה֙ בֶּן־יוֹאֵ֔ל בֶּן־עֲזַרְיָ֖ה בֶּן־צְפַנְיָֽה׃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בֶּן־תַּ֙חַת֙ בֶּן־אַסִּ֔יר בֶּן־אֶבְיָסָ֖ף בֶּן־קֹֽרַח׃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בֶּן־יִצְהָ֣ר בֶּן־קְהָ֔ת בֶּן־לֵוִ֖י בֶּן־יִשְׂרָאֵֽל׃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וְאָחִ֣יו אָסָ֔ף הָעֹמֵ֖ד עַל־יְמִינ֑וֹ אָסָ֥ף בֶּן־בֶּרֶכְיָ֖הוּ בֶּן־שִׁמְעָֽא׃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בֶּן־מִיכָאֵ֥ל בֶּן־בַּעֲשֵׂיָ֖ה בֶּן־מַלְכִּיָּֽה׃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בֶּן־אֶתְנִ֥י בֶן־זֶ֖רַח בֶּן־עֲדָיָֽה׃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בֶּן־אֵיתָ֥ן בֶּן־זִמָּ֖ה בֶּן־שִׁמְעִֽי׃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בֶּן־יַ֥חַת בֶּן־גֵּרְשֹׁ֖ם בֶּן־לֵוִֽי׃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וּבְנֵ֧י מְרָרִ֛י אֲחֵיהֶ֖ם עַֽל־הַשְּׂמֹ֑אול אֵיתָן֙ בֶּן־קִישִׁ֔י בֶּן־עַבְדִּ֖י בֶּן־מַלּֽוּךְ׃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בֶּן־חֲשַׁבְיָ֥ה בֶן־אֲמַצְיָ֖ה בֶּן־חִלְקִיָּֽה׃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בֶּן־אַמְצִ֥י בֶן־בָּנִ֖י בֶּן־שָֽׁמֶר׃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בֶּן־מַחְלִי֙ בֶּן־מוּשִׁ֔י בֶּן־מְרָרִ֖י בֶּן־לֵוִֽי׃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וַאֲחֵיהֶ֖ם הַלְוִיִּ֑ם נְתוּנִ֕ים לְכָ֨ל־עֲבוֹדַ֔ת מִשְׁכַּ֖ן בֵּ֥ית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וְֽאַהֲרֹ֨ן וּבָנָ֜יו מַקְטִירִ֨ים עַל־מִזְבַּ֤ח הָֽעוֹלָה֙ וְעַל־מִזְבַּ֣ח הַקְּטֹ֔רֶת לְכֹ֕ל מְלֶ֖אכֶת קֹ֣דֶשׁ הַקֳּדָשִׁ֑ים וּלְכַפֵּר֙ עַל־יִשְׂרָאֵ֔ל כְּכֹל֙ אֲשֶׁ֣ר צִוָּ֔ה מֹשֶׁ֖ה עֶ֥בֶד הָאֱלֹהִֽים׃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וְאֵ֖לֶּה בְּנֵ֣י אַהֲרֹ֑ן אֶלְעָזָ֥ר בְּנ֛וֹ פִּֽינְחָ֥ס בְּנ֖וֹ אֲבִישׁ֥וּעַ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בֻּקִּ֥י בְנ֛וֹ עֻזִּ֥י בְנ֖וֹ זְרַֽחְיָ֥ה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מְרָי֥וֹת בְּנ֛וֹ אֲמַרְיָ֥ה בְנ֖וֹ אֲחִיט֥וּב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צָד֥וֹק בְּנ֖וֹ אֲחִימַ֥עַץ בְּנֽוֹ׃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וְאֵ֙לֶּה֙ מוֹשְׁבוֹתָ֔ם לְטִירוֹתָ֖ם בִּגְבוּלָ֑ם לִבְנֵ֤י אַהֲרֹן֙ לְמִשְׁפַּחַ֣ת הַקְּהָתִ֔י כִּ֥י לָהֶ֖ם הָיָ֥ה הַגּוֹרָֽל׃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וַֽיִּתְּנ֥וּ לָהֶ֛ם אֶת־חֶבְר֖וֹן בְּאֶ֣רֶץ יְהוּדָ֑ה וְאֶת־מִגְרָשֶׁ֖יהָ סְבִיבֹתֶֽיהָ׃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וְאֶת־שְׂדֵ֥ה הָעִ֖יר וְאֶת־חֲצֵרֶ֑יהָ נָתְנ֖וּ לְכָלֵ֥ב בֶּן־יְפֻנֶּֽה׃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וְלִבְנֵ֣י אַהֲרֹ֗ן נָתְנוּ֙ אֶת־עָרֵ֣י הַמִּקְלָ֔ט אֶת־חֶבְר֥וֹן וְאֶת־לִבְנָ֖ה וְאֶת־מִגְרָשֶׁ֑יהָ וְאֶת־יַתִּ֥ר וְאֶֽת־אֶשְׁתְּמֹ֖עַ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וְאֶת־חִילֵז֙ וְאֶת־מִגְרָשֶׁ֔יהָ אֶת־דְּבִ֖יר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וְאֶת־עָשָׁן֙ וְאֶת־מִגְרָשֶׁ֔יהָ וְאֶת־בֵּ֥ית שֶׁ֖מֶשׁ וְאֶת־מִגְרָשֶֽׁיהָ׃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וּמִמַּטֵּ֣ה בִנְיָמִ֗ן אֶת־גֶּ֤בַע וְאֶת־מִגְרָשֶׁ֙יהָ֙ וְאֶת־עָלֶ֣מֶת וְאֶת־מִגְרָשֶׁ֔יהָ וְאֶת־עֲנָת֖וֹת וְאֶת־מִגְרָשֶׁ֑יהָ כָּל־עָרֵיהֶ֛ם שְׁלֹשׁ־עֶשְׂרֵ֥ה עִ֖יר בְּמִשְׁפְּחוֹתֵיהֶֽם׃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וְלִבְנֵ֨י קְהָ֜ת הַנּוֹתָרִ֗ים מִמִּשְׁפַּ֣חַת הַמַּטֶּ֡ה מִֽ֠מַּחֲצִית מַטֵּ֨ה חֲצִ֧י מְנַשֶּׁ֛ה בַּגּוֹרָ֖ל עָרִ֥ים עָֽשֶׂר׃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וְלִבְנֵ֨י גֵרְשׁ֜וֹם לְמִשְׁפְּחוֹתָ֗ם מִמַּטֵּ֣ה יִ֠שָׂשכָר וּמִמַּטֵּ֨ה אָשֵׁ֜ר וּמִמַּטֵּ֣ה נַפְתָּלִ֗י וּמִמַּטֵּ֤ה מְנַשֶּׁה֙ בַּבָּשָׁ֔ן עָרִ֖ים שְׁלֹ֥שׁ עֶשְׂרֵֽה׃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לִבְנֵ֨י מְרָרִ֜י לְמִשְׁפְּחוֹתָ֗ם מִמַּטֵּ֣ה רְ֠אוּבֵן וּֽמִמַּטֵּה־גָ֞ד וּמִמַּטֵּ֤ה זְבוּלֻן֙ בַּגּוֹרָ֔ל עָרִ֖ים שְׁתֵּ֥ים עֶשְׂרֵֽה׃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וַיִּתְּנ֥וּ בְנֵי־יִשְׂרָאֵ֖ל לַלְוִיִּ֑ם אֶת־הֶעָרִ֖ים וְאֶת־מִגְרְשֵׁיהֶֽם׃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וַיִּתְּנ֣וּ בַגּוֹרָ֗ל מִמַּטֵּ֤ה בְנֵי־יְהוּדָה֙ וּמִמַּטֵּ֣ה בְנֵי־שִׁמְע֔וֹן וּמִמַּטֵּ֖ה בְּנֵ֣י בִנְיָמִ֑ן אֵ֚ת הֶעָרִ֣ים הָאֵ֔לֶּה אֲשֶׁר־יִקְרְא֥וּ אֶתְהֶ֖ם בְּשֵׁמֽוֹת׃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וּמִֽמִּשְׁפְּח֖וֹת בְּנֵ֣י קְהָ֑ת וַיְהִי֙ עָרֵ֣י גְבוּלָ֔ם מִמַּטֵּ֖ה 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וַיִּתְּנ֨וּ לָהֶ֜ם אֶת־עָרֵ֧י הַמִּקְלָ֛ט אֶת־שְׁכֶ֥ם וְאֶת־מִגְרָשֶׁ֖יהָ בְּהַ֣ר אֶפְרָ֑יִם וְאֶת־גֶּ֖זֶר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וְאֶֽת־יָקְמְעָם֙ וְאֶת־מִגְרָשֶׁ֔יהָ וְאֶת־בֵּ֥ית חוֹר֖וֹן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וְאֶת־אַיָּלוֹן֙ וְאֶת־מִגְרָשֶׁ֔יהָ וְאֶת־גַּת־רִמּ֖וֹן וְאֶת־מִגְרָשֶֽׁיהָ׃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וּמִֽמַּחֲצִית֙ מַטֵּ֣ה מְנַשֶּׁ֔ה אֶת־עָנֵר֙ וְאֶת־מִגְרָשֶׁ֔יהָ וְאֶת־בִּלְעָ֖ם וְאֶת־מִגְרָשֶׁ֑יהָ לְמִשְׁפַּ֥חַת לִבְנֵי־קְהָ֖ת הַנּוֹתָרִֽים׃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לִבְנֵי֮ גֵּרְשׁוֹם֒ מִמִּשְׁפַּ֗חַת חֲצִי֙ מַטֵּ֣ה מְנַשֶּׁ֔ה אֶת־גּוֹלָ֥ן בַּבָּשָׁ֖ן וְאֶת־מִגְרָשֶׁ֑יהָ וְאֶת־עַשְׁתָּר֖וֹת וְאֶת־מִגְרָשֶֽׁיהָ׃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וּמִמַּטֵּ֣ה יִשָׂשכָ֔ר אֶת־קֶ֖דֶשׁ וְאֶת־מִגְרָשֶׁ֑יהָ אֶת־דָּבְרַ֖ת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וְאֶת־רָאמוֹת֙ וְאֶת־מִגְרָשֶׁ֔יהָ וְאֶת־עָנֵ֖ם וְאֶת־מִגְרָשֶֽׁיהָ׃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וּמִמַּטֵּ֣ה אָשֵׁ֔ר אֶת־מָשָׁ֖ל וְאֶת־מִגְרָשֶׁ֑יהָ וְאֶת־עַבְדּ֖וֹן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וְאֶת־חוּקֹק֙ וְאֶת־מִגְרָשֶׁ֔יהָ וְאֶת־רְחֹ֖ב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וּמִמַּטֵּ֣ה נַפְתָּלִ֗י אֶת־קֶ֤דֶשׁ בַּגָּלִיל֙ וְאֶת־מִגְרָשֶׁ֔יהָ וְאֶת־חַמּ֖וֹן וְאֶת־מִגְרָשֶׁ֑יהָ וְאֶת־קִרְיָתַ֖יִם וְאֶת־מִגְרָשֶֽׁיהָ׃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לִבְנֵ֣י מְרָרִי֮ הַנּוֹתָרִים֒ מִמַּטֵּ֣ה זְבוּלֻ֔ן אֶת־רִמּוֹנ֖וֹ וְאֶת־מִגְרָשֶׁ֑יהָ אֶת־תָּב֖וֹר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וּמֵעֵ֜בֶר לְיַרְדֵּ֣ן יְרֵחוֹ֮ לְמִזְרַ֣ח הַיַּרְדֵּן֒ מִמַּטֵּ֣ה רְאוּבֵ֔ן אֶת־בֶּ֥צֶר בַּמִּדְבָּ֖ר וְאֶת־מִגְרָשֶׁ֑יהָ וְאֶת־יַ֖הְצָה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וְאֶת־קְדֵמוֹת֙ וְאֶת־מִגְרָשֶׁ֔יהָ וְאֶת־מֵיפַ֖עַת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וּמִ֨מַּטֵּה־גָ֔ד אֶת־רָאמ֥וֹת בַּגִּלְעָ֖ד וְאֶת־מִגְרָשֶׁ֑יהָ וְאֶֽת־מַחֲנַ֖יִם וְאֶת־מִגְרָשֶֽׁיהָ׃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וְאֶת־חֶשְׁבּוֹן֙ וְאֶת־מִגְרָשֶׁ֔יהָ וְאֶת־יַעְזֵ֖יר וְאֶת־מִגְרָשֶֽׁיהָ׃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וְלִבְנֵ֣י יִשָׂשכָ֗ר תּוֹלָ֧ע וּפוּאָ֛ה ישיב וְשִׁמְר֖וֹן 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וּבְנֵ֣י תוֹלָ֗ע עֻזִּ֡י וּרְפָיָ֡ה וִֽ֠ירִיאֵל וְיַחְמַ֨י וְיִבְשָׂ֜ם וּשְׁמוּאֵ֗ל רָאשִׁ֤ים לְבֵית־אֲבוֹתָם֙ לְתוֹלָ֔ע גִּבּ֥וֹרֵי חַ֖יִל לְתֹלְדוֹתָ֑ם מִסְפָּרָם֙ בִּימֵ֣י דָוִ֔יד עֶשְׂרִֽים־וּשְׁנַ֥יִם אֶ֖לֶף וְשֵׁ֥שׁ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וּבְנֵ֥י עֻזִּ֖י יִֽזְרַֽחְיָ֑ה וּבְנֵ֣י יִֽזְרַֽחְיָ֗ה מִֽיכָאֵ֡ל וְ֠עֹבַדְיָה וְיוֹאֵ֧ל יִשִּׁיָּ֛ה חֲמִשָּׁ֖ה רָאשִׁ֥ים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וַעֲלֵיהֶ֨ם לְתֹלְדוֹתָ֜ם לְבֵ֣ית אֲבוֹתָ֗ם גְּדוּדֵי֙ צְבָ֣א מִלְחָמָ֔ה שְׁלֹשִׁ֥ים וְשִׁשָּׁ֖ה אָ֑לֶף כִּֽי־הִרְבּ֥וּ נָשִׁ֖ים וּבָנִֽים׃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וַאֲחֵיהֶ֗ם לְכֹל֙ מִשְׁפְּח֣וֹת יִשָׂשכָ֔ר גִּבּוֹרֵ֖י חֲיָלִ֑ים שְׁמוֹנִ֤ים וְשִׁבְעָה֙ אֶ֔לֶף הִתְיַחְשָׂ֖ם לַכֹּֽל׃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בִּנְיָמִ֗ן בֶּ֧לַע וָבֶ֛כֶר וִידִֽיעֲאֵ֖ל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וּבְנֵ֣י בֶ֗לַע אֶצְבּ֡וֹן וְעֻזִּ֡י וְ֠עֻזִּיאֵל וִירִימ֨וֹת וְעִירִ֜י חֲמִשָּׁ֗ה רָאשֵׁי֙ בֵּ֣ית אָב֔וֹת גִּבּוֹרֵ֖י חֲיָלִ֑ים וְהִתְיַחְשָׂ֗ם עֶשְׂרִ֤ים וּשְׁנַ֙יִם֙ אֶ֔לֶף וּשְׁלֹשִׁ֖ים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וּבְנֵ֣י בֶ֗כֶר זְמִירָ֡ה וְיוֹעָ֡שׁ וֶ֠אֱלִיעֶזֶר וְאֶלְיוֹעֵינַ֤י וְעָמְרִי֙ וִירֵמ֣וֹת וַאֲבִיָּ֔ה וַעֲנָת֖וֹת וְעָלָ֑מֶת כָּל־אֵ֖לֶּה בְּנֵי־בָֽכֶר׃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וְהִתְיַחְשָׂ֣ם לְתֹלְדוֹתָ֗ם רָאשֵׁי֙ בֵּ֣ית אֲבוֹתָ֔ם גִּבּוֹרֵ֖י חָ֑יִל עֶשְׂרִ֥ים אֶ֖לֶף וּמָאתָֽיִם׃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וּבְנֵ֥י יְדִיעֲאֵ֖ל בִּלְהָ֑ן וּבְנֵ֣י בִלְהָ֗ן יעיש וּ֠בִנְיָמִן וְאֵה֤וּד וּֽכְנַעֲנָה֙ וְזֵיתָ֔ן וְתַרְשִׁ֖ישׁ וַאֲחִישָֽׁחַר׃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כָּל־אֵ֜לֶּה בְּנֵ֤י יְדִֽיעֲאֵל֙ לְרָאשֵׁ֣י הָאָב֔וֹת גִּבּוֹרֵ֖י חֲיָלִ֑ים שִׁבְעָֽה־עָשָׂ֥ר אֶ֙לֶף֙ וּמָאתַ֔יִם יֹצְאֵ֥י צָבָ֖א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וְשֻׁפִּ֤ם וְחֻפִּם֙ בְּנֵ֣י עִ֔יר חֻשִׁ֖ם בְּנֵ֥י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בְּנֵ֣י נַפְתָּלִ֗י יַחֲצִיאֵ֧ל וְגוּנִ֛י וְיֵ֥צֶר וְשַׁלּ֖וּם בְּנֵ֥י בִלְהָֽה׃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בְּנֵ֣י מְנַשֶּׁ֔ה אַשְׂרִיאֵ֖ל אֲשֶׁ֣ר יָלָ֑דָה פִּֽילַגְשׁוֹ֙ הָֽאֲרַמִּיָּ֔ה יָלְדָ֕ה אֶת־מָכִ֖יר אֲבִ֥י גִלְעָֽד׃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וּמָכִ֞יר לָקַ֤ח אִשָּׁה֙ לְחֻפִּ֣ים וּלְשֻׁפִּ֔ים וְשֵׁ֤ם אֲחֹתוֹ֙ מַעֲכָ֔ה וְשֵׁ֥ם הַשֵּׁנִ֖י צְלָפְחָ֑ד וַתִּהְיֶ֥נָה לִצְלָפְחָ֖ד בָּנֽוֹת׃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וַתֵּ֨לֶד מַעֲכָ֤ה אֵֽשֶׁת־מָכִיר֙ בֵּ֔ן וַתִּקְרָ֤א שְׁמוֹ֙ פֶּ֔רֶשׁ וְשֵׁ֥ם אָחִ֖יו שָׁ֑רֶשׁ וּבָנָ֖יו אוּלָ֥ם וָרָֽקֶם׃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וּבְנֵ֥י אוּלָ֖ם בְּדָ֑ן אֵ֚לֶּה בְּנֵ֣י גִלְעָ֔ד בֶּן־מָכִ֖יר בֶּן־מְנַשֶּֽׁה׃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וַאֲחֹת֖וֹ הַמֹּלֶ֑כֶת יָלְדָה֙ אֶת־אִישְׁה֔וֹד וְאֶת־אֲבִיעֶ֖זֶר וְאֶת־מַחְלָֽה׃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וַיִּהְי֖וּ בְּנֵ֣י שְׁמִידָ֑ע אַחְיָ֣ן וָשֶׁ֔כֶם וְלִקְחִ֖י וַאֲנִיעָֽם׃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וּבְנֵ֥י אֶפְרַ֖יִם שׁוּתָ֑לַח וּבֶ֤רֶד בְּנוֹ֙ וְתַ֣חַת בְּנ֔וֹ וְאֶלְעָדָ֥ה בְנ֖וֹ וְתַ֥חַת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וְזָבָ֥ד בְּנ֛וֹ וְשׁוּתֶ֥לַח בְּנ֖וֹ וְעֵ֣זֶר וְאֶלְעָ֑ד וַהֲרָג֗וּם אַנְשֵׁי־גַת֙ הַנּוֹלָדִ֣ים בָּאָ֔רֶץ כִּ֣י יָרְד֔וּ לָקַ֖חַת אֶת־מִקְנֵיהֶֽם׃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וַיִּתְאַבֵּ֛ל אֶפְרַ֥יִם אֲבִיהֶ֖ם יָמִ֣ים רַבִּ֑ים וַיָּבֹ֥אוּ אֶחָ֖יו לְנַחֲמֽוֹ׃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וַיָּבֹא֙ אֶל־אִשְׁתּ֔וֹ וַתַּ֖הַר וַתֵּ֣לֶד בֵּ֑ן וַיִּקְרָ֤א אֶת־שְׁמוֹ֙ בְּרִיעָ֔ה כִּ֥י בְרָעָ֖ה הָיְתָ֥ה בְּבֵיתֽוֹ׃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וּבִתּ֣וֹ שֶׁאֱרָ֔ה וַתִּ֧בֶן אֶת־בֵּית־חוֹר֛וֹן הַתַּחְתּ֖וֹן וְאֶת־הָעֶלְי֑וֹן וְאֵ֖ת אֻזֵּ֥ן שֶׁאֱרָֽה׃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וְרֶ֣פַח בְּנ֗וֹ וְרֶ֧שֶׁף וְתֶ֛לַח בְּנ֖וֹ וְתַ֥חַן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לַעְדָּ֥ן בְּנ֛וֹ עַמִּיה֥וּד בְּנ֖וֹ אֱלִישָׁמָ֥ע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נ֥וֹן בְּנ֖וֹ יְהוֹשֻׁ֥עַ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וַאֲחֻזָּתָם֙ וּמֹ֣שְׁבוֹתָ֔ם בֵּֽית־אֵ֖ל וּבְנֹתֶ֑יהָ וְלַמִּזְרָ֣ח נַעֲרָ֔ן וְלַֽמַּעֲרָ֗ב גֶּ֤זֶר וּבְנֹתֶ֙יהָ֙ וּשְׁכֶ֣ם וּבְנֹתֶ֔יהָ עַד־עַיָּ֖ה וּבְנֹתֶֽיהָ׃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וְעַל־יְדֵ֣י בְנֵי־מְנַשֶּׁ֗ה בֵּית־שְׁאָ֤ן וּבְנֹתֶ֙יהָ֙ תַּעְנַ֣ךְ וּבְנֹתֶ֔יהָ מְגִדּ֥וֹ וּבְנוֹתֶ֖יהָ דּ֣וֹר וּבְנוֹתֶ֑יהָ בְּאֵ֙לֶּה֙ יָשְׁב֔וּ בְּנֵ֥י יוֹסֵ֖ף בֶּן־יִשְׂרָאֵֽל׃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בְּנֵ֣י אָשֵׁ֗ר יִמְנָ֧ה וְיִשְׁוָ֛ה וְיִשְׁוִ֥י וּבְרִיעָ֖ה וְשֶׂ֥רַח אֲחוֹתָֽם׃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וּבְנֵ֣י בְרִיעָ֔ה חֶ֖בֶר וּמַלְכִּיאֵ֑ל ה֖וּא אֲבִ֥י ברזות׃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וְחֶ֙בֶר֙ הוֹלִ֣יד אֶת־יַפְלֵ֔ט וְאֶת־שׁוֹמֵ֖ר וְאֶת־חוֹתָ֑ם וְאֵ֖ת שׁוּעָ֥א אֲחוֹתָֽם׃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וּבְנֵ֣י יַפְלֵ֔ט פָּסַ֥ךְ וּבִמְהָ֖ל וְעַשְׁוָ֑ת אֵ֖לֶּה בְּנֵ֥י יַפְלֵֽט׃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וּבְנֵ֖י שָׁ֑מֶר אֲחִ֥י ורוהגה יחבה וַאֲרָֽם׃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וּבֶן־הֵ֖לֶם אָחִ֑יו צוֹפַ֥ח וְיִמְנָ֖ע וְשֵׁ֥לֶשׁ וְעָמָֽל׃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בְּנֵ֖י צוֹפָ֑ח ס֧וּחַ וְחַרְנֶ֛פֶר וְשׁוּעָ֖ל וּבֵרִ֥י וְיִמְרָֽה׃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בֶּ֣צֶר וָה֗וֹד וְשַׁמָּ֧א וְשִׁלְשָׁ֛ה וְיִתְרָ֖ן וּבְאֵרָֽא׃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וּבְנֵ֖י יֶ֑תֶר יְפֻנֶּ֥ה וּפִסְפָּ֖ה וַאְרָֽא׃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וּבְנֵ֖י עֻלָּ֑א אָרַ֥ח וְחַנִּיאֵ֖ל וְרִצְיָֽא׃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כָּל־אֵ֣לֶּה בְנֵי־אָ֠שֵׁר רָאשֵׁ֨י בֵית־הָאָב֤וֹת בְּרוּרִים֙ גִּבּוֹרֵ֣י חֲיָלִ֔ים רָאשֵׁ֖י הַנְּשִׂיאִ֑ים וְהִתְיַחְשָׂ֤ם בַּצָּבָא֙ בַּמִּלְחָמָ֔ה מִסְפָּרָ֣ם אֲנָשִׁ֔ים עֶשְׂרִ֥ים וְשִׁשָּׁ֖ה אָֽלֶף׃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וּבִ֨נְיָמִ֔ן הוֹלִ֖יד אֶת־בֶּ֣לַע בְּכֹר֑וֹ אַשְׁבֵּל֙ הַשֵּׁנִ֔י וְאַחְרַ֖ח הַשְּׁלִישִֽׁי׃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נוֹחָה֙ הָֽרְבִיעִ֔י וְרָפָ֖א הַחֲמִישִֽׁי׃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וַיִּהְי֥וּ בָנִ֖ים לְבָ֑לַע אַדָּ֥ר וְגֵרָ֖א וַאֲבִיהֽוּד׃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וַאֲבִישׁ֥וּעַ וְנַעֲמָ֖ן וַאֲחֽוֹחַ׃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וְגֵרָ֥א וּשְׁפוּפָ֖ן וְחוּרָֽם׃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וְאֵ֖לֶּה בְּנֵ֣י אֵח֑וּד אֵ֣לֶּה הֵ֞ם רָאשֵׁ֤י אָבוֹת֙ לְי֣וֹשְׁבֵי גֶ֔בַע וַיַּגְל֖וּם אֶל־מָנָֽחַת׃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וְנַעֲמָ֧ן וַאֲחִיָּ֛ה וְגֵרָ֖א ה֣וּא הֶגְלָ֑ם וְהוֹלִ֥יד אֶת־עֻזָּ֖א וְאֶת־אֲחִיחֻֽד׃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וְשַׁחֲרַ֗יִם הוֹלִיד֙ בִּשְׂדֵ֣ה מוֹאָ֔ב מִן־שִׁלְח֖וֹ אֹתָ֑ם חוּשִׁ֥ים וְאֶֽת־בַּעֲרָ֖א נָשָֽׁיו׃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וַיּ֖וֹלֶד מִן־חֹ֣דֶשׁ אִשְׁתּ֑וֹ אֶת־יוֹבָב֙ וְאֶת־צִבְיָ֔א וְאֶת־מֵישָׁ֖א וְאֶת־מַלְכָּֽם׃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וְאֶת־יְע֥וּץ וְאֶת־שָֽׂכְיָ֖ה וְאֶת־מִרְמָ֑ה אֵ֥לֶּה בָנָ֖יו רָאשֵׁ֥י אָבֽוֹת׃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וּמֵחֻשִׁ֛ים הוֹלִ֥יד אֶת־אֲבִיט֖וּב וְאֶת־אֶלְפָּֽעַל׃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וּבְנֵ֣י אֶלְפַּ֔עַל עֵ֥בֶר וּמִשְׁעָ֖ם וָשָׁ֑מֶד ה֚וּא בָּנָ֣ה אֶת־אוֹנ֔וֹ וְאֶת־לֹ֖ד וּבְנֹתֶֽיהָ׃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וּבְרִעָ֣ה וָשֶׁ֔מַע הֵ֚מָּה רָאשֵׁ֣י הָאָב֔וֹת לְיוֹשְׁבֵ֖י אַיָּל֑וֹן הֵ֥מָּה הִבְרִ֖יחוּ אֶת־י֥וֹשְׁבֵי גַֽת׃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וְאַחְי֥וֹ שָׁשָׁ֖ק וִירֵמֽוֹת׃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וּזְבַדְיָ֥ה וַעֲרָ֖ד וָעָֽדֶר׃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וּמִיכָאֵ֧ל וְיִשְׁפָּ֛ה וְיוֹחָ֖א בְּנֵ֥י בְרִיעָֽה׃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וּזְבַדְיָ֥ה וּמְשֻׁלָּ֖ם וְחִזְקִ֥י וָחָֽבֶר׃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וְיִשְׁמְרַ֧י וְיִזְלִיאָ֛ה וְיוֹבָ֖ב בְּנֵ֥י אֶלְפָּֽעַל׃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וְיָקִ֥ים וְזִכְרִ֖י וְזַבְדִּֽי׃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וֶאֱלִיעֵנַ֥י וְצִלְּתַ֖י וֶאֱלִיאֵֽל׃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וַעֲדָיָ֧ה וּבְרָאיָ֛ה וְשִׁמְרָ֖ת בְּנֵ֥י שִׁמְעִֽי׃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וְיִשְׁפָּ֥ן וָעֵ֖בֶר וֶאֱלִיאֵֽל׃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וְעַבְדּ֥וֹן וְזִכְרִ֖י וְחָנָֽן׃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וַחֲנַנְיָ֥ה וְעֵילָ֖ם וְעַנְתֹתִיָּֽה׃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וְיִפְדְיָ֥ה ופניאל בְּנֵ֥י שָׁשָֽׁק׃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וְשַׁמְשְׁרַ֥י וּשְׁחַרְיָ֖ה וַעֲתַלְיָֽה׃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וְיַעֲרֶשְׁיָ֧ה וְאֵלִיָּ֛ה וְזִכְרִ֖י בְּנֵ֥י יְרֹחָֽם׃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אֵ֣לֶּה רָאשֵׁ֥י אָב֛וֹת לְתֹלְדוֹתָ֖ם רָאשִׁ֑ים אֵ֖לֶּה יָשְׁב֥וּ בִירוּשָׁלִָֽם׃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וּבְגִבְע֥וֹן יָשְׁב֖וּ אֲבִ֣י גִבְע֑וֹן וְשֵׁ֥ם אִשְׁתּ֖וֹ מַעֲכָֽה׃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וּבְנ֥וֹ הַבְּכ֖וֹר עַבְדּ֑וֹן וְצ֥וּר וְקִ֖ישׁ וּבַ֥עַל וְנָדָֽב׃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וּגְד֥וֹר וְאַחְי֖וֹ וָזָֽכֶר׃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וּמִקְל֖וֹת הוֹלִ֣יד אֶת־שִׁמְאָ֑ה וְאַף־הֵ֗מָּה נֶ֧גֶד אֲחֵיהֶ֛ם יָשְׁב֥וּ בִירוּשָׁלִַ֖ם עִם־אֲחֵיהֶֽם׃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וְנֵר֙ הוֹלִ֣יד אֶת־קִ֔ישׁ וְקִ֖ישׁ הוֹלִ֣יד אֶת־שָׁא֑וּל וְשָׁא֗וּל הוֹלִ֤יד אֶת־יְהֽוֹנָתָן֙ וְאֶת־מַלְכִּי־שׁ֔וּעַ וְאֶת־אֲבִֽינָדָ֖ב וְאֶת־אֶשְׁבָּֽעַל׃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וּבֶן־יְהוֹנָתָ֖ן מְרִ֣יב בָּ֑עַל וּמְרִ֥יב בַּ֖עַל הוֹלִ֥יד אֶת־מִיכָֽה׃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וּבְנֵ֖י מִיכָ֑ה פִּית֥וֹן וָמֶ֖לֶךְ וְתַאְרֵ֥עַ וְאָחָֽז׃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וְאָחָז֙ הוֹלִ֣יד אֶת־יְהוֹעַדָּ֔ה וִיהֽוֹעַדָּ֗ה הוֹלִ֛יד אֶת־עָלֶ֥מֶת וְאֶת־עַזְמָ֖וֶת וְאֶת־זִמְרִ֑י וְזִמְרִ֖י הוֹלִ֥יד אֶת־מוֹצָֽא׃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וּמוֹצָ֖א הוֹלִ֣יד אֶת־בִּנְעָ֑א רָפָ֥ה בְנ֛וֹ אֶלְעָשָׂ֥ה בְנ֖וֹ אָצֵ֥ל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וּלְאָצֵל֮ שִׁשָּׁ֣ה בָנִים֒ וְאֵ֣לֶּה שְׁמוֹתָ֗ם עַזְרִיקָ֥ם ׀ בֹּ֙כְרוּ֙ וְיִשְׁמָעֵ֣אל וּשְׁעַרְיָ֔ה וְעֹבַדְיָ֖ה וְחָנָ֑ן כָּל־אֵ֖לֶּה בְּנֵ֥י אָצַֽל׃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וּבְנֵ֖י עֵ֣שֶׁק אָחִ֑יו אוּלָ֣ם בְּכֹר֔וֹ יְעוּשׁ֙ הַשֵּׁנִ֔י וֶֽאֱלִיפֶ֖לֶט הַשְּׁלִשִֽׁי׃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וַֽיִּהְי֣וּ בְנֵי־א֠וּלָם אֲנָשִׁ֨ים גִּבֹּרֵי־חַ֜יִל דֹּ֣רְכֵי קֶ֗שֶׁת וּמַרְבִּ֤ים בָּנִים֙ וּבְנֵ֣י בָנִ֔ים מֵאָ֖ה וַחֲמִשִּׁ֑ים כָּל־אֵ֖לֶּה מִבְּנֵ֥י בִנְיָמִֽן׃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וְכָל־יִשְׂרָאֵל֙ הִתְיַחְשׂ֔וּ וְהִנָּ֣ם כְּתוּבִ֔ים עַל־סֵ֖פֶר מַלְכֵ֣י יִשְׂרָאֵ֑ל וִיהוּדָ֛ה הָגְל֥וּ לְבָבֶ֖ל בְּמַעֲלָֽם׃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וְהַיּוֹשְׁבִים֙ הָרִ֣אשֹׁנִ֔ים אֲשֶׁ֥ר בַּאֲחֻזָּתָ֖ם בְּעָרֵיהֶ֑ם יִשְׂרָאֵל֙ הַכֹּ֣הֲנִ֔ים הַלְוִיִּ֖ם וְהַנְּתִינִֽים׃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וּבִירוּשָׁלִַ֙ם֙ יָשְׁב֔וּ מִן־בְּנֵ֥י יְהוּדָ֖ה וּמִן־בְּנֵ֣י בִנְיָמִ֑ן וּמִן־בְּנֵ֥י אֶפְרַ֖יִם וּמְנַשֶּֽׁה׃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עוּתַ֨י בֶּן־עַמִּיה֤וּד בֶּן־עָמְרִי֙ בֶּן־אִמְרִ֣י בֶן־בנימן ־ בְּנֵי־פֶ֖רֶץ בֶּן־יְהוּדָֽה׃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וּמִן־הַשִּׁ֣ילוֹנִ֔י עֲשָׂיָ֥ה הַבְּכ֖וֹר וּבָנָֽיו׃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וּמִן־בְּנֵי־זֶ֖רַח יְעוּאֵ֑ל וַאֲחֵיהֶ֖ם שֵׁשׁ־מֵא֥וֹת וְתִשְׁעִֽים׃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וּמִן־בְּנֵ֖י בִּנְיָמִ֑ן סַלּוּא֙ בֶּן־מְשֻׁלָּ֔ם בֶּן־הוֹדַוְיָ֖ה בֶּן־הַסְּנֻאָֽה׃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וְיִבְנְיָה֙ בֶּן־יְרֹחָ֔ם וְאֵלָ֥ה בֶן־עֻזִּ֖י בֶּן־מִכְרִ֑י וּמְשֻׁלָּם֙ בֶּן־שְׁפַטְיָ֔ה בֶּן־רְעוּאֵ֖ל בֶּן־יִבְנִיָּֽה׃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וַאֲחֵיהֶם֙ לְתֹ֣לְדוֹתָ֔ם תְּשַׁ֥ע מֵא֖וֹת וַחֲמִשִּׁ֣ים וְשִׁשָּׁ֑ה כָּל־אֵ֣לֶּה אֲנָשִׁ֔ים רָאשֵׁ֥י אָב֖וֹת לְבֵ֥ית אֲבֹתֵיהֶֽם׃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וּמִן־הַֽכֹּהֲנִ֑ים יְדַֽעְיָ֥ה וִיהוֹיָרִ֖יב וְיָכִֽין׃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וַעֲזַרְיָ֨ה בֶן־חִלְקִיָּ֜ה בֶּן־מְשֻׁלָּ֣ם בֶּן־צָד֗וֹק בֶּן־מְרָיוֹת֙ בֶּן־אֲחִיט֔וּב נְגִ֖יד בֵּ֥ית הָאֱלֹהִֽים׃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וַעֲדָיָה֙ בֶּן־יְרֹחָ֔ם בֶּן־פַּשְׁח֖וּר בֶּן־מַלְכִּיָּ֑ה וּמַעְשַׂ֨י בֶּן־עֲדִיאֵ֧ל בֶּן־יַחְזֵ֛רָה בֶּן־מְשֻׁלָּ֥ם בֶּן־מְשִׁלֵּמִ֖ית בֶּן־אִמֵּֽר׃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וַאֲחֵיהֶ֗ם רָאשִׁים֙ לְבֵ֣ית אֲבוֹתָ֔ם אֶ֕לֶף וּשְׁבַ֥ע מֵא֖וֹת וְשִׁשִּׁ֑ים גִּבּ֣וֹרֵי חֵ֔יל מְלֶ֖אכֶת עֲבוֹדַ֥ת בֵּית־הָאֱלֹהִֽים׃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וּמִֽן־הַלְוִיִּ֑ם שְׁמַֽעְיָ֧ה בֶן־חַשּׁ֛וּב בֶּן־עַזְרִיקָ֥ם בֶּן־חֲשַׁבְיָ֖ה מִן־בְּנֵ֥י 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וּבַקְבַּקַּ֥ר חֶ֖רֶשׁ וְגָלָ֑ל וּמַתַּנְיָה֙ בֶּן־מִיכָ֔א בֶּן־זִכְרִ֖י בֶּן־אָסָֽף׃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וְעֹבַדְיָה֙ בֶּֽן־שְׁמַֽעְיָ֔ה בֶּן־גָּלָ֖ל בֶּן־יְדוּת֑וּן וּבֶרֶכְיָ֤ה בֶן־אָסָא֙ בֶּן־אֶלְקָנָ֔ה הַיּוֹשֵׁ֖ב בְּחַצְרֵ֥י נְטוֹפָתִֽי׃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וְהַשֹּׁעֲרִים֙ שַׁלּ֣וּם וְעַקּ֔וּב וְטַלְמֹ֖ן וַאֲחִימָ֑ן וַאֲחִיהֶ֥ם שַׁלּ֖וּם הָרֹֽאשׁ׃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וְֽעַד־הֵ֔נָּה בְּשַׁ֥עַר הַמֶּ֖לֶךְ מִזְרָ֑חָה הֵ֚מָּה הַשֹּׁ֣עֲרִ֔ים לְמַחֲנ֖וֹת בְּנֵ֥י לֵוִֽי׃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וְשַׁלּ֣וּם בֶּן־ק֠וֹרֵא בֶּן־אֶבְיָסָ֨ף בֶּן־קֹ֜רַח וְֽאֶחָ֧יו לְבֵית־אָבִ֣יו הַקָּרְחִ֗ים עַ֚ל מְלֶ֣אכֶת הָעֲבוֹדָ֔ה שֹׁמְרֵ֥י הַסִּפִּ֖ים לָאֹ֑הֶל וַאֲבֹֽתֵיהֶם֙ עַל־מַחֲנֵ֣ה יְהוָ֔ה שֹׁמְרֵ֖י הַמָּבֽוֹא׃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וּפִֽינְחָ֣ס בֶּן־אֶלְעָזָ֗ר נָגִ֨יד הָיָ֧ה עֲלֵיהֶ֛ם לְפָנִ֖ים יְהוָ֥ה ׀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זְכַרְיָה֙ בֶּ֣ן מְשֶֽׁלֶמְיָ֔ה שֹׁעֵ֥ר פֶּ֖תַח לְאֹ֥הֶל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כֻּלָּ֤ם הַבְּרוּרִים֙ לְשֹׁעֲרִ֣ים בַּסִּפִּ֔ים מָאתַ֖יִם וּשְׁנֵ֣ים עָשָׂ֑ר הֵ֤מָּה בְחַצְרֵיהֶם֙ הִתְיַחְשָׂ֔ם הֵ֣מָּה יִסַּ֥ד דָּוִ֛יד וּשְׁמוּאֵ֥ל הָרֹאֶ֖ה בֶּאֱמוּנָתָֽם׃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וְהֵ֨ם וּבְנֵיהֶ֜ם עַל־הַשְּׁעָרִ֧ים לְבֵית־יְהוָ֛ה לְבֵ֥ית־הָאֹ֖הֶל לְמִשְׁמָרֽוֹת׃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לְאַרְבַּ֣ע רוּח֔וֹת יִהְי֖וּ הַשֹּׁעֲרִ֑ים מִזְרָ֥ח יָ֖מָּה צָפ֥וֹנָה וָנֶֽגְבָּה׃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וַאֲחֵיהֶ֨ם בְּחַצְרֵיהֶ֜ם לָב֨וֹא לְשִׁבְעַ֧ת הַיָּמִ֛ים מֵעֵ֥ת אֶל־עֵ֖ת עִם־אֵֽלֶּה׃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כִּ֣י בֶאֱמוּנָ֞ה הֵ֗מָּה אַרְבַּ֙עַת֙ גִּבֹּרֵ֣י הַשֹּׁעֲרִ֔ים הֵ֖ם הַלְוִיִּ֑ם וְהָיוּ֙ עַל־הַלְּשָׁכ֔וֹת וְעַ֥ל הָאֹצְר֖וֹת בֵּ֥ית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וּסְבִיב֥וֹת בֵּית־הָאֱלֹהִ֖ים יָלִ֑ינוּ כִּֽי־עֲלֵיהֶ֣ם מִשְׁמֶ֔רֶת וְהֵ֥ם עַל־הַמַּפְתֵּ֖חַ וְלַבֹּ֥קֶר לַבֹּֽקֶר׃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וּמֵהֶ֖ם עַל־כְּלֵ֣י הָעֲבוֹדָ֑ה כִּֽי־בְמִסְפָּ֣ר יְבִיא֔וּם וּבְמִסְפָּ֖ר יוֹצִיאֽוּם׃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וּמֵהֶ֗ם מְמֻנִּים֙ עַל־הַכֵּלִ֔ים וְעַ֖ל כָּל־כְּלֵ֣י הַקֹּ֑דֶשׁ וְעַל־הַסֹּ֙לֶת֙ וְהַיַּ֣יִן וְהַשֶּׁ֔מֶן וְהַלְּבוֹנָ֖ה וְהַבְּשָׂמִֽים׃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וּמִן־בְּנֵי֙ הַכֹּ֣הֲנִ֔ים רֹקְחֵ֥י הַמִּרְקַ֖חַת לַבְּשָׂמִֽים׃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וּמַתִּתְיָה֙ מִן־הַלְוִיִּ֔ם ה֥וּא הַבְּכ֖וֹר לְשַׁלֻּ֣ם הַקָּרְחִ֑י בֶּאֱמוּנָ֕ה עַ֖ל מַעֲשֵׂ֥ה הַחֲבִתִּֽים׃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וּמִן־בְּנֵ֧י הַקְּהָתִ֛י מִן־אֲחֵיהֶ֖ם עַל־לֶ֣חֶם הַֽמַּעֲרָ֑כֶת לְהָכִ֖ין שַׁבַּ֥ת שַׁבָּֽת׃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וְאֵ֣לֶּה הַ֠מְשֹׁרְרִים רָאשֵׁ֨י אָב֧וֹת לַלְוִיִּ֛ם בַּלְּשָׁכֹ֖ת פטירים כִּֽי־יוֹמָ֥ם וָלַ֛יְלָה עֲלֵיהֶ֖ם בַּמְּלָאכָֽה׃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אֵלֶּה֩ רָאשֵׁ֨י הָאָב֧וֹת לַלְוִיִּ֛ם לְתֹלְדוֹתָ֖ם רָאשִׁ֑ים אֵ֖לֶּה יָשְׁב֥וּ בִירוּשָׁלִָֽם׃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וּבְגִבְע֛וֹן יָשְׁב֥וּ אֲבִֽי־גִבְע֖וֹן יעואל וְשֵׁ֥ם אִשְׁתּ֖וֹ מַעֲכָֽה׃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וּבְנ֥וֹ הַבְּכ֖וֹר עַבְדּ֑וֹן וְצ֣וּר וְקִ֔ישׁ וּבַ֥עַל וְנֵ֖ר וְנָדָֽב׃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וּגְד֣וֹר וְאַחְי֔וֹ וּזְכַרְיָ֖ה וּמִקְלֽוֹת׃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וּמִקְל֖וֹת הוֹלִ֣יד אֶת־שִׁמְאָ֑ם וְאַף־הֵ֗ם נֶ֧גֶד אֲחֵיהֶ֛ם יָשְׁב֥וּ בִירֽוּשָׁלִַ֖ם עִם־אֲחֵיהֶֽם׃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וְנֵר֙ הוֹלִ֣יד אֶת־קִ֔ישׁ וְקִ֖ישׁ הוֹלִ֣יד אֶת־שָׁא֑וּל וְשָׁא֗וּל הוֹלִ֤יד אֶת־יְהֽוֹנָתָן֙ וְאֶת־מַלְכִּי־שׁ֔וּעַ וְאֶת־אֲבִינָדָ֖ב וְאֶת־אֶשְׁבָּֽעַל׃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וּבֶן־יְהוֹנָתָ֖ן מְרִ֣יב בָּ֑עַל וּמְרִי־בַ֖עַל הוֹלִ֥יד אֶת־מִיכָֽה׃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וּבְנֵ֖י מִיכָ֑ה פִּית֥וֹן וָמֶ֖לֶךְ וְתַחְרֵֽעַ׃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וְאָחָז֙ הוֹלִ֣יד אֶת־יַעְרָ֔ה וְיַעְרָ֗ה הוֹלִ֛יד אֶת־עָלֶ֥מֶת וְאֶת־עַזְמָ֖וֶת וְאֶת־זִמְרִ֑י וְזִמְרִ֖י הוֹלִ֥יד אֶת־מוֹצָֽא׃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וּמוֹצָ֖א הוֹלִ֣יד אֶת־בִּנְעָ֑א וּרְפָיָ֥ה בְנ֛וֹ אֶלְעָשָׂ֥ה בְנ֖וֹ אָצֵ֥ל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וּלְאָצֵל֮ שִׁשָּׁ֣ה בָנִים֒ וְאֵ֣לֶּה שְׁמוֹתָ֗ם עַזְרִיקָ֥ם ׀ בֹּ֙כְרוּ֙ וְיִשְׁמָעֵ֣אל וּשְׁעַרְיָ֔ה וְעֹבַדְיָ֖ה וְחָנָ֑ן אֵ֖לֶּה בְּנֵ֥י אָצַֽל׃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וּפְלִשְׁתִּ֖ים נִלְחֲמ֣וּ בְיִשְׂרָאֵ֑ל וַיָּ֑נָס אִֽישׁ־יִשְׂרָאֵל֙ מִפְּנֵ֣י פְלִשְׁתִּ֔ים וַיִּפְּל֥וּ חֲלָלִ֖ים בְּהַ֥ר גִּלְבֹּֽעַ׃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וַיַּדְבְּק֣וּ פְלִשְׁתִּ֔ים אַחֲרֵ֥י שָׁא֖וּל וְאַחֲרֵ֣י בָנָ֑יו וַיַּכּ֣וּ פְלִשְׁתִּ֗ים אֶת־יוֹנָתָ֧ן וְאֶת־אֲבִינָדָ֛ב וְאֶת־מַלְכִּי־שׁ֖וּעַ בְּנֵ֥י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וַתִּכְבַּ֤ד הַמִּלְחָמָה֙ עַל־שָׁא֔וּל וַיִּמְצָאֻ֖הוּ הַמּוֹרִ֣ים בַּקָּ֑שֶׁת וַיָּ֖חֶל מִן־הַיּוֹרִֽים׃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שָׁאוּל֩ אֶל־נֹשֵׂ֨א כֵלָ֜יו שְׁלֹ֥ף חַרְבְּךָ֣ ׀ וְדָקְרֵ֣נִי בָ֗הּ פֶּן־יָבֹ֜אוּ הָעֲרֵלִ֤ים הָאֵ֙לֶּה֙ וְהִתְעַלְּלוּ־בִ֔י וְלֹ֤א אָבָה֙ נֹשֵׂ֣א כֵלָ֔יו כִּ֥י יָרֵ֖א מְאֹ֑ד ס וַיִּקַּ֤ח שָׁאוּל֙ אֶת־הַחֶ֔רֶב וַיִּפֹּ֖ל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וַיַּ֥רְא נֹשֵֽׂא־כֵלָ֖יו כִּ֣י מֵ֣ת שָׁא֑וּל וַיִּפֹּ֥ל גַּם־ה֛וּא עַל־הַחֶ֖רֶב וַיָּמֹֽת׃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וַיָּ֤מָת שָׁאוּל֙ וּשְׁלֹ֣שֶׁת בָּנָ֔יו וְכָל־בֵּית֖וֹ יַחְדָּ֥ו מֵֽתוּ׃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וַ֠יִּרְאוּ כָּל־אִ֨ישׁ יִשְׂרָאֵ֤ל אֲשֶׁר־בָּעֵ֙מֶק֙ כִּ֣י נָ֔סוּ וְכִי־מֵ֖תוּ שָׁא֣וּל וּבָנָ֑יו וַיַּעַזְב֤וּ עָרֵיהֶם֙ וַיָּנֻ֔סוּ וַיָּבֹ֣אוּ פְלִשְׁתִּ֔ים וַיֵּשְׁב֖וּ בָּהֶֽם׃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וַיְהִי֙ מִֽמָּחֳרָ֔ת וַיָּבֹ֣אוּ פְלִשְׁתִּ֔ים לְפַשֵּׁ֖ט אֶת־הַֽחֲלָלִ֑ים וַֽיִּמְצְא֤וּ אֶת־שָׁאוּל֙ וְאֶת־בָּנָ֔יו נֹפְלִ֖ים בְּהַ֥ר גִּלְבֹּֽעַ׃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וַיַּ֨פְשִׁיטֻ֔הוּ וַיִּשְׂא֥וּ אֶת־רֹאשׁ֖וֹ וְאֶת־כֵּלָ֑יו וַיְשַׁלְּח֨וּ בְאֶֽרֶץ־פְלִשְׁתִּ֜ים סָבִ֗יב לְבַשֵּׂ֛ר אֶת־עֲצַבֵּיהֶ֖ם וְאֶת־הָעָֽם׃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וַיָּשִׂ֙ימוּ֙ אֶת־כֵּלָ֔יו בֵּ֖ית אֱלֹהֵיהֶ֑ם וְאֶת־גֻּלְגָּלְתּ֥וֹ תָקְע֖וּ בֵּ֥ית דָּגֽוֹן׃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וַֽיִּשְׁמְע֔וּ כֹּ֖ל יָבֵ֣ישׁ גִּלְעָ֑ד אֵ֛ת כָּל־אֲשֶׁר־עָשׂ֥וּ פְלִשְׁתִּ֖ים לְשָׁאֽוּל׃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וַיָּקוּמוּ֮ כָּל־אִ֣ישׁ חַיִל֒ וַיִּשְׂא֞וּ אֶת־גּוּפַ֣ת שָׁא֗וּל וְאֵת֙ גּוּפֹ֣ת בָּנָ֔יו וַיְבִיא֖וּם יָבֵ֑ישָׁה וַיִּקְבְּר֨וּ אֶת־עַצְמוֹתֵיהֶ֜ם תַּ֤חַת הָאֵלָה֙ בְּיָבֵ֔שׁ וַיָּצ֖וּמוּ שִׁבְעַ֥ת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וַיָּ֣מָת שָׁא֗וּל בְּמַֽעֲלוֹ֙ אֲשֶׁ֣ר מָעַ֣ל בַּֽיהוָ֔ה עַל־דְּבַ֥ר יְהוָ֖ה אֲשֶׁ֣ר לֹא־שָׁמָ֑ר וְגַם־לִשְׁא֥וֹל בָּא֖וֹב לִדְרֽוֹשׁ׃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וְלֹֽא־דָרַ֥שׁ בַּֽיהוָ֖ה וַיְמִיתֵ֑הוּ וַיַּסֵּב֙ אֶת־הַמְּלוּכָ֔ה לְדָוִ֖יד בֶּן־יִשָֽׁי׃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וַיִּקָּבְצ֧וּ כָֽל־יִשְׂרָאֵ֛ל אֶל־דָּוִ֖יד חֶבְר֣וֹנָה לֵאמֹ֑ר הִנֵּ֛ה עַצְמְךָ֥ וּֽבְשָׂרְךָ֖ אֲנָֽחְנוּ׃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גַּם־תְּמ֣וֹל גַּם־שִׁלְשׁ֗וֹם גַּ֚ם בִּהְי֣וֹת שָׁא֣וּל מֶ֔לֶךְ אַתָּ֛ה הַמּוֹצִ֥יא וְהַמֵּבִ֖יא אֶת־יִשְׂרָאֵ֑ל וַיֹּאמֶר֩ יְהוָ֨ה אֱלֹהֶ֜יךָ לְךָ֗ אַתָּ֨ה תִרְעֶ֤ה אֶת־עַמִּי֙ אֶת־יִשְׂרָאֵ֔ל וְאַתָּה֙ תִּהְיֶ֣ה נָגִ֔יד עַ֖ל 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וַ֠יָּבֹאוּ כָּל־זִקְנֵ֨י יִשְׂרָאֵ֤ל אֶל־הַמֶּ֙לֶךְ֙ חֶבְר֔וֹנָה וַיִּכְרֹת֩ לָהֶ֨ם דָּוִ֥יד בְּרִ֛ית בְּחֶבְר֖וֹן לִפְנֵ֣י יְהוָ֑ה וַיִּמְשְׁח֨וּ אֶת־דָּוִ֤יד לְמֶ֙לֶךְ֙ עַל־יִשְׂרָאֵ֔ל כִּדְבַ֥ר יְהוָ֖ה בְּיַד־שְׁמוּאֵֽל׃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וַיֵּ֨לֶךְ דָּוִ֧יד וְכָל־יִשְׂרָאֵ֛ל יְרוּשָׁלִַ֖ם הִ֣יא יְב֑וּס וְשָׁם֙ הַיְבוּסִ֔י יֹשְׁבֵ֖י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וַיֹּ֨אמְר֜וּ יֹשְׁבֵ֤י יְבוּס֙ לְדָוִ֔יד לֹ֥א תָב֖וֹא הֵ֑נָּה וַיִּלְכֹּ֤ד דָּוִיד֙ אֶת־מְצֻדַ֣ת צִיּ֔וֹן הִ֖יא עִ֥יר דָּוִֽיד׃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דָּוִ֔יד כָּל־מַכֵּ֤ה יְבוּסִי֙ בָּרִ֣אשׁוֹנָ֔ה יִהְיֶ֥ה לְרֹ֖אשׁ וּלְשָׂ֑ר וַיַּ֧עַל בָּרִאשׁוֹנָ֛ה יוֹאָ֥ב בֶּן־צְרוּיָ֖ה וַיְהִ֥י לְרֹֽאשׁ׃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וַיֵּ֥שֶׁב דָּוִ֖יד בַּמְצָ֑ד עַל־כֵּ֥ן קָרְאוּ־ל֖וֹ עִ֥יר דָּוִֽיד׃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וַיִּ֤בֶן הָעִיר֙ מִסָּבִ֔יב מִן־הַמִּלּ֖וֹא וְעַד־הַסָּבִ֑יב וְיוֹאָ֕ב יְחַיֶּ֖ה אֶת־שְׁאָ֥ר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וַיֵּ֥לֶךְ דָּוִ֖יד הָל֣וֹךְ וְגָד֑וֹל וַיהוָ֥ה צְבָא֖וֹת עִמּֽוֹ׃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וְאֵ֨לֶּה רָאשֵׁ֤י הַגִּבּוֹרִים֙ אֲשֶׁ֣ר לְדָוִ֔יד הַמִּתְחַזְּקִ֨ים עִמּ֧וֹ בְמַלְכוּת֛וֹ עִם־כָּל־יִשְׂרָאֵ֖ל לְהַמְלִיכ֑וֹ כִּדְבַ֥ר יְהוָ֖ה עַל־יִשְׂרָאֵֽל׃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וְאֵ֛לֶּה מִסְפַּ֥ר הַגִּבֹּרִ֖ים אֲשֶׁ֣ר לְדָוִ֑יד יָשָׁבְעָ֣ם בֶּן־חַכְמוֹנִ֗י רֹ֚אשׁ השלושים הֽוּא־עוֹרֵ֧ר אֶת־חֲנִית֛וֹ עַל־שְׁלֹשׁ־מֵא֥וֹת חָלָ֖ל בְּפַ֥עַם אֶחָֽת׃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וְאַחֲרָ֛יו אֶלְעָזָ֥ר בֶּן־דּוֹד֖וֹ הָאֲחוֹחִ֑י ה֖וּא בִּשְׁלוֹשָׁ֥ה הַגִּבֹּרִֽים׃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הֽוּא־הָיָ֨ה עִם־דָּוִ֜יד בַּפַּ֣ס דַּמִּ֗ים וְהַפְּלִשְׁתִּים֙ נֶאֱסְפוּ־שָׁ֣ם לַמִּלְחָמָ֔ה וַתְּהִ֛י חֶלְקַ֥ת הַשָּׂדֶ֖ה מְלֵאָ֣ה שְׂעוֹרִ֑ים וְהָעָ֥ם נָ֖סוּ מִפְּנֵ֥י פְלִשְׁתִּֽים׃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וַיִּֽתְיַצְּב֤וּ בְתוֹךְ־הַחֶלְקָה֙ וַיַּצִּיל֔וּהָ וַיַּכּ֖וּ אֶת־פְּלִשְׁתִּ֑ים וַיּ֥וֹשַׁע יְהוָ֖ה תְּשׁוּעָ֥ה גְדוֹלָֽה׃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וַיֵּרְד֡וּ שְֽׁלוֹשָׁה֩ מִן־הַשְּׁלוֹשִׁ֨ים רֹ֤אשׁ עַל־הַצֻּר֙ אֶל־דָּוִ֔יד אֶל־מְעָרַ֖ת עֲדֻלָּ֑ם וּמַחֲנֵ֣ה פְלִשְׁתִּ֔ים חֹנָ֖ה בְּעֵ֥מֶק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וְדָוִ֖יד אָ֣ז בַּמְּצוּדָ֑ה וּנְצִ֣יב פְּלִשְׁתִּ֔ים אָ֖ז בְּבֵ֥ית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ויתאו דָּוִ֖יד וַיֹּאמַ֑ר מִ֚י יַשְׁקֵ֣נִי מַ֔יִם מִבּ֥וֹר בֵּֽית־לֶ֖חֶם אֲשֶׁ֥ר בַּשָּֽׁעַר׃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וַיִּבְקְע֨וּ הַשְּׁלֹשָׁ֜ה בְּמַחֲנֵ֣ה פְלִשְׁתִּ֗ים וַיִּֽשְׁאֲבוּ־מַ֙יִם֙ מִבּ֤וֹר בֵּֽית־לֶ֙חֶם֙ אֲשֶׁ֣ר בַּשַּׁ֔עַר וַיִּשְׂא֖וּ וַיָּבִ֣אוּ אֶל־דָּוִ֑יד וְלֹֽא־אָבָ֤ה דָוִיד֙ לִשְׁתּוֹתָ֔ם וַיְנַסֵּ֥ךְ אֹתָ֖ם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וַיֹּ֡אמֶר חָלִילָה֩ לִּ֨י מֵאֱלֹהַ֜י מֵעֲשׂ֣וֹת זֹ֗את הֲדַ֣ם הָאֲנָשִׁים֩ הָאֵ֨לֶּה אֶשְׁתֶּ֤ה בְנַפְשׁוֹתָם֙ כִּ֣י בְנַפְשׁוֹתָ֣ם הֱבִיא֔וּם וְלֹ֥א אָבָ֖ה לִשְׁתּוֹתָ֑ם אֵ֣לֶּה עָשׂ֔וּ שְׁלֹ֖שֶׁת הַגִּבּוֹרִֽים׃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וְאַבְשַׁ֣י אֲחִֽי־יוֹאָ֗ב ה֤וּא הָיָה֙ רֹ֣אשׁ הַשְּׁלוֹשָׁ֔ה וְהוּא֙ עוֹרֵ֣ר אֶת־חֲנִית֔וֹ עַל־שְׁלֹ֥שׁ מֵא֖וֹת חָלָ֑ל ולא ־שֵׁ֖ם בַּשְּׁלוֹשָֽׁה׃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מִן־הַשְּׁלוֹשָׁ֤ה בַשְּׁנַ֙יִם֙ נִכְבָּ֔ד וַיְהִ֥י לָהֶ֖ם לְשָׂ֑ר וְעַד־הַשְּׁלוֹשָׁ֖ה לֹֽא־בָֽא׃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בְּנָיָ֨ה בֶן־יְהוֹיָדָ֧ע בֶּן־אִֽישׁ־חַ֛יִל רַב־פְּעָלִ֖ים מִֽן־קַבְצְאֵ֑ל ה֣וּא הִכָּ֗ה אֵ֣ת שְׁנֵ֤י אֲרִיאֵל֙ מוֹאָ֔ב וְ֠הוּא יָרַ֞ד וְהִכָּ֧ה אֶֽת־הָאֲרִ֛י בְּת֥וֹךְ הַבּ֖וֹר בְּי֥וֹם הַשָּֽׁלֶג׃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וְהֽוּא־הִכָּה֩ אֶת־הָאִ֨ישׁ הַמִּצְרִ֜י אִ֥ישׁ מִדָּ֣ה ׀ חָמֵ֣שׁ בָּאַמָּ֗ה וּבְיַ֨ד הַמִּצְרִ֤י חֲנִית֙ כִּמְנ֣וֹר אֹרְגִ֔ים וַיֵּ֥רֶד אֵלָ֖יו בַּשָּׁ֑בֶט וַיִּגְזֹ֤ל אֶֽת־הַחֲנִית֙ מִיַּ֣ד הַמִּצְרִ֔י וַיַּהַרְגֵ֖הוּ בַּחֲנִיתֽוֹ׃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אֵ֣לֶּה עָשָׂ֔ה בְּנָיָ֖הוּ בֶּן־יְהוֹיָדָ֑ע וְלוֹ־שֵׁ֖ם בִּשְׁלוֹשָׁ֥ה הַגִּבֹּרִֽים׃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מִן־הַשְּׁלוֹשִׁ֗ים הִנּ֤וֹ נִכְבָּד֙ ה֔וּא וְאֶל־הַשְּׁלוֹשָׁ֖ה לֹא־בָ֑א וַיְשִׂימֵ֥הוּ דָוִ֖יד עַל־מִשְׁמַעְתּֽוֹ׃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וְגִבּוֹרֵ֖י הַחֲיָלִ֑ים עֲשָׂה־אֵל֙ אֲחִ֣י יוֹאָ֔ב אֶלְחָנָ֥ן בֶּן־דּוֹד֖וֹ מִבֵּ֥ית לָֽחֶם׃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שַׁמּוֹת֙ הַהֲרוֹרִ֔י חֶ֖לֶץ הַפְּלוֹנִֽי׃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עִירָ֤א בֶן־עִקֵּשׁ֙ הַתְּקוֹעִ֔י אֲבִיעֶ֖זֶר הָעֲנְּתוֹתִֽי׃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סִבְּכַי֙ הַחֻ֣שָׁתִ֔י עִילַ֖י הָאֲחוֹחִֽי׃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מַהְרַי֙ הַנְּטֹ֣פָתִ֔י חֵ֥לֶד בֶּֽן־בַּֽעֲנָ֖ה הַנְּטוֹפָתִֽי׃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אִיתַ֣י בֶּן־רִיבַ֗י מִגִּבְעַת֙ בְּנֵ֣י בִנְיָמִ֔ן ס בְּנָיָ֖ה הַפִּרְעָתֹנִֽי׃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חוּרַי֙ מִנַּ֣חֲלֵי גָ֔עַשׁ ס אֲבִיאֵ֖ל הָעַרְבָתִֽי׃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עַזְמָ֙וֶת֙ הַבַּ֣חֲרוּמִ֔י אֶלְיַחְבָּ֖א הַשַּׁעַלְבֹנִֽי׃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בְּנֵ֗י הָשֵׁם֙ הַגִּ֣זוֹנִ֔י יוֹנָתָ֥ן בֶּן־שָׁגֵ֖ה הַהֲרָרִֽי׃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אֲחִיאָ֧ם בֶּן־שָׂכָ֛ר הַהֲרָרִ֖י אֱלִיפַ֥ל בֶּן־אֽוּר׃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חֵ֚פֶר הַמְּכֵ֣רָתִ֔י אֲחִיָּ֖ה הַפְּלֹנִֽי׃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חֶצְרוֹ֙ הַֽכַּרְמְלִ֔י נַעֲרַ֖י בֶּן־אֶזְבָּֽי׃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יוֹאֵל֙ אֲחִ֣י נָתָ֔ן מִבְחָ֖ר בֶּן־הַגְרִֽי׃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צֶ֖לֶק הָעַמּוֹנִ֑י נַחְרַי֙ הַבֵּ֣רֹתִ֔י נֹשֵׂ֕א כְּלֵ֖י יוֹאָ֥ב בֶּן־צְרוּיָֽה׃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עִירָא֙ הַיִּתְרִ֔י גָּרֵ֖ב הַיִּתְרִֽי׃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אֽוּרִיָּה֙ הַחִתִּ֔י זָבָ֖ד בֶּן־אַחְלָֽי׃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עֲדִינָ֨א בֶן־שִׁיזָ֜א הָרֽאוּבֵנִ֗י רֹ֛אשׁ לָרֽאוּבֵנִ֖י וְעָלָ֥יו שְׁלוֹשִֽׁים׃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חָנָן֙ בֶּֽן־מַעֲכָ֔ה וְיוֹשָׁפָ֖ט הַמִּתְנִֽי׃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עֻזִיָּ֖א הָעֲשְׁתְּרָתִ֑י שָׁמָע֙ ויעואל ס בְּנֵ֖י חוֹתָ֥ם הָעֲרֹעֵרִֽי׃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יְדִֽיעֲאֵל֙ בֶּן־שִׁמְרִ֔י וְיֹחָ֥א אָחִ֖יו הַתִּיצִֽי׃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אֱלִיאֵל֙ הַֽמַּחֲוִ֔ים וִירִיבַ֥י וְיוֹשַׁוְיָ֖ה בְּנֵ֣י אֶלְנָ֑עַם וְיִתְמָ֖ה הַמּוֹאָבִֽי׃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אֱלִיאֵ֣ל וְעוֹבֵ֔ד וְיַעֲשִׂיאֵ֖ל הַמְּצֹבָיָֽה׃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וְאֵ֗לֶּה הַבָּאִ֤ים אֶל־דָּוִיד֙ לְצִ֣יקְלַ֔ג ע֣וֹד עָצ֔וּר מִפְּנֵ֖י שָׁא֣וּל בֶּן־קִ֑ישׁ וְהֵ֙מָּה֙ בַּגִּבּוֹרִ֔ים עֹזְרֵ֖י הַמִּלְחָמָֽה׃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נֹ֣שְׁקֵי קֶ֗שֶׁת מַיְמִינִ֤ים וּמַשְׂמִאלִים֙ בָּֽאֲבָנִ֔ים וּבַחִצִּ֖ים בַּקָּ֑שֶׁת מֵאֲחֵ֥י שָׁא֖וּל מִבִּנְיָמִֽן׃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הָרֹ֨אשׁ אֲחִיעֶ֜זֶר וְיוֹאָ֗שׁ בְּנֵי֙ הַשְּׁמָעָ֣ה הַגִּבְעָתִ֔י ויזואל וָפֶ֖לֶט בְּנֵ֣י עַזְמָ֑וֶת וּבְרָכָ֕ה וְיֵה֖וּא הָעֲנְּתֹתִֽי׃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וְיִֽשְׁמַֽעְיָ֧ה הַגִּבְעוֹנִ֛י גִּבּ֥וֹר בַּשְּׁלֹשִׁ֖ים וְעַל־הַשְּׁלֹשִֽׁים׃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וְיִרְמְיָ֤ה וְיַחֲזִיאֵל֙ וְי֣וֹחָנָ֔ן וְיוֹזָבָ֖ד הַגְּדֵרָתִֽי׃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אֶלְעוּזַ֤י וִירִימוֹת֙ וּבְעַלְיָ֣ה וּשְׁמַרְיָ֔הוּ וּשְׁפַטְיָ֖הוּ החריפי׃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אֶלְקָנָ֡ה וְ֠יִשִּׁיָּהוּ וַעֲזַרְאֵ֧ל וְיוֹעֶ֛זֶר וְיָשָׁבְעָ֖ם הַקָּרְחִֽים׃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וְיוֹעֵאלָ֧ה וּזְבַדְיָ֛ה בְּנֵ֥י יְרֹחָ֖ם מִן־הַגְּדֽוֹר׃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וּמִן־הַגָּדִ֡י נִבְדְּל֣וּ אֶל־דָּוִיד֩ לַמְצַ֨ד מִדְבָּ֜רָה גִּבֹּרֵ֣י הַחַ֗יִל אַנְשֵׁ֤י צָבָא֙ לַמִּלְחָמָ֔ה עֹרְכֵ֥י צִנָּ֖ה וָרֹ֑מַח וּפְנֵ֤י אַרְיֵה֙ פְּנֵיהֶ֔ם וְכִצְבָאיִ֥ם עַל־הֶהָרִ֖ים לְמַהֵֽר׃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עֵ֖זֶר הָרֹ֑אשׁ עֹבַדְיָה֙ הַשֵּׁנִ֔י אֱלִיאָ֖ב הַשְּׁלִשִֽׁי׃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מִשְׁמַנָּה֙ הָרְבִיעִ֔י יִרְמְיָ֖ה הַחֲמִשִֽׁי׃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עַתַּי֙ הַשִּׁשִּׁ֔י אֱלִיאֵ֖ל הַשְּׁבִעִֽי׃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יֽוֹחָנָן֙ הַשְּׁמִינִ֔י אֶלְזָבָ֖ד הַתְּשִׁיעִֽי׃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יִרְמְיָ֙הוּ֙ הָעֲשִׂירִ֔י ס מַכְבַּנַּ֖י עַשְׁתֵּ֥י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אֵ֥לֶּה מִבְּנֵי־גָ֖ד רָאשֵׁ֣י הַצָּבָ֑א אֶחָ֤ד לְמֵאָה֙ הַקָּטָ֔ן וְהַגָּד֖וֹל לְאָֽלֶף׃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אֵ֣לֶּה הֵ֗ם אֲשֶׁ֨ר עָבְר֤וּ אֶת־הַיַּרְדֵּן֙ בַּחֹ֣דֶשׁ הָרִאשׁ֔וֹן וְה֥וּא מְמַלֵּ֖א עַל־כָּל־גדיתיו וַיַּבְרִ֙יחוּ֙ אֶת־כָּל־הָ֣עֲמָקִ֔ים לַמִּזְרָ֖ח וְלַֽמַּעֲרָֽב׃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וַיָּבֹ֗אוּ מִן־בְּנֵ֤י בִנְיָמִן֙ וִֽיהוּדָ֔ה עַד־לַמְצָ֖ד לְדָוִֽיד׃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וַיֵּצֵ֣א דָוִיד֮ לִפְנֵיהֶם֒ וַיַּ֙עַן֙ וַיֹּ֣אמֶר לָהֶ֔ם אִם־לְשָׁל֞וֹם בָּאתֶ֤ם אֵלַי֙ לְעָזְרֵ֔נִי יִֽהְיֶה־לִּ֧י עֲלֵיכֶ֛ם לֵבָ֖ב לְיָ֑חַד וְאִֽם־לְרַמּוֹתַ֣נִי לְצָרַ֗י בְּלֹ֤א חָמָס֙ בְּכַפַּ֔י יֵ֛רֶא אֱלֹהֵ֥י אֲבוֹתֵ֖ינוּ וְיוֹכַֽח׃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וְר֣וּחַ לָבְשָׁ֗ה אֶת־עֲמָשַׂי֮ רֹ֣אשׁ השלושים לְךָ֤ דָוִיד֙ וְעִמְּךָ֣ בֶן־יִשַׁ֔י שָׁל֨וֹם ׀ שָׁל֜וֹם לְךָ֗ וְשָׁלוֹם֙ לְעֹ֣זְרֶ֔ךָ כִּ֥י עֲזָרְךָ֖ אֱלֹהֶ֑יךָ וַיְקַבְּלֵ֣ם דָּוִ֔יד וַֽיִּתְּנֵ֖ם בְּרָאשֵׁ֥י הַגְּדֽוּד׃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וּמִֽמְּנַשֶּׁ֞ה נָפְל֣וּ עַל־דָּוִ֗יד בְּבֹא֨וֹ עִם־פְּלִשְׁתִּ֧ים עַל־שָׁא֛וּל לַמִּלְחָמָ֖ה וְלֹ֣א עֲזָרֻ֑ם כִּ֣י בְעֵצָ֗ה שִׁלְּחֻ֜הוּ סַרְנֵ֤י פְלִשְׁתִּים֙ לֵאמֹ֔ר בְּרָאשֵׁ֕ינוּ יִפּ֖וֹל אֶל־אֲדֹנָ֥יו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בְּלֶכְתּ֣וֹ אֶל־צִֽיקְלַ֗ג נָפְל֣וּ עָלָ֣יו ׀ מִֽמְּנַשֶּׁ֡ה עַ֠דְנַח וְיוֹזָבָ֤ד וִידִֽיעֲאֵל֙ וּמִיכָאֵ֣ל וְיוֹזָבָ֔ד וֶאֱלִיה֖וּא וְצִלְּתָ֑י רָאשֵׁ֥י הָאֲלָפִ֖ים אֲשֶׁ֥ר לִמְנַשֶּֽׁה׃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וְהֵ֗מָּה עָזְר֤וּ עִם־דָּוִיד֙ עַֽל־הַגְּד֔וּד כִּֽי־גִבּ֥וֹרֵי חַ֖יִל כֻּלָּ֑ם וַיִּהְי֥וּ שָׂרִ֖ים בַּצָּבָֽא׃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כִּ֚י לְעֶת־י֣וֹם בְּי֔וֹם יָבֹ֥אוּ עַל־דָּוִ֖יד לְעָזְר֑וֹ עַד־לְמַחֲנֶ֥ה גָד֖וֹל כְּמַחֲנֵ֥ה אֱלֹהִֽים׃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וְ֠אֵלֶּה מִסְפְּרֵ֞י רָאשֵׁ֤י הֶֽחָלוּץ֙ לַצָּבָ֔א בָּ֥אוּ עַל־דָּוִ֖יד חֶבְר֑וֹנָה לְהָסֵ֞ב מַלְכ֥וּת שָׁא֛וּל אֵלָ֖יו כְּפִ֥י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בְּנֵ֣י יְהוּדָ֔ה נֹשְׂאֵ֥י צִנָּ֖ה וָרֹ֑מַח שֵׁ֧שֶׁת אֲלָפִ֛ים וּשְׁמוֹנֶ֥ה מֵא֖וֹת חֲלוּצֵ֥י צָבָֽא׃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מִן־בְּנֵ֣י שִׁמְע֗וֹן גִּבּ֤וֹרֵי חַ֙יִל֙ לַצָּבָ֔א שִׁבְעַ֥ת אֲלָפִ֖ים וּמֵאָֽה׃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מִן־בְּנֵי֙ הַלֵּוִ֔י אַרְבַּ֥עַת אֲלָפִ֖ים וְשֵׁ֥שׁ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וִיהוֹיָדָ֖ע הַנָּגִ֣יד לְאַהֲרֹ֑ן וְעִמּ֕וֹ שְׁלֹ֥שֶׁת אֲלָפִ֖ים וּשְׁבַ֥ע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וְצָד֥וֹק נַ֖עַר גִּבּ֣וֹר חָ֑יִל וּבֵית־אָבִ֥יו שָׂרִ֖ים עֶשְׂרִ֥ים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וּמִן־בְּנֵ֧י בִנְיָמִ֛ן אֲחֵ֥י שָׁא֖וּל שְׁלֹ֣שֶׁת אֲלָפִ֑ים וְעַד־הֵ֙נָּה֙ מַרְבִּיתָ֔ם שֹׁמְרִ֕ים מִשְׁמֶ֖רֶת בֵּ֥ית שָׁאֽוּל׃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וּמִן־בְּנֵ֣י אֶפְרַ֔יִם עֶשְׂרִ֥ים אֶ֖לֶף וּשְׁמוֹנֶ֣ה מֵא֑וֹת גִּבּ֣וֹרֵי חַ֔יִל אַנְשֵׁ֥י שֵׁמ֖וֹת לְבֵ֥ית אֲבוֹתָֽם׃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וּמֵחֲצִי֙ מַטֵּ֣ה מְנַשֶּׁ֔ה שְׁמוֹנָ֥ה עָשָׂ֖ר אָ֑לֶף אֲשֶׁ֤ר נִקְּבוּ֙ בְּשֵׁמ֔וֹת לָב֖וֹא לְהַמְלִ֥יךְ אֶת־דָּוִֽיד׃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וּמִבְּנֵ֣י יִשָּׂשכָ֗ר יוֹדְעֵ֤י בִינָה֙ לַֽעִתִּ֔ים לָדַ֖עַת מַה־יַּעֲשֶׂ֣ה יִשְׂרָאֵ֑ל רָאשֵׁיהֶ֣ם מָאתַ֔יִם וְכָל־אֲחֵיהֶ֖ם עַל־פִּיהֶֽם׃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מִזְּבֻל֞וּן יוֹצְאֵ֣י צָבָ֗א עֹרְכֵ֧י מִלְחָמָ֛ה בְּכָל־כְּלֵ֥י מִלְחָמָ֖ה חֲמִשִּׁ֣ים אָ֑לֶף וְלַעֲדֹ֖ר בְּלֹא־לֵ֥ב וָלֵֽב׃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וּמִנַּפְתָּלִ֖י שָׂרִ֣ים אָ֑לֶף וְעִמָּהֶם֙ בְּצִנָּ֣ה וַחֲנִ֔ית שְׁלֹשִׁ֥ים וְשִׁבְעָ֖ה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וּמִן־הַדָּנִי֙ עֹרְכֵ֣י מִלְחָמָ֔ה עֶשְׂרִֽים־וּשְׁמוֹנָ֥ה אֶ֖לֶף וְשֵׁ֥שׁ מֵאֽוֹת׃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וּמֵאָשֵׁ֗ר יוֹצְאֵ֥י צָבָ֛א לַעֲרֹ֥ךְ מִלְחָמָ֖ה אַרְבָּעִ֥ים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וּמֵעֵ֣בֶר לַ֠יַּרְדֵּן מִן־הָראוּבֵנִ֨י וְהַגָּדִ֜י וַחֲצִ֣י ׀ שֵׁ֣בֶט מְנַשֶּׁ֗ה בְּכֹל֙ כְּלֵי֙ צְבָ֣א מִלְחָמָ֔ה מֵאָ֥ה וְעֶשְׂרִ֖ים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כָּל־אֵ֜לֶּה אַנְשֵׁ֣י מִלְחָמָה֮ עֹדְרֵ֣י מַעֲרָכָה֒ בְּלֵבָ֤ב שָׁלֵם֙ בָּ֣אוּ חֶבְר֔וֹנָה לְהַמְלִ֥יךְ אֶת־דָּוִ֖יד עַל־כָּל־יִשְׂרָאֵ֑ל וְ֠גַם כָּל־שֵׁרִ֧ית יִשְׂרָאֵ֛ל לֵ֥ב אֶחָ֖ד לְהַמְלִ֥יךְ אֶת־דָּוִֽיד׃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וַיִּהְיוּ־שָׁ֤ם עִם־דָּוִיד֙ יָמִ֣ים שְׁלוֹשָׁ֔ה אֹכְלִ֖ים וְשׁוֹתִ֑ים כִּֽי־הֵכִ֥ינוּ לָהֶ֖ם אֲחֵיהֶֽם׃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וְגַ֣ם הַקְּרֽוֹבִים־אֲ֠לֵיהֶם עַד־יִשָׂשכָ֨ר וּזְבֻל֜וּן וְנַפְתָּלִ֗י מְבִיאִ֣ים לֶ֡חֶם בַּחֲמוֹרִ֣ים וּבַגְּמַלִּ֣ים וּבַפְּרָדִ֣ים ׀ וּֽבַבָּקָ֡ר מַאֲכָ֡ל קֶ֠מַח דְּבֵלִ֨ים וְצִמּוּקִ֧ים וְיַֽיִן־וְשֶׁ֛מֶן וּבָקָ֥ר וְצֹ֖אן לָרֹ֑ב כִּ֥י שִׂמְחָ֖ה בְּיִשְׂרָאֵֽל׃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וַיִּוָּעַ֣ץ דָּוִ֗יד עִם־שָׂרֵ֧י הָאֲלָפִ֛ים וְהַמֵּא֖וֹת לְכָל־נָגִֽיד׃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דָּוִ֜יד לְכֹ֣ל ׀ קְהַ֣ל יִשְׂרָאֵ֗ל אִם־עֲלֵיכֶ֨ם ט֜וֹב וּמִן־יְהוָ֣ה אֱלֹהֵ֗ינוּ נִפְרְצָה֙ נִשְׁלְחָ֞ה עַל־אַחֵ֣ינוּ הַנִּשְׁאָרִ֗ים בְּכֹל֙ אַרְצ֣וֹת יִשְׂרָאֵ֔ל וְעִמָּהֶ֛ם הַכֹּהֲנִ֥ים וְהַלְוִיִּ֖ם בְּעָרֵ֣י מִגְרְשֵׁיהֶ֑ם וְיִקָּבְצ֖וּ אֵלֵֽינוּ׃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וְנָסֵ֛בָּה אֶת־אֲר֥וֹן אֱלֹהֵ֖ינוּ אֵלֵ֑ינוּ כִּי־לֹ֥א דְרַשְׁנֻ֖הוּ בִּימֵ֥י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וַיֹּאמְר֥וּ כָֽל־הַקָּהָ֖ל לַעֲשׂ֣וֹת כֵּ֑ן כִּֽי־יָשַׁ֥ר הַדָּבָ֖ר בְּעֵינֵ֥י כָל־הָעָֽם׃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וַיַּקְהֵ֤ל דָּוִיד֙ אֶת־כָּל־יִשְׂרָאֵ֔ל מִן־שִׁיח֥וֹר מִצְרַ֖יִם וְעַד־לְב֣וֹא חֲמָ֑ת לְהָבִיא֙ אֶת־אֲר֣וֹן הָאֱלֹהִ֔ים מִקִּרְיַ֖ת יְעָרִֽים׃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וַיַּ֨עַל דָּוִ֤יד וְכָל־יִשְׂרָאֵל֙ בַּעֲלָ֔תָה אֶל־קִרְיַ֥ת יְעָרִ֖ים אֲשֶׁ֣ר לִיהוּדָ֑ה לְהַעֲל֣וֹת מִשָּׁ֗ם אֵת֩ אֲר֨וֹן הָאֱלֹהִ֧ים ׀ יְהוָ֛ה יוֹשֵׁ֥ב הַכְּרוּבִ֖ים אֲשֶׁר־נִקְרָ֥א שֵֽׁם׃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וַיַּרְכִּ֜יבוּ אֶת־אֲר֤וֹן הָאֱלֹהִים֙ עַל־עֲגָלָ֣ה חֲדָשָׁ֔ה מִבֵּ֖ית אֲבִינָדָ֑ב וְעֻזָּ֣א וְאַחְי֔וֹ נֹהֲגִ֖ים בָּעֲגָלָֽה׃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וְדָוִ֣יד וְכָל־יִשְׂרָאֵ֗ל מְשַׂחֲקִ֛ים לִפְנֵ֥י הָאֱלֹהִ֖ים בְּכָל־עֹ֑ז וּבְשִׁירִ֤ים וּבְכִנֹּרוֹת֙ וּבִנְבָלִ֣ים וּבְתֻפִּ֔ים וּבִמְצִלְתַּ֖יִם וּבַחֲצֹצְרֽוֹת׃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וַיָּבֹ֖אוּ עַד־גֹּ֣רֶן כִּידֹ֑ן וַיִּשְׁלַ֨ח עֻזָּ֜א אֶת־יָד֗וֹ לֶאֱחֹז֙ אֶת־הָ֣אָר֔וֹן כִּ֥י שָֽׁמְט֖וּ הַבָּקָֽר׃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וַיִּֽחַר־אַ֤ף יְהוָה֙ בְּעֻזָּ֔א וַיַּכֵּ֕הוּ עַ֛ל אֲשֶׁר־שָׁלַ֥ח יָד֖וֹ עַל־הָאָר֑וֹן וַיָּ֥מָת שָׁ֖ם לִפְנֵ֥י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וַיִּ֣חַר לְדָוִ֔יד כִּֽי־פָרַ֧ץ יְהוָ֛ה פֶּ֖רֶץ בְּעֻזָּ֑א וַיִּקְרָ֞א לַמָּק֤וֹם הַהוּא֙ פֶּ֣רֶץ עֻזָּ֔א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וַיִּירָ֤א דָוִיד֙ אֶת־הָ֣אֱלֹהִ֔ים בַּיּ֥וֹם הַה֖וּא לֵאמֹ֑ר הֵ֚יךְ אָבִ֣יא אֵלַ֔י אֵ֖ת אֲר֥וֹן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וְלֹֽא־הֵסִ֨יר דָּוִ֧יד אֶת־הָאָר֛וֹן אֵלָ֖יו אֶל־עִ֣יר דָּוִ֑יד וַיַּטֵּ֕הוּ אֶל־בֵּ֥ית עֹבֵֽד־אֱדֹ֖ם הַגִּתִּֽי׃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וַיֵּשֶׁב֩ אֲר֨וֹן הָאֱלֹהִ֜ים עִם־בֵּ֨ית עֹבֵ֥ד אֱדֹ֛ם בְּבֵית֖וֹ שְׁלֹשָׁ֣ה חֳדָשִׁ֑ים וַיְבָ֧רֶךְ יְהוָ֛ה אֶת־בֵּ֥ית עֹבֵֽד־אֱדֹ֖ם וְאֶת־כָּל־אֲשֶׁר־לֽוֹ׃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וַ֠יִּשְׁלַח חירם מֶֽלֶךְ־צֹ֥ר מַלְאָכִים֮ אֶל־דָּוִיד֒ וַעֲצֵ֣י אֲרָזִ֔ים וְחָרָשֵׁ֣י קִ֔יר וְחָרָשֵׁ֖י עֵצִ֑ים לִבְנ֥וֹת ל֖וֹ 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וַיֵּ֣דַע דָּוִ֔יד כִּֽי־הֱכִינ֧וֹ יְהוָ֛ה לְמֶ֖לֶךְ עַל־יִשְׂרָאֵ֑ל כִּֽי־נִשֵּׂ֤את לְמַ֙עְלָה֙ מַלְכוּת֔וֹ בַּעֲב֖וּר עַמּ֥וֹ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וַיִּקַּ֨ח דָּוִ֥יד ע֛וֹד נָשִׁ֖ים בִּירוּשָׁלִָ֑ם וַיּ֧וֹלֶד דָּוִ֛יד ע֖וֹד בָּנִ֥ים וּבָנֽוֹת׃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וְאֵ֙לֶּה֙ שְׁמ֣וֹת הַיְלוּדִ֔ים אֲשֶׁ֥ר הָיוּ־ל֖וֹ בִּירוּשָׁלִָ֑ם שַׁמּ֣וּעַ וְשׁוֹבָ֔ב נָתָ֖ן וּשְׁלֹמֹֽה׃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וְיִבְחָ֥ר וֶאֱלִישׁ֖וּעַ וְאֶלְפָּֽלֶט׃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וְנֹ֥גַהּ וְנֶ֖פֶג וְיָפִֽיעַ׃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וֶאֱלִישָׁמָ֥ע וּבְעֶלְיָדָ֖ע וֶאֱלִיפָֽלֶט׃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וַיִּשְׁמְע֣וּ פְלִשְׁתִּ֗ים כִּי־נִמְשַׁ֨ח דָּוִ֤יד לְמֶ֙לֶךְ֙ עַל־כָּל־יִשְׂרָאֵ֔ל וַיַּעֲל֥וּ כָל־פְּלִשְׁתִּ֖ים לְבַקֵּ֣שׁ אֶת־דָּוִ֑יד וַיִּשְׁמַ֣ע דָּוִ֔יד וַיֵּצֵ֖א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וּפְלִשְׁתִּ֖ים בָּ֑אוּ וַֽיִּפְשְׁט֖וּ בְּעֵ֥מֶק רְפָאִֽים׃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וַיִּשְׁאַ֨ל דָּוִ֤יד בֵּאלֹהִים֙ לֵאמֹ֔ר הַאֶֽעֱלֶה֙ עַל־פלשתיים וּנְתַתָּ֖ם בְּיָדִ֑י וַיֹּ֨אמֶר ל֤וֹ יְהוָה֙ עֲלֵ֔ה וּנְתַתִּ֖ים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וַיַּעֲל֥וּ בְּבַֽעַל־פְּרָצִים֮ וַיַּכֵּ֣ם שָׁ֣ם דָּוִיד֒ וַיֹּ֣אמֶר דָּוִ֔יד פָּרַ֨ץ הָֽאֱלֹהִ֧ים אֶת־אוֹיְבַ֛י בְּיָדִ֖י כְּפֶ֣רֶץ מָ֑יִם עַל־כֵּ֗ן קָֽרְא֛וּ שֵֽׁם־הַמָּק֥וֹם הַה֖וּא בַּ֥עַל פְּרָצִֽים׃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וַיַּעַזְבוּ־שָׁ֖ם אֶת־אֱלֹֽהֵיהֶ֑ם וַיֹּ֣אמֶר דָּוִ֔יד וַיִּשָּׂרְפ֖וּ בָּאֵֽשׁ׃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וַיֹּסִ֤יפוּ עוֹד֙ פְּלִשְׁתִּ֔ים וַֽיִּפְשְׁט֖וּ בָּעֵֽמֶק׃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וַיִּשְׁאַ֨ל ע֤וֹד דָּוִיד֙ בֵּֽאלֹהִ֔ים וַיֹּ֤אמֶר לוֹ֙ הָֽאֱלֹהִ֔ים לֹ֥א תַֽעֲלֶ֖ה אַֽחֲרֵיהֶ֑ם הָסֵב֙ מֵֽעֲלֵיהֶ֔ם וּבָ֥אתָ לָהֶ֖ם מִמּ֥וּל הַבְּכָאִֽים׃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וִ֠יהִי כְּֽשָׁמְעֲךָ֞ אֶת־ק֤וֹל הַצְּעָדָה֙ בְּרָאשֵׁ֣י הַבְּכָאִ֔ים אָ֖ז תֵּצֵ֣א בַמִּלְחָמָ֑ה כִּֽי־יָצָ֤א הָֽאֱלֹהִים֙ לְפָנֶ֔יךָ לְהַכּ֖וֹת אֶת־מַחֲנֵ֥ה פְלִשְׁתִּֽים׃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וַיַּ֣עַשׂ דָּוִ֔יד כַּֽאֲשֶׁ֥ר צִוָּ֖הוּ הָֽאֱלֹהִ֑ים וַיַּכּוּ֙ אֶת־מַחֲנֵ֣ה פְלִשְׁתִּ֔ים מִגִּבְע֖וֹן וְעַד־גָּֽזְרָה׃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וַיֵּצֵ֥א שֵׁם־דָּוִ֖יד בְּכָל־הָֽאֲרָצ֑וֹת וַֽיהוָ֛ה נָתַ֥ן אֶת־פַּחְדּ֖וֹ עַל־כָּל־הַגּוֹיִֽם׃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וַיַּֽעַשׂ־ל֥וֹ בָתִּ֖ים בְּעִ֣יר דָּוִ֑יד וַיָּ֤כֶן מָקוֹם֙ לַֽאֲר֣וֹן הָֽאֱלֹהִ֔ים וַיֶּט־ל֖וֹ 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אָ֚ז אָמַ֣ר דָּוִ֔יד לֹ֤א לָשֵׂאת֙ אֶת־אֲר֣וֹן הָֽאֱלֹהִ֔ים כִּ֖י אִם־הַלְוִיִּ֑ם כִּי־בָ֣ם ׀ בָּחַ֣ר יְהוָ֗ה לָשֵׂ֞את אֶת־אֲר֧וֹן יְהוָ֛ה וּֽלְשָׁרְת֖וֹ עַד־עוֹלָֽם׃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וַיַּקְהֵ֥ל דָּוִ֛יד אֶת־כָּל־יִשְׂרָאֵ֖ל אֶל־יְרֽוּשָׁלִָ֑ם לְהַעֲלוֹת֙ אֶת־אֲר֣וֹן יְהוָ֔ה אֶל־מְקוֹמ֖וֹ אֲשֶׁר־הֵכִ֥ין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וַיֶּאֱסֹ֥ף דָּוִ֛יד אֶת־בְּנֵ֥י אַֽהֲרֹ֖ן וְאֶת־הַלְוִיִּֽם׃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לִבְנֵ֖י קְהָ֑ת אוּרִיאֵ֣ל הַשָּׂ֔ר וְאֶחָ֖יו מֵאָ֥ה וְעֶשְׂרִֽים׃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לִבְנֵ֖י מְרָרִ֑י עֲשָׂיָ֣ה הַשָּׂ֔ר וְאֶחָ֖יו מָאתַ֥יִם וְעֶשְׂרִֽים׃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לִבְנֵ֖י גֵּרְשׁ֑וֹם יוֹאֵ֣ל הַשָּׂ֔ר וְאֶחָ֖יו מֵאָ֥ה וּשְׁלֹשִֽׁים׃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לִבְנֵ֖י אֱלִֽיצָפָ֑ן שְׁמַֽעְיָ֥ה הַשָּׂ֖ר וְאֶחָ֥יו מָאתָֽיִם׃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לִבְנֵ֖י חֶבְר֑וֹן אֱלִיאֵ֥ל הַשָּׂ֖ר וְאֶחָ֥יו שְׁמוֹנִֽים׃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לִבְנֵ֖י עֻזִּיאֵ֑ל עַמִּינָדָ֣ב הַשָּׂ֔ר וְאֶחָ֕יו מֵאָ֖ה וּשְׁנֵ֥ים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וַיִּקְרָ֣א דָוִ֔יד לְצָד֥וֹק וּלְאֶבְיָתָ֖ר הַכֹּֽהֲנִ֑ים וְלַלְוִיִּ֗ם לְאֽוּרִיאֵ֤ל עֲשָׂיָה֙ וְיוֹאֵ֣ל שְׁמַֽעְיָ֔ה וֶאֱלִיאֵ֖ל וְעַמִּינָדָֽב׃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לָהֶ֔ם אַתֶּ֛ם רָאשֵׁ֥י הָאָב֖וֹת לַלְוִיִּ֑ם הִֽתְקַדְּשׁוּ֙ אַתֶּ֣ם וַאֲחֵיכֶ֔ם וְהַֽעֲלִיתֶ֗ם אֵ֣ת אֲר֤וֹן יְהוָה֙ אֱלֹהֵ֣י יִשְׂרָאֵ֔ל אֶל־הֲכִינ֖וֹתִי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כִּ֛י לְמַבָּרִ֥אשׁוֹנָ֖ה לֹ֣א אַתֶּ֑ם פָּרַ֨ץ יְהוָ֤ה אֱלֹהֵ֙ינוּ֙ בָּ֔נוּ כִּי־לֹ֥א דְרַשְׁנֻ֖הוּ כַּמִּשְׁפָּֽט׃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וַיִּֽתְקַדְּשׁ֔וּ הַכֹּהֲנִ֖ים וְהַלְוִיִּ֑ם לְהַעֲל֕וֹת אֶת־אֲר֥וֹן יְהוָ֖ה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וַיִּשְׂא֣וּ בְנֵֽי־הַלְוִיִּ֗ם אֵ֚ת אֲר֣וֹן הָֽאֱלֹהִ֔ים כַּאֲשֶׁ֛ר צִוָּ֥ה מֹשֶׁ֖ה כִּדְבַ֣ר יְהוָ֑ה בִּכְתֵפָ֥ם בַּמֹּט֖וֹת עֲלֵיהֶֽם׃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דָּוִיד֮ לְשָׂרֵ֣י הַלְוִיִּם֒ לְהַֽעֲמִ֗יד אֶת־אֲחֵיהֶם֙ הַמְשֹׁ֣רְרִ֔ים בִּכְלֵי־שִׁ֛יר נְבָלִ֥ים וְכִנֹּר֖וֹת וּמְצִלְתָּ֑יִם מַשְׁמִיעִ֥ים לְהָרִֽים־בְּק֖וֹל לְשִׂמְחָֽה׃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וַיַּעֲמִ֣ידוּ הַלְוִיִּ֗ם אֵ֚ת הֵימָ֣ן בֶּן־יוֹאֵ֔ל וּמִ֨ן־אֶחָ֔יו אָסָ֖ף בֶּן־בֶּֽרֶכְיָ֑הוּ ס וּמִן־בְּנֵ֤י מְרָרִי֙ אֲחֵיהֶ֔ם אֵיתָ֖ן בֶּן־קֽוּשָׁיָֽהוּ׃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וְעִמָּהֶ֖ם אֲחֵיהֶ֣ם הַמִּשְׁנִ֑ים זְכַרְיָ֡הוּ בֵּ֡ן וְיַֽעֲזִיאֵ֡ל וּשְׁמִֽירָמ֡וֹת וִיחִיאֵ֣ל ׀ וְעֻנִּ֡י אֱלִיאָ֡ב וּבְנָיָ֡הוּ וּמַֽעֲשֵׂיָ֡הוּ וּמַתִּתְיָהוּ֩ וֶאֱלִ֨יפְלֵ֜הוּ וּמִקְנֵיָ֨הוּ וְעֹבֵ֥ד אֱדֹ֛ם וִֽיעִיאֵ֖ל הַשֹּׁעֲרִֽים׃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וְהַמְשֹׁ֣רְרִ֔ים הֵימָ֥ן אָסָ֖ף וְאֵיתָ֑ן בִּמְצִלְתַּ֥יִם נְחֹ֖שֶׁת לְהַשְׁמִֽיעַ׃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וּזְכַרְיָ֨ה וַעֲזִיאֵ֜ל וּשְׁמִֽירָמ֤וֹת וִֽיחִיאֵל֙ וְעֻנִּ֣י וֶֽאֱלִיאָ֔ב וּמַעֲשֵׂיָ֖הוּ וּבְנָיָ֑הוּ בִּנְבָלִ֖ים עַל־עֲלָמֽוֹת׃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וּמַתִּתְיָ֣הוּ וֶאֱלִֽיפְלֵ֗הוּ וּמִקְנֵיָ֙הוּ֙ וְעֹבֵ֣ד אֱדֹ֔ם וִֽיעִיאֵ֖ל וַעֲזַזְיָ֑הוּ בְּכִנֹּר֥וֹת עַל־הַשְּׁמִינִ֖ית לְנַצֵּֽחַ׃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וּכְנַנְיָ֥הוּ שַֽׂר־הַלְוִיִּ֖ם בְּמַשָּׂ֑א יָסֹר֙ בַּמַּשָּׂ֔א כִּ֥י מֵבִ֖ין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וּבֶֽרֶכְיָה֙ וְאֶלְקָנָ֔ה שֹׁעֲרִ֖ים לָאָרֽוֹן׃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וּשְׁבַנְיָ֡הוּ וְיֽוֹשָׁפָ֡ט וּנְתַנְאֵ֡ל וַעֲמָשַׂ֡י וּ֠זְכַרְיָהוּ וּבְנָיָ֤הוּ וֶֽאֱלִיעֶ֙זֶר֙ הַכֹּ֣הֲנִ֔ים מחצצרים בַּחֲצֹ֣צְר֔וֹת לִפְנֵ֖י אֲר֣וֹן הָֽאֱלֹהִ֑ים וְעֹבֵ֤ד אֱדֹם֙ וִֽיחִיָּ֔ה שֹׁעֲרִ֖ים לָאָרֽוֹן׃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וַיְהִ֥י דָוִ֛יד וְזִקְנֵ֥י יִשְׂרָאֵ֖ל וְשָׂרֵ֣י הָאֲלָפִ֑ים הַהֹֽלְכִ֗ים לְֽהַעֲל֞וֹת אֶת־אֲר֧וֹן בְּרִית־יְהוָ֛ה מִן־בֵּ֥ית עֹבֵֽד־אֱדֹ֖ם בְּשִׂמְחָֽה׃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וַֽיְהִי֙ בֶּעְזֹ֣ר הָֽאֱלֹהִ֔ים אֶ֨ת־הַלְוִיִּ֔ם נֹשְׂאֵ֖י אֲר֣וֹן בְּרִית־יְהוָ֑ה וַיִּזְבְּח֥וּ שִׁבְעָֽה־פָרִ֖ים וְשִׁבְעָ֥ה אֵילִֽים׃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וְדָוִ֞יד מְכֻרְבָּ֣ל ׀ בִּמְעִ֣יל בּ֗וּץ וְכָל־הַלְוִיִּם֙ הַנֹּשְׂאִ֣ים אֶת־הָאָר֔וֹן וְהַמְשֹׁ֣רְרִ֔ים וּכְנַנְיָ֛ה הַשַּׂ֥ר הַמַּשָּׂ֖א הַמְשֹֽׁרְרִ֑ים וְעַל־דָּוִ֖יד אֵפ֥וֹד 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וְכָל־יִשְׂרָאֵ֗ל מַעֲלִים֙ אֶת־אֲר֣וֹן בְּרִית־יְהוָ֔ה בִּתְרוּעָה֙ וּבְק֣וֹל שׁוֹפָ֔ר וּבַחֲצֹצְר֖וֹת וּבִמְצִלְתָּ֑יִם מַשְׁמִעִ֕ים בִּנְבָלִ֖ים וְכִנֹּרֽוֹת׃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וַיְהִ֗י אֲרוֹן֙ בְּרִ֣ית יְהוָ֔ה בָּ֖א עַד־עִ֣יר דָּוִ֑יד וּמִיכַ֨ל בַּת־שָׁא֜וּל נִשְׁקְפָ֣ה ׀ בְּעַ֣ד הַחַלּ֗וֹן וַתֵּ֨רֶא אֶת־הַמֶּ֤לֶךְ דָּוִיד֙ מְרַקֵּ֣ד וּמְשַׂחֵ֔ק וַתִּ֥בֶז ל֖וֹ בְּלִבָּֽהּ׃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וַיָּבִ֙יאוּ֙ אֶת־אֲר֣וֹן הָֽאֱלֹהִ֔ים וַיַּצִּ֣יגוּ אֹת֔וֹ בְּת֣וֹךְ הָאֹ֔הֶל אֲשֶׁ֥ר נָֽטָה־ל֖וֹ דָּוִ֑יד וַיַּקְרִ֛יבוּ עֹל֥וֹת וּשְׁלָמִ֖ים לִפְנֵ֥י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וַיְכַ֣ל דָּוִ֔יד מֵהַעֲל֥וֹת הָעֹלָ֖ה וְהַשְּׁלָמִ֑ים וַיְבָ֥רֶךְ אֶת־הָעָ֖ם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וַיְחַלֵּק֙ לְכָל־אִ֣ישׁ יִשְׂרָאֵ֔ל מֵאִ֖ישׁ וְעַד־אִשָּׁ֑ה לְאִישׁ֙ כִּכַּר־לֶ֔חֶם וְאֶשְׁפָּ֖ר וַאֲשִׁישָֽׁה׃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וַיִּתֵּ֞ן לִפְנֵ֨י אֲר֧וֹן יְהוָ֛ה מִן־הַלְוִיִּ֖ם מְשָׁרְתִ֑ים וּלְהַזְכִּיר֙ וּלְהוֹד֣וֹת וּלְהַלֵּ֔ל לַיהוָ֖ה אֱלֹהֵ֥י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אָסָ֥ף הָרֹ֖אשׁ וּמִשְׁנֵ֣הוּ זְכַרְיָ֑ה יְעִיאֵ֡ל וּשְׁמִֽירָמ֡וֹת וִֽיחִיאֵ֡ל וּמַתִּתְיָ֡ה וֶאֱלִיאָ֡ב וּבְנָיָהוּ֩ וְעֹבֵ֨ד אֱדֹ֜ם וִֽיעִיאֵ֗ל בִּכְלֵ֤י נְבָלִים֙ וּבְכִנֹּר֔וֹת וְאָסָ֖ף בַּֽמְצִלְתַּ֥יִם מַשְׁמִֽיעַ׃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וּבְנָיָ֥הוּ וְיַחֲזִיאֵ֖ל הַכֹּהֲנִ֑ים בַּחֲצֹצְר֣וֹת תָּמִ֔יד לִפְנֵ֖י אֲר֥וֹן בְּרִית־הָאֱלֹהִֽים׃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בַּיּ֣וֹם הַה֗וּא אָ֣ז נָתַ֤ן דָּוִיד֙ בָּרֹ֔אשׁ לְהֹד֖וֹת לַיהוָ֑ה בְּיַד־אָסָ֖ף וְאֶחָֽיו׃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הוֹד֤וּ לַֽיהוָה֙ קִרְא֣וּ בִשְׁמ֔וֹ הוֹדִ֥יעוּ בָעַמִּ֖ים עֲלִילֹתָֽיו׃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שִׁ֤ירוּ לוֹ֙ זַמְּרוּ־ל֔וֹ שִׂ֖יחוּ בְּכָל־נִפְלְאֹתָֽיו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הִֽתְהַֽלְלוּ֙ בְּשֵׁ֣ם קָדְשׁ֔וֹ יִשְׂמַ֕ח לֵ֖ב מְבַקְשֵׁ֥י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דִּרְשׁ֤וּ יְהוָה֙ וְעֻזּ֔וֹ בַּקְּשׁ֥וּ פָנָ֖יו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זִכְר֗וּ נִפְלְאֹתָיו֙ אֲשֶׁ֣ר עָשָׂ֔ה מֹפְתָ֖יו וּמִשְׁפְּטֵי־פִֽיהוּ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זֶ֚רַע יִשְׂרָאֵ֣ל עַבְדּ֔וֹ בְּנֵ֥י יַעֲקֹ֖ב בְּחִירָֽיו׃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ה֚וּא יְהוָ֣ה אֱלֹהֵ֔ינוּ בְּכָל־הָאָ֖רֶץ מִשְׁפָּטָֽיו׃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זִכְר֤וּ לְעוֹלָם֙ בְּרִית֔וֹ דָּבָ֥ר צִוָּ֖ה לְאֶ֥לֶף דּֽוֹר׃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אֲשֶׁ֤ר כָּרַת֙ אֶת־אַבְרָהָ֔ם וּשְׁבוּעָת֖וֹ לְיִצְחָֽק׃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וַיַּעֲמִידֶ֤הָ לְיַעֲקֹב֙ לְחֹ֔ק לְיִשְׂרָאֵ֖ל בְּרִ֥ית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לֵאמֹ֗ר לְךָ֙ אֶתֵּ֣ן אֶֽרֶץ־כְּנָ֔עַן חֶ֖בֶל נַחֲלַתְכֶֽם׃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בִּֽהְיֽוֹתְכֶם֙ מְתֵ֣י מִסְפָּ֔ר כִּמְעַ֖ט וְגָרִ֥ים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וַיִּֽתְהַלְּכוּ֙ מִגּ֣וֹי אֶל־גּ֔וֹי וּמִמַּמְלָכָ֖ה אֶל־עַ֥ם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לֹא־הִנִּ֤יחַ לְאִישׁ֙ לְעָשְׁקָ֔ם וַיּ֥וֹכַח עֲלֵיהֶ֖ם מְלָכִֽים׃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אַֽל־תִּגְּעוּ֙ בִּמְשִׁיחָ֔י וּבִנְבִיאַ֖י אַל־תָּרֵֽעוּ׃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שִׁ֤ירוּ לַֽיהוָה֙ כָּל־הָאָ֔רֶץ בַּשְּׂר֥וּ מִיּֽוֹם־אֶל־י֖וֹם יְשׁוּעָתֽוֹ׃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סַפְּר֤וּ בַגּוֹיִם֙ אֶת־כְּבוֹד֔וֹ בְּכָל־הָעַמִּ֖ים נִפְלְאֹתָֽיו׃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כִּי֩ גָד֨וֹל יְהוָ֤ה וּמְהֻלָּל֙ מְאֹ֔ד וְנוֹרָ֥א ה֖וּא עַל־כָּל־אֱלֹהִֽים׃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כִּ֠י כָּל־אֱלֹהֵ֤י הָעַמִּים֙ אֱלִילִ֔ים וַיהוָ֖ה שָׁמַ֥יִם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ה֤וֹד וְהָדָר֙ לְפָנָ֔יו עֹ֥ז וְחֶדְוָ֖ה בִּמְקֹמֽוֹ׃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הָב֤וּ לַֽיהוָה֙ מִשְׁפְּח֣וֹת עַמִּ֔ים הָב֥וּ לַיהוָ֖ה כָּב֥וֹד וָעֹֽז׃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הָב֥וּ לַיהוָ֖ה כְּב֣וֹד שְׁמ֑וֹ שְׂא֤וּ מִנְחָה֙ וּבֹ֣אוּ לְפָנָ֔יו הִשְׁתַּחֲו֥וּ לַיהוָ֖ה בְּהַדְרַת־קֹֽדֶשׁ׃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חִ֤ילוּ מִלְּפָנָיו֙ כָּל־הָאָ֔רֶץ אַף־תִּכּ֥וֹן תֵּבֵ֖ל בַּל־תִּמּֽוֹט׃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יִשְׂמְח֤וּ הַשָּׁמַ֙יִם֙ וְתָגֵ֣ל הָאָ֔רֶץ וְיֹאמְר֥וּ בַגּוֹיִ֖ם יְהוָ֥ה מָלָֽךְ׃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יִרְעַ֤ם הַיָּם֙ וּמְלוֹא֔וֹ יַעֲלֹ֥ץ הַשָּׂדֶ֖ה וְכָל־אֲשֶׁר־בּֽוֹ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אָ֥ז יְרַנְּנ֖וּ עֲצֵ֣י הַיָּ֑עַר מִלִּפְנֵ֣י יְהוָ֔ה כִּי־בָ֖א לִשְׁפּ֥וֹט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הוֹד֤וּ לַיהוָה֙ כִּ֣י ט֔וֹב כִּ֥י לְעוֹלָ֖ם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וְאִמְר֕וּ הוֹשִׁיעֵ֙נוּ֙ אֱלֹהֵ֣י יִשְׁעֵ֔נוּ וְקַבְּצֵ֥נוּ וְהַצִּילֵ֖נוּ מִן־הַגּוֹיִ֑ם לְהֹדוֹת֙ לְשֵׁ֣ם קָדְשֶׁ֔ךָ לְהִשְׁתַּבֵּ֖חַ בִּתְהִלָּתֶֽךָ׃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בָּר֤וּךְ יְהוָה֙ אֱלֹהֵ֣י יִשְׂרָאֵ֔ל מִן־הָעוֹלָ֖ם וְעַ֣ד הָעֹלָ֑ם וַיֹּאמְר֤וּ כָל־הָעָם֙ אָמֵ֔ן וְהַלֵּ֖ל לַֽיהוָֽה׃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וַיַּֽעֲזָב־שָׁ֗ם לִפְנֵי֙ אֲר֣וֹן בְּרִית־יְהוָ֔ה לְאָסָ֖ף וּלְאֶחָ֑יו לְשָׁרֵ֞ת לִפְנֵ֧י הָאָר֛וֹן תָּמִ֖יד לִדְבַר־י֥וֹם בְּיוֹמֽוֹ׃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וְעֹבֵ֥ד אֱדֹ֛ם וַאֲחֵיהֶ֖ם שִׁשִּׁ֣ים וּשְׁמוֹנָ֑ה וְעֹבֵ֨ד אֱדֹ֧ם בֶּן־יְדִית֛וּן וְחֹסָ֖ה לְשֹׁעֲרִֽים׃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וְאֵ֣ת ׀ צָד֣וֹק הַכֹּהֵ֗ן וְאֶחָיו֙ הַכֹּ֣הֲנִ֔ים לִפְנֵ֖י מִשְׁכַּ֣ן יְהוָ֑ה בַּבָּמָ֖ה אֲשֶׁ֥ר בְּגִבְעֽוֹן׃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לְֽהַעֲלוֹת֩ עֹל֨וֹת לַיהוָ֜ה עַל־מִזְבַּ֧ח הָעֹלָ֛ה תָּמִ֖יד לַבֹּ֣קֶר וְלָעָ֑רֶב וּלְכָל־הַכָּתוּב֙ בְּתוֹרַ֣ת יְהוָ֔ה אֲשֶׁ֥ר צִוָּ֖ה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וְעִמָּהֶם֙ הֵימָ֣ן וִֽידוּת֔וּן וּשְׁאָר֙ הַבְּרוּרִ֔ים אֲשֶׁ֥ר נִקְּב֖וּ בְּשֵׁמ֑וֹת לְהֹדוֹת֙ לַֽיהוָ֔ה כִּ֥י לְעוֹלָ֖ם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וְעִמָּהֶם֩ הֵימָ֨ן וִֽידוּת֜וּן חֲצֹצְר֤וֹת וּמְצִלְתַּ֙יִם֙ לְמַשְׁמִיעִ֔ים וּכְלֵ֖י שִׁ֣יר הָאֱלֹהִ֑ים וּבְנֵ֥י יְדוּת֖וּן לַשָּֽׁעַר׃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וַיֵּלְכ֥וּ כָל־הָעָ֖ם אִ֣ישׁ לְבֵית֑וֹ וַיִּסֹּ֥ב דָּוִ֖יד לְבָרֵ֥ךְ אֶת־בֵּיתֽוֹ׃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וַיְהִ֕י כַּאֲשֶׁ֛ר יָשַׁ֥ב דָּוִ֖יד בְּבֵית֑וֹ וַיֹּ֨אמֶר דָּוִ֜יד אֶל־נָתָ֣ן הַנָּבִ֗יא הִנֵּ֨ה אָנֹכִ֤י יוֹשֵׁב֙ בְּבֵ֣ית הָֽאֲרָזִ֔ים וַאֲר֥וֹן בְּרִית־יְהוָ֖ה תַּ֥חַת יְרִיעֽוֹת׃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נָתָן֙ אֶל־דָּוִ֔יד כֹּ֛ל אֲשֶׁ֥ר בִּֽלְבָבְךָ֖ עֲשֵׂ֑ה כִּ֥י הָאֱלֹהִ֖ים עִמָּֽךְ׃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וַֽיְהִ֖י בַּלַּ֣יְלָה הַה֑וּא וַיְהִי֙ דְּבַר־אֱלֹהִ֔ים אֶל־נָתָ֖ן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לֵ֤ךְ וְאָמַרְתָּ֙ אֶל־דָּוִ֣יד עַבְדִּ֔י כֹּ֖ה אָמַ֣ר יְהוָ֑ה לֹ֥א אַתָּ֛ה תִּבְנֶה־לִּ֥י הַבַּ֖יִת לָשָֽׁבֶת׃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כִּ֣י לֹ֤א יָשַׁ֙בְתִּי֙ בְּבַ֔יִת מִן־הַיּ֗וֹם אֲשֶׁ֤ר הֶעֱלֵ֙יתִי֙ אֶת־יִשְׂרָאֵ֔ל עַ֖ד הַיּ֣וֹם הַזֶּ֑ה וָֽאֶהְיֶ֛ה מֵאֹ֥הֶל אֶל־אֹ֖הֶל וּמִמִּשְׁכָּֽן׃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בְּכֹ֥ל אֲשֶֽׁר־הִתְהַלַּכְתִּי֮ בְּכָל־יִשְׂרָאֵל֒ הֲדָבָ֣ר דִּבַּ֗רְתִּי אֶת־אַחַד֙ שֹׁפְטֵ֣י יִשְׂרָאֵ֔ל אֲשֶׁ֥ר צִוִּ֛יתִי לִרְע֥וֹת אֶת־עַמִּ֖י לֵאמֹ֑ר לָ֛מָּה לֹא־בְנִיתֶ֥ם לִ֖י בֵּ֥ית אֲרָזִֽים׃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וְ֠עַתָּה כֹּֽה־תֹאמַ֞ר לְעַבְדִּ֣י לְדָוִ֗יד ס כֹּ֤ה אָמַר֙ יְהוָ֣ה צְבָא֔וֹת אֲנִ֤י לְקַחְתִּ֙יךָ֙ מִן־הַנָּוֶ֔ה מִֽן־אַחֲרֵ֖י הַצֹּ֑אן לִהְי֣וֹת נָגִ֔יד עַ֖ל 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וָֽאֶהְיֶ֣ה עִמְּךָ֗ בְּכֹל֙ אֲשֶׁ֣ר הָלַ֔כְתָּ וָאַכְרִ֥ית אֶת־כָּל־אוֹיְבֶ֖יךָ מִפָּנֶ֑יךָ וְעָשִׂ֤יתִֽי לְךָ֙ שֵׁ֔ם כְּשֵׁ֥ם הַגְּדוֹלִ֖ים אֲשֶׁ֥ר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וְשַׂמְתִּ֣י מָ֠קוֹם לְעַמִּ֨י יִשְׂרָאֵ֤ל וּנְטַעְתִּ֙יהוּ֙ וְשָׁכַ֣ן תַּחְתָּ֔יו וְלֹ֥א יִרְגַּ֖ז ע֑וֹד וְלֹא־יוֹסִ֤יפוּ בְנֵי־עַוְלָה֙ לְבַלֹּת֔וֹ כַּאֲשֶׁ֖ר בָּרִאשׁוֹנָֽה׃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וּלְמִיָּמִ֗ים אֲשֶׁ֨ר צִוִּ֤יתִי שֹֽׁפְטִים֙ עַל־עַמִּ֣י יִשְׂרָאֵ֔ל וְהִכְנַ֖עְתִּי אֶת־כָּל־אוֹיְבֶ֑יךָ וָאַגִּ֣ד לָ֔ךְ וּבַ֖יִת יִֽבְנֶה־לְּךָ֥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וְהָיָ֗ה כִּֽי־מָלְא֤וּ יָמֶ֙יךָ֙ לָלֶ֣כֶת עִם־אֲבֹתֶ֔יךָ וַהֲקִֽימוֹתִ֤י אֶֽת־זַרְעֲךָ֙ אַחֲרֶ֔יךָ אֲשֶׁ֥ר יִהְיֶ֖ה מִבָּנֶ֑יךָ וַהֲכִינוֹתִ֖י אֶת־מַלְכוּתֽוֹ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ה֥וּא יִבְנֶה־לִּ֖י בָּ֑יִת וְכֹנַנְתִּ֥י אֶת־כִּסְא֖וֹ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אֲנִי֙ אֶֽהְיֶה־לּ֣וֹ לְאָ֔ב וְה֖וּא יִֽהְיֶה־לִּ֣י לְבֵ֑ן וְחַסְדִּי֙ לֹא־אָסִ֣יר מֵֽעִמּ֔וֹ כַּאֲשֶׁ֣ר הֲסִיר֔וֹתִי מֵאֲשֶׁ֥ר הָיָ֖ה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וְהַֽעֲמַדְתִּ֛יהוּ בְּבֵיתִ֥י וּבְמַלְכוּתִ֖י עַד־הָעוֹלָ֑ם וְכִסְא֕וֹ יִהְיֶ֥ה נָכ֖וֹן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כְּכֹל֙ הַדְּבָרִ֣ים הָאֵ֔לֶּה וּכְכֹ֖ל הֶחָז֣וֹן הַזֶּ֑ה כֵּ֛ן דִּבֶּ֥ר נָתָ֖ן אֶל־דָּוִֽיד׃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וַיָּבֹא֙ הַמֶּ֣לֶךְ דָּוִ֔יד וַיֵּ֖שֶׁב לִפְנֵ֣י יְהוָ֑ה וַיֹּ֗אמֶר מִֽי־אֲנִ֞י יְהוָ֤ה אֱלֹהִים֙ וּמִ֣י בֵיתִ֔י כִּ֥י הֲבִיאֹתַ֖נִי עַד־הֲלֹֽם׃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וַתִּקְטַ֨ן זֹ֤את בְּעֵינֶ֙יךָ֙ אֱלֹהִ֔ים וַתְּדַבֵּ֥ר עַל־בֵּֽית־עַבְדְּךָ֖ לְמֵרָח֑וֹק וּרְאִיתַ֗נִי כְּת֧וֹר הָאָדָ֛ם הַֽמַּעֲלָ֖ה יְהוָ֥ה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מַה־יּוֹסִ֨יף ע֥וֹד דָּוִ֛יד אֵלֶ֖יךָ לְכָב֣וֹד אֶת־עַבְדֶּ֑ךָ וְאַתָּ֖ה אֶֽת־עַבְדְּךָ֥ יָדָֽעְתָּ׃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יְהוָ֕ה בַּעֲב֤וּר עַבְדְּךָ֙ וּֽכְלִבְּךָ֔ עָשִׂ֕יתָ אֵ֥ת כָּל־הַגְּדוּלָּ֖ה הַזֹּ֑את לְהֹדִ֖יעַ אֶת־כָּל־הַגְּדֻלּֽוֹת׃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יְהוָה֙ אֵ֣ין כָּמ֔וֹךָ וְאֵ֥ין אֱלֹהִ֖ים זוּלָתֶ֑ךָ בְּכֹ֥ל אֲשֶׁר־שָׁמַ֖עְנוּ בְּאָזְנֵֽינוּ׃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וּמִי֙ כְּעַמְּךָ֣ יִשְׂרָאֵ֔ל גּ֥וֹי אֶחָ֖ד בָּאָ֑רֶץ אֲשֶׁר֩ הָלַ֨ךְ הָאֱלֹהִ֜ים לִפְדּ֧וֹת ל֣וֹ עָ֗ם לָשׂ֤וּם לְךָ֙ שֵׁ֚ם גְּדֻלּ֣וֹת וְנֹרָא֔וֹת לְגָרֵ֗שׁ מִפְּנֵ֧י עַמְּךָ֛ אֲשֶׁר־פָּדִ֥יתָ מִמִּצְרַ֖יִם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וַ֠תִּתֵּן אֶת־עַמְּךָ֨ יִשְׂרָאֵ֧ל ׀ לְךָ֛ לְעָ֖ם עַד־עוֹלָ֑ם וְאַתָּ֣ה יְהוָ֔ה הָיִ֥יתָ לָהֶ֖ם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וְעַתָּ֣ה יְהוָ֔ה הַדָּבָ֗ר אֲשֶׁ֨ר דִּבַּ֤רְתָּ עַֽל־עַבְדְּךָ֙ וְעַל־בֵּית֔וֹ יֵאָמֵ֖ן עַד־עוֹלָ֑ם וַעֲשֵׂ֖ה כַּאֲשֶׁ֥ר דִּבַּֽרְתָּ׃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וְ֠יֵֽאָמֵן וְיִגְדַּ֨ל שִׁמְךָ֤ עַד־עוֹלָם֙ לֵאמֹ֔ר יְהוָ֤ה צְבָאוֹת֙ אֱלֹהֵ֣י יִשְׂרָאֵ֔ל אֱלֹהִ֖ים לְיִשְׂרָאֵ֑ל וּבֵית־דָּוִ֥יד עַבְדְּךָ֖ נָכ֥וֹן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כִּ֣י ׀ אַתָּ֣ה אֱלֹהַ֗י גָּלִ֙יתָ֙ אֶת־אֹ֣זֶן עַבְדְּךָ֔ לִבְנ֥וֹת ל֖וֹ בָּ֑יִת עַל־כֵּן֙ מָצָ֣א עַבְדְּךָ֔ לְהִתְפַּלֵּ֖ל לְפָנֶֽיךָ׃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וְעַתָּ֣ה יְהוָ֔ה אַתָּה־ה֖וּא הָאֱלֹהִ֑ים וַתְּדַבֵּר֙ עַֽל־עַבְדְּךָ֔ הַטּוֹבָ֖ה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וְעַתָּ֗ה הוֹאַ֙לְתָּ֙ לְבָרֵךְ֙ אֶת־בֵּ֣ית עַבְדְּךָ֔ לִהְי֥וֹת לְעוֹלָ֖ם לְפָנֶ֑יךָ כִּֽי־אַתָּ֤ה יְהוָה֙ בֵּרַ֔כְתָּ וּמְבֹרָ֖ךְ לְעוֹלָֽם׃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אַחֲרֵי־כֵ֔ן וַיַּ֥ךְ דָּוִ֛יד אֶת־פְּלִשְׁתִּ֖ים וַיַּכְנִיעֵ֑ם וַיִּקַּ֛ח אֶת־גַּ֥ת וּבְנֹתֶ֖יהָ מִיַּ֥ד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וַיַּ֖ךְ אֶת־מוֹאָ֑ב וַיִּהְי֤וּ מוֹאָב֙ עֲבָדִ֣ים לְדָוִ֔יד נֹשְׂאֵ֖י מִנְחָֽה׃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וַיַּ֥ךְ דָּוִ֛יד אֶת־הֲדַדְעֶ֥זֶר מֶֽלֶךְ־צוֹבָ֖ה חֲמָ֑תָה בְּלֶכְתּ֕וֹ לְהַצִּ֥יב יָד֖וֹ בִּֽנְהַר־פְּרָֽת׃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וַיִּלְכֹּד֩ דָּוִ֨יד מִמֶּ֜נּוּ אֶ֣לֶף רֶ֗כֶב וְשִׁבְעַ֤ת אֲלָפִים֙ פָּֽרָשִׁ֔ים וְעֶשְׂרִ֥ים אֶ֖לֶף אִ֣ישׁ רַגְלִ֑י וַיְעַקֵּ֤ר דָּוִיד֙ אֶת־כָּל־הָרֶ֔כֶב וַיּוֹתֵ֥ר מִמֶּ֖נּוּ מֵ֥אָה רָֽכֶב׃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וַיָּבֹא֙ אֲרַ֣ם דַּרְמֶ֔שֶׂק לַעְז֕וֹר לַהֲדַדְעֶ֖זֶר מֶ֣לֶךְ צוֹבָ֑ה וַיַּ֤ךְ דָּוִיד֙ בַּאֲרָ֔ם עֶשְׂרִֽים־וּשְׁנַ֥יִם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וַיָּ֤שֶׂם דָּוִיד֙ בַּאֲרַ֣ם דַּרְמֶ֔שֶׂק וַיְהִ֤י אֲרָם֙ לְדָוִ֔יד עֲבָדִ֖ים נֹשְׂאֵ֣י מִנְחָ֑ה וַיּ֤וֹשַׁע יְהוָה֙ לְדָוִ֔יד בְּכֹ֖ל אֲשֶׁ֥ר הָלָֽךְ׃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וַיִּקַּ֣ח דָּוִ֗יד אֵ֚ת שִׁלְטֵ֣י הַזָּהָ֔ב אֲשֶׁ֣ר הָי֔וּ עַ֖ל עַבְדֵ֣י הֲדַדְעָ֑זֶר וַיְבִיאֵ֖ם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וּמִטִּבְחַ֤ת וּמִכּוּן֙ עָרֵ֣י הֲדַדְעֶ֔זֶר לָקַ֥ח דָּוִ֛יד נְחֹ֖שֶׁת רַבָּ֣ה מְאֹ֑ד בָּ֣הּ ׀ עָשָׂ֣ה שְׁלֹמֹ֗ה אֶת־יָ֤ם הַנְּחֹ֙שֶׁת֙ וְאֶת־הָֽעַמּוּדִ֔ים וְאֵ֖ת כְּלֵ֥י הַנְּחֹֽשֶׁת׃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וַיִּשְׁמַ֕ע תֹּ֖עוּ מֶ֣לֶךְ חֲמָ֑ת כִּ֚י הִכָּ֣ה דָוִ֔יד אֶת־כָּל־חֵ֖יל הֲדַדְעֶ֥זֶר מֶֽלֶךְ־צוֹבָֽה׃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וַיִּשְׁלַ֣ח אֶת־הֲדֽוֹרָם ־בְּנ֣וֹ אֶל־הַמֶּֽלֶךְ־ דָּ֠וִיד לשאול ־ל֨וֹ לְשָׁל֜וֹם וּֽלְבָרֲכ֗וֹ עַל֩ אֲשֶׁ֨ר נִלְחַ֤ם בַּהֲדַדְעֶ֙זֶר֙ וַיַּכֵּ֔הוּ כִּי־אִ֛ישׁ מִלְחֲמ֥וֹת תֹּ֖עוּ הָיָ֣ה הֲדַדְעָ֑זֶר וְכֹ֗ל כְּלֵ֛י זָהָ֥ב וָכֶ֖סֶף וּנְחֹֽשֶׁת׃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גַּם־אֹתָ֗ם הִקְדִּ֞ישׁ הַמֶּ֤לֶךְ דָּוִיד֙ לַיהוָ֔ה עִם־הַכֶּ֙סֶף֙ וְהַזָּהָ֔ב אֲשֶׁ֥ר נָשָׂ֖א מִכָּל־הַגּוֹיִ֑ם מֵֽאֱד֤וֹם וּמִמּוֹאָב֙ וּמִבְּנֵ֣י עַמּ֔וֹן וּמִפְּלִשְׁתִּ֖ים וּמֵֽעֲמָלֵֽק׃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וְאַבְשַׁ֣י בֶּן־צְרוּיָ֗ה הִכָּ֤ה אֶת־אֱדוֹם֙ בְּגֵ֣יא הַמֶּ֔לַח שְׁמוֹנָ֥ה עָשָׂ֖ר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וַיָּ֤שֶׂם בֶּֽאֱדוֹם֙ נְצִיבִ֔ים וַיִּהְי֥וּ כָל־אֱד֖וֹם עֲבָדִ֣ים לְדָוִ֑יד וַיּ֤וֹשַׁע יְהוָה֙ אֶת־דָּוִ֔יד בְּכֹ֖ל אֲשֶׁ֥ר הָלָֽךְ׃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וַיִּמְלֹ֥ךְ דָּוִ֖יד עַל־כָּל־יִשְׂרָאֵ֑ל וַיְהִ֗י עֹשֶׂ֛ה מִשְׁפָּ֥ט וּצְדָקָ֖ה לְכָל־עַמּֽוֹ׃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וְיוֹאָ֥ב בֶּן־צְרוּיָ֖ה עַל־הַצָּבָ֑א וִיהוֹשָׁפָ֥ט בֶּן־אֲחִיל֖וּד מַזְכִּֽיר׃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וְצָד֧וֹק בֶּן־אֲחִיט֛וּב וַאֲבִימֶ֥לֶךְ בֶּן־אֶבְיָתָ֖ר כֹּהֲנִ֑ים וְשַׁוְשָׁ֖א סוֹפֵֽר׃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וּבְנָיָ֙הוּ֙ בֶּן־יְה֣וֹיָדָ֔ע עַל־הַכְּרֵתִ֖י וְהַפְּלֵתִ֑י וּבְנֵי־דָוִ֥יד הָרִאשֹׁנִ֖ים לְיַ֥ד הַמֶּֽלֶךְ׃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אַחֲרֵי־כֵ֔ן וַיָּ֕מָת נָחָ֖שׁ מֶ֣לֶךְ בְּנֵי־עַמּ֑וֹן וַיִּמְלֹ֥ךְ בְּנ֖וֹ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דָּוִ֜יד אֶֽעֱשֶׂה־חֶ֣סֶד ׀ עִם־חָנ֣וּן בֶּן־נָחָ֗שׁ כִּֽי־עָשָׂ֨ה אָבִ֤יו עִמִּי֙ חֶ֔סֶד וַיִּשְׁלַ֥ח דָּוִ֛יד מַלְאָכִ֖ים לְנַחֲמ֣וֹ עַל־אָבִ֑יו וַיָּבֹאוּ֩ עַבְדֵ֨י דָוִ֜יד אֶל־אֶ֧רֶץ בְּנֵי־עַמּ֛וֹן אֶל־חָנ֖וּן לְנַחֲמֽוֹ׃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וַיֹּאמְרוּ֩ שָׂרֵ֨י בְנֵי־עַמּ֜וֹן לְחָנ֗וּן הַֽמְכַבֵּ֨ד דָּוִ֤יד אֶת־אָבִ֙יךָ֙ בְּעֵינֶ֔יךָ כִּֽי־שָׁלַ֥ח לְךָ֖ מְנַחֲמִ֑ים הֲלֹ֡א בַּ֠עֲבוּר לַחְקֹ֨ר וְלַהֲפֹ֤ךְ וּלְרַגֵּל֙ הָאָ֔רֶץ בָּ֥אוּ עֲבָדָ֖יו אֵלֶֽיךָ׃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וַיִּקַּ֨ח חָנ֜וּן אֶת־עַבְדֵ֤י דָוִיד֙ וַֽיְגַלְּחֵ֔ם וַיִּכְרֹ֧ת אֶת־מַדְוֵיהֶ֛ם בַּחֵ֖צִי עַד־הַמִּפְשָׂעָ֑ה וַֽיְשַׁלְּחֵֽם׃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וַיֵּלְכוּ֩ וַיַּגִּ֨ידוּ לְדָוִ֤יד עַל־הָֽאֲנָשִׁים֙ וַיִּשְׁלַ֣ח לִקְרָאתָ֔ם כִּי־הָי֥וּ הָאֲנָשִׁ֖ים נִכְלָמִ֣ים מְאֹ֑ד וַיֹּ֤אמֶר הַמֶּ֙לֶךְ֙ שְׁב֣וּ בִֽירֵח֔וֹ עַ֛ד אֲשֶׁר־יְצַמַּ֥ח זְקַנְכֶ֖ם וְשַׁבְתֶּֽם׃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וַיִּרְאוּ֙ בְּנֵ֣י עַמּ֔וֹן כִּ֥י הִֽתְבָּאֲשׁ֖וּ עִם־דָּוִ֑יד וַיִּשְׁלַ֣ח חָ֠נוּן וּבְנֵ֨י עַמּ֜וֹן אֶ֣לֶף כִּכַּר־כֶּ֗סֶף לִשְׂכֹּ֣ר לָ֠הֶם מִן־אֲרַ֨ם נַהֲרַ֜יִם וּמִן־אֲרַ֤ם מַעֲכָה֙ וּמִצּוֹבָ֔ה רֶ֖כֶב וּפָרָשִֽׁים׃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וַיִּשְׂכְּר֣וּ לָהֶ֡ם שְׁנַיִם֩ וּשְׁלֹשִׁ֨ים אֶ֜לֶף רֶ֗כֶב וְאֶת־מֶ֤לֶךְ מַעֲכָה֙ וְאֶת־עַמּ֔וֹ וַיָּבֹ֕אוּ וַֽיַּחֲנ֖וּ לִפְנֵ֣י מֵידְבָ֑א וּבְנֵ֣י עַמּ֗וֹן נֶאֶסְפוּ֙ מֵעָ֣רֵיהֶ֔ם וַיָּבֹ֖אוּ לַמִּלְחָמָֽה׃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וַיִּשְׁמַ֖ע דָּוִ֑יד וַיִּשְׁלַח֙ אֶת־יוֹאָ֔ב וְאֵ֥ת כָּל־צָבָ֖א הַגִּבּוֹרִֽים׃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וַיֵּצְאוּ֙ בְּנֵ֣י עַמּ֔וֹן וַיַּֽעַרְכ֥וּ מִלְחָמָ֖ה פֶּ֣תַח הָעִ֑יר וְהַמְּלָכִ֣ים אֲשֶׁר־בָּ֔אוּ לְבַדָּ֖ם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וַיַּ֣רְא יוֹאָ֗ב כִּֽי־הָיְתָ֧ה פְנֵי־הַמִּלְחָמָ֛ה אֵלָ֖יו פָּנִ֣ים וְאָח֑וֹר וַיִּבְחַ֗ר מִכָּל־בָּחוּר֙ בְּיִשְׂרָאֵ֔ל וַֽיַּעֲרֹ֖ךְ לִקְרַ֥את אֲרָֽם׃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וְאֵת֙ יֶ֣תֶר הָעָ֔ם נָתַ֕ן בְּיַ֖ד אַבְשַׁ֣י אָחִ֑יו וַיַּ֣עַרְכ֔וּ לִקְרַ֖את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וַיֹּ֗אמֶר אִם־תֶּחֱזַ֤ק מִמֶּ֙נִּי֙ אֲרָ֔ם וְהָיִ֥יתָ לִּ֖י לִתְשׁוּעָ֑ה ס וְאִם־בְּנֵ֥י עַמּ֛וֹן יֶֽחֶזְק֥וּ מִמְּךָ֖ וְהוֹשַׁעְתִּֽיךָ׃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חֲזַ֤ק וְנִֽתְחַזְּקָה֙ בְּעַד־עַמֵּ֔נוּ וּבְעַ֖ד עָרֵ֣י אֱלֹהֵ֑ינוּ וַֽיהוָ֔ה הַטּ֥וֹב בְּעֵינָ֖יו יַעֲשֶֽׂה׃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וַיִּגַּ֨שׁ יוֹאָ֜ב וְהָעָ֧ם אֲשֶׁר־עִמּ֛וֹ לִפְנֵ֥י אֲרָ֖ם לַמִּלְחָמָ֑ה וַיָּנ֖וּסוּ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וּבְנֵ֨י עַמּ֤וֹן רָאוּ֙ כִּי־נָ֣ס אֲרָ֔ם וַיָּנ֣וּסוּ גַם־הֵ֗ם מִפְּנֵי֙ אַבְשַׁ֣י אָחִ֔יו וַיָּבֹ֖אוּ הָעִ֑ירָה וַיָּבֹ֥א יוֹאָ֖ב יְרוּשָׁלִָֽם׃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וַיַּ֣רְא אֲרָ֗ם כִּ֣י נִגְּפוּ֮ לִפְנֵ֣י יִשְׂרָאֵל֒ וַֽיִּשְׁלְחוּ֙ מַלְאָכִ֔ים וַיּוֹצִ֣יאוּ אֶת־אֲרָ֔ם אֲשֶׁ֖ר מֵעֵ֣בֶר הַנָּהָ֑ר וְשׁוֹפַ֛ךְ שַׂר־צְבָ֥א הֲדַדְעֶ֖זֶר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וַיֻּגַּ֣ד לְדָוִ֗יד וַיֶּאֱסֹ֤ף אֶת־כָּל־יִשְׂרָאֵל֙ וַיַּעֲבֹ֣ר הַיַּרְדֵּ֔ן וַיָּבֹ֣א אֲלֵהֶ֔ם וַֽיַּעֲרֹ֖ךְ אֲלֵהֶ֑ם וַיַּעֲרֹ֨ךְ דָּוִ֜יד לִקְרַ֤את אֲרָם֙ מִלְחָמָ֔ה וַיִּֽלָּחֲמ֖וּ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וַיָּ֣נָס אֲרָם֮ מִלִּפְנֵ֣י יִשְׂרָאֵל֒ וַיַּהֲרֹ֨ג דָּוִ֜יד מֵאֲרָ֗ם שִׁבְעַ֤ת אֲלָפִים֙ רֶ֔כֶב וְאַרְבָּעִ֥ים אֶ֖לֶף אִ֣ישׁ רַגְלִ֑י וְאֵ֛ת שׁוֹפַ֥ךְ שַֽׂר־הַצָּבָ֖א הֵמִֽית׃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וַיִּרְא֞וּ עַבְדֵ֣י הֲדַדְעֶ֗זֶר כִּ֤י נִגְּפוּ֙ לִפְנֵ֣י יִשְׂרָאֵ֔ל וַיַּשְׁלִ֥ימוּ עִם־דָּוִ֖יד וַיַּֽעַבְדֻ֑הוּ וְלֹא־אָבָ֣ה אֲרָ֔ם לְהוֹשִׁ֥יעַ אֶת־בְּנֵי־עַמּ֖וֹן עֽוֹד׃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וַיְהִ֡י לְעֵת֩ תְּשׁוּבַ֨ת הַשָּׁנָ֜ה לְעֵ֣ת ׀ צֵ֣את הַמְּלָכִ֗ים וַיִּנְהַ֣ג יוֹאָב֩ אֶת־חֵ֨יל הַצָּבָ֜א וַיַּשְׁחֵ֣ת ׀ אֶת־אֶ֣רֶץ בְּנֵֽי־עַמּ֗וֹן וַיָּבֹא֙ וַיָּ֣צַר אֶת־רַבָּ֔ה וְדָוִ֖יד יֹשֵׁ֣ב בִּירֽוּשָׁלִָ֑ם וַיַּ֥ךְ יוֹאָ֛ב אֶת־רַבָּ֖ה וַיֶּֽהֶרְסֶֽהָ׃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וַיִּקַּ֣ח דָּוִ֣יד אֶת־עֲטֶֽרֶת־מַלְכָּם֩ מֵעַ֨ל רֹאשׁ֜וֹ וַֽיִּמְצָאָ֣הּ ׀ מִשְׁקַ֣ל כִּכַּר־זָהָ֗ב וּבָהּ֙ אֶ֣בֶן יְקָרָ֔ה וַתְּהִ֖י עַל־רֹ֣אשׁ דָּוִ֑יד וּשְׁלַ֥ל הָעִ֛יר הוֹצִ֖יא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וְאֶת־הָעָ֨ם אֲשֶׁר־בָּ֜הּ הוֹצִ֗יא וַיָּ֨שַׂר בַּמְּגֵרָ֜ה וּבַחֲרִיצֵ֤י הַבַּרְזֶל֙ וּבַמְּגֵר֔וֹת וְכֵן֙ יַעֲשֶׂ֣ה דָוִ֔יד לְכֹ֖ל עָרֵ֣י בְנֵי־עַמּ֑וֹן וַיָּ֧שָׁב דָּוִ֛יד וְכָל־הָעָ֖ם יְרוּשָׁלִָֽם׃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וַיְהִי֙ אַחֲרֵיכֵ֔ן וַתַּעֲמֹ֧ד מִלְחָמָ֛ה בְּגֶ֖זֶר עִם־פְּלִשְׁתִּ֑ים אָ֣ז הִכָּ֞ה סִבְּכַ֣י הַחֻֽשָׁתִ֗י אֶת־סִפַּ֛י מִילִדֵ֥י הָרְפָאִ֖ים וַיִּכָּנֵֽעוּ׃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וַתְּהִי־ע֥וֹד מִלְחָמָ֖ה אֶת־פְּלִשְׁתִּ֑ים וַיַּ֞ךְ אֶלְחָנָ֣ן בֶּן־יעור אֶת־לַחְמִי֙ אֲחִי֙ גָּלְיָ֣ת הַגִּתִּ֔י וְעֵ֣ץ חֲנִית֔וֹ כִּמְנ֖וֹר אֹרְגִֽים׃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וַתְּהִי־ע֥וֹד מִלְחָמָ֖ה בְּגַ֑ת וַיְהִ֣י ׀ אִ֣ישׁ מִדָּ֗ה וְאֶצְבְּעֹתָ֤יו שֵׁשׁ־וָשֵׁשׁ֙ עֶשְׂרִ֣ים וְאַרְבַּ֔ע וְגַם־ה֖וּא נוֹלַ֥ד לְהָרָפָֽא׃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וַיְחָרֵ֖ף אֶת־יִשְׂרָאֵ֑ל וַיַּכֵּ֙הוּ֙ יְה֣וֹנָתָ֔ן בֶּן־שִׁמְעָ֖א אֲחִ֥י דָוִֽיד׃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אֵ֛ל נוּלְּד֥וּ לְהָרָפָ֖א בְּגַ֑ת וַיִּפְּל֥וּ בְיַד־דָּוִ֖יד וּבְיַד־עֲבָדָֽיו׃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וַיַּֽעֲמֹ֥ד שָׂטָ֖ן עַל־יִשְׂרָאֵ֑ל וַיָּ֙סֶת֙ אֶת־דָּוִ֔יד לִמְנ֖וֹת אֶת־יִשְׂרָאֵֽל׃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דָּוִ֤יד אֶל־יוֹאָב֙ וְאֶל־שָׂרֵ֣י הָעָ֔ם לְכ֗וּ סִפְרוּ֙ אֶת־יִשְׂרָאֵ֔ל מִבְּאֵ֥ר שֶׁ֖בַע וְעַד־דָּ֑ן וְהָבִ֣יאוּ אֵלַ֔י וְאֵדְעָ֖ה אֶת־מִסְפָּרָֽם׃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יוֹאָ֗ב יוֹסֵף֩ יְהוָ֨ה עַל־עַמּ֤וֹ ׀ כָּהֵם֙ מֵאָ֣ה פְעָמִ֔ים הֲלֹא֙ אֲדֹנִ֣י הַמֶּ֔לֶךְ כֻּלָּ֥ם לַאדֹנִ֖י לַעֲבָדִ֑ים לָ֣מָּה יְבַקֵּ֥שׁ זֹאת֙ אֲדֹנִ֔י לָ֛מָּה יִהְיֶ֥ה לְאַשְׁמָ֖ה לְיִשְׂרָאֵֽל׃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וּדְבַר־הַמֶּ֖לֶךְ חָזַ֣ק עַל־יוֹאָ֑ב וַיֵּצֵ֣א יוֹאָ֗ב וַיִּתְהַלֵּךְ֙ בְּכָל־יִשְׂרָאֵ֔ל וַיָּבֹ֖א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וַיִּתֵּ֥ן יוֹאָ֛ב אֶת־מִסְפַּ֥ר מִפְקַד־הָעָ֖ם אֶל־דָּוִ֑יד וַיְהִ֣י כָֽל־יִשְׂרָאֵ֡ל אֶ֣לֶף אֲלָפִים֩ וּמֵאָ֨ה אֶ֤לֶף אִישׁ֙ שֹׁ֣לֵֽף חֶ֔רֶב וִֽיהוּדָ֕ה אַרְבַּע֩ מֵא֨וֹת וְשִׁבְעִ֥ים אֶ֛לֶף אִ֖ישׁ שֹׁ֥לֵֽף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וְלֵוִי֙ וּבִנְיָמִ֔ן לֹ֥א פָקַ֖ד בְּתוֹכָ֑ם כִּֽי־נִתְעַ֥ב דְּבַר־הַמֶּ֖לֶךְ אֶת־יוֹאָֽב׃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וַיֵּ֙רַע֙ בְּעֵינֵ֣י הָאֱלֹהִ֔ים עַל־הַדָּבָ֖ר הַזֶּ֑ה וַיַּ֖ךְ אֶת־יִשְׂרָאֵֽל׃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דָּוִיד֙ אֶל־הָ֣אֱלֹהִ֔ים חָטָ֣אתִֽי מְאֹ֔ד אֲשֶׁ֥ר עָשִׂ֖יתִי אֶת־הַדָּבָ֣ר הַזֶּ֑ה וְעַתָּ֗ה הַֽעֲבֶר־נָא֙ אֶת־עֲו֣וֹן עַבְדְּךָ֔ כִּ֥י נִסְכַּ֖לְתִּי מְאֹֽד׃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וַיְדַבֵּ֤ר יְהוָה֙ אֶל־גָּ֔ד חֹזֵ֥ה דָוִ֖יד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לֵךְ֩ וְדִבַּרְתָּ֨ אֶל־דָּוִ֜יד לֵאמֹ֗ר כֹּ֚ה אָמַ֣ר יְהוָ֔ה שָׁל֕וֹשׁ אֲנִ֖י נֹטֶ֣ה עָלֶ֑יךָ בְּחַר־לְךָ֛ אַחַ֥ת מֵהֵ֖נָּה וְאֶֽעֱשֶׂה־לָּֽךְ׃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וַיָּ֥בֹא גָ֖ד אֶל־דָּוִ֑יד וַיֹּ֥אמֶר ל֛וֹ כֹּֽה־אָמַ֥ר יְהוָ֖ה קַבֶּל־לָֽךְ׃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אִם־שָׁל֨וֹשׁ שָׁנִ֜ים רָעָ֗ב וְאִם־שְׁלֹשָׁ֨ה חֳדָשִׁ֜ים נִסְפֶּ֥ה מִפְּנֵי־צָרֶיךָ֮ וְחֶ֣רֶב אוֹיְבֶ֣ךָ ׀ לְמַשֶּׂגֶת֒ וְאִם־שְׁלֹ֣שֶׁת יָ֠מִים חֶ֣רֶב יְהוָ֤ה וְדֶ֙בֶר֙ בָּאָ֔רֶץ וּמַלְאַ֣ךְ יְהוָ֔ה מַשְׁחִ֖ית בְּכָל־גְּב֣וּל יִשְׂרָאֵ֑ל וְעַתָּ֣ה רְאֵ֔ה מָֽה־אָשִׁ֥יב אֶת־שֹׁלְחִ֖י דָּבָֽר׃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וַיֹּ֧אמֶר דָּוִ֛יד אֶל־גָּ֖ד צַר־לִ֣י מְאֹ֑ד אֶפְּלָה־נָּ֣א בְיַד־יְהוָ֗ה כִּֽי־רַבִּ֤ים רַחֲמָיו֙ מְאֹ֔ד וּבְיַד־אָדָ֖ם אַל־אֶפֹּֽל׃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וַיִּתֵּ֧ן יְהוָ֛ה דֶּ֖בֶר בְּיִשְׂרָאֵ֑ל וַיִּפֹּל֙ מִיִּשְׂרָאֵ֔ל שִׁבְעִ֥ים אֶ֖לֶף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וַיִּשְׁלַח֩ הָאֱלֹהִ֨ים ׀ מַלְאָ֥ךְ ׀ לִֽירוּשָׁלִַם֮ לְהַשְׁחִיתָהּ֒ וּכְהַשְׁחִ֗ית רָאָ֤ה יְהוָה֙ וַיִּנָּ֣חֶם עַל־הָֽרָעָ֔ה וַיֹּ֨אמֶר לַמַּלְאָ֤ךְ הַמַּשְׁחִית֙ רַ֔ב עַתָּ֖ה הֶ֣רֶף יָדֶ֑ךָ וּמַלְאַ֤ךְ יְהוָה֙ עֹמֵ֔ד עִם־גֹּ֖רֶן אָרְנָ֥ן הַיְבוּסִֽי׃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וַיִּשָּׂ֨א דָוִ֜יד אֶת־עֵינָ֗יו וַיַּ֞רְא אֶת־מַלְאַ֤ךְ יְהוָה֙ עֹמֵ֗ד בֵּ֤ין הָאָ֙רֶץ֙ וּבֵ֣ין הַשָּׁמַ֔יִם וְחַרְבּ֤וֹ שְׁלוּפָה֙ בְּיָד֔וֹ נְטוּיָ֖ה עַל־יְרוּשָׁלִָ֑ם וַיִּפֹּ֨ל דָּוִ֧יד וְהַזְּקֵנִ֛ים מְכֻסִּ֥ים בַּשַּׂקִּ֖ים עַל־פְּנֵיהֶֽם׃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דָּוִ֣יד אֶֽל־הָאֱלֹהִ֡ים הֲלֹא֩ אֲנִ֨י אָמַ֜רְתִּי לִמְנ֣וֹת בָּעָ֗ם וַאֲנִי־ה֤וּא אֲשֶׁר־חָטָ֙אתִי֙ וְהָרֵ֣עַ הֲרֵע֔וֹתִי וְאֵ֥לֶּה הַצֹּ֖אן מֶ֣ה עָשׂ֑וּ יְהוָ֣ה אֱלֹהַ֗י תְּהִ֨י נָ֤א יָֽדְךָ֙ בִּ֚י וּבְבֵ֣ית אָבִ֔י וּֽבְעַמְּךָ֖ לֹ֥א לְמַגֵּפָֽה׃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וּמַלְאַ֧ךְ יְהוָ֛ה אָמַ֥ר אֶל־גָּ֖ד לֵאמֹ֣ר לְדָוִ֑יד כִּ֣י ׀ יַעֲלֶ֣ה דָוִ֗יד לְהָקִ֤ים מִזְבֵּ֙חַ֙ לַיהוָ֔ה בְּגֹ֖רֶן אָרְנָ֥ן הַיְבֻסִֽי׃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וַיַּ֤עַל דָּוִיד֙ בִּדְבַר־גָּ֔ד אֲשֶׁ֥ר דִּבֶּ֖ר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וַיָּ֣שָׁב אָרְנָ֗ן וַיַּרְא֙ אֶת־הַמַּלְאָ֔ךְ וְאַרְבַּ֧עַת בָּנָ֛יו עִמּ֖וֹ מִֽתְחַבְּאִ֑ים וְאָרְנָ֖ן דָּ֥שׁ חִטִּֽים׃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וַיָּבֹ֥א דָוִ֖יד עַד־אָרְנָ֑ן וַיַּבֵּ֤ט אָרְנָן֙ וַיַּ֣רְא אֶת־דָּוִ֔יד וַיֵּצֵא֙ מִן־הַגֹּ֔רֶן וַיִּשְׁתַּ֧חוּ לְדָוִ֛יד אַפַּ֖יִם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וַיֹּ֨אמֶר דָּוִ֜יד אֶל־אָרְנָ֗ן תְּנָה־לִּי֙ מְק֣וֹם הַגֹּ֔רֶן וְאֶבְנֶה־בּ֥וֹ מִזְבֵּ֖חַ לַיהוָ֑ה בְּכֶ֤סֶף מָלֵא֙ תְּנֵ֣הוּ לִ֔י וְתֵעָצַ֥ר הַמַּגֵּפָ֖ה מֵעַ֥ל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וַיֹּ֨אמֶר אָרְנָ֤ן אֶל־דָּוִיד֙ קַֽח־לָ֔ךְ וְיַ֛עַשׂ אֲדֹנִ֥י הַמֶּ֖לֶךְ הַטּ֣וֹב בְּעֵינָ֑יו רְאֵה֩ נָתַ֨תִּי הַבָּקָ֜ר לָֽעֹל֗וֹת וְהַמּוֹרִגִּ֧ים לָעֵצִ֛ים וְהַחִטִּ֥ים לַמִּנְחָ֖ה הַכֹּ֥ל נָתָֽתִּי׃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הַמֶּ֤לֶךְ דָּוִיד֙ לְאָרְנָ֔ן לֹ֕א כִּֽי־קָנֹ֥ה אֶקְנֶ֖ה בְּכֶ֣סֶף מָלֵ֑א כִּ֠י לֹא־אֶשָּׂ֤א אֲשֶׁר־לְךָ֙ לַיהוָ֔ה וְהַעֲל֥וֹת עוֹלָ֖ה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וַיִּתֵּ֥ן דָּוִ֛יד לְאָרְנָ֖ן בַּמָּק֑וֹם שִׁקְלֵ֣י זָהָ֔ב מִשְׁקָ֖ל שֵׁ֥שׁ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וַיִּבֶן֩ שָׁ֨ם דָּוִ֤יד מִזְבֵּ֙חַ֙ לַיהוָ֔ה וַיַּ֥עַל עֹל֖וֹת וּשְׁלָמִ֑ים וַיִּקְרָא֙ אֶל־יְהוָ֔ה וַיַּֽעֲנֵ֤הוּ בָאֵשׁ֙ מִן־הַשָּׁמַ֔יִם עַ֖ל מִזְבַּ֥ח הָעֹלָֽה׃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יְהוָה֙ לַמַּלְאָ֔ךְ וַיָּ֥שֶׁב חַרְבּ֖וֹ אֶל־נְדָנָֽהּ׃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בָּעֵ֣ת הַהִ֔יא בִּרְא֤וֹת דָּוִיד֙ כִּי־עָנָ֣הוּ יְהוָ֔ה בְּגֹ֖רֶן אָרְנָ֣ן הַיְבוּסִ֑י וַיִּזְבַּ֖ח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וּמִשְׁכַּ֣ן יְ֠הוָה אֲשֶׁר־עָשָׂ֨ה מֹשֶׁ֧ה בַמִּדְבָּ֛ר וּמִזְבַּ֥ח הָעוֹלָ֖ה בָּעֵ֣ת הַהִ֑יא בַּבָּמָ֖ה בְּגִבְעֽוֹן׃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וְלֹא־יָכֹ֥ל דָּוִ֛יד לָלֶ֥כֶת לְפָנָ֖יו לִדְרֹ֣שׁ אֱלֹהִ֑ים כִּ֣י נִבְעַ֔ת מִפְּנֵ֕י חֶ֖רֶב מַלְאַ֥ךְ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וַיֹּ֣אמֶר דָּוִ֔יד זֶ֣ה ה֔וּא בֵּ֖ית יְהוָ֣ה הָאֱלֹהִ֑ים וְזֶה־מִּזְבֵּ֥חַ לְעֹלָ֖ה לְיִשְׂרָאֵֽל׃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דָּוִ֔יד לִכְנוֹס֙ אֶת־הַגֵּרִ֔ים אֲשֶׁ֖ר בְּאֶ֣רֶץ יִשְׂרָאֵ֑ל וַיַּעֲמֵ֣ד חֹֽצְבִ֗ים לַחְצוֹב֙ אַבְנֵ֣י גָזִ֔ית לִבְנ֖וֹת בֵּ֥ית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וּבַרְזֶ֣ל ׀ לָ֠רֹב לַֽמִּסְמְרִ֞ים לְדַלְת֧וֹת הַשְּׁעָרִ֛ים וְלַֽמְחַבְּר֖וֹת הֵכִ֣ין דָּוִ֑יד וּנְחֹ֥שֶׁת לָרֹ֖ב אֵ֥ין מִשְׁקָֽל׃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וַעֲצֵ֥י אֲרָזִ֖ים לְאֵ֣ין מִסְפָּ֑ר כִּֽי הֵ֠בִיאוּ הַצִּֽידֹנִ֨ים וְהַצֹּרִ֜ים עֲצֵ֧י אֲרָזִ֛ים לָרֹ֖ב לְדָוִֽיד׃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דָּוִ֗יד שְׁלֹמֹ֣ה בְנִי֮ נַ֣עַר וָרָךְ֒ וְהַבַּ֜יִת לִבְנ֣וֹת לַיהוָ֗ה לְהַגְדִּ֨יל ׀ לְמַ֜עְלָה לְשֵׁ֤ם וּלְתִפְאֶ֙רֶת֙ לְכָל־הָ֣אֲרָצ֔וֹת אָכִ֥ינָה נָּ֖א ל֑וֹ וַיָּ֧כֶן דָּוִ֛יד לָרֹ֖ב לִפְנֵ֥י מוֹתֽוֹ׃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וַיִּקְרָ֖א לִשְׁלֹמֹ֣ה בְנ֑וֹ וַיְצַוֵּ֙הוּ֙ לִבְנ֣וֹת בַּ֔יִת לַיהוָ֖ה אֱלֹהֵ֥י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וַיֹּ֥אמֶר דָּוִ֖יד לִשְׁלֹמֹ֑ה בנו אֲנִי֙ הָיָ֣ה עִם־לְבָבִ֔י לִבְנ֣וֹת בַּ֔יִת לְשֵׁ֖ם יְהוָ֥ה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וַיְהִ֨י עָלַ֤י דְּבַר־יְהוָה֙ לֵאמֹ֔ר דָּ֤ם לָרֹב֙ שָׁפַ֔כְתָּ וּמִלְחָמ֥וֹת גְּדֹל֖וֹת עָשִׂ֑יתָ לֹֽא־תִבְנֶ֥ה בַ֙יִת֙ לִשְׁמִ֔י כִּ֚י דָּמִ֣ים רַבִּ֔ים שָׁפַ֥כְתָּ אַ֖רְצָה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הִנֵּה־בֵ֞ן נוֹלָ֣ד לָ֗ךְ ה֤וּא יִהְיֶה֙ אִ֣ישׁ מְנוּחָ֔ה וַהֲנִח֥וֹתִי ל֛וֹ מִכָּל־אוֹיְבָ֖יו מִסָּבִ֑יב כִּ֤י שְׁלֹמֹה֙ יִהְיֶ֣ה שְׁמ֔וֹ וְשָׁל֥וֹם וָשֶׁ֛קֶט אֶתֵּ֥ן עַל־יִשְׂרָאֵ֖ל בְּיָמָֽיו׃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הֽוּא־יִבְנֶ֥ה בַ֙יִת֙ לִשְׁמִ֔י וְהוּא֙ יִהְיֶה־לִּ֣י לְבֵ֔ן וַאֲנִי־ל֖וֹ לְאָ֑ב וַהֲכִ֨ינוֹתִ֜י כִּסֵּ֧א מַלְכוּת֛וֹ עַל־יִשְׂרָאֵ֖ל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עַתָּ֣ה בְנִ֔י יְהִ֥י יְהוָ֖ה עִמָּ֑ךְ וְהִצְלַחְתָּ֗ וּבָנִ֙יתָ֙ בֵּ֚ית יְהוָ֣ה אֱלֹהֶ֔יךָ כַּאֲשֶׁ֖ר דִּבֶּ֥ר 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אַ֣ךְ יִֽתֶּן־לְּךָ֤ יְהוָה֙ שֵׂ֣כֶל וּבִינָ֔ה וִֽיצַוְּךָ֖ עַל־יִשְׂרָאֵ֑ל וְלִשְׁמ֕וֹר אֶת־תּוֹרַ֖ת יְהוָ֥ה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אָ֣ז תַּצְלִ֔יחַ אִם־תִּשְׁמ֗וֹר לַעֲשׂוֹת֙ אֶת־הַֽחֻקִּ֣ים וְאֶת־הַמִּשְׁפָּטִ֔ים אֲשֶׁ֨ר צִוָּ֧ה יְהוָ֛ה אֶת־מֹשֶׁ֖ה עַל־יִשְׂרָאֵ֑ל חֲזַ֣ק וֶאֱמָ֔ץ אַל־תִּירָ֖א וְאַל־תֵּחָֽת׃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וְהִנֵּ֨ה בְעָנְיִ֜י הֲכִינ֣וֹתִי לְבֵית־יְהוָ֗ה זָהָ֞ב כִּכָּרִ֤ים מֵֽאָה־אֶ֙לֶף֙ וְכֶ֗סֶף אֶ֤לֶף אֲלָפִים֙ כִּכָּרִ֔ים וְלַנְּחֹ֤שֶׁת וְלַבַּרְזֶל֙ אֵ֣ין מִשְׁקָ֔ל כִּ֥י לָרֹ֖ב הָיָ֑ה וְעֵצִ֤ים וַאֲבָנִים֙ הֲכִינ֔וֹתִי וַעֲלֵיהֶ֖ם תּוֹסִֽיף׃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וְעִמְּךָ֤ לָרֹב֙ עֹשֵׂ֣י מְלָאכָ֔ה חֹצְבִ֕ים וְחָרָשֵׁ֥י אֶ֖בֶן וָעֵ֑ץ וְכָל־חָכָ֖ם בְּכָל־מְלָאכָֽה׃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לַזָּהָ֥ב לַכֶּ֛סֶף וְלַנְּחֹ֥שֶׁת וְלַבַּרְזֶ֖ל אֵ֣ין מִסְפָּ֑ר ק֣וּם וַעֲשֵׂ֔ה וִיהִ֥י יְהוָ֖ה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וַיְצַ֤ו דָּוִיד֙ לְכָל־שָׂרֵ֣י יִשְׂרָאֵ֔ל לַעְזֹ֖ר לִשְׁלֹמֹ֥ה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הֲלֹ֨א יְהוָ֤ה אֱלֹֽהֵיכֶם֙ עִמָּכֶ֔ם וְהֵנִ֥יחַ לָכֶ֖ם מִסָּבִ֑יב כִּ֣י ׀ נָתַ֣ן בְּיָדִ֗י אֵ֚ת יֹשְׁבֵ֣י הָאָ֔רֶץ וְנִכְבְּשָׁ֥ה הָאָ֛רֶץ לִפְנֵ֥י יְהוָ֖ה וְלִפְנֵ֥י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עַתָּ֗ה תְּנ֤וּ לְבַבְכֶם֙ וְנַפְשְׁכֶ֔ם לִדְר֖וֹשׁ לַיהוָ֣ה אֱלֹהֵיכֶ֑ם וְק֗וּמוּ וּבְנוּ֙ אֶת־מִקְדַּשׁ֙ יְהוָ֣ה הָֽאֱלֹהִ֔ים לְהָבִ֞יא אֶת־אֲר֣וֹן בְּרִית־יְהוָ֗ה וּכְלֵי֙ קֹ֣דֶשׁ הָֽאֱלֹהִ֔ים לַבַּ֖יִת הַנִּבְנֶ֥ה לְשֵׁם־יְהוָֽה׃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וְדָוִ֥יד זָקֵ֖ן וְשָׂבַ֣ע יָמִ֑ים וַיַּמְלֵ֛ךְ אֶת־שְׁלֹמֹ֥ה בְנ֖וֹ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וַיֶּאֱסֹף֙ אֶת־כָּל־ שָׂרֵ֣י יִשְׂרָאֵ֔ל וְהַכֹּהֲנִ֖ים וְהַלְוִיִּֽם׃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וַיִּסָּֽפְרוּ֙ הַלְוִיִּ֔ם מִבֶּ֛ן שְׁלֹשִׁ֥ים שָׁנָ֖ה וָמָ֑עְלָה וַיְהִ֨י מִסְפָּרָ֤ם לְגֻלְגְּלֹתָם֙ לִגְבָרִ֔ים שְׁלֹשִׁ֥ים וּשְׁמוֹנָ֖ה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מֵאֵ֗לֶּה לְנַצֵּ֙חַ֙ עַל־מְלֶ֣אכֶת בֵּית־יְהוָ֔ה עֶשְׂרִ֥ים וְאַרְבָּעָ֖ה אָ֑לֶף וְשֹׁטְרִ֥ים וְשֹׁפְטִ֖ים שֵׁ֥שֶׁת 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וְאַרְבַּ֥עַת אֲלָפִ֖ים שֹׁעֲרִ֑ים וְאַרְבַּ֤עַת אֲלָפִים֙ מְהַֽלְלִ֣ים לַיהוָ֔ה בַּכֵּלִ֕ים אֲשֶׁ֥ר עָשִׂ֖יתִי לְהַלֵּֽל׃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וַיֶּֽחָלְקֵ֥ם דָּוִ֖יד מַחְלְק֑וֹת ס לִבְנֵ֣י לֵוִ֔י לְגֵרְשׁ֖וֹן קְהָ֥ת וּמְרָרִֽי׃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לַגֵּרְשֻׁנִּ֖י לַעְדָּ֥ן וְשִׁמְעִֽי׃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בְּנֵ֣י לַעְדָּ֗ן הָרֹ֧אשׁ יְחִיאֵ֛ל וְזֵתָ֥ם וְיוֹאֵ֖ל 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בְּנֵ֣י שִׁמְעִ֗י שלמות וַחֲזִיאֵ֛ל וְהָרָ֖ן שְׁלֹשָׁ֑ה אֵ֛לֶּה רָאשֵׁ֥י הָאָב֖וֹת לְלַעְדָּֽן׃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וּבְנֵ֣י שִׁמְעִ֔י יַ֣חַת זִינָ֔א וִיע֖וּשׁ וּבְרִיעָ֑ה אֵ֥לֶּה בְנֵי־שִׁמְעִ֖י אַרְבָּעָֽה׃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וַֽיְהִי־יַ֣חַת הָרֹ֔אשׁ וְזִיזָ֖ה הַשֵּׁנִ֑י וִיע֤וּשׁ וּבְרִיעָה֙ לֹֽא־הִרְבּ֣וּ בָנִ֔ים וַיִּֽהְיוּ֙ לְבֵ֣ית אָ֔ב לִפְקֻדָּ֖ה אֶחָֽת׃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בְּנֵ֣י קְהָ֗ת עַמְרָ֥ם יִצְהָ֛ר חֶבְר֥וֹן וְעֻזִּיאֵ֖ל 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בְּנֵ֥י עַמְרָ֖ם אַהֲרֹ֣ן וּמֹשֶׁ֑ה וַיִּבָּדֵ֣ל אַהֲרֹ֡ן לְֽהַקְדִּישׁוֹ֩ קֹ֨דֶשׁ קָֽדָשִׁ֤ים הֽוּא־וּבָנָיו֙ עַד־עוֹלָ֔ם לְהַקְטִיר֩ לִפְנֵ֨י יְהוָ֧ה לְשָׁרְת֛וֹ וּלְבָרֵ֥ךְ בִּשְׁמ֖וֹ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וּמֹשֶׁ֖ה אִ֣ישׁ הָאֱלֹהִ֑ים בָּנָ֕יו יִקָּרְא֖וּ עַל־שֵׁ֥בֶט הַלֵּוִֽי׃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בְּנֵ֣י מֹשֶׁ֔ה גֵּרְשֹׁ֖ם וֶאֱלִיעֶֽזֶר׃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בְּנֵ֥י גֵרְשׁ֖וֹם שְׁבוּאֵ֥ל הָרֹֽאשׁ׃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וַיִּֽהְי֥וּ בְנֵי־אֱלִיעֶ֖זֶר רְחַבְיָ֣ה הָרֹ֑אשׁ וְלֹא־הָיָ֤ה לֶאֱלִיעֶ֙זֶר֙ בָּנִ֣ים אֲחֵרִ֔ים וּבְנֵ֥י רְחַבְיָ֖ה רָב֥וּ 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בְּנֵ֥י יִצְהָ֖ר שְׁלֹמִ֥ית הָרֹֽאשׁ׃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בְּנֵ֖י חֶבְר֑וֹן יְרִיָּ֤הוּ הָרֹאשׁ֙ אֲמַרְיָ֣ה הַשֵּׁנִ֔י יַחֲזִיאֵל֙ הַשְּׁלִישִׁ֔י וִֽיקַמְעָ֖ם הָרְבִיעִֽי׃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בְּנֵ֖י עֻזִּיאֵ֑ל מִיכָ֣ה הָרֹ֔אשׁ וְיִשִּׁיָּ֖ה הַשֵּׁנִֽי׃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בְּנֵ֤י מְרָרִי֙ מַחְלִ֣י וּמוּשִׁ֔י בְּנֵ֥י מַחְלִ֖י אֶלְעָזָ֥ר וְקִֽישׁ׃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וַיָּ֙מָת֙ אֶלְעָזָ֔ר וְלֹא־הָ֥יוּ ל֛וֹ בָּנִ֖ים כִּ֣י אִם־בָּנ֑וֹת וַיִּשָּׂא֥וּם בְּנֵי־קִ֖ישׁ אֲחֵיהֶֽם׃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בְּנֵ֣י מוּשִׁ֗י מַחְלִ֥י וְעֵ֛דֶר וִירֵמ֖וֹת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אֵ֣לֶּה בְנֵֽי־לֵוִי֩ לְבֵ֨ית אֲבֹתֵיהֶ֜ם רָאשֵׁ֧י הָאָב֣וֹת לִפְקוּדֵיהֶ֗ם בְּמִסְפַּ֤ר שֵׁמוֹת֙ לְגֻלְגְּלֹתָ֔ם עֹשֵׂה֙ הַמְּלָאכָ֔ה לַעֲבֹדַ֖ת בֵּ֣ית יְהוָ֑ה מִבֶּ֛ן עֶשְׂרִ֥ים שָׁנָ֖ה וָמָֽעְלָה׃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כִּ֚י אָמַ֣ר דָּוִ֔יד הֵנִ֛יחַ יְהוָ֥ה אֱלֹהֵֽי־יִשְׂרָאֵ֖ל לְעַמּ֑וֹ וַיִּשְׁכֹּ֥ן בִּירוּשָׁלִַ֖ם עַד־לְעוֹלָֽם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וְגַ֖ם לַלְוִיִּ֑ם אֵין־לָשֵׂ֧את אֶת־הַמִּשְׁכָּ֛ן וְאֶת־כָּל־כֵּלָ֖יו לַעֲבֹדָתֽוֹ׃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כִּ֣י בְדִבְרֵ֤י דָוִיד֙ הָאַ֣חֲרֹנִ֔ים הֵ֖מָּה מִסְפַּ֣ר בְּנֵי־לֵוִ֑י מִבֶּ֛ן עֶשְׂרִ֥ים שָׁנָ֖ה וּלְמָֽעְלָה׃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כִּ֣י מַעֲמָדָ֞ם לְיַד־בְּנֵ֣י אַהֲרֹ֗ן לַעֲבֹדַת֙ בֵּ֣ית יְהוָ֔ה עַל־הַחֲצֵרוֹת֙ וְעַל־הַלְּשָׁכ֔וֹת וְעַֽל־טָהֳרַ֖ת לְכָל־קֹ֑דֶשׁ וּמַֽעֲשֵׂ֔ה עֲבֹדַ֖ת בֵּ֥ית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וּלְלֶ֨חֶם הַֽמַּעֲרֶ֜כֶת וּלְסֹ֤לֶת לְמִנְחָה֙ וְלִרְקִיקֵ֣י הַמַּצּ֔וֹת וְלַֽמַּחֲבַ֖ת וְלַמֻּרְבָּ֑כֶת וּלְכָל־מְשׂוּרָ֖ה וּמִדָּֽה׃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וְלַעֲמֹד֙ בַּבֹּ֣קֶר בַּבֹּ֔קֶר לְהֹד֥וֹת וּלְהַלֵּ֖ל לַיהוָ֑ה וְכֵ֖ן לָעָֽרֶב׃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וּלְכֹ֨ל הַעֲל֤וֹת עֹלוֹת֙ לַיהוָ֔ה לַשַּׁבָּת֔וֹת לֶחֳדָשִׁ֖ים וְלַמֹּעֲדִ֑ים בְּמִסְפָּ֨ר כְּמִשְׁפָּ֧ט עֲלֵיהֶ֛ם תָּמִ֖יד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וְשָׁמְר֞וּ אֶת־מִשְׁמֶ֣רֶת אֹֽהֶל־מוֹעֵ֗ד וְאֵת֙ מִשְׁמֶ֣רֶת הַקֹּ֔דֶשׁ וּמִשְׁמֶ֕רֶת בְּנֵ֥י אַהֲרֹ֖ן אֲחֵיהֶ֑ם לַעֲבֹדַ֖ת בֵּ֥ית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וְלִבְנֵ֥י אַהֲרֹ֖ן מַחְלְקוֹתָ֑ם בְּנֵ֣י אַהֲרֹ֔ן נָדָב֙ וַאֲבִיה֔וּא אֶלְעָזָ֖ר וְאִיתָמָֽר׃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וַיָּ֨מָת נָדָ֤ב וַאֲבִיהוּא֙ לִפְנֵ֣י אֲבִיהֶ֔ם וּבָנִ֖ים לֹא־הָי֣וּ לָהֶ֑ם וַֽיְכַהֲנ֔וּ אֶלְעָזָ֖ר וְאִיתָמָֽר׃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וַיֶּֽחָלְקֵ֣ם דָּוִ֔יד וְצָדוֹק֙ מִן־בְּנֵ֣י אֶלְעָזָ֔ר וַאֲחִימֶ֖לֶךְ מִן־בְּנֵ֣י אִיתָמָ֑ר לִפְקֻדָּתָ֖ם בַּעֲבֹדָתָֽם׃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וַיִּמָּצְא֣וּ בְֽנֵי־אֶלְעָזָ֡ר רַבִּ֞ים לְרָאשֵׁ֧י הַגְּבָרִ֛ים מִן־בְּנֵ֥י אִיתָמָ֖ר וַֽיַּחְלְק֑וּם לִבְנֵ֨י אֶלְעָזָ֜ר רָאשִׁ֤ים לְבֵית־אָבוֹת֙ שִׁשָּׁ֣ה עָשָׂ֔ר וְלִבְנֵ֧י אִיתָמָ֛ר לְבֵ֥ית אֲבוֹתָ֖ם שְׁמוֹנָֽה׃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וַיַּחְלְק֥וּם בְּגוֹרָל֖וֹת אֵ֣לֶּה עִם־אֵ֑לֶּה כִּי־הָי֤וּ שָֽׂרֵי־קֹ֙דֶשׁ֙ וְשָׂרֵ֣י הָאֱלֹהִ֔ים מִבְּנֵ֥י אֶלְעָזָ֖ר וּבִבְנֵ֥י אִיתָמָֽר׃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וַֽיִּכְתְּבֵ֡ם שְֽׁמַֽעְיָה֩ בֶן־נְתַנְאֵ֨ל הַסּוֹפֵ֜ר מִן־הַלֵּוִ֗י לִפְנֵ֨י הַמֶּ֤לֶךְ וְהַשָּׂרִים֙ וְצָד֣וֹק הַכֹּהֵ֗ן וַאֲחִימֶ֙לֶךְ֙ בֶּן־אֶבְיָתָ֔ר וְרָאשֵׁי֙ הָֽאָב֔וֹת לַכֹּהֲנִ֖ים וְלַלְוִיִּ֑ם בֵּֽית־אָ֣ב אֶחָ֗ד אָחֻז֙ לְאֶלְעָזָ֔ר וְאָחֻ֥ז ׀ אָחֻ֖ז לְאִיתָמָֽר׃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וַיֵּצֵ֞א הַגּוֹרָ֤ל הָרִאשׁוֹן֙ לִיה֣וֹיָרִ֔יב לִֽידַעְיָ֖ה הַשֵּׁנִֽי׃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לְחָרִם֙ הַשְּׁלִישִׁ֔י לִשְׂעֹרִ֖ים הָרְבִעִֽי׃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לְמַלְכִּיָּה֙ הַחֲמִישִׁ֔י לְמִיָּמִ֖ן הַשִּׁשִּֽׁי׃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לְהַקּוֹץ֙ הַשְּׁבִעִ֔י לַאֲבִיָּ֖ה הַשְּׁמִינִֽי׃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לְיֵשׁ֙וּעַ֙ הַתְּשִׁעִ֔י לִשְׁכַנְיָ֖הוּ הָעֲשִׂרִֽי׃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לְאֶלְיָשִׁיב֙ עַשְׁתֵּ֣י עָשָׂ֔ר לְיָקִ֖ים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לְחֻפָּה֙ שְׁלֹשָׁ֣ה עָשָׂ֔ר לְיֶֽשֶׁבְאָ֖ב אַרְבָּעָ֥ה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לְבִלְגָּה֙ חֲמִשָּׁ֣ה עָשָׂ֔ר לְאִמֵּ֖ר שִׁשָּׁ֥ה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לְחֵזִיר֙ שִׁבְעָ֣ה עָשָׂ֔ר לְהַפִּצֵּ֖ץ שְׁמוֹנָ֥ה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לִֽפְתַחְיָה֙ תִּשְׁעָ֣ה עָשָׂ֔ר לִֽיחֶזְקֵ֖אל הָעֶשְׂרִֽים׃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לְיָכִין֙ אֶחָ֣ד וְעֶשְׂרִ֔ים לְגָמ֖וּל שְׁנַ֥יִם וְעֶשְׂרִֽים׃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לִדְלָיָ֙הוּ֙ שְׁלֹשָׁ֣ה וְעֶשְׂרִ֔ים לְמַֽעַזְיָ֖הוּ אַרְבָּעָ֥ה וְעֶשְׂרִֽים׃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אֵ֣לֶּה פְקֻדָּתָ֞ם לַעֲבֹדָתָ֗ם לָב֤וֹא לְבֵית־יְהוָה֙ כְּמִשְׁפָּטָ֔ם בְּיַ֖ד אַהֲרֹ֣ן אֲבִיהֶ֑ם כַּאֲשֶׁ֣ר צִוָּ֔הוּ יְהוָ֖ה אֱלֹהֵ֥י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וְלִבְנֵ֥י לֵוִ֖י הַנּוֹתָרִ֑ים לִבְנֵ֤י עַמְרָם֙ שֽׁוּבָאֵ֔ל לִבְנֵ֥י שׁוּבָאֵ֖ל יֶחְדְּיָֽהוּ׃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לִרְחַבְיָ֑הוּ לִבְנֵ֣י רְחַבְיָ֔הוּ הָרֹ֖אשׁ יִשִּׁיָּֽה׃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לַיִּצְהָרִ֣י שְׁלֹמ֔וֹת לִבְנֵ֥י שְׁלֹמ֖וֹת יָֽחַת׃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וּבְנָ֖י יְרִיָּ֑הוּ אֲמַרְיָ֙הוּ֙ הַשֵּׁנִ֔י יַחֲזִיאֵל֙ הַשְּׁלִישִׁ֔י יְקַמְעָ֖ם הָרְבִיעִֽי׃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בְּנֵ֤י עֻזִּיאֵל֙ מִיכָ֔ה לִבְנֵ֥י מִיכָ֖ה שמור׃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אֲחִ֤י מִיכָה֙ יִשִּׁיָּ֔ה לִבְנֵ֥י יִשִּׁיָּ֖ה זְכַרְיָֽהוּ׃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בְּנֵ֤י מְרָרִי֙ מַחְלִ֣י וּמוּשִׁ֔י בְּנֵ֖י יַעֲזִיָּ֥הֽוּ בְנֽוֹ׃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בְּנֵ֖י מְרָרִ֑י לְיַֽעֲזִיָּ֣הֽוּ בְנ֔וֹ וְשֹׁ֥הַם וְזַכּ֖וּר וְעִבְרִֽי׃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לְמַחְלִי֙ אֶלְעָזָ֔ר וְלֹא־הָ֥יָה ל֖וֹ בָּנִֽים׃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לְקִ֖ישׁ בְּנֵי־קִ֥ישׁ יְרַחְמְאֵֽל׃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וּבְנֵ֣י מוּשִׁ֔י מַחְלִ֥י וְעֵ֖דֶר וִירִימ֑וֹת אֵ֛לֶּה בְּנֵ֥י הַלְוִיִּ֖ם לְבֵ֥ית אֲבֹתֵיהֶֽם׃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וַיַּפִּילוּ֩ גַם־הֵ֨ם גּוֹרָל֜וֹת לְעֻמַּ֣ת ׀ אֲחֵיהֶ֣ם בְּנֵֽי־אַהֲרֹ֗ן לִפְנֵ֨י דָוִ֤יד הַמֶּ֙לֶךְ֙ וְצָד֣וֹק וַאֲחִימֶ֔לֶךְ וְרָאשֵׁי֙ הָֽאָב֔וֹת לַכֹּהֲנִ֖ים וְלַלְוִיִּ֑ם אָב֣וֹת הָרֹ֔אשׁ לְעֻמַּ֖ת אָחִ֥יו הַקָּטָֽן׃ ס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וַיַּבְדֵּ֣ל דָּוִיד֩ וְשָׂרֵ֨י הַצָּבָ֜א לַעֲבֹדָ֗ה לִבְנֵ֤י אָסָף֙ וְהֵימָ֣ן וִֽידוּת֔וּן הנביאים בְּכִנֹּר֥וֹת בִּנְבָלִ֖ים וּבִמְצִלְתָּ֑יִם וַֽיְהִי֙ מִסְפָּרָ֔ם אַנְשֵׁ֥י מְלָאכָ֖ה לַעֲבֹדָתָֽם׃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לִבְנֵ֣י אָסָ֗ף זַכּ֧וּר וְיוֹסֵ֛ף וּנְתַנְיָ֥ה וַאֲשַׂרְאֵ֖לָה בְּנֵ֣י אָסָ֑ף עַ֚ל יַד־אָסָ֔ף הַנִּבָּ֖א עַל־יְדֵ֥י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לִידוּת֑וּן בְּנֵ֣י יְדוּת֡וּן גְּדַלְיָ֡הוּ וּצְרִ֡י וִֽ֠ישַׁעְיָהוּ חֲשַׁבְיָ֨הוּ וּמַתִּתְיָ֜הוּ שִׁשָּׁ֗ה עַל֩ יְדֵ֨י אֲבִיהֶ֤ם יְדוּתוּן֙ בַּכִּנּ֔וֹר הַנִּבָּ֕א עַל־הֹד֥וֹת וְהַלֵּ֖ל לַיהוָֽה׃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לְהֵימָ֑ן בְּנֵ֣י הֵימָ֡ן בֻּקִּיָּ֡הוּ מַתַּנְיָ֡הוּ עֻ֠זִּיאֵל שְׁבוּאֵ֨ל וִֽירִימ֜וֹת חֲנַנְיָ֣ה חֲנָ֗נִי אֱלִיאָ֤תָה גִדַּ֙לְתִּי֙ וְרֹמַ֣מְתִּי עֶ֔זֶר יָשְׁבְּקָ֣שָׁה מַלּ֔וֹתִי הוֹתִ֖יר מַחֲזִיאֽוֹת׃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כָּל־אֵ֨לֶּה בָנִ֜ים לְהֵימָ֗ן חֹזֵ֥ה הַמֶּ֛לֶךְ בְּדִבְרֵ֥י הָאֱלֹהִ֖ים לְהָרִ֣ים קָ֑רֶן וַיִּתֵּ֨ן הָאֱלֹהִ֜ים לְהֵימָ֗ן בָּנִ֛ים אַרְבָּעָ֥ה עָשָׂ֖ר וּבָנ֥וֹת שָׁלֽוֹשׁ׃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כָּל־אֵ֣לֶּה עַל־יְדֵי֩ אֲבִיהֶ֨ם בַּשִּׁ֜יר בֵּ֣ית יְהוָ֗ה בִּמְצִלְתַּ֙יִם֙ נְבָלִ֣ים וְכִנֹּר֔וֹת לַעֲבֹדַ֖ת בֵּ֣ית הָאֱלֹהִ֑ים עַ֚ל יְדֵ֣י הַמֶּ֔לֶךְ ס אָסָ֥ף וִידוּת֖וּן וְהֵימָֽן׃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וַיְהִ֤י מִסְפָּרָם֙ עִם־אֲחֵיהֶ֔ם מְלֻמְּדֵי־שִׁ֖יר לַיהוָ֑ה כָּל־הַ֨מֵּבִ֔ין מָאתַ֖יִם שְׁמוֹנִ֥ים וּשְׁמוֹנָֽה׃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וַיַּפִּ֜ילוּ גּוֹרָל֣וֹת מִשְׁמֶ֗רֶת לְעֻמַּת֙ כַּקָּטֹ֣ן כַּגָּד֔וֹל מֵבִ֖ין עִם־תַּלְמִֽיד׃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וַיֵּצֵ֞א הַגּוֹרָ֧ל הָרִאשׁ֛וֹן לְאָסָ֖ף לְיוֹסֵ֑ף גְּדַלְיָ֙הוּ֙ הַשֵּׁנִ֔י הֽוּא־וְאֶחָ֥יו וּבָנָ֖יו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הַשְּׁלִשִׁ֣י זַכּ֔וּר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הָרְבִיעִי֙ לַיִּצְרִ֔י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הַחֲמִישִׁ֣י נְתַנְיָ֔הוּ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הַשִּׁשִּׁ֣י בֻקִּיָּ֔הוּ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הַשְּׁבִעִ֣י יְשַׂרְאֵ֔לָה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הַשְּׁמִינִ֣י יְשַֽׁעְיָ֔הוּ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הַתְּשִׁיעִ֣י מַתַּנְיָ֔הוּ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הָעֲשִׂירִ֣י שִׁמְעִ֔י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עַשְׁתֵּֽי־עָשָׂ֣ר עֲזַרְאֵ֔ל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הַשְּׁנֵ֤ים עָשָׂר֙ לַחֲשַׁבְיָ֔ה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לִשְׁלֹשָׁ֤ה עָשָׂר֙ שֽׁוּבָאֵ֔ל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לְאַרְבָּעָ֤ה עָשָׂר֙ מַתִּתְיָ֔הוּ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לַחֲמִשָּׁ֤ה עָשָׂר֙ לִֽירֵמ֔וֹת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לְשִׁשָּׁ֤ה עָשָׂר֙ לַחֲנַנְיָ֔הוּ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לְשִׁבְעָ֤ה עָשָׂר֙ לְיָשְׁבְּקָ֔שָׁה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לִשְׁמוֹנָ֤ה עָשָׂר֙ לַחֲנָ֔נִי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לְתִשְׁעָ֤ה עָשָׂר֙ לְמַלּ֔וֹתִי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לְעֶשְׂרִים֙ לֶֽאֱלִיָּ֔תָה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לְאֶחָ֤ד וְעֶשְׂרִים֙ לְהוֹתִ֔יר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לִשְׁנַ֤יִם וְעֶשְׂרִים֙ לְגִדַּ֔לְתִּי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לִשְׁלֹשָׁ֤ה וְעֶשְׂרִים֙ לְמַ֣חֲזִיא֔וֹת בָּנָ֥יו וְאֶחָ֖יו שְׁנֵ֥ים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לְאַרְבָּעָ֤ה וְעֶשְׂרִים֙ לְרוֹמַ֣מְתִּי עָ֔זֶר בָּנָ֥יו וְאֶחָ֖יו שְׁנֵ֥ים עָשָֽׂר׃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לְמַחְלְק֖וֹת לְשֹׁעֲרִ֑ים לַקָּרְחִ֕ים מְשֶֽׁלֶמְיָ֥הוּ בֶן־קֹרֵ֖א מִן־בְּנֵ֥י אָסָֽף׃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וְלִמְשֶֽׁלֶמְיָ֖הוּ בָּנִ֑ים זְכַרְיָ֤הוּ הַבְּכוֹר֙ יְדִֽיעֲאֵ֣ל הַשֵּׁנִ֔י זְבַדְיָ֙הוּ֙ הַשְּׁלִישִׁ֔י יַתְנִיאֵ֖ל הָרְבִיעִֽי׃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עֵילָ֤ם הַחֲמִישִׁי֙ יְהוֹחָנָ֣ן הַשִּׁשִּׁ֔י אֶלְיְהוֹעֵינַ֖י הַשְּׁבִיעִֽי׃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וּלְעֹבֵ֥ד אֱדֹ֖ם בָּנִ֑ים שְׁמַֽעְיָ֤ה הַבְּכוֹר֙ יְהוֹזָבָ֣ד הַשֵּׁנִ֔י יוֹאָ֤ח הַשְּׁלִשִׁי֙ וְשָׂכָ֣ר הָרְבִיעִ֔י וּנְתַנְאֵ֖ל הַחֲמִישִֽׁי׃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עַמִּיאֵ֤ל הַשִּׁשִּׁי֙ יִשָׂשכָ֣ר הַשְּׁבִיעִ֔י פְּעֻלְּתַ֖י הַשְּׁמִינִ֑י כִּ֥י בֵרֲכ֖וֹ אֱלֹהִֽים׃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וְלִֽשְׁמַֽעְיָ֤ה בְנוֹ֙ נוֹלַ֣ד בָּנִ֔ים הַמִּמְשָׁלִ֖ים לְבֵ֣ית אֲבִיהֶ֑ם כִּֽי־גִבּ֥וֹרֵי חַ֖יִל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בְּנֵ֣י שְׁמַֽעְיָ֗ה עָ֠תְנִי וּרְפָאֵ֨ל וְעוֹבֵ֧ד אֶלְזָבָ֛ד אֶחָ֖יו בְּנֵי־חָ֑יִל אֱלִיה֖וּ וּסְמַכְיָֽהוּ׃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כָּל־אֵ֜לֶּה מִבְּנֵ֣י ׀ עֹבֵ֣ד אֱדֹ֗ם הֵ֤מָּה וּבְנֵיהֶם֙ וַאֲחֵיהֶ֔ם אִֽישׁ־חַ֥יִל בַּכֹּ֖חַ לַעֲבֹדָ֑ה שִׁשִּׁ֥ים וּשְׁנַ֖יִם לְעֹבֵ֥ד אֱדֹֽם׃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וְלִמְשֶֽׁלֶמְיָ֗הוּ בָּנִ֧ים וְאַחִ֛ים בְּנֵי־חָ֖יִל שְׁמוֹנָ֥ה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וּלְחֹסָ֥ה מִן־בְּנֵי־ מְרָרִ֖י בָּנִ֑ים שִׁמְרִ֤י הָרֹאשׁ֙ כִּ֣י לֹא־הָיָ֣ה בְכ֔וֹר וַיְשִׂימֵ֥הוּ אָבִ֖יהוּ לְרֹֽאשׁ׃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חִלְקִיָּ֤הוּ הַשֵּׁנִי֙ טְבַלְיָ֣הוּ הַשְּׁלִשִׁ֔י זְכַרְיָ֖הוּ הָרְבִעִ֑י כָּל־בָּנִ֧ים וְאַחִ֛ים לְחֹסָ֖ה שְׁלֹשָׁ֥ה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לְ֠אֵלֶּה מַחְלְק֨וֹת הַשֹּֽׁעֲרִ֜ים לְרָאשֵׁ֧י הַגְּבָרִ֛ים מִשְׁמָר֖וֹת לְעֻמַּ֣ת אֲחֵיהֶ֑ם לְשָׁרֵ֖ת בְּבֵ֥ית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וַיַּפִּ֨ילוּ גוֹרָל֜וֹת כַּקָּטֹ֧ן כַּגָּד֛וֹל לְבֵ֥ית אֲבוֹתָ֖ם לְשַׁ֥עַר וָשָֽׁעַר׃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וַיִּפֹּ֧ל הַגּוֹרָ֛ל מִזְרָ֖חָה לְשֶֽׁלֶמְיָ֑הוּ וּזְכַרְיָ֨הוּ בְנ֜וֹ יוֹעֵ֣ץ ׀ בְּשֶׂ֗כֶל הִפִּ֙ילוּ֙ גּֽוֹרָל֔וֹת וַיֵּצֵ֥א גוֹרָל֖וֹ צָפֽוֹנָה׃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לְעֹבֵ֥ד אֱדֹ֖ם נֶ֑גְבָּה וּלְבָנָ֖יו בֵּ֥ית הָאֲסֻפִּֽים׃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לְשֻׁפִּ֤ים וּלְחֹסָה֙ לַֽמַּעֲרָ֔ב עִ֚ם שַׁ֣עַר שַׁלֶּ֔כֶת בַּֽמְסִלָּ֖ה הָעוֹלָ֑ה מִשְׁמָ֖ר לְעֻמַּ֥ת מִשְׁמָֽר׃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לַמִּזְרָח֮ הַלְוִיִּ֣ם שִׁשָּׁה֒ לַצָּפ֤וֹנָה לַיּוֹם֙ אַרְבָּעָ֔ה לַנֶּ֥גְבָּה לַיּ֖וֹם אַרְבָּעָ֑ה וְלָאֲסֻפִּ֖ים שְׁנַ֥יִם שְׁנָֽיִם׃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לַפַּרְבָּ֖ר לַֽמַּעֲרָ֑ב אַרְבָּעָה֙ לַֽמְסִלָּ֔ה שְׁנַ֖יִם לַפַּרְבָּֽר׃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אֵ֗לֶּה מַחְלְקוֹת֙ הַשֹּׁ֣עֲרִ֔ים לִבְנֵ֥י הַקָּרְחִ֖י וְלִבְנֵ֥י מְרָרִֽי׃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וְֽהַלְוִיִּ֑ם אֲחִיָּ֗ה עַל־אֽוֹצְרוֹת֙ בֵּ֣ית הָאֱלֹהִ֔ים וּלְאֹֽצְר֖וֹת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בְּנֵ֣י לַ֠עְדָּן בְּנֵ֨י הַגֵּרְשֻׁנִּ֜י לְלַעְדָּ֗ן רָאשֵׁ֧י הָאָב֛וֹת לְלַעְדָּ֥ן הַגֵּרְשֻׁנִּ֖י יְחִיאֵלִֽי׃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בְּנֵ֖י יְחִֽיאֵלִ֑י זֵתָם֙ וְיוֹאֵ֣ל אָחִ֔יו עַל־אֹצְר֖וֹת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לַֽעַמְרָמִי֙ לַיִּצְהָרִ֔י לַֽחֶבְרוֹנִ֖י לָֽעָזִּיאֵלִֽי׃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וּשְׁבֻאֵל֙ בֶּן־גֵּרְשׁ֣וֹם בֶּן־מֹשֶׁ֔ה נָגִ֖יד עַל־הָאֹצָרֽוֹת׃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וְאֶחָ֖יו לֶֽאֱלִיעֶ֑זֶר רְחַבְיָ֨הוּ בְנ֜וֹ וִֽישַׁעְיָ֤הוּ בְנוֹ֙ וְיֹרָ֣ם בְּנ֔וֹ וְזִכְרִ֥י בְנ֖וֹ ושלמות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ה֧וּא שְׁלֹמ֣וֹת וְאֶחָ֗יו עַ֣ל כָּל־אֹצְר֤וֹת הַקֳּדָשִׁים֙ אֲשֶׁ֨ר הִקְדִּ֜ישׁ דָּוִ֣יד הַמֶּ֗לֶךְ וְרָאשֵׁ֧י הָאָב֛וֹת לְשָׂרֵֽי־הָאֲלָפִ֥ים וְהַמֵּא֖וֹת וְשָׂרֵ֥י הַצָּבָֽא׃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מִן־הַמִּלְחָמ֥וֹת וּמִן־הַשָּׁלָ֖ל הִקְדִּ֑ישׁוּ לְחַזֵּ֖ק לְבֵ֥ית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וְכֹ֨ל הַֽהִקְדִּ֜ישׁ שְׁמוּאֵ֤ל הָרֹאֶה֙ וְשָׁא֣וּל בֶּן־קִ֔ישׁ וְאַבְנֵ֣ר בֶּן־נֵ֔ר וְיוֹאָ֖ב בֶּן־צְרוּיָ֑ה כֹּ֚ל הַמַּקְדִּ֔ישׁ עַ֥ל יַד־שְׁלֹמִ֖ית וְאֶחָֽיו׃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לַיִּצְהָרִ֞י כְּנַנְיָ֣הוּ וּבָנָ֗יו לַמְּלָאכָ֤ה הַחִֽיצוֹנָה֙ עַל־יִשְׂרָאֵ֔ל לְשֹׁטְרִ֖ים וּלְשֹׁפְטִֽים׃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לַֽחֶבְרוֹנִ֡י חֲשַׁבְיָהוּ֩ וְאֶחָ֨יו בְּנֵי־חַ֜יִל אֶ֣לֶף וּשְׁבַע־מֵא֗וֹת עַ֚ל פְּקֻדַּ֣ת יִשְׂרָאֵ֔ל מֵעֵ֥בֶר לַיַּרְדֵּ֖ן מַעְרָ֑בָה לְכֹל֙ מְלֶ֣אכֶת יְהוָ֔ה וְלַעֲבֹדַ֖ת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לַֽחֶבְרוֹנִי֙ יְרִיָּ֣ה הָרֹ֔אשׁ לַֽחֶבְרוֹנִ֥י לְתֹלְדֹתָ֖יו לְאָב֑וֹת בִּשְׁנַ֨ת הָֽאַרְבָּעִ֜ים לְמַלְכ֤וּת דָּוִיד֙ נִדְרָ֔שׁוּ וַיִּמָּצֵ֥א בָהֶ֛ם גִּבּ֥וֹרֵי חַ֖יִל בְּיַעְזֵ֥יר 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וְאֶחָ֣יו בְּנֵי־חַ֗יִל אַלְפַּ֛יִם וּשְׁבַ֥ע מֵא֖וֹת רָאשֵׁ֣י הָאָב֑וֹת וַיַּפְקִידֵ֞ם דָּוִ֣יד הַמֶּ֗לֶךְ עַל־הָראוּבֵנִ֤י וְהַגָּדִי֙ וַחֲצִי֙ שֵׁ֣בֶט הַֽמְנַשִּׁ֔י לְכָל־דְּבַ֥ר הָאֱלֹהִ֖ים וּדְבַ֥ר הַמֶּֽלֶךְ׃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וּבְנֵ֣י יִשְׂרָאֵ֣ל ׀ לְֽמִסְפָּרָ֡ם רָאשֵׁ֣י הָאָב֣וֹת וְשָׂרֵ֣י הָֽאֲלָפִ֣ים ׀ וְהַמֵּא֡וֹת וְשֹׁטְרֵיהֶם֩ הַמְשָׁרְתִ֨ים אֶת־הַמֶּ֜לֶךְ לְכֹ֣ל ׀ דְּבַ֣ר הַֽמַּחְלְק֗וֹת הַבָּאָ֤ה וְהַיֹּצֵאת֙ חֹ֣דֶשׁ בְּחֹ֔דֶשׁ לְכֹ֖ל חָדְשֵׁ֣י הַשָּׁנָ֑ה הַֽמַּחֲלֹ֙קֶת֙ הָֽאַחַ֔ת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עַ֞ל הַמַּחֲלֹ֤קֶת הָרִֽאשׁוֹנָה֙ לַחֹ֣דֶשׁ הָרִאשׁ֔וֹן יָֽשָׁבְעָ֖ם בֶּן־זַבְדִּיאֵ֑ל וְעַל֙ מַֽחֲלֻקְתּ֔וֹ עֶשְׂרִ֥ים וְאַרְבָּעָ֖ה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מִן־בְּנֵי־פֶ֗רֶץ הָרֹ֛אשׁ לְכָל־שָׂרֵ֥י הַצְּבָא֖וֹת לַחֹ֥דֶשׁ הָרִאשֽׁוֹן׃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וְעַ֞ל מַחֲלֹ֣קֶת ׀ הַחֹ֣דֶשׁ הַשֵּׁנִ֗י דּוֹדַ֤י הָאֲחוֹחִי֙ וּמַ֣חֲלֻקְתּ֔וֹ וּמִקְל֖וֹת הַנָּגִ֑יד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שַׂ֣ר הַצָּבָ֤א הַשְּׁלִישִׁי֙ לַחֹ֣דֶשׁ הַשְּׁלִישִׁ֔י בְּנָיָ֧הוּ בֶן־יְהוֹיָדָ֛ע הַכֹּהֵ֖ן רֹ֑אשׁ וְעַל֙ מַחֲלֻקְתּ֔וֹ עֶשְׂרִ֥ים וְאַרְבָּעָ֖ה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ה֧וּא בְנָיָ֛הוּ גִּבּ֥וֹר הַשְּׁלֹשִׁ֖ים וְעַל־הַשְּׁלֹשִׁ֑ים וּמַ֣חֲלֻקְתּ֔וֹ עַמִּיזָבָ֖ד בְּנֽוֹ׃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הָֽרְבִיעִ֞י לַחֹ֣דֶשׁ הָרְבִיעִ֗י עֲשָׂה־אֵל֙ אֲחִ֣י יוֹאָ֔ב וּזְבַדְיָ֥ה בְנ֖וֹ אַחֲרָ֑יו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הַחַמִישִׁי֙ לַחֹ֣דֶשׁ הַחֲמִישִׁ֔י הַשַּׂ֖ר שַׁמְה֣וּת הַיִּזְרָ֑ח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הַשִּׁשִּׁי֙ לַחֹ֣דֶשׁ הַשִּׁשִּׁ֔י עִירָ֥א בֶן־עִקֵּ֖שׁ הַתְּקוֹעִ֑י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הַשְּׁבִיעִי֙ לַחֹ֣דֶשׁ הַשְּׁבִיעִ֔י חֶ֥לֶץ הַפְּלוֹנִ֖י מִן־בְּנֵ֣י אֶפְרָ֑יִם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הַשְּׁמִינִי֙ לַחֹ֣דֶשׁ הַשְּׁמִינִ֔י סִבְּכַ֥י הַחֻשָׁתִ֖י לַזַּרְחִ֑י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הַתְּשִׁיעִי֙ לַחֹ֣דֶשׁ הַתְּשִׁיעִ֔י אֲבִיעֶ֥זֶר הָעַנְּתֹתִ֖י לבנימיני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הָעֲשִׂירִי֙ לַחֹ֣דֶשׁ הָעֲשִׂירִ֔י מַהְרַ֥י הַנְּטֽוֹפָתִ֖י לַזַּרְחִ֑י וְעַל֙ מַֽחֲלֻקְתּ֔וֹ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עַשְׁתֵּֽי־עָשָׂר֙ לְעַשְׁתֵּ֣י־עָשָׂ֣ר הַחֹ֔דֶשׁ בְּנָיָ֥ה הַפִּרְעָתוֹנִ֖י מִן־בְּנֵ֣י אֶפְרָ֑יִם וְעַל֙ מַחֲלֻקְתּ֔וֹ עֶשְׂרִ֥ים וְאַרְבָּעָ֖ה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הַשְּׁנֵ֤ים עָשָׂר֙ לִשְׁנֵ֣ים עָשָׂ֣ר הַחֹ֔דֶשׁ חֶלְדַּ֥י הַנְּטוֹפָתִ֖י לְעָתְנִיאֵ֑ל וְעַל֙ מַחֲלֻקְתּ֔וֹ עֶשְׂרִ֥ים וְאַרְבָּעָ֖ה אָֽלֶף׃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וְעַל֙ שִׁבְטֵ֣י יִשְׂרָאֵ֔ל לָרֽאוּבֵנִ֣י נָגִ֔יד אֱלִיעֶ֖זֶר בֶּן־זִכְרִ֑י ס לַשִּׁ֨מְעוֹנִ֔י שְׁפַטְיָ֖הוּ בֶּֽן־מַעֲכָֽה׃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לְלֵוִ֛י חֲשַׁבְיָ֥ה בֶן־קְמוּאֵ֖ל לְאַהֲרֹ֥ן צָדֽוֹק׃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לִֽיהוּדָ֕ה אֱלִיה֖וּ מֵאֲחֵ֣י דָוִ֑יד לְיִ֨שָׂשכָ֔ר עָמְרִ֖י בֶּן־מִיכָאֵֽל׃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לִזְבוּלֻ֕ן יִֽשְׁמַֽעְיָ֖הוּ בֶּן־עֹבַדְיָ֑הוּ לְנַ֨פְתָּלִ֔י יְרִימ֖וֹת בֶּן־עַזְרִיאֵֽל׃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לִבְנֵ֣י אֶפְרַ֔יִם הוֹשֵׁ֖עַ בֶּן־עֲזַזְיָ֑הוּ לַחֲצִי֙ שֵׁ֣בֶט מְנַשֶּׁ֔ה יוֹאֵ֖ל בֶּן־פְּדָיָֽהוּ׃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לַחֲצִ֤י הַֽמְנַשֶּׁה֙ גִּלְעָ֔דָה יִדּ֖וֹ בֶּן־זְכַרְיָ֑הוּ ס לְבִנְיָמִ֔ן יַעֲשִׂיאֵ֖ל בֶּן־אַבְנֵֽר׃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לְדָ֕ן עֲזַרְאֵ֖ל בֶּן־יְרֹחָ֑ם אֵ֕לֶּה שָׂרֵ֖י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וְלֹא־נָשָׂ֤א דָוִיד֙ מִסְפָּרָ֔ם לְמִבֶּ֛ן עֶשְׂרִ֥ים שָׁנָ֖ה וּלְמָ֑טָּה כִּ֚י אָמַ֣ר יְהוָ֔ה לְהַרְבּ֥וֹת אֶת־יִשְׂרָאֵ֖ל כְּכוֹכְבֵ֥י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יוֹאָ֨ב בֶּן־צְרוּיָ֜ה הֵחֵ֤ל לִמְנוֹת֙ וְלֹ֣א כִלָּ֔ה וַיְהִ֥י בָזֹ֛את קֶ֖צֶף עַל־יִשְׂרָאֵ֑ל וְלֹ֤א עָלָה֙ הַמִּסְפָּ֔ר בְּמִסְפַּ֥ר דִּבְרֵֽי־הַיָּמִ֖ים לַמֶּ֥לֶךְ דָּוִֽיד׃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וְעַל֙ אֹצְר֣וֹת הַמֶּ֔לֶךְ עַזְמָ֖וֶת בֶּן־עֲדִיאֵ֑ל ס וְעַ֣ל הָֽאֹצָר֡וֹת בַּשָּׂדֶ֞ה בֶּעָרִ֤ים וּבַכְּפָרִים֙ וּבַמִּגְדָּל֔וֹת יְהוֹנָתָ֖ן בֶּן־עֻזִּיָּֽהוּ 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וְעַ֗ל עֹשֵׂי֙ מְלֶ֣אכֶת הַשָּׂדֶ֔ה לַעֲבֹדַ֖ת הָאֲדָמָ֑ה עֶזְרִ֖י בֶּן־כְּלֽוּב׃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וְעַל־הַ֨כְּרָמִ֔ים שִׁמְעִ֖י הָרָֽמָתִ֑י וְעַ֤ל שֶׁבַּכְּרָמִים֙ לְאֹצְר֣וֹת הַיַּ֔יִן זַבְדִּ֖י הַשִּׁפְמִֽי׃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וְעַל־הַזֵּיתִ֤ים וְהַשִּׁקְמִים֙ אֲשֶׁ֣ר בַּשְּׁפֵלָ֔ה בַּ֥עַל חָנָ֖ן הַגְּדֵרִ֑י ס וְעַל־אֹצְר֥וֹת הַשֶּׁ֖מֶן יוֹעָֽשׁ׃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וְעַל־הַבָּקָר֙ הָרֹעִ֣ים בַּשָּׁר֔וֹן שטרי הַשָּׁרוֹנִ֑י וְעַל־הַבָּקָר֙ בָּֽעֲמָקִ֔ים שָׁפָ֖ט בֶּן־עַדְלָֽי׃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וְעַל־הַ֨גְּמַלִּ֔ים אוֹבִ֖יל הַיִּשְׁמְעֵלִ֑י וְעַל־הָ֣אֲתֹנ֔וֹת יֶחְדְּיָ֖הוּ הַמֵּרֹנֹתִֽי׃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וְעַל־הַצֹּ֖אן יָזִ֣יז הַֽהַגְרִ֑י כָּל־אֵ֙לֶּה֙ שָׂרֵ֣י הָרְכ֔וּשׁ אֲשֶׁ֖ר לַמֶּ֥לֶךְ דָּוִֽיד׃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וִֽיהוֹנָתָ֤ן דּוֹד־דָּוִיד֙ יוֹעֵ֔ץ אִישׁ־מֵבִ֥ין וְסוֹפֵ֖ר ה֑וּא וִֽיחִיאֵ֥ל בֶּן־חַכְמוֹנִ֖י עִם־בְּנֵ֥י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וַאֲחִיתֹ֖פֶל יוֹעֵ֣ץ לַמֶּ֑לֶךְ ס וְחוּשַׁ֥י הָאַרְכִּ֖י רֵ֥עַ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וְאַחֲרֵ֣י אֲחִיתֹ֗פֶל יְהוֹיָדָ֤ע בֶּן־בְּנָיָ֙הוּ֙ וְאֶבְיָתָ֔ר וְשַׂר־צָבָ֥א לַמֶּ֖לֶךְ יוֹאָֽב׃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וַיַּקְהֵ֣ל דָּוִ֣יד אֶת־כָּל־שָׂרֵ֣י יִשְׂרָאֵ֡ל שָׂרֵ֣י הַשְּׁבָטִ֣ים וְשָׂרֵ֣י הַמַּחְלְק֣וֹת הַמְשָׁרְתִ֪ים אֶת־הַמֶּ֟לֶךְ וְשָׂרֵ֣י הָאֲלָפִ֣ים וְשָׂרֵ֣י הַמֵּא֡וֹת וְשָׂרֵ֣י כָל־רְכוּשׁ־וּמִקְנֶה֩ ׀ לַמֶּ֨לֶךְ וּלְבָנָ֜יו עִם־הַסָּרִיסִ֧ים וְהַגִּבּוֹרִ֛ים וּֽלְכָל־גִּבּ֥וֹר חָ֖יִל אֶל־יְרוּשָׁלִָֽם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וַיָּ֨קָם דָּוִ֤יד הַמֶּ֙לֶךְ֙ עַל־רַגְלָ֔יו וַיֹּ֕אמֶר שְׁמָע֖וּנִי אַחַ֣י וְעַמִּ֑י אֲנִ֣י עִם־לְבָבִ֡י לִבְנוֹת֩ בֵּ֨ית מְנוּחָ֜ה לַאֲר֣וֹן בְּרִית־יְהוָ֗ה וְלַהֲדֹם֙ רַגְלֵ֣י אֱלֹהֵ֔ינוּ וַהֲכִינ֖וֹתִי לִבְנֽוֹת׃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וְהָאֱלֹהִים֙ אָ֣מַר לִ֔י לֹא־תִבְנֶ֥ה בַ֖יִת לִשְׁמִ֑י כִּ֣י אִ֧ישׁ מִלְחָמ֛וֹת אַ֖תָּה וְדָמִ֥ים שָׁפָֽכְתָּ׃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וַיִּבְחַ֡ר יְהוָ֣ה אֱלֹהֵי֩ יִשְׂרָאֵ֨ל בִּ֜י מִכֹּ֣ל בֵּית־אָבִ֗י לִהְי֨וֹת לְמֶ֤לֶךְ עַל־יִשְׂרָאֵל֙ לְעוֹלָ֔ם כִּ֤י בִֽיהוּדָה֙ בָּחַ֣ר לְנָגִ֔יד וּבְבֵ֥ית יְהוּדָ֖ה בֵּ֣ית אָבִ֑י וּבִבְנֵ֣י אָבִ֔י בִּ֣י רָצָ֔ה לְהַמְלִ֖יךְ עַל־כָּל־יִשְׂרָאֵֽל׃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וּמִכָּ֨ל־בָּנַ֔י כִּ֚י רַבִּ֣ים בָּנִ֔ים נָ֥תַן לִ֖י יְהוָ֑ה וַיִּבְחַר֙ בִּשְׁלֹמֹ֣ה בְנִ֔י לָשֶׁ֗בֶת עַל־כִּסֵּ֛א מַלְכ֥וּת יְהוָ֖ה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לִ֔י שְׁלֹמֹ֣ה בִנְךָ֔ הֽוּא־יִבְנֶ֥ה בֵיתִ֖י וַחֲצֵרוֹתָ֑י כִּי־בָחַ֨רְתִּי ב֥וֹ לִי֙ לְבֵ֔ן וַאֲנִ֖י אֶֽהְיֶה־לּ֥וֹ לְאָֽב׃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וַהֲכִינוֹתִ֥י אֶת־מַלְכוּת֖וֹ עַד־לְעוֹלָ֑ם אִם־יֶחֱזַ֗ק לַעֲשׂ֛וֹת מִצְוֺתַ֥י וּמִשְׁפָּטַ֖י כַּיּ֥וֹם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וְ֠עַתָּה לְעֵינֵ֨י כָל־יִשְׂרָאֵ֤ל קְהַל־יְהוָה֙ וּבְאָזְנֵ֣י אֱלֹהֵ֔ינוּ שִׁמְר֣וּ וְדִרְשׁ֔וּ כָּל־מִצְוֺ֖ת יְהוָ֣ה אֱלֹהֵיכֶ֑ם לְמַ֤עַן תִּֽירְשׁוּ֙ אֶת־הָאָ֣רֶץ הַטּוֹבָ֔ה וְהִנְחַלְתֶּ֛ם לִבְנֵיכֶ֥ם אַחֲרֵיכֶ֖ם עַד־עוֹלָֽם׃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וְאַתָּ֣ה שְׁלֹמֹֽה־בְנִ֡י דַּע֩ אֶת־אֱלֹהֵ֨י אָבִ֜יךָ וְעָבְדֵ֗הוּ בְּלֵ֤ב שָׁלֵם֙ וּבְנֶ֣פֶשׁ חֲפֵצָ֔ה כִּ֤י כָל־לְבָבוֹת֙ דּוֹרֵ֣שׁ יְהוָ֔ה וְכָל־יֵ֥צֶר מַחֲשָׁב֖וֹת מֵבִ֑ין אִֽם־תִּדְרְשֶׁ֙נּוּ֙ יִמָּ֣צֵא לָ֔ךְ וְאִם־תַּֽעַזְבֶ֖נּוּ יַזְנִיחֲךָ֥ לָעַֽד׃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רְאֵ֣ה ׀ עַתָּ֗ה כִּֽי־יְהוָ֛ה בָּ֧חַר בְּךָ֛ לִבְנֽוֹת־בַּ֥יִת לַמִּקְדָּ֖שׁ חֲזַ֥ק וַעֲשֵֽׂה׃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וַיִּתֵּ֣ן דָּוִ֣יד לִשְׁלֹמֹ֣ה בְנ֡וֹ אֶת־תַּבְנִ֣ית הָאוּלָם֩ וְֽאֶת־בָּ֨תָּ֜יו וְגַנְזַכָּ֧יו וַעֲלִיֹּתָ֛יו וַחֲדָרָ֥יו הַפְּנִימִ֖ים וּבֵ֥ית הַכַּפֹּֽרֶת׃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וְתַבְנִ֗ית כֹּל֩ אֲשֶׁ֨ר הָיָ֤ה בָר֙וּחַ֙ עִמּ֔וֹ לְחַצְר֧וֹת בֵּית־יְהוָ֛ה וּלְכָל־הַלְּשָׁכ֖וֹת סָבִ֑יב לְאֹֽצְרוֹת֙ בֵּ֣ית הָאֱלֹהִ֔ים וּלְאֹצְר֖וֹת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וּֽלְמַחְלְקוֹת֙ הַכֹּהֲנִ֣ים וְהַלְוִיִּ֔ם וּֽלְכָל־מְלֶ֖אכֶת עֲבוֹדַ֣ת בֵּית־יְהוָ֑ה וּֽלְכָל־כְּלֵ֖י עֲבוֹדַ֥ת בֵּית־יְהוָֽה׃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לַזָּהָ֤ב בַּמִּשְׁקָל֙ לַזָּהָ֔ב לְכָל־כְּלֵ֖י עֲבוֹדָ֣ה וַעֲבוֹדָ֑ה לְכֹ֨ל כְּלֵ֤י הַכֶּ֙סֶף֙ בְּמִשְׁקָ֔ל לְכָל־כְּלֵ֖י עֲבוֹדָ֥ה וַעֲבוֹדָֽה׃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וּמִשְׁקָ֞ל לִמְנֹר֣וֹת הַזָּהָ֗ב וְנֵרֹֽתֵיהֶם֙ זָהָ֔ב בְּמִשְׁקַל־מְנוֹרָ֥ה וּמְנוֹרָ֖ה וְנֵרֹתֶ֑יהָ וְלִמְנֹר֨וֹת הַכֶּ֤סֶף בְּמִשְׁקָל֙ לִמְנוֹרָ֣ה וְנֵרֹתֶ֔יהָ כַּעֲבוֹדַ֖ת מְנוֹרָ֥ה וּמְנוֹרָֽה׃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וְאֶת־הַזָּהָ֥ב מִשְׁקָ֛ל לְשֻׁלְחֲנ֥וֹת הַֽמַּעֲרֶ֖כֶת לְשֻׁלְחַ֣ן וְשֻׁלְחָ֑ן וְכֶ֖סֶף לְשֻׁלְחֲנ֥וֹת הַכָּֽסֶף׃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וְהַמִּזְלָג֧וֹת וְהַמִּזְרָק֛וֹת וְהַקְּשָׂוֺ֖ת זָהָ֣ב טָה֑וֹר וְלִכְפוֹרֵ֨י הַזָּהָ֤ב בְּמִשְׁקָל֙ לִכְפ֣וֹר וּכְפ֔וֹר וְלִכְפוֹרֵ֥י הַכֶּ֛סֶף בְּמִשְׁקָ֖ל לִכְפ֥וֹר וּכְפֽוֹר׃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וּלְמִזְבַּ֧ח הַקְּטֹ֛רֶת זָהָ֥ב מְזֻקָּ֖ק בַּמִּשְׁקָ֑ל וּלְתַבְנִ֣ית הַמֶּרְכָּבָ֗ה הַכְּרֻבִ֤ים זָהָב֙ לְפֹ֣רְשִׂ֔ים וְסֹכְכִ֖ים עַל־אֲר֥וֹן בְּרִית־יְהוָֽה׃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הַכֹּ֥ל בִּכְתָ֛ב מִיַּ֥ד יְהוָ֖ה עָלַ֣י הִשְׂכִּ֑יל כֹּ֖ל מַלְאֲכ֥וֹת הַתַּבְנִֽית׃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דָּוִ֜יד לִשְׁלֹמֹ֣ה בְנ֗וֹ חֲזַ֤ק וֶאֱמַץ֙ וַעֲשֵׂ֔ה אַל־תִּירָ֖א וְאַל־תֵּחָ֑ת כִּי֩ יְהוָ֨ה אֱלֹהִ֤ים אֱלֹהַי֙ עִמָּ֔ךְ לֹ֤א יַרְפְּךָ֙ וְלֹ֣א יַֽעַזְבֶ֔ךָּ עַד־לִכְל֕וֹת כָּל־מְלֶ֖אכֶת עֲבוֹדַ֥ת בֵּית־יְהוָֽה׃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וְהִנֵּ֗ה מַחְלְקוֹת֙ הַכֹּהֲנִ֣ים וְהַלְוִיִּ֔ם לְכָל־עֲבוֹדַ֖ת בֵּ֣ית הָאֱלֹהִ֑ים וְעִמְּךָ֙ בְכָל־מְלָאכָ֜ה לְכָל־נָדִ֤יב בַּֽחָכְמָה֙ לְכָל־עֲבוֹדָ֔ה וְהַשָּׂרִ֥ים וְכָל־הָעָ֖ם לְכָל־דְּבָרֶֽיךָ׃ פ</w:t>
      </w:r>
    </w:p>
    <w:p>
      <w:pPr>
        <w:pStyle w:val="Heading2"/>
        <w:bidi/>
      </w:pPr>
      <w:r>
        <w:rPr>
          <w:rtl/>
          <w:cs/>
          <w:lang w:val="he_IL" w:bidi="he_IL"/>
        </w:rPr>
        <w:t>1 Chronicles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וַיֹּ֨אמֶר דָּוִ֤יד הַמֶּ֙לֶךְ֙ לְכָל־הַקָּהָ֔ל שְׁלֹמֹ֨ה בְנִ֥י אֶחָ֛ד בָּֽחַר־בּ֥וֹ אֱלֹהִ֖ים נַ֣עַר וָרָ֑ךְ וְהַמְּלָאכָ֣ה גְדוֹלָ֔ה כִּ֣י לֹ֤א לְאָדָם֙ הַבִּירָ֔ה כִּ֖י לַיהוָ֥ה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וּֽכְכָל־כֹּחִ֞י הֲכִינ֣וֹתִי לְבֵית־אֱלֹהַ֗י הַזָּהָ֣ב ׀ לַ֠זָּהָב וְהַכֶּ֨סֶף לַכֶּ֜סֶף וְהַנְּחֹ֣שֶׁת לַנְּחֹ֗שֶׁת הַבַּרְזֶל֙ לַבַּרְזֶ֔ל וְהָעֵצִ֖ים לָעֵצִ֑ים אַבְנֵי־שֹׁ֨הַם וּמִלּוּאִ֜ים אַבְנֵי־פ֣וּךְ וְרִקְמָ֗ה וְכֹ֨ל אֶ֧בֶן יְקָרָ֛ה וְאַבְנֵי־שַׁ֖יִשׁ לָרֹֽב׃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וְע֗וֹד בִּרְצוֹתִי֙ בְּבֵ֣ית אֱלֹהַ֔י יֶשׁ־לִ֥י סְגֻלָּ֖ה זָהָ֣ב וָכָ֑סֶף נָתַ֤תִּי לְבֵית־אֱלֹהַי֙ לְמַ֔עְלָה מִכָּל־הֲכִינ֖וֹתִי לְבֵ֥ית הַקֹּֽדֶשׁ׃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שְׁלֹ֧שֶׁת אֲלָפִ֛ים כִּכְּרֵ֥י זָהָ֖ב מִזְּהַ֣ב אוֹפִ֑יר וְשִׁבְעַ֨ת אֲלָפִ֤ים כִּכַּר־כֶּ֙סֶף֙ מְזֻקָּ֔ק לָט֖וּחַ קִיר֥וֹת הַבָּתִּֽים׃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לַזָּהָ֤ב לַזָּהָב֙ וְלַכֶּ֣סֶף לַכֶּ֔סֶף וּלְכָל־מְלָאכָ֖ה בְּיַ֣ד חָרָשִׁ֑ים וּמִ֣י מִתְנַדֵּ֔ב לְמַלֹּ֥אות יָד֛וֹ הַיּ֖וֹם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וַיִּֽתְנַדְּבוּ֩ שָׂרֵ֨י הָאָב֜וֹת וְשָׂרֵ֣י ׀ שִׁבְטֵ֣י יִשְׂרָאֵ֗ל וְשָׂרֵ֤י הָאֲלָפִים֙ וְהַמֵּא֔וֹת וּלְשָׂרֵ֖י מְלֶ֥אכֶת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וַֽיִּתְּנ֞וּ לַעֲבוֹדַ֣ת בֵּית־הָאֱלֹהִ֗ים זָהָ֞ב כִּכָּרִ֣ים חֲמֵֽשֶׁת־אֲלָפִים֮ וַאֲדַרְכֹנִ֣ים רִבּוֹ֒ וְכֶ֗סֶף כִּכָּרִים֙ עֲשֶׂ֣רֶת אֲלָפִ֔ים וּנְחֹ֕שֶׁת רִבּ֛וֹ וּשְׁמוֹנַ֥ת אֲלָפִ֖ים כִּכָּרִ֑ים וּבַרְזֶ֖ל מֵֽאָה־אֶ֥לֶף כִּכָּרִֽים׃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וְהַנִּמְצָ֤א אִתּוֹ֙ אֲבָנִ֔ים נָתְנ֖וּ לְאוֹצַ֣ר בֵּית־יְהוָ֑ה עַ֥ל יַד־יְחִיאֵ֖ל הַגֵּרְשֻׁנִּֽי׃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וַיִּשְׂמְח֤וּ הָעָם֙ עַל־הִֽתְנַדְּבָ֔ם כִּ֚י בְּלֵ֣ב שָׁלֵ֔ם הִֽתְנַדְּב֖וּ לַיהוָ֑ה וְגַם֙ דָּוִ֣יד הַמֶּ֔לֶךְ שָׂמַ֖ח שִׂמְחָ֥ה גְדוֹלָֽה׃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וַיְבָ֤רֶךְ דָּוִיד֙ אֶת־יְהוָ֔ה לְעֵינֵ֖י כָּל־הַקָּהָ֑ל וַיֹּ֣אמֶר דָּוִ֗יד בָּר֨וּךְ אַתָּ֤ה יְהוָה֙ אֱלֹהֵי֙ יִשְׂרָאֵ֣ל אָבִ֔ינוּ מֵעוֹלָ֖ם וְעַד־עוֹלָֽם׃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לְךָ֣ יְ֠הוָה הַגְּדֻלָּ֨ה וְהַגְּבוּרָ֤ה וְהַתִּפְאֶ֙רֶת֙ וְהַנֵּ֣צַח וְהַה֔וֹד כִּי־כֹ֖ל בַּשָּׁמַ֣יִם וּבָאָ֑רֶץ לְךָ֤ יְהוָה֙ הַמַּמְלָכָ֔ה וְהַמִּתְנַשֵּׂ֖א לְכֹ֥ל ׀ לְרֹֽאשׁ׃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וְהָעֹ֤שֶׁר וְהַכָּבוֹד֙ מִלְּפָנֶ֔יךָ וְאַתָּה֙ מוֹשֵׁ֣ל בַּכֹּ֔ל וּבְיָדְךָ֖ כֹּ֣חַ וּגְבוּרָ֑ה וּבְיָ֣דְךָ֔ לְגַדֵּ֥ל וּלְחַזֵּ֖ק לַכֹּֽל׃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וְעַתָּ֣ה אֱלֹהֵ֔ינוּ מוֹדִ֥ים אֲנַ֖חְנוּ לָ֑ךְ וּֽמְהַֽלְלִ֖ים לְשֵׁ֥ם תִּפְאַרְתֶּֽךָ׃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וְכִ֨י מִ֤י אֲנִי֙ וּמִ֣י עַמִּ֔י כִּֽי־נַעְצֹ֣ר כֹּ֔חַ לְהִתְנַדֵּ֖ב כָּזֹ֑את כִּֽי־מִמְּךָ֣ הַכֹּ֔ל וּמִיָּדְךָ֖ נָתַ֥נּוּ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כִּֽי־גֵרִ֨ים אֲנַ֧חְנוּ לְפָנֶ֛יךָ וְתוֹשָׁבִ֖ים כְּכָל־אֲבֹתֵ֑ינוּ כַּצֵּ֧ל ׀ יָמֵ֛ינוּ עַל־הָאָ֖רֶץ וְאֵ֥ין מִקְוֶֽה׃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יְהוָ֣ה אֱלֹהֵ֔ינוּ כֹ֣ל הֶהָמ֤וֹן הַזֶּה֙ אֲשֶׁ֣ר הֲכִינֹ֔נוּ לִבְנֽוֹת־לְךָ֥ בַ֖יִת לְשֵׁ֣ם קָדְשֶׁ֑ךָ מִיָּדְךָ֥ היא וּלְךָ֥ הַכֹּֽל׃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וְיָדַ֣עְתִּי אֱלֹהַ֔י כִּ֤י אַתָּה֙ בֹּחֵ֣ן לֵבָ֔ב וּמֵישָׁרִ֖ים תִּרְצֶ֑ה אֲנִ֗י בְּיֹ֤שֶׁר לְבָבִי֙ הִתְנַדַּ֣בְתִּי כָל־אֵ֔לֶּה וְעַתָּ֗ה עַמְּךָ֙ הַנִּמְצְאוּ־פֹ֔ה רָאִ֥יתִי בְשִׂמְחָ֖ה לְהִֽתְנַדֶּב־לָֽךְ׃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יְהוָ֗ה אֱ֠לֹהֵי אַבְרָהָ֞ם יִצְחָ֤ק וְיִשְׂרָאֵל֙ אֲבֹתֵ֔ינוּ שֳׁמְרָה־זֹּ֣את לְעוֹלָ֔ם לְיֵ֥צֶר מַחְשְׁב֖וֹת לְבַ֣ב עַמֶּ֑ךָ וְהָכֵ֥ן לְבָבָ֖ם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וְלִשְׁלֹמֹ֣ה בְנִ֗י תֵּ֚ן לֵבָ֣ב שָׁלֵ֔ם לִשְׁמוֹר֙ מִצְוֺתֶ֔יךָ עֵדְוֺתֶ֖יךָ וְחֻקֶּ֑יךָ וְלַעֲשׂ֣וֹת הַכֹּ֔ל וְלִבְנ֖וֹת הַבִּירָ֥ה אֲשֶׁר־הֲכִינֽוֹתִי 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וַיֹּ֤אמֶר דָּוִיד֙ לְכָל־הַקָּהָ֔ל בָּֽרְכוּ־נָ֖א אֶת־יְהוָ֣ה אֱלֹהֵיכֶ֑ם וַיְבָרֲכ֣וּ כָֽל־הַקָּהָ֗ל לַיהוָה֙ אֱלֹהֵ֣י אֲבֹֽתֵיהֶ֔ם וַיִּקְּד֧וּ וַיִּֽשְׁתַּחֲו֛וּ לַיהוָ֖ה וְלַמֶּֽלֶךְ׃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וַיִּזְבְּח֣וּ לַיהוָ֣ה ׀ זְ֠בָחִים וַיַּעֲל֨וּ עֹל֜וֹת לַיהוָ֗ה לְֽמָחֳרַת֮ הַיּ֣וֹם הַהוּא֒ פָּרִ֨ים אֶ֜לֶף אֵילִ֥ים אֶ֛לֶף כְּבָשִׂ֥ים אֶ֖לֶף וְנִסְכֵּיהֶ֑ם וּזְבָחִ֥ים לָרֹ֖ב לְכָל־יִשְׂרָאֵֽל׃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וַיֹּאכְל֨וּ וַיִּשְׁתּ֜וּ לִפְנֵ֧י יְהוָ֛ה בַּיּ֥וֹם הַה֖וּא בְּשִׂמְחָ֣ה גְדוֹלָ֑ה וַיַּמְלִ֤יכוּ שֵׁנִית֙ לִשְׁלֹמֹ֣ה בֶן־דָּוִ֔יד וַיִּמְשְׁח֧וּ לַיהוָ֛ה לְנָגִ֥יד וּלְצָד֖וֹק לְכֹהֵֽן׃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וַיֵּ֣שֶׁב שְׁ֠לֹמֹה עַל־כִּסֵּ֨א יְהוָ֧ה ׀ לְמֶ֛לֶךְ תַּֽחַת־דָּוִ֥יד אָבִ֖יו וַיַּצְלַ֑ח וַיִּשְׁמְע֥וּ אֵלָ֖יו 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וְכָל־הַשָּׂרִים֙ וְהַגִּבֹּרִ֔ים וְגַ֕ם כָּל־בְּנֵ֖י הַמֶּ֣לֶךְ דָּוִ֑יד נָ֣תְנוּ יָ֔ד תַּ֖חַת שְׁלֹמֹ֥ה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וַיְגַדֵּ֨ל יְהוָ֤ה אֶת־שְׁלֹמֹה֙ לְמַ֔עְלָה לְעֵינֵ֖י כָּל־יִשְׂרָאֵ֑ל וַיִּתֵּ֤ן עָלָיו֙ ה֣וֹד מַלְכ֔וּת אֲ֠שֶׁר לֹֽא־הָיָ֧ה עַל־כָּל־מֶ֛לֶךְ לְפָנָ֖יו עַל־יִשְׂרָאֵֽל׃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וְדָוִיד֙ בֶּן־יִשָׁ֔י מָלַ֖ךְ עַל־כָּל־יִשְׂרָאֵֽל׃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וְהַיָּמִ֗ים אֲשֶׁ֤ר מָלַךְ֙ עַל־יִשְׂרָאֵ֔ל אַרְבָּעִ֖ים שָׁנָ֑ה בְּחֶבְר֤וֹן מָלַךְ֙ שֶׁ֣בַע שָׁנִ֔ים וּבִירוּשָׁלִַ֥ם מָלַ֖ךְ שְׁלֹשִׁ֥ים וְשָׁלֽוֹשׁ׃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וַיָּ֙מָת֙ בְּשֵׂיבָ֣ה טוֹבָ֔ה שְׂבַ֥ע יָמִ֖ים עֹ֣שֶׁר וְכָב֑וֹד וַיִּמְלֹ֛ךְ שְׁלֹמֹ֥ה בְנ֖וֹ תַּחְתָּֽיו׃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וְדִבְרֵי֙ דָּוִ֣יד הַמֶּ֔לֶךְ הָרִאשֹׁנִ֖ים וְהָאֲחרֹנִ֑ים הִנָּ֣ם כְּתוּבִ֗ים עַל־דִּבְרֵי֙ שְׁמוּאֵ֣ל הָרֹאֶ֔ה וְעַל־דִּבְרֵי֙ נָתָ֣ן הַנָּבִ֔יא וְעַל־דִּבְרֵ֖י גָּ֥ד הַחֹזֶֽה׃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עִ֥ם כָּל־מַלְכוּת֖וֹ וּגְבוּרָת֑וֹ וְהָעִתִּ֗ים אֲשֶׁ֨ר עָבְר֤וּ עָלָיו֙ וְעַל־יִשְׂרָאֵ֔ל וְעַ֖ל כָּל־מַמְלְכ֥וֹת הָאֲרָצֽוֹת׃ פ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