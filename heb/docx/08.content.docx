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Ruth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בִּימֵי֙ שְׁפֹ֣ט הַשֹּׁפְטִ֔ים וַיְהִ֥י רָעָ֖ב בָּאָ֑רֶץ וַיֵּ֨לֶךְ אִ֜ישׁ מִבֵּ֧ית לֶ֣חֶם יְהוּדָ֗ה לָגוּר֙ בִּשְׂדֵ֣י מוֹאָ֔ב ה֥וּא וְאִשְׁתּ֖וֹ וּשְׁנֵ֥י בָנָֽיו׃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וְשֵׁ֣ם הָאִ֣ישׁ אֱֽלִימֶ֡לֶךְ וְשֵׁם֩ אִשְׁתּ֨וֹ נָעֳמִ֜י וְשֵׁ֥ם שְׁנֵֽי־בָנָ֣יו ׀ מַחְל֤וֹן וְכִלְיוֹן֙ אֶפְרָתִ֔ים מִבֵּ֥ית לֶ֖חֶם יְהוּדָ֑ה וַיָּבֹ֥אוּ שְׂדֵי־מוֹאָ֖ב וַיִּֽהְיוּ־שָֽׁם׃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וַיָּ֥מָת אֱלִימֶ֖לֶךְ אִ֣ישׁ נָעֳמִ֑י וַתִּשָּׁאֵ֥ר הִ֖יא וּשְׁנֵ֥י בָנֶֽיהָ׃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וַיִּשְׂא֣וּ לָהֶ֗ם נָשִׁים֙ מֹֽאֲבִיּ֔וֹת שֵׁ֤ם הָֽאַחַת֙ עָרְפָּ֔ה וְשֵׁ֥ם הַשֵּׁנִ֖ית ר֑וּת וַיֵּ֥שְׁבוּ שָׁ֖ם כְּעֶ֥שֶׂר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וַיָּמ֥וּתוּ גַם־שְׁנֵיהֶ֖ם מַחְל֣וֹן וְכִלְי֑וֹן וַתִּשָּׁאֵר֙ הָֽאִשָּׁ֔ה מִשְּׁנֵ֥י יְלָדֶ֖יהָ וּמֵאִישָֽׁהּ׃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וַתָּ֤קָם הִיא֙ וְכַלֹּתֶ֔יהָ וַתָּ֖שָׁב מִשְּׂדֵ֣י מוֹאָ֑ב כִּ֤י שָֽׁמְעָה֙ בִּשְׂדֵ֣ה מוֹאָ֔ב כִּֽי־פָקַ֤ד יְהוָה֙ אֶת־עַמּ֔וֹ לָתֵ֥ת לָהֶ֖ם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וַתֵּצֵ֗א מִן־הַמָּקוֹם֙ אֲשֶׁ֣ר הָיְתָה־שָׁ֔מָּה וּשְׁתֵּ֥י כַלֹּתֶ֖יהָ עִמָּ֑הּ וַתֵּלַ֣כְנָה בַדֶּ֔רֶךְ לָשׁ֖וּב אֶל־אֶ֥רֶץ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וַתֹּ֤אמֶר נָעֳמִי֙ לִשְׁתֵּ֣י כַלֹּתֶ֔יהָ לֵ֣כְנָה שֹּׁ֔בְנָה אִשָּׁ֖ה לְבֵ֣ית אִמָּ֑הּ יעשה יְהוָ֤ה עִמָּכֶם֙ חֶ֔סֶד כַּאֲשֶׁ֧ר עֲשִׂיתֶ֛ם עִם־הַמֵּתִ֖ים וְעִמָּדִֽי׃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יִתֵּ֤ן יְהוָה֙ לָכֶ֔ם וּמְצֶ֣אןָ מְנוּחָ֔ה אִשָּׁ֖ה בֵּ֣ית אִישָׁ֑הּ וַתִּשַּׁ֣ק לָהֶ֔ן וַתִּשֶּׂ֥אנָה קוֹלָ֖ן וַתִּבְכֶּֽינָה׃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וַתֹּאמַ֖רְנָה־לָּ֑הּ כִּי־אִתָּ֥ךְ נָשׁ֖וּב לְעַמֵּֽךְ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וַתֹּ֤אמֶר נָעֳמִי֙ שֹׁ֣בְנָה בְנֹתַ֔י לָ֥מָּה תֵלַ֖כְנָה עִמִּ֑י הַֽעֽוֹד־לִ֤י בָנִים֙ בְּֽמֵעַ֔י וְהָי֥וּ לָכֶ֖ם לַאֲנָשִֽׁים׃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שֹׁ֤בְנָה בְנֹתַי֙ לֵ֔כְןָ כִּ֥י זָקַ֖נְתִּי מִהְי֣וֹת לְאִ֑ישׁ כִּ֤י אָמַ֙רְתִּי֙ יֶשׁ־לִ֣י תִקְוָ֔ה גַּ֣ם הָיִ֤יתִי הַלַּ֙יְלָה֙ לְאִ֔ישׁ וְגַ֖ם יָלַ֥דְתִּי בָנִֽים׃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הֲלָהֵ֣ן ׀ תְּשַׂבֵּ֗רְנָה עַ֚ד אֲשֶׁ֣ר יִגְדָּ֔לוּ הֲלָהֵן֙ תֵּֽעָגֵ֔נָה לְבִלְתִּ֖י הֱי֣וֹת לְאִ֑ישׁ אַ֣ל בְּנֹתַ֗י כִּֽי־מַר־לִ֤י מְאֹד֙ מִכֶּ֔ם כִּֽי־יָצְאָ֥ה בִ֖י יַד־יְהוָֽה׃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וַתִּשֶּׂ֣נָה קוֹלָ֔ן וַתִּבְכֶּ֖ינָה ע֑וֹד וַתִּשַּׁ֤ק עָרְפָּה֙ לַחֲמוֹתָ֔הּ וְר֖וּת דָּ֥בְקָה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וַתֹּ֗אמֶר הִנֵּה֙ שָׁ֣בָה יְבִמְתֵּ֔ךְ אֶל־עַמָּ֖הּ וְאֶל־אֱלֹהֶ֑יהָ שׁ֖וּבִי אַחֲרֵ֥י יְבִמְתֵּֽךְ׃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וַתֹּ֤אמֶר רוּת֙ אַל־תִּפְגְּעִי־בִ֔י לְעָזְבֵ֖ךְ לָשׁ֣וּב מֵאַחֲרָ֑יִךְ כִּ֠י אֶל־אֲשֶׁ֨ר תֵּלְכִ֜י אֵלֵ֗ךְ וּבַאֲשֶׁ֤ר תָּלִ֙ינִי֙ אָלִ֔ין עַמֵּ֣ךְ עַמִּ֔י וֵאלֹהַ֖יִךְ 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בַּאֲשֶׁ֤ר תָּמ֙וּתִי֙ אָמ֔וּת וְשָׁ֖ם אֶקָּבֵ֑ר כֹּה֩ יַעֲשֶׂ֨ה יְהוָ֥ה לִי֙ וְכֹ֣ה יֹסִ֔יף כִּ֣י הַמָּ֔וֶת יַפְרִ֖יד בֵּינִ֥י וּבֵינֵֽךְ׃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וַתֵּ֕רֶא כִּֽי־מִתְאַמֶּ֥צֶת הִ֖יא לָלֶ֣כֶת אִתָּ֑הּ וַתֶּחְדַּ֖ל לְדַבֵּ֥ר אֵלֶֽיהָ׃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וַתֵּלַ֣כְנָה שְׁתֵּיהֶ֔ם עַד־בֹּאָ֖נָה בֵּ֣ית לָ֑חֶם וַיְהִ֗י כְּבֹאָ֙נָה֙ בֵּ֣ית לֶ֔חֶם וַתֵּהֹ֤ם כָּל־הָעִיר֙ עֲלֵיהֶ֔ן וַתֹּאמַ֖רְנָה הֲזֹ֥את נָעֳמִֽי׃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וַתֹּ֣אמֶר אֲלֵיהֶ֔ן אַל־תִּקְרֶ֥אנָה לִ֖י נָעֳמִ֑י קְרֶ֤אןָ לִי֙ מָרָ֔א כִּי־הֵמַ֥ר שַׁדַּ֛י לִ֖י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אֲנִי֙ מְלֵאָ֣ה הָלַ֔כְתִּי וְרֵיקָ֖ם הֱשִׁיבַ֣נִי יְהוָ֑ה לָ֣מָּה תִקְרֶ֤אנָה לִי֙ נָעֳמִ֔י וַֽיהוָה֙ עָ֣נָה בִ֔י וְשַׁדַּ֖י הֵ֥רַֽע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וַתָּ֣שָׁב נָעֳמִ֗י וְר֨וּת הַמּוֹאֲבִיָּ֤ה כַלָּתָהּ֙ עִמָּ֔הּ הַשָּׁ֖בָה מִשְּׂדֵ֣י מוֹאָ֑ב וְהֵ֗מָּה בָּ֚אוּ בֵּ֣ית לֶ֔חֶם בִּתְחִלַּ֖ת קְצִ֥יר שְׂעֹרִֽים׃</w:t>
      </w:r>
    </w:p>
    <w:p>
      <w:pPr>
        <w:pStyle w:val="Heading2"/>
        <w:bidi/>
      </w:pPr>
      <w:r>
        <w:rPr>
          <w:rtl/>
          <w:cs/>
          <w:lang w:val="he_IL" w:bidi="he_IL"/>
        </w:rPr>
        <w:t>Ruth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וּֽלְנָעֳמִ֞י מידע לְאִישָׁ֗הּ אִ֚ישׁ גִּבּ֣וֹר חַ֔יִל מִמִּשְׁפַּ֖חַת אֱלִימֶ֑לֶךְ וּשְׁמ֖וֹ בֹּֽעַז׃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וַתֹּאמֶר֩ ר֨וּת הַמּוֹאֲבִיָּ֜ה אֶֽל־נָעֳמִ֗י אֵֽלְכָה־נָּ֤א הַשָּׂדֶה֙ וַאֲלַקֳטָּ֣ה בַשִׁבֳּלִ֔ים אַחַ֕ר אֲשֶׁ֥ר אֶמְצָא־חֵ֖ן בְּעֵינָ֑יו וַתֹּ֥אמֶר לָ֖הּ לְכִ֥י בִתִּֽי׃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וַתֵּ֤לֶךְ וַתָּבוֹא֙ וַתְּלַקֵּ֣ט בַּשָּׂדֶ֔ה אַחֲרֵ֖י הַקֹּצְרִ֑ים וַיִּ֣קֶר מִקְרֶ֔הָ חֶלְקַ֤ת הַשָּׂדֶה֙ לְבֹ֔עַז אֲשֶׁ֖ר מִמִּשְׁפַּ֥חַת אֱלִימֶֽלֶךְ׃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וְהִנֵּה־בֹ֗עַז בָּ֚א מִבֵּ֣ית לֶ֔חֶם וַיֹּ֥אמֶר לַקּוֹצְרִ֖ים יְהוָ֣ה עִמָּכֶ֑ם וַיֹּ֥אמְרוּ ל֖וֹ יְבָרֶכְךָ֥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וַיֹּ֤אמֶר בֹּ֙עַז֙ לְנַעֲר֔וֹ הַנִּצָּ֖ב עַל־הַקּֽוֹצְרִ֑ים לְמִ֖י הַנַּעֲרָ֥ה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וַיַּ֗עַן הַנַּ֛עַר הַנִּצָּ֥ב עַל־הַקּוֹצְרִ֖ים וַיֹּאמַ֑ר נַעֲרָ֤ה מֽוֹאֲבִיָּה֙ הִ֔יא הַשָּׁ֥בָה עִֽם־נָעֳמִ֖י מִשְּׂדֵ֥ה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וַתֹּ֗אמֶר אֲלַקֳטָה־נָּא֙ וְאָסַפְתִּ֣י בָֽעֳמָרִ֔ים אַחֲרֵ֖י הַקּוֹצְרִ֑ים וַתָּב֣וֹא וַֽתַּעֲמ֗וֹד מֵאָ֤ז הַבֹּ֙קֶר֙ וְעַד־עַ֔תָּה זֶ֛ה שִׁבְתָּ֥הּ הַבַּ֖יִת מְעָֽט׃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וַיֹּאמֶר֩ בֹּ֨עַז אֶל־ר֜וּת הֲל֧וֹא שָׁמַ֣עַתְּ בִּתִּ֗י אַל־תֵּלְכִי֙ לִלְקֹט֙ בְּשָׂדֶ֣ה אַחֵ֔ר וְגַ֛ם לֹ֥א תַעֲבוּרִ֖י מִזֶּ֑ה וְכֹ֥ה תִדְבָּקִ֖ין עִם־נַעֲרֹתָֽי׃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עֵינַ֜יִךְ בַּשָּׂדֶ֤ה אֲשֶׁר־יִקְצֹרוּן֙ וְהָלַ֣כְתִּ אַחֲרֵיהֶ֔ן הֲל֥וֹא צִוִּ֛יתִי אֶת־הַנְּעָרִ֖ים לְבִלְתִּ֣י נָגְעֵ֑ךְ וְצָמִ֗ת וְהָלַכְתְּ֙ אֶל־הַכֵּלִ֔ים וְשָׁתִ֕ית מֵאֲשֶׁ֥ר יִשְׁאֲב֖וּן הַנְּעָרִֽים׃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וַתִּפֹּל֙ עַל־פָּנֶ֔יהָ וַתִּשְׁתַּ֖חוּ אָ֑רְצָה וַתֹּ֣אמֶר אֵלָ֗יו מַדּוּעַ֩ מָצָ֨אתִי חֵ֤ן בְּעֵינֶ֙יךָ֙ לְהַכִּירֵ֔נִי וְאָּנֹכִ֖י נָכְרִיָּֽה׃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וַיַּ֤עַן בֹּ֙עַז֙ וַיֹּ֣אמֶר לָ֔הּ הֻגֵּ֨ד הֻגַּ֜ד לִ֗י כֹּ֤ל אֲשֶׁר־עָשִׂית֙ אֶת־חֲמוֹתֵ֔ךְ אַחֲרֵ֖י מ֣וֹת אִישֵׁ֑ךְ וַתַּֽעַזְבִ֞י אָּבִ֣יךְ וְאִמֵּ֗ךְ וְאֶ֙רֶץ֙ מֽוֹלַדְתֵּ֔ךְ וַתֵּ֣לְכִ֔י אֶל־עַ֕ם אֲשֶׁ֥ר לֹא־יָדַ֖עַתְּ תְּמ֥וֹל שִׁלְשֽׁוֹם׃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יְשַׁלֵּ֥ם יְהוָ֖ה פָּעֳלֵ֑ךְ וּתְהִ֨י מַשְׂכֻּרְתֵּ֜ךְ שְׁלֵמָ֗ה מֵעִ֤ם יְהוָה֙ אֱלֹהֵ֣י יִשְׂרָאֵ֔ל אֲשֶׁר־בָּ֖את לַחֲס֥וֹת תַּֽחַת־כְּנָפָֽיו׃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וַ֠תֹּאמֶר אֶמְצָא־חֵ֨ן בְּעֵינֶ֤יךָ אֲדֹנִי֙ כִּ֣י נִֽחַמְתָּ֔נִי וְכִ֥י דִבַּ֖רְתָּ עַל־לֵ֣ב שִׁפְחָתֶ֑ךָ וְאָנֹכִי֙ לֹ֣א אֶֽהְיֶ֔ה כְּאַחַ֖ת שִׁפְחֹתֶֽיךָ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וַיֹּאמֶר֩ לָ֨ה בֹ֜עַז לְעֵ֣ת הָאֹ֗כֶל גֹּ֤שִֽׁי הֲלֹם֙ וְאָכַ֣לְתְּ מִן־הַלֶּ֔חֶם וְטָבַ֥לְתְּ פִּתֵּ֖ךְ בַּחֹ֑מֶץ וַתֵּ֙שֶׁב֙ מִצַּ֣ד הַקּֽוֹצְרִ֔ים וַיִּצְבָּט־לָ֣הּ קָלִ֔י וַתֹּ֥אכַל וַתִּשְׂבַּ֖ע וַתֹּתַֽר׃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וַתָּ֖קָם לְלַקֵּ֑ט וַיְצַו֩ בֹּ֨עַז אֶת־נְעָרָ֜יו לֵאמֹ֗ר גַּ֣ם בֵּ֧ין הָֽעֳמָרִ֛ים תְּלַקֵּ֖ט וְלֹ֥א תַכְלִימֽוּהָ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וְגַ֛ם שֹׁל־תָּשֹׁ֥לּוּ לָ֖הּ מִן־הַצְּבָתִ֑ים וַעֲזַבְתֶּ֥ם וְלִקְּטָ֖ה וְלֹ֥א תִגְעֲרוּ־בָֽהּ׃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וַתְּלַקֵּ֥ט בַּשָּׂדֶ֖ה עַד־הָעָ֑רֶב וַתַּחְבֹּט֙ אֵ֣ת אֲשֶׁר־לִקֵּ֔טָה וַיְהִ֖י כְּאֵיפָ֥ה שְׂעֹרִֽים׃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וַתִּשָּׂא֙ וַתָּב֣וֹא הָעִ֔יר וַתֵּ֥רֶא חֲמוֹתָ֖הּ אֵ֣ת אֲשֶׁר־לִקֵּ֑טָה וַתּוֹצֵא֙ וַתִּתֶּן־לָ֔הּ אֵ֥ת אֲשֶׁר־הוֹתִ֖רָה מִשָּׂבְעָֽהּ׃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וַתֹּאמֶר֩ לָ֨הּ חֲמוֹתָ֜הּ אֵיפֹ֨ה לִקַּ֤טְתְּ הַיּוֹם֙ וְאָ֣נָה עָשִׂ֔ית יְהִ֥י מַכִּירֵ֖ךְ בָּר֑וּךְ וַתַּגֵּ֣ד לַחֲמוֹתָ֗הּ אֵ֤ת אֲשֶׁר־עָשְׂתָה֙ עִמּ֔וֹ וַתֹּ֗אמֶר שֵׁ֤ם הָאִישׁ֙ אֲשֶׁ֨ר עָשִׂ֧יתִי עִמּ֛וֹ הַיּ֖וֹם בֹּֽעַז׃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וַתֹּ֨אמֶר נָעֳמִ֜י לְכַלָּתָ֗הּ בָּר֥וּךְ הוּא֙ לַיהוָ֔ה אֲשֶׁר֙ לֹא־עָזַ֣ב חַסְדּ֔וֹ אֶת־הַחַיִּ֖ים וְאֶת־הַמֵּתִ֑ים וַתֹּ֧אמֶר לָ֣הּ נָעֳמִ֗י קָר֥וֹב לָ֙נוּ֙ הָאִ֔ישׁ מִֽגֹּאֲלֵ֖נוּ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וַתֹּ֖אמֶר ר֣וּת הַמּוֹאֲבִיָּ֑ה גַּ֣ם ׀ כִּי־אָמַ֣ר אֵלַ֗י עִם־הַנְּעָרִ֤ים אֲשֶׁר־לִי֙ תִּדְבָּקִ֔ין עַ֣ד אִם־כִּלּ֔וּ אֵ֥ת כָּל־הַקָּצִ֖יר אֲשֶׁר־לִֽי׃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וַתֹּ֥אמֶר נָעֳמִ֖י אֶל־ר֣וּת כַּלָּתָ֑הּ ט֣וֹב בִּתִּ֗י כִּ֤י תֵֽצְאִי֙ עִם־נַ֣עֲרוֹתָ֔יו וְלֹ֥א יִפְגְּעוּ־בָ֖ךְ בְּשָׂדֶ֥ה 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וַתִּדְבַּ֞ק בְּנַעֲר֥וֹת בֹּ֙עַז֙ לְלַקֵּ֔ט עַד־כְּל֥וֹת קְצִֽיר־הַשְּׂעֹרִ֖ים וּקְצִ֣יר הַֽחִטִּ֑ים וַתֵּ֖שֶׁב אֶת־חֲמוֹתָֽהּ׃</w:t>
      </w:r>
    </w:p>
    <w:p>
      <w:pPr>
        <w:pStyle w:val="Heading2"/>
        <w:bidi/>
      </w:pPr>
      <w:r>
        <w:rPr>
          <w:rtl/>
          <w:cs/>
          <w:lang w:val="he_IL" w:bidi="he_IL"/>
        </w:rPr>
        <w:t>Ruth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וַתֹּ֥אמֶר לָ֖הּ נָעֳמִ֣י חֲמוֹתָ֑הּ בִּתִּ֞י הֲלֹ֧א אֲבַקֶּשׁ־לָ֛ךְ מָנ֖וֹחַ אֲשֶׁ֥ר יִֽיטַב־לָֽךְ׃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וְעַתָּ֗ה הֲלֹ֥א בֹ֙עַז֙ מֹֽדַעְתָּ֔נוּ אֲשֶׁ֥ר הָיִ֖ית אֶת־נַעֲרוֹתָ֑יו הִנֵּה־ה֗וּא זֹרֶ֛ה אֶת־גֹּ֥רֶן הַשְּׂעֹרִ֖ים הַלָּֽיְלָה׃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וְרָחַ֣צְתְּ ׀ וָסַ֗כְתְּ וְשַׂ֧מְתְּ שמלתך עָלַ֖יִךְ וירדתי הַגֹּ֑רֶן אַל־תִּוָּדְעִ֣י לָאִ֔ישׁ עַ֥ד כַּלֹּת֖וֹ לֶאֱכֹ֥ל וְלִשְׁתּֽוֹת׃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וִיהִ֣י בְשָׁכְב֗וֹ וְיָדַ֙עַתְּ֙ אֶת־הַמָּקוֹם֙ אֲשֶׁ֣ר יִשְׁכַּב־שָׁ֔ם וּבָ֛את וְגִלִּ֥ית מַרְגְּלֹתָ֖יו ושכבתי וְהוּא֙ יַגִּ֣יד לָ֔ךְ אֵ֖ת אֲשֶׁ֥ר תַּעַשִֽׂין׃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וַתֹּ֖אמֶר אֵלֶ֑יהָ כֹּ֛ל אֲשֶׁר־תֹּאמְרִ֥י אֶֽעֱשֶֽׂה׃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וַתֵּ֖רֶד הַגֹּ֑רֶן וַתַּ֕עַשׂ כְּכֹ֥ל אֲשֶׁר־צִוַּ֖תָּה חֲמוֹתָֽהּ׃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וַיֹּ֨אכַל בֹּ֤עַז וַיֵּשְׁתְּ֙ וַיִּיטַ֣ב לִבּ֔וֹ וַיָּבֹ֕א לִשְׁכַּ֖ב בִּקְצֵ֣ה הָעֲרֵמָ֑ה וַתָּבֹ֣א בַלָּ֔ט וַתְּגַ֥ל מַרְגְּלֹתָ֖יו וַתִּשְׁכָּֽב׃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וַיְהִי֙ בַּחֲצִ֣י הַלַּ֔יְלָה וַיֶּחֱרַ֥ד הָאִ֖ישׁ וַיִּלָּפֵ֑ת וְהִנֵּ֣ה אִשָּׁ֔ה שֹׁכֶ֖בֶת מַרְגְּלֹתָֽיו׃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וַיֹּ֖אמֶר מִי־אָ֑תּ וַתֹּ֗אמֶר אָנֹכִי֙ ר֣וּת אֲמָתֶ֔ךָ וּפָרַשְׂתָּ֤ כְנָפֶ֙ךָ֙ עַל־אֲמָ֣תְךָ֔ כִּ֥י גֹאֵ֖ל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וַיֹּ֗אמֶר בְּרוּכָ֨ה אַ֤תְּ לַֽיהוָה֙ בִּתִּ֔י הֵיטַ֛בְתְּ חַסְדֵּ֥ךְ הָאַחֲר֖וֹן מִן־הָרִאשׁ֑וֹן לְבִלְתִּי־לֶ֗כֶת אַחֲרֵי֙ הַבַּ֣חוּרִ֔ים אִם־דַּ֖ל וְאִם־עָשִֽׁיר׃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וְעַתָּ֗ה בִּתִּי֙ אַל־תִּ֣ירְאִ֔י כֹּ֥ל אֲשֶׁר־תֹּאמְרִ֖י אֶֽעֱשֶׂה־לָּ֑ךְ כִּ֤י יוֹדֵ֙עַ֙ כָּל־שַׁ֣עַר עַמִּ֔י כִּ֛י אֵ֥שֶׁת חַ֖יִל אָֽתְּ׃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וְעַתָּה֙ כִּ֣י אָמְנָ֔ם כִּ֥י אם גֹאֵ֖ל אָנֹ֑כִי וְגַ֛ם יֵ֥שׁ גֹּאֵ֖ל קָר֥וֹב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לִ֣ינִי ׀ הַלַּ֗יְלָה וְהָיָ֤ה בַבֹּ֙קֶר֙ אִם־יִגְאָלֵ֥ךְ טוֹב֙ יִגְאָ֔ל וְאִם־לֹ֨א יַחְפֹּ֧ץ לְגָֽאֳלֵ֛ךְ וּגְאַלְתִּ֥יךְ אָנֹ֖כִי חַי־יְהוָ֑ה שִׁכְבִ֖י עַד־הַבֹּֽקֶר׃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וַתִּשְׁכַּ֤ב מרגלתו עַד־הַבֹּ֔קֶר וַתָּ֕קָם בטרום יַכִּ֥יר אִ֖ישׁ אֶת־רֵעֵ֑הוּ וַיֹּ֙אמֶר֙ אַל־יִוָּדַ֔ע כִּי־בָ֥אָה הָאִשָּׁ֖ה הַגֹּֽרֶן׃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וַיֹּ֗אמֶר הָ֠בִי הַמִּטְפַּ֧חַת אֲשֶׁר־עָלַ֛יִךְ וְאֶֽחֳזִי־בָ֖הּ וַתֹּ֣אחֶז בָּ֑הּ וַיָּ֤מָד שֵׁשׁ־שְׂעֹרִים֙ וַיָּ֣שֶׁת עָלֶ֔יהָ וַיָּבֹ֖א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וַתָּבוֹא֙ אֶל־חֲמוֹתָ֔הּ וַתֹּ֖אמֶר מִי־אַ֣תְּ בִּתִּ֑י וַתַּ֨גֶּד־לָ֔הּ אֵ֛ת כָּל־אֲשֶׁ֥ר עָֽשָׂה־לָ֖הּ הָאִֽישׁ׃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וַתֹּ֕אמֶר שֵׁשׁ־הַשְּׂעֹרִ֥ים הָאֵ֖לֶּה נָ֣תַן לִ֑י כִּ֚י אָמַ֣ר אַל־תָּב֥וֹאִי רֵיקָ֖ם אֶל־חֲמוֹתֵֽךְ׃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וַתֹּ֙אמֶר֙ שְׁבִ֣י בִתִּ֔י עַ֚ד אֲשֶׁ֣ר תֵּֽדְעִ֔ין אֵ֖יךְ יִפֹּ֣ל דָּבָ֑ר כִּ֣י לֹ֤א יִשְׁקֹט֙ הָאִ֔ישׁ כִּֽי־אִם־כִּלָּ֥ה הַדָּבָ֖ר הַיּֽוֹם׃</w:t>
      </w:r>
    </w:p>
    <w:p>
      <w:pPr>
        <w:pStyle w:val="Heading2"/>
        <w:bidi/>
      </w:pPr>
      <w:r>
        <w:rPr>
          <w:rtl/>
          <w:cs/>
          <w:lang w:val="he_IL" w:bidi="he_IL"/>
        </w:rPr>
        <w:t>Ruth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וּבֹ֨עַז עָלָ֣ה הַשַּׁעַר֮ וַיֵּ֣שֶׁב שָׁם֒ וְהִנֵּ֨ה הַגֹּאֵ֤ל עֹבֵר֙ אֲשֶׁ֣ר דִּבֶּר־בֹּ֔עַז וַיֹּ֛אמֶר ס֥וּרָה שְׁבָה־פֹּ֖ה פְּלֹנִ֣י אַלְמֹנִ֑י וַיָּ֖סַר וַיֵּשֵֽׁב׃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וַיִּקַּ֞ח עֲשָׂרָ֧ה אֲנָשִׁ֛ים מִזִּקְנֵ֥י הָעִ֖יר וַיֹּ֣אמֶר שְׁבוּ־פֹ֑ה וַיֵּשֵֽׁבוּ׃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וַיֹּ֙אמֶר֙ לַגֹּאֵ֔ל חֶלְקַת֙ הַשָּׂדֶ֔ה אֲשֶׁ֥ר לְאָחִ֖ינוּ לֶאֱלִימֶ֑לֶךְ מָכְרָ֣ה נָעֳמִ֔י הַשָּׁ֖בָה מִשְּׂדֵ֥ה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וַאֲנִ֨י אָמַ֜רְתִּי אֶגְלֶ֧ה אָזְנְךָ֣ לֵאמֹ֗ר קְ֠נֵה נֶ֥גֶד הַֽיֹּשְׁבִים֮ וְנֶ֣גֶד זִקְנֵ֣י עַמִּי֒ אִם־תִּגְאַל֙ גְּאָ֔ל וְאִם־לֹ֨א יִגְאַ֜ל הַגִּ֣ידָה לִּ֗י ואדע כִּ֣י אֵ֤ין זוּלָֽתְךָ֙ לִגְא֔וֹל וְאָנֹכִ֖י אַחֲרֶ֑יךָ וַיֹּ֖אמֶר אָנֹכִ֥י אֶגְאָֽל׃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בֹּ֔עַז בְּיוֹם־קְנוֹתְךָ֥ הַשָּׂדֶ֖ה מִיַּ֣ד נָעֳמִ֑י וּ֠מֵאֵת ר֣וּת הַמּוֹאֲבִיָּ֤ה אֵֽשֶׁת־הַמֵּת֙ קניתי לְהָקִ֥ים שֵׁם־הַמֵּ֖ת עַל־נַחֲלָתֽוֹ׃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הַגֹּאֵ֗ל לֹ֤א אוּכַל֙ לגאול ־לִ֔י פֶּן־אַשְׁחִ֖ית אֶת־נַחֲלָתִ֑י גְּאַל־לְךָ֤ אַתָּה֙ אֶת־גְּאֻלָּתִ֔י כִּ֥י לֹא־אוּכַ֖ל לִגְאֹֽל׃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וְזֹאת֩ לְפָנִ֨ים בְּיִשְׂרָאֵ֜ל עַל־הַגְּאוּלָּ֤ה וְעַל־הַתְּמוּרָה֙ לְקַיֵּ֣ם כָּל־דָּבָ֔ר שָׁלַ֥ף אִ֛ישׁ נַעֲל֖וֹ וְנָתַ֣ן לְרֵעֵ֑הוּ וְזֹ֥את הַתְּעוּדָ֖ה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וַיֹּ֧אמֶר הַגֹּאֵ֛ל לְבֹ֖עַז קְנֵה־לָ֑ךְ וַיִּשְׁלֹ֖ף נַעֲלֽוֹ׃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וַיֹּאמֶר֩ בֹּ֨עַז לַזְּקֵנִ֜ים וְכָל־הָעָ֗ם עֵדִ֤ים אַתֶּם֙ הַיּ֔וֹם כִּ֤י קָנִ֙יתִי֙ אֶת־כָּל־אֲשֶׁ֣ר לֶֽאֱלִימֶ֔לֶךְ וְאֵ֛ת כָּל־אֲשֶׁ֥ר לְכִלְי֖וֹן וּמַחְל֑וֹן מִיַּ֖ד נָעֳמִֽי׃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וְגַ֣ם אֶת־ר֣וּת הַמֹּאֲבִיָּה֩ אֵ֨שֶׁת מַחְל֜וֹן קָנִ֧יתִי לִ֣י לְאִשָּׁ֗ה לְהָקִ֤ים שֵׁם־הַמֵּת֙ עַל־נַ֣חֲלָת֔וֹ וְלֹא־יִכָּרֵ֧ת שֵׁם־הַמֵּ֛ת מֵעִ֥ם אֶחָ֖יו וּמִשַּׁ֣עַר מְקוֹמ֑וֹ עֵדִ֥ים אַתֶּ֖ם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וַיֹּ֨אמְר֜וּ כָּל־הָעָ֧ם אֲשֶׁר־בַּשַּׁ֛עַר וְהַזְּקֵנִ֖ים עֵדִ֑ים יִתֵּן֩ יְהוָ֨ה אֶֽת־הָאִשָּׁ֜ה הַבָּאָ֣ה אֶל־בֵּיתֶ֗ךָ כְּרָחֵ֤ל ׀ וּכְלֵאָה֙ אֲשֶׁ֨ר בָּנ֤וּ שְׁתֵּיהֶם֙ אֶת־בֵּ֣ית יִשְׂרָאֵ֔ל וַעֲשֵׂה־ חַ֣יִל בְּאֶפְרָ֔תָה וּקְרָא־שֵׁ֖ם בְּבֵ֥ית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וִיהִ֤י בֵֽיתְךָ֙ כְּבֵ֣ית פֶּ֔רֶץ אֲשֶׁר־יָלְדָ֥ה תָמָ֖ר לִֽיהוּדָ֑ה מִן־הַזֶּ֗רַע אֲשֶׁ֨ר יִתֵּ֤ן יְהוָה֙ לְךָ֔ מִן־הַֽנַּעֲרָ֖ה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וַיִּקַּ֨ח בֹּ֤עַז אֶת־רוּת֙ וַתְּהִי־ל֣וֹ לְאִשָּׁ֔ה וַיָּבֹ֖א אֵלֶ֑יהָ וַיִּתֵּ֨ן יְהוָ֥ה לָ֛הּ הֵרָי֖וֹן וַתֵּ֥לֶד בֵּֽן׃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וַתֹּאמַ֤רְנָה הַנָּשִׁים֙ אֶֽל־נָעֳמִ֔י בָּר֣וּךְ יְהוָ֔ה אֲ֠שֶׁר לֹ֣א הִשְׁבִּ֥ית לָ֛ךְ גֹּאֵ֖ל הַיּ֑וֹם וְיִקָּרֵ֥א שְׁמ֖וֹ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וְהָ֤יָה לָךְ֙ לְמֵשִׁ֣יב נֶ֔פֶשׁ וּלְכַלְכֵּ֖ל אֶת־שֵׂיבָתֵ֑ךְ כִּ֣י כַלָּתֵ֤ךְ אֲֽשֶׁר־אֲהֵבַ֙תֶךְ֙ יְלָדַ֔תּוּ אֲשֶׁר־הִיא֙ ט֣וֹבָה לָ֔ךְ מִשִּׁבְעָ֖ה בָּנִֽים׃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וַתִּקַּ֨ח נָעֳמִ֤י אֶת־הַיֶּ֙לֶד֙ וַתְּשִׁתֵ֣הוּ בְחֵיקָ֔הּ וַתְּהִי־ל֖וֹ לְאֹמֶֽנֶת׃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וַתִּקְרֶאנָה֩ ל֨וֹ הַשְּׁכֵנ֥וֹת שֵׁם֙ לֵאמֹ֔ר יֻלַּד־בֵּ֖ן לְנָעֳמִ֑י וַתִּקְרֶ֤אנָֽה שְׁמוֹ֙ עוֹבֵ֔ד ה֥וּא אֲבִי־יִשַׁ֖י אֲבִ֥י דָוִֽד׃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וְאֵ֙לֶּה֙ תּוֹלְד֣וֹת פָּ֔רֶץ פֶּ֖רֶץ הוֹלִ֥יד אֶת־חֶצְרֽוֹן׃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וְחֶצְרוֹן֙ הוֹלִ֣יד אֶת־רָ֔ם וְרָ֖ם הוֹלִ֥יד אֶת־עַמִּֽינָדָֽב׃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וְעַמִּֽינָדָב֙ הוֹלִ֣יד אֶת־נַחְשׁ֔וֹן וְנַחְשׁ֖וֹן הוֹלִ֥יד אֶת־שַׂלְמָֽה׃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וְשַׂלְמוֹן֙ הוֹלִ֣יד אֶת־בֹּ֔עַז וּבֹ֖עַז הוֹלִ֥יד אֶת־עוֹבֵֽד׃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וְעֹבֵד֙ הוֹלִ֣יד אֶת־יִשָׁ֔י וְיִשַׁ֖י הוֹלִ֥יד אֶת־דָּוִֽד׃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