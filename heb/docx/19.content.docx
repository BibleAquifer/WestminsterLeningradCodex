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Psalms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אַ֥שְֽׁרֵי־הָאִ֗ישׁ אֲשֶׁ֤ר ׀ לֹ֥א הָלַךְ֮ בַּעֲצַ֪ת רְשָׁ֫עִ֥ים וּבְדֶ֣רֶךְ חַ֭טָּאִים לֹ֥א עָמָ֑ד וּבְמוֹשַׁ֥ב לֵ֝צִ֗ים לֹ֣א יָשָֽׁב׃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אִ֥ם בְּתוֹרַ֥ת יְהוָ֗ה חֶ֫פְצ֥וֹ וּֽבְתוֹרָת֥וֹ יֶהְגֶּ֗ה יוֹמָ֥ם וָלָֽיְלָה׃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וְֽהָיָ֗ה כְּעֵץ֮ שָׁת֪וּל עַֽל־פַּלְגֵ֫י מָ֥יִם אֲשֶׁ֤ר פִּרְי֨וֹ ׀ יִתֵּ֬ן בְּעִתּ֗וֹ וְעָלֵ֥הוּ לֹֽא־יִבּ֑וֹל וְכֹ֖ל אֲשֶׁר־יַעֲשֶׂ֣ה יַצְלִֽיחַ׃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לֹא־כֵ֥ן הָרְשָׁעִ֑ים כִּ֥י אִם־כַּ֝מֹּ֗ץ אֲֽשֶׁר־תִּדְּפֶ֥נּוּ 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עַל־כֵּ֤ן ׀ לֹא־יָקֻ֣מוּ רְ֭שָׁעִים בַּמִּשְׁפָּ֑ט וְ֝חַטָּאִ֗ים בַּעֲדַ֥ת צַדִּיקִֽים׃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כִּֽי־יוֹדֵ֣עַ יְ֭הוָה דֶּ֣רֶךְ צַדִּיקִ֑ים וְדֶ֖רֶךְ רְשָׁעִ֣ים תֹּאבֵֽד׃</w:t>
      </w:r>
    </w:p>
    <w:p>
      <w:pPr>
        <w:pStyle w:val="Heading2"/>
        <w:bidi/>
      </w:pPr>
      <w:r>
        <w:rPr>
          <w:rtl/>
          <w:cs/>
          <w:lang w:val="he_IL" w:bidi="he_IL"/>
        </w:rPr>
        <w:t>Psalms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לָ֭מָּה רָגְשׁ֣וּ גוֹיִ֑ם וּ֝לְאֻמִּ֗ים יֶהְגּוּ־רִֽיק׃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יִ֥תְיַצְּב֨וּ ׀ מַלְכֵי־אֶ֗רֶץ וְרוֹזְנִ֥ים נֽוֹסְדוּ־יָ֑חַד עַל־יְ֝הוָה וְעַל־מְשִׁיחֽוֹ׃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נְֽ֭נַתְּקָה אֶת־מֽוֹסְרוֹתֵ֑ימוֹ וְנַשְׁלִ֖יכָה מִמֶּ֣נּוּ עֲבֹתֵֽימוֹ׃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יוֹשֵׁ֣ב בַּשָּׁמַ֣יִם יִשְׂחָ֑ק אֲ֝דֹנָ֗י יִלְעַג־לָֽמוֹ׃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אָ֤ז יְדַבֵּ֣ר אֵלֵ֣ימוֹ בְאַפּ֑וֹ וּֽבַחֲרוֹנ֥וֹ יְבַהֲלֵֽמוֹ׃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וַ֭אֲנִי נָסַ֣כְתִּי מַלְכִּ֑י עַל־צִ֝יּ֗וֹן הַר־קָדְשִֽׁי׃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אֲסַפְּרָ֗ה אֶֽ֫ל חֹ֥ק יְֽהוָ֗ה אָמַ֘ר אֵלַ֥י בְּנִ֥י אַ֑תָּה אֲ֝נִ֗י הַיּ֥וֹם יְלִדְתִּֽיךָ׃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שְׁאַ֤ל מִמֶּ֗נִּי וְאֶתְּנָ֣ה ג֭וֹיִם נַחֲלָתֶ֑ךָ וַ֝אֲחֻזָּתְךָ֗ אַפְסֵי־אָֽרֶץ׃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תְּ֭רֹעֵם בְּשֵׁ֣בֶט בַּרְזֶ֑ל כִּכְלִ֖י יוֹצֵ֣ר תְּנַפְּצֵֽם׃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וְ֭עַתָּה מְלָכִ֣ים הַשְׂכִּ֑ילוּ הִ֝וָּסְר֗וּ שֹׁ֣פְטֵי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עִבְד֣וּ אֶת־יְהוָ֣ה בְּיִרְאָ֑ה וְ֝גִ֗ילוּ בִּרְעָדָֽה׃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נַשְּׁקוּ־בַ֡ר פֶּן־יֶאֱנַ֤ף ׀ וְתֹ֬אבְדוּ דֶ֗רֶךְ כִּֽי־יִבְעַ֣ר כִּמְעַ֣ט אַפּ֑וֹ אַ֝שְׁרֵ֗י כָּל־ח֥וֹסֵי בֽוֹ׃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מִזְמ֥וֹר לְדָוִ֑ד בְּ֝בָרְח֗וֹ מִפְּנֵ֤י ׀ אַבְשָׁל֬וֹם בְּנֽוֹ׃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יְ֭הוָה מָֽה־רַבּ֣וּ צָרָ֑י רַ֝בִּ֗ים קָמִ֥ים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רַבִּים֮ אֹמְרִ֪ים לְנַ֫פְשִׁ֥י אֵ֤ין יְֽשׁוּעָ֓תָה לּ֬וֹ בֵֽאלֹהִ֬ים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וְאַתָּ֣ה יְ֭הוָה מָגֵ֣ן בַּעֲדִ֑י כְּ֝בוֹדִ֗י וּמֵרִ֥ים רֹאשִֽׁי׃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ק֭וֹלִי אֶל־יְהוָ֣ה אֶקְרָ֑א וַיַּֽעֲנֵ֨נִי מֵהַ֖ר קָדְשׁ֣וֹ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אֲנִ֥י שָׁכַ֗בְתִּי וָֽאִ֫ישָׁ֥נָה הֱקִיצ֑וֹתִי כִּ֖י יְהוָ֣ה יִסְמְכֵֽנִי׃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לֹֽא־אִ֭ירָא מֵרִבְב֥וֹת עָ֑ם אֲשֶׁ֥ר סָ֝בִ֗יב שָׁ֣תוּ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ק֘וּמָ֤ה יְהוָ֨ה ׀ הוֹשִׁ֘יעֵ֤נִי אֱלֹהַ֗י כִּֽי־הִכִּ֣יתָ אֶת־כָּל־אֹיְבַ֣י לֶ֑חִי שִׁנֵּ֖י רְשָׁעִ֣ים שִׁבַּֽרְתָּ׃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לַיהוָ֥ה הַיְשׁוּעָ֑ה עַֽל־עַמְּךָ֖ בִרְכָתֶ֣ךָ סֶּֽלָה׃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בִּנְגִינ֗וֹת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בְּקָרְאִ֡י עֲנֵ֤נִי ׀ אֱלֹ֘הֵ֤י צִדְקִ֗י בַּ֭צָּר הִרְחַ֣בְתָּ לִּ֑י חָ֝נֵּ֗נִי וּשְׁמַ֥ע תְּפִלָּתִֽי׃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בְּנֵ֥י אִ֡ישׁ עַד־מֶ֬ה כְבוֹדִ֣י לִ֭כְלִמָּה תֶּאֱהָב֣וּן רִ֑יק תְּבַקְשׁ֖וּ כָזָ֣ב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וּדְע֗וּ כִּֽי־הִפְלָ֣ה יְ֭הוָה חָסִ֣יד ל֑וֹ יְהוָ֥ה יִ֝שְׁמַ֗ע בְּקָרְאִ֥י אֵלָֽיו׃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רִגְז֗וּ וְֽאַל־תֶּ֫חֱטָ֥אוּ אִמְר֣וּ בִ֭לְבַבְכֶם עַֽל־מִשְׁכַּבְכֶ֗ם וְדֹ֣מּוּ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זִבְח֥וּ זִבְחֵי־צֶ֑דֶק וּ֝בִטְח֗וּ אֶל־יְהוָֽה׃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רַבִּ֥ים אֹמְרִים֮ מִֽי־יַרְאֵ֪נ֫וּ ט֥וֹב נְֽסָה־עָ֭לֵינוּ א֨וֹר פָּנֶ֬יךָ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נָתַ֣תָּה שִׂמְחָ֣ה בְלִבִּ֑י מֵעֵ֬ת דְּגָנָ֖ם וְתִֽירוֹשָׁ֣ם רָֽבּוּ׃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בְּשָׁל֣וֹם יַחְדָּו֮ אֶשְׁכְּבָ֪ה וְאִ֫ישָׁ֥ן כִּֽי־אַתָּ֣ה יְהוָ֣ה לְבָדָ֑ד לָ֝בֶ֗טַח תּוֹשִׁיבֵֽנִי׃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אֶֽל־הַנְּחִיל֗וֹת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אֲמָרַ֖י הַאֲזִ֥ינָה ׀ יְהוָ֗ה בִּ֣ינָה הֲגִֽיגִי׃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הַקְשִׁ֤יבָה ׀ לְק֬וֹל שַׁוְעִ֗י מַלְכִּ֥י וֵאלֹהָ֑י כִּֽי־אֵ֝לֶ֗יךָ אֶתְפַּלָּֽל׃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יְֽהוָ֗ה בֹּ֭קֶר תִּשְׁמַ֣ע קוֹלִ֑י בֹּ֥קֶר אֶֽעֱרָךְ־לְ֝ךָ֗ וַאֲצַפֶּֽה׃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׀ לֹ֤א אֵֽל־חָפֵ֘ץ רֶ֥שַׁע ׀ אָ֑תָּה לֹ֖א יְגֻרְךָ֣ 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לֹֽא־יִתְיַצְּב֣וּ הֽ֭וֹלְלִים לְנֶ֣גֶד עֵינֶ֑יךָ שָׂ֝נֵ֗אתָ כָּל־פֹּ֥עֲלֵי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תְּאַבֵּד֮ דֹּבְרֵ֪י כָ֫זָ֥ב אִישׁ־דָּמִ֥ים וּמִרְמָ֗ה יְתָ֘עֵ֥ב ׀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וַאֲנִ֗י בְּרֹ֣ב חַ֭סְדְּךָ אָב֣וֹא בֵיתֶ֑ךָ אֶשְׁתַּחֲוֶ֥ה אֶל־הֵֽיכַל־קָ֝דְשְׁךָ֗ בְּיִרְאָתֶֽךָ׃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יְהוָ֤ה ׀ נְחֵ֬נִי בְצִדְקָתֶ֗ךָ לְמַ֥עַן שׁוֹרְרָ֑י הושר לְפָנַ֣י דַּרְכֶּֽךָ׃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אֵ֪ין בְּפִ֡יהוּ נְכוֹנָה֮ קִרְבָּ֪ם הַ֫וּ֥וֹת קֶֽבֶר־פָּת֥וּחַ גְּרוֹנָ֑ם לְ֝שׁוֹנָ֗ם יַחֲלִֽיקוּן׃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הַֽאֲשִׁימֵ֨ם ׀ אֱֽלֹהִ֗ים יִפְּלוּ֮ מִֽמֹּעֲצ֪וֹתֵ֫יהֶ֥ם בְּרֹ֣ב פִּ֭שְׁעֵיהֶם הַדִּיחֵ֑מוֹ כִּי־מָ֥רוּ 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וְיִשְׂמְח֨וּ כָל־ח֪וֹסֵי בָ֡ךְ לְעוֹלָ֣ם יְ֭רַנֵּנוּ וְתָסֵ֣ךְ עָלֵ֑ימוֹ וְֽיַעְלְצ֥וּ בְ֝ךָ֗ אֹהֲבֵ֥י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כִּֽי־אַתָּה֮ תְּבָרֵ֪ךְ צַ֫דִּ֥יק יְהוָ֑ה כַּ֝צִּנָּ֗ה רָצ֥וֹן תַּעְטְרֶֽנּוּ׃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לַמְנַצֵּ֣חַ בִּ֭נְגִינוֹת עַֽל־הַשְּׁמִינִ֗ית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יְֽהוָ֗ה אַל־בְּאַפְּךָ֥ תוֹכִיחֵ֑נִי וְֽאַל־בַּחֲמָתְךָ֥ תְיַסְּרֵֽנִי׃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חָנֵּ֥נִי יְהוָה֮ כִּ֤י אֻמְלַ֫ל אָ֥נִי רְפָאֵ֥נִי יְהוָ֑ה כִּ֖י נִבְהֲל֣וּ עֲצָמָֽי׃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וְ֭נַפְשִׁי נִבְהֲלָ֣ה מְאֹ֑ד ואת יְ֝הוָ֗ה עַד־מָתָֽי׃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שׁוּבָ֣ה יְ֭הוָה חַלְּצָ֣ה נַפְשִׁ֑י ה֝וֹשִׁיעֵ֗נִי לְמַ֣עַן חַסְדֶּֽךָ׃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אֵ֣ין בַּמָּ֣וֶת זִכְרֶ֑ךָ בִּ֝שְׁא֗וֹל מִ֣י יֽוֹדֶה־לָּֽךְ׃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יָגַ֤עְתִּי ׀ בְּֽאַנְחָתִ֗י אַשְׂחֶ֣ה בְכָל־לַ֭יְלָה מִטָּתִ֑י בְּ֝דִמְעָתִ֗י עַרְשִׂ֥י אַמְסֶֽה׃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עָֽשְׁשָׁ֣ה מִכַּ֣עַס עֵינִ֑י עָֽ֝תְקָ֗ה בְּכָל־צוֹרְרָֽי׃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ס֣וּרוּ מִ֭מֶּנִּי כָּל־פֹּ֣עֲלֵי אָ֑וֶן כִּֽי־שָׁמַ֥ע יְ֝הוָ֗ה ק֣וֹל בִּכְיִֽי׃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שָׁמַ֣ע יְ֭הוָה תְּחִנָּתִ֑י יְ֝הוָ֗ה תְּֽפִלָּתִ֥י יִקָּֽח׃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יֵבֹ֤שׁוּ ׀ וְיִבָּהֲל֣וּ מְ֭אֹד כָּל־אֹיְבָ֑י יָ֝שֻׁ֗בוּ יֵבֹ֥שׁוּ רָֽגַע׃</w:t>
      </w:r>
    </w:p>
    <w:p>
      <w:pPr>
        <w:pStyle w:val="Heading2"/>
        <w:bidi/>
      </w:pPr>
      <w:r>
        <w:rPr>
          <w:rtl/>
          <w:cs/>
          <w:lang w:val="he_IL" w:bidi="he_IL"/>
        </w:rPr>
        <w:t>Psalms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שִׁגָּי֗וֹן לְדָ֫וִ֥ד אֲשֶׁר־שָׁ֥ר לַיהוָ֑ה עַל־דִּבְרֵי־כ֝֗וּשׁ בֶּן־יְמִינִֽי׃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יְהוָ֣ה אֱ֭לֹהַי בְּךָ֣ חָסִ֑יתִי הוֹשִׁיעֵ֥נִי מִכָּל־רֹ֝דְפַ֗י וְהַצִּילֵֽנִי׃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פֶּן־יִטְרֹ֣ף כְּאַרְיֵ֣ה נַפְשִׁ֑י פֹּ֝רֵ֗ק וְאֵ֣ין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יְהוָ֣ה אֱ֭לֹהַי אִם־עָשִׂ֣יתִי זֹ֑את אִֽם־יֶשׁ־עָ֥וֶל בְּכַפָּֽי׃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אִם־גָּ֭מַלְתִּי שֽׁוֹלְמִ֥י רָ֑ע וָאֲחַלְּצָ֖ה צוֹרְרִ֣י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יִֽרַדֹּ֥ף אוֹיֵ֨ב ׀ נַפְשִׁ֡י וְיַשֵּׂ֗ג וְיִרְמֹ֣ס לָאָ֣רֶץ חַיָּ֑י וּכְבוֹדִ֓י ׀ לֶעָפָ֖ר יַשְׁכֵּ֣ן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ק֘וּמָ֤ה יְהוָ֨ה ׀ בְּאַפֶּ֗ךָ הִ֭נָּשֵׂא בְּעַבְר֣וֹת צוֹרְרָ֑י וְע֥וּרָה אֵ֝לַ֗י מִשְׁפָּ֥ט צִוִּֽיתָ׃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וַעֲדַ֣ת לְ֭אֻמִּים תְּסוֹבְבֶ֑ךָּ וְ֝עָלֶ֗יהָ לַמָּר֥וֹם שֽׁוּבָה׃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יְהוָה֮ יָדִ֪ין עַ֫מִּ֥ים שָׁפְטֵ֥נִי יְהוָ֑ה כְּצִדְקִ֖י וּכְתֻמִּ֣י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יִגְמָר־נָ֬א רַ֨ע ׀ רְשָׁעִים֮ וּתְכוֹנֵ֪ן צַ֫דִּ֥יק וּבֹחֵ֣ן לִ֭בּ֗וֹת וּכְלָי֗וֹת אֱלֹהִ֥ים צַדִּֽיק׃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מָֽגִנִּ֥י עַל־אֱלֹהִ֑ים מ֝וֹשִׁ֗יעַ יִשְׁרֵי־לֵֽב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אֱ֭לֹהִים שׁוֹפֵ֣ט צַדִּ֑יק וְ֝אֵ֗ל זֹעֵ֥ם בְּכָל־יֽוֹם׃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אִם־לֹ֣א יָ֭שׁוּב חַרְבּ֣וֹ יִלְט֑וֹשׁ קַשְׁתּ֥וֹ דָ֝רַ֗ךְ וַֽיְכוֹנְנֶֽהָ׃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וְ֭לוֹ הֵכִ֣ין כְּלֵי־מָ֑וֶת חִ֝צָּ֗יו לְֽדֹלְקִ֥ים יִפְעָֽל׃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הִנֵּ֥ה יְחַבֶּל־אָ֑וֶן וְהָרָ֥ה עָ֝מָ֗ל וְיָ֣לַד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בּ֣וֹר כָּ֭רָֽה וַֽיַּחְפְּרֵ֑הוּ וַ֝יִּפֹּ֗ל בְּשַׁ֣חַת יִפְעָֽל׃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יָשׁ֣וּב עֲמָל֣וֹ בְרֹאשׁ֑וֹ וְעַ֥ל קָ֝דְקֳד֗וֹ חֲמָס֥וֹ יֵרֵֽד׃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אוֹדֶ֣ה יְהוָ֣ה כְּצִדְק֑וֹ וַ֝אֲזַמְּרָ֗ה שֵֽׁם־יְהוָ֥ה עֶלְיֽוֹן׃</w:t>
      </w:r>
    </w:p>
    <w:p>
      <w:pPr>
        <w:pStyle w:val="Heading2"/>
        <w:bidi/>
      </w:pPr>
      <w:r>
        <w:rPr>
          <w:rtl/>
          <w:cs/>
          <w:lang w:val="he_IL" w:bidi="he_IL"/>
        </w:rPr>
        <w:t>Psalms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עַֽל־הַגִּתִּ֗ית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יְהוָ֤ה אֲדֹנֵ֗ינוּ מָֽה־אַדִּ֣יר שִׁ֭מְךָ בְּכָל־הָאָ֑רֶץ אֲשֶׁ֥ר תְּנָ֥ה ה֝וֹדְךָ֗ עַל־הַשָּׁמָֽיִם׃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מִפִּ֤י עֽוֹלְלִ֨ים ׀ וְֽיֹנְקִים֮ יִסַּ֪דְתָּ֫ עֹ֥ז לְמַ֥עַן צוֹרְרֶ֑יךָ לְהַשְׁבִּ֥ית א֝וֹיֵ֗ב וּמִתְנַקֵּֽם׃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כִּֽי־אֶרְאֶ֣ה שָׁ֭מֶיךָ מַעֲשֵׂ֣י אֶצְבְּעֹתֶ֑יךָ יָרֵ֥חַ וְ֝כוֹכָבִ֗ים אֲשֶׁ֣ר כּוֹנָֽנְתָּה׃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מָֽה־אֱנ֥וֹשׁ כִּֽי־תִזְכְּרֶ֑נּוּ וּבֶן־אָ֝דָ֗ם כִּ֣י תִפְקְדֶֽנּוּ׃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וַתְּחַסְּרֵ֣הוּ מְּ֭עַט מֵאֱלֹהִ֑ים וְכָב֖וֹד וְהָדָ֣ר תְּעַטְּרֵֽהוּ׃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תַּ֭מְשִׁילֵהוּ בְּמַעֲשֵׂ֣י יָדֶ֑יךָ כֹּ֝ל שַׁ֣תָּה תַֽחַת־רַגְלָֽיו׃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צֹנֶ֣ה וַאֲלָפִ֣ים כֻּלָּ֑ם וְ֝גַ֗ם בַּהֲמ֥וֹת שָׂדָֽי׃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צִפּ֣וֹר שָׁ֭מַיִם וּדְגֵ֣י הַיָּ֑ם עֹ֝בֵ֗ר אָרְח֥וֹת יַמִּֽים׃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יְהוָ֥ה אֲדֹנֵ֑ינוּ מָֽה־אַדִּ֥יר שִׁ֝מְךָ֗ בְּכָל־הָאָֽרֶץ׃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לַ֭מְנַצֵּחַ עַלְמ֥וּת לַבֵּ֗ן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אוֹדֶ֣ה יְ֭הוָה בְּכָל־לִבִּ֑י אֲ֝סַפְּרָ֗ה כָּל־נִפְלְאוֹתֶֽיךָ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אֶשְׂמְחָ֣ה וְאֶעֶלְצָ֣ה בָ֑ךְ אֲזַמְּרָ֖ה שִׁמְךָ֣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בְּשׁוּב־אוֹיְבַ֥י אָח֑וֹר יִכָּשְׁל֥וּ וְ֝יֹאבְד֗וּ מִפָּנֶֽיךָ׃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כִּֽי־עָ֭שִׂיתָ מִשְׁפָּטִ֣י וְדִינִ֑י יָשַׁ֥בְתָּ לְ֝כִסֵּ֗א שׁוֹפֵ֥ט 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גָּעַ֣רְתָּ ג֭וֹיִם אִבַּ֣דְתָּ רָשָׁ֑ע שְׁמָ֥ם מָ֝חִ֗יתָ לְעוֹלָ֥ם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הָֽאוֹיֵ֨ב ׀ תַּ֥מּוּ חֳרָב֗וֹת לָ֫נֶ֥צַח וְעָרִ֥ים נָתַ֑שְׁתָּ אָבַ֖ד זִכְרָ֣ם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וַֽ֭יהוָה לְעוֹלָ֣ם יֵשֵׁ֑ב כּוֹנֵ֖ן לַמִּשְׁפָּ֣ט כִּסְאֽוֹ׃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וְה֗וּא יִשְׁפֹּֽט־תֵּבֵ֥ל בְּצֶ֑דֶק יָדִ֥ין לְ֝אֻמִּ֗ים בְּמֵישָׁרִֽים׃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וִ֘יהִ֤י יְהוָ֣ה מִשְׂגָּ֣ב לַדָּ֑ךְ מִ֝שְׂגָּ֗ב לְעִתּ֥וֹת בַּצָּרָֽה׃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וְיִבְטְח֣וּ בְ֭ךָ יוֹדְעֵ֣י שְׁמֶ֑ךָ כִּ֤י לֹֽא־עָזַ֖בְתָּ דֹרְשֶׁ֣יךָ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זַמְּר֗וּ לַ֭יהוָה יֹשֵׁ֣ב צִיּ֑וֹן הַגִּ֥ידוּ בָ֝עַמִּ֗ים עֲלִֽילוֹתָֽיו׃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כִּֽי־דֹרֵ֣שׁ דָּ֭מִים אוֹתָ֣ם זָכָ֑ר לֹֽא־שָׁ֝כַ֗ח צַעֲקַ֥ת עניים׃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חָֽנְנֵ֬נִי יְהוָ֗ה רְאֵ֣ה עָ֭נְיִי מִשֹּׂנְאָ֑י מְ֝רוֹמְמִ֗י מִשַּׁ֥עֲרֵי 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לְמַ֥עַן אֲסַפְּרָ֗ה כָּֽל־תְּהִלָּ֫תֶ֥יךָ בְּשַֽׁעֲרֵ֥י בַת־צִיּ֑וֹן אָ֝גִ֗ילָה בִּישׁוּעָתֶֽךָ׃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טָבְע֣וּ ג֭וֹיִם בְּשַׁ֣חַת עָשׂ֑וּ בְּרֶֽשֶׁת־ז֥וּ טָ֝מָ֗נוּ נִלְכְּדָ֥ה רַגְלָֽם׃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נ֤וֹדַ֨ע ׀ יְהוָה֮ מִשְׁפָּ֪ט עָ֫שָׂ֥ה בְּפֹ֣עַל כַּ֭פָּיו נוֹקֵ֣שׁ רָשָׁ֑ע הִגָּי֥וֹן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יָשׁ֣וּבוּ רְשָׁעִ֣ים לִשְׁא֑וֹלָה כָּל־גּ֝וֹיִ֗ם שְׁכֵחֵ֥י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כִּ֤י לֹ֣א לָ֭נֶצַח יִשָּׁכַ֣ח אֶבְי֑וֹן תִּקְוַ֥ת ענוים תֹּאבַ֥ד לָעַֽד׃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קוּמָ֣ה יְ֭הוָה אַל־יָעֹ֣ז אֱנ֑וֹשׁ יִשָּׁפְט֥וּ ג֝וֹיִ֗ם עַל־פָּנֶֽיךָ׃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שִׁ֘יתָ֤ה יְהוָ֨ה ׀ מוֹרָ֗ה לָ֫הֶ֥ם יֵדְע֥וּ גוֹיִ֑ם אֱנ֖וֹשׁ הֵ֣מָּה סֶּֽלָה׃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לָמָ֣ה יְ֭הוָה תַּעֲמֹ֣ד בְּרָח֑וֹק תַּ֝עְלִ֗ים לְעִתּ֥וֹת בַּצָּרָֽה׃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בְּגַאֲוַ֣ת רָ֭שָׁע יִדְלַ֣ק עָנִ֑י יִתָּפְשׂ֓וּ ׀ בִּמְזִמּ֖וֹת ז֣וּ חָשָֽׁבוּ׃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כִּֽי־הִלֵּ֣ל רָ֭שָׁע עַל־תַּאֲוַ֣ת נַפְשׁ֑וֹ וּבֹצֵ֥עַ בֵּ֝רֵ֗ךְ נִ֘אֵ֥ץ ׀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רָשָׁ֗ע כְּגֹ֣בַהּ אַ֭פּוֹ בַּל־יִדְרֹ֑שׁ אֵ֥ין אֱ֝לֹהִ֗ים כָּל־מְזִמּוֹתָֽיו׃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יָ֘חִ֤ילוּ דרכו ׀ בְּכָל־עֵ֗ת מָר֣וֹם מִ֭שְׁפָּטֶיךָ מִנֶּגְדּ֑וֹ כָּל־צ֝וֹרְרָ֗יו יָפִ֥יחַ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אָמַ֣ר בְּ֭לִבּוֹ בַּל־אֶמּ֑וֹט לְדֹ֥ר וָ֝דֹ֗ר אֲשֶׁ֣ר לֹֽא־בְרָֽע׃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אָלָ֤ה פִּ֣יהוּ מָ֭לֵא וּמִרְמ֣וֹת וָתֹ֑ךְ תַּ֥חַת לְ֝שׁוֹנ֗וֹ עָמָ֥ל וָאָֽוֶן׃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יֵשֵׁ֤ב ׀ בְּמַאְרַ֬ב חֲצֵרִ֗ים בַּֽ֭מִּסְתָּרִים יַהֲרֹ֣ג נָקִ֑י עֵ֝ינָ֗יו לְֽחֵלְכָ֥ה יִצְפֹּֽנוּ׃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יֶאֱרֹ֬ב בַּמִּסְתָּ֨ר ׀ כְּאַרְיֵ֬ה בְסֻכֹּ֗ה יֶ֭אֱרֹב לַחֲט֣וֹף עָנִ֑י יַחְטֹ֥ף עָ֝נִ֗י בְּמָשְׁכ֥וֹ בְרִשְׁתּֽוֹ׃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ודכה יָשֹׁ֑חַ וְנָפַ֥ל בַּ֝עֲצוּמָ֗יו חלכאים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אָמַ֣ר בְּ֭לִבּוֹ שָׁ֣כַֽח אֵ֑ל הִסְתִּ֥יר פָּ֝נָ֗יו בַּל־רָאָ֥ה לָנֶֽצַח׃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קוּמָ֤ה יְהוָ֗ה אֵ֭ל נְשָׂ֣א יָדֶ֑ךָ אַל־תִּשְׁכַּ֥ח עניים׃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עַל־מֶ֤ה ׀ נִאֵ֖ץ רָשָׁ֥ע ׀ אֱלֹהִ֑ים אָמַ֥ר בְּ֝לִבּ֗וֹ לֹ֣א תִּדְרֹֽשׁ׃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רָאִ֡תָה כִּֽי־אַתָּ֤ה ׀ עָ֘מָ֤ל וָכַ֨עַס ׀ תַּבִּיט֮ לָתֵ֪ת בְּיָ֫דֶ֥ךָ עָ֭לֶיךָ יַעֲזֹ֣ב חֵלֶ֑כָה יָ֝ת֗וֹם אַתָּ֤ה ׀ הָיִ֬יתָ עוֹזֵֽר׃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שְׁ֭בֹר זְר֣וֹעַ רָשָׁ֑ע וָ֝רָ֗ע תִּֽדְרוֹשׁ־רִשְׁע֥וֹ בַל־תִּמְצָֽא׃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יְהוָ֣ה מֶ֭לֶךְ עוֹלָ֣ם וָעֶ֑ד אָבְד֥וּ ג֝וֹיִ֗ם מֵֽאַרְצֽוֹ׃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תַּאֲוַ֬ת עֲנָוִ֣ים שָׁמַ֣עְתָּ יְהוָ֑ה תָּכִ֥ין לִ֝בָּ֗ם תַּקְשִׁ֥יב אָזְנֶֽךָ׃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לִשְׁפֹּ֥ט יָת֗וֹם וָ֫דָ֥ךְ בַּל־יוֹסִ֥יף ע֑וֹד לַעֲרֹ֥ץ אֱ֝נ֗וֹשׁ מִן־הָאָֽרֶץ׃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לְדָ֫וִ֥ד בַּֽיהוָ֨ה ׀ חָסִ֗יתִי אֵ֭יךְ תֹּאמְר֣וּ לְנַפְשִׁ֑י נודו הַרְכֶ֥ם צִפּֽוֹר׃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הִנֵּ֪ה הָרְשָׁעִ֡ים יִדְרְכ֬וּן קֶ֗שֶׁת כּוֹנְנ֣וּ חִצָּ֣ם עַל־יֶ֑תֶר לִיר֥וֹת בְּמוֹ־אֹ֝֗פֶל לְיִשְׁרֵי־לֵֽב׃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כִּ֣י הַ֭שָּׁתוֹת יֵֽהָרֵס֑וּן צַ֝דִּ֗יק מַה־פָּעָֽל׃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יְהוָ֤ה ׀ בְּֽהֵ֘יכַ֤ל קָדְשׁ֗וֹ יְהוָה֮ בַּשָּׁמַ֪יִם כִּ֫סְא֥וֹ עֵינָ֥יו יֶחֱז֑וּ עַפְעַפָּ֥יו יִ֝בְחֲנ֗וּ בְּנֵ֣י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יְהוָה֮ צַדִּ֪יק יִ֫בְחָ֥ן וְ֭רָשָׁע וְאֹהֵ֣ב חָמָ֑ס שָֽׂנְאָ֥ה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יַמְטֵ֥ר עַל־רְשָׁעִ֗ים פַּ֫חִ֥ים אֵ֣שׁ וְ֭גָפְרִית וְר֥וּחַ זִלְעָפ֗וֹת מְנָ֣ת כּוֹסָֽם׃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כִּֽי־צַדִּ֣יק יְ֭הוָה צְדָק֣וֹת אָהֵ֑ב יָ֝שָׁ֗ר יֶחֱז֥וּ פָנֵֽימוֹ׃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עַֽל־הַשְּׁמִינִ֗ית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הוֹשִׁ֣יעָה יְ֭הוָה כִּי־גָמַ֣ר חָסִ֑יד כִּי־פַ֥סּוּ אֱ֝מוּנִ֗ים מִבְּנֵ֥י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שָׁ֤וְא ׀ יְֽדַבְּרוּ֮ אִ֤ישׁ אֶת־רֵ֫עֵ֥הוּ שְׂפַ֥ת חֲלָק֑וֹת בְּלֵ֖ב וָלֵ֣ב יְדַבֵּֽרוּ׃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יַכְרֵ֣ת יְ֭הוָה כָּל־שִׂפְתֵ֣י חֲלָק֑וֹת לָ֝שׁ֗וֹן מְדַבֶּ֥רֶת גְּדֹלֽוֹת׃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אֲשֶׁ֤ר אָֽמְר֨וּ ׀ לִלְשֹׁנֵ֣נוּ נַ֭גְבִּיר שְׂפָתֵ֣ינוּ אִתָּ֑נוּ מִ֖י אָד֣וֹן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מִשֹּׁ֥ד עֲנִיִּים֮ מֵאַנְקַ֪ת אֶבְי֫וֹנִ֥ים עַתָּ֣ה אָ֭קוּם יֹאמַ֣ר יְהוָ֑ה אָשִׁ֥ית בְּ֝יֵ֗שַׁע יָפִ֥יחַֽ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אִֽמֲר֣וֹת יְהוָה֮ אֲמָר֪וֹת טְהֹ֫ר֥וֹת כֶּ֣סֶף צָ֭רוּף בַּעֲלִ֣יל לָאָ֑רֶץ מְ֝זֻקָּ֗ק שִׁבְעָתָֽיִם׃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אַתָּֽה־יְהוָ֥ה תִּשְׁמְרֵ֑ם תִּצְּרֶ֓נּוּ ׀ מִן־הַדּ֖וֹר ז֣וּ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סָבִ֗יב רְשָׁעִ֥ים יִתְהַלָּכ֑וּן כְּרֻ֥ם זֻ֝לּ֗וּת לִבְנֵ֥י אָדָֽם׃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עַד־אָ֣נָה יְ֭הוָה תִּשְׁכָּחֵ֣נִי נֶ֑צַח עַד־אָ֓נָה ׀ תַּסְתִּ֖יר אֶת־פָּנֶ֣יךָ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עַד־אָ֨נָה אָשִׁ֪ית עֵצ֡וֹת בְּנַפְשִׁ֗י יָג֣וֹן בִּלְבָבִ֣י יוֹמָ֑ם עַד־אָ֓נָה ׀ יָר֖וּם אֹיְבִ֣י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הַבִּ֣יטָֽה עֲ֭נֵנִי יְהוָ֣ה אֱלֹהָ֑י הָאִ֥ירָה עֵ֝ינַ֗י פֶּן־אִישַׁ֥ן הַמָּֽוֶת׃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פֶּן־יֹאמַ֣ר אֹיְבִ֣י יְכָלְתִּ֑יו צָרַ֥י יָ֝גִ֗ילוּ כִּ֣י אֶמּֽוֹט׃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וַאֲנִ֤י ׀ בְּחַסְדְּךָ֣ בָטַחְתִּי֮ יָ֤גֵ֥ל לִבִּ֗י בִּֽישׁוּעָ֫תֶ֥ךָ אָשִׁ֥ירָה לַיהוָ֑ה כִּ֖י גָמַ֣ל עָלָֽי׃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לְדָ֫וִ֥ד אָ֘מַ֤ר נָבָ֣ל בְּ֭לִבּוֹ אֵ֣ין אֱלֹהִ֑ים הִֽשְׁחִ֗יתוּ הִֽתְעִ֥יבוּ עֲלִילָ֗ה אֵ֣ין עֹֽשֵׂה־טֽוֹב׃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יְֽהוָ֗ה מִשָּׁמַיִם֮ הִשְׁקִ֪יף עַֽל־בְּנֵי־אָ֫דָ֥ם לִ֭רְאוֹת הֲיֵ֣שׁ מַשְׂכִּ֑יל דֹּ֝רֵשׁ אֶת־אֱלֹהִֽים׃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הַכֹּ֥ל סָר֮ יַחְדָּ֪ו נֶ֫אֱלָ֥חוּ אֵ֤ין עֹֽשֵׂה־ט֑וֹב אֵ֝֗ין גַּם־אֶחָֽד׃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הֲלֹ֥א יָדְעוּ֮ כָּל־פֹּ֪עֲלֵ֫י אָ֥וֶן אֹכְלֵ֣י עַ֭מִּי אָ֣כְלוּ לֶ֑חֶם יְ֝הוָ֗ה לֹ֣א קָרָֽאוּ׃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שָׁ֤ם ׀ פָּ֣חֲדוּ פָ֑חַד כִּֽי־אֱ֝לֹהִ֗ים בְּד֣וֹר צַדִּֽיק׃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עֲצַת־עָנִ֥י תָבִ֑ישׁוּ כִּ֖י יְהוָ֣ה מַחְסֵֽהוּ׃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מִ֥י יִתֵּ֣ן מִצִּיּוֹן֮ יְשׁוּעַ֪ת יִשְׂרָ֫אֵ֥ל בְּשׁ֣וּב יְ֭הוָה שְׁב֣וּת עַמּ֑וֹ יָגֵ֥ל יַ֝עֲקֹ֗ב יִשְׂמַ֥ח יִשְׂרָֽאֵל׃</w:t>
      </w:r>
    </w:p>
    <w:p>
      <w:pPr>
        <w:pStyle w:val="Heading2"/>
        <w:bidi/>
      </w:pPr>
      <w:r>
        <w:rPr>
          <w:rtl/>
          <w:cs/>
          <w:lang w:val="he_IL" w:bidi="he_IL"/>
        </w:rPr>
        <w:t>Psalms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לְדָ֫וִ֥ד יְ֭הֹוָה מִי־יָג֣וּר בְּאָהֳלֶ֑ךָ מִֽי־יִ֝שְׁכֹּ֗ן בְּהַ֣ר קָדְשֶֽׁךָ׃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הוֹלֵ֣ךְ תָּ֭מִים וּפֹעֵ֥ל צֶ֑דֶק וְדֹבֵ֥ר אֱ֝מֶ֗ת בִּלְבָבֽוֹ׃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לֹֽא־רָגַ֨ל ׀ עַל־לְשֹׁנ֗וֹ לֹא־עָשָׂ֣ה לְרֵעֵ֣הוּ רָעָ֑ה וְ֝חֶרְפָּ֗ה לֹא־נָשָׂ֥א עַל־קְרֹֽבוֹ׃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נִבְזֶ֤ה ׀ בְּֽעֵ֘ינָ֤יו נִמְאָ֗ס וְאֶת־יִרְאֵ֣י יְהוָ֣ה יְכַבֵּ֑ד נִשְׁבַּ֥ע לְ֝הָרַ֗ע וְלֹ֣א יָמִֽר׃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כַּסְפּ֤וֹ ׀ לֹא־נָתַ֣ן בְּנֶשֶׁךְ֮ וְשֹׁ֥חַד עַל־נָקִ֗י לֹ֥א לָ֫קָ֥ח עֹֽשֵׂה־אֵ֑לֶּה לֹ֖א יִמּ֣וֹט לְעוֹלָֽם׃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מִכְתָּ֥ם לְדָוִ֑ד שָֽׁמְרֵ֥נִי אֵ֝֗ל כִּֽי־חָסִ֥יתִי 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אָמַ֣רְתְּ לַֽ֭יהוָה אֲדֹנָ֣י אָ֑תָּה ט֝וֹבָתִ֗י בַּל־עָלֶֽיךָ׃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לִ֭קְדוֹשִׁים אֲשֶׁר־בָּאָ֣רֶץ הֵ֑מָּה וְ֝אַדִּירֵ֗י כָּל־חֶפְצִי־בָֽם׃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יִרְבּ֥וּ עַצְּבוֹתָם֮ אַחֵ֪ר מָ֫הָ֥רוּ בַּל־אַסִּ֣יךְ נִסְכֵּיהֶ֣ם מִדָּ֑ם וּֽבַל־אֶשָּׂ֥א אֶת־שְׁ֝מוֹתָ֗ם עַל־שְׂפָתָֽי׃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יְֽהוָ֗ה מְנָת־חֶלְקִ֥י וְכוֹסִ֑י אַ֝תָּ֗ה תּוֹמִ֥יךְ גּוֹרָלִֽי׃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חֲבָלִ֣ים נָֽפְלוּ־לִ֭י בַּנְּעִמִ֑ים אַף־נַ֝חֲלָ֗ת שָֽׁפְרָ֥ה עָלָֽי׃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אֲבָרֵ֗ךְ אֶת־יְ֭הוָה אֲשֶׁ֣ר יְעָצָ֑נִי אַף־לֵ֝יל֗וֹת יִסְּר֥וּנִי כִלְיוֹתָֽי׃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שִׁוִּ֬יתִי יְהוָ֣ה לְנֶגְדִּ֣י תָמִ֑יד כִּ֥י מִֽ֝ימִינִ֗י בַּל־אֶמּֽוֹט׃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לָכֵ֤ן ׀ שָׂמַ֣ח לִ֭בִּי וַיָּ֣גֶל כְּבוֹדִ֑י אַף־בְּ֝שָׂרִ֗י יִשְׁכֹּ֥ן לָבֶֽטַח׃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׀ לֹא־תַעֲזֹ֣ב נַפְשִׁ֣י לִשְׁא֑וֹל לֹֽא־תִתֵּ֥ן חֲ֝סִידְךָ֗ לִרְא֥וֹת שָֽׁחַת׃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תּֽוֹדִיעֵנִי֮ אֹ֤רַח חַ֫יִּ֥ים שֹׂ֣בַע שְׂ֭מָחוֹת אֶת־פָּנֶ֑יךָ נְעִמ֖וֹת בִּימִינְךָ֣ נֶֽצַח׃</w:t>
      </w:r>
    </w:p>
    <w:p>
      <w:pPr>
        <w:pStyle w:val="Heading2"/>
        <w:bidi/>
      </w:pPr>
      <w:r>
        <w:rPr>
          <w:rtl/>
          <w:cs/>
          <w:lang w:val="he_IL" w:bidi="he_IL"/>
        </w:rPr>
        <w:t>Psalms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תְּפִלָּ֗ה לְדָ֫וִ֥ד שִׁמְעָ֤ה יְהוָ֨ה ׀ צֶ֗דֶק הַקְשִׁ֥יבָה רִנָּתִ֗י הַאֲזִ֥ינָה תְפִלָּתִ֑י בְּ֝לֹ֗א שִׂפְתֵ֥י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מִ֭לְּפָנֶיךָ מִשְׁפָּטִ֣י יֵצֵ֑א עֵ֝ינֶ֗יךָ תֶּחֱזֶ֥ינָה 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בָּ֘חַ֤נְתָּ לִבִּ֨י ׀ פָּ֘קַ֤דְתָּ לַּ֗יְלָה צְרַפְתַּ֥נִי בַל־תִּמְצָ֑א זַ֝מֹּתִ֗י בַּל־יַעֲבָר־פִּֽי׃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לִפְעֻלּ֣וֹת אָ֭דָם בִּדְבַ֣ר שְׂפָתֶ֑יךָ אֲנִ֥י שָׁ֝מַ֗רְתִּי אָרְח֥וֹת פָּרִֽיץ׃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תָּמֹ֣ךְ אֲ֭שֻׁרַי בְּמַעְגְּלוֹתֶ֑יךָ בַּל־נָמ֥וֹטּוּ פְעָמָֽי׃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אֲנִֽי־קְרָאתִ֣יךָ כִֽי־תַעֲנֵ֣נִי אֵ֑ל הַֽט־אָזְנְךָ֥ לִ֝֗י שְׁמַ֣ע אִמְרָתִֽי׃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הַפְלֵ֣ה חֲ֭סָדֶיךָ מוֹשִׁ֣יעַ חוֹסִ֑ים מִ֝מִּתְקוֹמְמִ֗ים בִּֽימִינֶֽךָ׃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שָׁ֭מְרֵנִי כְּאִישׁ֣וֹן בַּת־עָ֑יִן בְּצֵ֥ל כְּ֝נָפֶ֗יךָ תַּסְתִּירֵֽנִי׃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מִפְּנֵ֣י רְ֭שָׁעִים ז֣וּ שַׁדּ֑וּנִי אֹיְבַ֥י בְּ֝נֶ֗פֶשׁ יַקִּ֥יפוּ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חֶלְבָּ֥מוֹ סָּגְר֑וּ פִּ֝֗ימוֹ דִּבְּר֥וּ בְגֵאֽוּת׃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אַ֭שֻּׁרֵינוּ עַתָּ֣ה סבבוני עֵינֵיהֶ֥ם יָ֝שִׁ֗יתוּ לִנְט֥וֹת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דִּמְיֹנ֗וֹ כְּ֭אַרְיֵה יִכְס֣וֹף לִטְר֑וֹף וְ֝כִכְפִ֗יר יֹשֵׁ֥ב בְּמִסְתָּרִֽים׃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קוּמָ֤ה יְהוָ֗ה קַדְּמָ֣ה פָ֭נָיו הַכְרִיעֵ֑הוּ פַּלְּטָ֥ה נַ֝פְשִׁ֗י מֵרָשָׁ֥ע חַרְבֶּֽךָ׃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מִֽמְתִ֥ים יָדְךָ֨ ׀ יְהוָ֡ה מִֽמְתִ֬ים מֵחֶ֗לֶד חֶלְקָ֥ם בַּֽחַיִּים֮ וצפינך תְּמַלֵּ֪א בִ֫טְנָ֥ם יִשְׂבְּע֥וּ בָנִ֑ים וְהִנִּ֥יחוּ יִ֝תְרָ֗ם לְעוֹלְלֵיהֶֽם׃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אֲנִ֗י בְּ֭צֶדֶק אֶחֱזֶ֣ה פָנֶ֑יךָ אֶשְׂבְּעָ֥ה בְ֝הָקִ֗יץ תְּמוּנָתֶֽךָ׃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לַמְנַצֵּ֤חַ ׀ לְעֶ֥בֶד יְהוָ֗ה לְדָ֫וִ֥ד אֲשֶׁ֤ר דִּבֶּ֨ר ׀ לַיהוָ֗ה אֶת־דִּ֭בְרֵי הַשִּׁירָ֣ה הַזֹּ֑את בְּי֤וֹם הִֽצִּיל־יְהוָ֘ה אוֹת֥וֹ מִכַּ֥ף כָּל־אֹ֝יְבָ֗יו וּמִיַּ֥ד שָׁאֽוּל׃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וַיֹּאמַ֡ר אֶרְחָמְךָ֖ יְהוָ֣ה חִזְקִֽי׃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יְהוָ֤ה ׀ סַֽלְעִ֥י וּמְצוּדָתִ֗י וּמְפַ֫לְטִ֥י אֵלִ֣י צ֭וּרִי אֶֽחֱסֶה־בּ֑וֹ מָֽגִנִּ֥י וְקֶֽרֶן־יִ֝שְׁעִ֗י מִשְׂגַּבִּֽי׃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מְ֭הֻלָּל אֶקְרָ֣א יְהוָ֑ה וּמִן־אֹ֝יְבַ֗י אִוָּשֵֽׁעַ׃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אֲפָפ֥וּנִי חֶבְלֵי־מָ֑וֶת וְֽנַחֲלֵ֖י בְלִיַּ֣עַל יְבַֽעֲתֽוּנִי׃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חֶבְלֵ֣י שְׁא֣וֹל סְבָב֑וּנִי קִ֝דְּמ֗וּנִי מ֣וֹקְשֵׁי 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בַּצַּר־לִ֤י ׀ אֶֽקְרָ֣א יְהוָה֮ וְאֶל־אֱלֹהַ֪י אֲשַׁ֫וֵּ֥עַ יִשְׁמַ֣ע מֵהֵיכָל֣וֹ קוֹלִ֑י וְ֝שַׁוְעָתִ֗י לְפָנָ֤יו ׀ תָּב֬וֹא בְאָזְנָֽיו׃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וַתִּגְעַ֬שׁ וַתִּרְעַ֨שׁ ׀ הָאָ֗רֶץ וּמוֹסְדֵ֣י הָרִ֣ים יִרְגָּ֑זוּ וַ֝יִּתְגָּֽעֲשׁ֗וּ כִּי־חָ֥רָה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עָ֘לָ֤ה עָשָׁ֨ן ׀ בְּאַפּ֗וֹ וְאֵשׁ־מִפִּ֥יו תֹּאכֵ֑ל גֶּ֝חָלִ֗ים בָּעֲר֥וּ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וַיֵּ֣ט שָׁ֭מַיִם וַיֵּרַ֑ד וַ֝עֲרָפֶ֗ל תַּ֣חַת רַגְלָֽיו׃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וַיִּרְכַּ֣ב עַל־כְּ֭רוּב וַיָּעֹ֑ף וַ֝יֵּ֗דֶא עַל־כַּנְפֵי־רֽוּחַ׃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יָ֤שֶׁת חֹ֨שֶׁךְ ׀ סִתְר֗וֹ סְבִֽיבוֹתָ֥יו סֻכָּת֑וֹ חֶשְׁכַת־מַ֝֗יִם עָבֵ֥י שְׁחָקִֽים׃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מִנֹּ֗גַהּ נֶ֫גְדּ֥וֹ עָבָ֥יו עָבְר֑וּ בָּ֝רָ֗ד וְגַֽחֲלֵי־אֵֽשׁ׃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וַיַּרְעֵ֬ם בַּשָּׁמַ֨יִם ׀ יְֽהוָ֗ה וְ֭עֶלְיוֹן יִתֵּ֣ן קֹל֑וֹ בָּ֝רָ֗ד וְגַֽחֲלֵי־אֵֽשׁ׃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וַיִּשְׁלַ֣ח חִ֭צָּיו וַיְפִיצֵ֑ם וּבְרָקִ֥ים רָ֝ב וַיְהֻמֵּֽם׃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וַיֵּ֤רָא֨וּ ׀ אֲפִ֥יקֵי מַ֗יִם וַֽיִּגָּלוּ֮ מוֹסְד֪וֹת תֵּ֫בֵ֥ל מִגַּעֲרָ֣תְךָ֣ יְהוָ֑ה מִ֝נִּשְׁמַ֗ת ר֣וּחַ אַפֶּֽךָ׃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יִשְׁלַ֣ח מִ֭מָּרוֹם יִקָּחֵ֑נִי יַֽ֝מְשֵׁ֗נִי מִמַּ֥יִם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יַצִּילֵ֗נִי מֵאֹיְבִ֥י עָ֑ז וּ֝מִשֹּׂנְאַ֗י כִּֽי־אָמְצ֥וּ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יְקַדְּמ֥וּנִי בְיוֹם־אֵידִ֑י וַֽיְהִי־יְהוָ֖ה לְמִשְׁעָ֣ן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וַיּוֹצִיאֵ֥נִי לַמֶּרְחָ֑ב יְ֝חַלְּצֵ֗נִי כִּ֘י חָ֥פֵֽץ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יִגְמְלֵ֣נִי יְהוָ֣ה כְּצִדְקִ֑י כְּבֹ֥ר יָ֝דַ֗י יָשִׁ֥יב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כִּֽי־שָׁ֭מַרְתִּי דַּרְכֵ֣י יְהוָ֑ה וְלֹֽא־רָ֝שַׁ֗עְתִּי מֵאֱלֹהָֽי׃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כִּ֣י כָל־מִשְׁפָּטָ֣יו לְנֶגְדִּ֑י וְ֝חֻקֹּתָ֗יו לֹא־אָסִ֥יר מֶֽנִּי׃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וָאֱהִ֣י תָמִ֣ים עִמּ֑וֹ וָ֝אֶשְׁתַּמֵּ֗ר מֵעֲוֺנִֽי׃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וַיָּֽשֶׁב־יְהוָ֣ה לִ֣י כְצִדְקִ֑י כְּבֹ֥ר יָ֝דַ֗י לְנֶ֣גֶד 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עִם־חָסִ֥יד תִּתְחַסָּ֑ד עִם־גְּבַ֥ר תָּ֝מִ֗ים תִּתַּמָּֽם׃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עִם־נָבָ֥ר תִּתְבָּרָ֑ר וְעִם־עִ֝קֵּ֗שׁ תִּתְפַּתָּֽל׃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כִּֽי־אַ֭תָּה עַם־עָנִ֣י תוֹשִׁ֑יעַ וְעֵינַ֖יִם רָמ֣וֹת תַּשְׁפִּֽיל׃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כִּֽי־אַ֭תָּה תָּאִ֣יר נֵרִ֑י יְהוָ֥ה אֱ֝לֹהַ֗י יַגִּ֥יהַּ חָשְׁכִּֽי׃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כִּֽי־בְ֭ךָ אָרֻ֣ץ גְּד֑וּד וּ֝בֵֽאלֹהַ֗י אֲדַלֶּג־שֽׁוּר׃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הָאֵל֮ תָּמִ֪ים דַּ֫רְכּ֥וֹ אִמְרַֽת־יְהוָ֥ה צְרוּפָ֑ה מָגֵ֥ן ה֝֗וּא לְכֹ֤ל ׀ הַחֹסִ֬ים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כִּ֤י מִ֣י אֱ֭לוֹהַּ מִבַּלְעֲדֵ֣י יְהוָ֑ה וּמִ֥י צ֝֗וּר זוּלָתִ֥י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הָ֭אֵל הַמְאַזְּרֵ֣נִי חָ֑יִל וַיִּתֵּ֖ן תָּמִ֣ים דַּרְכִּֽי׃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מְשַׁוֶּ֣ה רַ֭גְלַי כָּאַיָּל֑וֹת וְעַ֥ל בָּ֝מֹתַ֗י יַעֲמִידֵֽנִי׃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מְלַמֵּ֣ד יָ֭דַי לַמִּלְחָמָ֑ה וְֽנִחֲתָ֥ה קֶֽשֶׁת־נְ֝חוּשָׁ֗ה זְרוֹעֹתָֽי׃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וַתִּתֶּן־לִי֮ מָגֵ֪ן יִ֫שְׁעֶ֥ךָ וִֽימִינְךָ֥ תִסְעָדֵ֑נִי וְֽעַנְוַתְךָ֥ תַרְבֵּֽנִי׃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תַּרְחִ֣יב צַעֲדִ֣י תַחְתָּ֑י וְלֹ֥א מָ֝עֲד֗וּ קַרְסֻלָּֽי׃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אֶרְדּ֣וֹף א֭וֹיְבַי וְאַשִּׂיגֵ֑ם וְלֹֽא־אָ֝שׁוּב עַד־כַּלּוֹתָֽם׃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אֶ֭מְחָצֵם וְלֹא־יֻ֣כְלוּ ק֑וּם יִ֝פְּל֗וּ תַּ֣חַת 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וַתְּאַזְּרֵ֣נִי חַ֭יִל לַמִּלְחָמָ֑ה תַּכְרִ֖יעַ קָמַ֣י תַּחְתָּֽי׃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וְֽאֹיְבַ֗י נָתַ֣תָּה לִּ֣י עֹ֑רֶף וּ֝מְשַׂנְאַ֗י אַצְמִיתֵֽם׃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יְשַׁוְּע֥וּ וְאֵין־מוֹשִׁ֑יעַ עַל־יְ֝הוָ֗ה וְלֹ֣א עָנָֽם׃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וְֽאֶשְׁחָקֵ֗ם כְּעָפָ֥ר עַל־פְּנֵי־ר֑וּחַ כְּטִ֖יט חוּצ֣וֹת אֲרִיקֵֽם׃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תְּפַלְּטֵנִי֮ מֵרִ֪יבֵ֫י עָ֥ם תְּ֭שִׂימֵנִי לְרֹ֣אשׁ גּוֹיִ֑ם עַ֖ם לֹא־יָדַ֣עְתִּי יַֽעַבְדֽוּנִי׃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לְשֵׁ֣מַֽע אֹ֭זֶן יִשָּׁ֣מְעוּ לִ֑י בְּנֵֽי־נֵ֝כָ֗ר יְכַחֲשׁוּ־לִֽי׃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בְּנֵי־נֵכָ֥ר יִבֹּ֑לוּ וְ֝יַחְרְג֗וּ מִֽמִּסְגְּרֽוֹתֵיהֶֽם׃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חַי־יְ֭הוָה וּבָר֣וּךְ צוּרִ֑י וְ֝יָר֗וּם אֱלוֹהֵ֥י יִשְׁעִֽי׃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הָאֵ֗ל הַנּוֹתֵ֣ן נְקָמ֣וֹת לִ֑י וַיַּדְבֵּ֖ר עַמִּ֣ים תַּחְתָּֽי׃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מְפַלְּטִ֗י מֵאֹ֫יְבָ֥י אַ֣ף מִן־קָ֭מַי תְּרוֹמְמֵ֑נִי מֵאִ֥ישׁ חָ֝מָ֗ס תַּצִּילֵֽנִי׃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עַל־כֵּ֤ן ׀ אוֹדְךָ֖ בַגּוֹיִ֥ם ׀ יְהוָ֑ה וּלְשִׁמְךָ֥ אֲזַמֵּֽרָה׃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מגדל יְשׁוּע֪וֹת מַ֫לְכּ֥וֹ וְעֹ֤שֶׂה חֶ֨סֶד ׀ לִמְשִׁיח֗וֹ לְדָוִ֥ד וּלְזַרְע֗וֹ עַד־עוֹלָֽם׃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הַשָּׁמַ֗יִם מְֽסַפְּרִ֥ים כְּבֽוֹד־אֵ֑ל וּֽמַעֲשֵׂ֥ה יָ֝דָ֗יו מַגִּ֥יד הָרָקִֽיעַ׃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י֣וֹם לְ֭יוֹם יַבִּ֣יעַֽ אֹ֑מֶר וְלַ֥יְלָה לְּ֝לַ֗יְלָה יְחַוֶּה־דָּֽעַת׃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אֵֽין־אֹ֭מֶר וְאֵ֣ין דְּבָרִ֑ים בְּ֝לִ֗י נִשְׁמָ֥ע קוֹלָֽם׃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בְּכָל־הָאָ֨רֶץ ׀ יָ֘צָ֤א קַוָּ֗ם וּבִקְצֵ֣ה תֵ֭בֵל מִלֵּיהֶ֑ם לַ֝שֶּׁ֗מֶשׁ שָֽׂם־אֹ֥הֶל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וְה֗וּא כְּ֭חָתָן יֹצֵ֣א מֵחֻפָּת֑וֹ יָשִׂ֥ישׂ כְּ֝גִבּ֗וֹר לָר֥וּץ אֹֽרַח׃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מִקְצֵ֤ה הַשָּׁמַ֨יִם ׀ מֽוֹצָא֗וֹ וּתְקוּפָת֥וֹ עַל־קְצוֹתָ֑ם וְאֵ֥ין נִ֝סְתָּ֗ר מֵֽחַמָּתוֹ׃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תּ֘וֹרַ֤ת יְהוָ֣ה תְּ֭מִימָה מְשִׁ֣יבַת נָ֑פֶשׁ עֵד֥וּת יְהוָ֥ה נֶ֝אֱמָנָ֗ה מַחְכִּ֥ימַת פֶּֽתִי׃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פִּקּ֘וּדֵ֤י יְהוָ֣ה יְ֭שָׁרִים מְשַׂמְּחֵי־לֵ֑ב מִצְוַ֥ת יְהוָ֥ה בָּ֝רָ֗ה מְאִירַ֥ת עֵינָֽיִם׃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יִרְאַ֤ת יְהוָ֨ה ׀ טְהוֹרָה֮ עוֹמֶ֪דֶת לָ֫עַ֥ד מִֽשְׁפְּטֵי־יְהוָ֥ה אֱמֶ֑ת צָֽדְק֥וּ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הַֽנֶּחֱמָדִ֗ים מִ֭זָּהָב וּמִפַּ֣ז רָ֑ב וּמְתוּקִ֥ים מִ֝דְּבַ֗שׁ וְנֹ֣פֶת צוּפִֽים׃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גַּֽם־עַ֭בְדְּךָ נִזְהָ֣ר בָּהֶ֑ם בְּ֝שָׁמְרָ֗ם עֵ֣קֶב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שְׁגִיא֥וֹת מִֽי־יָבִ֑ין מִֽנִּסְתָּר֥וֹת נַקֵּֽנִי׃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גַּ֤ם מִזֵּדִ֨ים ׀ חֲשֹׂ֬ךְ עַבְדֶּ֗ךָ אַֽל־יִמְשְׁלוּ־בִ֣י אָ֣ז אֵיתָ֑ם וְ֝נִקֵּ֗יתִי מִפֶּ֥שַֽׁע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יִֽהְי֥וּ לְרָצ֨וֹן ׀ אִמְרֵי־פִ֡י וְהֶגְי֣וֹן לִבִּ֣י לְפָנֶ֑יךָ יְ֝הוָ֗ה צוּרִ֥י וְגֹאֲלִֽי׃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יַֽעַנְךָ֣ יְ֭הוָה בְּי֣וֹם צָרָ֑ה יְ֝שַׂגֶּבְךָ֗ שֵׁ֤ם ׀ אֱלֹהֵ֬י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יִשְׁלַֽח־עֶזְרְךָ֥ מִקֹּ֑דֶשׁ וּ֝מִצִּיּ֗וֹן יִסְעָדֶֽךָּ׃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יִזְכֹּ֥ר כָּל־מִנְחֹתֶ֑ךָ וְעוֹלָתְךָ֖ יְדַשְּׁנֶ֣ה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יִֽתֶּן־לְךָ֥ כִלְבָבֶ֑ךָ וְֽכָל־עֲצָתְךָ֥ יְמַלֵּֽא׃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נְרַנְּנָ֤ה ׀ בִּ֘ישׁ֤וּעָתֶ֗ךָ וּבְשֵֽׁם־אֱלֹהֵ֥ינוּ נִדְגֹּ֑ל יְמַלֵּ֥א יְ֝הוָ֗ה כָּל־מִשְׁאֲלוֹתֶֽיךָ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עַתָּ֤ה יָדַ֗עְתִּי כִּ֤י הוֹשִׁ֥יעַ ׀ יְהוָ֗ה מְשִׁ֫יח֥וֹ יַ֭עֲנֵהוּ מִשְּׁמֵ֣י קָדְשׁ֑וֹ בִּ֝גְבֻר֗וֹת יֵ֣שַׁע יְמִינֽוֹ׃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אֵ֣לֶּה בָ֭רֶכֶב וְאֵ֣לֶּה בַסּוּסִ֑ים וַאֲנַ֓חְנוּ ׀ בְּשֵׁם־יְהוָ֖ה אֱלֹהֵ֣ינוּ נַזְכִּֽיר׃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הֵ֭מָּה כָּרְע֣וּ וְנָפָ֑לוּ וַאֲנַ֥חְנוּ קַּ֝֗מְנוּ וַנִּתְעוֹדָֽד׃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יְהוָ֥ה הוֹשִׁ֑יעָה הַ֝מֶּ֗לֶךְ יַעֲנֵ֥נוּ בְיוֹם־קָרְאֵֽנוּ׃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יְֽהוָ֗ה בְּעָזְּךָ֥ יִשְׂמַח־מֶ֑לֶךְ וּ֝בִישׁ֥וּעָתְךָ֗ מַה־יגיל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תַּאֲוַ֣ת לִ֭בּוֹ נָתַ֣תָּה לּ֑וֹ וַאֲרֶ֥שֶׁת שְׂ֝פָתָ֗יו בַּל־מָנַ֥עְתָּ סֶּֽלָה׃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כִּֽי־תְ֭קַדְּמֶנּוּ בִּרְכ֣וֹת ט֑וֹב תָּשִׁ֥ית לְ֝רֹאשׁ֗וֹ עֲטֶ֣רֶת פָּֽז׃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חַיִּ֤ים ׀ שָׁאַ֣ל מִ֭מְּךָ נָתַ֣תָּה לּ֑וֹ אֹ֥רֶךְ יָ֝מִ֗ים 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גָּד֣וֹל כְּ֭בוֹדוֹ בִּישׁוּעָתֶ֑ךָ ה֥וֹד וְ֝הָדָר תְּשַׁוֶּ֥ה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כִּֽי־תְשִׁיתֵ֣הוּ בְרָכ֣וֹת לָעַ֑ד תְּחַדֵּ֥הוּ בְ֝שִׂמְחָ֗ה אֶת־פָּנֶֽיךָ׃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כִּֽי־הַ֭מֶּלֶךְ בֹּטֵ֣חַ בַּיהוָ֑ה וּבְחֶ֥סֶד עֶ֝לְי֗וֹן בַּל־יִמּֽוֹט׃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תִּמְצָ֣א יָ֭דְךָ לְכָל־אֹיְבֶ֑יךָ יְ֝מִֽינְךָ תִּמְצָ֥א שֹׂנְאֶֽיךָ׃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תְּשִׁיתֵ֤מוֹ ׀ כְּתַנּ֥וּר אֵשׁ֮ לְעֵ֪ת פָּ֫נֶ֥יךָ יְ֭הוָה בְּאַפּ֣וֹ יְבַלְּעֵ֑ם וְֽתֹאכְלֵ֥ם 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פִּ֭רְיָמוֹ מֵאֶ֣רֶץ תְּאַבֵּ֑ד וְ֝זַרְעָ֗ם מִבְּנֵ֥י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כִּי־נָט֣וּ עָלֶ֣יךָ רָעָ֑ה חָֽשְׁב֥וּ מְ֝זִמָּ֗ה בַּל־יוּכָֽלוּ׃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כִּ֭י תְּשִׁיתֵ֣מוֹ שֶׁ֑כֶם בְּ֝מֵֽיתָרֶ֗יךָ תְּכוֹנֵ֥ן עַל־פְּנֵיהֶֽם׃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ר֣וּמָה יְהוָ֣ה בְּעֻזֶּ֑ךָ נָשִׁ֥ירָה וּֽ֝נְזַמְּרָה גְּבוּרָתֶֽךָ׃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לַ֭מְנַצֵּחַ עַל־אַיֶּ֥לֶת הַשַּׁ֗חַר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אֵלִ֣י אֵ֭לִי לָמָ֣ה עֲזַבְתָּ֑נִי רָח֥וֹק מִֽ֝ישׁוּעָתִ֗י דִּבְרֵ֥י שַׁאֲגָתִֽי׃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אֱֽלֹהַ֗י אֶקְרָ֣א י֭וֹמָם וְלֹ֣א תַעֲנֶ֑ה וְ֝לַ֗יְלָה וְֽלֹא־דֽוּמִיָּ֥ה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וְאַתָּ֥ה קָד֑וֹשׁ י֝וֹשֵׁ֗ב תְּהִלּ֥וֹת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בְּ֭ךָ בָּטְח֣וּ אֲבֹתֵ֑ינוּ בָּ֝טְח֗וּ וַֽתְּפַלְּטֵֽמוֹ׃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אֵלֶ֣יךָ זָעֲק֣וּ וְנִמְלָ֑טוּ בְּךָ֖ בָטְח֣וּ וְלֹא־בֽוֹשׁוּ׃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וְאָנֹכִ֣י תוֹלַ֣עַת וְלֹא־אִ֑ישׁ חֶרְפַּ֥ת אָ֝דָ֗ם וּבְז֥וּי 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כָּל־רֹ֭אַי יַלְעִ֣גוּ לִ֑י יַפְטִ֥ירוּ בְ֝שָׂפָ֗ה יָנִ֥יעוּ 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גֹּ֣ל אֶל־יְהוָ֣ה יְפַלְּטֵ֑הוּ יַ֝צִּילֵ֗הוּ כִּ֘י חָ֥פֵֽץ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כִּֽי־אַתָּ֣ה גֹחִ֣י מִבָּ֑טֶן מַ֝בְטִיחִ֗י עַל־שְׁדֵ֥י אִמִּֽי׃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עָ֭לֶיךָ הָשְׁלַ֣כְתִּי מֵרָ֑חֶם מִבֶּ֥טֶן אִ֝מִּ֗י אֵ֣לִי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אַל־תִּרְחַ֣ק מִ֭מֶּנִּי כִּי־צָרָ֣ה קְרוֹבָ֑ה כִּי־אֵ֥ין עוֹזֵֽר׃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סְ֭בָבוּנִי פָּרִ֣ים רַבִּ֑ים אַבִּירֵ֖י בָשָׁ֣ן כִּתְּרֽוּנִי׃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פָּצ֣וּ עָלַ֣י פִּיהֶ֑ם אַ֝רְיֵ֗ה טֹרֵ֥ף וְשֹׁאֵֽג׃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כַּמַּ֥יִם נִשְׁפַּכְתִּי֮ וְהִתְפָּֽרְד֗וּ כָּֽל־עַצְמ֫וֹתָ֥י הָיָ֣ה לִ֭בִּי כַּדּוֹנָ֑ג נָ֝מֵ֗ס בְּת֣וֹךְ מֵעָֽי׃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יָ֘בֵ֤שׁ כַּחֶ֨רֶשׂ ׀ כֹּחִ֗י וּ֭לְשׁוֹנִי מֻדְבָּ֣ק מַלְקוֹחָ֑י וְֽלַעֲפַר־מָ֥וֶת תִּשְׁפְּתֵֽנִי׃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כִּ֥י סְבָב֗וּנִי כְּלָ֫בִ֥ים עֲדַ֣ת מְ֭רֵעִים הִקִּיפ֑וּנִי כָּ֝אֲרִ֗י יָדַ֥י וְרַגְלָֽי׃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אֲסַפֵּ֥ר כָּל־עַצְמוֹתָ֑י הֵ֥מָּה יַ֝בִּ֗יטוּ יִרְאוּ־בִֽי׃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יְחַלְּק֣וּ בְגָדַ֣י לָהֶ֑ם וְעַל־לְ֝בוּשִׁ֗י יַפִּ֥ילוּ גוֹרָֽל׃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וְאַתָּ֣ה יְ֭הוָה אַל־תִּרְחָ֑ק אֱ֝יָלוּתִ֗י לְעֶזְרָ֥תִי חֽוּשָׁה׃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הַצִּ֣ילָה מֵחֶ֣רֶב נַפְשִׁ֑י מִיַּד־כֶּ֝֗לֶב יְחִידָתִֽי׃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ה֭וֹשִׁיעֵנִי מִפִּ֣י אַרְיֵ֑ה וּמִקַּרְנֵ֖י רֵמִ֣ים עֲנִיתָֽנִי׃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אֲסַפְּרָ֣ה שִׁמְךָ֣ לְאֶחָ֑י בְּת֖וֹךְ קָהָ֣ל אֲהַלְלֶֽךָּ׃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יִרְאֵ֤י יְהוָ֨ה ׀ הַֽלְל֗וּהוּ כָּל־זֶ֣רַע יַעֲקֹ֣ב כַּבְּד֑וּהוּ וְג֥וּרוּ מִ֝מֶּ֗נּוּ כָּל־זֶ֥רַע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כִּ֤י לֹֽא־בָזָ֨ה וְלֹ֪א שִׁקַּ֡ץ עֱנ֬וּת עָנִ֗י וְלֹא־הִסְתִּ֣יר פָּנָ֣יו מִמֶּ֑נּוּ וּֽבְשַׁוְּע֖וֹ אֵלָ֣יו שָׁמֵֽעַ׃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מֵ֥אִתְּךָ֗ תְֽהִלָּ֫תִ֥י בְּקָהָ֥ל רָ֑ב נְדָרַ֥י אֲ֝שַׁלֵּ֗ם נֶ֣גֶד יְרֵאָֽיו׃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יֹאכְל֬וּ עֲנָוִ֨ים ׀ וְיִשְׂבָּ֗עוּ יְהַֽלְל֣וּ יְ֭הוָה דֹּ֣רְשָׁ֑יו יְחִ֖י לְבַבְכֶ֣ם לָעַֽד׃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יִזְכְּר֤וּ ׀ וְיָשֻׁ֣בוּ אֶל־יְ֭הוָה כָּל־אַפְסֵי־אָ֑רֶץ וְיִֽשְׁתַּחֲו֥וּ לְ֝פָנֶ֗יךָ כָּֽל־מִשְׁפְּח֥וֹת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כִּ֣י לַ֭יהוָה הַמְּלוּכָ֑ה וּ֝מֹשֵׁ֗ל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אָכְל֬וּ וַיִּֽשְׁתַּחֲוּ֨וּ ׀ כָּֽל־דִּשְׁנֵי־אֶ֗רֶץ לְפָנָ֣יו יִ֭כְרְעוּ כָּל־יוֹרְדֵ֣י עָפָ֑ר וְ֝נַפְשׁ֗וֹ לֹ֣א חִיָּֽה׃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זֶ֥רַע יַֽעַבְדֶ֑נּוּ יְסֻפַּ֖ר לַֽאדֹנָ֣י לַדּֽוֹר׃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יָ֭בֹאוּ וְיַגִּ֣ידוּ צִדְקָת֑וֹ לְעַ֥ם נ֝וֹלָ֗ד כִּ֣י עָשָֽׂה׃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מִזְמ֥וֹר לְדָוִ֑ד יְהוָ֥ה רֹ֝עִ֗י לֹ֣א אֶחְסָֽר׃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בִּנְא֣וֹת דֶּ֭שֶׁא יַרְבִּיצֵ֑נִי עַל־מֵ֖י מְנֻח֣וֹת יְנַהֲלֵֽנִי׃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נַפְשִׁ֥י יְשׁוֹבֵ֑ב יַֽנְחֵ֥נִי בְמַעְגְּלֵי־צֶ֝֗דֶק לְמַ֣עַן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גַּ֤ם כִּֽי־אֵלֵ֨ךְ בְּגֵ֪יא צַלְמָ֡וֶת לֹא־אִ֘ירָ֤א רָ֗ע כִּי־אַתָּ֥ה עִמָּדִ֑י שִׁבְטְךָ֥ וּ֝מִשְׁעַנְתֶּ֗ךָ הֵ֣מָּה יְנַֽחֲמֻֽנִי׃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תַּעֲרֹ֬ךְ לְפָנַ֨י ׀ שֻׁלְחָ֗ן נֶ֥גֶד צֹרְרָ֑י דִּשַּׁ֖נְתָּ בַשֶּׁ֥מֶן רֹ֝אשִׁ֗י כּוֹסִ֥י רְוָיָֽה׃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אַ֤ךְ ׀ ט֤וֹב וָחֶ֣סֶד יִ֭רְדְּפוּנִי כָּל־יְמֵ֣י חַיָּ֑י וְשַׁבְתִּ֥י בְּבֵית־יְ֝הוָ֗ה לְאֹ֣רֶךְ יָמִֽים׃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לְדָוִ֗ד מִ֫זְמ֥וֹר לַֽ֭יהוָה הָאָ֣רֶץ וּמְלוֹאָ֑הּ תֵּ֝בֵ֗ל וְיֹ֣שְׁבֵי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כִּי־ה֭וּא עַל־יַמִּ֣ים יְסָדָ֑הּ וְעַל־נְ֝הָר֗וֹת יְכוֹנְנֶֽהָ׃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מִֽי־יַעֲלֶ֥ה בְהַר־יְהוָ֑ה וּמִי־יָ֝קוּם בִּמְק֥וֹם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נְקִ֥י כַפַּ֗יִם וּֽבַר־לֵ֫בָ֥ב אֲשֶׁ֤ר ׀ לֹא־נָשָׂ֣א לַשָּׁ֣וְא נַפְשִׁ֑י וְלֹ֖א נִשְׁבַּ֣ע לְמִרְמָֽה׃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יִשָּׂ֣א בְ֭רָכָה מֵאֵ֣ת יְהוָ֑ה וּ֝צְדָקָ֗ה מֵאֱלֹהֵ֥י יִשְׁעֽוֹ׃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זֶ֭ה דּ֣וֹר דרשו מְבַקְשֵׁ֨י פָנֶ֖יךָ יַעֲקֹ֣ב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שְׂא֤וּ שְׁעָרִ֨ים ׀ רָֽאשֵׁיכֶ֗ם וְֽ֭הִנָּשְׂאוּ פִּתְחֵ֣י עוֹלָ֑ם וְ֝יָב֗וֹא מֶ֣לֶךְ הַכָּבֽוֹד׃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מִ֥י זֶה֮ מֶ֤לֶךְ הַכָּ֫ב֥וֹד יְ֭הוָה עִזּ֣וּז וְגִבּ֑וֹר יְ֝הוָ֗ה גִּבּ֥וֹר מִלְחָמָֽה׃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שְׂא֤וּ שְׁעָרִ֨ים ׀ רָֽאשֵׁיכֶ֗ם וּ֭שְׂאוּ פִּתְחֵ֣י עוֹלָ֑ם וְ֝יָבֹא מֶ֣לֶךְ הַכָּבֽוֹד׃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מִ֤י ה֣וּא זֶה֮ מֶ֤לֶךְ הַכָּ֫ב֥וֹד יְהוָ֥ה צְבָא֑וֹת ה֤וּא מֶ֖לֶךְ הַכָּב֣וֹד סֶֽלָה׃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לְדָוִ֡ד אֵלֶ֥יךָ יְ֝הוָ֗ה נַפְשִׁ֥י אֶשָּֽׂא׃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אֱֽלֹהַ֗י בְּךָ֣ בָ֭טַחְתִּי אַל־אֵב֑וֹשָׁה אַל־יַֽעַלְצ֖וּ אֹיְבַ֣י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גַּ֣ם כָּל־קֹ֭וֶיךָ לֹ֣א יֵבֹ֑שׁוּ יֵ֝בֹ֗שׁוּ הַבּוֹגְדִ֥ים רֵיקָֽם׃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דְּרָכֶ֣יךָ יְ֭הוָה הוֹדִיעֵ֑נִי אֹ֖רְחוֹתֶ֣יךָ לַמְּדֵֽנִי׃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הַדְרִ֘יכֵ֤נִי בַאֲמִתֶּ֨ךָ ׀ וְֽלַמְּדֵ֗נִי כִּֽי־אַ֭תָּה אֱלֹהֵ֣י יִשְׁעִ֑י אוֹתְךָ֥ קִ֝וִּ֗יתִי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זְכֹר־רַחֲמֶ֣יךָ יְ֭הוָה וַחֲסָדֶ֑יךָ כִּ֖י מֵעוֹלָ֣ם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חַטֹּ֤אות נְעוּרַ֨י ׀ וּפְשָׁעַ֗י אַל־תִּ֫זְכֹּ֥ר כְּחַסְדְּךָ֥ זְכָר־לִי־אַ֑תָּה לְמַ֖עַן טוּבְךָ֣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טוֹב־וְיָשָׁ֥ר יְהוָ֑ה עַל־כֵּ֤ן יוֹרֶ֖ה חַטָּאִ֣ים בַּדָּֽרֶךְ׃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יַדְרֵ֣ךְ עֲ֭נָוִים בַּמִּשְׁפָּ֑ט וִֽילַמֵּ֖ד עֲנָוִ֣ים דַּרְכּֽוֹ׃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כָּל־אָרְח֣וֹת יְ֭הוָה חֶ֣סֶד וֶאֱמֶ֑ת לְנֹצְרֵ֥י בְ֝רִית֗וֹ וְעֵדֹתָֽיו׃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לְמַֽעַן־שִׁמְךָ֥ יְהוָ֑ה וְֽסָלַחְתָּ֥ לַ֝עֲוֺנִ֗י כִּ֣י רַב־הֽוּא׃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מִי־זֶ֣ה הָ֭אִישׁ יְרֵ֣א יְהוָ֑ה י֝וֹרֶ֗נּוּ בְּדֶ֣רֶךְ יִבְחָֽר׃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נַ֭פְשׁוֹ בְּט֣וֹב תָּלִ֑ין וְ֝זַרְע֗וֹ יִ֣ירַשׁ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ס֣וֹד יְ֭הוָה לִירֵאָ֑יו וּ֝בְרִית֗וֹ לְהוֹדִיעָֽם׃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עֵינַ֣י תָּ֭מִיד אֶל־יְהוָ֑ה כִּ֤י הֽוּא־יוֹצִ֖יא מֵרֶ֣שֶׁת 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פְּנֵה־אֵלַ֥י וְחָנֵּ֑נִי כִּֽי־יָחִ֖יד וְעָנִ֣י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צָר֣וֹת לְבָבִ֣י הִרְחִ֑יבוּ מִ֝מְּצֽוּקוֹתַ֗י הוֹצִיאֵֽנִי׃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רְאֵ֣ה עָ֭נְיִי וַעֲמָלִ֑י וְ֝שָׂ֗א לְכָל־חַטֹּאותָֽי׃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רְאֵֽה־אוֹיְבַ֥י כִּי־רָ֑בּוּ וְשִׂנְאַ֖ת חָמָ֣ס שְׂנֵאֽוּנִי׃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שָׁמְרָ֣ה נַ֭פְשִׁי וְהַצִּילֵ֑נִי אַל־אֵ֝ב֗וֹשׁ כִּֽי־חָסִ֥יתִי 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תֹּם־וָיֹ֥שֶׁר יִצְּר֑וּנִי כִּ֝֗י קִוִּיתִֽיךָ׃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פְּדֵ֣ה אֱ֭לֹהִים אֶת־יִשְׂרָאֵ֑ל מִ֝כֹּ֗ל צָֽרוֹתָיו׃</w:t>
      </w:r>
    </w:p>
    <w:p>
      <w:pPr>
        <w:pStyle w:val="Heading2"/>
        <w:bidi/>
      </w:pPr>
      <w:r>
        <w:rPr>
          <w:rtl/>
          <w:cs/>
          <w:lang w:val="he_IL" w:bidi="he_IL"/>
        </w:rPr>
        <w:t>Psalms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שָׁפְטֵ֤נִי יְהוָ֗ה כִּֽי־אֲ֭נִי בְּתֻמִּ֣י הָלַ֑כְתִּי וּבַיהוָ֥ה בָּ֝טַ֗חְתִּי לֹ֣א אֶמְעָֽד׃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בְּחָנֵ֣נִי יְהוָ֣ה וְנַסֵּ֑נִי צרופה כִלְיוֹתַ֣י וְלִבִּֽי׃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כִּֽי־חַ֭סְדְּךָ לְנֶ֣גֶד עֵינָ֑י וְ֝הִתְהַלַּ֗כְתִּי בַּאֲמִתֶּֽךָ׃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לֹא־יָ֭שַׁבְתִּי עִם־מְתֵי־שָׁ֑וְא וְעִ֥ם נַ֝עֲלָמִ֗ים לֹ֣א אָבֽוֹא׃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שָׂ֭נֵאתִי קְהַ֣ל מְרֵעִ֑ים וְעִם־רְ֝שָׁעִ֗ים לֹ֣א אֵשֵֽׁב׃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אֶרְחַ֣ץ בְּנִקָּי֣וֹן כַּפָּ֑י וַאֲסֹבְבָ֖ה אֶת־מִזְבַּחֲךָ֣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לַ֭שְׁמִעַ בְּק֣וֹל תּוֹדָ֑ה וּ֝לְסַפֵּ֗ר כָּל־נִפְלְאוֹתֶֽיךָ׃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יְֽהוָ֗ה אָ֭הַבְתִּי מְע֣וֹן בֵּיתֶ֑ךָ וּ֝מְק֗וֹם מִשְׁכַּ֥ן כְּבוֹדֶֽךָ׃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אַל־תֶּאֱסֹ֣ף עִם־חַטָּאִ֣ים נַפְשִׁ֑י וְעִם־אַנְשֵׁ֖י דָמִ֣ים חַיָּֽי׃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אֲשֶׁר־בִּידֵיהֶ֥ם זִמָּ֑ה וִֽ֝ימִינָ֗ם מָ֣לְאָה שֹּֽׁחַד׃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וַ֭אֲנִי בְּתֻמִּ֥י אֵלֵ֗ךְ פְּדֵ֣נִי וְחָנֵּֽנִי׃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רַ֭גְלִי עָֽמְדָ֣ה בְמִישׁ֑וֹר בְּ֝מַקְהֵלִ֗ים אֲבָרֵ֥ךְ יְהוָֽה׃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יְהוָ֤ה ׀ אוֹרִ֣י וְ֭יִשְׁעִי מִמִּ֣י אִירָ֑א יְהוָ֥ה מָֽעוֹז־חַ֝יַּ֗י מִמִּ֥י אֶפְחָֽד׃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בִּקְרֹ֤ב עָלַ֨י ׀ מְרֵעִים֮ לֶאֱכֹ֪ל אֶת־בְּשָׂ֫רִ֥י צָרַ֣י וְאֹיְבַ֣י לִ֑י הֵ֖מָּה כָשְׁל֣וּ וְנָפָֽלוּ׃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אִם־תַּחֲנֶ֬ה עָלַ֨י ׀ מַחֲנֶה֮ לֹֽא־יִירָ֪א לִ֫בִּ֥י אִם־תָּק֣וּם עָ֭לַי מִלְחָמָ֑ה בְּ֝זֹ֗את אֲנִ֣י בוֹטֵֽחַ׃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אַחַ֤ת ׀ שָׁאַ֣לְתִּי מֵֽאֵת־יְהוָה֮ אוֹתָ֪הּ אֲבַ֫קֵּ֥שׁ שִׁבְתִּ֣י בְּבֵית־יְ֭הוָה כָּל־יְמֵ֣י חַיַּ֑י לַחֲז֥וֹת בְּנֹֽעַם־יְ֝הוָ֗ה וּלְבַקֵּ֥ר בְּהֵיכָלֽוֹ׃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יִצְפְּנֵ֨נִי ׀ בְּסֻכֹּה֮ בְּי֪וֹם רָ֫עָ֥ה יַ֭סְתִּרֵנִי בְּסֵ֣תֶר אָהֳל֑וֹ בְּ֝צ֗וּר יְרוֹמְמֵֽנִי׃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וְעַתָּ֨ה יָר֪וּם רֹאשִׁ֡י עַ֤ל אֹֽיְבַ֬י סְֽבִיבוֹתַ֗י וְאֶזְבְּחָ֣ה בְ֭אָהֳלוֹ זִבְחֵ֣י תְרוּעָ֑ה אָשִׁ֥ירָה וַ֝אֲזַמְּרָ֗ה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שְׁמַע־יְהוָ֖ה קוֹלִ֥י אֶקְרָ֗א וְחָנֵּ֥נִי וַעֲנֵֽנִי׃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לְךָ֤ ׀ אָמַ֣ר לִ֭בִּי בַּקְּשׁ֣וּ פָנָ֑י אֶת־פָּנֶ֖יךָ יְהוָ֣ה אֲבַקֵּֽשׁ׃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אַל־תַּסְתֵּ֬ר פָּנֶ֨יךָ ׀ מִמֶּנִּי֮ אַֽל־תַּט־בְּאַ֗ף עַ֫בְדֶּ֥ךָ עֶזְרָתִ֥י הָיִ֑יתָ אַֽל־תִּטְּשֵׁ֥נִי וְאַל־תַּֽ֝עַזְבֵ֗נִי אֱלֹהֵ֥י יִשְׁעִֽי׃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כִּי־אָבִ֣י וְאִמִּ֣י עֲזָב֑וּנִי וַֽיהוָ֣ה יַֽאַסְפֵֽנִי׃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ה֤וֹרֵ֥נִי יְהוָ֗ה דַּ֫רְכֶּ֥ךָ וּ֭נְחֵנִי בְּאֹ֣רַח מִישׁ֑וֹר לְ֝מַ֗עַן שׁוֹרְרָֽי׃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אַֽל־תִּ֭תְּנֵנִי בְּנֶ֣פֶשׁ צָרָ֑י כִּ֥י קָֽמוּ־בִ֥י עֵֽדֵי־שֶׁ֝֗קֶר וִיפֵ֥חַ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לׅׄוּלֵׅׄ֗אׅׄ הֶ֭אֱמַנְתִּי לִרְא֥וֹת בְּֽטוּב־יְהוָ֗ה בְּאֶ֣רֶץ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קַוֵּ֗ה אֶל־יְה֫וָ֥ה חֲ֭זַק וְיַאֲמֵ֣ץ לִבֶּ֑ךָ וְ֝קַוֵּ֗ה אֶל־יְהוָֽה׃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לְדָוִ֡ד אֵ֘לֶ֤יךָ יְהוָ֨ה ׀ אֶקְרָ֗א צוּרִי֮ אַֽל־תֶּחֱרַ֪שׁ מִ֫מֶּ֥נִּי פֶּן־תֶּֽחֱשֶׁ֥ה מִמֶּ֑נִּי וְ֝נִמְשַׁ֗לְתִּי עִם־י֥וֹרְדֵי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שְׁמַ֤ע ק֣וֹל תַּ֭חֲנוּנַי בְּשַׁוְּעִ֣י אֵלֶ֑יךָ בְּנָשְׂאִ֥י יָ֝דַ֗י אֶל־דְּבִ֥יר קָדְשֶֽׁךָ׃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אַל־תִּמְשְׁכֵ֣נִי עִם־רְשָׁעִים֮ וְעִם־פֹּ֪עֲלֵ֫י אָ֥וֶן דֹּבְרֵ֣י שָׁ֭לוֹם עִם־רֵֽעֵיהֶ֑ם וְ֝רָעָ֗ה בִּלְבָבָֽם׃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תֶּן־לָהֶ֣ם כְּפָעֳלָם֮ וּכְרֹ֪עַ מַֽעַלְלֵ֫יהֶ֥ם כְּמַעֲשֵׂ֣ה יְ֭דֵיהֶם תֵּ֣ן לָהֶ֑ם הָשֵׁ֖ב גְּמוּלָ֣ם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לֹ֤א יָבִ֡ינוּ אֶל־פְּעֻלֹּ֣ת יְ֭הוָה וְאֶל־מַעֲשֵׂ֣ה יָדָ֑יו יֶ֝הֶרְסֵ֗ם וְלֹ֣א יִבְנֵֽם׃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בָּר֥וּךְ יְהוָ֑ה כִּי־שָׁ֝מַע ק֣וֹל תַּחֲנוּנָֽי׃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יְהוָ֤ה ׀ עֻזִּ֥י וּמָגִנִּי֮ בּ֤וֹ בָטַ֥ח לִבִּ֗י וְֽנֶ֫עֱזָ֥רְתִּי וַיַּעֲלֹ֥ז לִבִּ֑י וּֽמִשִּׁירִ֥י אֲהוֹדֶֽנּוּ׃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יְהוָ֥ה עֹֽז־לָ֑מוֹ וּמָ֘ע֤וֹז יְשׁוּע֖וֹת מְשִׁיח֣וֹ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הוֹשִׁ֤יעָה ׀ אֶת־עַמֶּ֗ךָ וּבָרֵ֥ךְ אֶת־נַחֲלָתֶ֑ךָ וּֽרְעֵ֥ם וְ֝נַשְּׂאֵ֗ם עַד־הָעוֹלָֽם׃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לְדָ֫וִ֥ד הָב֣וּ לַֽ֭יהוָה בְּנֵ֣י אֵלִ֑ים הָב֥וּ לַ֝יהוָ֗ה כָּב֥וֹד וָעֹֽז׃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הָב֣וּ לַֽ֭יהוָה כְּב֣וֹד שְׁמ֑וֹ הִשְׁתַּחֲו֥וּ לַ֝יהוָ֗ה בְּהַדְרַת־קֹֽדֶשׁ׃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ק֥וֹל יְהוָ֗ה עַל־הַ֫מָּ֥יִם אֵֽל־הַכָּב֥וֹד הִרְעִ֑ים יְ֝הוָ֗ה עַל־מַ֥יִם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קוֹל־יְהוָ֥ה בַּכֹּ֑חַ ק֥וֹל יְ֝הוָ֗ה בֶּהָדָֽר׃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ק֣וֹל יְ֭הוָה שֹׁבֵ֣ר אֲרָזִ֑ים וַיְשַׁבֵּ֥ר יְ֝הוָ֗ה אֶת־אַרְזֵ֥י הַלְּבָנֽוֹן׃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וַיַּרְקִידֵ֥ם כְּמוֹ־עֵ֑גֶל לְבָנ֥וֹן וְ֝שִׂרְיֹ֗ן כְּמ֣וֹ בֶן־רְאֵמִֽים׃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קוֹל־יְהוָ֥ה חֹצֵ֗ב לַהֲב֥וֹת 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ק֣וֹל יְ֭הוָה יָחִ֣יל מִדְבָּ֑ר יָחִ֥יל יְ֝הוָ֗ה מִדְבַּ֥ר קָדֵֽשׁ׃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ק֤וֹל יְהוָ֨ה ׀ יְחוֹלֵ֣ל אַיָּלוֹת֮ וַֽיֶּחֱשֹׂ֪ף יְעָ֫ר֥וֹת וּבְהֵיכָל֑וֹ כֻּ֝לּ֗וֹ אֹמֵ֥ר כָּבֽוֹד׃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יְ֭הוָה לַמַּבּ֣וּל יָשָׁ֑ב וַיֵּ֥שֶׁב יְ֝הוָ֗ה מֶ֣לֶךְ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יְֽהוָ֗ה עֹ֭ז לְעַמּ֣וֹ יִתֵּ֑ן יְהוָ֓ה ׀ יְבָרֵ֖ךְ אֶת־עַמּ֣וֹ בַשָּׁלֽוֹם׃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מִזְמ֡וֹר שִׁיר־חֲנֻכַּ֖ת הַבַּ֣יִת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אֲרוֹמִמְךָ֣ יְ֭הוָה כִּ֣י דִלִּיתָ֑נִי וְלֹא־שִׂמַּ֖חְתָּ אֹיְבַ֣י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יְהוָ֥ה אֱלֹהָ֑י שִׁוַּ֥עְתִּי אֵ֝לֶ֗יךָ וַתִּרְפָּאֵֽנִי׃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יְֽהוָ֗ה הֶֽעֱלִ֣יתָ מִן־שְׁא֣וֹל נַפְשִׁ֑י חִ֝יִּיתַ֗נִי מיורדי ־בֽוֹר׃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זַמְּר֣וּ לַיהוָ֣ה חֲסִידָ֑יו וְ֝הוֹד֗וּ לְזֵ֣כֶר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רֶ֨גַע ׀ בְּאַפּוֹ֮ חַיִּ֪ים בִּרְצ֫וֹנ֥וֹ בָּ֭עֶרֶב יָלִ֥ין בֶּ֗כִי וְלַבֹּ֥קֶר רִנָּֽה׃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וַ֭אֲנִי אָמַ֣רְתִּי בְשַׁלְוִ֑י בַּל־אֶמּ֥וֹט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יְֽהוָ֗ה בִּרְצוֹנְךָ֮ הֶעֱמַ֪דְתָּה לְֽהַרְרִ֫י עֹ֥ז הִסְתַּ֥רְתָּ פָנֶ֗יךָ הָיִ֥יתִי נִבְהָֽל׃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אֵלֶ֣יךָ יְהוָ֣ה אֶקְרָ֑א וְאֶל־אֲ֝דֹנָ֗י אֶתְחַנָּֽן׃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מַה־בֶּ֥צַע בְּדָמִי֮ בְּרִדְתִּ֪י אֶ֫ל־שָׁ֥חַת הֲיוֹדְךָ֥ עָפָ֑ר הֲיַגִּ֥יד 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שְׁמַע־יְהוָ֥ה וְחָנֵּ֑נִי יְ֝הוָה הֱֽיֵה־עֹזֵ֥ר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הָפַ֣כְתָּ מִסְפְּדִי֮ לְמָח֪וֹל לִ֥י פִּתַּ֥חְתָּ שַׂקִּ֑י וַֽתְּאַזְּרֵ֥נִי שִׂמְחָֽה׃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לְמַ֤עַן ׀ יְזַמֶּרְךָ֣ כָ֭בוֹד וְלֹ֣א יִדֹּ֑ם יְהוָ֥ה אֱ֝לֹהַ֗י לְעוֹלָ֥ם אוֹדֶֽךָּ׃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בְּךָ֖ יְהוָ֣ה חָ֭סִיתִי אַל־אֵב֣וֹשָׁה לְעוֹלָ֑ם בְּצִדְקָתְךָ֥ פַלְּטֵֽנִי׃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הַטֵּ֤ה אֵלַ֨י ׀ אָזְנְךָ֮ מְהֵרָ֪ה הַצִּ֫ילֵ֥נִי הֱיֵ֤ה לִ֨י ׀ לְֽצוּר־מָ֭עוֹז לְבֵ֥ית מְצוּד֗וֹת לְהוֹשִׁיעֵֽנִי׃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כִּֽי־סַלְעִ֣י וּמְצוּדָתִ֣י אָ֑תָּה וּלְמַ֥עַן שִׁ֝מְךָ֗ תַּֽנְחֵ֥נִי וּֽתְנַהֲלֵֽנִי׃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תּוֹצִיאֵ֗נִי מֵרֶ֣שֶׁת ז֭וּ טָ֣מְנוּ לִ֑י כִּֽי־אַ֝תָּה מָֽעוּזִּֽי׃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בְּיָדְךָ֮ אַפְקִ֪יד ר֫וּחִ֥י פָּדִ֖יתָה אוֹתִ֥י יְהוָ֗ה אֵ֣ל 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שָׂנֵ֗אתִי הַשֹּׁמְרִ֥ים הַבְלֵי־שָׁ֑וְא וַ֝אֲנִ֗י אֶל־יְהוָ֥ה בָּטָֽחְתִּי׃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אָגִ֥ילָה וְאֶשְׂמְחָ֗ה בְּחַ֫סְדֶּ֥ךָ אֲשֶׁ֣ר רָ֭אִיתָ אֶת־עָנְיִ֑י יָ֝דַ֗עְתָּ בְּצָר֥וֹת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וְלֹ֣א הִ֭סְגַּרְתַּנִי בְּיַד־אוֹיֵ֑ב הֶֽעֱמַ֖דְתָּ בַמֶּרְחָ֣ב רַגְלָֽי׃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חָנֵּ֥נִי יְהוָה֮ כִּ֤י צַ֫ר־לִ֥י עָשְׁשָׁ֖ה בְכַ֥עַס עֵינִ֗י נַפְשִׁ֥י וּבִטְנִֽי׃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כָל֪וּ בְיָג֡וֹן חַיַּי֮ וּשְׁנוֹתַ֪י בַּאֲנָ֫חָ֥ה כָּשַׁ֣ל בַּעֲוֺנִ֣י כֹחִ֑י וַעֲצָמַ֥י עָשֵֽׁשׁוּ׃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מִכָּל־צֹרְרַ֨י הָיִ֪יתִי חֶרְפָּ֡ה וְלִשֲׁכֵנַ֨י ׀ מְאֹד֮ וּפַ֪חַד לִֽמְיֻדָּ֫עָ֥י רֹאַ֥י בַּח֑וּץ נָדְד֥וּ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נִ֭שְׁכַּחְתִּי כְּמֵ֣ת מִלֵּ֑ב הָ֝יִ֗יתִי כִּכְלִ֥י אֹבֵֽד׃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כִּ֤י שָׁמַ֨עְתִּי ׀ דִּבַּ֥ת רַבִּים֮ מָג֪וֹר מִסָּ֫בִ֥יב בְּהִוָּסְדָ֣ם יַ֣חַד עָלַ֑י לָקַ֖חַת נַפְשִׁ֣י זָמָֽמוּ׃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וַאֲנִ֤י ׀ עָלֶ֣יךָ בָטַ֣חְתִּי יְהוָ֑ה אָ֝מַ֗רְתִּי אֱלֹהַ֥י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בְּיָדְךָ֥ עִתֹּתָ֑י הַצִּ֘ילֵ֤נִי מִיַּד־א֝וֹיְבַ֗י וּמֵרֹדְפָֽי׃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הָאִ֣ירָה פָ֭נֶיךָ עַל־עַבְדֶּ֑ךָ ה֖וֹשִׁיעֵ֣נִי בְחַסְדֶּֽךָ׃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יְֽהוָ֗ה אַל־אֵ֭בוֹשָׁה כִּ֣י קְרָאתִ֑יךָ יֵבֹ֥שׁוּ רְ֝שָׁעִ֗ים יִדְּמ֥וּ לִשְׁאֽוֹל׃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תֵּ֥אָלַ֗מְנָה שִׂפְתֵ֫י שָׁ֥קֶר הַדֹּבְר֖וֹת עַל־צַדִּ֥יק עָתָ֗ק בְּגַאֲוָ֥ה וָבֽוּז׃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מָ֤ה רַֽב־טוּבְךָ֮ אֲשֶׁר־צָפַ֪נְתָּ לִּֽירֵ֫אֶ֥יךָ פָּ֭עַלְתָּ לַחֹסִ֣ים בָּ֑ךְ נֶ֝֗גֶד בְּנֵ֣י אָדָם׃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תַּסְתִּירֵ֤ם ׀ בְּסֵ֥תֶר פָּנֶיךָ֮ מֵֽרֻכְסֵ֫י אִ֥ישׁ תִּצְפְּנֵ֥ם בְּסֻכָּ֗ה מֵרִ֥יב לְשֹׁנֽוֹת׃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בָּר֥וּךְ יְהוָ֑ה כִּ֥י הִפְלִ֘יא חַסְדּ֥וֹ לִ֝֗י בְּעִ֣יר מָצֽוֹר׃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וַאֲנִ֤י ׀ אָ֘מַ֤רְתִּי בְחָפְזִ֗י נִגְרַזְתִּי֮ מִנֶּ֪גֶד עֵ֫ינֶ֥יךָ אָכֵ֗ן שָׁ֭מַעְתָּ ק֥וֹל תַּחֲנוּנַ֗י בְּשַׁוְּעִ֥י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אֶֽהֱב֥וּ אֶת־יְהוָ֗ה כָּֽל־חֲסִ֫ידָ֥יו אֱ֭מוּנִים נֹצֵ֣ר יְהוָ֑ה וּמְשַׁלֵּ֥ם עַל־יֶ֝֗תֶר עֹשֵׂ֥ה גַאֲוָֽה׃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חִ֭זְקוּ וְיַאֲמֵ֣ץ לְבַבְכֶ֑ם כָּל־הַ֝מְיַחֲלִ֗ים לַיהוָֽה׃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לְדָוִ֗ד מַ֫שְׂכִּ֥יל אַשְׁרֵ֥י נְֽשׂוּי־פֶּ֗שַׁע כְּס֣וּי חֲטָאָֽה׃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אַ֥שְֽׁרֵי אָדָ֗ם לֹ֤א יַחְשֹׁ֬ב יְהוָ֣ה ל֣וֹ עָוֺ֑ן וְאֵ֖ין בְּרוּח֣וֹ רְמִיָּה׃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כִּֽי־הֶ֭חֱרַשְׁתִּי בָּל֣וּ עֲצָמָ֑י בְּ֝שַׁאֲגָתִ֗י כָּל־הַיּֽוֹם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׀ יוֹמָ֣ם וָלַיְלָה֮ תִּכְבַּ֥ד עָלַ֗י יָ֫דֶ֥ךָ נֶהְפַּ֥ךְ לְשַׁדִּ֑י בְּחַרְבֹ֖נֵי קַ֣יִץ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חַטָּאתִ֨י אוֹדִ֪יעֲךָ֡ וַעֲוֺ֘נִ֤י לֹֽא־כִסִּ֗יתִי אָמַ֗רְתִּי אוֹדֶ֤ה עֲלֵ֣י פְ֭שָׁעַי לַיהוָ֑ה וְאַתָּ֨ה נָ֘שָׂ֤אתָ עֲוֺ֖ן חַטָּאתִ֣י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עַל־זֹ֡את יִתְפַּלֵּ֬ל כָּל־חָסִ֨יד ׀ אֵלֶיךָ֮ לְעֵ֪ת מְ֫צֹ֥א רַ֗ק לְ֭שֵׁטֶף מַ֣יִם רַבִּ֑ים אֵ֝לָ֗יו לֹ֣א יַגִּֽיעוּ׃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אַתָּ֤ה ׀ סֵ֥תֶר לִי֮ מִצַּ֪ר תִּ֫צְּרֵ֥נִי רָנֵּ֥י פַלֵּ֑ט תְּס֖וֹבְבֵ֣נִי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אַשְׂכִּֽילְךָ֨ ׀ וְֽאוֹרְךָ֗ בְּדֶֽרֶךְ־ז֥וּ תֵלֵ֑ךְ אִֽיעֲצָ֖ה עָלֶ֣יךָ עֵינִֽי׃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אַל־תִּֽהְי֤וּ ׀ כְּס֥וּס כְּפֶרֶד֮ אֵ֤ין הָ֫בִ֥ין בְּמֶֽתֶג־וָרֶ֣סֶן עֶדְי֣וֹ לִבְל֑וֹם בַּ֝֗ל קְרֹ֣ב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רַבִּ֥ים מַכְאוֹבִ֗ים לָרָ֫שָׁ֥ע וְהַבּוֹטֵ֥חַ בַּיהוָ֑ה חֶ֝֗סֶד יְסוֹבְבֶֽנּוּ׃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שִׂמְח֬וּ בַֽיהוָ֣ה וְ֭גִילוּ צַדִּיקִ֑ים וְ֝הַרְנִ֗ינוּ כָּל־יִשְׁרֵי־ לֵֽב׃</w:t>
      </w:r>
    </w:p>
    <w:p>
      <w:pPr>
        <w:pStyle w:val="Heading2"/>
        <w:bidi/>
      </w:pPr>
      <w:r>
        <w:rPr>
          <w:rtl/>
          <w:cs/>
          <w:lang w:val="he_IL" w:bidi="he_IL"/>
        </w:rPr>
        <w:t>Psalms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רַנְּנ֣וּ צַ֭דִּיקִים בַּֽיהוָ֑ה לַ֝יְשָׁרִ֗ים נָאוָ֥ה תְהִלָּֽה׃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הוֹד֣וּ לַיהוָ֣ה בְּכִנּ֑וֹר בְּנֵ֥בֶל עָ֝שׂ֗וֹר זַמְּרוּ־לֽוֹ׃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שִֽׁירוּ־ל֭וֹ שִׁ֣יר חָדָ֑שׁ הֵיטִ֥יבוּ נַ֝גֵּ֗ן בִּתְרוּעָֽה׃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כִּֽי־יָשָׁ֥ר דְּבַר־יְהוָ֑ה וְכָל־מַ֝עֲשֵׂ֗הוּ בֶּאֱמוּנָֽה׃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אֹ֭הֵב צְדָקָ֣ה וּמִשְׁפָּ֑ט חֶ֥סֶד יְ֝הוָ֗ה מָלְאָ֥ה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בִּדְבַ֣ר יְ֭הוָה שָׁמַ֣יִם נַעֲשׂ֑וּ וּבְר֥וּחַ פִּ֝֗יו כָּל־צְבָאָֽם׃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כֹּנֵ֣ס כַּ֭נֵּד מֵ֣י הַיָּ֑ם נֹתֵ֖ן בְּאֹצָר֣וֹת תְּהוֹמֽוֹת׃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יִֽירְא֣וּ מֵ֭יְהוָה כָּל־הָאָ֑רֶץ מִמֶּ֥נּוּ יָ֝ג֗וּרוּ כָּל־יֹשְׁבֵ֥י תֵבֵֽל׃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כִּ֤י ה֣וּא אָמַ֣ר וַיֶּ֑הִי הֽוּא־צִ֝וָּ֗ה וַֽיַּעֲמֹֽד׃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יְֽהוָ֗ה הֵפִ֥יר עֲצַת־גּוֹיִ֑ם הֵ֝נִ֗יא מַחְשְׁב֥וֹת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עֲצַ֣ת יְ֭הוָה לְעוֹלָ֣ם תַּעֲמֹ֑ד מַחְשְׁב֥וֹת לִ֝בּ֗וֹ לְדֹ֣ר 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אַשְׁרֵ֣י הַ֭גּוֹי אֲשֶׁר־יְהוָ֣ה אֱלֹהָ֑יו הָעָ֓ם ׀ בָּחַ֖ר לְנַחֲלָ֣ה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מִ֭שָּׁמַיִם הִבִּ֣יט יְהוָ֑ה רָ֝אָ֗ה אֶֽת־כָּל־בְּנֵ֥י הָאָדָֽם׃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מִֽמְּכוֹן־שִׁבְתּ֥וֹ הִשְׁגִּ֑יחַ אֶ֖ל כָּל־יֹשְׁבֵ֣י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הַיֹּצֵ֣ר יַ֣חַד לִבָּ֑ם הַ֝מֵּבִ֗ין אֶל־כָּל־מַעֲשֵׂיהֶֽם׃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אֵֽין־הַ֭מֶּלֶךְ נוֹשָׁ֣ע בְּרָב־חָ֑יִל גִּ֝בּ֗וֹר לֹֽא־יִנָּצֵ֥ל בְּרָב־כֹּֽחַ׃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שֶׁ֣קֶר הַ֭סּוּס לִתְשׁוּעָ֑ה וּבְרֹ֥ב חֵ֝יל֗וֹ לֹ֣א יְמַלֵּֽט׃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הִנֵּ֤ה עֵ֣ין יְ֭הוָה אֶל־יְרֵאָ֑יו לַֽמְיַחֲלִ֥ים לְחַסְדּֽוֹ׃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לְהַצִּ֣יל מִמָּ֣וֶת נַפְשָׁ֑ם וּ֝לְחַיּוֹתָ֗ם בָּרָעָֽב׃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נַ֭פְשֵׁנוּ חִכְּתָ֣ה לַֽיהוָ֑ה עֶזְרֵ֖נוּ וּמָגִנֵּ֣נוּ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כִּי־ב֭וֹ יִשְׂמַ֣ח לִבֵּ֑נוּ כִּ֤י בְשֵׁ֖ם קָדְשׁ֣וֹ בָטָֽחְנוּ׃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יְהִֽי־חַסְדְּךָ֣ יְהוָ֣ה עָלֵ֑ינוּ כַּ֝אֲשֶׁ֗ר יִחַ֥לְנוּ לָֽךְ׃</w:t>
      </w:r>
    </w:p>
    <w:p>
      <w:pPr>
        <w:pStyle w:val="Heading2"/>
        <w:bidi/>
      </w:pPr>
      <w:r>
        <w:rPr>
          <w:rtl/>
          <w:cs/>
          <w:lang w:val="he_IL" w:bidi="he_IL"/>
        </w:rPr>
        <w:t>Psalms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לְדָוִ֗ד בְּשַׁנּוֹת֣וֹ אֶת־טַ֭עְמוֹ לִפְנֵ֣י אֲבִימֶ֑לֶךְ וַֽ֝יְגָרֲשֵׁ֗הוּ וַיֵּלַֽךְ׃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אֲבָרֲכָ֣ה אֶת־יְהוָ֣ה בְּכָל־עֵ֑ת תָּ֝מִ֗יד תְּֽהִלָּת֥וֹ בְּפִֽי׃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בַּ֭יהוָה תִּתְהַלֵּ֣ל נַפְשִׁ֑י יִשְׁמְע֖וּ עֲנָוִ֣ים וְיִשְׂמָֽחוּ׃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גַּדְּל֣וּ לַיהוָ֣ה אִתִּ֑י וּנְרוֹמְמָ֖ה שְׁמ֣וֹ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דָּרַ֣שְׁתִּי אֶת־יְהוָ֣ה וְעָנָ֑נִי וּמִכָּל־מְ֝גוּרוֹתַ֗י הִצִּילָֽנִי׃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הִבִּ֣יטוּ אֵלָ֣יו וְנָהָ֑רוּ וּ֝פְנֵיהֶ֗ם אַל־יֶחְפָּֽרוּ׃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זֶ֤ה עָנִ֣י קָ֭רָא וַיהוָ֣ה שָׁמֵ֑עַ וּמִכָּל־צָ֝רוֹתָ֗יו הוֹשִׁיעֽוֹ׃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חֹנֶ֤ה מַלְאַךְ־יְהוָ֓ה סָ֘בִ֤יב לִֽירֵאָ֗יו וַֽיְחַלְּצֵֽם׃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טַעֲמ֣וּ וּ֭רְאוּ כִּי־ט֣וֹב יְהוָ֑ה אַֽשְׁרֵ֥י הַ֝גֶּ֗בֶר יֶחֱסֶה־בּֽוֹ׃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יְר֣אוּ אֶת־יְהוָ֣ה קְדֹשָׁ֑יו כִּי־אֵ֥ין מַ֝חְס֗וֹר לִירֵאָֽיו׃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כְּ֭פִירִים רָשׁ֣וּ וְרָעֵ֑בוּ וְדֹרְשֵׁ֥י יְ֝הוָ֗ה לֹא־יַחְסְר֥וּ כָל־טֽוֹב׃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לְֽכוּ־בָ֭נִים שִׁמְעוּ־לִ֑י יִֽרְאַ֥ת יְ֝הוָ֗ה אֲלַמֶּדְכֶֽם׃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מִֽי־הָ֭אִישׁ הֶחָפֵ֣ץ חַיִּ֑ים אֹהֵ֥ב יָ֝מִ֗ים לִרְא֥וֹת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נְצֹ֣ר לְשׁוֹנְךָ֣ מֵרָ֑ע וּ֝שְׂפָתֶ֗יךָ מִדַּבֵּ֥ר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ס֣וּר מֵ֭רָע וַעֲשֵׂה־ט֑וֹב בַּקֵּ֖שׁ שָׁל֣וֹם וְרָדְפֵֽהוּ׃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עֵינֵ֣י יְ֭הוָה אֶל־צַדִּיקִ֑ים וְ֝אָזְנָ֗יו אֶל־שַׁוְעָתָֽם׃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פְּנֵ֣י יְ֭הוָה בְּעֹ֣שֵׂי רָ֑ע לְהַכְרִ֖ית מֵאֶ֣רֶץ זִכְרָֽם׃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צָעֲק֣וּ וַיהוָ֣ה שָׁמֵ֑עַ וּמִכָּל־צָ֝רוֹתָ֗ם הִצִּילָֽם׃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קָר֣וֹב יְ֭הוָה לְנִשְׁבְּרֵי־לֵ֑ב וְֽאֶת־דַּכְּאֵי־ר֥וּחַ יוֹשִֽׁיעַ׃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רַ֭בּוֹת רָע֣וֹת צַדִּ֑יק וּ֝מִכֻּלָּ֗ם יַצִּילֶ֥נּוּ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שֹׁמֵ֥ר כָּל־עַצְמוֹתָ֑יו אַחַ֥ת מֵ֝הֵ֗נָּה לֹ֣א נִשְׁבָּֽרָה׃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תְּמוֹתֵ֣ת רָשָׁ֣ע רָעָ֑ה וְשֹׂנְאֵ֖י צַדִּ֣יק יֶאְשָֽׁמוּ׃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פּוֹדֶ֣ה יְ֭הוָה נֶ֣פֶשׁ עֲבָדָ֑יו וְלֹ֥א יֶ֝אְשְׁמ֗וּ כָּֽל־הַחֹסִ֥ים בּֽוֹ׃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רִיבָ֣ה יְ֭הוָה אֶת־יְרִיבַ֑י לְ֝חַ֗ם אֶת־לֹֽחֲמָֽי׃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הַחֲזֵ֣ק מָגֵ֣ן וְצִנָּ֑ה וְ֝ק֗וּמָה בְּעֶזְרָתִֽי׃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וְהָ֘רֵ֤ק חֲנִ֣ית וּ֭סְגֹר לִקְרַ֣את רֹדְפָ֑י אֱמֹ֥ר לְ֝נַפְשִׁ֗י יְֽשֻׁעָתֵ֥ךְ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יֵבֹ֣שׁוּ וְיִכָּלְמוּ֮ מְבַקְשֵׁ֪י נַ֫פְשִׁ֥י יִסֹּ֣גוּ אָח֣וֹר וְיַחְפְּר֑וּ חֹ֝שְׁבֵ֗י רָעָתִֽי׃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יִֽהְי֗וּ כְּמֹ֥ץ לִפְנֵי־ר֑וּחַ וּמַלְאַ֖ךְ יְהוָ֣ה דּוֹחֶֽה׃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יְֽהִי־דַרְכָּ֗ם חֹ֥שֶׁךְ וַחֲלַקְלַקּ֑וֹת וּמַלְאַ֥ךְ יְ֝הוָ֗ה רֹדְפָֽם׃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כִּֽי־חִנָּ֣ם טָֽמְנוּ־לִ֭י שַׁ֣חַת רִשְׁתָּ֑ם חִ֝נָּ֗ם חָפְר֥וּ לְנַפְשִֽׁי׃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תְּבוֹאֵ֣הוּ שׁוֹאָה֮ לֹֽא־יֵ֫דָ֥ע וְרִשְׁתּ֣וֹ אֲשֶׁר־טָמַ֣ן תִּלְכְּד֑וֹ בְּ֝שׁוֹאָ֗ה יִפָּל־בָּֽהּ׃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וְ֭נַפְשִׁי תָּגִ֣יל בַּיהוָ֑ה תָּ֝שִׂישׂ בִּישׁוּעָתֽוֹ׃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כָּ֥ל עַצְמוֹתַ֨י ׀ תֹּאמַרְנָה֮ יְהוָ֗ה מִ֥י כָ֫מ֥וֹךָ מַצִּ֣יל עָ֭נִי מֵחָזָ֣ק מִמֶּ֑נּוּ וְעָנִ֥י וְ֝אֶבְי֗וֹן מִגֹּזְלֽוֹ׃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יְ֭קוּמוּן עֵדֵ֣י חָמָ֑ס אֲשֶׁ֥ר לֹא־יָ֝דַ֗עְתִּי יִשְׁאָלֽוּנִי׃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יְשַׁלְּמ֣וּנִי רָ֭עָה תַּ֥חַת טוֹבָ֗ה שְׁכ֣וֹל לְנַפְשִֽׁי׃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וַאֲנִ֤י ׀ בַּחֲלוֹתָ֡ם לְב֬וּשִׁי שָׂ֗ק עִנֵּ֣יתִי בַצּ֣וֹם נַפְשִׁ֑י וּ֝תְפִלָּתִ֗י עַל־חֵיקִ֥י תָשֽׁוּב׃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כְּרֵֽעַ־כְּאָ֣ח לִ֭י הִתְהַלָּ֑כְתִּי כַּאֲבֶל־אֵ֝֗ם קֹדֵ֥ר שַׁחֽוֹתִי׃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וּבְצַלְעִי֮ שָׂמְח֪וּ וְֽנֶאֱ֫סָ֥פוּ נֶאֶסְפ֬וּ עָלַ֣י נֵ֭כִים וְלֹ֣א יָדַ֑עְתִּי קָֽרְע֥וּ וְלֹא־דָֽמּוּ׃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בְּ֭חַנְפֵי לַעֲגֵ֣י מָע֑וֹג חָרֹ֖ק עָלַ֣י שִׁנֵּֽימוֹ׃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אֲדֹנָי֮ כַּמָּ֪ה תִּ֫רְאֶ֥ה הָשִׁ֣יבָה נַ֭פְשִׁי מִשֹּׁאֵיהֶ֑ם מִ֝כְּפִירִ֗ים יְחִידָתִֽי׃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א֭וֹדְךָ בְּקָהָ֣ל רָ֑ב בְּעַ֖ם עָצ֣וּם אֲהַֽלְלֶֽךָּ׃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אַֽל־יִשְׂמְחוּ־לִ֣י אֹיְבַ֣י שֶׁ֑קֶר שֹׂנְאַ֥י חִ֝נָּ֗ם יִקְרְצוּ־עָֽיִן׃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כִּ֤י לֹ֥א שָׁל֗וֹם יְדַ֫בֵּ֥רוּ וְעַ֥ל רִגְעֵי־אֶ֑רֶץ דִּבְרֵ֥י מִ֝רְמוֹת יַחֲשֹׁבֽוּן׃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וַיַּרְחִ֥יבוּ עָלַ֗י פִּ֫יהֶ֥ם אָ֭מְרוּ הֶאָ֣ח ׀ הֶאָ֑ח רָאֲתָ֥ה עֵינֵֽינוּ׃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רָאִ֣יתָה יְ֭הוָה אַֽל־תֶּחֱרַ֑שׁ אֲ֝דֹנָ֗י אֲל־תִּרְחַ֥ק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הָעִ֣ירָה וְ֭הָקִיצָה לְמִשְׁפָּטִ֑י אֱלֹהַ֖י וַֽאדֹנָ֣י לְרִיבִֽי׃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שָׁפְטֵ֣נִי כְ֭צִדְקְךָ יְהוָ֥ה אֱלֹהָ֗י וְאַל־יִשְׂמְחוּ־לִֽי׃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אַל־יֹאמְר֣וּ בְ֭לִבָּם הֶאָ֣ח נַפְשֵׁ֑נוּ אַל־יֹ֝אמְר֗וּ בִּֽלַּעֲנֽוּהוּ׃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יֵ֘בֹ֤שׁוּ וְיַחְפְּר֨וּ ׀ יַחְדָּו֮ שְׂמֵחֵ֪י רָעָ֫תִ֥י יִֽלְבְּשׁוּ־בֹ֥שֶׁת וּכְלִמָּ֑ה הַֽמַּגְדִּילִ֥ים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יָרֹ֣נּוּ וְיִשְׂמְחוּ֮ חֲפֵצֵ֪י צִ֫דְקִ֥י וְיֹאמְר֣וּ תָ֭מִיד יִגְדַּ֣ל יְהוָ֑ה הֶ֝חָפֵ֗ץ שְׁל֣וֹם עַבְדּֽוֹ׃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וּ֭לְשׁוֹנִי תֶּהְגֶּ֣ה צִדְקֶ֑ךָ כָּל־הַ֝יּוֹם תְּהִלָּתֶֽךָ׃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׀ לְעֶֽבֶד־יְהוָ֬ה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נְאֻֽם־פֶּ֣שַׁע לָ֭רָשָׁע בְּקֶ֣רֶב לִבִּ֑י אֵֽין־פַּ֥חַד אֱ֝לֹהִ֗ים לְנֶ֣גֶד 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כִּֽי־הֶחֱלִ֣יק אֵלָ֣יו בְּעֵינָ֑יו לִמְצֹ֖א עֲוֺנ֣וֹ לִשְׂנֹֽא׃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דִּבְרֵי־פִ֭יו אָ֣וֶן וּמִרְמָ֑ה חָדַ֖ל לְהַשְׂכִּ֣יל לְהֵיטִֽיב׃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אָ֤וֶן ׀ יַחְשֹׁ֗ב עַֽל־מִשְׁכָּ֫ב֥וֹ יִ֭תְיַצֵּב עַל־דֶּ֣רֶךְ לֹא־ט֑וֹב רָ֝֗ע לֹ֣א יִמְאָֽס׃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יְ֭הוָה בְּהַשָּׁמַ֣יִם חַסְדֶּ֑ךָ אֱ֝מֽוּנָתְךָ֗ עַד־שְׁחָקִֽים׃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צִדְקָֽתְךָ֨ ׀ כְּֽהַרְרֵי־אֵ֗ל מִ֭שְׁפָּטֶךָ תְּה֣וֹם רַבָּ֑ה אָ֤דָֽם־וּבְהֵמָ֖ה תוֹשִׁ֣יעַ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מַה־יָּקָ֥ר חַסְדְּךָ֗ אֱלֹ֫הִ֥ים וּבְנֵ֥י אָדָ֑ם בְּצֵ֥ל כְּ֝נָפֶ֗יךָ יֶחֱסָיֽוּן׃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יִ֭רְוְיֻן מִדֶּ֣שֶׁן בֵּיתֶ֑ךָ וְנַ֖חַל עֲדָנֶ֣יךָ תַשְׁקֵֽם׃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כִּֽי־עִ֭מְּךָ מְק֣וֹר חַיִּ֑ים בְּ֝אוֹרְךָ֗ נִרְאֶה־אֽוֹר׃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מְשֹׁ֣ךְ חַ֭סְדְּךָ לְיֹדְעֶ֑יךָ וְ֝צִדְקָֽתְךָ֗ לְיִשְׁרֵי־לֵֽב׃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אַל־תְּ֭בוֹאֵנִי רֶ֣גֶל גַּאֲוָ֑ה וְיַד־רְ֝שָׁעִ֗ים אַל־תְּנִדֵֽנִי׃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שָׁ֣ם נָ֭פְלוּ פֹּ֣עֲלֵי אָ֑וֶן דֹּ֝ח֗וּ וְלֹא־יָ֥כְלוּ קֽוּם׃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אַל־תִּתְחַ֥ר בַּמְּרֵעִ֑ים אַל־תְּ֝קַנֵּ֗א בְּעֹשֵׂ֥י עַוְלָֽה׃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כִּ֣י כֶ֭חָצִיר מְהֵרָ֣ה יִמָּ֑לוּ וּכְיֶ֥רֶק דֶּ֝֗שֶׁא יִבּוֹלֽוּן׃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בְּטַ֣ח בַּֽ֭יהוָה וַעֲשֵׂה־ט֑וֹב שְׁכָן־אֶ֝֗רֶץ וּרְעֵ֥ה אֱמוּנָֽה׃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וְהִתְעַנַּ֥ג עַל־יְהוָ֑ה וְיִֽתֶּן־לְ֝ךָ֗ מִשְׁאֲלֹ֥ת לִבֶּֽךָ׃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גּ֣וֹל עַל־יְהוָ֣ה דַּרְכֶּ֑ךָ וּבְטַ֥ח עָ֝לָ֗יו וְה֣וּא יַעֲשֶֽׂה׃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וְהוֹצִ֣יא כָא֣וֹר צִדְקֶ֑ךָ וּ֝מִשְׁפָּטֶ֗ךָ כַּֽצָּהֳרָֽיִם׃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דּ֤וֹם ׀ לַיהוָה֮ וְהִתְח֪וֹלֵ֫ל ל֥וֹ אַל־תִּ֭תְחַר בְּמַצְלִ֣יחַ דַּרְכּ֑וֹ בְּ֝אִ֗ישׁ עֹשֶׂ֥ה מְזִמּֽוֹת׃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הֶ֣רֶף מֵ֭אַף וַעֲזֹ֣ב חֵמָ֑ה אַל־תִּ֝תְחַ֗ר אַךְ־לְהָרֵֽעַ׃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כִּֽי־מְ֭רֵעִים יִכָּרֵת֑וּן וְקֹוֵ֥י יְ֝הוָ֗ה הֵ֣מָּה יִֽירְשׁוּ־אָֽרֶץ׃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וְע֣וֹד מְ֭עַט וְאֵ֣ין רָשָׁ֑ע וְהִתְבּוֹנַ֖נְתָּ עַל־מְקוֹמ֣וֹ וְאֵינֶֽנּוּ׃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וַעֲנָוִ֥ים יִֽירְשׁוּ־אָ֑רֶץ וְ֝הִתְעַנְּג֗וּ עַל־רֹ֥ב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זֹמֵ֣ם רָ֭שָׁע לַצַּדִּ֑יק וְחֹרֵ֖ק עָלָ֣יו שִׁנָּֽיו׃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אֲדֹנָ֥י יִשְׂחַק־ל֑וֹ כִּֽי־רָ֝אָ֗ה כִּֽי־יָבֹ֥א יוֹמֽוֹ׃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חֶ֤רֶב ׀ פָּֽתְח֣וּ רְשָׁעִים֮ וְדָרְכ֪וּ קַ֫שְׁתָּ֥ם לְ֭הַפִּיל עָנִ֣י וְאֶבְי֑וֹן לִ֝טְב֗וֹחַ יִשְׁרֵי־דָֽרֶךְ׃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חַ֭רְבָּם תָּב֣וֹא בְלִבָּ֑ם וְ֝קַשְּׁתוֹתָ֗ם תִּשָּׁבַֽרְנָה׃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טוֹב־מְ֭עַט לַצַּדִּ֑יק מֵ֝הֲמ֗וֹן רְשָׁעִ֥ים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כִּ֤י זְרוֹע֣וֹת רְ֭שָׁעִים תִּשָּׁבַ֑רְנָה וְסוֹמֵ֖ךְ צַדִּיקִ֣ים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יוֹדֵ֣עַ יְ֭הוָה יְמֵ֣י תְמִימִ֑ם וְ֝נַחֲלָתָ֗ם לְעוֹלָ֥ם תִּהְיֶֽה׃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לֹֽא־יֵ֭בֹשׁוּ בְּעֵ֣ת רָעָ֑ה וּבִימֵ֖י רְעָב֣וֹן יִשְׂבָּֽעוּ׃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כִּ֤י רְשָׁעִ֨ים ׀ יֹאבֵ֗דוּ וְאֹיְבֵ֣י יְ֭הוָה כִּיקַ֣ר כָּרִ֑ים כָּל֖וּ בֶעָשָׁ֣ן כָּֽלוּ׃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לֹוֶ֣ה רָ֭שָׁע וְלֹ֣א יְשַׁלֵּ֑ם וְ֝צַדִּ֗יק חוֹנֵ֥ן וְנוֹתֵֽן׃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כִּ֣י מְ֭בֹרָכָיו יִ֣ירְשׁוּ אָ֑רֶץ וּ֝מְקֻלָּלָ֗יו יִכָּרֵֽתוּ׃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מֵ֭יְהוָה מִֽצְעֲדֵי־גֶ֥בֶר כּוֹנָ֗נוּ וְדַרְכּ֥וֹ יֶחְפָּֽץ׃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כִּֽי־יִפֹּ֥ל לֹֽא־יוּטָ֑ל כִּֽי־יְ֝הוָ֗ה סוֹמֵ֥ךְ 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נַ֤עַר ׀ הָיִ֗יתִי גַּם־זָ֫קַ֥נְתִּי וְֽלֹא־רָ֭אִיתִי צַדִּ֣יק נֶעֱזָ֑ב וְ֝זַרְע֗וֹ מְבַקֶּשׁ־לָֽחֶם׃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כָּל־הַ֭יּוֹם חוֹנֵ֣ן וּמַלְוֶ֑ה וְ֝זַרְע֗וֹ לִבְרָכָֽה׃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ס֣וּר מֵ֭רָע וַעֲשֵׂה־ט֗וֹב וּשְׁכֹ֥ן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כִּ֤י יְהוָ֨ה ׀ אֹ֘הֵ֤ב מִשְׁפָּ֗ט וְלֹא־יַעֲזֹ֣ב אֶת־חֲ֭סִידָיו לְעוֹלָ֣ם נִשְׁמָ֑רוּ וְזֶ֖רַע רְשָׁעִ֣ים נִכְרָֽת׃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צַדִּיקִ֥ים יִֽירְשׁוּ־אָ֑רֶץ וְיִשְׁכְּנ֖וּ לָעַ֣ד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פִּֽי־צַ֭דִּיק יֶהְגֶּ֣ה חָכְמָ֑ה וּ֝לְשׁוֹנ֗וֹ תְּדַבֵּ֥ר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תּוֹרַ֣ת אֱלֹהָ֣יו בְּלִבּ֑וֹ לֹ֖א תִמְעַ֣ד אֲשֻׁרָיו׃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צוֹפֶ֣ה רָ֭שָׁע לַצַּדִּ֑יק וּ֝מְבַקֵּ֗שׁ לַהֲמִיתוֹ׃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יְ֭הוָה לֹא־יַעַזְבֶ֣נּוּ בְיָד֑וֹ וְלֹ֥א יַ֝רְשִׁיעֶ֗נּוּ בְּהִשָּׁפְטֽוֹ׃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קַוֵּ֤ה אֶל־יְהוָ֨ה ׀ וּשְׁמֹ֬ר דַּרְכּ֗וֹ וִֽ֭ירוֹמִמְךָ לָרֶ֣שֶׁת אָ֑רֶץ בְּהִכָּרֵ֖ת רְשָׁעִ֣ים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רָ֭אִיתִי רָשָׁ֣ע עָרִ֑יץ וּ֝מִתְעָרֶ֗ה כְּאֶזְרָ֥ח רַעֲנָֽן׃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וַ֭יַּֽעֲבֹר וְהִנֵּ֣ה אֵינֶ֑נּוּ וָֽ֝אֲבַקְשֵׁ֗הוּ וְלֹ֣א נִמְצָֽא׃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שְׁמָר־תָּ֭ם וּרְאֵ֣ה יָשָׁ֑ר כִּֽי־אַחֲרִ֖ית לְאִ֣ישׁ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וּֽ֭פֹשְׁעִים נִשְׁמְד֣וּ יַחְדָּ֑ו אַחֲרִ֖ית רְשָׁעִ֣ים נִכְרָֽתָה׃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וּתְשׁוּעַ֣ת צַ֭דִּיקִים מֵיְהוָ֑ה מָֽ֝עוּזָּ֗ם בְּעֵ֣ת צָרָֽה׃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וַֽיַּעְזְרֵ֥ם יְהוָ֗ה וַֽיְפַ֫לְּטֵ֥ם יְפַלְּטֵ֣ם מֵ֭רְשָׁעִים וְיוֹשִׁיעֵ֑ם כִּי־חָ֥סוּ בֽוֹ׃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מִזְמ֖וֹר לְדָוִ֣ד לְהַזְכִּֽיר׃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יְֽהוָ֗ה אַל־בְּקֶצְפְּךָ֥ תוֹכִיחֵ֑נִי וּֽבַחֲמָתְךָ֥ תְיַסְּרֵֽנִי׃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כִּֽי־חִ֭צֶּיךָ נִ֣חֲתוּ בִ֑י וַתִּנְחַ֖ת עָלַ֣י 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אֵין־מְתֹ֣ם בִּ֭בְשָׂרִי מִפְּנֵ֣י זַעְמֶ֑ךָ אֵין־שָׁל֥וֹם בַּ֝עֲצָמַ֗י מִפְּנֵ֥י חַטָּאתִֽי׃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כִּ֣י עֲ֭וֺנֹתַי עָבְר֣וּ רֹאשִׁ֑י כְּמַשָּׂ֥א כָ֝בֵ֗ד יִכְבְּד֥וּ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הִבְאִ֣ישׁוּ נָ֭מַקּוּ חַבּוּרֹתָ֑י מִ֝פְּנֵ֗י אִוַּלְתִּֽי׃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נַעֲוֵ֣יתִי שַׁחֹ֣תִי עַד־מְאֹ֑ד כָּל־הַ֝יּ֗וֹם קֹדֵ֥ר הִלָּֽכְתִּי׃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כִּֽי־כְ֭סָלַי מָלְא֣וּ נִקְלֶ֑ה וְאֵ֥ין מְ֝תֹ֗ם בִּבְשָׂרִֽי׃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נְפוּג֣וֹתִי וְנִדְכֵּ֣יתִי עַד־מְאֹ֑ד שָׁ֝אַ֗גְתִּי מִֽנַּהֲמַ֥ת לִבִּֽי׃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אֲֽדֹנָי נֶגְדְּךָ֥ כָל־תַּאֲוָתִ֑י וְ֝אַנְחָתִ֗י מִמְּךָ֥ לֹא־נִסְתָּֽרָה׃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לִבִּ֣י סְ֭חַרְחַר עֲזָבַ֣נִי כֹחִ֑י וְֽאוֹר־עֵינַ֥י גַּם־הֵ֝֗ם אֵ֣ין אִתִּֽי׃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אֹֽהֲבַ֨י ׀ וְרֵעַ֗י מִנֶּ֣גֶד נִגְעִ֣י יַעֲמֹ֑דוּ וּ֝קְרוֹבַ֗י מֵרָחֹ֥ק עָמָֽדוּ׃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וַיְנַקְשׁ֤וּ ׀ מְבַקְשֵׁ֬י נַפְשִׁ֗י וְדֹרְשֵׁ֣י רָ֭עָתִי דִּבְּר֣וּ הַוּ֑וֹת וּ֝מִרְמ֗וֹת כָּל־הַיּ֥וֹם יֶהְגּֽוּ׃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וַאֲנִ֣י כְ֭חֵרֵשׁ לֹ֣א אֶשְׁמָ֑ע וּ֝כְאִלֵּ֗ם לֹ֣א יִפְתַּח־פִּֽיו׃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וָאֱהִ֗י כְּ֭אִישׁ אֲשֶׁ֣ר לֹא־שֹׁמֵ֑עַ וְאֵ֥ין בְּ֝פִ֗יו תּוֹכָחֽוֹת׃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כִּֽי־לְךָ֣ יְהוָ֣ה הוֹחָ֑לְתִּי אַתָּ֥ה תַ֝עֲנֶ֗ה אֲדֹנָ֥י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כִּֽי־אָ֭מַרְתִּי פֶּן־יִשְׂמְחוּ־לִ֑י בְּמ֥וֹט רַ֝גְלִ֗י עָלַ֥י הִגְדִּֽילוּ׃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כִּֽי־אֲ֭נִי לְצֶ֣לַע נָכ֑וֹן וּמַכְאוֹבִ֖י נֶגְדִּ֣י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כִּֽי־עֲוֺנִ֥י אַגִּ֑יד אֶ֝דְאַ֗ג מֵֽחַטָּאתִֽי׃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וְֽ֭אֹיְבַי חַיִּ֣ים עָצֵ֑מוּ וְרַבּ֖וּ שֹׂנְאַ֣י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וּמְשַׁלְּמֵ֣י רָ֭עָה תַּ֣חַת טוֹבָ֑ה יִ֝שְׂטְנ֗וּנִי תַּ֣חַת רדופי 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אַל־תַּֽעַזְבֵ֥נִי יְהוָ֑ה אֱ֝לֹהַ֗י אַל־תִּרְחַ֥ק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ח֥וּשָׁה לְעֶזְרָתִ֑י אֲ֝דֹנָ֗י תְּשׁוּעָתִֽי׃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לידיתון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אָמַ֗רְתִּי אֶֽשְׁמְרָ֣ה דְרָכַי֮ מֵחֲט֪וֹא בִלְשׁ֫וֹנִ֥י אֶשְׁמְרָ֥ה לְפִ֥י מַחְס֑וֹם בְּעֹ֖ד רָשָׁ֣ע לְנֶגְדִּֽי׃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נֶאֱלַ֣מְתִּי ד֭וּמִיָּה הֶחֱשֵׁ֣יתִי מִטּ֑וֹב וּכְאֵבִ֥י נֶעְכָּֽר׃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חַם־לִבִּ֨י ׀ בְּקִרְבִּ֗י בַּהֲגִיגִ֥י תִבְעַר־אֵ֑שׁ דִּ֝בַּ֗רְתִּי בִּלְשֽׁוֹנִי׃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הוֹדִ֘יעֵ֤נִי יְהוָ֨ה ׀ קִצִּ֗י וּמִדַּ֣ת יָמַ֣י מַה־הִ֑יא אֵ֝דְעָ֗ה מֶה־חָדֵ֥ל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הִנֵּ֤ה טְפָח֨וֹת ׀ נָ֘תַ֤תָּה יָמַ֗י וְחֶלְדִּ֣י כְאַ֣יִן נֶגְדֶּ֑ךָ אַ֥ךְ כָּֽל־הֶ֥בֶל כָּל־אָ֝דָ֗ם נִצָּ֥ב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אַךְ־בְּצֶ֤לֶם ׀ יִֽתְהַלֶּךְ־אִ֗ישׁ אַךְ־הֶ֥בֶל יֶהֱמָי֑וּן יִ֝צְבֹּ֗ר וְֽלֹא־יֵדַ֥ע מִי־אֹסְפָֽם׃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וְעַתָּ֣ה מַה־קִּוִּ֣יתִי אֲדֹנָ֑י תּ֝וֹחַלְתִּ֗י לְךָ֣ 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מִכָּל־פְּשָׁעַ֥י הַצִּילֵ֑נִי חֶרְפַּ֥ת נָ֝בָ֗ל אַל־תְּשִׂימֵֽנִי׃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נֶ֭אֱלַמְתִּי לֹ֣א אֶפְתַּח־פִּ֑י כִּ֖י אַתָּ֣ה עָשִֽׂיתָ׃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הָסֵ֣ר מֵעָלַ֣י נִגְעֶ֑ךָ מִתִּגְרַ֥ת יָ֝דְךָ֗ אֲנִ֣י כָלִֽיתִי׃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בְּֽתוֹכָ֘ח֤וֹת עַל־עָוֺ֨ן ׀ יִסַּ֬רְתָּ אִ֗ישׁ וַתֶּ֣מֶס כָּעָ֣שׁ חֲמוּד֑וֹ אַ֤ךְ הֶ֖בֶל כָּל־אָדָ֣ם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שִֽׁמְעָ֥ה־תְפִלָּתִ֨י ׀ יְהוָ֡ה וְשַׁוְעָתִ֨י ׀ הַאֲזִינָה֮ אֶֽל־דִּמְעָתִ֗י אַֽל־תֶּ֫חֱרַ֥שׁ כִּ֤י גֵ֣ר אָנֹכִ֣י עִמָּ֑ךְ תּ֝וֹשָׁ֗ב כְּכָל־אֲבוֹתָֽי׃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הָשַׁ֣ע מִמֶּ֣נִּי וְאַבְלִ֑יגָה בְּטֶ֖רֶם אֵלֵ֣ךְ וְאֵינֶֽנִּי׃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לַ֝מְנַצֵּ֗חַ לְדָוִ֥ד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קַוֺּ֣ה קִוִּ֣יתִי יְהוָ֑ה וַיֵּ֥ט אֵ֝לַ֗י וַיִּשְׁמַ֥ע שַׁוְעָתִֽי׃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וַיַּעֲלֵ֤נִי ׀ מִבּ֥וֹר שָׁאוֹן֮ מִטִּ֪יט הַיָּ֫וֵ֥ן וַיָּ֖קֶם עַל־סֶ֥לַע רַגְלַ֗י כּוֹנֵ֥ן אֲשֻׁרָֽי׃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וַיִּתֵּ֬ן בְּפִ֨י ׀ שִׁ֥יר חָדָשׁ֮ תְּהִלָּ֪ה לֵֽאלֹ֫הֵ֥ינוּ יִרְא֣וּ רַבִּ֣ים וְיִירָ֑אוּ וְ֝יִבְטְח֗וּ בַּיהוָֽה׃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אַ֥שְֽׁרֵי הַגֶּ֗בֶר אֲשֶׁר־שָׂ֣ם יְ֭הֹוָה מִבְטַח֑וֹ וְֽלֹא־פָנָ֥ה אֶל־רְ֝הָבִ֗ים וְשָׂטֵ֥י כָזָֽב׃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רַבּ֤וֹת עָשִׂ֨יתָ ׀ אַתָּ֤ה ׀ יְהוָ֣ה אֱלֹהַי֮ נִֽפְלְאֹתֶ֥יךָ וּמַחְשְׁבֹתֶ֗יךָ אֵ֫לֵ֥ינוּ אֵ֤ין ׀ עֲרֹ֬ךְ אֵלֶ֗יךָ אַגִּ֥ידָה וַאֲדַבֵּ֑רָה עָ֝צְמ֗וּ מִסַּפֵּֽר׃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זֶ֤בַח וּמִנְחָ֨ה ׀ לֹֽא־חָפַ֗צְתָּ אָ֭זְנַיִם כָּרִ֣יתָ לִּ֑י עוֹלָ֥ה וַ֝חֲטָאָ֗ה לֹ֣א שָׁאָֽלְתָּ׃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אָ֣ז אָ֭מַרְתִּי הִנֵּה־בָ֑אתִי בִּמְגִלַּת־סֵ֝֗פֶר כָּת֥וּב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לַֽעֲשֽׂוֹת־רְצוֹנְךָ֣ אֱלֹהַ֣י חָפָ֑צְתִּי וְ֝ת֥וֹרָתְךָ֗ בְּת֣וֹךְ מֵעָֽי׃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בִּשַּׂ֤רְתִּי צֶ֨דֶק ׀ בְּקָ֘הָ֤ל רָ֗ב הִנֵּ֣ה שְׂ֭פָתַי לֹ֣א אֶכְלָ֑א יְ֝הוָ֗ה אַתָּ֥ה יָדָֽעְתָּ׃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צִדְקָתְךָ֬ לֹא־כִסִּ֨יתִי ׀ בְּת֬וֹךְ לִבִּ֗י אֱמוּנָתְךָ֣ וּתְשׁוּעָתְךָ֣ אָמָ֑רְתִּי לֹא־כִחַ֥דְתִּי חַסְדְּךָ֥ וַ֝אֲמִתְּךָ֗ לְקָהָ֥ל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אַתָּ֤ה יְהוָ֗ה לֹא־תִכְלָ֣א רַחֲמֶ֣יךָ מִמֶּ֑נִּי חַסְדְּךָ֥ וַ֝אֲמִתְּךָ֗ תָּמִ֥יד יִצְּרֽוּנִי׃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כִּ֤י אָפְפ֥וּ־עָלַ֨י ׀ רָע֡וֹת עַד־אֵ֬ין מִסְפָּ֗ר הִשִּׂיג֣וּנִי עֲ֭וֺנֹתַי וְלֹא־יָכֹ֣לְתִּי לִרְא֑וֹת עָצְמ֥וּ מִשַּֽׂעֲר֥וֹת רֹ֝אשִׁ֗י וְלִבִּ֥י עֲזָבָֽנִי׃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רְצֵ֣ה יְ֭הוָה לְהַצִּילֵ֑נִי יְ֝הוָ֗ה לְעֶזְרָ֥תִי חֽוּשָׁה׃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יֵ֘בֹ֤שׁוּ וְיַחְפְּר֨וּ ׀ יַחַד֮ מְבַקְשֵׁ֥י נַפְשִׁ֗י לִסְפּ֫וֹתָ֥הּ יִסֹּ֣גוּ אָ֭חוֹר וְיִכָּלְמ֑וּ חֲ֝פֵצֵ֗י רָעָתִֽי׃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יָ֭שֹׁמּוּ עַל־עֵ֣קֶב בָּשְׁתָּ֑ם הָאֹמְרִ֥ים לִ֝֗י הֶ֘אָ֥ח ׀ הֶאָֽח׃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יָ֘שִׂ֤ישׂוּ וְיִשְׂמְח֨וּ ׀ בְּךָ֗ כָּֽל־מְבַ֫קְשֶׁ֥יךָ יֹאמְר֣וּ תָ֭מִיד יִגְדַּ֣ל יְהוָ֑ה אֹֽ֝הֲבֵ֗י תְּשׁוּעָתֶֽךָ׃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וַאֲנִ֤י ׀ עָנִ֣י וְאֶבְיוֹן֮ אֲדֹנָ֪י יַחֲשָׁ֫ב לִ֥י עֶזְרָתִ֣י וּמְפַלְטִ֣י אַ֑תָּה אֱ֝לֹהַ֗י אַל־תְּאַחַֽר׃</w:t>
      </w:r>
    </w:p>
    <w:p>
      <w:pPr>
        <w:pStyle w:val="Heading2"/>
        <w:bidi/>
      </w:pPr>
      <w:r>
        <w:rPr>
          <w:rtl/>
          <w:cs/>
          <w:lang w:val="he_IL" w:bidi="he_IL"/>
        </w:rPr>
        <w:t>Psalms 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אַ֭שְׁרֵי מַשְׂכִּ֣יל אֶל־דָּ֑ל בְּי֥וֹם רָ֝עָ֗ה יְֽמַלְּטֵ֥הוּ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יְהוָ֤ה ׀ יִשְׁמְרֵ֣הוּ וִֽ֭יחַיֵּהוּ יאשר בָּאָ֑רֶץ וְאַֽל־תִּ֝תְּנֵ֗הוּ בְּנֶ֣פֶשׁ אֹיְבָֽיו׃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יְֽהוָ֗ה יִ֭סְעָדֶנּוּ עַל־עֶ֣רֶשׂ דְּוָ֑י כָּל־מִ֝שְׁכָּב֗וֹ הָפַ֥כְתָּ בְחָלְיֽוֹ׃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אֲֽנִי־אָ֭מַרְתִּי יְהוָ֣ה חָנֵּ֑נִי רְפָאָ֥ה נַ֝פְשִׁ֗י כִּי־חָטָ֥אתִי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אוֹיְבַ֗י יֹאמְר֣וּ רַ֣ע לִ֑י מָתַ֥י יָ֝מ֗וּת וְאָבַ֥ד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וְאִם־בָּ֤א לִרְא֨וֹת ׀ שָׁ֤וְא יְדַבֵּ֗ר לִבּ֗וֹ יִקְבָּץ־אָ֥וֶן ל֑וֹ יֵצֵ֖א לַח֣וּץ יְדַבֵּֽר׃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יַ֗חַד עָלַ֣י יִ֭תְלַחֲשׁוּ כָּל־שֹׂנְאָ֑י עָלַ֓י ׀ יַחְשְׁב֖וּ רָעָ֣ה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דְּֽבַר־בְּ֭לִיַּעַל יָצ֣וּק בּ֑וֹ וַאֲשֶׁ֥ר שָׁ֝כַ֗ב לֹא־יוֹסִ֥יף לָקֽוּם׃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גַּם־אִ֤ישׁ שְׁלוֹמִ֨י ׀ אֲשֶׁר־בָּטַ֣חְתִּי ב֭וֹ אוֹכֵ֣ל לַחְמִ֑י הִגְדִּ֖יל עָלַ֣י עָקֵֽב׃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וְאַתָּ֤ה יְהוָ֗ה חָנֵּ֥נִי וַהֲקִימֵ֑נִי וַֽאֲשַׁלְּמָ֥ה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בְּזֹ֣את יָ֭דַעְתִּי כִּֽי־חָפַ֣צְתָּ בִּ֑י כִּ֤י לֹֽא־יָרִ֖יעַ אֹיְבִ֣י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וַאֲנִ֗י בְּ֭תֻמִּי תָּמַ֣כְתָּ בִּ֑י וַתַּצִּיבֵ֖נִי לְפָנֶ֣יךָ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בָּ֘ר֤וּךְ יְהוָ֨ה ׀ אֱלֹ֘הֵ֤י יִשְׂרָאֵ֗ל מֵֽ֭הָעוֹלָם וְעַ֥ד הָעוֹלָ֗ם אָ֘מֵ֥ן ׀ וְאָמֵֽן׃</w:t>
      </w:r>
    </w:p>
    <w:p>
      <w:pPr>
        <w:pStyle w:val="Heading2"/>
        <w:bidi/>
      </w:pPr>
      <w:r>
        <w:rPr>
          <w:rtl/>
          <w:cs/>
          <w:lang w:val="he_IL" w:bidi="he_IL"/>
        </w:rPr>
        <w:t>Psalms 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מַשְׂכִּ֥יל לִבְנֵי־קֹֽרַח׃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כְּאַיָּ֗ל תַּעֲרֹ֥ג עַל־אֲפִֽיקֵי־מָ֑יִם כֵּ֤ן נַפְשִׁ֨י תַעֲרֹ֖ג אֵלֶ֣יךָ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צָמְאָ֬ה נַפְשִׁ֨י ׀ לֵאלֹהִים֮ לְאֵ֪ל חָ֥י מָתַ֥י אָב֑וֹא וְ֝אֵרָאֶ֗ה פְּנֵ֣י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הָֽיְתָה־לִּ֬י דִמְעָתִ֣י לֶ֭חֶם יוֹמָ֣ם וָלָ֑יְלָה בֶּאֱמֹ֥ר אֵלַ֥י כָּל־הַ֝יּ֗וֹם אַיֵּ֥ה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אֵ֤לֶּה אֶזְכְּרָ֨ה ׀ וְאֶשְׁפְּכָ֬ה עָלַ֨י ׀ נַפְשִׁ֗י כִּ֤י אֶֽעֱבֹ֨ר ׀ בַּסָּךְ֮ אֶדַּדֵּ֗ם עַד־בֵּ֥ית אֱלֹ֫הִ֥ים בְּקוֹל־רִנָּ֥ה וְתוֹדָ֗ה הָמ֥וֹן חוֹגֵֽג׃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מַה־תִּשְׁתּ֬וֹחֲחִ֨י ׀ נַפְשִׁי֮ וַתֶּהֱמִ֪י עָ֫לָ֥י הוֹחִ֣ילִי לֵֽ֭אלֹהִים כִּי־ע֥וֹד אוֹדֶ֗נּוּ יְשׁוּע֥וֹת 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אֱֽלֹהַ֗י עָלַי֮ נַפְשִׁ֪י תִשְׁתּ֫וֹחָ֥ח עַל־כֵּ֗ן אֶ֭זְכָּרְךָ מֵאֶ֣רֶץ יַרְדֵּ֑ן וְ֝חֶרְמוֹנִ֗ים מֵהַ֥ר מִצְעָֽר׃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תְּהֽוֹם־אֶל־תְּה֣וֹם ק֭וֹרֵא לְק֣וֹל צִנּוֹרֶ֑יךָ כָּֽל־מִשְׁבָּרֶ֥יךָ וְ֝גַלֶּ֗יךָ עָלַ֥י עָבָֽרוּ׃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יוֹמָ֤ם ׀ יְצַוֶּ֬ה יְהוָ֨ה ׀ חַסְדּ֗וֹ וּ֭בַלַּיְלָה שירה עִמִּ֑י תְּ֝פִלָּ֗ה לְאֵ֣ל חַיָּֽי׃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אוֹמְרָ֤ה ׀ לְאֵ֥ל סַלְעִי֮ לָמָ֪ה שְׁכַ֫חְתָּ֥נִי לָֽמָּה־קֹדֵ֥ר אֵלֵ֗ךְ בְּלַ֣חַץ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בְּרֶ֤צַח ׀ בְּֽעַצְמוֹתַ֗י חֵרְפ֥וּנִי צוֹרְרָ֑י בְּאָמְרָ֥ם אֵלַ֥י כָּל־הַ֝יּ֗וֹם אַיֵּ֥ה אֱלֹהֶֽיךָ׃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מַה־תִּשְׁתּ֬וֹחֲחִ֨י ׀ נַפְשִׁי֮ וּֽמַה־תֶּהֱמִ֪י עָ֫לָ֥י הוֹחִ֣ילִי לֵֽ֭אלֹהִים כִּי־ע֣וֹד אוֹדֶ֑נּוּ יְשׁוּעֹ֥ת פָּ֝נַ֗י וֵֽאלֹהָֽי׃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43:1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שָׁפְטֵ֤נִי אֱלֹהִ֨ים ׀ וְרִ֘יבָ֤ה רִיבִ֗י מִגּ֥וֹי לֹא־חָסִ֑יד מֵ֤אִישׁ־מִרְמָ֖ה וְעַוְלָ֣ה תְפַלְּטֵֽנִי׃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כִּֽי־אַתָּ֤ה ׀ אֱלֹהֵ֣י מָֽעוּזִּי֮ לָמָ֪ה זְנַ֫חְתָּ֥נִי לָֽמָּה־קֹדֵ֥ר אֶתְהַלֵּ֗ךְ בְּלַ֣חַץ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שְׁלַח־אוֹרְךָ֣ וַ֭אֲמִתְּךָ הֵ֣מָּה יַנְח֑וּנִי יְבִיא֥וּנִי אֶל־הַֽר־קָ֝דְשְׁךָ֗ וְאֶל־מִשְׁכְּנוֹתֶֽיךָ׃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וְאָב֤וֹאָה ׀ אֶל־מִזְבַּ֬ח אֱלֹהִ֗ים אֶל־אֵל֮ שִׂמְחַ֪ת גִּ֫ילִ֥י וְאוֹדְךָ֥ בְכִנּ֗וֹר אֱלֹהִ֥ים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מַה־תִּשְׁתּ֬וֹחֲחִ֨י ׀ נַפְשִׁי֮ וּֽמַה־תֶּהֱמִ֪י עָ֫לָ֥י הוֹחִ֣ילִי לֵֽ֭אלֹהִים כִּי־ע֣וֹד אוֹדֶ֑נּוּ יְשׁוּעֹ֥ת פָּ֝נַ֗י וֵֽאלֹהָֽי׃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44:1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לִבְנֵי־קֹ֬רַח מַשְׂכִּֽיל׃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אֱלֹהִ֤ים ׀ בְּאָזְנֵ֬ינוּ שָׁמַ֗עְנוּ אֲבוֹתֵ֥ינוּ סִפְּרוּ־לָ֑נוּ פֹּ֥עַל פָּעַ֥לְתָּ בִֽ֝ימֵיהֶ֗ם בִּ֣ימֵי 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אַתָּ֤ה ׀ יָדְךָ֡ גּוֹיִ֣ם ה֭וֹרַשְׁתָּ וַתִּטָּעֵ֑ם תָּרַ֥ע לְ֝אֻמִּ֗ים וַֽתְּשַׁלְּחֵֽם׃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לֹ֪א בְחַרְבָּ֡ם יָ֥רְשׁוּ אָ֗רֶץ וּזְרוֹעָם֮ לֹא־הוֹשִׁ֪יעָ֫ה לָּ֥מוֹ כִּֽי־יְמִֽינְךָ֣ וּ֭זְרוֹעֲךָ וְא֥וֹר פָּנֶ֗יךָ כִּ֣י רְצִיתָֽם׃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אַתָּה־ה֣וּא מַלְכִּ֣י אֱלֹהִ֑ים צַ֝וֵּ֗ה יְשׁוּע֥וֹת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בְּ֭ךָ צָרֵ֣ינוּ נְנַגֵּ֑חַ בְּ֝שִׁמְךָ֗ נָב֥וּס קָמֵֽינוּ׃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לֹ֣א בְקַשְׁתִּ֣י אֶבְטָ֑ח וְ֝חַרְבִּ֗י לֹ֣א תוֹשִׁיעֵֽנִי׃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כִּ֣י ה֭וֹשַׁעְתָּנוּ מִצָּרֵ֑ינוּ וּמְשַׂנְאֵ֥ינוּ הֱבִישֽׁוֹתָ׃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בֵּֽ֭אלֹהִים הִלַּלְ֣נוּ כָל־הַיּ֑וֹם וְשִׁמְךָ֓ ׀ לְעוֹלָ֖ם נוֹדֶ֣ה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אַף־זָ֭נַחְתָּ וַתַּכְלִימֵ֑נוּ וְלֹא־תֵ֝צֵ֗א בְּצִבְאוֹתֵֽינוּ׃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תְּשִׁיבֵ֣נוּ אָ֭חוֹר מִנִּי־צָ֑ר וּ֝מְשַׂנְאֵ֗ינוּ שָׁ֣סוּ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תִּ֭תְּנֵנוּ כְּצֹ֣אן מַאֲכָ֑ל וּ֝בַגּוֹיִ֗ם זֵרִיתָֽנוּ׃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תִּמְכֹּֽר־עַמְּךָ֥ בְלֹא־ה֑וֹן וְלֹ֥א־רִ֝בִּ֗יתָ בִּמְחִירֵיהֶֽם׃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תְּשִׂימֵ֣נוּ חֶ֭רְפָּה לִשְׁכֵנֵ֑ינוּ לַ֥עַג וָ֝קֶ֗לֶס לִסְבִיבוֹתֵֽינוּ׃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תְּשִׂימֵ֣נוּ מָ֭שָׁל בַּגּוֹיִ֑ם מְנֽוֹד־רֹ֝֗אשׁ בַּל־אֻמִּֽים׃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כָּל־הַ֭יּוֹם כְּלִמָּתִ֣י נֶגְדִּ֑י וּבֹ֖שֶׁת פָּנַ֣י כִּסָּֽתְנִי׃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מִ֭קּוֹל מְחָרֵ֣ף וּמְגַדֵּ֑ף מִפְּנֵ֥י א֝וֹיֵ֗ב וּמִתְנַקֵּֽם׃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כָּל־זֹ֣את בָּ֭אַתְנוּ וְלֹ֣א שְׁכַחֲנ֑וּךָ וְלֹֽא־שִׁ֝קַּ֗רְנוּ בִּבְרִיתֶֽךָ׃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לֹא־נָס֣וֹג אָח֣וֹר לִבֵּ֑נוּ וַתֵּ֥ט אֲשֻׁרֵ֗ינוּ מִנִּ֥י אָרְחֶֽךָ׃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כִּ֣י דִ֭כִּיתָנוּ בִּמְק֣וֹם תַּנִּ֑ים וַתְּכַ֖ס עָלֵ֣ינוּ בְצַלְמָֽוֶת׃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אִם־שָׁ֭כַחְנוּ שֵׁ֣ם אֱלֹהֵ֑ינוּ וַנִּפְרֹ֥שׂ כַּ֝פֵּ֗ינוּ לְאֵ֣ל זָֽר׃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הֲלֹ֣א אֱ֭לֹהִים יַֽחֲקָר־זֹ֑את כִּֽי־ה֥וּא יֹ֝דֵ֗עַ תַּעֲלֻמ֥וֹת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כִּֽי־עָ֭לֶיךָ הֹרַ֣גְנוּ כָל־הַיּ֑וֹם נֶ֝חְשַׁ֗בְנוּ כְּצֹ֣אן טִבְחָֽה׃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ע֤וּרָה ׀ לָ֖מָּה תִישַׁ֥ן ׀ אֲדֹנָ֑י הָ֝קִ֗יצָה אַל־תִּזְנַ֥ח לָנֶֽצַח׃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לָֽמָּה־פָנֶ֥יךָ תַסְתִּ֑יר תִּשְׁכַּ֖ח עָנְיֵ֣נוּ וְֽלַחֲצֵֽנוּ׃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כִּ֤י שָׁ֣חָה לֶעָפָ֣ר נַפְשֵׁ֑נוּ דָּבְקָ֖ה לָאָ֣רֶץ בִּטְנֵֽנוּ׃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ק֭וּמָֽה עֶזְרָ֣תָה לָּ֑נוּ וּ֝פְדֵ֗נוּ לְמַ֣עַן חַסְדֶּֽךָ׃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45:1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לַמְנַצֵּ֣חַ עַל־שֹׁ֭שַׁנִּים לִבְנֵי־קֹ֑רַח מַ֝שְׂכִּ֗יל שִׁ֣יר יְדִידֹֽת׃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רָ֘חַ֤שׁ לִבִּ֨י ׀ דָּ֘בָ֤ר ט֗וֹב אֹמֵ֣ר אָ֭נִי מַעֲשַׂ֣י לְמֶ֑לֶךְ לְ֝שׁוֹנִ֗י עֵ֤ט ׀ סוֹפֵ֬ר מָהִֽיר׃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יָפְיָפִ֡יתָ מִבְּנֵ֬י אָדָ֗ם ה֣וּצַק חֵ֭ן בְּשְׂפְתוֹתֶ֑יךָ עַל־כֵּ֤ן בֵּֽרַכְךָ֖ אֱלֹהִ֣ים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חֲגֽוֹר־חַרְבְּךָ֣ עַל־יָרֵ֣ךְ גִּבּ֑וֹר ה֝וֹדְךָ֗ וַהֲדָרֶֽךָ׃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וַהֲדָ֬רְךָ֨ ׀ צְלַ֬ח רְכַ֗ב עַֽל־דְּבַר־אֱ֭מֶת וְעַנְוָה־צֶ֑דֶק וְתוֹרְךָ֖ נוֹרָא֣וֹת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חִצֶּ֗יךָ שְׁנ֫וּנִ֥ים עַ֭מִּים תַּחְתֶּ֣יךָ יִפְּל֑וּ בְּ֝לֵ֗ב אוֹיְבֵ֥י הַמֶּֽלֶךְ׃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כִּסְאֲךָ֣ אֱ֭לֹהִים עוֹלָ֣ם וָעֶ֑ד שֵׁ֥בֶט מִ֝ישֹׁ֗ר שֵׁ֣בֶט מַלְכוּתֶֽךָ׃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אָהַ֣בְתָּ צֶּדֶק֮ וַתִּשְׂנָ֫א רֶ֥שַׁע עַל־כֵּ֤ן ׀ מְשָׁחֲךָ֡ אֱלֹהִ֣ים אֱ֭לֹהֶיךָ שֶׁ֥מֶן שָׂשׂ֗וֹן מֵֽחֲבֵרֶֽיךָ׃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מֹר־וַאֲהָל֣וֹת קְ֭צִיעוֹת כָּל־בִּגְדֹתֶ֑יךָ מִֽן־הֵ֥יכְלֵי שֵׁ֝֗ן מִנִּ֥י שִׂמְּחֽוּךָ׃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בְּנ֣וֹת מְ֭לָכִים בְּיִקְּרוֹתֶ֑יךָ נִצְּבָ֥ה שֵׁגַ֥ל לִֽ֝ימִינְךָ֗ בְּכֶ֣תֶם אוֹפִֽיר׃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שִׁמְעִי־בַ֣ת וּ֭רְאִי וְהַטִּ֣י אָזְנֵ֑ךְ וְשִׁכְחִ֥י עַ֝מֵּ֗ךְ וּבֵ֥ית אָבִֽיךְ׃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וְיִתְאָ֣ו הַמֶּ֣לֶךְ יָפְיֵ֑ךְ כִּי־ה֥וּא אֲ֝דֹנַ֗יִךְ וְהִשְׁתַּֽחֲוִי־לֽוֹ׃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וּבַֽת־צֹ֨ר ׀ בְּ֭מִנְחָה פָּנַ֥יִךְ יְחַלּ֗וּ עֲשִׁ֣ירֵי 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כָּל־כְּבוּדָּ֣ה בַת־מֶ֣לֶךְ פְּנִ֑ימָה מִֽמִּשְׁבְּצ֖וֹת זָהָ֣ב לְבוּשָֽׁהּ׃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לִרְקָמוֹת֮ תּוּבַ֪ל לַ֫מֶּ֥לֶךְ בְּתוּל֣וֹת אַ֭חֲרֶיהָ רֵעוֹתֶ֑יהָ מ֖וּבָא֣וֹת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תּ֭וּבַלְנָה בִּשְׂמָחֹ֣ת וָגִ֑יל תְּ֝בֹאֶ֗ינָה בְּהֵ֣יכַל 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תַּ֣חַת אֲ֭בֹתֶיךָ יִהְי֣וּ בָנֶ֑יךָ תְּשִׁיתֵ֥מוֹ לְ֝שָׂרִ֗ים בְּכָל־הָאָֽרֶץ׃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אַזְכִּ֣ירָה שִׁ֭מְךָ בְּכָל־דֹּ֣ר וָדֹ֑ר עַל־כֵּ֥ן עַמִּ֥ים יְ֝הוֹדֻ֗ךָ לְעֹלָ֥ם וָעֶֽד׃</w:t>
      </w:r>
    </w:p>
    <w:p>
      <w:pPr>
        <w:pStyle w:val="Heading2"/>
        <w:bidi/>
      </w:pPr>
      <w:r>
        <w:rPr>
          <w:rtl/>
          <w:cs/>
          <w:lang w:val="he_IL" w:bidi="he_IL"/>
        </w:rPr>
        <w:t>Psalms 46:1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לִבְנֵי־קֹ֑רַח עַֽל־עֲלָמ֥וֹת 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אֱלֹהִ֣ים לָ֭נוּ מַחֲסֶ֣ה וָעֹ֑ז עֶזְרָ֥ה בְ֝צָר֗וֹת נִמְצָ֥א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עַל־כֵּ֣ן לֹא־נִ֭ירָא בְּהָמִ֣יר אָ֑רֶץ וּבְמ֥וֹט הָ֝רִ֗ים בְּלֵ֣ב יַמִּֽים׃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יֶהֱמ֣וּ יֶחְמְר֣וּ מֵימָ֑יו יִֽרְעֲשֽׁוּ־הָרִ֖ים בְּגַאֲוָת֣וֹ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נָהָ֗ר פְּלָגָ֗יו יְשַׂמְּח֥וּ עִיר־אֱלֹהִ֑ים קְ֝דֹ֗שׁ מִשְׁכְּנֵ֥י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אֱלֹהִ֣ים בְּ֭קִרְבָּהּ בַּל־תִּמּ֑וֹט יַעְזְרֶ֥הָ אֱ֝לֹהִ֗ים לִפְנ֥וֹת 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הָמ֣וּ ג֭וֹיִם מָ֣טוּ מַמְלָכ֑וֹת נָתַ֥ן בְּ֝קוֹל֗וֹ תָּמ֥וּג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יְהוָ֣ה צְבָא֣וֹת עִמָּ֑נוּ מִשְׂגָּֽב־לָ֝נוּ אֱלֹהֵ֖י יַעֲקֹ֣ב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לְֽכוּ־חֲ֭זוּ מִפְעֲל֣וֹת יְהוָ֑ה אֲשֶׁר־שָׂ֖ם שַׁמּ֣וֹת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מַשְׁבִּ֥ית מִלְחָמוֹת֮ עַד־קְצֵ֪ה הָ֫אָ֥רֶץ קֶ֣שֶׁת יְ֭שַׁבֵּר וְקִצֵּ֣ץ חֲנִ֑ית עֲ֝גָל֗וֹת יִשְׂרֹ֥ף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הַרְפּ֣וּ וּ֭דְעוּ כִּי־אָנֹכִ֣י אֱלֹהִ֑ים אָר֥וּם בַּ֝גּוֹיִ֗ם אָר֥וּם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יְהוָ֣ה צְבָא֣וֹת עִמָּ֑נוּ מִשְׂגָּֽב־לָ֝נוּ אֱלֹהֵ֖י יַעֲקֹ֣ב סֶֽלָה׃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47:1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׀ לִבְנֵי־קֹ֬רַח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כָּֽל־הָ֭עַמִּים תִּקְעוּ־כָ֑ף הָרִ֥יעוּ לֵ֝אלֹהִ֗ים בְּק֣וֹל רִנָּֽה׃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כִּֽי־יְהוָ֣ה עֶלְי֣וֹן נוֹרָ֑א מֶ֥לֶךְ גָּ֝דוֹל עַל־כָּל־הָאָֽרֶץ׃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יַדְבֵּ֣ר עַמִּ֣ים תַּחְתֵּ֑ינוּ וּ֝לְאֻמִּ֗ים תַּ֣חַת רַגְלֵֽינוּ׃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יִבְחַר־לָ֥נוּ אֶת־נַחֲלָתֵ֑נוּ אֶ֥ת גְּא֨וֹן יַעֲקֹ֖ב אֲשֶׁר־אָהֵ֣ב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עָלָ֣ה אֱ֭לֹהִים בִּתְרוּעָ֑ה יְ֝הֹוָ֗ה בְּק֣וֹל שׁוֹפָֽר׃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זַמְּר֣וּ אֱלֹהִ֣ים זַמֵּ֑רוּ זַמְּר֖וּ לְמַלְכֵּ֣נוּ זַמֵּֽרוּ׃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מֶ֖לֶךְ כָּל־הָאָ֥רֶץ אֱלֹהִ֗ים זַמְּר֥וּ מַשְׂכִּֽיל׃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מָלַ֣ךְ אֱ֭לֹהִים עַל־גּוֹיִ֑ם אֱ֝לֹהִ֗ים יָשַׁ֤ב ׀ עַל־כִּסֵּ֬א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נְדִ֘יבֵ֤י עַמִּ֨ים ׀ נֶאֱסָ֗פוּ עַם֮ אֱלֹהֵ֪י אַבְרָ֫הָ֥ם כִּ֣י לֵֽ֭אלֹהִים מָֽגִנֵּי־אֶ֗רֶץ מְאֹ֣ד נַעֲלָֽה׃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48:1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מִ֝זְמוֹר לִבְנֵי־קֹֽרַח׃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גָּ֘ד֤וֹל יְהוָ֣ה וּמְהֻלָּ֣ל מְאֹ֑ד בְּעִ֥יר אֱ֝לֹהֵ֗ינוּ הַר־קָדְשֽׁוֹ׃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יְפֵ֥ה נוֹף֮ מְשׂ֪וֹשׂ כָּל־הָ֫אָ֥רֶץ הַר־צִ֭יּוֹן יַרְכְּתֵ֣י צָפ֑וֹן קִ֝רְיַ֗ת מֶ֣לֶךְ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אֱלֹהִ֥ים בְּאַרְמְנוֹתֶ֗יהָ נוֹדַ֥ע לְמִשְׂגָּֽב׃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כִּֽי־הִנֵּ֣ה הַ֭מְּלָכִים נֽוֹעֲד֑וּ עָבְר֥וּ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הֵ֣מָּה רָ֭אוּ כֵּ֣ן תָּמָ֑הוּ נִבְהֲל֥וּ נֶחְפָּֽזוּ׃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רְ֭עָדָה אֲחָזָ֣תַם שָׁ֑ם חִ֝֗יל כַּיּוֹלֵֽדָה׃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בְּר֥וּחַ קָדִ֑ים תְּ֝שַׁבֵּ֗ר אֳנִיּ֥וֹת תַּרְשִֽׁישׁ׃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כַּאֲשֶׁ֤ר שָׁמַ֨עְנוּ ׀ כֵּ֤ן רָאִ֗ינוּ בְּעִיר־יְהוָ֣ה צְ֭בָאוֹת בְּעִ֣יר אֱלֹהֵ֑ינוּ אֱלֹ֘הִ֤ים יְכוֹנְנֶ֖הָ עַד־עוֹלָ֣ם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דִּמִּ֣ינוּ אֱלֹהִ֣ים חַסְדֶּ֑ךָ בְּ֝קֶ֗רֶב הֵיכָלֶֽךָ׃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כְּשִׁמְךָ֤ אֱלֹהִ֗ים כֵּ֣ן תְּ֭הִלָּתְךָ עַל־קַצְוֵי־אֶ֑רֶץ צֶ֝֗דֶק מָלְאָ֥ה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יִשְׂמַ֤ח ׀ הַר־צִיּ֗וֹן תָּ֭גֵלְנָה בְּנ֣וֹת יְהוּדָ֑ה לְ֝מַ֗עַן מִשְׁפָּטֶֽיךָ׃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סֹ֣בּוּ צִ֭יּוֹן וְהַקִּיפ֑וּהָ סִ֝פְר֗וּ מִגְדָּלֶֽיהָ׃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שִׁ֤יתוּ לִבְּכֶ֨ם ׀ לְֽחֵילָ֗ה פַּסְּג֥וּ אַרְמְנוֹתֶ֑יהָ לְמַ֥עַן תְּ֝סַפְּר֗וּ לְד֣וֹר אַחֲרֽוֹן׃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כִּ֤י זֶ֨ה ׀ אֱלֹהִ֣ים אֱ֭לֹהֵינוּ עוֹלָ֣ם וָעֶ֑ד ה֖וּא יְנַהֲגֵ֣נוּ עַל־מֽוּת׃</w:t>
      </w:r>
    </w:p>
    <w:p>
      <w:pPr>
        <w:pStyle w:val="Heading2"/>
        <w:bidi/>
      </w:pPr>
      <w:r>
        <w:rPr>
          <w:rtl/>
          <w:cs/>
          <w:lang w:val="he_IL" w:bidi="he_IL"/>
        </w:rPr>
        <w:t>Psalms 49:1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׀ לִבְנֵי־קֹ֬רַח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שִׁמְעוּ־זֹ֭את כָּל־הָֽעַמִּ֑ים הַ֝אֲזִ֗ינוּ כָּל־יֹ֥שְׁבֵי חָֽלֶד׃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גַּם־בְּנֵ֣י אָ֭דָם גַּם־בְּנֵי־אִ֑ישׁ יַ֝֗חַד עָשִׁ֥יר וְאֶבְיֽוֹן׃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פִּ֭י יְדַבֵּ֣ר חָכְמ֑וֹת וְהָג֖וּת לִבִּ֣י תְבוּנֽוֹת׃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אַטֶּ֣ה לְמָשָׁ֣ל אָזְנִ֑י אֶפְתַּ֥ח בְּ֝כִנּ֗וֹר חִידָתִֽי׃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לָ֣מָּה אִ֭ירָא בִּ֣ימֵי רָ֑ע עֲוֺ֖ן עֲקֵבַ֣י יְסוּבֵּֽנִי׃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הַבֹּטְחִ֥ים עַל־חֵילָ֑ם וּבְרֹ֥ב עָ֝שְׁרָ֗ם יִתְהַלָּֽלוּ׃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אָ֗ח לֹא־פָדֹ֣ה יִפְדֶּ֣ה אִ֑ישׁ לֹא־יִתֵּ֖ן לֵאלֹהִ֣ים כָּפְרֽוֹ׃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וְ֭יֵקַר פִּדְי֥וֹן נַפְשָׁ֗ם וְחָדַ֥ל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וִֽיחִי־ע֥וֹד לָנֶ֑צַח לֹ֖א יִרְאֶ֣ה הַשָּֽׁחַת׃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יִרְאֶ֨ה ׀ חֲכָ֘מִ֤ים יָמ֗וּתוּ יַ֤חַד כְּסִ֣יל וָבַ֣עַר יֹאבֵ֑דוּ וְעָזְב֖וּ לַאֲחֵרִ֣ים חֵילָֽם׃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קִרְבָּ֤ם בָּתֵּ֨ימוֹ ׀ לְֽעוֹלָ֗ם מִ֭שְׁכְּנֹתָם לְדֹ֣ר וָדֹ֑ר קָֽרְא֥וּ בִ֝שְׁמוֹתָ֗ם עֲלֵ֣י אֲדָמֽוֹת׃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וְאָדָ֣ם בִּ֭יקָר בַּל־יָלִ֑ין נִמְשַׁ֖ל כַּבְּהֵמ֣וֹת נִדְמֽוּ׃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זֶ֣ה דַ֭רְכָּם כֵּ֣סֶל לָ֑מוֹ וְאַחֲרֵיהֶ֓ם ׀ בְּפִיהֶ֖ם יִרְצ֣וּ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כַּצֹּ֤אן ׀ לִֽשְׁא֣וֹל שַׁתּוּ֮ מָ֤וֶת יִ֫רְעֵ֥ם וַיִּרְדּ֘וּ בָ֤ם יְשָׁרִ֨ים ׀ לַבֹּ֗קֶר וצירם לְבַלּ֥וֹת שְׁא֗וֹל מִזְּבֻ֥ל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אַךְ־אֱלֹהִ֗ים יִפְדֶּ֣ה נַ֭פְשִׁי מִֽיַּד־שְׁא֑וֹל כִּ֖י יִקָּחֵ֣נִי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אַל־תִּ֭ירָא כִּֽי־יַעֲשִׁ֣ר אִ֑ישׁ כִּֽי־יִ֝רְבֶּה כְּב֣וֹד בֵּיתֽוֹ׃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כִּ֤י לֹ֣א בְ֭מוֹתוֹ יִקַּ֣ח הַכֹּ֑ל לֹא־יֵרֵ֖ד אַחֲרָ֣יו כְּבוֹדֽוֹ׃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כִּֽי־נַ֭פְשׁוֹ בְּחַיָּ֣יו יְבָרֵ֑ךְ וְ֝יוֹדֻ֗ךָ כִּי־תֵיטִ֥יב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תָּ֭בוֹא עַד־דּ֣וֹר אֲבוֹתָ֑יו עַד־נֵ֝֗צַח לֹ֣א יִרְאוּ־אֽוֹר׃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אָדָ֣ם בִּ֭יקָר וְלֹ֣א יָבִ֑ין נִמְשַׁ֖ל כַּבְּהֵמ֣וֹת נִדְמֽוּ׃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50:1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לְאָ֫סָ֥ף אֵ֤ל ׀ אֱֽלֹהִ֡ים יְֽהוָ֗ה דִּבֶּ֥ר וַיִּקְרָא־אָ֑רֶץ מִמִּזְרַח־שֶׁ֝֗מֶשׁ עַד־מְבֹאֽוֹ׃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מִצִּיּ֥וֹן מִכְלַל־יֹ֗פִי אֱלֹהִ֥ים הוֹפִֽיעַ׃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יָ֤בֹ֥א אֱלֹהֵ֗ינוּ וְֽאַל־יֶ֫חֱרַ֥שׁ אֵשׁ־לְפָנָ֥יו תֹּאכֵ֑ל וּ֝סְבִיבָ֗יו נִשְׂעֲרָ֥ה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יִקְרָ֣א אֶל־הַשָּׁמַ֣יִם מֵעָ֑ל וְאֶל־הָ֝אָ֗רֶץ לָדִ֥ין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אִסְפוּ־לִ֥י חֲסִידָ֑י כֹּרְתֵ֖י בְרִיתִ֣י עֲלֵי־זָֽבַח׃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וַיַּגִּ֣ידוּ שָׁמַ֣יִם צִדְק֑וֹ כִּֽי־אֱלֹהִ֓ים ׀ שֹׁפֵ֖ט ה֣וּא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שִׁמְעָ֤ה עַמִּ֨י ׀ וַאֲדַבֵּ֗רָה יִ֭שְׂרָאֵל וְאָעִ֣ידָה בָּ֑ךְ אֱלֹהִ֖ים אֱלֹהֶ֣יךָ אָנֹֽכִי׃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לֹ֣א עַל־זְ֭בָחֶיךָ אוֹכִיחֶ֑ךָ וְעוֹלֹתֶ֖יךָ לְנֶגְדִּ֣י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לֹא־אֶקַּ֣ח מִבֵּיתְךָ֣ פָ֑ר מִ֝מִּכְלְאֹתֶ֗יךָ עַתּוּדִֽים׃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כִּי־לִ֥י כָל־חַיְתוֹ ־יָ֑עַר בְּ֝הֵמ֗וֹת בְּהַרְרֵי־אָֽלֶף׃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יָ֭דַעְתִּי כָּל־ע֣וֹף הָרִ֑ים וְזִ֥יז שָׂ֝דַ֗י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אִם־אֶ֭רְעַב לֹא־אֹ֣מַר לָ֑ךְ כִּי־לִ֥י תֵ֝בֵ֗ל וּמְלֹאָֽהּ׃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הַֽ֭אוֹכַל בְּשַׂ֣ר אַבִּירִ֑ים וְדַ֖ם עַתּוּדִ֣ים אֶשְׁתֶּֽה׃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זְבַ֣ח לֵאלֹהִ֣ים תּוֹדָ֑ה וְשַׁלֵּ֖ם לְעֶלְי֣וֹן נְדָרֶֽיךָ׃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וּ֭קְרָאֵנִי בְּי֣וֹם צָרָ֑ה אֲ֝חַלֶּצְךָ֗ וּֽתְכַבְּדֵֽנִי׃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וְלָ֤רָשָׁ֨ע ׀ אָ֘מַ֤ר אֱלֹהִ֗ים מַה־לְּ֭ךָ לְסַפֵּ֣ר חֻקָּ֑י וַתִּשָּׂ֖א בְרִיתִ֣י עֲלֵי־פִֽיךָ׃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וְ֭אַתָּה שָׂנֵ֣אתָ מוּסָ֑ר וַתַּשְׁלֵ֖ךְ דְּבָרַ֣י אַחֲרֶֽיךָ׃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אִם־רָאִ֣יתָ גַ֭נָּב וַתִּ֣רֶץ עִמּ֑וֹ וְעִ֖ם מְנָאֲפִ֣ים חֶלְקֶֽךָ׃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פִּ֭יךָ שָׁלַ֣חְתָּ בְרָעָ֑ה וּ֝לְשׁוֹנְךָ֗ תַּצְמִ֥יד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תֵּ֭שֵׁב בְּאָחִ֣יךָ תְדַבֵּ֑ר בְּבֶֽן־אִ֝מְּךָ֗ תִּתֶּן־דֹּֽפִי׃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אֵ֤לֶּה עָשִׂ֨יתָ ׀ וְֽהֶחֱרַ֗שְׁתִּי דִּמִּ֗יתָ הֱֽיוֹת־אֶֽהְיֶ֥ה כָמ֑וֹךָ אוֹכִיחֲךָ֖ וְאֶֽעֶרְכָ֣ה לְעֵינֶֽיךָ׃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בִּֽינוּ־נָ֣א זֹ֭את שֹׁכְחֵ֣י אֱל֑וֹהַּ פֶּן־אֶ֝טְרֹ֗ף וְאֵ֣ין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זֹבֵ֥חַ תּוֹדָ֗ה יְֽכַ֫בְּדָ֥נְנִי וְשָׂ֥ם דֶּ֑רֶךְ אַ֝רְאֶ֗נּוּ בְּיֵ֣שַׁע אֱלֹהִֽים׃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51:1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בְּֽבוֹא־אֵ֭לָיו נָתָ֣ן הַנָּבִ֑יא כַּֽאֲשֶׁר־בָּ֝֗א אֶל־בַּת־שָֽׁבַע׃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חָנֵּ֣נִי אֱלֹהִ֣ים כְּחַסְדֶּ֑ךָ כְּרֹ֥ב רַ֝חֲמֶ֗יךָ מְחֵ֣ה פְשָׁעָֽי׃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הרבה כַּבְּסֵ֣נִי מֵעֲוֺנִ֑י וּֽמֵחַטָּאתִ֥י טַהֲרֵֽנִי׃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כִּֽי־פְ֭שָׁעַי אֲנִ֣י אֵדָ֑ע וְחַטָּאתִ֖י נֶגְדִּ֣י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לְךָ֤ לְבַדְּךָ֨ ׀ חָטָאתִי֮ וְהָרַ֥ע בְּעֵינֶ֗יךָ עָ֫שִׂ֥יתִי לְ֭מַעַן תִּצְדַּ֥ק בְּדָבְרֶ֗ךָ תִּזְכֶּ֥ה בְשָׁפְטֶֽךָ׃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הֵן־בְּעָו֥וֹן חוֹלָ֑לְתִּי וּ֝בְחֵ֗טְא יֶֽחֱמַ֥תְנִי אִמִּֽי׃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הֵן־אֱ֭מֶת חָפַ֣צְתָּ בַטֻּח֑וֹת וּ֝בְסָתֻ֗ם חָכְמָ֥ה תוֹדִיעֵֽנִי׃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תְּחַטְּאֵ֣נִי בְאֵז֣וֹב וְאֶטְהָ֑ר תְּ֝כַבְּסֵ֗נִי וּמִשֶּׁ֥לֶג אַלְבִּֽין׃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תַּ֭שְׁמִיעֵנִי שָׂשׂ֣וֹן וְשִׂמְחָ֑ה תָּ֝גֵ֗לְנָה עֲצָמ֥וֹת דִּכִּֽיתָ׃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הַסְתֵּ֣ר פָּ֭נֶיךָ מֵחֲטָאָ֑י וְֽכָל־עֲוֺ֖נֹתַ֣י מְחֵֽה׃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לֵ֣ב טָ֭הוֹר בְּרָא־לִ֣י אֱלֹהִ֑ים וְר֥וּחַ נָ֝כ֗וֹן חַדֵּ֥שׁ בְּקִרְבִּֽי׃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אַל־תַּשְׁלִיכֵ֥נִי מִלְּפָנֶ֑יךָ וְר֥וּחַ קָ֝דְשְׁךָ֗ אַל־תִּקַּ֥ח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הָשִׁ֣יבָה לִּ֭י שְׂשׂ֣וֹן יִשְׁעֶ֑ךָ וְר֖וּחַ נְדִיבָ֣ה תִסְמְכֵֽנִי׃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אֲלַמְּדָ֣ה פֹשְׁעִ֣ים דְּרָכֶ֑יךָ וְ֝חַטָּאִ֗ים אֵלֶ֥יךָ יָשֽׁוּבוּ׃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הַצִּ֘ילֵ֤נִי מִדָּמִ֨ים ׀ אֱֽלֹהִ֗ים אֱלֹהֵ֥י תְּשׁוּעָתִ֑י תְּרַנֵּ֥ן לְ֝שׁוֹנִ֗י צִדְקָתֶֽךָ׃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אֲ֭דֹנָי שְׂפָתַ֣י תִּפְתָּ֑ח וּ֝פִ֗י יַגִּ֥יד תְּהִלָּתֶֽךָ׃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כִּ֤י ׀ לֹא־תַחְפֹּ֣ץ זֶ֣בַח וְאֶתֵּ֑נָה ע֝וֹלָ֗ה לֹ֣א תִרְצֶֽה׃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זִֽבְחֵ֣י אֱלֹהִים֮ ר֪וּחַ נִשְׁבָּ֫רָ֥ה לֵב־נִשְׁבָּ֥ר וְנִדְכֶּ֑ה אֱ֝לֹהִ֗ים לֹ֣א תִבְזֶֽה׃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הֵיטִ֣יבָה בִ֭רְצוֹנְךָ אֶת־צִיּ֑וֹן תִּ֝בְנֶ֗ה חוֹמ֥וֹת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אָ֤ז תַּחְפֹּ֣ץ זִבְחֵי־צֶ֭דֶק עוֹלָ֣ה וְכָלִ֑יל אָ֤ז יַעֲל֖וּ עַל־מִזְבַּחֲךָ֣ פָרִֽים׃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52:1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מַשְׂכִּ֥יל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בְּב֤וֹא ׀ דּוֹאֵ֣ג הָאֲדֹמִי֮ וַיַּגֵּ֪ד לְשָׁ֫א֥וּל וַיֹּ֥אמֶר ל֑וֹ בָּ֥א דָ֝וִ֗ד אֶל־בֵּ֥ית אֲחִימֶֽלֶךְ׃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מַה־תִּתְהַלֵּ֣ל בְּ֭רָעָה הַגִּבּ֑וֹר חֶ֥סֶד אֵ֝֗ל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הַ֭וּוֹת תַּחְשֹׁ֣ב לְשׁוֹנֶ֑ךָ כְּתַ֥עַר מְ֝לֻטָּ֗שׁ עֹשֵׂ֥ה רְמִיָּֽה׃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אָהַ֣בְתָּ רָּ֣ע מִטּ֑וֹב שֶׁ֓קֶר ׀ מִדַּבֵּ֖ר צֶ֣דֶק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אָהַ֥בְתָּ כָֽל־דִּבְרֵי ־בָ֗לַע לְשׁ֣וֹן 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גַּם־אֵל֮ יִתָּצְךָ֪ לָ֫נֶ֥צַח יַחְתְּךָ֣ וְיִסָּחֲךָ֣ מֵאֹ֑הֶל וְשֵֽׁרֶשְׁךָ֨ מֵאֶ֖רֶץ חַיִּ֣ים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וְיִרְא֖וּ צַדִּיקִ֥ים וְיִירָ֗אוּ וְעָלָ֥יו יִשְׂחָֽקוּ׃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הִנֵּ֤ה הַגֶּ֗בֶר לֹ֤א יָשִׂ֥ים אֱלֹהִ֗ים מָֽע֫וּזּ֥וֹ וַ֭יִּבְטַח בְּרֹ֣ב עָשְׁר֑וֹ יָ֝עֹ֗ז בְּהַוָּתֽוֹ׃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וַאֲנִ֤י ׀ כְּזַ֣יִת רַ֭עֲנָן בְּבֵ֣ית אֱלֹהִ֑ים בָּטַ֥חְתִּי בְחֶֽסֶד־אֱ֝לֹהִ֗ים 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אוֹדְךָ֣ לְ֭עוֹלָם כִּ֣י עָשִׂ֑יתָ וַאֲקַוֶּ֖ה שִׁמְךָ֥ כִֽי־ט֝֗וֹב נֶ֣גֶד חֲסִידֶֽיךָ׃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53:1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עַֽל־מָחֲלַ֗ת מַשְׂכִּ֥יל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אָ֘מַ֤ר נָבָ֣ל בְּ֭לִבּוֹ אֵ֣ין אֱלֹהִ֑ים הִֽ֝שְׁחִ֗יתוּ וְהִֽתְעִ֥יבוּ עָ֝֗וֶל אֵ֣ין עֹֽשֵׂה־טֽוֹב׃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אֱֽלֹהִ֗ים מִשָּׁמַיִם֮ הִשְׁקִ֪יף עַֽל־בְּנֵ֫י אָדָ֥ם לִ֭רְאוֹת הֲיֵ֣שׁ מַשְׂכִּ֑יל דֹּ֝רֵ֗שׁ אֶת־אֱלֹהִֽים׃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כֻּלּ֥וֹ סָג֮ יַחְדָּ֪ו נֶ֫אֱלָ֥חוּ אֵ֤ין עֹֽשֵׂה־ט֑וֹב אֵ֝֗ין גַּם־אֶחָֽד׃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הֲלֹ֥א יָדְעוּ֮ פֹּ֤עֲלֵ֫י אָ֥וֶן אֹכְלֵ֣י עַ֭מִּי אָ֣כְלוּ לֶ֑חֶם אֱ֝לֹהִ֗ים לֹ֣א קָרָֽאוּ׃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שָׁ֤ם ׀ פָּֽחֲדוּ־פַחַד֮ לֹא־הָ֪יָה֫ פָ֥חַד כִּֽי־אֱלֹהִ֗ים פִּ֭זַּר עַצְמ֣וֹת חֹנָ֑ךְ הֱ֝בִשֹׁ֗תָה כִּֽי־אֱלֹהִ֥ים מְאָסָֽם׃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מִ֥י יִתֵּ֣ן מִצִּיּוֹן֮ יְשֻׁע֪וֹת יִשְׂרָ֫אֵ֥ל בְּשׁ֣וּב אֱ֭לֹהִים שְׁב֣וּת עַמּ֑וֹ יָגֵ֥ל יַ֝עֲקֹ֗ב יִשְׂמַ֥ח יִשְׂרָאֵֽל׃</w:t>
      </w:r>
    </w:p>
    <w:p>
      <w:pPr>
        <w:pStyle w:val="Heading2"/>
        <w:bidi/>
      </w:pPr>
      <w:r>
        <w:rPr>
          <w:rtl/>
          <w:cs/>
          <w:lang w:val="he_IL" w:bidi="he_IL"/>
        </w:rPr>
        <w:t>Psalms 54:1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בִּנְגִינֹ֗ת מַשְׂכִּ֥יל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בְּב֣וֹא הַ֭זִּיפִים וַיֹּאמְר֣וּ לְשָׁא֑וּל הֲלֹ֥א דָ֝וִ֗ד מִסְתַּתֵּ֥ר עִמָּֽנוּ׃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אֱ֭לֹהִים בְּשִׁמְךָ֣ הוֹשִׁיעֵ֑נִי וּבִגְבוּרָתְךָ֥ תְדִינֵֽנִי׃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אֱ֭לֹהִים שְׁמַ֣ע תְּפִלָּתִ֑י הַ֝אֲזִ֗ינָה לְאִמְרֵי־פִֽי׃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זָרִ֨ים ׀ קָ֤מוּ עָלַ֗י וְֽ֭עָרִיצִים בִּקְשׁ֣וּ נַפְשִׁ֑י לֹ֤א שָׂ֨מוּ אֱלֹהִ֖ים לְנֶגְדָּ֣ם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הִנֵּ֣ה אֱ֭לֹהִים עֹזֵ֣ר לִ֑י אֲ֝דֹנָ֗י בְּֽסֹמְכֵ֥י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ישוב הָ֭רַע לְשֹׁרְרָ֑י בַּ֝אֲמִתְּךָ֗ הַצְמִיתֵֽם׃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בִּנְדָבָ֥ה אֶזְבְּחָה־לָּ֑ךְ א֤וֹדֶה שִּׁמְךָ֖ יְהוָ֣ה כִּי־טֽוֹב׃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מִכָּל־צָ֭רָה הִצִּילָ֑נִי וּ֝בְאֹיְבַ֗י רָאֲתָ֥ה עֵינִֽי׃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55:1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בִּנְגִינֹ֗ת מַשְׂכִּ֥יל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הַאֲזִ֣ינָה אֱ֭לֹהִים תְּפִלָּתִ֑י וְאַל־תִּ֝תְעַלַּ֗ם מִתְּחִנָּתִֽי׃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הַקְשִׁ֣יבָה לִּ֣י וַעֲנֵ֑נִי אָרִ֖יד בְּשִׂיחִ֣י וְאָהִֽימָה׃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מִקּ֤וֹל אוֹיֵ֗ב מִפְּנֵ֣י עָקַ֣ת רָשָׁ֑ע כִּי־יָמִ֥יטוּ עָלַ֥י אָ֝֗וֶן וּבְאַ֥ף יִשְׂטְמֽוּנִי׃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לִ֭בִּי יָחִ֣יל בְּקִרְבִּ֑י וְאֵימ֥וֹת מָ֝֗וֶת נָפְל֥וּ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יִרְאָ֣ה וָ֭רַעַד יָ֣בֹא בִ֑י וַ֝תְּכַסֵּ֗נִי פַּלָּצֽוּת׃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וָאֹמַ֗ר מִֽי־יִתֶּן־לִּ֣י אֵ֭בֶר כַּיּוֹנָ֗ה אָע֥וּפָה וְאֶשְׁכֹּֽנָה׃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הִ֭נֵּה אַרְחִ֣יק נְדֹ֑ד אָלִ֖ין בַּמִּדְבָּ֣ר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אָחִ֣ישָׁה מִפְלָ֣ט לִ֑י מֵר֖וּחַ סֹעָ֣ה מִסָּֽעַר׃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בַּלַּ֣ע אֲ֭דֹנָי פַּלַּ֣ג לְשׁוֹנָ֑ם כִּֽי־רָאִ֨יתִי חָמָ֖ס וְרִ֣יב בָּעִֽיר׃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יוֹמָ֤ם וָלַ֗יְלָה יְסוֹבְבֻ֥הָ עַל־חוֹמֹתֶ֑יהָ וְאָ֖וֶן וְעָמָ֣ל בְּקִרְבָּֽהּ׃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הַוּ֥וֹת בְּקִרְבָּ֑הּ וְֽלֹא־יָמִ֥ישׁ מֵ֝רְחֹבָ֗הּ תֹּ֣ךְ וּמִרְמָֽה׃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כִּ֤י לֹֽא־אוֹיֵ֥ב יְחָֽרְפֵ֗נִי וְאֶ֫שָּׂ֥א לֹֽא־מְ֭שַׂנְאִי עָלַ֣י הִגְדִּ֑יל וְאֶסָּתֵ֥ר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וְאַתָּ֣ה אֱנ֣וֹשׁ כְּעֶרְכִּ֑י אַ֝לּוּפִ֗י וּמְיֻדָּֽעִי׃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אֲשֶׁ֣ר יַ֭חְדָּו נַמְתִּ֣יק ס֑וֹד בְּבֵ֥ית אֱ֝לֹהִ֗ים נְהַלֵּ֥ךְ בְּרָֽגֶשׁ׃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ישימות עָלֵ֗ימוֹ יֵרְד֣וּ שְׁא֣וֹל חַיִּ֑ים כִּֽי־רָע֖וֹת בִּמְגוּרָ֣ם בְּקִרְבָּֽם׃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אֲ֭נִי אֶל־אֱלֹהִ֣ים אֶקְרָ֑א וַ֝יהוָ֗ה יוֹשִׁיעֵֽנִי׃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עֶ֤רֶב וָבֹ֣קֶר וְ֭צָהֳרַיִם אָשִׂ֣יחָה וְאֶהֱמֶ֑ה וַיִּשְׁמַ֥ע 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פָּ֘דָ֤ה בְשָׁל֣וֹם נַ֭פְשִׁי מִקֲּרָב־לִ֑י כִּֽי־בְ֝רַבִּ֗ים הָי֥וּ עִמָּדִֽי׃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יִשְׁמַ֤ע ׀ אֵ֨ל ׀ וְֽיַעֲנֵם֮ וְיֹ֤שֵׁ֥ב קֶ֗דֶם סֶ֥לָה אֲשֶׁ֤ר אֵ֣ין חֲלִיפ֣וֹת לָ֑מוֹ וְלֹ֖א יָרְא֣וּ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שָׁלַ֣ח יָ֭דָיו בִּשְׁלֹמָ֗יו חִלֵּ֥ל בְּרִיתֽוֹ׃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חָלְק֤וּ ׀ מַחְמָאֹ֣ת פִּיו֮ וּֽקֲרָב־לִ֫בּ֥וֹ רַכּ֖וּ דְבָרָ֥יו מִשֶּׁ֗מֶן וְהֵ֣מָּה פְתִחֽוֹת׃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הַשְׁלֵ֤ךְ עַל־יְהוָ֨ה ׀ יְהָבְךָ֮ וְה֪וּא יְכַ֫לְכְּלֶ֥ךָ לֹא־יִתֵּ֖ן לְעוֹלָ֥ם מ֗וֹט לַצַּדִּֽיק׃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וְאַתָּ֤ה אֱלֹהִ֨ים ׀ תּוֹרִדֵ֬ם ׀ לִבְאֵ֬ר שַׁ֗חַת אַנְשֵׁ֤י דָמִ֣ים וּ֭מִרְמָה לֹא־יֶחֱצ֣וּ יְמֵיהֶ֑ם וַ֝אֲנִ֗י אֶבְטַח־בָּֽךְ׃</w:t>
      </w:r>
    </w:p>
    <w:p>
      <w:pPr>
        <w:pStyle w:val="Heading2"/>
        <w:bidi/>
      </w:pPr>
      <w:r>
        <w:rPr>
          <w:rtl/>
          <w:cs/>
          <w:lang w:val="he_IL" w:bidi="he_IL"/>
        </w:rPr>
        <w:t>Psalms 56:1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לַמְנַצֵּ֤חַ ׀ עַל־י֬וֹנַת אֵ֣לֶם רְ֭חֹקִים לְדָוִ֣ד מִכְתָּ֑ם בֶּֽאֱחֹ֨ז אֹת֖וֹ פְלִשְׁתִּ֣ים בְּגַֽת׃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חָנֵּ֣נִי אֱ֭לֹהִים כִּֽי־שְׁאָפַ֣נִי אֱנ֑וֹשׁ כָּל־הַ֝יּ֗וֹם לֹחֵ֥ם יִלְחָצֵֽנִי׃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שָׁאֲפ֣וּ שׁ֭וֹרְרַי כָּל־הַיּ֑וֹם כִּֽי־רַבִּ֨ים לֹחֲמִ֖ים לִ֣י מָרֽוֹם׃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י֥וֹם אִירָ֑א אֲ֝נִ֗י אֵלֶ֥יךָ אֶבְטָֽח׃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בֵּאלֹהִים֮ אֲהַלֵּ֪ל דְּבָ֫ר֥וֹ בֵּאלֹהִ֣ים בָּ֭טַחְתִּי לֹ֣א אִירָ֑א מַה־יַּעֲשֶׂ֖ה בָשָׂ֣ר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כָּל־הַ֭יּוֹם דְּבָרַ֣י יְעַצֵּ֑בוּ עָלַ֖י כָּל־מַחְשְׁבֹתָ֣ם לָרָֽע׃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יָג֤וּרוּ ׀ יצפינו הֵ֭מָּה עֲקֵבַ֣י יִשְׁמֹ֑רוּ כַּ֝אֲשֶׁ֗ר קִוּ֥וּ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עַל־אָ֥וֶן פַּלֶּט־לָ֑מוֹ בְּ֝אַ֗ף עַמִּ֤ים ׀ הוֹרֵ֬ד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נֹדִי֮ סָפַ֪רְתָּ֫ה אָ֥תָּה שִׂ֣ימָה דִמְעָתִ֣י בְנֹאדֶ֑ךָ הֲ֝לֹ֗א בְּסִפְרָתֶֽךָ׃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אָ֥֨ז יָ֘שׁ֤וּבוּ אוֹיְבַ֣י אָ֭חוֹר בְּי֣וֹם אֶקְרָ֑א זֶה־יָ֝דַ֗עְתִּי כִּֽי־אֱלֹהִ֥ים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בֵּֽ֭אלֹהִים אֲהַלֵּ֣ל דָּבָ֑ר בַּ֝יהוָ֗ה אֲהַלֵּ֥ל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בֵּֽאלֹהִ֣ים בָּ֭טַחְתִּי לֹ֣א אִירָ֑א מַה־יַּעֲשֶׂ֖ה אָדָ֣ם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עָלַ֣י אֱלֹהִ֣ים נְדָרֶ֑יךָ אֲשַׁלֵּ֖ם תּוֹדֹ֣ת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כִּ֤י הִצַּ֪לְתָּ נַפְשִׁ֡י מִמָּוֶת֮ הֲלֹ֥א רַגְלַ֗י מִ֫דֶּ֥חִי לְ֭הִֽתְהַלֵּךְ לִפְנֵ֣י אֱלֹהִ֑ים בְּ֝א֗וֹר הַֽחַיִּֽים׃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57:1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לַמְנַצֵּ֣חַ אַל־תַּ֭שְׁחֵת לְדָוִ֣ד מִכְתָּ֑ם בְּבָרְח֥וֹ מִפְּנֵי־שָׁ֝א֗וּל בַּמְּעָרָֽה׃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חָנֵּ֤נִי אֱלֹהִ֨ים ׀ חָנֵּ֗נִי כִּ֥י בְךָ֮ חָסָ֪יָה נַ֫פְשִׁ֥י וּבְצֵֽל־כְּנָפֶ֥יךָ אֶחְסֶ֑ה עַ֝֗ד יַעֲבֹ֥ר הַוּֽוֹת׃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אֶ֭קְרָא לֵֽאלֹהִ֣ים עֶלְי֑וֹן לָ֝אֵ֗ל גֹּמֵ֥ר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יִשְׁלַ֤ח מִשָּׁמַ֨יִם ׀ וְֽיוֹשִׁיעֵ֗נִי חֵרֵ֣ף שֹׁאֲפִ֣י סֶ֑לָה יִשְׁלַ֥ח אֱ֝לֹהִ֗ים חַסְדּ֥וֹ וַאֲמִתּֽוֹ׃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נַפְשִׁ֤י ׀ בְּת֥וֹךְ לְבָאִם֮ אֶשְׁכְּבָ֪ה לֹ֫הֲטִ֥ים בְּֽנֵי־אָדָ֗ם שִׁ֭נֵּיהֶם חֲנִ֣ית וְחִצִּ֑ים וּ֝לְשׁוֹנָ֗ם חֶ֣רֶב חַדָּֽה׃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ר֣וּמָה עַל־הַשָּׁמַ֣יִם אֱלֹהִ֑ים עַ֖ל כָּל־הָאָ֣רֶץ כְּבוֹדֶֽךָ׃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רֶ֤שֶׁת ׀ הֵכִ֣ינוּ לִפְעָמַי֮ כָּפַ֪ף נַ֫פְשִׁ֥י כָּר֣וּ לְפָנַ֣י שִׁיחָ֑ה נָפְל֖וּ בְתוֹכָ֣הּ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נָ֘כ֤וֹן לִבִּ֣י אֱ֭לֹהִים נָכ֣וֹן לִבִּ֑י אָ֝שִׁ֗ירָה וַאֲזַמֵּֽרָה׃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ע֤וּרָה כְבוֹדִ֗י ע֭וּרָֽה הַנֵּ֥בֶל וְכִנּ֗וֹר אָעִ֥ירָה שָּֽׁחַר׃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אוֹדְךָ֖ בָעַמִּ֥ים ׀ אֲדֹנָ֑י אֲ֝זַמֶּרְךָ֗ בַּל־אֻמִּֽים׃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כִּֽי־גָדֹ֣ל עַד־שָׁמַ֣יִם חַסְדֶּ֑ךָ וְֽעַד־שְׁחָקִ֥ים 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ר֣וּמָה עַל־שָׁמַ֣יִם אֱלֹהִ֑ים עַ֖ל כָּל־הָאָ֣רֶץ כְּבוֹדֶֽךָ׃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58:1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אַל־תַּשְׁחֵ֗ת לְדָוִ֥ד מִכְתָּֽם׃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הַֽאֻמְנָ֗ם אֵ֣לֶם צֶ֭דֶק תְּדַבֵּר֑וּן מֵישָׁרִ֥ים תִּ֝שְׁפְּט֗וּ בְּנֵ֣י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אַף־בְּלֵב֮ עוֹלֹ֪ת תִּפְעָ֫ל֥וּן בָּאָ֡רֶץ חֲמַ֥ס יְ֝דֵיכֶ֗ם תְּפַלֵּֽסֽוּן׃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זֹ֣רוּ רְשָׁעִ֣ים מֵרָ֑חֶם תָּע֥וּ מִ֝בֶּ֗טֶן דֹּבְרֵ֥י כָזָֽב׃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חֲמַת־לָ֗מוֹ כִּדְמ֥וּת חֲמַת־נָחָ֑שׁ כְּמוֹ־פֶ֥תֶן חֵ֝רֵ֗שׁ יַאְטֵ֥ם אָזְנֽוֹ׃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אֲשֶׁ֣ר לֹא־יִ֭שְׁמַע לְק֣וֹל מְלַחֲשִׁ֑ים חוֹבֵ֖ר חֲבָרִ֣ים מְחֻכָּֽם׃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אֱֽלֹהִ֗ים הֲרָס־שִׁנֵּ֥ימוֹ בְּפִ֑ימוֹ מַלְתְּע֥וֹת כְּ֝פִירִ֗ים נְתֹ֣ץ ׀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יִמָּאֲס֣וּ כְמוֹ־מַ֭יִם יִתְהַלְּכוּ־לָ֑מוֹ יִדְרֹ֥ךְ חצו כְּמ֣וֹ יִתְמֹלָֽלוּ׃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כְּמ֣וֹ שַׁ֭בְּלוּל תֶּ֣מֶס יַהֲלֹ֑ךְ נֵ֥פֶל אֵ֝֗שֶׁת בַּל־חָ֥זוּ שָֽׁמֶשׁ׃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בְּטֶ֤רֶם יָבִ֣ינוּ סִּֽירֹתֵיכֶ֣ם אָטָ֑ד כְּמוֹ־חַ֥י כְּמוֹ־חָ֝ר֗וֹן יִשְׂעָרֶֽנּוּ׃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יִשְׂמַ֣ח צַ֭דִּיק כִּי־חָזָ֣ה נָקָ֑ם פְּעָמָ֥יו יִ֝רְחַ֗ץ בְּדַ֣ם הָרָשָֽׁע׃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וְיֹאמַ֣ר אָ֭דָם אַךְ־פְּרִ֣י לַצַּדִּ֑יק אַ֥ךְ יֵשׁ־אֱ֝לֹהִ֗ים שֹׁפְטִ֥ים בָּאָֽרֶץ׃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59:1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לַמְנַצֵּ֣חַ אַל־תַּשְׁחֵת֮ לְדָוִ֪ד מִ֫כְתָּ֥ם בִּשְׁלֹ֥חַ שָׁא֑וּל וַֽיִּשְׁמְר֥וּ אֶת־הַ֝בַּ֗יִת לַהֲמִיתֽוֹ׃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הַצִּילֵ֖נִי מֵאֹיְבַ֥י ׀ אֱלֹהָ֑י מִּמִתְקוֹמְמַ֥י תְּשַׂגְּבֵֽנִי׃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הַ֭צִּילֵנִי מִפֹּ֣עֲלֵי אָ֑וֶן וּֽמֵאַנְשֵׁ֥י דָ֝מִ֗ים הוֹשִׁיעֵֽנִי׃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הִנֵּ֪ה אָֽרְב֡וּ לְנַפְשִׁ֗י יָג֣וּרוּ עָלַ֣י עַזִ֑ים לֹא־פִשְׁעִ֖י וְלֹא־חַטָּאתִ֣י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בְּֽלִי־עָ֭וֺן יְרוּצ֣וּן וְיִכּוֹנָ֑נוּ ע֖וּרָה לִקְרָאתִ֣י וּרְאֵה׃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וְאַתָּ֤ה יְהוָֽה־אֱלֹהִ֥ים ׀ צְבָא֡וֹת אֱלֹ֘הֵ֤י יִשְׂרָאֵ֗ל הָקִ֗יצָה לִפְקֹ֥ד כָּֽל־הַגּוֹיִ֑ם אַל־תָּחֹ֨ן כָּל־בֹּ֖גְדֵי אָ֣וֶן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יָשׁ֣וּבוּ לָ֭עֶרֶב יֶהֱמ֥וּ כַכָּ֗לֶב וִיס֥וֹבְבוּ 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הִנֵּ֤ה ׀ יַבִּ֘יע֤וּן בְּפִיהֶ֗ם חֲ֭רָבוֹת בְּשִׂפְתוֹתֵיהֶ֑ם כִּי־מִ֥י שֹׁמֵֽעַ׃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וְאַתָּ֣ה יְ֭הוָה תִּשְׂחַק־לָ֑מוֹ תִּ֝לְעַ֗ג לְכָל־גּוֹיִֽם׃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עֻ֭זּוֹ אֵלֶ֣יךָ אֶשְׁמֹ֑רָה כִּֽי־אֱ֝לֹהִ֗ים מִשְׂגַּבִּֽי׃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אֱלֹהֵ֣י חסדו יְקַדְּמֵ֑נִי אֱ֝לֹהִ֗ים יַרְאֵ֥נִי בְשֹׁרְרָֽי׃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אַל־תַּהַרְגֵ֤ם ׀ פֶּֽן־יִשְׁכְּח֬וּ עַמִּ֗י הֲנִיעֵ֣מוֹ בְ֭חֵילְךָ וְהוֹרִידֵ֑מוֹ מָֽגִנֵּ֣נוּ אֲדֹנָֽי׃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חַטַּאת־פִּ֗ימוֹ דְּֽבַר־שְׂפָ֫תֵ֥ימוֹ וְיִלָּכְד֥וּ בִגְאוֹנָ֑ם וּמֵאָלָ֖ה וּמִכַּ֣חַשׁ יְסַפֵּֽרוּ׃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כַּלֵּ֥ה בְחֵמָה֮ כַּלֵּ֪ה וְֽאֵ֫ינֵ֥מוֹ וְֽיֵדְע֗וּ כִּֽי־אֱ֭לֹהִים מֹשֵׁ֣ל בְּיַעֲקֹ֑ב לְאַפְסֵ֖י הָאָ֣רֶץ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וְיָשׁ֣וּבוּ לָ֭עֶרֶב יֶהֱמ֥וּ כַכָּ֗לֶב וִיס֥וֹבְבוּ 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הֵ֭מָּה ינועון לֶאֱכֹ֑ל אִם־לֹ֥א יִ֝שְׂבְּע֗וּ וַיָּלִֽינוּ׃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וַאֲנִ֤י ׀ אָשִׁ֣יר עֻזֶּךָ֮ וַאֲרַנֵּ֥ן לַבֹּ֗קֶר חַ֫סְדֶּ֥ךָ כִּֽי־הָיִ֣יתָ מִשְׂגָּ֣ב לִ֑י וּ֝מָנ֗וֹס בְּי֣וֹם צַר־לִֽי׃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עֻ֭זִּי אֵלֶ֣יךָ אֲזַמֵּ֑רָה כִּֽי־אֱלֹהִ֥ים מִ֝שְׂגַּבִּ֗י אֱלֹהֵ֥י חַסְדִּֽי׃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60:1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לַ֭מְנַצֵּחַ עַל־שׁוּשַׁ֣ן עֵד֑וּת מִכְתָּ֖ם לְדָוִ֣ד לְלַמֵּֽד׃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בְּהַצּוֹת֨וֹ ׀ אֶ֥ת אֲרַ֣ם נַהֲרַיִם֮ וְאֶת־אֲרַ֪ם צ֫וֹבָ֥ה וַיָּ֤שָׁב יוֹאָ֗ב וַיַּ֣ךְ אֶת־אֱד֣וֹם בְּגֵיא־מֶ֑לַח שְׁנֵ֖ים עָשָׂ֣ר אָֽלֶף׃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אֱ֭לֹהִים זְנַחְתָּ֣נוּ פְרַצְתָּ֑נוּ אָ֝נַ֗פְתָּ תְּשׁ֣וֹבֵ֥ב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הִרְעַ֣שְׁתָּה אֶ֣רֶץ פְּצַמְתָּ֑הּ רְפָ֖ה שְׁבָרֶ֣יהָ כִי־מָֽטָה׃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הִרְאִ֣יתָה עַמְּךָ֣ קָשָׁ֑ה הִ֝שְׁקִיתָ֗נוּ יַ֣יִן תַּרְעֵלָֽה׃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נָ֘תַ֤תָּה לִּירֵאֶ֣יךָ נֵּ֭ס לְהִתְנוֹסֵ֑ס מִ֝פְּנֵ֗י קֹ֣שֶׁט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לְ֭מַעַן יֵחָלְצ֣וּן יְדִידֶ֑יךָ הוֹשִׁ֖יעָה יְמִֽינְךָ֣ ועננו׃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אֱלֹהִ֤ים ׀ דִּבֶּ֥ר בְּקָדְשׁ֗וֹ אֶ֫עְלֹ֥זָה אֲחַלְּקָ֥ה שְׁכֶ֑ם וְעֵ֖מֶק סֻכּ֣וֹת אֲמַדֵּֽד׃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לִ֤י גִלְעָ֨ד ׀ וְלִ֬י מְנַשֶּׁ֗ה וְ֭אֶפְרַיִם מָע֣וֹז רֹאשִׁ֑י יְ֝הוּדָ֗ה מְחֹֽקְקִי׃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מוֹאָ֤ב ׀ סִ֬יר רַחְצִ֗י עַל־אֱ֭דוֹם אַשְׁלִ֣יךְ נַעֲלִ֑י עָ֝לַ֗י פְּלֶ֣שֶׁת הִתְרֹעָֽעִֽי׃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מִ֣י יֹ֭בִלֵנִי עִ֣יר מָצ֑וֹר מִ֖י נָחַ֣נִי עַד־אֱדֽוֹם׃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הֲלֹֽא־אַתָּ֣ה אֱלֹהִ֣ים זְנַחְתָּ֑נוּ וְֽלֹא־תֵצֵ֥א אֱ֝לֹהִ֗ים בְּצִבְאוֹתֵֽינוּ׃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הָֽבָה־לָּ֣נוּ עֶזְרָ֣ת מִצָּ֑ר וְ֝שָׁ֗וְא תְּשׁוּעַ֥ת אָדָם׃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בֵּֽאלֹהִ֥ים נַעֲשֶׂה־חָ֑יִל וְ֝ה֗וּא יָב֥וּס צָרֵֽינוּ׃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61:1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׀ עַֽל־נְגִינַ֬ת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שִׁמְעָ֣ה אֱ֭לֹהִים רִנָּתִ֑י הַ֝קְשִׁ֗יבָה תְּפִלָּתִֽי׃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מִקְצֵ֤ה הָאָ֨רֶץ ׀ אֵלֶ֣יךָ אֶ֭קְרָא בַּעֲטֹ֣ף לִבִּ֑י בְּצוּר־יָר֖וּם מִמֶּ֣נִּי תַנְחֵֽנִי׃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כִּֽי־הָיִ֣יתָ מַחְסֶ֣ה לִ֑י מִגְדַּל־עֹ֝֗ז מִפְּנֵ֥י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אָג֣וּרָה בְ֭אָהָלְךָ עוֹלָמִ֑ים אֶֽחֱסֶ֨ה בְסֵ֖תֶר כְּנָפֶ֣יךָ סֶּֽלָה׃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כִּֽי־אַתָּ֣ה אֱ֭לֹהִים שָׁמַ֣עְתָּ לִנְדָרָ֑י נָתַ֥תָּ יְ֝רֻשַּׁ֗ת יִרְאֵ֥י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יָמִ֣ים עַל־יְמֵי־מֶ֣לֶךְ תּוֹסִ֑יף שְׁ֝נוֹתָ֗יו כְּמוֹ־דֹ֥ר 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יֵשֵׁ֣ב ע֭וֹלָם לִפְנֵ֣י אֱלֹהִ֑ים חֶ֥סֶד וֶ֝אֱמֶ֗ת מַ֣ן יִנְצְרֻֽהוּ׃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כֵּ֤ן אֲזַמְּרָ֣ה שִׁמְךָ֣ לָעַ֑ד לְֽשַׁלְּמִ֥י נְדָרַ֗י י֣וֹם ׀ יֽוֹם׃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62:1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עַֽל־יְדוּת֗וּן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אַ֣ךְ אֶל־אֱ֭לֹהִים דּֽוּמִיָּ֣ה נַפְשִׁ֑י מִ֝מֶּ֗נּוּ יְשׁוּעָתִֽי׃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אַךְ־ה֣וּא צ֭וּרִי וִֽישׁוּעָתִ֑י מִ֝שְׂגַּבִּ֗י לֹא־אֶמּ֥וֹט רַבָּֽה׃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עַד־אָ֤נָה ׀ תְּהֽוֹתְת֣וּ עַל אִישׁ֮ תְּרָצְּח֪וּ כֻ֫לְּכֶ֥ם כְּקִ֥יר נָט֑וּי גָּ֝דֵ֗ר הַדְּחוּיָֽה׃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אַ֤ךְ מִשְּׂאֵת֨וֹ ׀ יָעֲצ֣וּ לְהַדִּיחַ֮ יִרְצ֪וּ כָ֫זָ֥ב בְּפִ֥יו יְבָרֵ֑כוּ וּ֝בְקִרְבָּ֗ם יְקַלְלוּ־סֶֽלָה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אַ֣ךְ לֵ֭אלֹהִים דּ֣וֹמִּי נַפְשִׁ֑י כִּי־מִ֝מֶּ֗נּוּ תִּקְוָתִֽי׃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אַךְ־ה֣וּא צ֭וּרִי וִֽישׁוּעָתִ֑י מִ֝שְׂגַּבִּ֗י לֹ֣א אֶמּֽוֹט׃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עַל־אֱ֭לֹהִים יִשְׁעִ֣י וּכְבוֹדִ֑י צוּר־עֻזִּ֥י מַ֝חְסִ֗י בֵּֽאלֹהִֽים׃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בִּטְח֘וּ ב֤וֹ בְכָל־עֵ֨ת ׀ עָ֗ם שִׁפְכֽוּ־לְפָנָ֥יו לְבַבְכֶ֑ם אֱלֹהִ֖ים מַחֲסֶה־לָּ֣נוּ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אַ֤ךְ ׀ הֶ֥בֶל בְּנֵֽי־אָדָם֮ כָּזָ֪ב בְּנֵ֫י אִ֥ישׁ בְּמֹאזְנַ֥יִם לַעֲל֑וֹת הֵ֝֗מָּה מֵהֶ֥בֶל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אַל־תִּבְטְח֣וּ בְעֹשֶׁק֮ וּבְגָזֵ֪ל אַל־תֶּ֫הְבָּ֥לוּ חַ֤יִל ׀ כִּֽי־יָנ֑וּב אַל־תָּשִׁ֥יתוּ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אַחַ֤ת ׀ דִּבֶּ֬ר אֱלֹהִ֗ים שְׁתַּֽיִם־ז֥וּ שָׁמָ֑עְתִּי כִּ֥י עֹ֝֗ז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וּלְךָֽ־אֲדֹנָ֥י חָ֑סֶד כִּֽי־אַתָּ֨ה תְשַׁלֵּ֖ם לְאִ֣ישׁ כְּֽמַעֲשֵֽׂהוּ׃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63:1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מִזְמ֥וֹר לְדָוִ֑ד בִּ֝הְיוֹת֗וֹ בְּמִדְבַּ֥ר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אֱלֹהִ֤ים ׀ אֵלִ֥י אַתָּ֗ה אֲֽשַׁחֲ֫רֶ֥ךָּ צָמְאָ֬ה לְךָ֨ ׀ נַפְשִׁ֗י כָּמַ֣הּ לְךָ֣ בְשָׂרִ֑י בְּאֶֽרֶץ־צִיָּ֖ה וְעָיֵ֣ף בְּלִי־מָֽיִם׃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כֵּ֭ן בַּקֹּ֣דֶשׁ חֲזִיתִ֑יךָ לִרְא֥וֹת עֻ֝זְּךָ֗ וּכְבוֹדֶֽךָ׃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כִּי־ט֣וֹב חַ֭סְדְּךָ מֵֽחַיִּ֗ים שְׂפָתַ֥י יְשַׁבְּחֽוּנְךָ׃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כֵּ֣ן אֲבָרֶכְךָ֣ בְחַיָּ֑י בְּ֝שִׁמְךָ אֶשָּׂ֥א כַפָּֽי׃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כְּמ֤וֹ חֵ֣לֶב וָ֭דֶשֶׁן תִּשְׂבַּ֣ע נַפְשִׁ֑י וְשִׂפְתֵ֥י רְ֝נָנ֗וֹת יְהַלֶּל־פִּֽי׃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אִם־זְכַרְתִּ֥יךָ עַל־יְצוּעָ֑י בְּ֝אַשְׁמֻר֗וֹת אֶהְגֶּה־בָּֽךְ׃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כִּֽי־הָיִ֣יתָ עֶזְרָ֣תָה לִּ֑י וּבְצֵ֖ל כְּנָפֶ֣יךָ אֲרַנֵּֽן׃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דָּבְקָ֣ה נַפְשִׁ֣י אַחֲרֶ֑יךָ בִּ֝֗י תָּמְכָ֥ה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וְהֵ֗מָּה לְ֭שׁוֹאָה יְבַקְשׁ֣וּ נַפְשִׁ֑י יָ֝בֹ֗אוּ בְּֽתַחְתִּיּ֥וֹת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יַגִּירֻ֥הוּ עַל־יְדֵי ־חָ֑רֶב מְנָ֖ת שֻׁעָלִ֣ים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וְהַמֶּלֶךְ֮ יִשְׂמַ֪ח בֵּאלֹ֫הִ֥ים יִ֭תְהַלֵּל כָּל־הַנִּשְׁבָּ֣ע בּ֑וֹ כִּ֥י יִ֝סָּכֵ֗ר פִּ֣י דֽוֹבְרֵי־שָֽׁקֶר׃</w:t>
      </w:r>
    </w:p>
    <w:p>
      <w:pPr>
        <w:pStyle w:val="Heading2"/>
        <w:bidi/>
      </w:pPr>
      <w:r>
        <w:rPr>
          <w:rtl/>
          <w:cs/>
          <w:lang w:val="he_IL" w:bidi="he_IL"/>
        </w:rPr>
        <w:t>Psalms 64:1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שְׁמַע־אֱלֹהִ֣ים קוֹלִ֣י בְשִׂיחִ֑י מִפַּ֥חַד א֝וֹיֵ֗ב תִּצֹּ֥ר חַיָּֽי׃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תַּ֭סְתִּירֵנִי מִסּ֣וֹד מְרֵעִ֑ים מֵ֝רִגְשַׁ֗ת פֹּ֣עֲלֵי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אֲשֶׁ֤ר שָׁנְנ֣וּ כַחֶ֣רֶב לְשׁוֹנָ֑ם דָּרְכ֥וּ חִ֝צָּ֗ם דָּבָ֥ר 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לִיר֣וֹת בַּמִּסְתָּרִ֣ים תָּ֑ם פִּתְאֹ֥ם יֹ֝רֻ֗הוּ וְלֹ֣א יִירָֽאוּ׃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יְחַזְּקוּ־לָ֨מוֹ ׀ דָּ֘בָ֤ר רָ֗ע יְֽ֭סַפְּרוּ לִטְמ֣וֹן מוֹקְשִׁ֑ים אָ֝מְר֗וּ מִ֣י יִרְאֶה־לָּֽמוֹ׃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יַֽחְפְּֽשׂוּ־עוֹלֹ֗ת תַּ֭מְנוּ חֵ֣פֶשׂ מְחֻפָּ֑שׂ וְקֶ֥רֶב אִ֝֗ישׁ וְלֵ֣ב עָמֹֽק׃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וַיֹּרֵ֗ם אֱלֹ֫הִ֥ים חֵ֥ץ פִּתְא֑וֹם הָ֝י֗וּ מַכּוֹתָֽם׃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וַיַּכְשִׁיל֣וּהוּ עָלֵ֣ימוֹ לְשׁוֹנָ֑ם יִ֝תְנֹדֲד֗וּ כָּל־רֹ֥אֵה 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וַיִּֽירְא֗וּ כָּל־אָ֫דָ֥ם וַ֭יַּגִּידוּ פֹּ֥עַל אֱלֹהִ֗ים וּֽמַעֲשֵׂ֥הוּ הִשְׂכִּֽילוּ׃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יִשְׂמַ֬ח צַדִּ֣יק בַּ֭יהוָה וְחָ֣סָה ב֑וֹ וְ֝יִתְהַֽלְל֗וּ כָּל־יִשְׁרֵי ־לֵֽב׃</w:t>
      </w:r>
    </w:p>
    <w:p>
      <w:pPr>
        <w:pStyle w:val="Heading2"/>
        <w:bidi/>
      </w:pPr>
      <w:r>
        <w:rPr>
          <w:rtl/>
          <w:cs/>
          <w:lang w:val="he_IL" w:bidi="he_IL"/>
        </w:rPr>
        <w:t>Psalms 65:1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מִזְמ֗וֹר לְדָוִ֥ד 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לְךָ֤ דֻֽמִיָּ֬ה תְהִלָּ֓ה אֱלֹ֘הִ֥ים בְּצִיּ֑וֹן וּ֝לְךָ֗ יְשֻׁלַּם־נֶֽדֶר׃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שֹׁמֵ֥עַ תְּפִלָּ֑ה עָ֝דֶ֗יךָ כָּל־בָּשָׂ֥ר יָבֹֽאוּ׃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דִּבְרֵ֣י עֲ֭וֺנֹת גָּ֣בְרוּ מֶ֑נִּי פְּ֝שָׁעֵ֗ינוּ אַתָּ֥ה תְכַפְּרֵֽם׃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אַשְׁרֵ֤י ׀ תִּֽבְחַ֣ר וּתְקָרֵב֮ יִשְׁכֹּ֪ן חֲצֵ֫רֶ֥יךָ נִ֭שְׂבְּעָה בְּט֣וּב בֵּיתֶ֑ךָ קְ֝דֹ֗שׁ הֵיכָלֶֽךָ׃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נ֤וֹרָא֨וֹת ׀ בְּצֶ֣דֶק תַּ֭עֲנֵנוּ אֱלֹהֵ֣י יִשְׁעֵ֑נוּ מִבְטָ֥ח כָּל־קַצְוֵי־אֶ֝֗רֶץ וְיָ֣ם רְחֹקִֽים׃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מֵכִ֣ין הָרִ֣ים בְּכֹח֑וֹ נֶ֝אְזָ֗ר בִּגְבוּרָֽה׃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מַשְׁבִּ֤יחַ ׀ שְׁא֣וֹן יַ֭מִּים שְׁא֥וֹן גַּלֵּיהֶ֗ם וַהֲמ֥וֹן לְאֻמִּֽים׃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וַיִּ֤ירְא֨וּ ׀ יֹשְׁבֵ֣י קְ֭צָוֺת מֵאוֹתֹתֶ֑יךָ מ֤וֹצָֽאֵי־בֹ֖קֶר וָעֶ֣רֶב תַּרְנִֽין׃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פָּקַ֥דְתָּ הָאָ֨רֶץ ׀ וַתְּשֹׁ֪קְקֶ֡הָ רַבַּ֬ת תַּעְשְׁרֶ֗נָּה פֶּ֣לֶג אֱ֭לֹהִים מָ֣לֵא מָ֑יִם תָּכִ֥ין דְּ֝גָנָ֗ם כִּי־כֵ֥ן תְּכִינֶֽהָ׃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תְּלָמֶ֣יהָ רַ֭וֵּה נַחֵ֣ת גְּדוּדֶ֑יהָ בִּרְבִיבִ֥ים תְּ֝מֹגְגֶ֗נָּה צִמְחָ֥הּ תְּבָרֵֽךְ׃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עִ֭טַּרְתָּ שְׁנַ֣ת טוֹבָתֶ֑ךָ וּ֝מַעְגָּלֶ֗יךָ יִרְעֲפ֥וּן דָּֽשֶׁן׃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יִ֭רְעֲפוּ נְא֣וֹת מִדְבָּ֑ר וְ֝גִ֗יל גְּבָע֥וֹת תַּחְגֹּֽרְנָה׃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לָבְשׁ֬וּ כָרִ֨ים ׀ הַצֹּ֗אן וַעֲמָקִ֥ים יַֽעַטְפוּ־בָ֑ר יִ֝תְרוֹעֲע֗וּ אַף־יָשִֽׁירוּ׃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66:1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לַ֭מְנַצֵּחַ שִׁ֣יר מִזְמ֑וֹר הָרִ֥יעוּ לֵ֝אלֹהִים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זַמְּר֥וּ כְבֽוֹד־שְׁמ֑וֹ שִׂ֥ימוּ כָ֝ב֗וֹד תְּהִלָּתֽוֹ׃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אִמְר֣וּ לֵ֭אלֹהִים מַה־נּוֹרָ֣א מַעֲשֶׂ֑יךָ בְּרֹ֥ב עֻ֝זְּךָ֗ יְֽכַחֲשׁ֖וּ לְךָ֣ אֹיְבֶֽיךָ׃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כָּל־הָאָ֤רֶץ ׀ יִשְׁתַּחֲו֣וּ לְ֭ךָ וִֽיזַמְּרוּ־לָ֑ךְ יְזַמְּר֖וּ שִׁמְךָ֣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לְכ֣וּ וּ֭רְאוּ מִפְעֲל֣וֹת אֱלֹהִ֑ים נוֹרָ֥א עֲ֝לִילָ֗ה עַל־בְּנֵ֥י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הָ֤פַךְ יָ֨ם ׀ לְֽיַבָּשָׁ֗ה בַּ֭נָּהָר יַֽעַבְר֣וּ בְרָ֑גֶל שָׁ֝֗ם נִשְׂמְחָה־בּֽוֹ׃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מֹ֘שֵׁ֤ל בִּגְבוּרָת֨וֹ ׀ עוֹלָ֗ם עֵ֭ינָיו בַּגּוֹיִ֣ם תִּצְפֶּ֑ינָה הַסּוֹרְרִ֓ים ׀ אַל־ירימו לָ֣מוֹ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בָּרְכ֖וּ עַמִּ֥ים ׀ אֱלֹהֵ֑ינוּ וְ֝הַשְׁמִ֗יעוּ ק֣וֹל תְּהִלָּתֽוֹ׃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הַשָּׂ֣ם נַ֭פְשֵׁנוּ בַּֽחַיִּ֑ים וְלֹֽא־נָתַ֖ן לַמּ֣וֹט רַגְלֵֽנוּ׃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כִּֽי־בְחַנְתָּ֥נוּ אֱלֹהִ֑ים צְ֝רַפְתָּ֗נוּ כִּצְרָף־כָּֽסֶף׃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הֲבֵאתָ֥נוּ בַמְּצוּדָ֑ה שַׂ֖מְתָּ מוּעָקָ֣ה בְמָתְנֵֽינוּ׃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הִרְכַּ֥בְתָּ אֱנ֗וֹשׁ לְרֹ֫אשֵׁ֥נוּ בָּֽאנוּ־בָאֵ֥שׁ וּבַמַּ֑יִם וַ֝תּוֹצִיאֵ֗נוּ לָֽרְוָיָֽה׃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אָב֣וֹא בֵיתְךָ֣ בְעוֹל֑וֹת אֲשַׁלֵּ֖ם לְךָ֣ נְדָרָֽי׃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אֲשֶׁר־פָּצ֥וּ שְׂפָתָ֑י וְדִבֶּר־פִּ֝֗י בַּצַּר־לִֽי׃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עֹ֘ל֤וֹת מֵחִ֣ים אַעֲלֶה־לָּ֭ךְ עִם־קְטֹ֣רֶת אֵילִ֑ים אֶ֥עֱשֶֽׂה בָקָ֖ר עִם־עַתּוּדִ֣ים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לְכֽוּ־שִׁמְע֣וּ וַ֭אֲסַפְּרָה כָּל־יִרְאֵ֣י אֱלֹהִ֑ים אֲשֶׁ֖ר עָשָׂ֣ה לְנַפְשִֽׁי׃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אֵלָ֥יו פִּֽי־קָרָ֑אתִי וְ֝רוֹמַ֗ם תַּ֣חַת לְשׁוֹנִֽי׃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אָ֭וֶן אִם־רָאִ֣יתִי בְלִבִּ֑י לֹ֖א יִשְׁמַ֣ע ׀ אֲדֹנָֽי׃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אָ֭כֵן שָׁמַ֣ע אֱלֹהִ֑ים הִ֝קְשִׁ֗יב בְּק֣וֹל תְּפִלָּתִֽי׃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בָּר֥וּךְ אֱלֹהִ֑ים אֲשֶׁ֥ר לֹֽא־הֵסִ֘יר תְּפִלָּתִ֥י וְ֝חַסְדּ֗וֹ מֵאִתִּֽי׃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67:1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 בִּנְגִינֹ֗ת מִזְמ֥וֹר 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אֱלֹהִ֗ים יְחָנֵּ֥נוּ וִֽיבָרְכֵ֑נוּ יָ֤אֵ֥ר פָּנָ֖יו אִתָּ֣נוּ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לָדַ֣עַת בָּאָ֣רֶץ דַּרְכֶּ֑ךָ בְּכָל־גּ֝וֹיִ֗ם יְשׁוּעָתֶֽךָ׃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יוֹד֖וּךָ עַמִּ֥ים ׀ אֱלֹהִ֑ים י֝וֹד֗וּךָ עַמִּ֥ים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יִֽשְׂמְח֥וּ וִֽירַנְּנ֗וּ לְאֻ֫מִּ֥ים כִּֽי־תִשְׁפֹּ֣ט עַמִּ֣ים מִישׁ֑וֹר וּלְאֻמִּ֓ים ׀ בָּאָ֖רֶץ תַּנְחֵ֣ם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יוֹד֖וּךָ עַמִּ֥ים ׀ אֱלֹהִ֑ים י֝וֹד֗וּךָ עַמִּ֥ים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אֶ֭רֶץ נָתְנָ֣ה יְבוּלָ֑הּ יְ֝בָרְכֵ֗נוּ אֱלֹהִ֥ים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יְבָרְכֵ֥נוּ אֱלֹהִ֑ים וְיִֽירְא֥וּ אֹ֝ת֗וֹ כָּל־אַפְסֵי־אָֽרֶץ׃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68:1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לְדָוִ֗ד מִזְמ֥וֹר 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יָק֣וּם אֱ֭לֹהִים יָפ֣וּצוּ אוֹיְבָ֑יו וְיָנ֥וּסוּ מְ֝שַׂנְאָ֗יו מִפָּנָֽיו׃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כְּהִנְדֹּ֥ף עָשָׁ֗ן תִּ֫נְדֹּ֥ף כְּהִמֵּ֣ס דּ֭וֹנַג מִפְּנֵי־אֵ֑שׁ יֹאבְד֥וּ רְ֝שָׁעִ֗ים מִפְּנֵ֥י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וְֽצַדִּיקִ֗ים יִשְׂמְח֣וּ יַֽ֭עַלְצוּ לִפְנֵ֥י אֱלֹהִ֗ים וְיָשִׂ֥ישׂוּ בְשִׂמְחָֽה׃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שִׁ֤ירוּ ׀ לֵֽאלֹהִים֮ זַמְּר֪וּ שְׁ֫מ֥וֹ סֹ֡לּוּ לָרֹכֵ֣ב בָּ֭עֲרָבוֹת בְּיָ֥הּ שְׁמ֗וֹ וְעִלְז֥וּ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אֲבִ֣י יְ֭תוֹמִים וְדַיַּ֣ן אַלְמָנ֑וֹת אֱ֝לֹהִ֗ים בִּמְע֥וֹן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אֱלֹהִ֤ים ׀ מ֘וֹשִׁ֤יב יְחִידִ֨ים ׀ בַּ֗יְתָה מוֹצִ֣יא אֲ֭סִירִים בַּכּוֹשָׁר֑וֹת אַ֥ךְ ס֝וֹרֲרִ֗ים שָׁכְנ֥וּ צְחִיחָֽה׃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אֱֽלֹהִ֗ים בְּ֭צֵאתְךָ לִפְנֵ֣י עַמֶּ֑ךָ בְּצַעְדְּךָ֖ בִֽישִׁימ֣וֹן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אֶ֤רֶץ רָעָ֨שָׁה ׀ אַף־שָׁמַ֣יִם נָטְפוּ֮ מִפְּנֵ֪י אֱלֹ֫הִ֥ים זֶ֥ה סִינַ֑י מִפְּנֵ֥י אֱ֝לֹהִ֗ים אֱלֹהֵ֥י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גֶּ֣שֶׁם נְ֭דָבוֹת תָּנִ֣יף אֱלֹהִ֑ים נַחֲלָתְךָ֥ וְ֝נִלְאָ֗ה אַתָּ֥ה כֽוֹנַנְתָּֽהּ׃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חַיָּתְךָ֥ יָֽשְׁבוּ־בָ֑הּ תָּ֤כִ֥ין בְּטוֹבָתְךָ֖ לֶעָנִ֣י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אֲדֹנָ֥י יִתֶּן־אֹ֑מֶר הַֽ֝מְבַשְּׂר֗וֹת צָבָ֥א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מַלְכֵ֣י צְ֭בָאוֹת יִדֹּד֣וּן יִדֹּד֑וּן וּנְוַת בַּ֝֗יִת תְּחַלֵּ֥ק שָׁלָֽל׃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אִֽם־תִּשְׁכְּבוּן֮ בֵּ֪ין שְׁפַ֫תָּ֥יִם כַּנְפֵ֣י י֭וֹנָה נֶחְפָּ֣ה בַכֶּ֑סֶף וְ֝אֶבְרוֹתֶ֗יהָ בִּֽירַקְרַ֥ק חָרֽוּץ׃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בְּפָ֘רֵ֤שׂ שַׁדַּ֓י מְלָ֘כִ֤ים בָּ֗הּ תַּשְׁלֵ֥ג בְּצַלְמֽוֹן׃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הַר־אֱ֭לֹהִים הַר־בָּשָׁ֑ן הַ֥ר גַּ֝בְנֻנִּ֗ים הַר־בָּשָֽׁן׃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לָ֤מָּה ׀ תְּֽרַצְּדוּן֮ הָרִ֪ים גַּבְנֻ֫נִּ֥ים הָהָ֗ר חָמַ֣ד אֱלֹהִ֣ים לְשִׁבְתּ֑וֹ אַף־יְ֝הוָ֗ה יִשְׁכֹּ֥ן לָנֶֽצַח׃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רֶ֤כֶב אֱלֹהִ֗ים רִבֹּתַ֣יִם אַלְפֵ֣י שִׁנְאָ֑ן אֲדֹנָ֥י בָ֝֗ם סִינַ֥י בַּקֹּֽדֶשׁ׃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עָ֘לִ֤יתָ לַמָּר֨וֹם ׀ שָׁ֘בִ֤יתָ שֶּׁ֗בִי לָקַ֣חְתָּ מַ֭תָּנוֹת בָּאָדָ֑ם וְאַ֥ף ס֝וֹרְרִ֗ים לִשְׁכֹּ֤ן ׀ יָ֬הּ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בָּ֤ר֣וּךְ אֲדֹנָי֮ י֤וֹם ׀ י֥וֹם יַֽעֲמָס־לָ֗נוּ הָ֘אֵ֤ל יְֽשׁוּעָתֵ֬נוּ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הָ֤אֵ֣ל ׀ לָנוּ֮ אֵ֤ל לְֽמוֹשָׁ֫ע֥וֹת וְלֵיהוִ֥ה אֲדֹנָ֑י לַ֝מָּ֗וֶת תּוֹצָאֽוֹת׃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אַךְ־אֱלֹהִ֗ים יִמְחַץ֮ רֹ֤אשׁ אֹ֫יְבָ֥יו קָדְקֹ֥ד שֵׂעָ֑ר מִ֝תְהַלֵּ֗ךְ בַּאֲשָׁמָֽיו׃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אָמַ֣ר אֲ֭דֹנָי מִבָּשָׁ֣ן אָשִׁ֑יב אָ֝שִׁ֗יב מִֽמְּצֻל֥וֹת 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לְמַ֤עַן ׀ תִּֽמְחַ֥ץ רַגְלְךָ֗ בְּ֫דָ֥ם לְשׁ֥וֹן כְּלָבֶ֑יךָ מֵאֹיְבִ֥ים מִנֵּֽהוּ׃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רָא֣וּ הֲלִיכוֹתֶ֣יךָ אֱלֹהִ֑ים הֲלִ֘יכ֤וֹת אֵלִ֖י מַלְכִּ֣י בַקֹּֽדֶשׁ׃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קִדְּמ֣וּ שָׁ֭רִים אַחַ֣ר נֹגְנִ֑ים בְּת֥וֹךְ עֲ֝לָמ֗וֹת תּוֹפֵפֽוֹת׃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בְּֽ֭מַקְהֵלוֹת בָּרְכ֣וּ אֱלֹהִ֑ים יְ֝הוָ֗ה מִמְּק֥וֹר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שָׁ֤ם בִּנְיָמִ֨ן ׀ צָעִ֡יר רֹדֵ֗ם שָׂרֵ֣י יְ֭הוּדָה רִגְמָתָ֑ם שָׂרֵ֥י זְ֝בֻל֗וּן שָׂרֵ֥י נַפְתָּלִֽי׃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צִוָּ֥ה אֱלֹהֶ֗יךָ עֻ֫זֶּ֥ךָ עוּזָּ֥ה אֱלֹהִ֑ים ז֝֗וּ פָּעַ֥לְתָּ 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מֵֽ֭הֵיכָלֶךָ עַל־יְרוּשָׁלִָ֑ם לְךָ֤ יוֹבִ֖ילוּ מְלָכִ֣ים שָֽׁי׃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גְּעַ֨ר חַיַּ֪ת קָנֶ֡ה עֲדַ֤ת אַבִּירִ֨ים ׀ בְּעֶגְלֵ֬י עַמִּ֗ים מִתְרַפֵּ֥ס בְּרַצֵּי־כָ֑סֶף בִּזַּ֥ר עַ֝מִּ֗ים קְרָב֥וֹת יֶחְפָּֽצוּ׃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יֶאֱתָ֣יוּ חַ֭שְׁמַנִּים מִנִּ֣י מִצְרָ֑יִם כּ֥וּשׁ תָּרִ֥יץ יָ֝דָ֗יו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מַמְלְכ֣וֹת הָ֭אָרֶץ שִׁ֣ירוּ לֵאלֹהִ֑ים זַמְּר֖וּ אֲדֹנָ֣י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לָ֭רֹכֵב בִּשְׁמֵ֣י שְׁמֵי־קֶ֑דֶם הֵ֥ן יִתֵּ֥ן בְּ֝קוֹלוֹ ק֣וֹל 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תְּנ֥וּ עֹ֗ז לֵֽאלֹ֫הִ֥ים עַֽל־יִשְׂרָאֵ֥ל גַּאֲוָת֑וֹ וְ֝עֻזּ֗וֹ בַּשְּׁחָקִֽים׃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נ֤וֹרָ֥א אֱלֹהִ֗ים מִֽמִּקְדָּ֫שֶׁ֥יךָ אֵ֤ל יִשְׂרָאֵ֗ל ה֤וּא נֹתֵ֨ן ׀ עֹ֖ז וְתַעֲצֻמ֥וֹת לָעָ֗ם בָּר֥וּךְ אֱלֹהִֽים׃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69:1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עַֽל־שׁוֹשַׁנִּ֬ים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הוֹשִׁיעֵ֥נִי אֱלֹהִ֑ים כִּ֤י בָ֖אוּ מַ֣יִם עַד־נָֽפֶשׁ׃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טָבַ֤עְתִּי ׀ בִּיוֵ֣ן מְ֭צוּלָה וְאֵ֣ין מָעֳמָ֑ד בָּ֥אתִי בְמַעֲמַקֵּי־מַ֝֗יִם וְשִׁבֹּ֥לֶת שְׁטָפָֽתְנִי׃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יָגַ֣עְתִּי בְקָרְאִי֮ נִחַ֪ר גְּר֫וֹנִ֥י כָּל֥וּ עֵינַ֑י מְ֝יַחֵ֗ל לֵאלֹהָֽי׃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רַבּ֤וּ ׀ מִשַּׂעֲר֣וֹת רֹאשִׁי֮ שֹׂנְאַ֪י חִ֫נָּ֥ם עָצְמ֣וּ מַ֭צְמִיתַי אֹיְבַ֣י שֶׁ֑קֶר אֲשֶׁ֥ר לֹא־גָ֝זַ֗לְתִּי אָ֣ז אָשִֽׁיב׃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אֱֽלֹהִ֗ים אַתָּ֣ה יָ֭דַעְתָּ לְאִוַּלְתִּ֑י וְ֝אַשְׁמוֹתַ֗י מִמְּךָ֥ לֹא־נִכְחָֽדוּ׃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אַל־יֵ֘בֹ֤שׁוּ בִ֨י ׀ קֹוֶיךָ֮ אֲדֹנָ֥י יְהוִ֗ה צְבָ֫א֥וֹת אַל־יִכָּ֣לְמוּ בִ֣י מְבַקְשֶׁ֑יךָ אֱ֝לֹהֵ֗י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כִּֽי־עָ֭לֶיךָ נָשָׂ֣אתִי חֶרְפָּ֑ה כִּסְּתָ֖ה כְלִמָּ֣ה 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מ֭וּזָר הָיִ֣יתִי לְאֶחָ֑י וְ֝נָכְרִ֗י לִבְנֵ֥י אִמִּֽי׃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כִּֽי־קִנְאַ֣ת בֵּיתְךָ֣ אֲכָלָ֑תְנִי וְחֶרְפּ֥וֹת ח֝וֹרְפֶ֗יךָ נָפְל֥וּ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וָאֶבְכֶּ֣ה בַצּ֣וֹם נַפְשִׁ֑י וַתְּהִ֖י לַחֲרָפ֣וֹת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וָאֶתְּנָ֣ה לְבוּשִׁ֣י שָׂ֑ק וָאֱהִ֖י לָהֶ֣ם לְמָשָֽׁל׃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יָשִׂ֣יחוּ בִ֭י יֹ֣שְׁבֵי שָׁ֑עַר וּ֝נְגִינ֗וֹת שׁוֹתֵ֥י שֵׁכָֽר׃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וַאֲנִ֤י תְפִלָּתִֽי־לְךָ֨ ׀ יְהוָ֡ה עֵ֤ת רָצ֗וֹן אֱלֹהִ֥ים בְּרָב־חַסְדֶּ֑ךָ עֲ֝נֵ֗נִי בֶּאֱמֶ֥ת יִשְׁעֶֽךָ׃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הַצִּילֵ֣נִי מִ֭טִּיט וְאַל־אֶטְבָּ֑עָה אִנָּצְלָ֥ה מִ֝שֹּֽׂנְאַ֗י וּמִמַּֽעֲמַקֵּי־מָֽיִם׃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אַל־תִּשְׁטְפֵ֤נִי ׀ שִׁבֹּ֣לֶת מַ֭יִם וְאַל־תִּבְלָעֵ֣נִי מְצוּלָ֑ה וְאַל־תֶּאְטַר־עָלַ֖י בְּאֵ֣ר פִּֽיהָ׃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עֲנֵ֣נִי יְ֭הוָה כִּי־ט֣וֹב חַסְדֶּ֑ךָ כְּרֹ֥ב רַ֝חֲמֶ֗יךָ פְּנֵ֣ה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וְאַל־תַּסְתֵּ֣ר פָּ֭נֶיךָ מֵֽעַבְדֶּ֑ךָ כִּֽי־צַר־לִ֝֗י מַהֵ֥ר 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קָרְבָ֣ה אֶל־נַפְשִׁ֣י גְאָלָ֑הּ לְמַ֖עַן אֹיְבַ֣י פְּדֵֽנִי׃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אַתָּ֤ה יָדַ֗עְתָּ חֶרְפָּתִ֣י וּ֭בָשְׁתִּי וּכְלִמָּתִ֑י נֶ֝גְדְּךָ֗ כָּל־צוֹרְרָֽי׃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חֶרְפָּ֤ה ׀ שָֽׁבְרָ֥ה לִבִּ֗י וָֽאָ֫נ֥וּשָׁה וָאֲקַוֶּ֣ה לָנ֣וּד וָאַ֑יִן וְ֝לַמְנַחֲמִ֗ים וְלֹ֣א מָצָֽאתִי׃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וַיִּתְּנ֣וּ בְּבָרוּתִ֣י רֹ֑אשׁ וְ֝לִצְמָאִ֗י יַשְׁק֥וּנִי חֹֽמֶץ׃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יְהִֽי־שֻׁלְחָנָ֣ם לִפְנֵיהֶ֣ם לְפָ֑ח וְלִשְׁלוֹמִ֥ים לְמוֹקֵֽשׁ׃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תֶּחְשַׁ֣כְנָה עֵ֭ינֵיהֶם מֵרְא֑וֹת וּ֝מָתְנֵ֗יהֶם תָּמִ֥יד הַמְעַֽד׃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שְׁפָךְ־עֲלֵיהֶ֥ם זַעְמֶ֑ךָ וַחֲר֥וֹן אַ֝פְּךָ֗ יַשִּׂיגֵֽם׃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תְּהִי־טִֽירָתָ֥ם נְשַׁמָּ֑ה בְּ֝אָהֳלֵיהֶ֗ם אַל־יְהִ֥י יֹשֵֽׁב׃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כִּֽי־אַתָּ֣ה אֲשֶׁר־הִכִּ֣יתָ רָדָ֑פוּ וְאֶל־מַכְא֖וֹב חֲלָלֶ֣יךָ יְסַפֵּֽרוּ׃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תְּֽנָה־עָ֭וֺן עַל־עֲוֺנָ֑ם וְאַל־יָ֝בֹ֗אוּ בְּצִדְקָתֶֽךָ׃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יִ֭מָּחֽוּ מִסֵּ֣פֶר חַיִּ֑ים וְעִ֥ם צַ֝דִּיקִ֗ים אַל־יִכָּתֵֽבוּ׃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וַ֭אֲנִי עָנִ֣י וְכוֹאֵ֑ב יְשׁוּעָתְךָ֖ אֱלֹהִ֣ים תְּשַׂגְּבֵֽנִי׃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אֲהַֽלְלָ֣ה שֵׁם־אֱלֹהִ֣ים בְּשִׁ֑יר וַאֲגַדְּלֶ֥נּוּ בְתוֹדָֽה׃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וְתִיטַ֣ב לַֽ֭יהוָה מִשּׁ֥וֹר פָּ֗ר מַקְרִ֥ן מַפְרִֽיס׃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רָא֣וּ עֲנָוִ֣ים יִשְׂמָ֑חוּ דֹּרְשֵׁ֥י אֱ֝לֹהִ֗ים וִיחִ֥י לְבַבְכֶֽם׃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כִּֽי־שֹׁמֵ֣עַ אֶל־אֶבְיוֹנִ֣ים יְהוָ֑ה וְאֶת־אֲ֝סִירָ֗יו לֹ֣א בָזָֽה׃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יְֽ֭הַלְלוּהוּ שָׁמַ֣יִם וָאָ֑רֶץ יַ֝מִּ֗ים וְֽכָל־רֹמֵ֥שׂ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כִּ֤י אֱלֹהִ֨ים ׀ י֘וֹשִׁ֤יעַ צִיּ֗וֹן וְ֭יִבְנֶה עָרֵ֣י יְהוּדָ֑ה וְיָ֥שְׁבוּ שָׁ֝֗ם וִירֵשֽׁוּהָ׃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וְזֶ֣רַע עֲ֭בָדָיו יִנְחָל֑וּהָ וְאֹהֲבֵ֥י שְׁ֝מ֗וֹ יִשְׁכְּנוּ־בָֽהּ׃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70:1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לַ֝מְנַצֵּ֗חַ לְדָוִ֥ד לְהַזְכִּֽיר׃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אֱלֹהִ֥ים לְהַצִּילֵ֑נִי יְ֝הוָ֗ה לְעֶזְרָ֥תִי חֽוּשָֽׁה׃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יֵבֹ֣שׁוּ וְיַחְפְּרוּ֮ מְבַקְשֵׁ֪י נַ֫פְשִׁ֥י יִסֹּ֣גוּ אָ֭חוֹר וְיִכָּלְמ֑וּ חֲ֝פֵצֵ֗י רָעָתִֽי׃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יָ֭שׁוּבוּ עַל־עֵ֣קֶב בָּשְׁתָּ֑ם הָ֝אֹמְרִ֗ים הֶ֘אָ֥ח ׀ הֶאָֽח׃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יָ֘שִׂ֤ישׂוּ וְיִשְׂמְח֨וּ ׀ בְּךָ֗ כָּֽל־מְבַ֫קְשֶׁ֥יךָ וְיֹאמְר֣וּ תָ֭מִיד יִגְדַּ֣ל אֱלֹהִ֑ים אֹ֝הֲבֵ֗י יְשׁוּעָתֶֽךָ׃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וַאֲנִ֤י ׀ עָנִ֣י וְאֶבְיוֹן֮ אֱלֹהִ֪ים חֽוּשָׁ֫ה־לִּ֥י עֶזְרִ֣י וּמְפַלְטִ֣י אַ֑תָּה יְ֝הוָ֗ה אַל־תְּאַחַֽר׃</w:t>
      </w:r>
    </w:p>
    <w:p>
      <w:pPr>
        <w:pStyle w:val="Heading2"/>
        <w:bidi/>
      </w:pPr>
      <w:r>
        <w:rPr>
          <w:rtl/>
          <w:cs/>
          <w:lang w:val="he_IL" w:bidi="he_IL"/>
        </w:rPr>
        <w:t>Psalms 71:1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בְּךָֽ־יְהוָ֥ה חָסִ֑יתִי אַל־אֵב֥וֹשָׁה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בְּצִדְקָתְךָ֗ תַּצִּילֵ֥נִי וּֽתְפַלְּטֵ֑נִי הַטֵּֽה־אֵלַ֥י אָ֝זְנְךָ֗ וְהוֹשִׁיעֵֽנִי׃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הֱיֵ֤ה לִ֨י ׀ לְצ֥וּר מָע֡וֹן לָב֗וֹא תָּמִ֗יד צִוִּ֥יתָ לְהוֹשִׁיעֵ֑נִי כִּֽי־סַלְעִ֖י וּמְצוּדָתִ֣י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אֱֽלֹהַ֗י פַּ֭לְּטֵנִי מִיַּ֣ד רָשָׁ֑ע מִכַּ֖ף מְעַוֵּ֣ל וְחוֹמֵץ׃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כִּֽי־אַתָּ֥ה תִקְוָתִ֑י אֲדֹנָ֥י יְ֝הוִ֗ה מִבְטַחִ֥י מִנְּעוּרָֽי׃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עָלֶ֤יךָ ׀ נִסְמַ֬כְתִּי מִבֶּ֗טֶן מִמְּעֵ֣י אִ֭מִּי אַתָּ֣ה גוֹזִ֑י בְּךָ֖ תְהִלָּתִ֣י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כְּ֭מוֹפֵת הָיִ֣יתִי לְרַבִּ֑ים וְ֝אַתָּ֗ה מַֽחֲסִי־עֹֽז׃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יִמָּ֣לֵא פִ֭י תְּהִלָּתֶ֑ךָ כָּל־הַ֝יּ֗וֹם תִּפְאַרְתֶּֽךָ׃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אַֽל־תַּ֭שְׁלִיכֵנִי לְעֵ֣ת זִקְנָ֑ה כִּכְל֥וֹת כֹּ֝חִ֗י אַֽל־תַּעַזְבֵֽנִי׃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כִּֽי־אָמְר֣וּ אוֹיְבַ֣י לִ֑י וְשֹׁמְרֵ֥י נַ֝פְשִׁ֗י נוֹעֲצ֥וּ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לֵ֭אמֹר אֱלֹהִ֣ים עֲזָב֑וֹ רִֽדְפ֥וּ וְ֝תִפְשׂ֗וּהוּ כִּי־אֵ֥ין מַצִּֽיל׃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אֱ֭לֹהִים אַל־תִּרְחַ֣ק מִמֶּ֑נִּי אֱ֝לֹהַ֗י לְעֶזְרָ֥תִי חישה׃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יֵבֹ֣שׁוּ יִכְלוּ֮ שֹׂטְנֵ֪י נַ֫פְשִׁ֥י יַֽעֲט֣וּ חֶ֭רְפָּה וּכְלִמָּ֑ה מְ֝בַקְשֵׁ֗י רָעָתִֽי׃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וַ֭אֲנִי תָּמִ֣יד אֲיַחֵ֑ל וְ֝הוֹסַפְתִּ֗י עַל־כָּל־תְּהִלָּתֶֽךָ׃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פִּ֤י ׀ יְסַפֵּ֬ר צִדְקָתֶ֗ךָ כָּל־הַיּ֥וֹם תְּשׁוּעָתֶ֑ךָ כִּ֤י לֹ֖א יָדַ֣עְתִּי סְפֹרֽוֹת׃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אָב֗וֹא בִּ֭גְבֻרוֹת אֲדֹנָ֣י יְהוִ֑ה אַזְכִּ֖יר צִדְקָתְךָ֣ לְבַדֶּֽךָ׃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אֱֽלֹהִ֗ים לִמַּדְתַּ֥נִי מִנְּעוּרָ֑י וְעַד־הֵ֝֗נָּה אַגִּ֥יד נִפְלְאוֹתֶֽיךָ׃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וְגַ֤ם עַד־זִקְנָ֨ה ׀ וְשֵׂיבָה֮ אֱלֹהִ֪ים אַֽל־תַּעַ֫זְבֵ֥נִי עַד־אַגִּ֣יד זְרוֹעֲךָ֣ לְד֑וֹר לְכָל־יָ֝ב֗וֹא גְּבוּרָתֶֽךָ׃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וְצִדְקָתְךָ֥ אֱלֹהִ֗ים עַד־מָ֫ר֥וֹם אֲשֶׁר־עָשִׂ֥יתָ גְדֹל֑וֹת אֱ֝לֹהִ֗ים מִ֣י כָמֽוֹךָ׃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אֲשֶׁ֤ר הראיתנו ׀ צָר֥וֹת רַבּ֗וֹת וְרָ֫ע֥וֹת תָּשׁ֥וּב תחיינו וּֽמִתְּהֹמ֥וֹת הָ֝אָ֗רֶץ תָּשׁ֥וּב תַּעֲלֵֽנִי׃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תֶּ֤רֶב ׀ גְּֽדֻלָּתִ֗י וְתִסֹּ֥ב תְּֽנַחֲמֵֽנִי׃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גַּם־אֲנִ֤י ׀ אוֹדְךָ֣ בִכְלִי־נֶבֶל֮ אֲמִתְּךָ֪ אֱלֹ֫הָ֥י אֲזַמְּרָ֣ה לְךָ֣ בְכִנּ֑וֹר קְ֝ד֗וֹשׁ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תְּרַנֵּ֣נָּ֣ה שְׂ֭פָתַי כִּ֣י אֲזַמְּרָה־לָּ֑ךְ וְ֝נַפְשִׁ֗י אֲשֶׁ֣ר פָּדִֽיתָ׃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גַּם־לְשׁוֹנִ֗י כָּל־הַ֭יּוֹם תֶּהְגֶּ֣ה צִדְקָתֶ֑ךָ כִּי־בֹ֥שׁוּ כִֽי־חָ֝פְר֗וּ מְבַקְשֵׁ֥י רָעָתִֽי׃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72:1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לִשְׁלֹמֹ֨ה ׀ אֱֽלֹהִ֗ים מִ֭שְׁפָּטֶיךָ לְמֶ֣לֶךְ תֵּ֑ן וְצִדְקָתְךָ֥ לְבֶן־מֶֽלֶךְ׃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יָדִ֣ין עַמְּךָ֣ בְצֶ֑דֶק וַעֲנִיֶּ֥יךָ בְמִשְׁפָּֽט׃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יִשְׂא֤וּ הָרִ֓ים שָׁ֘ל֥וֹם לָעָ֑ם וּ֝גְבָע֗וֹת בִּצְדָקָֽה׃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יִשְׁפֹּ֤ט ׀ עֲֽנִיֵּי־עָ֗ם י֭וֹשִׁיעַ לִבְנֵ֣י אֶבְי֑וֹן וִֽידַכֵּ֣א עוֹשֵֽׁק׃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יִֽירָא֥וּךָ עִם־שָׁ֑מֶשׁ וְלִפְנֵ֥י יָ֝רֵ֗חַ דּ֣וֹר דּוֹרִֽים׃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יֵ֭רֵד כְּמָטָ֣ר עַל־גֵּ֑ז כִּ֝רְבִיבִ֗ים זַרְזִ֥יף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יִֽפְרַח־בְּיָמָ֥יו צַדִּ֑יק וְרֹ֥ב שָׁ֝ל֗וֹם עַד־בְּלִ֥י יָרֵֽחַ׃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וְ֭יֵרְדְּ מִיָּ֣ם עַד־יָ֑ם וּ֝מִנָּהָ֗ר עַד־אַפְסֵי־אָֽרֶץ׃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לְ֭פָנָיו יִכְרְע֣וּ צִיִּ֑ים וְ֝אֹיְבָ֗יו עָפָ֥ר יְלַחֵֽכוּ׃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מַלְכֵ֬י תַרְשִׁ֣ישׁ וְ֭אִיִּים מִנְחָ֣ה יָשִׁ֑יבוּ מַלְכֵ֥י שְׁבָ֥א וּ֝סְבָ֗א אֶשְׁכָּ֥ר יַקְרִֽיבוּ׃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וְיִשְׁתַּחֲווּ־ל֥וֹ כָל־מְלָכִ֑ים כָּל־גּוֹיִ֥ם יַֽעַבְדֽוּהוּ׃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כִּֽי־יַ֭צִּיל אֶבְי֣וֹן מְשַׁוֵּ֑עַ וְ֝עָנִ֗י וְֽאֵין־עֹזֵ֥ר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יָ֭חֹס עַל־דַּ֣ל וְאֶבְי֑וֹן וְנַפְשׁ֖וֹת אֶבְיוֹנִ֣ים יוֹשִֽׁיעַ׃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מִתּ֣וֹךְ וּ֭מֵחָמָס יִגְאַ֣ל נַפְשָׁ֑ם וְיֵיקַ֖ר דָּמָ֣ם בְּעֵינָֽיו׃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וִיחִ֗י וְיִתֶּן־לוֹ֮ מִזְּהַ֪ב שְׁ֫בָ֥א וְיִתְפַּלֵּ֣ל בַּעֲד֣וֹ תָמִ֑יד כָּל־הַ֝יּ֗וֹם יְבָרֲכֶֽנְהֽוּ׃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יְהִ֤י פִסַּת־בַּ֨ר ׀ בָּאָרֶץ֮ בְּרֹ֪אשׁ הָ֫רִ֥ים יִרְעַ֣שׁ כַּלְּבָנ֣וֹן פִּרְי֑וֹ וְיָצִ֥יצוּ מֵ֝עִ֗יר כְּעֵ֣שֶׂב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יְהִ֤י שְׁמ֨וֹ לְֽעוֹלָ֗ם לִפְנֵי־שֶׁמֶשׁ֮ ינין שְׁ֫מ֥וֹ וְיִתְבָּ֥רְכוּ ב֑וֹ כָּל־גּוֹיִ֥ם יְאַשְּׁרֽוּהוּ׃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בָּר֤וּךְ ׀ יְהוָ֣ה אֱ֭לֹהִים אֱלֹהֵ֣י יִשְׂרָאֵ֑ל עֹשֵׂ֖ה נִפְלָא֣וֹת לְבַדּֽוֹ׃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וּבָר֤וּךְ ׀ שֵׁ֥ם כְּבוֹד֗וֹ לְע֫וֹלָ֥ם וְיִמָּלֵ֣א כְ֭בוֹדוֹ אֶת־כֹּ֥ל הָאָ֗רֶץ אָ֘מֵ֥ן ׀ וְאָמֵֽן׃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כָּלּ֥וּ תְפִלּ֑וֹת דָּ֝וִ֗ד בֶּן־יִשָֽׁי׃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73:1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לְאָ֫סָ֥ף אַ֤ךְ ט֭וֹב לְיִשְׂרָאֵ֥ל אֱלֹהִ֗ים לְבָרֵ֥י לֵבָֽב׃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וַאֲנִ֗י כִּ֭מְעַט נטוי רַגְלָ֑י כְּ֝אַ֗יִן שפכה אֲשֻׁרָֽי׃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כִּֽי־קִ֭נֵּאתִי בַּֽהוֹלְלִ֑ים שְׁל֖וֹם רְשָׁעִ֣ים אֶרְאֶֽה׃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אֵ֖ין חַרְצֻבּ֥וֹת לְמוֹתָ֗ם וּבָרִ֥יא אוּלָֽם׃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בַּעֲמַ֣ל אֱנ֣וֹשׁ אֵינֵ֑מוֹ וְעִם־אָ֝דָ֗ם לֹ֣א יְנֻגָּֽעוּ׃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לָ֭כֵן עֲנָקַ֣תְמוֹ גַאֲוָ֑ה יַעֲטָף־שִׁ֝֗ית חָמָ֥ס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יָ֭צָא מֵחֵ֣לֶב עֵינֵ֑מוֹ עָ֝בְר֗וּ מַשְׂכִּיּ֥וֹת לֵבָֽב׃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יָמִ֤יקוּ ׀ וִידַבְּר֣וּ בְרָ֣ע עֹ֑שֶׁק מִמָּר֥וֹם יְדַבֵּֽרוּ׃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שַׁתּ֣וּ בַשָּׁמַ֣יִם פִּיהֶ֑ם וּ֝לְשׁוֹנָ֗ם תִּֽהֲלַ֥ךְ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לָכֵ֤ן ׀ ישיב עַמּ֣וֹ הֲלֹ֑ם וּמֵ֥י מָ֝לֵ֗א יִמָּ֥צוּ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וְֽאָמְר֗וּ אֵיכָ֥ה יָדַֽע־אֵ֑ל וְיֵ֖שׁ דֵּעָ֣ה בְעֶלְיֽוֹן׃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הִנֵּה־אֵ֥לֶּה רְשָׁעִ֑ים וְשַׁלְוֵ֥י ע֝וֹלָ֗ם הִשְׂגּוּ־חָֽיִל׃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אַךְ־רִ֭יק זִכִּ֣יתִי לְבָבִ֑י וָאֶרְחַ֖ץ בְּנִקָּי֣וֹן כַּפָּֽי׃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וָאֱהִ֣י נָ֭גוּעַ כָּל־הַיּ֑וֹם וְ֝תוֹכַחְתִּ֗י לַבְּקָרִֽים׃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אִם־אָ֭מַרְתִּי אֲסַפְּרָ֥ה כְמ֑וֹ הִנֵּ֤ה ד֭וֹר בָּנֶ֣יךָ בָגָֽדְתִּי׃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וָֽ֭אֲחַשְּׁבָה לָדַ֣עַת זֹ֑את עָמָ֖ל היא בְעֵינָֽי׃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עַד־אָ֭בוֹא אֶל־מִקְדְּשֵׁי־אֵ֑ל אָ֝בִ֗ינָה לְאַחֲרִיתָֽם׃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אַ֣ךְ בַּ֭חֲלָקוֹת תָּשִׁ֣ית לָ֑מוֹ הִ֝פַּלְתָּ֗ם לְמַשּׁוּאֽוֹת׃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אֵ֤יךְ הָי֣וּ לְשַׁמָּ֣ה כְרָ֑גַע סָ֥פוּ תַ֝֗מּוּ מִן־בַּלָּהֽוֹת׃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כַּחֲל֥וֹם מֵהָקִ֑יץ אֲ֝דֹנָי בָּעִ֤יר ׀ צַלְמָ֬ם תִּבְזֶֽה׃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כִּ֭י יִתְחַמֵּ֣ץ לְבָבִ֑י וְ֝כִלְיוֹתַ֗י אֶשְׁתּוֹנָֽן׃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וַאֲנִי־בַ֭עַר וְלֹ֣א אֵדָ֑ע בְּ֝הֵמ֗וֹת הָיִ֥יתִי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וַאֲנִ֣י תָמִ֣יד עִמָּ֑ךְ אָ֝חַ֗זְתָּ בְּיַד־יְמִינִֽי׃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בַּעֲצָתְךָ֥ תַנְחֵ֑נִי וְ֝אַחַ֗ר כָּב֥וֹד תִּקָּחֵֽנִי׃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מִי־לִ֥י בַשָּׁמָ֑יִם וְ֝עִמְּךָ֗ לֹא־חָפַ֥צְתִּי בָאָֽרֶץ׃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כָּלָ֥ה שְׁאֵרִ֗י וּלְבָ֫בִ֥י צוּר־לְבָבִ֥י וְחֶלְקִ֗י אֱלֹהִ֥ים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כִּֽי־הִנֵּ֣ה רְחֵקֶ֣יךָ יֹאבֵ֑דוּ הִ֝צְמַ֗תָּה כָּל־זוֹנֶ֥ה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וַאֲנִ֤י ׀ קִֽרֲבַ֥ת אֱלֹהִ֗ים לִ֫י־ט֥וֹב שַׁתִּ֤י ׀ בַּאדֹנָ֣י יְהֹוִ֣ה מַחְסִ֑י לְ֝סַפֵּ֗ר כָּל־מַלְאֲכוֹתֶֽיךָ ׃</w:t>
      </w:r>
    </w:p>
    <w:p>
      <w:pPr>
        <w:pStyle w:val="Heading2"/>
        <w:bidi/>
      </w:pPr>
      <w:r>
        <w:rPr>
          <w:rtl/>
          <w:cs/>
          <w:lang w:val="he_IL" w:bidi="he_IL"/>
        </w:rPr>
        <w:t>Psalms 74:1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מַשְׂכִּ֗יל לְאָ֫סָ֥ף לָמָ֣ה אֱ֭לֹהִים זָנַ֣חְתָּ לָנֶ֑צַח יֶעְשַׁ֥ן אַ֝פְּךָ֗ בְּצֹ֣אן מַרְעִיתֶֽךָ׃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זְכֹ֤ר עֲדָתְךָ֨ ׀ קָ֘נִ֤יתָ קֶּ֗דֶם גָּ֭אַלְתָּ שֵׁ֣בֶט נַחֲלָתֶ֑ךָ הַר־צִ֝יּ֗וֹן זֶ֤ה ׀ שָׁכַ֬נְתָּ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הָרִ֣ימָה פְ֭עָמֶיךָ לְמַשֻּׁא֣וֹת נֶ֑צַח כָּל־הֵרַ֖ע אוֹיֵ֣ב בַּקֹּֽדֶשׁ׃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שָׁאֲג֣וּ צֹ֭רְרֶיךָ בְּקֶ֣רֶב מוֹעֲדֶ֑ךָ שָׂ֖מוּ אוֹתֹתָ֣ם אֹתֽוֹת׃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יִ֭וָּדַע כְּמֵבִ֣יא לְמָ֑עְלָה בִּֽסֲבָךְ־עֵ֝֗ץ קַרְדֻּמּֽוֹת׃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ועת פִּתּוּחֶ֣יהָ יָּ֑חַד בְּכַשִּׁ֥יל וְ֝כֵֽילַפֹּ֗ת יַהֲלֹמֽוּן׃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שִׁלְח֣וּ בָ֭אֵשׁ מִקְדָּשֶׁ֑ךָ לָ֝אָ֗רֶץ חִלְּל֥וּ מִֽשְׁכַּן־שְׁמֶֽךָ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אָמְר֣וּ בְ֭לִבָּם נִינָ֣ם יָ֑חַד שָׂרְפ֖וּ כָל־מוֹעֲדֵי־אֵ֣ל בָּאָֽרֶץ׃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אֽוֹתֹתֵ֗ינוּ לֹ֥א רָ֫אִ֥ינוּ אֵֽין־ע֥וֹד נָבִ֑יא וְלֹֽא־אִ֝תָּ֗נוּ יֹדֵ֥עַ עַד־מָֽה׃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עַד־מָתַ֣י אֱ֭לֹהִים יְחָ֣רֶף צָ֑ר יְנָ֘אֵ֤ץ אוֹיֵ֖ב שִׁמְךָ֣ לָנֶֽצַח׃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לָ֤מָּה תָשִׁ֣יב יָ֭דְךָ וִֽימִינֶ֑ךָ מִקֶּ֖רֶב חוקך כַלֵּֽה׃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וֵ֭אלֹהִים מַלְכִּ֣י מִקֶּ֑דֶם פֹּעֵ֥ל יְ֝שׁוּע֗וֹת בְּקֶ֣רֶב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אַתָּ֤ה פוֹרַ֣רְתָּ בְעָזְּךָ֣ יָ֑ם שִׁבַּ֖רְתָּ רָאשֵׁ֥י תַ֝נִּינִ֗ים עַל־הַמָּֽיִם׃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אַתָּ֣ה רִ֭צַּצְתָּ רָאשֵׁ֣י לִוְיָתָ֑ן תִּתְּנֶ֥נּוּ מַ֝אֲכָ֗ל לְעָ֣ם לְצִיִּֽים׃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אַתָּ֣ה בָ֭קַעְתָּ מַעְיָ֣ן וָנָ֑חַל אַתָּ֥ה ה֝וֹבַ֗שְׁתָּ נַהֲר֥וֹת אֵיתָֽן׃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לְךָ֣ י֭וֹם אַף־לְךָ֥ לָ֑יְלָה אַתָּ֥ה הֲ֝כִינ֗וֹתָ מָא֥וֹר וָשָֽׁמֶשׁ׃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אַתָּ֣ה הִ֭צַּבְתָּ כָּל־גְּבוּל֣וֹת אָ֑רֶץ קַ֥יִץ וָ֝חֹ֗רֶף אַתָּ֥ה יְצַרְתָּם׃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זְכָר־זֹ֗את א֭וֹיֵב חֵרֵ֣ף ׀ יְהוָ֑ה וְעַ֥ם נָ֝בָ֗ל נִֽאֲצ֥וּ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אַל־תִּתֵּ֣ן לְ֭חַיַּת נֶ֣פֶשׁ תּוֹרֶ֑ךָ חַיַּ֥ת עֲ֝נִיֶּ֗יךָ אַל־תִּשְׁכַּ֥ח לָנֶֽצַח׃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הַבֵּ֥ט לַבְּרִ֑ית כִּ֥י מָלְא֥וּ מַחֲשַׁכֵּי־אֶ֝֗רֶץ נְא֣וֹת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אַל־יָשֹׁ֣ב דַּ֣ךְ נִכְלָ֑ם עָנִ֥י וְ֝אֶבְי֗וֹן יְֽהַלְל֥וּ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קוּמָ֣ה אֱ֭לֹהִים רִיבָ֣ה רִיבֶ֑ךָ זְכֹ֥ר חֶרְפָּתְךָ֥ מִנִּי־נָ֝בָ֗ל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אַל־תִּ֭שְׁכַּח ק֣וֹל צֹרְרֶ֑יךָ שְׁא֥וֹן קָ֝מֶ֗יךָ עֹלֶ֥ה תָמִֽיד׃</w:t>
      </w:r>
    </w:p>
    <w:p>
      <w:pPr>
        <w:pStyle w:val="Heading2"/>
        <w:bidi/>
      </w:pPr>
      <w:r>
        <w:rPr>
          <w:rtl/>
          <w:cs/>
          <w:lang w:val="he_IL" w:bidi="he_IL"/>
        </w:rPr>
        <w:t>Psalms 75:1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אַל־תַּשְׁחֵ֑ת מִזְמ֖וֹר לְאָסָ֣ף 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ה֘וֹדִ֤ינוּ לְּךָ֨ ׀ אֱֽלֹהִ֗ים ה֭וֹדִינוּ וְקָר֣וֹב שְׁמֶ֑ךָ סִ֝פְּר֗וּ נִפְלְאוֹתֶֽיךָ׃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כִּ֭י אֶקַּ֣ח מוֹעֵ֑ד אֲ֝נִ֗י מֵישָׁרִ֥ים אֶשְׁפֹּֽט׃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נְֽמֹגִ֗ים אֶ֥רֶץ וְכָל־יֹשְׁבֶ֑יהָ אָנֹכִ֨י תִכַּ֖נְתִּי עַמּוּדֶ֣יהָ סֶּֽלָה׃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אָמַ֣רְתִּי לַֽ֭הוֹלְלִים אַל־תָּהֹ֑לּוּ וְ֝לָרְשָׁעִ֗ים אַל־תָּרִ֥ימוּ קָֽרֶן׃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אַל־תָּרִ֣ימוּ לַמָּר֣וֹם קַרְנְכֶ֑ם תְּדַבְּר֖וּ בְצַוָּ֣אר עָתָֽק׃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לֹ֣א מִ֭מּוֹצָא וּמִֽמַּעֲרָ֑ב וְ֝לֹ֗א מִמִּדְבַּ֥ר 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כִּֽי־אֱלֹהִ֥ים שֹׁפֵ֑ט זֶ֥ה יַ֝שְׁפִּ֗יל וְזֶ֣ה יָרִֽים׃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כִּ֤י כ֪וֹס בְּֽיַד־יְהוָ֡ה וְיַ֤יִן חָמַ֨ר ׀ מָ֥לֵא מֶסֶךְ֮ וַיַּגֵּ֪ר מִ֫זֶּ֥ה אַךְ־שְׁ֭מָרֶיהָ יִמְצ֣וּ יִשְׁתּ֑וּ כֹּ֝֗ל רִשְׁעֵי־אָֽרֶץ׃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וַ֭אֲנִי אַגִּ֣יד לְעֹלָ֑ם אֲ֝זַמְּרָ֗ה לֵאלֹהֵ֥י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וְכָל־קַרְנֵ֣י רְשָׁעִ֣ים אֲגַדֵּ֑עַ תְּ֝רוֹמַ֗מְנָה קַֽרְנ֥וֹת צַדִּֽיק׃</w:t>
      </w:r>
    </w:p>
    <w:p>
      <w:pPr>
        <w:pStyle w:val="Heading2"/>
        <w:bidi/>
      </w:pPr>
      <w:r>
        <w:rPr>
          <w:rtl/>
          <w:cs/>
          <w:lang w:val="he_IL" w:bidi="he_IL"/>
        </w:rPr>
        <w:t>Psalms 76:1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בִּנְגִינֹ֑ת מִזְמ֖וֹר לְאָסָ֣ף שִֽׁיר׃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נוֹדָ֣ע בִּֽיהוּדָ֣ה אֱלֹהִ֑ים בְּ֝יִשְׂרָאֵ֗ל גָּד֥וֹל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וַיְהִ֣י בְשָׁלֵ֣ם סֻכּ֑וֹ וּמְע֖וֹנָת֣וֹ בְצִיּֽוֹן׃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שָׁ֭מָּה שִׁבַּ֣ר רִשְׁפֵי־קָ֑שֶׁת מָגֵ֬ן וְחֶ֖רֶב וּמִלְחָמָ֣ה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נָ֭אוֹר אַתָּ֥ה אַדִּ֗יר מֵֽהַרְרֵי־טָֽרֶף׃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אֶשְׁתּוֹלְל֨וּ ׀ אַבִּ֣ירֵי לֵ֭ב נָמ֣וּ שְׁנָתָ֑ם וְלֹא־מָצְא֖וּ כָל־אַנְשֵׁי־חַ֣יִל יְדֵיהֶֽם׃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מִ֭גַּעֲרָ֣תְךָ אֱלֹהֵ֣י יַעֲקֹ֑ב נִ֝רְדָּ֗ם וְרֶ֣כֶב וָסֽוּס׃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אַתָּ֤ה ׀ נ֥וֹרָא אַ֗תָּה וּמִֽי־יַעֲמֹ֥ד לְפָנֶ֗יךָ מֵאָ֥ז אַפֶּֽךָ׃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מִ֭שָּׁמַיִם הִשְׁמַ֣עְתָּ דִּ֑ין אֶ֖רֶץ יָֽרְאָ֣ה וְשָׁקָֽטָה׃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בְּקוּם־לַמִּשְׁפָּ֥ט אֱלֹהִ֑ים לְהוֹשִׁ֖יעַ כָּל־עַנְוֵי־אֶ֣רֶץ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כִּֽי־חֲמַ֣ת אָדָ֣ם תּוֹדֶ֑ךָּ שְׁאֵרִ֖ית חֵמֹ֣ת תַּחְגֹּֽר׃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נִֽדֲר֣וּ וְשַׁלְּמוּ֮ לַיהוָ֪ה אֱֽלֹהֵ֫יכֶ֥ם כָּל־סְבִיבָ֑יו יוֹבִ֥ילוּ שַׁ֝֗י לַמּוֹרָֽא׃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יִ֭בְצֹר ר֣וּחַ נְגִידִ֑ים נ֝וֹרָ֗א לְמַלְכֵי־אָֽרֶץ׃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77:1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עַֽל־ידיתון לְאָסָ֥ף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קוֹלִ֣י אֶל־אֱלֹהִ֣ים וְאֶצְעָ֑קָה קוֹלִ֥י אֶל־אֱ֝לֹהִ֗ים וְהַאֲזִ֥ין אֵלָֽי׃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בְּי֥וֹם צָרָתִי֮ אֲדֹנָ֪י דָּ֫רָ֥שְׁתִּי יָדִ֤י ׀ לַ֣יְלָה נִ֭גְּרָה וְלֹ֣א תָפ֑וּג מֵאֲנָ֖ה הִנָּחֵ֣ם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אֶזְכְּרָ֣ה אֱלֹהִ֣ים וְאֶֽהֱמָיָ֑ה אָשִׂ֓יחָה ׀ וְתִתְעַטֵּ֖ף רוּחִ֣י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אָ֭חַזְתָּ שְׁמֻר֣וֹת עֵינָ֑י נִ֝פְעַ֗מְתִּי וְלֹ֣א אֲדַבֵּֽר׃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חִשַּׁ֣בְתִּי יָמִ֣ים מִקֶּ֑דֶם שְׁ֝נ֗וֹת עוֹלָמִֽים׃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אֶֽזְכְּרָ֥ה נְגִינָתִ֗י בַּ֫לָּ֥יְלָה עִם־לְבָבִ֥י אָשִׂ֑יחָה וַיְחַפֵּ֥שׂ רוּחִֽי׃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הַֽ֭לְעוֹלָמִים יִזְנַ֥ח ׀ אֲדֹנָ֑י וְלֹֽא־יֹסִ֖יף לִרְצ֣וֹת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הֶאָפֵ֣ס לָנֶ֣צַח חַסְדּ֑וֹ גָּ֥מַר אֹ֝֗מֶר לְדֹ֣ר 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הֲשָׁכַ֣ח חַנּ֣וֹת אֵ֑ל אִם־קָפַ֥ץ בְּ֝אַ֗ף רַחֲמָ֥יו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וָ֭אֹמַר חַלּ֣וֹתִי הִ֑יא שְׁ֝נ֗וֹת יְמִ֣ין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אזכיר מַֽעַלְלֵי־יָ֑הּ כִּֽי־אֶזְכְּרָ֖ה מִקֶּ֣דֶם פִּלְאֶֽךָ׃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וְהָגִ֥יתִי בְכָל־פָּעֳלֶ֑ךָ וּֽבַעֲלִ֖ילוֹתֶ֣יךָ אָשִֽׂיחָה׃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אֱ֭לֹהִים בַּקֹּ֣דֶשׁ דַּרְכֶּ֑ךָ מִי־אֵ֥ל גָּ֝ד֗וֹל כֵּֽאלֹהִֽים׃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אַתָּ֣ה הָ֭אֵל עֹ֣שֵׂה פֶ֑לֶא הוֹדַ֖עְתָּ בָעַמִּ֣ים עֻזֶּֽךָ׃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גָּאַ֣לְתָּ בִּזְר֣וֹעַ עַמֶּ֑ךָ בְּנֵי־יַעֲקֹ֖ב וְיוֹסֵ֣ף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רָ֘א֤וּךָ מַּ֨יִם ׀ אֱֽלֹהִ֗ים רָא֣וּךָ מַּ֣יִם יָחִ֑ילוּ אַ֝֗ף יִרְגְּז֥וּ תְהֹמֽוֹת׃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זֹ֤רְמוּ מַ֨יִם ׀ עָב֗וֹת ק֭וֹל נָתְנ֣וּ שְׁחָקִ֑ים אַף־חֲ֝צָצֶ֗יךָ יִתְהַלָּֽכוּ׃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ק֤וֹל רַעַמְךָ֨ ׀ בַּגַּלְגַּ֗ל הֵאִ֣ירוּ בְרָקִ֣ים תֵּבֵ֑ל רָגְזָ֖ה וַתִּרְעַ֣שׁ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בַּיָּ֤ם דַּרְכֶּ֗ךָ ושביליך בְּמַ֣יִם רַבִּ֑ים וְ֝עִקְּבוֹתֶ֗יךָ לֹ֣א נֹדָֽעוּ׃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נָחִ֣יתָ כַצֹּ֣אן עַמֶּ֑ךָ בְּֽיַד־מֹשֶׁ֥ה וְאַהֲרֹֽן׃</w:t>
      </w:r>
    </w:p>
    <w:p>
      <w:pPr>
        <w:pStyle w:val="Heading2"/>
        <w:bidi/>
      </w:pPr>
      <w:r>
        <w:rPr>
          <w:rtl/>
          <w:cs/>
          <w:lang w:val="he_IL" w:bidi="he_IL"/>
        </w:rPr>
        <w:t>Psalms 78:1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מַשְׂכִּ֗יל לְאָ֫סָ֥ף הַאֲזִ֣ינָה עַ֭מִּי תּוֹרָתִ֑י הַטּ֥וּ אָ֝זְנְכֶ֗ם לְאִמְרֵי־פִֽי׃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אֶפְתְּחָ֣ה בְמָשָׁ֣ל פִּ֑י אַבִּ֥יעָה חִ֝יד֗וֹת מִנִּי־קֶֽדֶם׃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אֲשֶׁ֣ר שָׁ֭מַעְנוּ וַנֵּדָעֵ֑ם וַ֝אֲבוֹתֵ֗ינוּ סִפְּרוּ־לָֽנוּ׃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לֹ֤א נְכַחֵ֨ד ׀ מִבְּנֵיהֶ֗ם לְד֥וֹר אַחֲר֗וֹן מְֽ֭סַפְּרִים תְּהִלּ֣וֹת יְהוָ֑ה וֶעֱזוּז֥וֹ וְ֝נִפְלְאוֹתָ֗יו אֲשֶׁ֣ר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וַיָּ֤קֶם עֵד֨וּת ׀ בְּֽיַעֲקֹ֗ב וְתוֹרָה֮ שָׂ֤ם בְּיִשְׂרָ֫אֵ֥ל אֲשֶׁ֣ר צִ֭וָּה אֶת־אֲבוֹתֵ֑ינוּ לְ֝הוֹדִיעָ֗ם לִבְנֵיהֶֽם׃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לְמַ֤עַן יֵדְע֨וּ ׀ דּ֣וֹר אַ֭חֲרוֹן בָּנִ֣ים יִוָּלֵ֑דוּ יָ֝קֻ֗מוּ וִֽיסַפְּר֥וּ לִבְנֵיהֶֽם׃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וְיָשִׂ֥ימוּ בֵֽאלֹהִ֗ים כִּ֫סְלָ֥ם וְלֹ֣א יִ֭שְׁכְּחוּ מַֽעַלְלֵי־אֵ֑ל וּמִצְוֺתָ֥יו יִנְצֹֽרוּ׃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וְלֹ֤א יִהְי֨וּ ׀ כַּאֲבוֹתָ֗ם דּוֹר֮ סוֹרֵ֪ר וּמֹ֫רֶ֥ה דּ֭וֹר לֹא־הֵכִ֣ין לִבּ֑וֹ וְלֹא־נֶאֶמְנָ֖ה אֶת־אֵ֣ל רוּחֽוֹ׃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בְּֽנֵי־אֶפְרַ֗יִם נוֹשְׁקֵ֥י רוֹמֵי־קָ֑שֶׁת הָ֝פְכ֗וּ בְּי֣וֹם קְרָֽב׃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לֹ֣א שָׁ֭מְרוּ בְּרִ֣ית אֱלֹהִ֑ים וּ֝בְתוֹרָת֗וֹ מֵאֲנ֥וּ לָלֶֽכֶת׃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וַיִּשְׁכְּח֥וּ עֲלִילוֹתָ֑יו וְ֝נִפְלְאוֹתָ֗יו אֲשֶׁ֣ר הֶרְאָֽם׃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נֶ֣גֶד אֲ֭בוֹתָם עָ֣שָׂה פֶ֑לֶא בְּאֶ֖רֶץ מִצְרַ֣יִם שְׂדֵה־צֹֽעַן׃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בָּ֣קַע יָ֭ם וַיַּֽעֲבִירֵ֑ם וַֽיַּצֶּב־מַ֥יִם כְּמוֹ־נֵֽד׃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וַיַּנְחֵ֣ם בֶּעָנָ֣ן יוֹמָ֑ם וְכָל־הַ֝לַּ֗יְלָה בְּא֣וֹר 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יְבַקַּ֣ע צֻ֭רִים בַּמִּדְבָּ֑ר וַ֝יַּ֗שְׁקְ כִּתְהֹמ֥וֹת רַבָּֽה׃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וַיּוֹצִ֣א נוֹזְלִ֣ים מִסָּ֑לַע וַיּ֖וֹרֶד כַּנְּהָר֣וֹת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וַיּוֹסִ֣יפוּ ע֭וֹד לַחֲטֹא־ל֑וֹ לַֽמְר֥וֹת עֶ֝לְי֗וֹן בַּצִּיָּֽה׃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וַיְנַסּוּ־אֵ֥ל בִּלְבָבָ֑ם לִֽשְׁאָל־אֹ֥כֶל לְנַפְשָֽׁם׃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וַֽיְדַבְּר֗וּ בֵּֽאלֹ֫הִ֥ים אָ֭מְרוּ הֲי֣וּכַל אֵ֑ל לַעֲרֹ֥ךְ שֻׁ֝לְחָ֗ן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הֵ֤ן הִכָּה־צ֨וּר ׀ וַיָּז֣וּבוּ מַיִם֮ וּנְחָלִ֪ים יִ֫שְׁטֹ֥פוּ הֲגַם־לֶ֭חֶם י֣וּכַל תֵּ֑ת אִם־יָכִ֖ין שְׁאֵ֣ר לְעַמּֽוֹ׃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לָכֵ֤ן ׀ שָׁמַ֥ע יְהוָ֗ה וַֽיִּתְעַבָּ֥ר וְ֭אֵשׁ נִשְּׂקָ֣ה בְיַעֲקֹ֑ב וְגַם־אַ֝֗ף עָלָ֥ה בְיִשְׂרָאֵֽל׃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כִּ֤י לֹ֣א הֶ֭אֱמִינוּ בֵּאלֹהִ֑ים וְלֹ֥א בָ֝טְח֗וּ בִּֽישׁוּעָתֽוֹ׃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וַיְצַ֣ו שְׁחָקִ֣ים מִמָּ֑עַל וְדַלְתֵ֖י שָׁמַ֣יִם פָּתָֽח׃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וַיַּמְטֵ֬ר עֲלֵיהֶ֣ם מָ֣ן לֶאֱכֹ֑ל וּדְגַן־שָׁ֝מַ֗יִם נָ֣תַן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לֶ֣חֶם אַ֭בִּירִים אָ֣כַל אִ֑ישׁ צֵידָ֬ה שָׁלַ֖ח לָהֶ֣ם לָשֹֽׂבַע׃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יַסַּ֣ע קָ֭דִים בַּשָּׁמָ֑יִם וַיְנַהֵ֖ג בְּעֻזּ֣וֹ תֵימָֽן׃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וַיַּמְטֵ֬ר עֲלֵיהֶ֣ם כֶּעָפָ֣ר שְׁאֵ֑ר וּֽכְח֥וֹל יַ֝מִּ֗ים ע֣וֹף כָּנָֽף׃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וַ֭יַּפֵּל בְּקֶ֣רֶב מַחֲנֵ֑הוּ סָ֝בִ֗יב לְמִשְׁכְּנֹתָֽיו׃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וַיֹּאכְל֣וּ וַיִּשְׂבְּע֣וּ מְאֹ֑ד וְ֝תַֽאֲוָתָ֗ם יָבִ֥א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לֹא־זָר֥וּ מִתַּאֲוָתָ֑ם ע֝֗וֹד אָכְלָ֥ם בְּפִיהֶֽם׃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וְאַ֤ף אֱלֹהִ֨ים ׀ עָ֘לָ֤ה בָהֶ֗ם וַֽ֭יַּהֲרֹג בְּמִשְׁמַנֵּיהֶ֑ם וּבַחוּרֵ֖י יִשְׂרָאֵ֣ל הִכְרִֽיעַ׃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בְּכָל־זֹ֭את חָֽטְאוּ־ע֑וֹד וְלֹֽא־הֶ֝אֱמִ֗ינוּ בְּנִפְלְאוֹתָֽיו׃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וַיְכַל־בַּהֶ֥בֶל יְמֵיהֶ֑ם וּ֝שְׁנוֹתָ֗ם בַּבֶּהָלָֽה׃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אִם־הֲרָגָ֥ם וּדְרָשׁ֑וּהוּ וְ֝שָׁ֗בוּ וְשִֽׁחֲרוּ־אֵֽל׃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וַֽ֭יִּזְכְּרוּ כִּֽי־אֱלֹהִ֣ים צוּרָ֑ם וְאֵ֥ל עֶ֝לְיוֹן גֹּאֲלָֽם׃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וַיְפַתּ֥וּהוּ בְּפִיהֶ֑ם וּ֝בִלְשׁוֹנָ֗ם יְכַזְּבוּ־לֽוֹ׃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וְ֭לִבָּם לֹא־נָכ֣וֹן עִמּ֑וֹ וְלֹ֥א נֶ֝אֶמְנ֗וּ בִּבְרִיתֽוֹ׃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וְה֤וּא רַח֨וּם ׀ יְכַפֵּ֥ר עָוֺן֮ וְֽלֹא־יַ֫שְׁחִ֥ית וְ֭הִרְבָּה לְהָשִׁ֣יב אַפּ֑וֹ וְלֹֽא־יָ֝עִיר כָּל־חֲמָתֽוֹ׃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וַ֭יִּזְכֹּר כִּי־בָשָׂ֣ר הֵ֑מָּה ר֥וּחַ ה֝וֹלֵ֗ךְ וְלֹ֣א יָשֽׁוּב׃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כַּ֭מָּה יַמְר֣וּהוּ בַמִּדְבָּ֑ר יַ֝עֲצִיב֗וּהוּ בִּֽישִׁימֽוֹן׃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וַיָּשׁ֣וּבוּ וַיְנַסּ֣וּ אֵ֑ל וּקְד֖וֹשׁ יִשְׂרָאֵ֣ל הִתְווּ׃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לֹא־זָכְר֥וּ אֶת־יָד֑וֹ י֝֗וֹם אֲֽשֶׁר־פָּדָ֥ם מִנִּי־צָֽר׃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אֲשֶׁר־שָׂ֣ם בְּ֭מִצְרַיִם אֹֽתוֹתָ֑יו וּ֝מוֹפְתָ֗יו בִּשְׂדֵה־צֹֽעַן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וַיַּהֲפֹ֣ךְ לְ֭דָם יְאֹרֵיהֶ֑ם וְ֝נֹזְלֵיהֶ֗ם בַּל־יִשְׁתָּיֽוּן׃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יְשַׁלַּ֬ח בָּהֶ֣ם עָ֭רֹב וַיֹּאכְלֵ֑ם וּ֝צְפַרְדֵּ֗עַ וַתַּשְׁחִיתֵֽם׃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וַיִּתֵּ֣ן לֶחָסִ֣יל יְבוּלָ֑ם וִֽ֝יגִיעָ֗ם לָאַרְבֶּֽה׃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יַהֲרֹ֣ג בַּבָּרָ֣ד גַּפְנָ֑ם וְ֝שִׁקְמוֹתָ֗ם בַּֽחֲנָמַֽל׃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וַיַּסְגֵּ֣ר לַבָּרָ֣ד בְּעִירָ֑ם וּ֝מִקְנֵיהֶ֗ם לָרְשָׁפִֽים׃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יְשַׁלַּח־בָּ֨ם ׀ חֲר֬וֹן אַפּ֗וֹ עֶבְרָ֣ה וָזַ֣עַם וְצָרָ֑ה מִ֝שְׁלַ֗חַת מַלְאֲכֵ֥י רָעִֽים׃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יְפַלֵּ֥ס נָתִ֗יב לְאַ֫פּ֥וֹ לֹא־חָשַׂ֣ךְ מִמָּ֣וֶת נַפְשָׁ֑ם וְ֝חַיָּתָ֗ם לַדֶּ֥בֶר הִסְגִּֽיר׃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וַיַּ֣ךְ כָּל־בְּכ֣וֹר בְּמִצְרָ֑יִם רֵאשִׁ֥ית א֝וֹנִ֗ים בְּאָהֳלֵי־חָֽם׃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וַיַּסַּ֣ע כַּצֹּ֣אן עַמּ֑וֹ וַֽיְנַהֲגֵ֥ם כַּ֝עֵ֗דֶר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וַיַּנְחֵ֣ם לָ֭בֶטַח וְלֹ֣א פָחָ֑דוּ וְאֶת־א֝וֹיְבֵיהֶ֗ם כִּסָּ֥ה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וַ֭יְבִיאֵם אֶל־גְּב֣וּל קָדְשׁ֑וֹ הַר־זֶ֝֗ה קָנְתָ֥ה יְמִינֽוֹ׃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וַיְגָ֤רֶשׁ מִפְּנֵיהֶ֨ם ׀ גּוֹיִ֗ם וַֽ֭יַּפִּילֵם בְּחֶ֣בֶל נַחֲלָ֑ה וַיַּשְׁכֵּ֥ן בְּ֝אָהֳלֵיהֶ֗ם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וַיְנַסּ֣וּ וַ֭יַּמְרוּ אֶת־אֱלֹהִ֣ים עֶלְי֑וֹן וְ֝עֵדוֹתָ֗יו לֹ֣א שָׁמָֽרוּ׃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וַיִּסֹּ֣גוּ וַֽ֭יִּבְגְּדוּ כַּאֲבוֹתָ֑ם נֶ֝הְפְּכ֗וּ כְּקֶ֣שֶׁת רְמִיָּֽה׃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וַיַּכְעִיס֥וּהוּ בְּבָמוֹתָ֑ם וּ֝בִפְסִילֵיהֶ֗ם יַקְנִיאֽוּהוּ׃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שָׁמַ֣ע אֱ֭לֹהִים וַֽיִּתְעַבָּ֑ר וַיִּמְאַ֥ס מְ֝אֹ֗ד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וַ֭יִּטֹּשׁ מִשְׁכַּ֣ן שִׁל֑וֹ אֹ֝֗הֶל שִׁכֵּ֥ן בָּאָדָֽם׃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וַיִּתֵּ֣ן לַשְּׁבִ֣י עֻזּ֑וֹ וְֽתִפְאַרְתּ֥וֹ בְיַד־צָֽר׃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וַיַּסְגֵּ֣ר לַחֶ֣רֶב עַמּ֑וֹ וּ֝בְנַחֲלָת֗וֹ הִתְעַבָּֽר׃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בַּחוּרָ֥יו אָֽכְלָה־אֵ֑שׁ וּ֝בְתוּלֹתָ֗יו לֹ֣א הוּלָּֽלוּ׃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כֹּ֭הֲנָיו בַּחֶ֣רֶב נָפָ֑לוּ וְ֝אַלְמְנֹתָ֗יו לֹ֣א תִבְכֶּֽינָה׃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וַיִּקַ֖ץ כְּיָשֵׁ֥ן ׀ אֲדֹנָ֑י כְּ֝גִבּ֗וֹר מִתְרוֹנֵ֥ן מִיָּֽיִן׃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וַיַּךְ־צָרָ֥יו אָח֑וֹר חֶרְפַּ֥ת ע֝וֹלָ֗ם נָ֣תַן 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וַ֭יִּמְאַס בְּאֹ֣הֶל יוֹסֵ֑ף וּֽבְשֵׁ֥בֶט אֶ֝פְרַ֗יִם לֹ֣א בָחָֽר׃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68</w:t>
      </w:r>
      <w:r>
        <w:rPr>
          <w:rtl/>
          <w:cs/>
          <w:lang w:val="he_IL" w:bidi="he_IL"/>
        </w:rPr>
        <w:t xml:space="preserve"> וַ֭יִּבְחַר אֶת־שֵׁ֣בֶט יְהוּדָ֑ה אֶֽת־הַ֥ר צִ֝יּ֗וֹן אֲשֶׁ֣ר אָהֵֽב׃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69</w:t>
      </w:r>
      <w:r>
        <w:rPr>
          <w:rtl/>
          <w:cs/>
          <w:lang w:val="he_IL" w:bidi="he_IL"/>
        </w:rPr>
        <w:t xml:space="preserve"> וַיִּ֣בֶן כְּמוֹ־רָ֭מִים מִקְדָּשׁ֑וֹ כְּ֝אֶ֗רֶץ יְסָדָ֥הּ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70</w:t>
      </w:r>
      <w:r>
        <w:rPr>
          <w:rtl/>
          <w:cs/>
          <w:lang w:val="he_IL" w:bidi="he_IL"/>
        </w:rPr>
        <w:t xml:space="preserve"> וַ֭יִּבְחַר בְּדָוִ֣ד עַבְדּ֑וֹ וַ֝יִּקָּחֵ֗הוּ מִֽמִּכְלְאֹ֥ת 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71</w:t>
      </w:r>
      <w:r>
        <w:rPr>
          <w:rtl/>
          <w:cs/>
          <w:lang w:val="he_IL" w:bidi="he_IL"/>
        </w:rPr>
        <w:t xml:space="preserve"> מֵאַחַ֥ר עָל֗וֹת הֱ֫בִיא֥וֹ לִ֭רְעוֹת בְּיַעֲקֹ֣ב עַמּ֑וֹ וּ֝בְיִשְׂרָאֵ֗ל 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72</w:t>
      </w:r>
      <w:r>
        <w:rPr>
          <w:rtl/>
          <w:cs/>
          <w:lang w:val="he_IL" w:bidi="he_IL"/>
        </w:rPr>
        <w:t xml:space="preserve"> וַ֭יִּרְעֵם כְּתֹ֣ם לְבָב֑וֹ וּבִתְבוּנ֖וֹת כַּפָּ֣יו יַנְחֵֽם׃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79:1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לְאָ֫סָ֥ף אֱֽלֹהִ֡ים בָּ֤אוּ גוֹיִ֨ם ׀ בְּֽנַחֲלָתֶ֗ךָ טִ֭מְּאוּ אֶת־הֵיכַ֣ל קָדְשֶׁ֑ךָ שָׂ֖מוּ אֶת־יְרוּשָׁלִַ֣ם לְעִיִּֽים׃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נָֽתְנ֡וּ אֶת־נִבְלַ֬ת עֲבָדֶ֗יךָ מַ֭אֲכָל לְע֣וֹף הַשָּׁמָ֑יִם בְּשַׂ֥ר חֲ֝סִידֶ֗יךָ לְחַיְתוֹ־אָֽרֶץ׃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שָׁפְכ֬וּ דָמָ֨ם ׀ כַּמַּ֗יִם סְֽבִ֘יב֤וֹת יְֽרוּשָׁלִָ֗ם וְאֵ֣ין קוֹבֵֽר׃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הָיִ֣ינוּ חֶ֭רְפָּה לִשְׁכֵנֵ֑ינוּ לַ֥עַג וָ֝קֶ֗לֶס לִסְבִיבוֹתֵֽינוּ׃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עַד־מָ֣ה יְ֭הוָה תֶּאֱנַ֣ף לָנֶ֑צַח תִּבְעַ֥ר כְּמוֹ־אֵ֝֗שׁ קִנְאָתֶֽךָ׃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שְׁפֹ֤ךְ חֲמָתְךָ֨ אֶֽל־הַגּוֹיִם֮ אֲשֶׁ֪ר לֹא־יְדָ֫ע֥וּךָ וְעַ֥ל מַמְלָכ֑וֹת אֲשֶׁ֥ר בְּ֝שִׁמְךָ֗ לֹ֣א קָרָֽאוּ׃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כִּ֭י אָכַ֣ל אֶֽת־יַעֲקֹ֑ב וְֽאֶת־נָוֵ֥הוּ הֵשַֽׁמּוּ׃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אַֽל־תִּזְכָּר־לָנוּ֮ עֲוֺנֹ֪ת רִאשֹׁ֫נִ֥ים מַ֭הֵר יְקַדְּמ֣וּנוּ רַחֲמֶ֑יךָ כִּ֖י דַלּ֣וֹנוּ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עָזְרֵ֤נוּ ׀ אֱלֹ֘הֵ֤י יִשְׁעֵ֗נוּ עַל־דְּבַ֥ר כְּבֽוֹד־שְׁמֶ֑ךָ וְהַצִּילֵ֥נוּ וְכַפֵּ֥ר עַל־חַ֝טֹּאתֵ֗ינוּ לְמַ֣עַן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לָ֤מָּה ׀ יֹאמְר֣וּ הַגּוֹיִם֮ אַיֵּ֪ה אֱֽלֹהֵ֫יהֶ֥ם יִוָּדַ֣ע בגיים לְעֵינֵ֑ינוּ נִ֝קְמַ֗ת דַּֽם־עֲבָדֶ֥יךָ הַשָּׁפֽוּךְ׃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תָּ֤ב֣וֹא לְפָנֶיךָ֮ אֶנְקַ֪ת אָ֫סִ֥יר כְּגֹ֥דֶל זְרוֹעֲךָ֑ ה֝וֹתֵ֗ר בְּנֵ֣י תְמוּתָֽה׃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וְהָ֘שֵׁ֤ב לִשְׁכֵנֵ֣ינוּ שִׁ֭בְעָתַיִם אֶל־חֵיקָ֑ם חֶרְפָּ֘תָ֤ם אֲשֶׁ֖ר חֵרְפ֣וּךָ אֲדֹנָֽי׃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וַאֲנַ֤חְנוּ עַמְּךָ֨ ׀ וְצֹ֥אן מַרְעִיתֶךָ֮ נ֤וֹדֶ֥ה לְּךָ֗ לְע֫וֹלָ֥ם לְדֹ֥ר וָדֹ֑ר נְ֝סַפֵּ֗ר תְּהִלָּתֶֽךָ׃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80:1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אֶל־שֹׁשַׁנִּ֑ים עֵד֖וּת לְאָסָ֣ף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רֹ֘עֵ֤ה יִשְׂרָאֵ֨ל ׀ הַאֲזִ֗ינָה נֹהֵ֣ג כַּצֹּ֣אן יוֹסֵ֑ף יֹשֵׁ֖ב הַכְּרוּבִ֣ים הוֹפִֽיעָה׃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לִפְנֵ֤י אֶפְרַ֨יִם ׀ וּבִנְיָ֘מִ֤ן וּמְנַשֶּׁ֗ה עוֹרְרָ֥ה אֶת־גְּבֽוּרָתֶ֑ךָ וּלְכָ֖ה לִישֻׁעָ֣תָה 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אֱלֹהִ֥ים הֲשִׁיבֵ֑נוּ וְהָאֵ֥ר פָּ֝נֶ֗יךָ וְנִוָּשֵֽׁעָה׃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יְהוָ֣ה אֱלֹהִ֣ים צְבָא֑וֹת עַד־מָתַ֥י עָ֝שַׁ֗נְתָּ בִּתְפִלַּ֥ת עַמֶּֽךָ׃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הֶ֭אֱכַלְתָּם לֶ֣חֶם דִּמְעָ֑ה וַ֝תַּשְׁקֵ֗מוֹ בִּדְמָע֥וֹת שָׁלִֽישׁ׃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תְּשִׂימֵ֣נוּ מָ֭דוֹן לִשְׁכֵנֵ֑ינוּ וְ֝אֹיְבֵ֗ינוּ יִלְעֲגוּ־לָֽמוֹ׃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אֱלֹהִ֣ים צְבָא֣וֹת הֲשִׁיבֵ֑נוּ וְהָאֵ֥ר פָּ֝נֶ֗יךָ וְנִוָּשֵֽׁעָה׃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גֶּ֭פֶן מִמִּצְרַ֣יִם תַּסִּ֑יעַ תְּגָרֵ֥שׁ גּ֝וֹיִ֗ם וַתִּטָּעֶֽהָ׃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פִּנִּ֥יתָ לְפָנֶ֑יהָ וַתַּשְׁרֵ֥שׁ שָׁ֝רָשֶׁ֗יהָ וַתְּמַלֵּא־אָֽרֶץ׃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כָּסּ֣וּ הָרִ֣ים צִלָּ֑הּ וַ֝עֲנָפֶ֗יהָ אַֽרְזֵי־אֵֽל׃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תְּשַׁלַּ֣ח קְצִירֶ֣הָ עַד־יָ֑ם וְאֶל־נָ֝הָ֗ר יֽוֹנְקוֹתֶֽיהָ׃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לָ֭מָּה פָּרַ֣צְתָּ גְדֵרֶ֑יהָ וְ֝אָר֗וּהָ כָּל־עֹ֥בְרֵי דָֽרֶךְ׃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יְכַרְסְמֶ֣נָּֽה חֲזִ֣יר 'l s="H3293"'מִיָּ֑'seg type="x-suspended"'עַ'seg'ר'/l' וְזִ֖יז שָׂדַ֣י יִרְעֶֽנָּה׃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אֱלֹהִ֣ים צְבָאוֹת֮ שֽׁ֫וּב־נָ֥א הַבֵּ֣ט מִשָּׁמַ֣יִם וּרְאֵ֑ה וּ֝פְקֹ֗ד גֶּ֣פֶן 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וְ֭כַנָּה אֲשֶׁר־נָטְעָ֣ה יְמִינֶ֑ךָ וְעַל־בֵּ֝֗ן אִמַּ֥צְתָּה 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שְׂרֻפָ֣ה בָאֵ֣שׁ כְּסוּחָ֑ה מִגַּעֲרַ֖ת פָּנֶ֣יךָ יֹאבֵֽדוּ׃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תְּֽהִי־יָ֭דְךָ עַל־אִ֣ישׁ יְמִינֶ֑ךָ עַל־בֶּן־אָ֝דָ֗ם אִמַּ֥צְתָּ 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וְלֹא־נָס֥וֹג מִמֶּ֑ךָּ תְּ֝חַיֵּ֗נוּ וּבְשִׁמְךָ֥ נִקְרָֽא׃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יְה֘וָ֤ה אֱלֹהִ֣ים צְבָא֣וֹת הֲשִׁיבֵ֑נוּ הָאֵ֥ר פָּ֝נֶ֗יךָ וְנִוָּשֵֽׁעָה׃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81:1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׀ עַֽל־הַגִּתִּ֬ית לְאָסָֽף׃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הַ֭רְנִינוּ לֵאלֹהִ֣ים עוּזֵּ֑נוּ הָ֝רִ֗יעוּ לֵאלֹהֵ֥י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שְֽׂאוּ־זִ֭מְרָה וּתְנוּ־תֹ֑ף כִּנּ֖וֹר נָעִ֣ים עִם־נָֽבֶל׃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תִּקְע֣וּ בַחֹ֣דֶשׁ שׁוֹפָ֑ר בַּ֝כֵּ֗סֶה לְי֣וֹם חַגֵּֽנוּ׃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חֹ֣ק לְיִשְׂרָאֵ֣ל ה֑וּא מִ֝שְׁפָּ֗ט לֵאלֹהֵ֥י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עֵ֤דוּת ׀ בִּֽיה֘וֹסֵ֤ף שָׂמ֗וֹ בְּ֭צֵאתוֹ עַל־אֶ֣רֶץ מִצְרָ֑יִם שְׂפַ֖ת לֹא־יָדַ֣עְתִּי אֶשְׁמָֽע׃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הֲסִיר֣וֹתִי מִסֵּ֣בֶל שִׁכְמ֑וֹ כַּ֝פָּ֗יו מִדּ֥וּד תַּעֲבֹֽרְנָה׃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בַּצָּרָ֥ה קָרָ֗אתָ וָאֲחַ֫לְּצֶ֥ךָּ אֶ֭עֶנְךָ בְּסֵ֣תֶר רַ֑עַם אֶבְחָֽנְךָ֨ עַל־מֵ֖י מְרִיבָ֣ה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שְׁמַ֣ע עַ֭מִּי וְאָעִ֣ידָה בָּ֑ךְ יִ֝שְׂרָאֵ֗ל אִם־תִּֽשְׁמַֽע־לִֽי׃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לֹֽא־יִהְיֶ֣ה בְ֭ךָ אֵ֣ל זָ֑ר וְלֹ֥א תִ֝שְׁתַּחֲוֶ֗ה לְאֵ֣ל נֵכָֽר׃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אָנֹכִ֨י ׀ יְה֘וָ֤ה אֱלֹהֶ֗יךָ הַֽ֭מַּעַלְךָ מֵאֶ֣רֶץ מִצְרָ֑יִם הַרְחֶב־פִּ֝֗יךָ וַאֲמַלְאֵֽהוּ׃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וְלֹא־שָׁמַ֣ע עַמִּ֣י לְקוֹלִ֑י וְ֝יִשְׂרָאֵ֗ל לֹא־אָ֥בָה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וָֽ֭אֲשַׁלְּחֵהוּ בִּשְׁרִיר֣וּת לִבָּ֑ם יֵ֝לְכ֗וּ בְּֽמוֹעֲצוֹתֵיהֶֽם׃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ל֗וּ עַ֭מִּי שֹׁמֵ֣עַֽ לִ֑י יִ֝שְׂרָאֵ֗ל בִּדְרָכַ֥י יְהַלֵּֽכוּ׃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כִּ֭מְעַט אוֹיְבֵיהֶ֣ם אַכְנִ֑יעַ וְעַ֥ל צָ֝רֵיהֶ֗ם אָשִׁ֥יב 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מְשַׂנְאֵ֣י יְ֭הוָה יְכַֽחֲשׁוּ־ל֑וֹ וִיהִ֖י עִתָּ֣ם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וַֽ֭יַּאֲכִילֵהוּ מֵחֵ֣לֶב חִטָּ֑ה וּ֝מִצּ֗וּר דְּבַ֣שׁ אַשְׂבִּיעֶֽךָ׃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82:1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לְאָ֫סָ֥ף אֱֽלֹהִ֗ים נִצָּ֥ב בַּעֲדַת־אֵ֑ל בְּקֶ֖רֶב אֱלֹהִ֣ים יִשְׁפֹּֽט׃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עַד־מָתַ֥י תִּשְׁפְּטוּ־עָ֑וֶל וּפְנֵ֥י רְ֝שָׁעִ֗ים תִּשְׂאוּ־סֶֽלָה׃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שִׁפְטוּ־דַ֥ל וְיָת֑וֹם עָנִ֖י וָרָ֣שׁ הַצְדִּֽיקוּ׃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פַּלְּטוּ־דַ֥ל וְאֶבְי֑וֹן מִיַּ֖ד רְשָׁעִ֣ים הַצִּֽילוּ׃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לֹ֤א יָֽדְע֨וּ ׀ וְלֹ֥א יָבִ֗ינוּ בַּחֲשֵׁכָ֥ה יִתְהַלָּ֑כוּ יִ֝מּ֗וֹטוּ כָּל־מ֥וֹסְדֵי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אֲֽנִי־אָ֭מַרְתִּי אֱלֹהִ֣ים אַתֶּ֑ם וּבְנֵ֖י עֶלְי֣וֹן כֻּלְּכֶֽם׃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אָ֭כֵן כְּאָדָ֣ם תְּמוּת֑וּן וּכְאַחַ֖ד הַשָּׂרִ֣ים תִּפֹּֽלוּ׃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קוּמָ֣ה אֱ֭לֹהִים שָׁפְטָ֣ה הָאָ֑רֶץ כִּֽי־אַתָּ֥ה תִ֝נְחַ֗ל בְּכָל־הַגּוֹיִֽם׃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83:1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שִׁ֖יר מִזְמ֣וֹר לְאָסָֽף׃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אֱלֹהִ֥ים אַל־דֳּמִי־לָ֑ךְ אַל־תֶּחֱרַ֖שׁ וְאַל־תִּשְׁקֹ֣ט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כִּֽי־הִנֵּ֣ה א֭וֹיְבֶיךָ יֶהֱמָי֑וּן וּ֝מְשַׂנְאֶ֗יךָ נָ֣שְׂאוּ רֹֽאשׁ׃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עַֽל־עַ֭מְּךָ יַעֲרִ֣ימוּ ס֑וֹד וְ֝יִתְיָעֲצ֗וּ עַל־צְפוּנֶֽיךָ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אָמְר֗וּ לְ֭כוּ וְנַכְחִידֵ֣ם מִגּ֑וֹי וְלֹֽא־יִזָּכֵ֖ר שֵֽׁם־יִשְׂרָאֵ֣ל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נוֹעֲצ֣וּ לֵ֣ב יַחְדָּ֑ו עָ֝לֶ֗יךָ בְּרִ֣ית יִכְרֹֽתוּ׃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אָהֳלֵ֣י אֱ֭דוֹם וְיִשְׁמְעֵאלִ֗ים מוֹאָ֥ב וְהַגְרִֽים׃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גְּבָ֣ל וְ֭עַמּוֹן וַעֲמָלֵ֑ק פְּ֝לֶ֗שֶׁת עִם־יֹ֥שְׁבֵי צֽוֹר׃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גַּם־אַ֭שּׁוּר נִלְוָ֣ה עִמָּ֑ם הָ֤י֥וּ זְר֖וֹעַ לִבְנֵי־ל֣וֹט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עֲשֵֽׂה־לָהֶ֥ם כְּמִדְיָ֑ן כְּֽסִֽיסְרָ֥א כְ֝יָבִ֗ין בְּנַ֣חַל קִישֽׁוֹן׃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נִשְׁמְד֥וּ בְֽעֵין־דֹּ֑אר הָ֥יוּ דֹּ֝֗מֶן לָאֲדָמָֽה׃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שִׁיתֵ֣מוֹ נְ֭דִיבֵמוֹ כְּעֹרֵ֣ב וְכִזְאֵ֑ב וּֽכְזֶ֥בַח וּ֝כְצַלְמֻנָּ֗ע כָּל־נְסִיכֵֽמוֹ׃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אֲשֶׁ֣ר אָ֭מְרוּ נִ֣ירֲשָׁה לָּ֑נוּ אֵ֝֗ת נְא֣וֹת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אֱֽלֹהַ֗י שִׁיתֵ֥מוֹ כַגַּלְגַּ֑ל כְּ֝קַ֗שׁ לִפְנֵי־רֽוּחַ׃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כְּאֵ֥שׁ תִּבְעַר־יָ֑עַר וּ֝כְלֶהָבָ֗ה תְּלַהֵ֥ט 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כֵּ֭ן תִּרְדְּפֵ֣ם בְּסַעֲרֶ֑ךָ וּבְסוּפָתְךָ֥ תְבַהֲלֵֽם׃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מַלֵּ֣א פְנֵיהֶ֣ם קָל֑וֹן וִֽיבַקְשׁ֖וּ שִׁמְךָ֣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יֵבֹ֖שׁוּ וְיִבָּהֲל֥וּ עֲדֵי־עַ֗ד וְֽיַחְפְּר֥וּ וְיֹאבֵֽדוּ׃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וְֽיֵדְע֗וּ כִּֽי־אַתָּ֬ה שִׁמְךָ֣ יְהוָ֣ה לְבַדֶּ֑ךָ עֶ֝לְי֗וֹן עַל־כָּל־הָאָֽרֶץ׃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84:1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לַמְנַצֵּ֥חַ עַֽל־הַגִּתִּ֑ית לִבְנֵי־קֹ֥רַח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מַה־יְּדִיד֥וֹת מִשְׁכְּנוֹתֶ֗יךָ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נִכְסְפָ֬ה וְגַם־כָּלְתָ֨ה ׀ נַפְשִׁי֮ לְחַצְר֪וֹת יְה֫וָ֥ה לִבִּ֥י וּבְשָׂרִ֑י יְ֝רַנְּנ֗וּ אֶ֣ל אֵֽל־חָֽי׃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גַּם־צִפּ֨וֹר ׀ מָ֪צְאָה בַ֡יִת וּדְר֤וֹר ׀ קֵ֥ן לָהּ֮ אֲשֶׁר־שָׁ֪תָה אֶפְרֹ֫חֶ֥יהָ אֶֽת־מִ֭זְבְּחוֹתֶיךָ יְהוָ֣ה צְבָא֑וֹת מַ֝לְכִּ֗י וֵאלֹהָֽי׃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אַ֭שְׁרֵי יוֹשְׁבֵ֣י בֵיתֶ֑ךָ ע֝֗וֹד יְֽהַלְל֥וּךָ סֶּֽלָה׃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אַשְׁרֵ֣י אָ֭דָם עֽוֹז־ל֥וֹ בָ֑ךְ מְ֝סִלּ֗וֹת בִּלְבָבָֽם׃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עֹבְרֵ֤י ׀ בְּעֵ֣מֶק הַ֭בָּכָא מַעְיָ֣ן יְשִׁית֑וּהוּ גַּם־בְּ֝רָכ֗וֹת יַעְטֶ֥ה מוֹרֶֽה׃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יֵ֭לְכוּ מֵחַ֣יִל אֶל־חָ֑יִל יֵרָאֶ֖ה אֶל־אֱלֹהִ֣ים בְּצִיּֽוֹן׃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יְה֘וָ֤ה אֱלֹהִ֣ים צְ֭בָאוֹת שִׁמְעָ֣ה תְפִלָּתִ֑י הַאֲזִ֨ינָה אֱלֹהֵ֖י יַעֲקֹ֣ב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מָ֭גִנֵּנוּ רְאֵ֣ה אֱלֹהִ֑ים וְ֝הַבֵּ֗ט פְּנֵ֣י מְשִׁיחֶֽךָ׃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טֽוֹב־י֥וֹם בַּחֲצֵרֶ֗יךָ מֵ֫אָ֥לֶף בָּחַ֗רְתִּי הִ֭סְתּוֹפֵף בְּבֵ֣ית אֱלֹהַ֑י מִ֝דּ֗וּר בְּאָהֳלֵי־רֶֽשַׁע׃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כִּ֤י שֶׁ֨מֶשׁ ׀ וּמָגֵן֮ יְהוָ֪ה אֱלֹ֫הִ֥ים חֵ֣ן וְ֭כָבוֹד יִתֵּ֣ן יְהוָ֑ה לֹ֥א יִמְנַע־ט֝֗וֹב לַֽהֹלְכִ֥ים בְּתָמִֽים׃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יְהוָ֥ה צְבָא֑וֹת אַֽשְׁרֵ֥י אָ֝דָ֗ם בֹּטֵ֥חַ בָּֽךְ׃</w:t>
      </w:r>
    </w:p>
    <w:p>
      <w:pPr>
        <w:pStyle w:val="Heading2"/>
        <w:bidi/>
      </w:pPr>
      <w:r>
        <w:rPr>
          <w:rtl/>
          <w:cs/>
          <w:lang w:val="he_IL" w:bidi="he_IL"/>
        </w:rPr>
        <w:t>Psalms 85:1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לַמְנַצֵּ֬חַ ׀ לִבְנֵי־קֹ֬רַח מִזְמֽוֹר׃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רָצִ֣יתָ יְהוָ֣ה אַרְצֶ֑ךָ שַׁ֝֗בְתָּ שבות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נָ֭שָׂאתָ עֲוֺ֣ן עַמֶּ֑ךָ כִּסִּ֖יתָ כָל־חַטָּאתָ֣ם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אָסַ֥פְתָּ כָל־עֶבְרָתֶ֑ךָ הֱ֝שִׁיב֗וֹתָ מֵחֲר֥וֹן אַפֶּֽךָ׃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שׁ֭וּבֵנוּ אֱלֹהֵ֣י יִשְׁעֵ֑נוּ וְהָפֵ֖ר כַּֽעַסְךָ֣ עִמָּֽנוּ׃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הַלְעוֹלָ֥ם תֶּֽאֱנַף־בָּ֑נוּ תִּמְשֹׁ֥ךְ אַ֝פְּךָ֗ לְדֹ֣ר 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הֲֽלֹא־אַ֭תָּה תָּשׁ֣וּב תְּחַיֵּ֑נוּ וְ֝עַמְּךָ֗ יִשְׂמְחוּ־בָֽךְ׃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הַרְאֵ֣נוּ יְהוָ֣ה חַסְדֶּ֑ךָ וְ֝יֶשְׁעֲךָ֗ תִּתֶּן־לָֽנוּ׃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אֶשְׁמְעָ֗ה מַה־יְדַבֵּר֮ הָאֵ֪ל ׀ יְה֫וָ֥ה כִּ֤י ׀ יְדַבֵּ֬ר שָׁל֗וֹם אֶל־עַמּ֥וֹ וְאֶל־חֲסִידָ֑יו וְֽאַל־יָשׁ֥וּבוּ לְכִסְלָֽה׃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אַ֤ךְ ׀ קָר֣וֹב לִירֵאָ֣יו יִשְׁע֑וֹ לִשְׁכֹּ֖ן כָּב֣וֹד בְּאַרְצֵֽנוּ׃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חֶֽסֶד־וֶאֱמֶ֥ת נִפְגָּ֑שׁוּ צֶ֖דֶק וְשָׁל֣וֹם נָשָֽׁקוּ׃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אֱ֭מֶת מֵאֶ֣רֶץ תִּצְמָ֑ח וְ֝צֶ֗דֶק מִשָּׁמַ֥יִם נִשְׁקָֽף׃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גַּם־יְ֭הוָה יִתֵּ֣ן הַטּ֑וֹב וְ֝אַרְצֵ֗נוּ תִּתֵּ֥ן יְבוּלָֽהּ׃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צֶ֭דֶק לְפָנָ֣יו יְהַלֵּ֑ךְ וְיָשֵׂ֖ם לְדֶ֣רֶךְ פְּעָמָֽיו׃</w:t>
      </w:r>
    </w:p>
    <w:p>
      <w:pPr>
        <w:pStyle w:val="Heading2"/>
        <w:bidi/>
      </w:pPr>
      <w:r>
        <w:rPr>
          <w:rtl/>
          <w:cs/>
          <w:lang w:val="he_IL" w:bidi="he_IL"/>
        </w:rPr>
        <w:t>Psalms 86:1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תְּפִלָּ֗ה לְדָ֫וִ֥ד הַטֵּֽה־יְהוָ֣ה אָזְנְךָ֣ עֲנֵ֑נִי כִּֽי־עָנִ֖י וְאֶבְי֣וֹן אָֽנִי׃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שָֽׁמְרָ֣ה נַפְשִׁי֮ כִּֽי־חָסִ֪יד אָ֥נִי הוֹשַׁ֣ע עַ֭בְדְּךָ אַתָּ֣ה אֱלֹהַ֑י הַבּוֹטֵ֥חַ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חָנֵּ֥נִי אֲדֹנָ֑י כִּ֥י אֵלֶ֥יךָ אֶ֝קְרָ֗א כָּל־הַיּֽוֹם׃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שַׂ֭מֵּחַ נֶ֣פֶשׁ עַבְדֶּ֑ךָ כִּ֥י אֵלֶ֥יךָ אֲ֝דֹנָ֗י נַפְשִׁ֥י אֶשָּֽׂא׃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כִּֽי־אַתָּ֣ה אֲ֭דֹנָי ט֣וֹב וְסַלָּ֑ח וְרַב־חֶ֝֗סֶד לְכָל־קֹרְאֶֽיךָ׃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הַאֲזִ֣ינָה יְ֭הוָה תְּפִלָּתִ֑י וְ֝הַקְשִׁ֗יבָה בְּק֣וֹל תַּחֲנוּנוֹתָֽי׃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בְּי֣וֹם צָ֭רָתִ֥י אֶקְרָאֶ֗ךָּ כִּ֣י תַעֲנֵֽנִי׃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אֵין־כָּמ֖וֹךָ בָאֱלֹהִ֥ים ׀ אֲדֹנָ֗י וְאֵ֣ין כְּֽמַעֲשֶֽׂיךָ׃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כָּל־גּוֹיִ֤ם ׀ אֲשֶׁ֥ר עָשִׂ֗יתָ יָב֤וֹאוּ ׀ וְיִשְׁתַּחֲו֣וּ לְפָנֶ֣יךָ אֲדֹנָ֑י וִֽיכַבְּד֣וּ לִשְׁמֶֽךָ׃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כִּֽי־גָד֣וֹל אַ֭תָּה וְעֹשֵׂ֣ה נִפְלָא֑וֹת אַתָּ֖ה אֱלֹהִ֣ים לְבַדֶּֽךָ׃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ה֘וֹרֵ֤נִי יְהוָ֨ה ׀ דַּרְכֶּ֗ךָ אֲהַלֵּ֥ךְ בַּאֲמִתֶּ֑ךָ יַחֵ֥ד לְ֝בָבִ֗י לְיִרְאָ֥ה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אוֹדְךָ֤ ׀ אֲדֹנָ֣י אֱ֭לֹהַי בְּכָל־לְבָבִ֑י וַאֲכַבְּדָ֖ה שִׁמְךָ֣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כִּֽי־חַ֭סְדְּךָ גָּד֣וֹל עָלָ֑י וְהִצַּ֥לְתָּ נַ֝פְשִׁ֗י מִשְּׁא֥וֹל תַּחְתִּיָּֽה׃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אֱלֹהִ֤ים ׀ זֵ֘דִ֤ים קָֽמוּ־עָלַ֗י וַעֲדַ֣ת עָ֭רִיצִים בִּקְשׁ֣וּ נַפְשִׁ֑י וְלֹ֖א שָׂמ֣וּךָ לְנֶגְדָּֽם׃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וְאַתָּ֣ה אֲ֭דֹנָי אֵל־רַח֣וּם וְחַנּ֑וּן אֶ֥רֶךְ אַ֝פַּ֗יִם וְרַב־חֶ֥סֶד וֶאֱמֶֽת׃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פְּנֵ֥ה אֵלַ֗י וְחָ֫נֵּ֥נִי תְּנָֽה־עֻזְּךָ֥ לְעַבְדֶּ֑ךָ וְ֝הוֹשִׁ֗יעָה לְבֶן־אֲמָתֶֽךָ׃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עֲשֵֽׂה־עִמִּ֥י א֗וֹת לְט֫וֹבָ֥ה וְיִרְא֣וּ שֹׂנְאַ֣י וְיֵבֹ֑שׁוּ כִּֽי־אַתָּ֥ה יְ֝הוָ֗ה עֲזַרְתַּ֥נִי וְנִחַמְתָּֽנִי׃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87:1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לִבְנֵי־קֹ֭רַח מִזְמ֣וֹר שִׁ֑יר יְ֝סוּדָת֗וֹ בְּהַרְרֵי־קֹֽדֶשׁ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אֹהֵ֣ב יְ֭הוָה שַׁעֲרֵ֣י צִיּ֑וֹן מִ֝כֹּ֗ל מִשְׁכְּנ֥וֹת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נִ֭כְבָּדוֹת מְדֻבָּ֣ר בָּ֑ךְ עִ֖יר הָאֱלֹהִ֣ים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אַזְכִּ֤יר ׀ רַ֥הַב וּבָבֶ֗ל לְֽיֹ֫דְעָ֥י הִנֵּ֤ה פְלֶ֣שֶׁת וְצ֣וֹר עִם־כּ֑וּשׁ זֶ֝֗ה יֻלַּד־שָֽׁם׃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וּֽלֲצִיּ֨וֹן ׀ יֵאָמַ֗ר אִ֣ישׁ וְ֭אִישׁ יֻלַּד־בָּ֑הּ וְה֖וּא יְכוֹנְנֶ֣הָ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יְֽהוָ֗ה יִ֭סְפֹּר בִּכְת֣וֹב עַמִּ֑ים זֶ֖ה יֻלַּד־שָׁ֣ם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וְשָׁרִ֥ים כְּחֹלְלִ֑ים כָּֽל־מַעְיָנַ֥י בָּֽךְ׃</w:t>
      </w:r>
    </w:p>
    <w:p>
      <w:pPr>
        <w:pStyle w:val="Heading2"/>
        <w:bidi/>
      </w:pPr>
      <w:r>
        <w:rPr>
          <w:rtl/>
          <w:cs/>
          <w:lang w:val="he_IL" w:bidi="he_IL"/>
        </w:rPr>
        <w:t>Psalms 88:1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מִזְמ֗וֹר לִבְנֵ֫י קֹ֥רַח לַמְנַצֵּ֣חַ עַל־מָחֲלַ֣ת לְעַנּ֑וֹת מַ֝שְׂכִּ֗יל לְהֵימָ֥ן הָאֶזְרָחִֽי׃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יְ֭הוָה אֱלֹהֵ֣י יְשׁוּעָתִ֑י יוֹם־צָעַ֖קְתִּי בַלַּ֣יְלָה נֶגְדֶּֽךָ׃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תָּב֣וֹא לְ֭פָנֶיךָ תְּפִלָּתִ֑י הַטֵּֽה־אָ֝זְנְךָ֗ לְרִנָּתִֽי׃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כִּֽי־שָֽׂבְעָ֣ה בְרָע֣וֹת נַפְשִׁ֑י וְחַיַּ֗י לִשְׁא֥וֹל הִגִּֽיעוּ׃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נֶ֭חְשַׁבְתִּי עִם־י֣וֹרְדֵי ב֑וֹר הָ֝יִ֗יתִי כְּגֶ֣בֶר אֵֽין־אֱיָֽל׃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בַּמֵּתִ֗ים חָ֫פְשִׁ֥י כְּמ֤וֹ חֲלָלִ֨ים ׀ שֹׁ֥כְבֵי קֶ֗בֶר אֲשֶׁ֤ר לֹ֣א זְכַרְתָּ֣ם ע֑וֹד וְ֝הֵ֗מָּה מִיָּדְךָ֥ נִגְזָֽרוּ׃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שַׁ֭תַּנִי בְּב֣וֹר תַּחְתִּיּ֑וֹת בְּ֝מַחֲשַׁכִּ֗ים בִּמְצֹלֽוֹת׃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עָ֭לַי סָמְכָ֣ה חֲמָתֶ֑ךָ וְכָל־מִ֝שְׁבָּרֶ֗יךָ עִנִּ֥יתָ סֶּֽלָה׃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הִרְחַ֥קְתָּ מְיֻדָּעַ֗י מִ֫מֶּ֥נִּי שַׁתַּ֣נִי תוֹעֵב֣וֹת לָ֑מוֹ כָּ֝לֻ֗א וְלֹ֣א אֵצֵֽא׃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עֵינִ֥י דָאֲבָ֗ה מִנִּ֫י עֹ֥נִי קְרָאתִ֣יךָ יְהוָ֣ה בְּכָל־י֑וֹם שִׁטַּ֖חְתִּי אֵלֶ֣יךָ כַפָּֽי׃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הֲלַמֵּתִ֥ים תַּעֲשֶׂה־פֶּ֑לֶא אִם־רְ֝פָאִ֗ים יָק֤וּמוּ ׀ יוֹד֬וּךָ סֶּֽלָה׃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הַיְסֻפַּ֣ר בַּקֶּ֣בֶר חַסְדֶּ֑ךָ אֱ֝מֽוּנָתְךָ֗ בָּאֲבַדּֽוֹן׃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הֲיִוָּדַ֣ע בַּחֹ֣שֶׁךְ פִּלְאֶ֑ךָ וְ֝צִדְקָתְךָ֗ בְּאֶ֣רֶץ נְשִׁיָּֽה׃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וַאֲנִ֤י ׀ אֵלֶ֣יךָ יְהוָ֣ה שִׁוַּ֑עְתִּי וּ֝בַבֹּ֗קֶר תְּֽפִלָּתִ֥י תְקַדְּמֶֽךָּ׃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לָמָ֣ה יְ֭הוָה תִּזְנַ֣ח נַפְשִׁ֑י תַּסְתִּ֖יר פָּנֶ֣יךָ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עָ֘נִ֤י אֲנִ֣י וְגֹוֵ֣עַ מִנֹּ֑עַר נָשָׂ֖אתִי אֵמֶ֣יךָ אָפֽוּנָה׃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עָ֭לַי עָבְר֣וּ חֲרוֹנֶ֑יךָ בִּ֝עוּתֶ֗יךָ צִמְּתוּתֻֽנִי׃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סַבּ֣וּנִי כַ֭מַּיִם כָּל־הַיּ֑וֹם הִקִּ֖יפוּ עָלַ֣י 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הִרְחַ֣קְתָּ מִ֭מֶּנִּי אֹהֵ֣ב וָרֵ֑עַ מְֽיֻדָּעַ֥י מַחְשָֽׁךְ׃</w:t>
      </w:r>
    </w:p>
    <w:p>
      <w:pPr>
        <w:pStyle w:val="Heading2"/>
        <w:bidi/>
      </w:pPr>
      <w:r>
        <w:rPr>
          <w:rtl/>
          <w:cs/>
          <w:lang w:val="he_IL" w:bidi="he_IL"/>
        </w:rPr>
        <w:t>Psalms 89:1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מַ֝שְׂכִּ֗יל לְאֵיתָ֥ן הָֽאֶזְרָחִֽי׃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חַֽסְדֵ֣י יְ֭הוָה עוֹלָ֣ם אָשִׁ֑ירָה לְדֹ֥ר וָדֹ֓ר ׀ אוֹדִ֖יעַ אֱמוּנָתְךָ֣ בְּפִֽי׃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כִּֽי־אָמַ֗רְתִּי ע֭וֹלָם חֶ֣סֶד יִבָּנֶ֑ה שָׁמַ֓יִם ׀ תָּכִ֖ן אֱמוּנָתְךָ֣ בָהֶֽם׃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כָּרַ֣תִּֽי בְ֭רִית לִבְחִירִ֑י נִ֝שְׁבַּ֗עְתִּי לְדָוִ֥ד עַבְדִּֽי׃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עַד־ע֭וֹלָם אָכִ֣ין זַרְעֶ֑ךָ וּבָנִ֨יתִי לְדֹר־וָד֖וֹר כִּסְאֲךָ֣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וְי֘וֹד֤וּ שָׁמַ֣יִם פִּלְאֲךָ֣ יְהוָ֑ה אַף־אֱ֝מֽוּנָתְךָ֗ בִּקְהַ֥ל קְדֹשִֽׁים׃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מִ֣י בַ֭שַּׁחַק יַעֲרֹ֣ךְ לַיהוָ֑ה יִדְמֶ֥ה לַ֝יהוָ֗ה בִּבְנֵ֥י אֵלִים׃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אֵ֣ל נַ֭עֲרָץ בְּסוֹד־קְדֹשִׁ֣ים רַבָּ֑ה וְ֝נוֹרָ֗א עַל־כָּל־סְבִיבָֽיו׃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יְהוָ֤ה ׀ אֱלֹ֘הֵ֤י צְבָא֗וֹת מִֽי־כָֽמ֖וֹךָ חֲסִ֥ין ׀ יָ֑הּ וֶ֝אֱמֽוּנָתְךָ֗ סְבִיבוֹתֶֽיךָ׃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אַתָּ֣ה מ֭וֹשֵׁל בְּגֵא֣וּת הַיָּ֑ם בְּשׂ֥וֹא גַ֝לָּ֗יו אַתָּ֥ה תְשַׁבְּחֵֽם׃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אַתָּ֤ה דִכִּ֣אתָ כֶחָלָ֣ל רָ֑הַב בִּזְר֥וֹעַ עֻ֝זְּךָ֗ פִּזַּ֥רְתָּ אוֹיְבֶֽיךָ׃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לְךָ֣ שָׁ֭מַיִם אַף־לְךָ֥ אָ֑רֶץ תֵּבֵ֥ל וּ֝מְלֹאָ֗הּ אַתָּ֥ה יְסַדְתָּֽם׃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צָפ֣וֹן וְ֭יָמִין אַתָּ֣ה בְרָאתָ֑ם תָּב֥וֹר וְ֝חֶרְמ֗וֹן בְּשִׁמְךָ֥ יְרַנֵּֽנוּ׃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לְךָ֣ זְ֭רוֹעַ עִם־גְּבוּרָ֑ה תָּעֹ֥ז יָ֝דְךָ֗ תָּר֥וּם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צֶ֣דֶק וּ֭מִשְׁפָּט מְכ֣וֹן כִּסְאֶ֑ךָ חֶ֥סֶד וֶ֝אֱמֶ֗ת יְֽקַדְּמ֥וּ פָנֶֽיךָ׃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אַשְׁרֵ֣י הָ֭עָם יוֹדְעֵ֣י תְרוּעָ֑ה יְ֝הוָ֗ה בְּֽאוֹר־פָּנֶ֥יךָ יְהַלֵּכֽוּן׃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בְּ֭שִׁמְךָ יְגִיל֣וּן כָּל־הַיּ֑וֹם וּבְצִדְקָתְךָ֥ יָרֽוּמוּ׃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כִּֽי־תִפְאֶ֣רֶת עֻזָּ֣מוֹ אָ֑תָּה וּ֝בִרְצֹנְךָ֗ תרים קַרְנֵֽנוּ׃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לַֽ֭יהוָה מָֽגִנֵּ֑נוּ וְלִקְד֖וֹשׁ יִשְׂרָאֵ֣ל מַלְכֵּֽנוּ׃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אָ֤ז דִּבַּ֥רְתָּֽ־בְחָ֡זוֹן לַֽחֲסִידֶ֗יךָ וַתֹּ֗אמֶר שִׁוִּ֣יתִי עֵ֭זֶר עַל־גִּבּ֑וֹר הֲרִימ֖וֹתִי בָח֣וּר מֵעָֽם׃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מָ֭צָאתִי דָּוִ֣ד עַבְדִּ֑י בְּשֶׁ֖מֶן קָדְשִׁ֣י מְשַׁחְתִּֽיו׃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אֲשֶׁ֣ר יָ֭דִי תִּכּ֣וֹן עִמּ֑וֹ אַף־זְרוֹעִ֥י תְאַמְּצֶֽנּוּ׃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לֹֽא־יַשִּׁ֣א אוֹיֵ֣ב בּ֑וֹ וּבֶן־עַ֝וְלָ֗ה לֹ֣א יְעַנֶּֽנּוּ׃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וְכַתּוֹתִ֣י מִפָּנָ֣יו צָרָ֑יו וּמְשַׂנְאָ֥יו אֶגּֽוֹף׃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וֶֽאֶֽמוּנָתִ֣י וְחַסְדִּ֣י עִמּ֑וֹ וּ֝בִשְׁמִ֗י תָּר֥וּם קַרְנֽוֹ׃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וְשַׂמְתִּ֣י בַיָּ֣ם יָד֑וֹ וּֽבַנְּהָר֥וֹת יְמִינֽוֹ׃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ה֣וּא יִ֭קְרָאֵנִי אָ֣בִי אָ֑תָּה אֵ֝לִ֗י וְצ֣וּר יְשׁוּעָתִֽי׃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אַף־אָ֭נִי בְּכ֣וֹר אֶתְּנֵ֑הוּ עֶ֝לְי֗וֹן לְמַלְכֵי־אָֽרֶץ׃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לְ֭עוֹלָ֗ם אשמור ־ל֣וֹ חַסְדִּ֑י וּ֝בְרִיתִ֗י נֶאֱמֶ֥נֶת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וְשַׂמְתִּ֣י לָעַ֣ד זַרְע֑וֹ וְ֝כִסְא֗וֹ כִּימֵ֥י שָׁמָֽיִם׃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אִם־יַֽעַזְב֣וּ בָ֭נָיו תּוֹרָתִ֑י וּ֝בְמִשְׁפָּטַ֗י לֹ֣א יֵלֵכֽוּן׃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אִם־חֻקֹּתַ֥י יְחַלֵּ֑לוּ וּ֝מִצְוֺתַ֗י לֹ֣א יִשְׁמֹֽרוּ׃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וּפָקַדְתִּ֣י בְשֵׁ֣בֶט פִּשְׁעָ֑ם וּבִנְגָעִ֥ים עֲוֺנָֽם׃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וְ֭חַסְדִּי לֹֽא־אָפִ֣יר מֵֽעִמּ֑וֹ וְלֹֽא־אֲ֝שַׁקֵּ֗ר בֶּאֱמוּנָתִֽי׃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לֹא־אֲחַלֵּ֥ל בְּרִיתִ֑י וּמוֹצָ֥א שְׂ֝פָתַ֗י לֹ֣א אֲשַׁנֶּֽה׃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אַ֭חַת נִשְׁבַּ֣עְתִּי בְקָדְשִׁ֑י אִֽם־לְדָוִ֥ד אֲכַזֵּֽב׃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זַ֭רְעוֹ לְעוֹלָ֣ם יִהְיֶ֑ה וְכִסְא֖וֹ כַשֶּׁ֣מֶשׁ נֶגְדִּֽי׃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כְּ֭יָרֵחַ יִכּ֣וֹן עוֹלָ֑ם וְעֵ֥ד בַּ֝שַּׁ֗חַק נֶאֱמָ֥ן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וְאַתָּ֣ה זָ֭נַחְתָּ וַתִּמְאָ֑ס הִ֝תְעַבַּ֗רְתָּ עִם־מְשִׁיחֶֽךָ׃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נֵ֭אַרְתָּה בְּרִ֣ית עַבְדֶּ֑ךָ חִלַּ֖לְתָּ לָאָ֣רֶץ נִזְרֽוֹ׃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פָּרַ֥צְתָּ כָל־גְּדֵרֹתָ֑יו שַׂ֖מְתָּ מִבְצָרָ֣יו מְחִתָּה׃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שַׁ֭סֻּהוּ כָּל־עֹ֣בְרֵי דָ֑רֶךְ הָיָ֥ה חֶ֝רְפָּ֗ה לִשְׁכֵנָֽיו׃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הֲ֭רִימוֹתָ יְמִ֣ין צָרָ֑יו הִ֝שְׂמַ֗חְתָּ כָּל־אוֹיְבָֽיו׃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אַף־תָּ֭שִׁיב צ֣וּר חַרְבּ֑וֹ וְלֹ֥א הֲ֝קֵימֹת֗וֹ בַּמִּלְחָמָֽה׃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הִשְׁבַּ֥תָּ מִטְּהָר֑וֹ וְ֝כִסְא֗וֹ לָאָ֥רֶץ מִגַּֽרְתָּה׃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הִ֭קְצַרְתָּ יְמֵ֣י עֲלוּמָ֑יו הֶֽעֱטִ֨יתָ עָלָ֖יו בּוּשָׁ֣ה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עַד־מָ֣ה יְ֭הוָה תִּסָּתֵ֣ר לָנֶ֑צַח תִּבְעַ֖ר כְּמוֹ־אֵ֣שׁ חֲמָתֶֽךָ׃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זְכָר־אֲנִ֥י מֶה־חָ֑לֶד עַל־מַה־שָּׁ֝֗וְא בָּרָ֥אתָ כָל־בְּנֵי־אָדָֽם׃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מִ֤י גֶ֣בֶר יִֽ֭חְיֶה וְלֹ֣א יִרְאֶה־מָּ֑וֶת יְמַלֵּ֨ט נַפְשׁ֖וֹ מִיַּד־שְׁא֣וֹל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אַיֵּ֤ה ׀ חֲסָדֶ֖יךָ הָרִאשֹׁנִ֥ים ׀ אֲדֹנָ֑י נִשְׁבַּ֥עְתָּ לְ֝דָוִ֗ד בֶּאֱמוּנָתֶֽךָ׃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זְכֹ֣ר אֲ֭דֹנָי חֶרְפַּ֣ת עֲבָדֶ֑יךָ שְׂאֵתִ֥י בְ֝חֵיקִ֗י כָּל־רַבִּ֥ים 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אֲשֶׁ֤ר חֵרְפ֖וּ אוֹיְבֶ֥יךָ ׀ יְהוָ֑ה אֲשֶׁ֥ר חֵ֝רְפ֗וּ עִקְּב֥וֹת מְשִׁיחֶֽךָ׃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בָּר֖וּךְ יְהוָ֥ה לְ֝עוֹלָ֗ם אָ֘מֵ֥ן ׀ וְאָמֵֽן׃</w:t>
      </w:r>
    </w:p>
    <w:p>
      <w:pPr>
        <w:pStyle w:val="Heading2"/>
        <w:bidi/>
      </w:pPr>
      <w:r>
        <w:rPr>
          <w:rtl/>
          <w:cs/>
          <w:lang w:val="he_IL" w:bidi="he_IL"/>
        </w:rPr>
        <w:t>Psalms 90:1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תְּפִלָּה֮ לְמֹשֶׁ֪ה אִֽישׁ־הָאֱלֹ֫הִ֥ים אֲֽדֹנָ֗י מָע֣וֹן אַ֭תָּה הָיִ֥יתָ לָּ֗נוּ בְּדֹ֣ר 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בְּטֶ֤רֶם ׀ הָ֘רִ֤ים יֻלָּ֗דוּ וַתְּח֣וֹלֵֽל אֶ֣רֶץ וְתֵבֵ֑ל וּֽמֵעוֹלָ֥ם עַד־ע֝וֹלָ֗ם אַתָּ֥ה 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תָּשֵׁ֣ב אֱ֭נוֹשׁ עַד־דַּכָּ֑א וַ֝תֹּ֗אמֶר שׁ֣וּבוּ בְנֵי־אָדָֽם׃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אֶ֪לֶף שָׁנִ֡ים בְּֽעֵינֶ֗יךָ כְּי֣וֹם אֶ֭תְמוֹל כִּ֣י יַעֲבֹ֑ר וְאַשְׁמוּרָ֥ה בַלָּֽיְלָה׃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זְ֭רַמְתָּם שֵׁנָ֣ה יִהְי֑וּ בַּ֝בֹּ֗קֶר כֶּחָצִ֥יר יַחֲלֹֽף׃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בַּ֭בֹּקֶר יָצִ֣יץ וְחָלָ֑ף לָ֝עֶ֗רֶב יְמוֹלֵ֥ל וְיָבֵֽשׁ׃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כִּֽי־כָלִ֥ינוּ בְאַפֶּ֑ךָ וּֽבַחֲמָתְךָ֥ נִבְהָֽלְנוּ׃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שת עֲוֺנֹתֵ֣ינוּ לְנֶגְדֶּ֑ךָ עֲ֝לֻמֵ֗נוּ לִמְא֥וֹר פָּנֶֽיךָ׃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כִּ֣י כָל־יָ֭מֵינוּ פָּנ֣וּ בְעֶבְרָתֶ֑ךָ כִּלִּ֖ינוּ שָׁנֵ֣ינוּ כְמוֹ־הֶֽגֶה׃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יְמֵֽי־שְׁנוֹתֵ֨ינוּ בָהֶ֥ם שִׁבְעִ֪ים שָׁנָ֡ה וְאִ֤ם בִּגְבוּרֹ֨ת ׀ שְׁמ֘וֹנִ֤ים שָׁנָ֗ה וְ֭רָהְבָּם עָמָ֣ל וָאָ֑וֶן כִּי־גָ֥ז חִ֝֗ישׁ וַנָּעֻֽפָה׃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מִֽי־י֭וֹדֵעַ עֹ֣ז אַפֶּ֑ךָ וּ֝כְיִרְאָתְךָ֗ עֶבְרָתֶֽךָ׃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לִמְנ֣וֹת יָ֭מֵינוּ כֵּ֣ן הוֹדַ֑ע וְ֝נָבִ֗א לְבַ֣ב חָכְמָֽה׃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שׁוּבָ֣ה יְ֭הוָה עַד־מָתָ֑י וְ֝הִנָּחֵ֗ם עַל־עֲבָדֶֽיךָ׃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שַׂבְּעֵ֣נוּ בַבֹּ֣קֶר חַסְדֶּ֑ךָ וּֽנְרַנְּנָ֥ה וְ֝נִשְׂמְחָ֗ה בְּכָל־יָמֵֽינוּ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שַׂ֭מְּחֵנוּ כִּימ֣וֹת עִנִּיתָ֑נוּ שְׁ֝נ֗וֹת רָאִ֥ינוּ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יֵרָאֶ֣ה אֶל־עֲבָדֶ֣יךָ פָעֳלֶ֑ךָ וַ֝הֲדָרְךָ֗ עַל־בְּנֵיהֶֽם׃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וִיהִ֤י ׀ נֹ֤עַם אֲדֹנָ֥י אֱלֹהֵ֗ינוּ עָ֫לֵ֥ינוּ וּמַעֲשֵׂ֣ה יָ֭דֵינוּ כּוֹנְנָ֥ה עָלֵ֑ינוּ וּֽמַעֲשֵׂ֥ה יָ֝דֵ֗ינוּ כּוֹנְנֵֽהוּ׃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91:1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יֹ֭שֵׁב בְּסֵ֣תֶר עֶלְי֑וֹן בְּצֵ֥ל שַׁ֝דַּ֗י יִתְלוֹנָֽן׃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אֹמַ֗ר לַֽ֭יהוָה מַחְסִ֣י וּמְצוּדָתִ֑י אֱ֝לֹהַ֗י אֶבְטַח־בּֽוֹ׃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ה֣וּא יַ֭צִּֽילְךָ מִפַּ֥ח יָק֗וּשׁ מִדֶּ֥בֶר הַוּֽוֹת׃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בְּאֶבְרָת֨וֹ ׀ יָ֣סֶךְ לָ֭ךְ וְתַֽחַת־כְּנָפָ֣יו תֶּחְסֶ֑ה צִנָּ֖ה וְֽסֹחֵרָ֣ה אֲמִתּֽוֹ׃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לֹא־תִ֭ירָא מִפַּ֣חַד לָ֑יְלָה מֵ֝חֵ֗ץ יָע֥וּף יוֹמָֽם׃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מִ֭דֶּבֶר בָּאֹ֣פֶל יַהֲלֹ֑ךְ מִ֝קֶּ֗טֶב יָשׁ֥וּד צָהֳרָֽיִם׃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יִפֹּ֤ל מִצִּדְּךָ֨ ׀ אֶ֗לֶף וּרְבָבָ֥ה מִימִינֶ֑ךָ אֵ֝לֶ֗יךָ לֹ֣א יִגָּֽשׁ׃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רַ֭ק בְּעֵינֶ֣יךָ תַבִּ֑יט וְשִׁלֻּמַ֖ת רְשָׁעִ֣ים תִּרְאֶֽה׃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כִּֽי־אַתָּ֣ה יְהוָ֣ה מַחְסִ֑י עֶ֝לְי֗וֹן שַׂ֣מְתָּ מְעוֹנֶֽךָ׃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לֹֽא־תְאֻנֶּ֣ה אֵלֶ֣יךָ רָעָ֑ה וְ֝נֶ֗גַע לֹא־יִקְרַ֥ב בְּאָהֳלֶֽךָ׃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כִּ֣י מַ֭לְאָכָיו יְצַוֶּה־לָּ֑ךְ לִ֝שְׁמָרְךָ֗ בְּכָל־דְּרָכֶֽיךָ׃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עַל־כַּפַּ֥יִם יִשָּׂא֑וּנְךָ פֶּן־תִּגֹּ֖ף בָּאֶ֣בֶן רַגְלֶֽךָ׃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עַל־שַׁ֣חַל וָפֶ֣תֶן תִּדְרֹ֑ךְ תִּרְמֹ֖ס כְּפִ֣יר וְתַנִּֽין׃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כִּ֤י בִ֣י חָ֭שַׁק וַאֲפַלְּטֵ֑הוּ אֲ֝שַׂגְּבֵ֗הוּ כִּֽי־יָדַ֥ע שְׁמִֽי׃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יִקְרָאֵ֨נִי ׀ וְֽאֶעֱנֵ֗הוּ עִמּֽוֹ־אָנֹכִ֥י בְצָרָ֑ה אֲ֝חַלְּצֵ֗הוּ וַֽאֲכַבְּדֵֽהוּ׃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אֹ֣רֶךְ יָ֭מִים אַשְׂבִּיעֵ֑הוּ וְ֝אַרְאֵ֗הוּ בִּֽישׁוּעָתִֽי׃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92:1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מִזְמ֥וֹר שִׁ֗יר לְי֣וֹם הַשַּׁבָּֽת׃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ט֗וֹב לְהֹד֥וֹת לַיהוָ֑ה וּלְזַמֵּ֖ר לְשִׁמְךָ֣ עֶלְיֽוֹן׃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לְהַגִּ֣יד בַּבֹּ֣קֶר חַסְֽדֶּ֑ךָ וֶ֝אֱמֽוּנָתְךָ֗ בַּלֵּילֽוֹת׃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עֲֽלֵי־עָ֭שׂוֹר וַעֲלֵי־נָ֑בֶל עֲלֵ֖י הִגָּי֣וֹן בְּכִנּֽוֹר׃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שִׂמַּחְתַּ֣נִי יְהוָ֣ה בְּפָעֳלֶ֑ךָ בְּֽמַעֲשֵׂ֖י יָדֶ֣יךָ אֲרַנֵּֽן׃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מַה־גָּדְל֣וּ מַעֲשֶׂ֣יךָ יְהוָ֑ה מְ֝אֹ֗ד עָמְק֥וּ מַחְשְׁבֹתֶֽיךָ׃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אִֽישׁ־בַּ֭עַר לֹ֣א יֵדָ֑ע וּ֝כְסִ֗יל לֹא־יָבִ֥ין אֶת־זֹֽאת׃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בִּפְרֹ֤חַ רְשָׁעִ֨ים ׀ כְּמ֥וֹ עֵ֗שֶׂב וַ֭יָּצִיצוּ כָּל־פֹּ֣עֲלֵי אָ֑וֶן לְהִשָּֽׁמְדָ֥ם עֲדֵי־עַֽד׃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וְאַתָּ֥ה מָר֗וֹם לְעֹלָ֥ם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כִּ֤י הִנֵּ֪ה אֹיְבֶ֡יךָ ׀ יְֽהוָ֗ה כִּֽי־הִנֵּ֣ה אֹיְבֶ֣יךָ יֹאבֵ֑דוּ יִ֝תְפָּרְד֗וּ כָּל־פֹּ֥עֲלֵי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וַתָּ֣רֶם כִּרְאֵ֣ים קַרְנִ֑י בַּ֝לֹּתִ֗י בְּשֶׁ֣מֶן רַעֲנָֽן׃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וַתַּבֵּ֥ט עֵינִ֗י בְּשׁ֫וּרָ֥י בַּקָּמִ֖ים עָלַ֥י מְרֵעִ֗ים תִּשְׁמַ֥עְנָה אָזְנָֽי׃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צַ֭דִּיק כַּתָּמָ֣ר יִפְרָ֑ח כְּאֶ֖רֶז בַּלְּבָנ֣וֹן יִשְׂגֶּֽה׃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שְׁ֭תוּלִים בְּבֵ֣ית יְהוָ֑ה בְּחַצְר֖וֹת אֱלֹהֵ֣ינוּ יַפְרִֽיחוּ׃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ע֭וֹד יְנוּב֣וּן בְּשֵׂיבָ֑ה דְּשֵׁנִ֖ים וְרַֽעֲנַנִּ֣ים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לְ֭הַגִּיד כִּֽי־יָשָׁ֣ר יְהוָ֑ה צ֝וּרִ֗י וְֽלֹא־עלתה בּֽוֹ׃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93:1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יְהוָ֣ה מָלָךְ֮ גֵּא֪וּת לָ֫בֵ֥שׁ לָבֵ֣שׁ יְ֭הוָה עֹ֣ז הִתְאַזָּ֑ר אַף־תִּכּ֥וֹן תֵּ֝בֵ֗ל בַּל־תִּמּֽוֹט׃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נָכ֣וֹן כִּסְאֲךָ֣ מֵאָ֑ז מֵֽעוֹלָ֣ם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נָשְׂא֤וּ נְהָר֨וֹת ׀ יְֽהוָ֗ה נָשְׂא֣וּ נְהָר֣וֹת קוֹלָ֑ם יִשְׂא֖וּ נְהָר֣וֹת דָּכְיָֽם׃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מִקֹּל֨וֹת ׀ מַ֤יִם רַבִּ֗ים אַדִּירִ֣ים מִשְׁבְּרֵי־יָ֑ם אַדִּ֖יר בַּמָּר֣וֹם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עֵֽדֹתֶ֨יךָ ׀ נֶאֶמְנ֬וּ מְאֹ֗ד לְבֵיתְךָ֥ נַאֲוָה־קֹ֑דֶשׁ יְ֝הוָ֗ה לְאֹ֣רֶךְ יָמִֽים׃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94:1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אֵל־נְקָמ֥וֹת יְהוָ֑ה אֵ֖ל נְקָמ֣וֹת הוֹפִֽיַע׃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הִ֭נָּשֵׂא שֹׁפֵ֣ט הָאָ֑רֶץ הָשֵׁ֥ב גְּ֝מ֗וּל עַל־גֵּאִֽים׃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עַד־מָתַ֖י רְשָׁעִ֥ים ׀ יְהוָ֑ה עַד־מָ֝תַ֗י רְשָׁעִ֥ים יַעֲלֹֽזוּ׃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יַבִּ֣יעוּ יְדַבְּר֣וּ עָתָ֑ק יִֽ֝תְאַמְּר֗וּ כָּל־פֹּ֥עֲלֵי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עַמְּךָ֣ יְהוָ֣ה יְדַכְּא֑וּ וְֽנַחֲלָתְךָ֥ יְעַנּֽוּ׃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אַ֭לְמָנָה וְגֵ֣ר יַהֲרֹ֑גוּ וִֽיתוֹמִ֣ים יְרַצֵּֽחוּ׃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וַ֭יֹּ֣אמְרוּ לֹ֣א יִרְאֶה־יָּ֑הּ וְלֹא־יָ֝בִ֗ין אֱלֹהֵ֥י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בִּ֭ינוּ בֹּעֲרִ֣ים בָּעָ֑ם וּ֝כְסִילִ֗ים מָתַ֥י תַּשְׂכִּֽילוּ׃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הֲנֹ֣טַֽע אֹ֭זֶן הֲלֹ֣א יִשְׁמָ֑ע אִֽם־יֹ֥צֵֽר עַ֝֗יִן הֲלֹ֣א יַבִּֽיט׃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הֲיֹסֵ֣ר גּ֭וֹיִם הֲלֹ֣א יוֹכִ֑יחַ הַֽמְלַמֵּ֖ד אָדָ֣ם דָּֽעַת׃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יְֽהוָ֗ה יֹ֭דֵעַ מַחְשְׁב֣וֹת אָדָ֑ם כִּי־הֵ֥מָּה הָֽבֶל׃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אַשְׁרֵ֤י ׀ הַגֶּ֣בֶר אֲשֶׁר־תְּיַסְּרֶ֣נּוּ יָּ֑הּ וּֽמִתּוֹרָתְךָ֥ תְלַמְּדֶֽנּוּ׃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לְהַשְׁקִ֣יט ל֭וֹ מִ֣ימֵי רָ֑ע עַ֤ד יִכָּרֶ֖ה לָרָשָׁ֣ע שָֽׁחַת׃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כִּ֤י ׀ לֹא־יִטֹּ֣שׁ יְהוָ֣ה עַמּ֑וֹ וְ֝נַחֲלָת֗וֹ לֹ֣א יַעֲזֹֽב׃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כִּֽי־עַד־צֶ֭דֶק יָשׁ֣וּב מִשְׁפָּ֑ט וְ֝אַחֲרָ֗יו כָּל־יִשְׁרֵי־ 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מִֽי־יָק֣וּם לִ֭י עִם־מְרֵעִ֑ים מִֽי־יִתְיַצֵּ֥ב לִ֝י עִם־פֹּ֥עֲלֵי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לוּלֵ֣י יְ֭הוָה עֶזְרָ֣תָה לִּ֑י כִּמְעַ֓ט ׀ שָֽׁכְנָ֖ה דוּמָ֣ה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אִם־אָ֭מַרְתִּי מָ֣טָה רַגְלִ֑י חַסְדְּךָ֥ יְ֝הוָ֗ה יִסְעָדֵֽנִי׃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בְּרֹ֣ב שַׂרְעַפַּ֣י בְּקִרְבִּ֑י תַּ֝נְחוּמֶ֗יךָ יְֽשַׁעַשְׁע֥וּ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הַֽ֭יְחָבְרְךָ כִּסֵּ֣א הַוּ֑וֹת יֹצֵ֖ר עָמָ֣ל עֲלֵי־חֹֽק׃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יָ֭גוֹדּוּ עַל־נֶ֣פֶשׁ צַדִּ֑יק וְדָ֖ם נָקִ֣י יַרְשִֽׁיעוּ׃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וַיְהִ֬י יְהוָ֣ה לִ֣י לְמִשְׂגָּ֑ב וֵ֝אלֹהַ֗י לְצ֣וּר מַחְסִֽי׃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וַיָּ֤שֶׁב עֲלֵיהֶ֨ם ׀ אֶת־אוֹנָ֗ם וּבְרָעָתָ֥ם יַצְמִיתֵ֑ם יַ֝צְמִיתֵ֗ם יְהוָ֥ה אֱלֹהֵֽינוּ׃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95:1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לְ֭כוּ נְרַנְּנָ֣ה לַיהוָ֑ה נָ֝רִ֗יעָה לְצ֣וּר יִשְׁעֵֽנוּ׃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נְקַדְּמָ֣ה פָנָ֣יו בְּתוֹדָ֑ה בִּ֝זְמִר֗וֹת נָרִ֥יעַֽ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אֵ֣ל גָּד֣וֹל יְהוָ֑ה וּמֶ֥לֶךְ גָּ֝ד֗וֹל עַל־כָּל־אֱלֹהִֽים׃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אֲשֶׁ֣ר בְּ֭יָדוֹ מֶחְקְרֵי־אָ֑רֶץ וְתוֹעֲפ֖וֹת הָרִ֣ים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אֲשֶׁר־ל֣וֹ הַ֭יָּם וְה֣וּא עָשָׂ֑הוּ וְ֝יַבֶּ֗שֶׁת יָדָ֥יו יָצָֽרוּ׃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בֹּ֭אוּ נִשְׁתַּחֲוֶ֣ה וְנִכְרָ֑עָה נִ֝בְרְכָ֗ה לִֽפְנֵי־יְהוָ֥ה עֹשֵֽׂנוּ׃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כִּ֘י ה֤וּא אֱלֹהֵ֗ינוּ וַאֲנַ֤חְנוּ עַ֣ם מַ֭רְעִיתוֹ וְצֹ֣אן יָד֑וֹ הַ֝יּ֗וֹם אִֽם־בְּקֹל֥וֹ תִשְׁמָֽעוּ׃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אַל־תַּקְשׁ֣וּ לְ֭בַבְכֶם כִּמְרִיבָ֑ה כְּי֥וֹם מַ֝סָּ֗ה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אֲשֶׁ֣ר נִ֭סּוּנִי אֲבוֹתֵיכֶ֑ם בְּ֝חָנ֗וּנִי גַּם־רָא֥וּ פָעֳלִֽי׃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אַרְבָּ֘עִ֤ים שָׁנָ֨ה ׀ אָ֘ק֤וּט בְּד֗וֹר וָאֹמַ֗ר עַ֤ם תֹּעֵ֣י לֵבָ֣ב הֵ֑ם וְ֝הֵ֗ם לֹא־יָדְע֥וּ דְרָכָֽי׃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אֲשֶׁר־נִשְׁבַּ֥עְתִּי בְאַפִּ֑י אִם־יְ֝בֹא֗וּן אֶל־מְנוּחָתִֽי׃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96:1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שִׁ֣ירוּ לַ֭יהוָה שִׁ֣יר חָדָ֑שׁ שִׁ֥ירוּ לַ֝יהוָ֗ה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שִׁ֣ירוּ לַ֭יהוָה בָּרֲכ֣וּ שְׁמ֑וֹ בַּשְּׂר֥וּ מִיּֽוֹם־לְ֝י֗וֹם יְשׁוּעָתֽוֹ׃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סַפְּר֣וּ בַגּוֹיִ֣ם כְּבוֹד֑וֹ בְּכָל־הָֽ֝עַמִּ֗ים נִפְלְאוֹתָֽיו׃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כִּ֥י גָ֘ד֤וֹל יְהוָ֣ה וּמְהֻלָּ֣ל מְאֹ֑ד נוֹרָ֥א ה֝֗וּא עַל־כָּל־אֱלֹהִֽים׃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׀ כָּל־אֱלֹהֵ֣י הָעַמִּ֣ים אֱלִילִ֑ים וַֽ֝יהוָ֗ה שָׁמַ֥יִם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הוֹד־וְהָדָ֥ר לְפָנָ֑יו עֹ֥ז וְ֝תִפְאֶ֗רֶת בְּמִקְדָּשֽׁוֹ׃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הָב֣וּ לַ֭יהוָה מִשְׁפְּח֣וֹת עַמִּ֑ים הָב֥וּ לַ֝יהוָ֗ה כָּב֥וֹד וָעֹֽז׃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הָב֣וּ לַ֭יהוָה כְּב֣וֹד שְׁמ֑וֹ שְׂאֽוּ־מִ֝נְחָ֗ה וּבֹ֥אוּ לְחַצְרוֹתָֽיו׃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הִשְׁתַּחֲו֣וּ לַ֭יהוָה בְּהַדְרַת־קֹ֑דֶשׁ חִ֥ילוּ מִ֝פָּנָ֗יו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אִמְר֤וּ בַגּוֹיִ֨ם ׀ יְה֘וָ֤ה מָלָ֗ךְ אַף־תִּכּ֣וֹן תֵּ֭בֵל בַּל־תִּמּ֑וֹט יָדִ֥ין עַ֝מִּ֗ים בְּמֵישָׁרִֽים׃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יִשְׂמְח֣וּ הַ֭שָּׁמַיִם וְתָגֵ֣ל הָאָ֑רֶץ יִֽרְעַ֥ם הַ֝יָּ֗ם וּמְלֹאֽוֹ׃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יַעֲלֹ֣ז שָׂ֭דַי וְכָל־אֲשֶׁר־בּ֑וֹ אָ֥ז יְ֝רַנְּנ֗וּ כָּל־עֲצֵי־יָֽעַר׃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לִפְנֵ֤י יְהוָ֨ה ׀ כִּ֬י בָ֗א כִּ֥י בָא֮ לִשְׁפֹּ֪ט הָ֫אָ֥רֶץ יִשְׁפֹּֽט־תֵּבֵ֥ל בְּצֶ֑דֶק וְ֝עַמִּ֗ים בֶּאֱמוּנָתֽוֹ׃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97:1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יְהוָ֣ה מָ֭לָךְ תָּגֵ֣ל הָאָ֑רֶץ יִ֝שְׂמְח֗וּ אִיִּ֥ים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עָנָ֣ן וַעֲרָפֶ֣ל סְבִיבָ֑יו צֶ֥דֶק וּ֝מִשְׁפָּ֗ט מְכ֣וֹן כִּסְאֽוֹ׃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אֵ֭שׁ לְפָנָ֣יו תֵּלֵ֑ךְ וּתְלַהֵ֖ט סָבִ֣יב צָרָֽיו׃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הֵאִ֣ירוּ בְרָקָ֣יו תֵּבֵ֑ל רָאֲתָ֖ה וַתָּחֵ֣ל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הָרִ֗ים כַּדּוֹנַ֗ג נָ֭מַסּוּ מִלִּפְנֵ֣י יְהוָ֑ה מִ֝לִּפְנֵ֗י אֲד֣וֹן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הִגִּ֣ידוּ הַשָּׁמַ֣יִם צִדְק֑וֹ וְרָא֖וּ כָל־הָעַמִּ֣ים כְּבוֹדֽוֹ׃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יֵבֹ֤שׁוּ ׀ כָּל־עֹ֬בְדֵי פֶ֗סֶל הַמִּֽתְהַלְלִ֥ים בָּאֱלִילִ֑ים הִשְׁתַּחֲווּ־ל֝וֹ כָּל־אֱלֹהִֽים׃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שָׁמְעָ֬ה וַתִּשְׂמַ֨ח ׀ צִיּ֗וֹן וַ֭תָּגֵלְנָה בְּנ֣וֹת יְהוּדָ֑ה לְמַ֖עַן מִשְׁפָּטֶ֣יךָ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כִּֽי־אַתָּ֤ה יְהוָ֗ה עֶלְי֥וֹן עַל־כָּל־הָאָ֑רֶץ מְאֹ֥ד נַ֝עֲלֵ֗יתָ עַל־כָּל־אֱלֹהִֽים׃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אֹהֲבֵ֥י יְהוָ֗ה שִׂנְא֫וּ רָ֥ע שֹׁ֭מֵר נַפְשׁ֣וֹת חֲסִידָ֑יו מִיַּ֥ד רְ֝שָׁעִ֗ים יַצִּילֵֽם׃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א֭וֹר זָרֻ֣עַ לַצַּדִּ֑יק וּֽלְיִשְׁרֵי־לֵ֥ב שִׂמְחָֽה׃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שִׂמְח֣וּ צַ֭דִּיקִים בַּֽיהוָ֑ה וְ֝הוֹד֗וּ לְזֵ֣כֶר קָדְשֽׁוֹ׃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98:1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מִזְמ֡וֹר שִׁ֤ירוּ לַֽיהוָ֨ה ׀ שִׁ֣יר חָ֭דָשׁ כִּֽי־נִפְלָא֣וֹת עָשָׂ֑ה הוֹשִֽׁיעָה־לּ֥וֹ יְ֝מִינ֗וֹ וּזְר֥וֹעַ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הוֹדִ֣יעַ יְ֭הוָה יְשׁוּעָת֑וֹ לְעֵינֵ֥י הַ֝גּוֹיִ֗ם גִּלָּ֥ה צִדְקָתֽוֹ׃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זָ֘כַ֤ר חַסְדּ֨וֹ ׀ וֶֽאֱֽמוּנָתוֹ֮ לְבֵ֪ית יִשְׂרָ֫אֵ֥ל רָא֥וּ כָל־אַפְסֵי־אָ֑רֶץ אֵ֝֗ת יְשׁוּעַ֥ת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הָרִ֣יעוּ לַֽ֭יהוָה כָּל־הָאָ֑רֶץ פִּצְח֖וּ וְרַנְּנ֣וּ וְזַמֵּֽרוּ׃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זַמְּר֣וּ לַיהוָ֣ה בְּכִנּ֑וֹר בְּ֝כִנּ֗וֹר וְק֣וֹל זִמְרָֽה׃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בַּ֭חֲצֹ֣צְרוֹת וְק֣וֹל שׁוֹפָ֑ר הָ֝רִ֗יעוּ לִפְנֵ֤י ׀ הַמֶּ֬לֶךְ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יִרְעַ֣ם הַ֭יָּם וּמְלֹא֑וֹ תֵּ֝בֵ֗ל וְיֹ֣שְׁבֵי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נְהָר֥וֹת יִמְחֲאוּ־כָ֑ף יַ֝֗חַד הָרִ֥ים יְרַנֵּֽנוּ׃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לִֽפְֽנֵי־יְהוָ֗ה כִּ֥י בָא֮ לִשְׁפֹּ֪ט הָ֫אָ֥רֶץ יִשְׁפֹּֽט־תֵּבֵ֥ל בְּצֶ֑דֶק וְ֝עַמִּ֗ים בְּמֵישָׁרִֽים׃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99:1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יְהוָ֣ה מָ֭לָךְ יִרְגְּז֣וּ עַמִּ֑ים יֹשֵׁ֥ב כְּ֝רוּבִ֗ים תָּנ֥וּט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יְ֭הוָה בְּצִיּ֣וֹן גָּד֑וֹל וְרָ֥ם ה֝֗וּא עַל־כָּל־הָֽעַמִּֽים׃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יוֹד֣וּ שִׁ֭מְךָ גָּד֥וֹל וְנוֹרָ֗א קָד֥וֹשׁ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וְעֹ֥ז מֶלֶךְ֮ מִשְׁפָּ֪ט אָ֫הֵ֥ב אַ֭תָּה כּוֹנַ֣נְתָּ מֵישָׁרִ֑ים מִשְׁפָּ֥ט וּ֝צְדָקָ֗ה בְּיַעֲקֹ֤ב ׀ אַתָּ֬ה עָשִֽׂיתָ׃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רֽוֹמְמ֡וּ יְה֘וָ֤ה אֱלֹהֵ֗ינוּ וְֽ֭הִשְׁתַּחֲווּ לַהֲדֹ֥ם רַגְלָ֗יו קָד֥וֹשׁ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מֹ֘שֶׁ֤ה וְאַהֲרֹ֨ן ׀ בְּֽכֹהֲנָ֗יו וּ֭שְׁמוּאֵל בְּקֹרְאֵ֣י שְׁמ֑וֹ קֹרִ֥אים אֶל־יְ֝הוָ֗ה וְה֣וּא יַעֲנֵֽם׃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בְּעַמּ֣וּד עָ֭נָן יְדַבֵּ֣ר אֲלֵיהֶ֑ם שָׁמְר֥וּ עֵ֝דֹתָ֗יו וְחֹ֣ק נָֽתַן־לָֽמוֹ׃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יְהוָ֣ה אֱלֹהֵינוּ֮ אַתָּ֪ה עֲנִ֫יתָ֥ם אֵ֣ל נֹ֭שֵׂא הָיִ֣יתָ לָהֶ֑ם וְ֝נֹקֵ֗ם עַל־עֲלִילוֹתָֽם׃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רֽוֹמְמ֡וּ יְה֘וָ֤ה אֱלֹהֵ֗ינוּ וְ֭הִֽשְׁתַּחֲווּ לְהַ֣ר קָדְשׁ֑וֹ כִּֽי־קָ֝ד֗וֹשׁ יְהוָ֥ה אֱלֹהֵֽינוּ׃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מִזְמ֥וֹר לְתוֹדָ֑ה הָרִ֥יעוּ לַ֝יהוָ֗ה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עִבְד֣וּ אֶת־יְהוָ֣ה בְּשִׂמְחָ֑ה בֹּ֥אוּ לְ֝פָנָ֗יו בִּרְנָנָֽה׃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דְּע֗וּ כִּֽי־יְהוָה֮ ה֤וּא אֱלֹ֫הִ֥ים הֽוּא־עָ֭שָׂנוּ ולא אֲנַ֑חְנוּ עַ֝מּ֗וֹ וְצֹ֣אן מַרְעִיתֽוֹ׃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בֹּ֤אוּ שְׁעָרָ֨יו ׀ בְּתוֹדָ֗ה חֲצֵרֹתָ֥יו בִּתְהִלָּ֑ה הֽוֹדוּ־ל֝֗וֹ בָּרֲכ֥וּ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כִּי־ט֣וֹב יְ֭הֹוָה לְעוֹלָ֣ם חַסְדּ֑וֹ וְעַד־דֹּ֥ר וָ֝דֹ֗ר אֱמוּנָתֽוֹ׃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לְדָוִ֗ד מִ֫זְמ֥וֹר חֶֽסֶד־וּמִשְׁפָּ֥ט אָשִׁ֑ירָה לְךָ֖ יְהוָ֣ה אֲזַמֵּֽרָה׃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אַשְׂכִּ֤ילָה ׀ בְּדֶ֬רֶךְ תָּמִ֗ים מָ֭תַי תָּב֣וֹא אֵלָ֑י אֶתְהַלֵּ֥ךְ בְּתָם־לְ֝בָבִ֗י בְּקֶ֣רֶב בֵּיתִֽי׃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לֹֽא־אָשִׁ֨ית ׀ לְנֶ֥גֶד עֵינַ֗י דְּֽבַר־בְּלִ֫יָּ֥עַל עֲשֹֽׂה־סֵטִ֥ים שָׂנֵ֑אתִי לֹ֖א יִדְבַּ֣ק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לֵבָ֣ב עִ֭קֵּשׁ יָס֣וּר מִמֶּ֑נִּי רָ֝֗ע לֹ֣א אֵדָֽע׃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מלושני בַסֵּ֨תֶר ׀ רֵעֵהוּ֮ אוֹת֪וֹ אַ֫צְמִ֥ית גְּֽבַהּ־עֵ֭ינַיִם וּרְחַ֣ב לֵבָ֑ב אֹ֝ת֗וֹ לֹ֣א אוּכָֽל׃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עֵינַ֤י ׀ בְּנֶֽאֶמְנֵי־אֶרֶץ֮ לָשֶׁ֪בֶת עִמָּ֫דִ֥י הֹ֭לֵךְ בְּדֶ֣רֶךְ תָּמִ֑ים ה֝֗וּא יְשָׁרְתֵֽנִי׃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לֹֽא־יֵשֵׁ֨ב ׀ בְּקֶ֥רֶב בֵּיתִי֮ עֹשֵׂ֪ה רְמִ֫יָּ֥ה דֹּבֵ֥ר שְׁקָרִ֑ים לֹֽא־יִ֝כּ֗וֹן לְנֶ֣גֶד 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לַבְּקָרִ֗ים אַצְמִ֥ית כָּל־רִשְׁעֵי־אָ֑רֶץ לְהַכְרִ֥ית מֵֽעִיר־יְ֝הוָ֗ה כָּל־פֹּ֥עֲלֵי אָֽוֶן׃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תְּ֭פִלָּה לְעָנִ֣י כִֽי־יַעֲטֹ֑ף וְלִפְנֵ֥י יְ֝הוָ֗ה יִשְׁפֹּ֥ךְ שִׂיחֽוֹ׃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יְ֭הוָה שִׁמְעָ֣ה תְפִלָּתִ֑י וְ֝שַׁוְעָתִ֗י אֵלֶ֥יךָ תָבֽוֹא׃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אַל־תַּסְתֵּ֬ר פָּנֶ֨יךָ ׀ מִמֶּנִּי֮ בְּי֪וֹם צַ֫ר לִ֥י הַטֵּֽה־אֵלַ֥י אָזְנֶ֑ךָ בְּי֥וֹם אֶ֝קְרָ֗א מַהֵ֥ר 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כִּֽי־כָל֣וּ בְעָשָׁ֣ן יָמָ֑י וְ֝עַצְמוֹתַ֗י כְּמוֹ־קֵ֥ד נִחָֽרוּ׃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הוּכָּֽה־כָ֭עֵשֶׂב וַיִּבַ֣שׁ לִבִּ֑י כִּֽי־שָׁ֝כַ֗חְתִּי מֵאֲכֹ֥ל לַחְמִֽי׃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מִקּ֥וֹל אַנְחָתִ֑י דָּבְקָ֥ה עַ֝צְמִ֗י לִבְשָׂרִֽי׃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דָּ֭מִיתִי לִקְאַ֣ת מִדְבָּ֑ר הָ֝יִ֗יתִי כְּכ֣וֹס חֳרָבֽוֹת׃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שָׁקַ֥דְתִּי וָאֶֽהְיֶ֑ה כְּ֝צִפּ֗וֹר בּוֹדֵ֥ד עַל־גָּֽג׃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כָּל־הַ֭יּוֹם חֵרְפ֣וּנִי אוֹיְבָ֑י מְ֝הוֹלָלַ֗י בִּ֣י נִשְׁבָּֽעוּ׃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כִּי־אֵ֭פֶר כַּלֶּ֣חֶם אָכָ֑לְתִּי וְ֝שִׁקֻּוַ֗י בִּבְכִ֥י מָסָֽכְתִּי׃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מִפְּנֵֽי־זַֽעַמְךָ֥ וְקִצְפֶּ֑ךָ כִּ֥י נְ֝שָׂאתַ֗נִי וַתַּשְׁלִיכֵֽנִי׃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יָ֭מַי כְּצֵ֣ל נָט֑וּי וַ֝אֲנִ֗י כָּעֵ֥שֶׂב אִיבָֽשׁ׃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וְאַתָּ֣ה יְ֭הוָה לְעוֹלָ֣ם תֵּשֵׁ֑ב וְ֝זִכְרְךָ֗ לְדֹ֣ר 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אַתָּ֣ה תָ֭קוּם תְּרַחֵ֣ם צִיּ֑וֹן כִּי־עֵ֥ת לְ֝חֶֽנְנָ֗הּ כִּי־בָ֥א מוֹעֵֽד׃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כִּֽי־רָצ֣וּ עֲ֭בָדֶיךָ אֶת־אֲבָנֶ֑יהָ וְֽאֶת־עֲפָרָ֥הּ יְחֹנֵֽנוּ׃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וְיִֽירְא֣וּ ג֭וֹיִם אֶת־שֵׁ֣ם יְהוָ֑ה וְֽכָל־מַלְכֵ֥י הָ֝אָ֗רֶץ אֶת־כְּבוֹדֶֽךָ׃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כִּֽי־בָנָ֣ה יְהוָ֣ה צִיּ֑וֹן נִ֝רְאָ֗ה בִּכְבוֹדֽוֹ׃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פָּ֭נָה אֶל־תְּפִלַּ֣ת הָעַרְעָ֑ר וְלֹֽא־בָ֝זָ֗ה אֶת־תְּפִלָּתָֽם׃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תִּכָּ֣תֶב זֹ֭את לְד֣וֹר אַחֲר֑וֹן וְעַ֥ם נִ֝בְרָ֗א יְהַלֶּל־יָֽהּ׃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כִּֽי־הִ֭שְׁקִיף מִמְּר֣וֹם קָדְשׁ֑וֹ יְ֝הוָ֗ה מִשָּׁמַ֤יִם ׀ אֶל־אֶ֬רֶץ הִבִּֽיט׃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לִ֭שְׁמֹעַ אֶנְקַ֣ת אָסִ֑יר לְ֝פַתֵּ֗חַ בְּנֵ֣י תְמוּתָֽה׃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לְסַפֵּ֣ר בְּ֭צִיּוֹן שֵׁ֣ם יְהוָ֑ה וּ֝תְהִלָּת֗וֹ בִּירוּשָׁלִָֽם׃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בְּהִקָּבֵ֣ץ עַמִּ֣ים יַחְדָּ֑ו וּ֝מַמְלָכ֗וֹת לַעֲבֹ֥ד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עִנָּ֖ה בַדֶּ֥רֶךְ כחו קִצַּ֥ר יָמָֽי׃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אֹמַ֗ר אֵלִ֗י אַֽל־תַּ֭עֲלֵנִי בַּחֲצִ֣י יָמָ֑י בְּד֖וֹר דּוֹרִ֣ים שְׁנוֹתֶֽיךָ׃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לְ֭פָנִים הָאָ֣רֶץ יָסַ֑דְתָּ וּֽמַעֲשֵׂ֖ה יָדֶ֣יךָ שָׁמָֽיִם׃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הֵ֤מָּה ׀ יֹאבֵדוּ֮ וְאַתָּ֪ה תַ֫עֲמֹ֥ד וְ֭כֻלָּם כַּבֶּ֣גֶד יִבְל֑וּ כַּלְּב֖וּשׁ תַּחֲלִיפֵ֣ם וְֽיַחֲלֹֽפוּ׃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וְאַתָּה־ה֑וּא וּ֝שְׁנוֹתֶ֗יךָ לֹ֣א יִתָּֽמּוּ׃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בְּנֵֽי־עֲבָדֶ֥יךָ יִשְׁכּ֑וֹנוּ וְ֝זַרְעָ֗ם לְפָנֶ֥יךָ יִכּֽוֹן׃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בָּרֲכִ֣י נַ֭פְשִׁי אֶת־יְהוָ֑ה וְכָל־קְ֝רָבַ֗י אֶת־שֵׁ֥ם קָדְשֽׁוֹ׃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בָּרֲכִ֣י נַ֭פְשִׁי אֶת־יְהוָ֑ה וְאַל־תִּ֝שְׁכְּחִ֗י כָּל־גְּמוּלָֽיו׃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הַסֹּלֵ֥חַ לְכָל־עֲוֺנֵ֑כִי הָ֝רֹפֵ֗א לְכָל־תַּחֲלֻאָֽיְכִי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הַגּוֹאֵ֣ל מִשַּׁ֣חַת חַיָּ֑יְכִי הַֽ֝מְעַטְּרֵ֗כִי חֶ֣סֶד וְרַחֲמִֽים׃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הַמַּשְׂבִּ֣יַע בַּטּ֣וֹב עֶדְיֵ֑ךְ תִּתְחַדֵּ֖שׁ כַּנֶּ֣שֶׁר נְעוּרָֽיְכִי׃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עֹשֵׂ֣ה צְדָק֣וֹת יְהוָ֑ה וּ֝מִשְׁפָּטִ֗ים לְכָל־עֲשׁוּקִֽים׃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יוֹדִ֣יעַ דְּרָכָ֣יו לְמֹשֶׁ֑ה לִבְנֵ֥י יִ֝שְׂרָאֵ֗ל עֲלִילֽוֹתָיו׃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רַח֣וּם וְחַנּ֣וּן יְהוָ֑ה אֶ֖רֶךְ אַפַּ֣יִם וְרַב־חָֽסֶד׃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לֹֽא־לָנֶ֥צַח יָרִ֑יב וְלֹ֖א לְעוֹלָ֣ם יִטּֽוֹר׃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לֹ֣א כַ֭חֲטָאֵינוּ עָ֣שָׂה לָ֑נוּ וְלֹ֥א כַ֝עֲוֺנֹתֵ֗ינוּ גָּמַ֥ל עָלֵֽינוּ׃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כִּ֤י כִגְבֹ֣הַּ שָׁ֭מַיִם עַל־הָאָ֑רֶץ גָּבַ֥ר חַ֝סְדּ֗וֹ עַל־יְרֵאָֽיו׃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כִּרְחֹ֣ק מִ֭זְרָח מִֽמַּֽעֲרָ֑ב הִֽרְחִ֥יק מִ֝מֶּ֗נּוּ אֶת־פְּשָׁעֵֽינוּ׃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כְּרַחֵ֣ם אָ֭ב עַל־בָּנִ֑ים רִחַ֥ם יְ֝הוָ֗ה עַל־יְרֵאָֽיו׃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כִּי־ה֖וּא יָדַ֣ע יִצְרֵ֑נוּ זָ֝כ֗וּר כִּי־עָפָ֥ר אֲנָֽחְנוּ׃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אֱ֭נוֹשׁ כֶּחָצִ֣יר יָמָ֑יו כְּצִ֥יץ הַ֝שָּׂדֶ֗ה כֵּ֣ן יָצִֽיץ׃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כִּ֤י ר֣וּחַ עָֽבְרָה־בּ֣וֹ וְאֵינֶ֑נּוּ וְלֹא־יַכִּירֶ֖נּוּ ע֣וֹד מְקוֹמֽוֹ׃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וְחֶ֤סֶד יְהוָ֨ה ׀ מֵעוֹלָ֣ם וְעַד־ע֭וֹלָם עַל־יְרֵאָ֑יו וְ֝צִדְקָת֗וֹ לִבְנֵ֥י בָנִֽים׃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לְשֹׁמְרֵ֥י בְרִית֑וֹ וּלְזֹכְרֵ֥י פִ֝קֻּדָ֗יו לַעֲשׂוֹתָֽם׃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יְֽהוָ֗ה בַּ֭שָּׁמַיִם הֵכִ֣ין כִּסְא֑וֹ וּ֝מַלְכוּת֗וֹ בַּכֹּ֥ל מָשָֽׁלָה׃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בָּרֲכ֥וּ יְהוָ֗ה מַלְאָ֫כָ֥יו גִּבֹּ֣רֵי כֹ֭חַ עֹשֵׂ֣י דְבָר֑וֹ לִ֝שְׁמֹ֗עַ בְּק֣וֹל דְּבָרֽוֹ׃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בָּרֲכ֣וּ יְ֭הוָה כָּל־צְבָאָ֑יו מְ֝שָׁרְתָ֗יו עֹשֵׂ֥י רְצוֹנֽוֹ׃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בָּרֲכ֤וּ יְהוָ֨ה ׀ כָּֽל־מַעֲשָׂ֗יו בְּכָל־מְקֹמ֥וֹת מֶמְשַׁלְתּ֑וֹ בָּרֲכִ֥י נַ֝פְשִׁ֗י אֶת־יְהוָֽה׃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בָּרֲכִ֥י נַפְשִׁ֗י אֶת־יְה֫וָ֥ה יְהוָ֣ה אֱ֭לֹהַי גָּדַ֣לְתָּ מְּאֹ֑ד ה֭וֹד וְהָדָ֣ר לָבָֽשְׁתָּ׃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עֹֽטֶה־א֭וֹר כַּשַּׂלְמָ֑ה נוֹטֶ֥ה שָׁ֝מַ֗יִם כַּיְרִיעָֽה׃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הַ֥מְקָרֶֽה בַמַּ֗יִם עֲֽלִיּ֫וֹתָ֥יו הַשָּׂם־עָבִ֥ים רְכוּב֑וֹ הַֽ֝מְהַלֵּ֗ךְ עַל־כַּנְפֵי־רֽוּחַ׃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עֹשֶׂ֣ה מַלְאָכָ֣יו רוּח֑וֹת מְ֝שָׁרְתָ֗יו אֵ֣שׁ לֹהֵֽט׃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יָֽסַד־אֶ֭רֶץ עַל־מְכוֹנֶ֑יהָ בַּל־תִּ֝מּ֗וֹט 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תְּ֭הוֹם כַּלְּב֣וּשׁ כִּסִּית֑וֹ עַל־הָ֝רִ֗ים יַֽעַמְדוּ־מָֽיִם׃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מִן־גַּעֲרָ֣תְךָ֣ יְנוּס֑וּן מִן־ק֥וֹל רַֽ֝עַמְךָ֗ יֵחָפֵזֽוּן׃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יַעֲל֣וּ הָ֭רִים יֵרְד֣וּ בְקָע֑וֹת אֶל־מְ֝ק֗וֹם זֶ֤ה ׀ יָסַ֬דְתָּ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גְּֽבוּל־שַׂ֭מְתָּ בַּל־יַֽעֲבֹר֑וּן בַּל־יְ֝שׁוּב֗וּן לְכַסּ֥וֹת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הַֽמְשַׁלֵּ֣חַ מַ֭עְיָנִים בַּנְּחָלִ֑ים בֵּ֥ין הָ֝רִ֗ים יְהַלֵּכֽוּן׃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יַ֭שְׁקוּ כָּל־חַיְת֣וֹ שָׂדָ֑י יִשְׁבְּר֖וּ פְרָאִ֣ים צְמָאָֽם׃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עֲ֭לֵיהֶם עוֹף־הַשָּׁמַ֣יִם יִשְׁכּ֑וֹן מִבֵּ֥ין עֳ֝פָאיִ֗ם יִתְּנוּ־קֽוֹל׃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מַשְׁקֶ֣ה הָ֭רִים מֵעֲלִיּוֹתָ֑יו מִפְּרִ֥י מַ֝עֲשֶׂ֗יךָ תִּשְׂבַּ֥ע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מַצְמִ֤יחַ חָצִ֨יר ׀ לַבְּהֵמָ֗ה וְ֭עֵשֶׂב לַעֲבֹדַ֣ת הָאָדָ֑ם לְה֥וֹצִיא לֶ֝֗חֶם מִן־הָאָֽרֶץ׃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וְיַ֤יִן ׀ יְשַׂמַּ֬ח לְֽבַב־אֱנ֗וֹשׁ לְהַצְהִ֣יל פָּנִ֣ים מִשָּׁ֑מֶן וְ֝לֶ֗חֶם לְֽבַב־אֱנ֥וֹשׁ יִסְעָֽד׃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יִ֭שְׂבְּעוּ עֲצֵ֣י יְהוָ֑ה אַֽרְזֵ֥י לְ֝בָנ֗וֹן אֲשֶׁ֣ר נָטָֽע׃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אֲשֶׁר־שָׁ֭ם צִפֳּרִ֣ים יְקַנֵּ֑נוּ חֲ֝סִידָ֗ה בְּרוֹשִׁ֥ים בֵּיתָֽהּ׃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הָרִ֣ים הַ֭גְּבֹהִים לַיְּעֵלִ֑ים סְ֝לָעִ֗ים מַחְסֶ֥ה לַֽשְׁפַנִּֽים׃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עָשָׂ֣ה יָ֭רֵחַ לְמוֹעֲדִ֑ים שֶׁ֝֗מֶשׁ יָדַ֥ע מְבוֹאֽוֹ׃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תָּֽשֶׁת־חֹ֭שֶׁךְ וִ֣יהִי לָ֑יְלָה בּֽוֹ־תִ֝רְמֹ֗שׂ כָּל־חַיְתוֹ ־יָֽעַר׃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הַ֭כְּפִירִים שֹׁאֲגִ֣ים לַטָּ֑רֶף וּלְבַקֵּ֖שׁ מֵאֵ֣ל אָכְלָֽם׃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תִּזְרַ֣ח הַ֭שֶּׁמֶשׁ יֵאָסֵפ֑וּן וְאֶל־מְ֝עוֹנֹתָ֗ם יִרְבָּצֽוּן׃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יֵצֵ֣א אָדָ֣ם לְפָעֳל֑וֹ וְֽלַעֲבֹ֖דָת֣וֹ עֲדֵי־עָֽרֶב׃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מָֽה־רַבּ֬וּ מַעֲשֶׂ֨יךָ ׀ יְֽהוָ֗ה כֻּ֭לָּם בְּחָכְמָ֣ה עָשִׂ֑יתָ מָלְאָ֥ה הָ֝אָ֗רֶץ קִנְיָנֶֽךָ׃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זֶ֤ה ׀ הַיָּ֥ם גָּדוֹל֮ וּרְחַ֪ב יָ֫דָ֥יִם שָֽׁם־רֶ֭מֶשׂ וְאֵ֣ין מִסְפָּ֑ר חַיּ֥וֹת קְ֝טַנּ֗וֹת עִם־גְּדֹלֽוֹת׃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שָׁ֭ם אֳנִיּ֣וֹת יְהַלֵּכ֑וּן לִ֝וְיָתָ֗ן זֶֽה־יָצַ֥רְתָּ לְשַֽׂחֶק־בּֽוֹ׃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כֻּ֭לָּם אֵלֶ֣יךָ יְשַׂבֵּר֑וּן לָתֵ֖ת אָכְלָ֣ם בְּעִתּֽוֹ׃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תִּתֵּ֣ן לָ֭הֶם יִלְקֹט֑וּן תִּפְתַּ֥ח יָֽ֝דְךָ֗ יִשְׂבְּע֥וּן 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תַּסְתִּ֥יר פָּנֶיךָ֮ יִֽבָּהֵ֫ל֥וּן תֹּסֵ֣ף ר֭וּחָם יִגְוָע֑וּן וְֽאֶל־עֲפָרָ֥ם יְשׁוּבֽוּן׃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תְּשַׁלַּ֣ח ר֭וּחֲךָ יִבָּרֵא֑וּן וּ֝תְחַדֵּ֗שׁ פְּנֵ֣י אֲדָמָֽה׃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יְהִ֤י כְב֣וֹד יְהוָ֣ה לְעוֹלָ֑ם יִשְׂמַ֖ח יְהוָ֣ה בְּמַעֲשָֽׂיו׃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הַמַּבִּ֣יט לָ֭אָרֶץ וַתִּרְעָ֑ד יִגַּ֖ע בֶּהָרִ֣ים וְֽיֶעֱשָֽׁנוּ׃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אָשִׁ֣ירָה לַיהוָ֣ה בְּחַיָּ֑י אֲזַמְּרָ֖ה לֵאלֹהַ֣י בְּעוֹדִֽי׃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יֶעֱרַ֣ב עָלָ֣יו שִׂיחִ֑י אָ֝נֹכִ֗י אֶשְׂמַ֥ח בַּיהוָֽה׃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יִתַּ֤מּוּ חַטָּאִ֨ים ׀ מִן־הָאָ֡רֶץ וּרְשָׁעִ֤ים ׀ ע֤וֹד אֵינָ֗ם בָּרֲכִ֣י נַ֭פְשִׁי אֶת־יְהוָ֗ה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הוֹד֣וּ לַ֭יהוָה קִרְא֣וּ בִּשְׁמ֑וֹ הוֹדִ֥יעוּ בָ֝עַמִּ֗ים עֲלִילוֹתָֽיו׃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שִֽׁירוּ־ל֭וֹ זַמְּרוּ־ל֑וֹ שִׂ֝֗יחוּ בְּכָל־נִפְלְאוֹתָֽיו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הִֽ֭תְהַלְלוּ בְּשֵׁ֣ם קָדְשׁ֑וֹ יִ֝שְׂמַ֗ח לֵ֤ב ׀ מְבַקְשֵׁ֬י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דִּרְשׁ֣וּ יְהוָ֣ה וְעֻזּ֑וֹ בַּקְּשׁ֖וּ פָנָ֣יו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זִכְר֗וּ נִפְלְאוֹתָ֥יו אֲשֶׁר־עָשָׂ֑ה מֹ֝פְתָ֗יו וּמִשְׁפְּטֵי־פִֽיו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זֶ֭רַע אַבְרָהָ֣ם עַבְדּ֑וֹ בְּנֵ֖י יַעֲקֹ֣ב בְּחִירָֽיו׃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ה֭וּא יְהוָ֣ה אֱלֹהֵ֑ינוּ בְּכָל־הָ֝אָ֗רֶץ מִשְׁפָּטָֽיו׃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זָכַ֣ר לְעוֹלָ֣ם בְּרִית֑וֹ דָּבָ֥ר צִ֝וָּ֗ה לְאֶ֣לֶף דּֽוֹר׃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אֲשֶׁ֣ר כָּ֭רַת אֶת־אַבְרָהָ֑ם וּשְׁב֖וּעָת֣וֹ לְיִשְׂחָֽק׃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וַיַּֽעֲמִידֶ֣הָ לְיַעֲקֹ֣ב לְחֹ֑ק לְ֝יִשְׂרָאֵ֗ל בְּרִ֣ית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לֵאמֹ֗ר לְךָ֗ אֶתֵּ֥ן אֶת־אֶֽרֶץ־כְּנָ֑עַן חֶ֝֗בֶל נַחֲלַתְכֶֽם׃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בִּֽ֭הְיוֹתָם מְתֵ֣י מִסְפָּ֑ר כִּ֝מְעַ֗ט וְגָרִ֥ים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וַֽ֭יִּתְהַלְּכוּ מִגּ֣וֹי אֶל־גּ֑וֹי מִ֝מַּמְלָכָ֗ה אֶל־עַ֥ם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לֹֽא־הִנִּ֣יחַ אָדָ֣ם לְעָשְׁקָ֑ם וַיּ֖וֹכַח עֲלֵיהֶ֣ם מְלָכִֽים׃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אַֽל־תִּגְּע֥וּ בִמְשִׁיחָ֑י וְ֝לִנְבִיאַי אַל־תָּרֵֽעוּ׃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וַיִּקְרָ֣א רָ֭עָב עַל־הָאָ֑רֶץ כָּֽל־מַטֵּה־לֶ֥חֶם שָׁבָֽר׃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שָׁלַ֣ח לִפְנֵיהֶ֣ם אִ֑ישׁ לְ֝עֶ֗בֶד נִמְכַּ֥ר יוֹסֵֽף׃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עִנּ֣וּ בַכֶּ֣בֶל רגליו בַּ֝רְזֶ֗ל בָּ֣אָה נַפְשֽׁוֹ׃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עַד־עֵ֥ת בֹּֽא־דְבָר֑וֹ אִמְרַ֖ת יְהוָ֣ה צְרָפָֽתְהוּ׃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שָׁ֣לַח מֶ֭לֶךְ וַיַּתִּירֵ֑הוּ מֹשֵׁ֥ל עַ֝מִּ֗ים וַֽיְפַתְּחֵֽהוּ׃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שָׂמ֣וֹ אָד֣וֹן לְבֵית֑וֹ וּ֝מֹשֵׁ֗ל בְּכָל־קִנְיָנֽוֹ׃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לֶאְסֹ֣ר שָׂרָ֣יו בְּנַפְשׁ֑וֹ וּזְקֵנָ֥יו יְחַכֵּֽם׃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וַיָּבֹ֣א יִשְׂרָאֵ֣ל מִצְרָ֑יִם וְ֝יַעֲקֹ֗ב גָּ֣ר בְּאֶֽרֶץ־חָֽם׃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וַיֶּ֣פֶר אֶת־עַמּ֣וֹ מְאֹ֑ד וַ֝יַּֽעֲצִמֵהוּ מִצָּרָֽיו׃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הָפַ֣ךְ לִ֭בָּם לִשְׂנֹ֣א עַמּ֑וֹ לְ֝הִתְנַכֵּ֗ל בַּעֲבָדָֽיו׃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שָׁ֭לַח מֹשֶׁ֣ה עַבְדּ֑וֹ אַ֝הֲרֹ֗ן אֲשֶׁ֣ר בָּֽחַר־בּֽוֹ׃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שָֽׂמוּ־בָ֭ם דִּבְרֵ֣י אֹתוֹתָ֑יו וּ֝מֹפְתִ֗ים בְּאֶ֣רֶץ 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שָׁ֣לַֽח חֹ֭שֶׁךְ וַיַּחְשִׁ֑ךְ וְלֹֽא־מָ֝ר֗וּ אֶת־דברוו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הָפַ֣ךְ אֶת־מֵימֵיהֶ֣ם לְדָ֑ם וַ֝יָּ֗מֶת אֶת־דְּגָתָֽם׃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שָׁרַ֣ץ אַרְצָ֣ם צְפַרְדְּעִ֑ים בְּ֝חַדְרֵ֗י מַלְכֵיהֶֽם׃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אָ֭מַר וַיָּבֹ֣א עָרֹ֑ב כִּ֝נִּ֗ים בְּכָל־גְּבוּלָֽם׃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נָתַ֣ן גִּשְׁמֵיהֶ֣ם בָּרָ֑ד אֵ֖שׁ לֶהָב֣וֹת בְּאַרְצָֽם׃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וַיַּ֣ךְ גַּ֭פְנָם וּתְאֵנָתָ֑ם וַ֝יְשַׁבֵּ֗ר עֵ֣ץ גְּבוּלָֽם׃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אָ֭מַר וַיָּבֹ֣א אַרְבֶּ֑ה וְ֝יֶ֗לֶק וְאֵ֣ין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וַיֹּ֣אכַל כָּל־עֵ֣שֶׂב בְּאַרְצָ֑ם וַ֝יֹּ֗אכַל פְּרִ֣י אַדְמָתָֽם׃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וַיַּ֣ךְ כָּל־בְּכ֣וֹר בְּאַרְצָ֑ם רֵ֝אשִׁ֗ית לְכָל־אוֹנָֽם׃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וַֽ֭יּוֹצִיאֵם בְּכֶ֣סֶף וְזָהָ֑ב וְאֵ֖ין בִּשְׁבָטָ֣יו כּוֹשֵֽׁל׃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שָׂמַ֣ח מִצְרַ֣יִם בְּצֵאתָ֑ם כִּֽי־נָפַ֖ל פַּחְדָּ֣ם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פָּרַ֣שׂ עָנָ֣ן לְמָסָ֑ךְ וְ֝אֵ֗שׁ לְהָאִ֥יר לָֽיְלָה׃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שָׁאַ֣ל וַיָּבֵ֣א שְׂלָ֑ו וְלֶ֥חֶם שָׁ֝מַ֗יִם יַשְׂבִּיעֵֽם׃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פָּ֣תַח צ֭וּר וַיָּז֣וּבוּ מָ֑יִם הָ֝לְכ֗וּ בַּצִּיּ֥וֹת נָהָֽר׃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כִּֽי־זָ֭כַר אֶת־דְּבַ֣ר קָדְשׁ֑וֹ אֶֽת־אַבְרָהָ֥ם עַבְדּֽוֹ׃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וַיּוֹצִ֣א עַמּ֣וֹ בְשָׂשׂ֑וֹן בְּ֝רִנָּ֗ה אֶת־בְּחִירָֽיו׃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וַיִּתֵּ֣ן לָ֭הֶם אַרְצ֣וֹת גּוֹיִ֑ם וַעֲמַ֖ל לְאֻמִּ֣ים יִירָֽשׁוּ׃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בַּעֲב֤וּר ׀ יִשְׁמְר֣וּ חֻ֭קָּיו וְתוֹרֹתָ֥יו יִנְצֹ֗רוּ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הַֽלְלוּיָ֨הּ ׀ הוֹד֣וּ לַיהוָ֣ה כִּי־ט֑וֹב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מִ֗י יְ֭מַלֵּל גְּבוּר֣וֹת יְהוָ֑ה יַ֝שְׁמִ֗יעַ כָּל־תְּהִלָּתֽוֹ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אַ֭שְׁרֵי שֹׁמְרֵ֣י מִשְׁפָּ֑ט עֹשֵׂ֖ה צְדָקָ֣ה בְכָל־עֵֽת׃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זָכְרֵ֣נִי יְ֭הוָה בִּרְצ֣וֹן עַמֶּ֑ךָ פָּ֝קְדֵ֗נִי בִּישׁוּעָתֶֽךָ׃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לִרְא֤וֹת ׀ בְּט֘וֹבַ֤ת בְּחִירֶ֗יךָ לִ֭שְׂמֹחַ בְּשִׂמְחַ֣ת גּוֹיֶ֑ךָ לְ֝הִתְהַלֵּ֗ל עִם־נַחֲלָתֶֽךָ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חָטָ֥אנוּ עִם־אֲבוֹתֵ֗ינוּ הֶעֱוִ֥ינוּ הִרְשָֽׁעְנוּ׃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אֲב֘וֹתֵ֤ינוּ בְמִצְרַ֨יִם ׀ לֹא־הִשְׂכִּ֬ילוּ נִפְלְאוֹתֶ֗יךָ לֹ֣א זָ֭כְרוּ אֶת־רֹ֣ב חֲסָדֶ֑יךָ וַיַּמְר֖וּ עַל־יָ֣ם בְּיַם־סֽוּף׃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וַֽ֭יּוֹשִׁיעֵם לְמַ֣עַן שְׁמ֑וֹ לְ֝הוֹדִ֗יעַ אֶת־גְּבוּרָתֽוֹ׃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וַיִּגְעַ֣ר בְּיַם־ס֭וּף וַֽיֶּחֱרָ֑ב וַיּוֹלִיכֵ֥ם בַּ֝תְּהֹמ֗וֹת כַּמִּדְבָּֽר׃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וַֽ֭יּוֹשִׁיעֵם מִיַּ֣ד שׂוֹנֵ֑א וַ֝יִּגְאָלֵ֗ם מִיַּ֥ד אוֹיֵֽב׃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וַיְכַסּוּ־מַ֥יִם צָרֵיהֶ֑ם אֶחָ֥ד מֵ֝הֶ֗ם לֹ֣א נוֹתָֽר׃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וַיַּאֲמִ֥ינוּ בִדְבָרָ֑יו יָ֝שִׁ֗ירוּ תְּהִלָּתֽוֹ׃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מִֽ֭הֲרוּ שָׁכְח֣וּ מַעֲשָׂ֑יו לֹֽא־חִ֝כּ֗וּ לַעֲצָתֽוֹ׃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וַיִּתְאַוּ֣וּ תַ֭אֲוָה בַּמִּדְבָּ֑ר וַיְנַסּוּ־אֵ֝֗ל בִּֽישִׁימֽוֹן׃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וַיִּתֵּ֣ן לָ֭הֶם שֶׁאֱלָתָ֑ם וַיְשַׁלַּ֖ח רָז֣וֹן בְּנַפְשָֽׁם׃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וַיְקַנְא֣וּ לְ֭מֹשֶׁה בַּֽמַּחֲנֶ֑ה לְ֝אַהֲרֹ֗ן קְד֣וֹשׁ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תִּפְתַּח־אֶ֭רֶץ וַתִּבְלַ֣ע דָּתָ֑ן וַ֝תְּכַ֗ס עַל־עֲדַ֥ת אֲבִירָֽם׃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וַתִּבְעַר־אֵ֥שׁ בַּעֲדָתָ֑ם לֶ֝הָבָ֗ה תְּלַהֵ֥ט רְשָׁעִֽים׃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יַעֲשׂוּ־עֵ֥גֶל בְּחֹרֵ֑ב וַ֝יִּשְׁתַּחֲו֗וּ לְמַסֵּכָֽה׃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וַיָּמִ֥ירוּ אֶת־כְּבוֹדָ֑ם בְּתַבְנִ֥ית שׁ֝֗וֹר אֹכֵ֥ל עֵֽשֶׂב׃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שָׁ֭כְחוּ אֵ֣ל מוֹשִׁיעָ֑ם עֹשֶׂ֖ה גְדֹל֣וֹת בְּמִצְרָֽיִם׃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נִ֭פְלָאוֹת בְּאֶ֣רֶץ חָ֑ם נ֝וֹרָא֗וֹת עַל־יַם־סֽוּף׃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וַיֹּ֗אמֶר לְֽהַשְׁמִ֫ידָ֥ם לוּלֵ֡י מֹ֘שֶׁ֤ה בְחִיר֗וֹ עָמַ֣ד בַּפֶּ֣רֶץ לְפָנָ֑יו לְהָשִׁ֥יב חֲ֝מָת֗וֹ מֵֽהַשְׁחִֽית׃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וַֽ֭יִּמְאֲסוּ בְּאֶ֣רֶץ חֶמְדָּ֑ה לֹֽא־הֶ֝אֱמִ֗ינוּ לִדְבָרֽוֹ׃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וַיֵּרָגְנ֥וּ בְאָהֳלֵיהֶ֑ם לֹ֥א שָׁ֝מְע֗וּ בְּק֣וֹל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וַיִּשָּׂ֣א יָד֣וֹ לָהֶ֑ם לְהַפִּ֥יל א֝וֹתָ֗ם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וּלְהַפִּ֣יל זַ֭רְעָם בַּגּוֹיִ֑ם וּ֝לְזָרוֹתָ֗ם בָּאֲרָצֽוֹת׃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וַ֭יִּצָּ֣מְדוּ לְבַ֣עַל פְּע֑וֹר וַ֝יֹּאכְל֗וּ זִבְחֵ֥י מֵתִֽים׃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וַ֭יַּכְעִיסוּ בְּמַֽעַלְלֵיהֶ֑ם וַתִּפְרָץ־בָּ֝֗ם מַגֵּפָֽה׃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וַיַּעֲמֹ֣ד פִּֽ֭ינְחָס וַיְפַלֵּ֑ל וַ֝תֵּעָצַ֗ר הַמַּגֵּפָֽה׃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וַתֵּחָ֣שֶׁב ל֭וֹ לִצְדָקָ֑ה לְדֹ֥ר וָ֝דֹ֗ר 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וַ֭יַּקְצִיפוּ עַל־מֵ֥י מְרִיבָ֑ה וַיֵּ֥רַע לְ֝מֹשֶׁ֗ה בַּעֲבוּרָֽם׃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כִּֽי־הִמְר֥וּ אֶת־רוּח֑וֹ וַ֝יְבַטֵּ֗א בִּשְׂפָתָֽיו׃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לֹֽא־הִ֭שְׁמִידוּ אֶת־הָֽעַמִּ֑ים אֲשֶׁ֤ר אָמַ֖ר יְהוָ֣ה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וַיִּתְעָרְב֥וּ בַגּוֹיִ֑ם וַֽ֝יִּלְמְד֗וּ מַֽעֲשֵׂיהֶֽם׃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וַיַּעַבְד֥וּ אֶת־עֲצַבֵּיהֶ֑ם וַיִּהְי֖וּ לָהֶ֣ם לְמוֹקֵֽשׁ׃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וַיִּזְבְּח֣וּ אֶת־בְּ֭נֵיהֶם וְאֶת־בְּנֽוֹתֵיהֶ֗ם לַשֵּֽׁדִים׃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וַיִּֽשְׁפְּכ֨וּ דָ֪ם נָקִ֡י דַּם־בְּנֵ֘יהֶ֤ם וּֽבְנוֹתֵיהֶ֗ם אֲשֶׁ֣ר זִ֭בְּחוּ לַעֲצַבֵּ֣י כְנָ֑עַן וַתֶּחֱנַ֥ף הָ֝אָ֗רֶץ בַּדָּמִֽים׃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וַיִּטְמְא֥וּ בְמַעֲשֵׂיהֶ֑ם וַ֝יִּזְנוּ֗ בְּמַֽעַלְלֵיהֶֽם׃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וַיִּֽחַר־אַ֣ף יְהוָ֣ה בְּעַמּ֑וֹ וַ֝יְתָעֵ֗ב אֶת־נַחֲלָתֽוֹ׃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וַיִּתְּנֵ֥ם בְּיַד־גּוֹיִ֑ם וַֽיִּמְשְׁל֥וּ בָ֝הֶ֗ם שֹׂנְאֵיהֶֽם׃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וַיִּלְחָצ֥וּם אוֹיְבֵיהֶ֑ם וַ֝יִּכָּנְע֗וּ תַּ֣חַת 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פְּעָמִ֥ים רַבּ֗וֹת יַצִּ֫ילֵ֥ם וְ֭הֵמָּה יַמְר֣וּ בַעֲצָתָ֑ם וַ֝יָּמֹ֗כּוּ בַּעֲוֺנָֽם׃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וַ֭יַּרְא בַּצַּ֣ר לָהֶ֑ם בְּ֝שָׁמְע֗וֹ אֶת־רִנָּתָֽם׃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וַיִּזְכֹּ֣ר לָהֶ֣ם בְּרִית֑וֹ וַ֝יִּנָּחֵ֗ם כְּרֹ֣ב חסדו׃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וַיִּתֵּ֣ן אוֹתָ֣ם לְרַחֲמִ֑ים לִ֝פְנֵ֗י כָּל־שׁוֹבֵיהֶֽם׃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הוֹשִׁיעֵ֨נוּ ׀ יְה֘וָ֤ה אֱלֹהֵ֗ינוּ וְקַבְּצֵנוּ֮ מִֽן־הַגּ֫וֹיִ֥ם לְ֭הֹדוֹת לְשֵׁ֣ם קָדְשֶׁ֑ךָ לְ֝הִשְׁתַּבֵּ֗חַ בִּתְהִלָּתֶֽךָ׃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בָּר֤וּךְ־יְהוָ֨ה אֱלֹהֵ֪י יִשְׂרָאֵ֡ל מִן־הָ֤עוֹלָ֨ם ׀ וְעַ֬ד הָעוֹלָ֗ם וְאָמַ֖ר כָּל־הָעָ֥ם אָמֵ֗ן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הֹד֣וּ לַיהוָ֣ה כִּי־ט֑וֹב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יֹ֭אמְרוּ גְּאוּלֵ֣י יְהוָ֑ה אֲשֶׁ֥ר גְּ֝אָלָ֗ם מִיַּד־צָֽר׃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וּֽמֵאֲרָצ֗וֹת קִ֫בְּצָ֥ם מִמִּזְרָ֥ח וּמִֽמַּעֲרָ֑ב מִצָּפ֥וֹן וּמִיָּֽם׃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תָּע֣וּ בַ֭מִּדְבָּר בִּישִׁימ֣וֹן דָּ֑רֶךְ עִ֥יר מ֝וֹשָׁ֗ב לֹ֣א מָצָֽאוּ׃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רְעֵבִ֥ים גַּם־צְמֵאִ֑ים נַ֝פְשָׁ֗ם בָּהֶ֥ם תִּתְעַטָּֽף׃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וַיִּצְעֲק֣וּ אֶל־יְ֭הוָה בַּצַּ֣ר לָהֶ֑ם מִ֝מְּצֽוּקוֹתֵיהֶ֗ם יַצִּילֵֽם׃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וַ֭יַּֽדְרִיכֵם בְּדֶ֣רֶךְ יְשָׁרָ֑ה לָ֝לֶ֗כֶת אֶל־עִ֥יר מוֹשָֽׁב׃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יוֹד֣וּ לַיהוָ֣ה חַסְדּ֑וֹ וְ֝נִפְלְאוֹתָ֗יו לִבְנֵ֥י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כִּי־הִ֭שְׂבִּיעַ נֶ֣פֶשׁ שֹׁקֵקָ֑ה וְנֶ֥פֶשׁ רְ֝עֵבָה מִלֵּא־טֽוֹב׃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יֹ֭שְׁבֵי חֹ֣שֶׁךְ וְצַלְמָ֑וֶת אֲסִירֵ֖י עֳנִ֣י וּבַרְזֶֽל׃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כִּֽי־הִמְר֥וּ אִמְרֵי־אֵ֑ל וַעֲצַ֖ת עֶלְי֣וֹן נָאָֽצוּ׃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וַיַּכְנַ֣ע בֶּעָמָ֣ל לִבָּ֑ם כָּ֝שְׁל֗וּ וְאֵ֣ין עֹזֵֽר׃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וַיִּזְעֲק֣וּ אֶל־יְ֭הוָה בַּצַּ֣ר לָהֶ֑ם מִ֝מְּצֻֽקוֹתֵיהֶ֗ם יוֹשִׁיעֵֽם׃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יֽ֭וֹצִיאֵם מֵחֹ֣שֶׁךְ וְצַלְמָ֑וֶת וּמוֹסְר֖וֹתֵיהֶ֣ם יְנַתֵּֽק׃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יוֹד֣וּ לַיהוָ֣ה חַסְדּ֑וֹ וְ֝נִפְלְאוֹתָ֗יו לִבְנֵ֥י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כִּֽי־שִׁ֭בַּר דַּלְת֣וֹת נְחֹ֑שֶׁת וּבְרִיחֵ֖י בַרְזֶ֣ל גִּדֵּֽעַ׃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אֱ֭וִלִים מִדֶּ֣רֶךְ פִּשְׁעָ֑ם וּֽ֝מֵעֲוֺֽנֹתֵיהֶ֗ם יִתְעַנּֽוּ׃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כָּל־אֹ֭כֶל תְּתַעֵ֣ב נַפְשָׁ֑ם וַ֝יַּגִּ֗יעוּ עַד־שַׁ֥עֲרֵי 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וַיִּזְעֲק֣וּ אֶל־יְ֭הוָה בַּצַּ֣ר לָהֶ֑ם מִ֝מְּצֻֽקוֹתֵיהֶ֗ם יוֹשִׁיעֵֽם׃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יִשְׁלַ֣ח דְּ֭בָרוֹ וְיִרְפָּאֵ֑ם וִֽ֝ימַלֵּ֗ט מִשְּׁחִיתוֹתָֽם׃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יוֹד֣וּ לַיהוָ֣ה חַסְדּ֑וֹ וְ֝נִפְלְאוֹתָ֗יו לִבְנֵ֥י אָדָֽם׃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וְ֭יִזְבְּחוּ זִבְחֵ֣י תוֹדָ֑ה וִֽיסַפְּר֖וּ מַעֲשָׂ֣יו בְּרִנָּֽה׃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יוֹרְדֵ֣י הַ֭יָּם בָּאֳנִיּ֑וֹת עֹשֵׂ֥י מְ֝לָאכָ֗ה בְּמַ֣יִם רַבִּֽים׃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הֵ֣מָּה רָ֭אוּ מַעֲשֵׂ֣י יְהוָ֑ה וְ֝נִפְלְאוֹתָ֗יו בִּמְצוּלָֽה׃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וַיֹּ֗אמֶר וַֽ֭יַּעֲמֵד ר֣וּחַ סְעָרָ֑ה וַתְּרוֹמֵ֥ם גַּלָּֽיו׃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יַעֲל֣וּ שָׁ֭מַיִם יֵרְד֣וּ תְהוֹמ֑וֹת נַ֝פְשָׁ֗ם בְּרָעָ֥ה תִתְמוֹגָֽג׃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יָח֣וֹגּוּ וְ֭יָנוּעוּ כַּשִּׁכּ֑וֹר וְכָל־חָ֝כְמָתָ֗ם תִּתְבַּלָּֽע׃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וַיִּצְעֲק֣וּ אֶל־יְ֭הוָה בַּצַּ֣ר לָהֶ֑ם וּֽ֝מִמְּצֽוּקֹתֵיהֶ֗ם יוֹצִיאֵֽם׃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יָקֵ֣ם סְ֭עָרָה לִדְמָמָ֑ה וַ֝יֶּחֱשׁ֗וּ גַּלֵּיהֶֽם׃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וַיִּשְׂמְח֥וּ כִֽי־יִשְׁתֹּ֑קוּ וַ֝יַּנְחֵ֗ם אֶל־מְח֥וֹז חֶפְצָֽם׃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יוֹד֣וּ לַיהוָ֣ה חַסְדּ֑וֹ וְ֝נִפְלְאוֹתָ֗יו לִבְנֵ֥י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וִֽ֭ירֹמְמוּהוּ בִּקְהַל־עָ֑ם וּבְמוֹשַׁ֖ב זְקֵנִ֣ים יְהַלְלֽוּהוּ׃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יָשֵׂ֣ם נְהָר֣וֹת לְמִדְבָּ֑ר וּמֹצָ֥אֵי מַ֝֗יִם לְצִמָּאֽוֹן׃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אֶ֣רֶץ פְּ֭רִי לִמְלֵחָ֑ה מֵ֝רָעַ֗ת יֹ֣שְׁבֵי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יָשֵׂ֣ם מִ֭דְבָּר לַֽאֲגַם־מַ֑יִם וְאֶ֥רֶץ צִ֝יָּ֗ה לְמֹצָ֥אֵי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וַיּ֣וֹשֶׁב שָׁ֣ם רְעֵבִ֑ים וַ֝יְכוֹנְנ֗וּ עִ֣יר מוֹשָֽׁב׃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וַיִּזְרְע֣וּ שָׂ֭דוֹת וַיִּטְּע֣וּ כְרָמִ֑ים וַ֝יַּעֲשׂ֗וּ פְּרִ֣י תְבֽוּאָה׃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וַיְבָרֲכֵ֣ם וַיִּרְבּ֣וּ מְאֹ֑ד וּ֝בְהֶמְתָּ֗ם לֹ֣א יַמְעִֽיט׃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וַיִּמְעֲט֥וּ וַיָּשֹׁ֑חוּ מֵעֹ֖צֶר רָעָ֣ה וְיָגֽוֹן׃ ׆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שֹׁפֵ֣ךְ בּ֭וּז עַל־נְדִיבִ֑ים וַ֝יַּתְעֵ֗ם בְּתֹ֣הוּ לֹא־דָֽרֶךְ׃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וַיְשַׂגֵּ֣ב אֶבְי֣וֹן מֵע֑וֹנִי וַיָּ֥שֶׂם כַּ֝צֹּ֗אן מִשְׁפָּחֽוֹת׃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יִרְא֣וּ יְשָׁרִ֣ים וְיִשְׂמָ֑חוּ וְכָל־עַ֝וְלָ֗ה קָ֣פְצָה פִּֽיהָ׃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מִי־חָכָ֥ם וְיִשְׁמָר־אֵ֑לֶּה וְ֝יִתְבּֽוֹנְנ֗וּ חַֽסְדֵ֥י יְהוָֽה׃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שִׁ֖יר מִזְמ֣וֹר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נָכ֣וֹן לִבִּ֣י אֱלֹהִ֑ים אָשִׁ֥ירָה וַ֝אֲזַמְּרָ֗ה אַף־כְּבוֹדִֽי׃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ע֭וּרָֽה הַנֵּ֥בֶל וְכִנּ֗וֹר אָעִ֥ירָה שָּֽׁחַר׃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אוֹדְךָ֖ בָעַמִּ֥ים ׀ יְהוָ֑ה וַ֝אֲזַמֶּרְךָ֗ בַּל־אֻמִּֽים׃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כִּֽי־גָד֣וֹל מֵֽעַל־שָׁמַ֣יִם חַסְדֶּ֑ךָ וְֽעַד־שְׁחָקִ֥ים 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ר֣וּמָה עַל־שָׁמַ֣יִם אֱלֹהִ֑ים וְעַ֖ל כָּל־הָאָ֣רֶץ כְּבוֹדֶֽךָ׃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לְ֭מַעַן יֵחָלְצ֣וּן יְדִידֶ֑יךָ הוֹשִׁ֖יעָה יְמִֽינְךָ֣ וַעֲנֵֽנִי׃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אֱלֹהִ֤ים ׀ דִּבֶּ֥ר בְּקָדְשׁ֗וֹ אֶעְלֹ֥זָה אֲחַלְּקָ֥ה שְׁכֶ֑ם וְעֵ֖מֶק סֻכּ֣וֹת אֲמַדֵּֽד׃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לִ֤י גִלְעָ֨ד ׀ לִ֤י מְנַשֶּׁ֗ה וְ֭אֶפְרַיִם מָע֣וֹז רֹאשִׁ֑י יְ֝הוּדָ֗ה מְחֹקְקִֽי׃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מוֹאָ֤ב ׀ סִ֬יר רַחְצִ֗י עַל־אֱ֭דוֹם אַשְׁלִ֣יךְ נַעֲלִ֑י עֲלֵֽי־פְ֝לֶ֗שֶׁת אֶתְרוֹעָֽע׃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מִ֣י יֹ֭בִלֵנִי עִ֣יר מִבְצָ֑ר מִ֖י נָחַ֣נִי עַד־אֱדֽוֹם׃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הֲלֹֽא־אֱלֹהִ֥ים זְנַחְתָּ֑נוּ וְֽלֹא־תֵצֵ֥א אֱ֝לֹהִ֗ים בְּצִבְאֹתֵֽינוּ׃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הָֽבָה־לָּ֣נוּ עֶזְרָ֣ת מִצָּ֑ר וְ֝שָׁ֗וְא תְּשׁוּעַ֥ת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בֵּֽאלֹהִ֥ים נַעֲשֶׂה־חָ֑יִל וְ֝ה֗וּא יָב֥וּס צָרֵֽינוּ׃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109:1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לַ֭מְנַצֵּחַ לְדָוִ֣ד מִזְמ֑וֹר אֱלֹהֵ֥י תְ֝הִלָּתִ֗י אַֽל־תֶּחֱרַֽשׁ׃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כִּ֤י פִ֪י רָשָׁ֡ע וּֽפִי־מִ֭רְמָה עָלַ֣י פָּתָ֑חוּ דִּבְּר֥וּ אִ֝תִּ֗י לְשׁ֣וֹן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וְדִבְרֵ֣י שִׂנְאָ֣ה סְבָב֑וּנִי וַיִּֽלָּחֲמ֥וּנִי חִנָּֽם׃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תַּֽחַת־אַהֲבָתִ֥י יִשְׂטְנ֗וּנִי וַאֲנִ֥י תְפִלָּֽה׃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וַיָּ֘שִׂ֤ימוּ עָלַ֣י רָ֭עָה תַּ֣חַת טוֹבָ֑ה וְ֝שִׂנְאָ֗ה תַּ֣חַת אַהֲבָתִֽי׃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הַפְקֵ֣ד עָלָ֣יו רָשָׁ֑ע וְ֝שָׂטָ֗ן יַעֲמֹ֥ד עַל־יְמִינֽוֹ׃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בְּ֭הִשָּׁ֣פְטוֹ יֵצֵ֣א רָשָׁ֑ע וּ֝תְפִלָּת֗וֹ תִּהְיֶ֥ה לַֽחֲטָאָֽה׃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יִֽהְיֽוּ־יָמָ֥יו מְעַטִּ֑ים פְּ֝קֻדָּת֗וֹ יִקַּ֥ח אַחֵֽר׃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יִֽהְיוּ־בָנָ֥יו יְתוֹמִ֑ים וְ֝אִשְׁתּוֹ אַלְמָנָֽה׃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וְנ֤וֹעַ יָנ֣וּעוּ בָנָ֣יו וְשִׁאֵ֑לוּ וְ֝דָרְשׁ֗וּ מֵחָרְבוֹתֵיהֶֽם׃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יְנַקֵּ֣שׁ נ֭וֹשֶׁה לְכָל־אֲשֶׁר־ל֑וֹ וְיָבֹ֖זּוּ זָרִ֣ים יְגִיעֽוֹ׃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אַל־יְהִי־ל֭וֹ מֹשֵׁ֣ךְ חָ֑סֶד וְֽאַל־יְהִ֥י ח֝וֹנֵ֗ן לִיתוֹמָֽיו׃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יְהִֽי־אַחֲרִית֥וֹ לְהַכְרִ֑ית בְּד֥וֹר אַ֝חֵ֗ר יִמַּ֥ח שְׁמָֽם׃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יִזָּכֵ֤ר ׀ עֲוֺ֣ן אֲ֭בֹתָיו אֶל־יְהוָ֑ה וְחַטַּ֥את אִ֝מּ֗וֹ אַל־תִּמָּֽח׃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יִהְי֣וּ נֶֽגֶד־יְהוָ֣ה תָּמִ֑יד וְיַכְרֵ֖ת מֵאֶ֣רֶץ זִכְרָֽם׃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יַ֗עַן אֲשֶׁ֤ר ׀ לֹ֥א זָכַר֮ עֲשׂ֪וֹת חָ֥סֶד וַיִּרְדֹּ֡ף אִישׁ־עָנִ֣י וְ֭אֶבְיוֹן וְנִכְאֵ֨ה לֵבָ֬ב לְמוֹתֵֽת׃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וַיֶּאֱהַ֣ב קְ֭לָלָה וַתְּבוֹאֵ֑הוּ וְֽלֹא־חָפֵ֥ץ בִּ֝בְרָכָ֗ה וַתִּרְחַ֥ק מִמֶּֽנּוּ׃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וַיִּלְבַּ֥שׁ קְלָלָ֗ה כְּמַ֫דּ֥וֹ וַתָּבֹ֣א כַמַּ֣יִם בְּקִרְבּ֑וֹ וְ֝כַשֶּׁ֗מֶן בְּעַצְמוֹתָֽיו׃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תְּהִי־ל֭וֹ כְּבֶ֣גֶד יַעְטֶ֑ה וּ֝לְמֵ֗זַח תָּמִ֥יד יַחְגְּרֶֽהָ׃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זֹ֤את פְּעֻלַּ֣ת שֹׂ֭טְנַי מֵאֵ֣ת יְהוָ֑ה וְהַדֹּבְרִ֥ים רָ֝֗ע עַל־נַפְשִֽׁי׃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וְאַתָּ֤ה ׀ יְה֘וִ֤ה אֲדֹנָ֗י עֲֽשֵׂה־אִ֭תִּי לְמַ֣עַן שְׁמֶ֑ךָ כִּי־ט֥וֹב חַ֝סְדְּךָ֗ הַצִּילֵֽנִי׃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כִּֽי־עָנִ֣י וְאֶבְי֣וֹן אָנֹ֑כִי וְ֝לִבִּ֗י חָלַ֥ל בְּקִרְבִּֽי׃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כְּצֵל־כִּנְטוֹת֥וֹ נֶהֱלָ֑כְתִּי נִ֝נְעַ֗רְתִּי כָּֽאַרְבֶּֽה׃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בִּ֭רְכַּי כָּשְׁל֣וּ מִצּ֑וֹם וּ֝בְשָׂרִ֗י כָּחַ֥שׁ מִשָּֽׁמֶן׃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וַאֲנִ֤י ׀ הָיִ֣יתִי חֶרְפָּ֣ה לָהֶ֑ם יִ֝רְא֗וּנִי יְנִיע֥וּן רֹאשָֽׁם׃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עָ֭זְרֵנִי יְהוָ֣ה אֱלֹהָ֑י ה֭וֹשִׁיעֵ֣נִי כְחַסְדֶּֽךָ׃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וְֽ֭יֵדְעוּ כִּי־יָ֣דְךָ זֹּ֑את אַתָּ֖ה יְהוָ֣ה עֲשִׂיתָֽהּ׃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יְקַֽלְלוּ־הֵמָּה֮ וְאַתָּ֪ה תְבָ֫רֵ֥ךְ קָ֤מוּ ׀ וַיֵּבֹ֗שׁוּ וְֽעַבְדְּךָ֥ יִשְׂמָֽח׃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יִלְבְּשׁ֣וּ שׂוֹטְנַ֣י כְּלִמָּ֑ה וְיַעֲט֖וּ כַמְעִ֣יל בָּשְׁתָּֽם׃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א֘וֹדֶ֤ה יְהוָ֣ה מְאֹ֣ד בְּפִ֑י וּבְת֖וֹךְ רַבִּ֣ים אֲהַֽלְלֶֽנּוּ׃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כִּֽי־יַ֭עֲמֹד לִימִ֣ין אֶבְי֑וֹן לְ֝הוֹשִׁ֗יעַ מִשֹּׁפְטֵ֥י נַפְשֽׁוֹ׃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לְדָוִ֗ד מִ֫זְמ֥וֹר נְאֻ֤ם יְהוָ֨ה ׀ לַֽאדֹנִ֗י שֵׁ֥ב לִֽימִינִ֑י עַד־אָשִׁ֥ית אֹ֝יְבֶ֗יךָ הֲדֹ֣ם לְרַגְלֶֽיךָ׃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מַטֵּֽה־עֻזְּךָ֗ יִשְׁלַ֣ח יְ֭הוָה מִצִּיּ֑וֹן רְ֝דֵ֗ה בְּקֶ֣רֶב אֹיְבֶֽיךָ׃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עַמְּךָ֣ נְדָבֹת֮ בְּי֪וֹם חֵ֫ילֶ֥ךָ בְּֽהַדְרֵי־קֹ֭דֶשׁ מֵרֶ֣חֶם מִשְׁחָ֑ר לְ֝ךָ֗ טַ֣ל יַלְדֻתֶֽיךָ׃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נִשְׁבַּ֤ע יְהוָ֨ה ׀ וְלֹ֥א יִנָּחֵ֗ם אַתָּֽה־כֹהֵ֥ן לְעוֹלָ֑ם עַל־דִּ֝בְרָתִ֗י מַלְכִּי־צֶֽדֶק׃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אֲדֹנָ֥י עַל־יְמִֽינְךָ֑ מָחַ֖ץ בְּיוֹם־אַפּ֣וֹ מְלָכִֽים׃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יָדִ֣ין בַּ֭גּוֹיִם מָלֵ֣א גְוִיּ֑וֹת מָ֥חַץ רֹ֝֗אשׁ עַל־אֶ֥רֶץ רַבָּֽה׃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מִ֭נַּחַל בַּדֶּ֣רֶךְ יִשְׁתֶּ֑ה עַל־כֵּ֝֗ן יָרִ֥ים רֹֽאשׁ׃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אוֹדֶ֣ה יְ֭הוָה בְּכָל־לֵבָ֑ב בְּס֖וֹד יְשָׁרִ֣ים וְעֵדָֽה׃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גְּ֭דֹלִים מַעֲשֵׂ֣י יְהוָ֑ה דְּ֝רוּשִׁ֗ים לְכָל־חֶפְצֵיהֶֽם׃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הוֹד־וְהָדָ֥ר פָּֽעֳל֑וֹ וְ֝צִדְקָת֗וֹ עֹמֶ֥דֶת לָעַֽד׃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זֵ֣כֶר עָ֭שָׂה לְנִפְלְאֹתָ֑יו חַנּ֖וּן וְרַח֣וּם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טֶ֭רֶף נָתַ֣ן לִֽירֵאָ֑יו יִזְכֹּ֖ר לְעוֹלָ֣ם בְּרִיתֽוֹ׃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כֹּ֣חַ מַ֭עֲשָׂיו הִגִּ֣יד לְעַמּ֑וֹ לָתֵ֥ת לָ֝הֶ֗ם נַחֲלַ֥ת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מַעֲשֵׂ֣י יָ֭דָיו אֱמֶ֣ת וּמִשְׁפָּ֑ט נֶ֝אֱמָנִ֗ים כָּל־פִּקּוּדָֽיו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סְמוּכִ֣ים לָעַ֣ד לְעוֹלָ֑ם עֲ֝שׂוּיִ֗ם בֶּאֱמֶ֥ת וְיָשָֽׁר׃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פְּד֤וּת ׀ שָׁ֘לַ֤ח לְעַמּ֗וֹ צִוָּֽה־לְעוֹלָ֥ם בְּרִית֑וֹ קָד֖וֹשׁ וְנוֹרָ֣א שְׁמֽוֹ׃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רֵ֘אשִׁ֤ית חָכְמָ֨ה ׀ יִרְאַ֬ת יְהוָ֗ה שֵׂ֣כֶל ט֭וֹב לְכָל־עֹשֵׂיהֶ֑ם תְּ֝הִלָּת֗וֹ עֹמֶ֥דֶת לָעַֽד׃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אַשְׁרֵי־אִ֭ישׁ יָרֵ֣א אֶת־יְהוָ֑ה בְּ֝מִצְוֺתָ֗יו חָפֵ֥ץ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גִּבּ֣וֹר בָּ֭אָרֶץ יִהְיֶ֣ה זַרְע֑וֹ דּ֭וֹר יְשָׁרִ֣ים יְבֹרָֽךְ׃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הוֹן־וָעֹ֥שֶׁר בְּבֵית֑וֹ וְ֝צִדְקָת֗וֹ עֹמֶ֥דֶת לָעַֽד׃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זָ֘רַ֤ח בַּחֹ֣שֶׁךְ א֭וֹר לַיְשָׁרִ֑ים חַנּ֖וּן וְרַח֣וּם וְצַדִּֽיק׃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טֽוֹב־אִ֭ישׁ חוֹנֵ֣ן וּמַלְוֶ֑ה יְכַלְכֵּ֖ל דְּבָרָ֣יו בְּמִשְׁפָּֽט׃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כִּֽי־לְעוֹלָ֥ם לֹא־יִמּ֑וֹט לְזֵ֥כֶר ע֝וֹלָ֗ם יִהְיֶ֥ה צַדִּֽיק׃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מִשְּׁמוּעָ֣ה רָ֭עָה לֹ֣א יִירָ֑א נָכ֥וֹן לִ֝בּ֗וֹ בָּטֻ֥חַ בַּיהוָֽה׃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סָמ֣וּךְ לִ֭בּוֹ לֹ֣א יִירָ֑א עַ֖ד אֲשֶׁר־יִרְאֶ֣ה בְצָרָֽיו׃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פִּזַּ֤ר ׀ נָ֘תַ֤ן לָאֶבְיוֹנִ֗ים צִ֭דְקָתוֹ עֹמֶ֣דֶת לָעַ֑ד קַ֝רְנ֗וֹ תָּר֥וּם בְּכָבֽוֹד׃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רָ֘שָׁ֤ע יִרְאֶ֨ה ׀ וְכָעָ֗ס שִׁנָּ֣יו יַחֲרֹ֣ק וְנָמָ֑ס תַּאֲוַ֖ת רְשָׁעִ֣ים תֹּאבֵֽד׃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הַ֭לְלוּ עַבְדֵ֣י יְהוָ֑ה הַֽ֝לְלוּ אֶת־שֵׁ֥ם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יְהִ֤י שֵׁ֣ם יְהוָ֣ה מְבֹרָ֑ךְ מֵֽ֝עַתָּ֗ה וְעַד־עוֹלָֽם׃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מִמִּזְרַח־שֶׁ֥מֶשׁ עַד־מְבוֹא֑וֹ מְ֝הֻלָּ֗ל שֵׁ֣ם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רָ֖ם עַל־כָּל־גּוֹיִ֥ם ׀ יְהוָ֑ה עַ֖ל הַשָּׁמַ֣יִם כְּבוֹדֽוֹ׃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מִ֭י כַּיהוָ֣ה אֱלֹהֵ֑ינוּ הַֽמַּגְבִּיהִ֥י לָשָֽׁבֶת׃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הַֽמַּשְׁפִּילִ֥י לִרְא֑וֹת בַּשָּׁמַ֥יִם וּבָאָֽרֶץ׃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מְקִֽימִ֣י מֵעָפָ֣ר דָּ֑ל מֵֽ֝אַשְׁפֹּ֗ת יָרִ֥ים אֶבְיֽוֹן׃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לְהוֹשִׁיבִ֥י עִם־נְדִיבִ֑ים עִ֝֗ם נְדִיבֵ֥י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מֽוֹשִׁיבִ֨י ׀ עֲקֶ֬רֶת הַבַּ֗יִת אֵֽם־הַבָּנִ֥ים שְׂמֵחָ֗ה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בְּצֵ֣את יִ֭שְׂרָאֵל מִמִּצְרָ֑יִם בֵּ֥ית יַ֝עֲקֹ֗ב מֵעַ֥ם לֹעֵֽז׃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הָיְתָ֣ה יְהוּדָ֣ה לְקָדְשׁ֑וֹ יִ֝שְׂרָאֵ֗ל מַמְשְׁלוֹתָֽיו׃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הַיָּ֣ם רָ֭אָה וַיָּנֹ֑ס הַ֝יַּרְדֵּ֗ן יִסֹּ֥ב לְאָחֽוֹר׃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הֶֽ֭הָרִים רָקְד֣וּ כְאֵילִ֑ים גְּ֝בָע֗וֹת כִּבְנֵי־צֹֽאן׃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מַה־לְּךָ֣ הַ֭יָּם כִּ֣י תָנ֑וּס הַ֝יַּרְדֵּ֗ן תִּסֹּ֥ב לְאָחֽוֹר׃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הֶֽ֭הָרִים תִּרְקְד֣וּ כְאֵילִ֑ים גְּ֝בָע֗וֹת כִּבְנֵי־צֹֽאן׃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מִלִּפְנֵ֣י אָ֭דוֹן ח֣וּלִי אָ֑רֶץ מִ֝לִּפְנֵ֗י אֱל֣וֹהַּ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הַהֹפְכִ֣י הַצּ֣וּר אֲגַם־מָ֑יִם חַ֝לָּמִ֗ישׁ לְמַעְיְנוֹ־מָֽיִם 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לֹ֤א לָ֥נוּ יְהוָ֗ה לֹ֫א לָ֥נוּ כִּֽי־לְ֭שִׁמְךָ תֵּ֣ן כָּב֑וֹד עַל־חַ֝סְדְּךָ֗ עַל־אֲמִתֶּֽךָ׃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לָ֭מָּה יֹאמְר֣וּ הַגּוֹיִ֑ם אַיֵּה־נָ֝֗א אֱלֹהֵיהֶֽם׃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וֵֽאלֹהֵ֥ינוּ בַשָּׁמָ֑יִם כֹּ֭ל אֲשֶׁר־חָפֵ֣ץ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עֲֽ֭צַבֵּיהֶם כֶּ֣סֶף וְזָהָ֑ב מַ֝עֲשֵׂ֗ה יְדֵ֣י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פֶּֽה־לָ֭הֶם וְלֹ֣א יְדַבֵּ֑רוּ עֵינַ֥יִם לָ֝הֶ֗ם וְלֹ֣א יִרְאֽוּ׃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אָזְנַ֣יִם לָ֭הֶם וְלֹ֣א יִשְׁמָ֑עוּ אַ֥ף לָ֝הֶ֗ם וְלֹ֣א יְרִיחֽוּן׃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יְדֵיהֶ֤ם ׀ וְלֹ֬א יְמִישׁ֗וּן רַ֭גְלֵיהֶם וְלֹ֣א יְהַלֵּ֑כוּ לֹֽא־יֶ֝הְגּ֗וּ בִּגְרוֹנָֽם׃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כְּ֭מוֹהֶם יִהְי֣וּ עֹשֵׂיהֶ֑ם כֹּ֭ל אֲשֶׁר־בֹּטֵ֣חַ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יִ֭שְׂרָאֵל בְּטַ֣ח בַּיהוָ֑ה עֶזְרָ֖ם וּמָגִנָּ֣ם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בֵּ֣ית אַ֭הֲרֹן בִּטְח֣וּ בַיהוָ֑ה עֶזְרָ֖ם וּמָגִנָּ֣ם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יִרְאֵ֣י יְ֭הוָה בִּטְח֣וּ בַיהוָ֑ה עֶזְרָ֖ם וּמָגִנָּ֣ם הֽוּא׃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יְהוָה֮ זְכָרָ֪נוּ יְבָ֫רֵ֥ךְ יְ֭בָרֵךְ אֶת־בֵּ֣ית יִשְׂרָאֵ֑ל יְ֝בָרֵ֗ךְ אֶת־בֵּ֥ית אַהֲרֹֽן׃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יְ֭בָרֵךְ יִרְאֵ֣י יְהוָ֑ה הַ֝קְּטַנִּ֗ים עִם־הַגְּדֹלִֽים׃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יֹסֵ֣ף יְהוָ֣ה עֲלֵיכֶ֑ם עֲ֝לֵיכֶ֗ם וְעַל־בְּנֵיכֶֽם׃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בְּרוּכִ֣ים אַ֭תֶּם לַיהוָ֑ה עֹ֝שֵׂ֗ה שָׁמַ֥יִם וָאָֽרֶץ׃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הַשָּׁמַ֣יִם שָׁ֭מַיִם לַיהוָ֑ה וְ֝הָאָ֗רֶץ נָתַ֥ן לִבְנֵי־אָדָֽם׃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לֹ֣א הַ֭מֵּתִים יְהַֽלְלוּ־יָ֑הּ וְ֝לֹ֗א כָּל־יֹרְדֵ֥י דוּמָֽה׃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וַאֲנַ֤חְנוּ ׀ נְבָ֘רֵ֤ךְ יָ֗הּ מֵֽעַתָּ֥ה וְעַד־עוֹלָ֗ם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אָ֭הַבְתִּי כִּֽי־יִשְׁמַ֥ע ׀ יְהוָ֑ה אֶת־ק֝וֹלִ֗י תַּחֲנוּנָֽי׃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כִּֽי־הִטָּ֣ה אָזְנ֣וֹ לִ֑י וּבְיָמַ֥י אֶקְרָֽא׃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אֲפָפ֤וּנִי ׀ חֶבְלֵי־מָ֗וֶת וּמְצָרֵ֣י שְׁא֣וֹל מְצָא֑וּנִי צָרָ֖ה וְיָג֣וֹן אֶמְצָֽא׃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וּבְשֵֽׁם־יְהוָ֥ה אֶקְרָ֑א אָנָּ֥ה יְ֝הוָ֗ה מַלְּטָ֥ה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חַנּ֣וּן יְהֹוָ֣ה וְצַדִּ֑יק וֵ֖אלֹהֵ֣ינוּ מְרַחֵֽם׃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שֹׁמֵ֣ר פְּתָאיִ֣ם יְהֹוָ֑ה דַּ֝לּוֹתִ֗י וְלִ֣י יְהוֹשִֽׁיעַ׃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שׁוּבִ֣י נַ֭פְשִׁי לִמְנוּחָ֑יְכִי כִּֽי־יְ֝הוָ֗ה גָּמַ֥ל עָלָֽיְכִי׃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חִלַּ֥צְתָּ נַפְשִׁ֗י מִ֫מָּ֥וֶת אֶת־עֵינִ֥י מִן־דִּמְעָ֑ה אֶת־רַגְלִ֥י מִדֶּֽחִי׃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אֶ֭תְהַלֵּךְ לִפְנֵ֣י יְהוָ֑ה בְּ֝אַרְצ֗וֹת הַֽחַיִּֽים׃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הֶ֭אֱמַנְתִּי כִּ֣י אֲדַבֵּ֑ר אֲ֝נִ֗י עָנִ֥יתִי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אֲ֭נִי אָמַ֣רְתִּי בְחָפְזִ֑י כָּֽל־הָאָדָ֥ם כֹּזֵֽב׃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מָֽה־אָשִׁ֥יב לַיהוָ֑ה כָּֽל־תַּגְמוּל֥וֹהִי עָלָֽי׃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כּוֹס־יְשׁוּע֥וֹת אֶשָּׂ֑א וּבְשֵׁ֖ם יְהוָ֣ה אֶקְרָֽא׃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נְ֭דָרַי לַיהוָ֣ה אֲשַׁלֵּ֑ם נֶגְדָה־נָּ֝֗א לְכָל־עַמּֽוֹ׃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יָ֭קָר בְּעֵינֵ֣י יְהוָ֑ה הַ֝מָּ֗וְתָה לַחֲסִידָֽיו׃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אָֽנָּ֣ה יְהוָה֮ כִּֽי־אֲנִ֪י עַ֫בְדֶּ֥ךָ אֲֽנִי־עַ֭בְדְּךָ בֶּן־אֲמָתֶ֑ךָ פִּ֝תַּ֗חְתָּ לְמוֹסֵרָֽי׃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לְֽךָ־אֶ֭זְבַּח זֶ֣בַח תּוֹדָ֑ה וּבְשֵׁ֖ם יְהוָ֣ה אֶקְרָֽא׃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נְ֭דָרַי לַיהוָ֣ה אֲשַׁלֵּ֑ם נֶגְדָה־נָּ֝֗א לְכָל־עַמּֽוֹ׃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בְּחַצְר֤וֹת ׀ בֵּ֤ית יְהוָ֗ה בְּֽת֘וֹכֵ֤כִי יְֽרוּשָׁלִָ֗ם הַֽלְלוּ־יָֽהּ 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הַֽלְל֣וּ אֶת־יְ֭הוָה כָּל־גּוֹיִ֑ם שַׁ֝בְּח֗וּהוּ כָּל־הָאֻמִּֽים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כִּ֥י גָ֘בַ֤ר עָלֵ֨ינוּ ׀ חַסְדּ֗וֹ וֶֽאֱמֶת־יְהוָ֥ה לְעוֹלָ֗ם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הוֹד֣וּ לַיהוָ֣ה כִּי־ט֑וֹב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יֹֽאמַר־נָ֥א יִשְׂרָאֵ֑ל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יֹֽאמְרוּ־נָ֥א בֵֽית־אַהֲרֹ֑ן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יֹֽאמְרוּ־נָ֭א יִרְאֵ֣י יְהוָ֑ה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מִֽן־הַ֭מֵּצַ֥ר קָרָ֣אתִי יָּ֑הּ עָנָ֖נִי בַמֶּרְחָ֣ב יָֽהּ׃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יְהוָ֣ה לִ֭י לֹ֣א אִירָ֑א מַה־יַּעֲשֶׂ֖ה לִ֣י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יְהוָ֣ה לִ֭י בְּעֹזְרָ֑י וַ֝אֲנִ֗י אֶרְאֶ֥ה בְשֹׂנְאָֽי׃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ט֗וֹב לַחֲס֥וֹת בַּיהוָ֑ה מִ֝בְּטֹ֗חַ בָּאָדָֽם׃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ט֗וֹב לַחֲס֥וֹת בַּיהוָ֑ה מִ֝בְּטֹ֗חַ בִּנְדִיבִֽים׃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כָּל־גּוֹיִ֥ם סְבָב֑וּנִי בְּשֵׁ֥ם יְ֝הוָ֗ה כִּ֣י אֲמִילַֽם׃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סַבּ֥וּנִי גַם־סְבָב֑וּנִי בְּשֵׁ֥ם יְ֝הוָ֗ה כִּ֣י אֲמִילַֽם׃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סַבּ֤וּנִי כִדְבוֹרִ֗ים דֹּ֭עֲכוּ כְּאֵ֣שׁ קוֹצִ֑ים בְּשֵׁ֥ם יְ֝הוָ֗ה כִּ֣י אֲמִילַֽם׃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דַּחֹ֣ה דְחִיתַ֣נִי לִנְפֹּ֑ל וַ֖יהוָ֣ה עֲזָרָֽנִי׃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עָזִּ֣י וְזִמְרָ֣ת יָ֑הּ וַֽיְהִי־לִ֝֗י לִֽישׁוּעָֽה׃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ק֤וֹל ׀ רִנָּ֬ה וִֽישׁוּעָ֗ה בְּאָהֳלֵ֥י צַדִּיקִ֑ים יְמִ֥ין יְ֝הוָה עֹ֣שָׂה 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יְמִ֣ין יְ֭הוָה רוֹמֵמָ֑ה יְמִ֥ין יְ֝הוָה עֹ֣שָׂה חָֽיִל׃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לֹֽא אָמ֥וּת כִּי־אֶֽחְיֶ֑ה וַ֝אֲסַפֵּ֗ר מַֽעֲשֵׂ֥י יָֽהּ׃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יַסֹּ֣ר יִסְּרַ֣נִּי יָּ֑הּ וְ֝לַמָּ֗וֶת לֹ֣א נְתָנָֽנִי׃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פִּתְחוּ־לִ֥י שַׁעֲרֵי־צֶ֑דֶק אָֽבֹא־בָ֝ם אוֹדֶ֥ה יָֽהּ׃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זֶֽה־הַשַּׁ֥עַר לַיהוָ֑ה צַ֝דִּיקִ֗ים יָבֹ֥אוּ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א֭וֹדְךָ כִּ֣י עֲנִיתָ֑נִי וַתְּהִי־לִ֝֗י לִֽישׁוּעָֽה׃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אֶ֭בֶן מָאֲס֣וּ הַבּוֹנִ֑ים הָ֝יְתָ֗ה לְרֹ֣אשׁ פִּנָּֽה׃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מֵאֵ֣ת יְ֭הוָה הָ֣יְתָה זֹּ֑את הִ֖יא נִפְלָ֣את בְּעֵינֵֽינוּ׃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זֶה־הַ֭יּוֹם עָשָׂ֣ה יְהוָ֑ה נָגִ֖ילָה וְנִשְׂמְחָ֣ה בֽוֹ׃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אָנָּ֣א יְ֭הוָה הוֹשִׁ֘יעָ֥ה נָּ֑א אָֽנָּ֥א יְ֝הוָ֗ה הַצְלִ֘יחָ֥ה נָּֽא׃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בָּר֣וּךְ הַ֭בָּא בְּשֵׁ֣ם יְהוָ֑ה בֵּ֝רַֽכְנוּכֶ֗ם מִבֵּ֥ית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אֵ֤ל ׀ יְהוָה֮ וַיָּ֪אֶר לָ֥נוּ אִסְרוּ־חַ֥ג בַּעֲבֹתִ֑ים עַד־קַ֝רְנ֗וֹת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אֵלִ֣י אַתָּ֣ה וְאוֹדֶ֑ךָּ אֱ֝לֹהַ֗י אֲרוֹמְמֶֽךָּ׃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הוֹד֣וּ לַיהוָ֣ה כִּי־ט֑וֹב כִּ֖י לְעוֹלָ֣ם חַסְדּֽוֹ׃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119:1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אַשְׁרֵ֥י תְמִֽימֵי־דָ֑רֶךְ הַֽ֝הֹלְכִ֗ים בְּתוֹרַ֥ת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אַ֭שְׁרֵי נֹצְרֵ֥י עֵדֹתָ֗יו בְּכָל־לֵ֥ב יִדְרְשֽׁוּהוּ׃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אַ֭ף לֹֽא־פָעֲל֣וּ עַוְלָ֑ה בִּדְרָכָ֥יו הָלָֽכוּ׃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אַ֭תָּה צִוִּ֥יתָה פִקֻּדֶ֗יךָ לִשְׁמֹ֥ר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אַ֭חֲלַי יִכֹּ֥נוּ דְרָכָ֗י לִשְׁמֹ֥ר 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אָ֥ז לֹא־אֵב֑וֹשׁ בְּ֝הַבִּיטִ֗י אֶל־כָּל־מִצְוֺתֶֽיךָ׃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א֭וֹדְךָ בְּיֹ֣שֶׁר לֵבָ֑ב בְּ֝לָמְדִ֗י מִשְׁפְּטֵ֥י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אֶת־חֻקֶּ֥יךָ אֶשְׁמֹ֑ר אַֽל־תַּעַזְבֵ֥נִי עַד־מְאֹֽד׃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בַּמֶּ֣ה יְזַכֶּה־נַּ֭עַר אֶת־אָרְח֑וֹ לִ֝שְׁמֹ֗ר כִּדְבָרֶֽךָ׃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בְּכָל־לִבִּ֥י דְרַשְׁתִּ֑יךָ אַל־תַּ֝שְׁגֵּ֗נִי מִמִּצְוֺתֶֽיךָ׃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בְּ֭לִבִּי צָפַ֣נְתִּי אִמְרָתֶ֑ךָ לְ֝מַ֗עַן לֹ֣א אֶֽחֱטָא־לָֽךְ׃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בָּר֖וּךְ אַתָּ֥ה יְהוָ֗ה לַמְּדֵ֥נִי 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בִּשְׂפָתַ֥י סִפַּ֑רְתִּי כֹּ֝֗ל מִשְׁפְּטֵי־פִֽיךָ׃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בְּדֶ֖רֶךְ עֵדְוֺתֶ֥יךָ שַׂ֗שְׂתִּי כְּעַ֣ל כָּל־הֽוֹן׃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בְּפִקֻּדֶ֥יךָ אָשִׂ֑יחָה וְ֝אַבִּ֗יטָה אֹרְחֹתֶֽיךָ׃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בְּחֻקֹּתֶ֥יךָ אֶֽשְׁתַּעֲשָׁ֑ע לֹ֭א אֶשְׁכַּ֣ח דְּבָרֶֽךָ׃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גְּמֹ֖ל עַֽל־עַבְדְּךָ֥ אֶֽחְיֶ֗ה וְאֶשְׁמְרָ֥ה 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גַּל־עֵינַ֥י וְאַבִּ֑יטָה נִ֝פְלָא֗וֹת מִתּוֹרָתֶֽךָ׃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גֵּ֣ר אָנֹכִ֣י בָאָ֑רֶץ אַל־תַּסְתֵּ֥ר מִ֝מֶּ֗נִּי מִצְוֺתֶֽיךָ׃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גָּרְסָ֣ה נַפְשִׁ֣י לְתַאֲבָ֑ה אֶֽל־מִשְׁפָּטֶ֥יךָ בְכָל־עֵֽת׃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גָּ֭עַרְתָּ זֵדִ֣ים אֲרוּרִ֑ים הַ֝שֹּׁגִים מִמִּצְוֺתֶֽיךָ׃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גַּ֣ל מֵֽ֭עָלַי חֶרְפָּ֣ה וָב֑וּז כִּ֖י עֵדֹתֶ֣יךָ נָצָֽרְתִּי׃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גַּ֤ם יָֽשְׁב֣וּ שָׂ֭רִים בִּ֣י נִדְבָּ֑רוּ עַ֝בְדְּךָ֗ יָשִׂ֥יחַ בְּחֻקֶּֽיךָ׃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גַּֽם־עֵ֭דֹתֶיךָ שַׁעֲשֻׁעָ֗י אַנְשֵׁ֥י עֲצָתִֽי׃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דָּֽבְקָ֣ה לֶעָפָ֣ר נַפְשִׁ֑י חַ֝יֵּ֗נִי כִּדְבָרֶֽךָ׃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דְּרָכַ֣י סִ֭פַּרְתִּי וַֽתַּעֲנֵ֗נִי לַמְּדֵ֥נִי 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דֶּֽרֶךְ־פִּקּוּדֶ֥יךָ הֲבִינֵ֑נִי וְ֝אָשִׂ֗יחָה בְּנִפְלְאוֹתֶֽיךָ׃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דָּלְפָ֣ה נַ֭פְשִׁי מִתּוּגָ֑ה קַ֝יְּמֵ֗נִי כִּדְבָרֶֽךָ׃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דֶּֽרֶךְ־שֶׁ֭קֶר הָסֵ֣ר מִמֶּ֑נִּי וְֽתוֹרָתְךָ֥ חָנֵּֽנִי׃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דֶּֽרֶךְ־אֱמוּנָ֥ה בָחָ֑רְתִּי מִשְׁפָּטֶ֥יךָ שִׁוִּֽיתִי׃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דָּבַ֥קְתִּי בְעֵֽדְוֺתֶ֑יךָ יְ֝הוָ֗ה אַל־תְּבִישֵֽׁנִי׃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דֶּֽרֶךְ־מִצְוֺתֶ֥יךָ אָר֑וּץ כִּ֖י תַרְחִ֣יב לִבִּֽי׃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הוֹרֵ֣נִי יְ֭הוָה דֶּ֥רֶךְ חֻקֶּ֗יךָ וְאֶצְּרֶ֥נָּה עֵֽקֶב׃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הֲ֭בִינֵנִי וְאֶצְּרָ֥ה תֽוֹרָתֶ֗ךָ וְאֶשְׁמְרֶ֥נָּה בְכָל־לֵֽב׃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הַ֭דְרִיכֵנִי בִּנְתִ֣יב מִצְוֺתֶ֑יךָ כִּי־ב֥וֹ חָפָֽצְתִּי׃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הַט־לִ֭בִּי אֶל־עֵדְוֺתֶ֗יךָ וְאַ֣ל אֶל־בָּֽצַע׃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הַעֲבֵ֣ר עֵ֭ינַי מֵרְא֣וֹת שָׁ֑וְא בִּדְרָכֶ֥ךָ 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הָקֵ֣ם לְ֭עַבְדְּךָ אִמְרָתֶ֑ךָ אֲ֝שֶׁ֗ר לְיִרְאָתֶֽךָ׃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הַעֲבֵ֣ר חֶ֭רְפָּתִי אֲשֶׁ֣ר יָגֹ֑רְתִּי כִּ֖י מִשְׁפָּטֶ֣יךָ טוֹבִֽים׃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הִ֭נֵּה תָּאַ֣בְתִּי לְפִקֻּדֶ֑יךָ בְּצִדְקָתְךָ֥ 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וִֽיבֹאֻ֣נִי חֲסָדֶ֣ךָ יְהוָ֑ה תְּ֝שֽׁוּעָתְךָ֗ כְּאִמְרָתֶֽךָ׃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וְאֶֽעֱנֶ֣ה חֹרְפִ֣י דָבָ֑ר כִּֽי־בָ֝טַחְתִּי בִּדְבָרֶֽךָ׃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וְֽאַל־תַּצֵּ֬ל מִפִּ֣י דְבַר־אֱמֶ֣ת עַד־מְאֹ֑ד כִּ֖י לְמִשְׁפָּטֶ֣ךָ יִחָֽלְתִּי׃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וְאֶשְׁמְרָ֖ה תוֹרָתְךָ֥ תָמִ֗יד לְעוֹלָ֥ם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וְאֶתְהַלְּכָ֥ה בָרְחָבָ֑ה כִּ֖י פִקֻּדֶ֣יךָ דָרָֽשְׁתִּי׃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וַאֲדַבְּרָ֣ה בְ֭עֵדֹתֶיךָ נֶ֥גֶד מְלָכִ֗ים וְלֹ֣א אֵבֽוֹשׁ׃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וְאֶשְׁתַּֽעֲשַׁ֥ע בְּמִצְוֺתֶ֗יךָ אֲשֶׁ֣ר אָהָֽבְתִּי׃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וְאֶשָּֽׂא־כַפַּ֗י אֶֽל־מִ֭צְוֺתֶיךָ אֲשֶׁ֥ר אָהָ֗בְתִּי וְאָשִׂ֥יחָה בְחֻקֶּֽיךָ׃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זְכֹר־דָּבָ֥ר לְעַבְדֶּ֑ךָ עַ֝֗ל אֲשֶׁ֣ר יִֽחַלְתָּֽנִי׃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זֹ֣את נֶחָמָתִ֣י בְעָנְיִ֑י כִּ֖י אִמְרָתְךָ֣ חִיָּֽתְנִי׃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זֵ֭דִים הֱלִיצֻ֣נִי עַד־מְאֹ֑ד מִ֝תּֽוֹרָתְךָ֗ לֹ֣א נָטִֽיתִי׃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זָ֘כַ֤רְתִּי מִשְׁפָּטֶ֖יךָ מֵעוֹלָ֥ם ׀ יְהוָ֗ה וָֽאֶתְנֶחָֽם׃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זַלְעָפָ֣ה אֲ֭חָזַתְנִי מֵרְשָׁעִ֑ים עֹ֝זְבֵ֗י תּוֹרָתֶֽךָ׃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זְ֭מִרוֹת הָֽיוּ־לִ֥י חֻקֶּ֗יךָ בְּבֵ֣ית מְגוּרָֽי׃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זָ֘כַ֤רְתִּי בַלַּ֣יְלָה שִׁמְךָ֣ יְהוָ֑ה וָֽ֝אֶשְׁמְרָ֗ה תּוֹרָתֶֽךָ׃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זֹ֥את הָֽיְתָה־לִּ֑י כִּ֖י פִקֻּדֶ֣יךָ נָצָֽרְתִּי׃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חֶלְקִ֖י יְהוָ֥ה אָמַ֗רְתִּי לִשְׁמֹ֥ר דְּבָרֶֽיךָ׃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חִלִּ֣יתִי פָנֶ֣יךָ בְכָל־לֵ֑ב חָ֝נֵּ֗נִי כְּאִמְרָתֶֽךָ׃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חִשַּׁ֥בְתִּי דְרָכָ֑י וָאָשִׁ֥יבָה רַ֝גְלַ֗י אֶל־עֵדֹתֶֽיךָ׃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חַ֭שְׁתִּי וְלֹ֣א הִתְמַהְמָ֑הְתִּי לִ֝שְׁמֹ֗ר מִצְוֺתֶֽיךָ׃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חֶבְלֵ֣י רְשָׁעִ֣ים עִוְּדֻ֑נִי תּֽ֝וֹרָתְךָ֗ לֹ֣א שָׁכָֽחְתִּי׃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חֲצֽוֹת־לַ֗יְלָה אָ֭קוּם לְהוֹד֣וֹת לָ֑ךְ עַ֝֗ל מִשְׁפְּטֵ֥י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חָבֵ֣ר אָ֭נִי לְכָל־אֲשֶׁ֣ר יְרֵא֑וּךָ וּ֝לְשֹׁמְרֵ֗י פִּקּוּדֶֽיךָ׃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64</w:t>
      </w:r>
      <w:r>
        <w:rPr>
          <w:rtl/>
          <w:cs/>
          <w:lang w:val="he_IL" w:bidi="he_IL"/>
        </w:rPr>
        <w:t xml:space="preserve"> חַסְדְּךָ֣ יְ֭הוָה מָלְאָ֥ה הָאָ֗רֶץ חֻקֶּ֥יךָ לַמְּדֵֽנִי׃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65</w:t>
      </w:r>
      <w:r>
        <w:rPr>
          <w:rtl/>
          <w:cs/>
          <w:lang w:val="he_IL" w:bidi="he_IL"/>
        </w:rPr>
        <w:t xml:space="preserve"> ט֭וֹב עָשִׂ֣יתָ עִֽם־עַבְדְּךָ֑ יְ֝הוָ֗ה כִּדְבָרֶֽךָ׃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66</w:t>
      </w:r>
      <w:r>
        <w:rPr>
          <w:rtl/>
          <w:cs/>
          <w:lang w:val="he_IL" w:bidi="he_IL"/>
        </w:rPr>
        <w:t xml:space="preserve"> ט֤וּב טַ֣עַם וָדַ֣עַת לַמְּדֵ֑נִי כִּ֖י בְמִצְוֺתֶ֣יךָ הֶאֱמָֽנְתִּי׃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67</w:t>
      </w:r>
      <w:r>
        <w:rPr>
          <w:rtl/>
          <w:cs/>
          <w:lang w:val="he_IL" w:bidi="he_IL"/>
        </w:rPr>
        <w:t xml:space="preserve"> טֶ֣רֶם אֶ֭עֱנֶה אֲנִ֣י שֹׁגֵ֑ג וְ֝עַתָּ֗ה אִמְרָתְךָ֥ שָׁמָֽרְתִּי׃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68</w:t>
      </w:r>
      <w:r>
        <w:rPr>
          <w:rtl/>
          <w:cs/>
          <w:lang w:val="he_IL" w:bidi="he_IL"/>
        </w:rPr>
        <w:t xml:space="preserve"> טוֹב־אַתָּ֥ה וּמֵטִ֗יב לַמְּדֵ֥נִי 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69</w:t>
      </w:r>
      <w:r>
        <w:rPr>
          <w:rtl/>
          <w:cs/>
          <w:lang w:val="he_IL" w:bidi="he_IL"/>
        </w:rPr>
        <w:t xml:space="preserve"> טָפְל֬וּ עָלַ֣י שֶׁ֣קֶר זֵדִ֑ים אֲ֝נִ֗י בְּכָל־לֵ֤ב ׀ אֱצֹּ֬ר פִּקּוּדֶֽיךָ׃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70</w:t>
      </w:r>
      <w:r>
        <w:rPr>
          <w:rtl/>
          <w:cs/>
          <w:lang w:val="he_IL" w:bidi="he_IL"/>
        </w:rPr>
        <w:t xml:space="preserve"> טָפַ֣שׁ כַּחֵ֣לֶב לִבָּ֑ם אֲ֝נִ֗י תּוֹרָתְךָ֥ שִֽׁעֲשָֽׁעְתִּי׃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71</w:t>
      </w:r>
      <w:r>
        <w:rPr>
          <w:rtl/>
          <w:cs/>
          <w:lang w:val="he_IL" w:bidi="he_IL"/>
        </w:rPr>
        <w:t xml:space="preserve"> טֽוֹב־לִ֥י כִֽי־עֻנֵּ֑יתִי לְ֝מַ֗עַן אֶלְמַ֥ד 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72</w:t>
      </w:r>
      <w:r>
        <w:rPr>
          <w:rtl/>
          <w:cs/>
          <w:lang w:val="he_IL" w:bidi="he_IL"/>
        </w:rPr>
        <w:t xml:space="preserve"> טֽוֹב־לִ֥י תֽוֹרַת־פִּ֑יךָ מֵ֝אַלְפֵ֗י זָהָ֥ב וָכָֽסֶף׃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73</w:t>
      </w:r>
      <w:r>
        <w:rPr>
          <w:rtl/>
          <w:cs/>
          <w:lang w:val="he_IL" w:bidi="he_IL"/>
        </w:rPr>
        <w:t xml:space="preserve"> יָדֶ֣יךָ עָ֭שׂוּנִי וַֽיְכוֹנְנ֑וּנִי הֲ֝בִינֵ֗נִי וְאֶלְמְדָ֥ה מִצְוֺתֶֽיךָ׃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74</w:t>
      </w:r>
      <w:r>
        <w:rPr>
          <w:rtl/>
          <w:cs/>
          <w:lang w:val="he_IL" w:bidi="he_IL"/>
        </w:rPr>
        <w:t xml:space="preserve"> יְ֭רֵאֶיךָ יִרְא֣וּנִי וְיִשְׂמָ֑חוּ כִּ֖י לִדְבָרְךָ֣ יִחָֽלְתִּי׃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75</w:t>
      </w:r>
      <w:r>
        <w:rPr>
          <w:rtl/>
          <w:cs/>
          <w:lang w:val="he_IL" w:bidi="he_IL"/>
        </w:rPr>
        <w:t xml:space="preserve"> יָדַ֣עְתִּי יְ֭הוָה כִּי־צֶ֣דֶק מִשְׁפָּטֶ֑יךָ וֶ֝אֱמוּנָ֗ה עִנִּיתָֽנִי׃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76</w:t>
      </w:r>
      <w:r>
        <w:rPr>
          <w:rtl/>
          <w:cs/>
          <w:lang w:val="he_IL" w:bidi="he_IL"/>
        </w:rPr>
        <w:t xml:space="preserve"> יְהִי־נָ֣א חַסְדְּךָ֣ לְנַחֲמֵ֑נִי כְּאִמְרָתְךָ֥ לְעַבְדֶּֽךָ׃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77</w:t>
      </w:r>
      <w:r>
        <w:rPr>
          <w:rtl/>
          <w:cs/>
          <w:lang w:val="he_IL" w:bidi="he_IL"/>
        </w:rPr>
        <w:t xml:space="preserve"> יְבֹא֣וּנִי רַחֲמֶ֣יךָ וְאֶֽחְיֶ֑ה כִּי־תֽ֝וֹרָתְךָ֗ שַֽׁעֲשֻׁעָֽי׃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78</w:t>
      </w:r>
      <w:r>
        <w:rPr>
          <w:rtl/>
          <w:cs/>
          <w:lang w:val="he_IL" w:bidi="he_IL"/>
        </w:rPr>
        <w:t xml:space="preserve"> יֵבֹ֣שׁוּ זֵ֭דִים כִּי־שֶׁ֣קֶר עִוְּת֑וּנִי אֲ֝נִ֗י אָשִׂ֥יחַ בְּפִקּוּדֶֽיךָ׃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79</w:t>
      </w:r>
      <w:r>
        <w:rPr>
          <w:rtl/>
          <w:cs/>
          <w:lang w:val="he_IL" w:bidi="he_IL"/>
        </w:rPr>
        <w:t xml:space="preserve"> יָשׁ֣וּבוּ לִ֣י יְרֵאֶ֑יךָ וידעו עֵדֹתֶֽיךָ׃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80</w:t>
      </w:r>
      <w:r>
        <w:rPr>
          <w:rtl/>
          <w:cs/>
          <w:lang w:val="he_IL" w:bidi="he_IL"/>
        </w:rPr>
        <w:t xml:space="preserve"> יְהִֽי־לִבִּ֣י תָמִ֣ים בְּחֻקֶּ֑יךָ לְ֝מַ֗עַן לֹ֣א אֵבֽוֹשׁ׃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81</w:t>
      </w:r>
      <w:r>
        <w:rPr>
          <w:rtl/>
          <w:cs/>
          <w:lang w:val="he_IL" w:bidi="he_IL"/>
        </w:rPr>
        <w:t xml:space="preserve"> כָּלְתָ֣ה לִתְשׁוּעָתְךָ֣ נַפְשִׁ֑י לִדְבָרְךָ֥ יִחָֽלְתִּי׃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82</w:t>
      </w:r>
      <w:r>
        <w:rPr>
          <w:rtl/>
          <w:cs/>
          <w:lang w:val="he_IL" w:bidi="he_IL"/>
        </w:rPr>
        <w:t xml:space="preserve"> כָּל֣וּ עֵ֭ינַי לְאִמְרָתֶ֑ךָ לֵ֝אמֹ֗ר מָתַ֥י תְּֽנַחֲמֵֽנִי׃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83</w:t>
      </w:r>
      <w:r>
        <w:rPr>
          <w:rtl/>
          <w:cs/>
          <w:lang w:val="he_IL" w:bidi="he_IL"/>
        </w:rPr>
        <w:t xml:space="preserve"> כִּֽי־הָ֭יִיתִי כְּנֹ֣אד בְּקִיט֑וֹר חֻ֝קֶּ֗יךָ לֹ֣א שָׁכָֽחְתִּי׃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84</w:t>
      </w:r>
      <w:r>
        <w:rPr>
          <w:rtl/>
          <w:cs/>
          <w:lang w:val="he_IL" w:bidi="he_IL"/>
        </w:rPr>
        <w:t xml:space="preserve"> כַּמָּ֥ה יְמֵֽי־עַבְדֶּ֑ךָ מָתַ֬י תַּעֲשֶׂ֖ה בְרֹדְפַ֣י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85</w:t>
      </w:r>
      <w:r>
        <w:rPr>
          <w:rtl/>
          <w:cs/>
          <w:lang w:val="he_IL" w:bidi="he_IL"/>
        </w:rPr>
        <w:t xml:space="preserve"> כָּֽרוּ־לִ֣י זֵדִ֣ים שִׁיח֑וֹת אֲ֝שֶׁ֗ר לֹ֣א כְתוֹרָתֶֽךָ׃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86</w:t>
      </w:r>
      <w:r>
        <w:rPr>
          <w:rtl/>
          <w:cs/>
          <w:lang w:val="he_IL" w:bidi="he_IL"/>
        </w:rPr>
        <w:t xml:space="preserve"> כָּל־מִצְוֺתֶ֥יךָ אֱמוּנָ֑ה שֶׁ֖קֶר רְדָפ֣וּנִי עָזְרֵֽנִי׃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87</w:t>
      </w:r>
      <w:r>
        <w:rPr>
          <w:rtl/>
          <w:cs/>
          <w:lang w:val="he_IL" w:bidi="he_IL"/>
        </w:rPr>
        <w:t xml:space="preserve"> כִּ֭מְעַט כִּלּ֣וּנִי בָאָ֑רֶץ וַ֝אֲנִ֗י לֹא־עָזַ֥בְתִּי פִקֻּודֶֽיךָ׃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88</w:t>
      </w:r>
      <w:r>
        <w:rPr>
          <w:rtl/>
          <w:cs/>
          <w:lang w:val="he_IL" w:bidi="he_IL"/>
        </w:rPr>
        <w:t xml:space="preserve"> כְּחַסְדְּךָ֥ חַיֵּ֑נִי וְ֝אֶשְׁמְרָ֗ה עֵד֥וּת פִּֽיךָ׃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89</w:t>
      </w:r>
      <w:r>
        <w:rPr>
          <w:rtl/>
          <w:cs/>
          <w:lang w:val="he_IL" w:bidi="he_IL"/>
        </w:rPr>
        <w:t xml:space="preserve"> לְעוֹלָ֥ם יְהוָ֑ה דְּ֝בָרְךָ֗ נִצָּ֥ב בַּשָּׁמָֽיִם׃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90</w:t>
      </w:r>
      <w:r>
        <w:rPr>
          <w:rtl/>
          <w:cs/>
          <w:lang w:val="he_IL" w:bidi="he_IL"/>
        </w:rPr>
        <w:t xml:space="preserve"> לְדֹ֣ר וָ֭דֹר אֱמֽוּנָתֶ֑ךָ כּוֹנַ֥נְתָּ אֶ֝֗רֶץ וַֽתַּעֲמֹֽד׃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91</w:t>
      </w:r>
      <w:r>
        <w:rPr>
          <w:rtl/>
          <w:cs/>
          <w:lang w:val="he_IL" w:bidi="he_IL"/>
        </w:rPr>
        <w:t xml:space="preserve"> לְֽ֭מִשְׁפָּטֶיךָ עָמְד֣וּ הַיּ֑וֹם כִּ֖י הַכֹּ֣ל עֲבָדֶֽיךָ׃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92</w:t>
      </w:r>
      <w:r>
        <w:rPr>
          <w:rtl/>
          <w:cs/>
          <w:lang w:val="he_IL" w:bidi="he_IL"/>
        </w:rPr>
        <w:t xml:space="preserve"> לוּלֵ֣י ת֭וֹרָתְךָ שַׁעֲשֻׁעָ֑י אָ֝֗ז אָבַ֥דְתִּי בְעָנְיִֽי׃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93</w:t>
      </w:r>
      <w:r>
        <w:rPr>
          <w:rtl/>
          <w:cs/>
          <w:lang w:val="he_IL" w:bidi="he_IL"/>
        </w:rPr>
        <w:t xml:space="preserve"> לְ֭עוֹלָם לֹא־אֶשְׁכַּ֣ח פִּקּוּדֶ֑יךָ כִּ֥י בָ֝֗ם חִיִּיתָֽנִי׃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94</w:t>
      </w:r>
      <w:r>
        <w:rPr>
          <w:rtl/>
          <w:cs/>
          <w:lang w:val="he_IL" w:bidi="he_IL"/>
        </w:rPr>
        <w:t xml:space="preserve"> לְֽךָ־אֲ֭נִי הוֹשִׁיעֵ֑נִי כִּ֖י פִקּוּדֶ֣יךָ דָרָֽשְׁתִּי׃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95</w:t>
      </w:r>
      <w:r>
        <w:rPr>
          <w:rtl/>
          <w:cs/>
          <w:lang w:val="he_IL" w:bidi="he_IL"/>
        </w:rPr>
        <w:t xml:space="preserve"> לִ֤י קִוּ֣וּ רְשָׁעִ֣ים לְאַבְּדֵ֑נִי עֵ֝דֹתֶ֗יךָ אֶתְבּוֹנָֽן׃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96</w:t>
      </w:r>
      <w:r>
        <w:rPr>
          <w:rtl/>
          <w:cs/>
          <w:lang w:val="he_IL" w:bidi="he_IL"/>
        </w:rPr>
        <w:t xml:space="preserve"> לְֽכָל תִּ֭כְלָה רָאִ֣יתִי קֵ֑ץ רְחָבָ֖ה מִצְוָתְךָ֣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97</w:t>
      </w:r>
      <w:r>
        <w:rPr>
          <w:rtl/>
          <w:cs/>
          <w:lang w:val="he_IL" w:bidi="he_IL"/>
        </w:rPr>
        <w:t xml:space="preserve"> מָֽה־אָהַ֥בְתִּי תוֹרָתֶ֑ךָ כָּל־הַ֝יּ֗וֹם הִ֣יא שִׂיחָתִֽי׃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98</w:t>
      </w:r>
      <w:r>
        <w:rPr>
          <w:rtl/>
          <w:cs/>
          <w:lang w:val="he_IL" w:bidi="he_IL"/>
        </w:rPr>
        <w:t xml:space="preserve"> מֵ֭אֹ֣יְבַי תְּחַכְּמֵ֣נִי מִצְוֺתֶ֑ךָ כִּ֖י לְעוֹלָ֣ם הִיא־לִֽי׃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99</w:t>
      </w:r>
      <w:r>
        <w:rPr>
          <w:rtl/>
          <w:cs/>
          <w:lang w:val="he_IL" w:bidi="he_IL"/>
        </w:rPr>
        <w:t xml:space="preserve"> מִכָּל־מְלַמְּדַ֥י הִשְׂכַּ֑לְתִּי כִּ֥י עֵ֝דְוֺתֶ֗יךָ שִׂ֣יחָה לִֽֿי׃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100</w:t>
      </w:r>
      <w:r>
        <w:rPr>
          <w:rtl/>
          <w:cs/>
          <w:lang w:val="he_IL" w:bidi="he_IL"/>
        </w:rPr>
        <w:t xml:space="preserve"> מִזְּקֵנִ֥ים אֶתְבּוֹנָ֑ן כִּ֖י פִקּוּדֶ֣יךָ נָצָֽרְתִּי׃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101</w:t>
      </w:r>
      <w:r>
        <w:rPr>
          <w:rtl/>
          <w:cs/>
          <w:lang w:val="he_IL" w:bidi="he_IL"/>
        </w:rPr>
        <w:t xml:space="preserve"> מִכָּל־אֹ֣רַח רָ֭ע כָּלִ֣אתִי רַגְלָ֑י לְ֝מַ֗עַן אֶשְׁמֹ֥ר דְּבָרֶֽךָ׃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102</w:t>
      </w:r>
      <w:r>
        <w:rPr>
          <w:rtl/>
          <w:cs/>
          <w:lang w:val="he_IL" w:bidi="he_IL"/>
        </w:rPr>
        <w:t xml:space="preserve"> מִמִּשְׁפָּטֶ֥יךָ לֹא־סָ֑רְתִּי כִּֽי־אַ֝תָּ֗ה הוֹרֵתָֽנִי׃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103</w:t>
      </w:r>
      <w:r>
        <w:rPr>
          <w:rtl/>
          <w:cs/>
          <w:lang w:val="he_IL" w:bidi="he_IL"/>
        </w:rPr>
        <w:t xml:space="preserve"> מַה־נִּמְלְצ֣וּ לְ֭חִכִּי אִמְרָתֶ֗ךָ מִדְּבַ֥שׁ לְפִֽי׃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104</w:t>
      </w:r>
      <w:r>
        <w:rPr>
          <w:rtl/>
          <w:cs/>
          <w:lang w:val="he_IL" w:bidi="he_IL"/>
        </w:rPr>
        <w:t xml:space="preserve"> מִפִּקּוּדֶ֥יךָ אֶתְבּוֹנָ֑ן עַל־כֵּ֝֗ן שָׂנֵ֤אתִי ׀ כָּל־אֹ֬רַח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105</w:t>
      </w:r>
      <w:r>
        <w:rPr>
          <w:rtl/>
          <w:cs/>
          <w:lang w:val="he_IL" w:bidi="he_IL"/>
        </w:rPr>
        <w:t xml:space="preserve"> נֵר־לְרַגְלִ֥י דְבָרֶ֑ךָ וְ֝א֗וֹר לִנְתִיבָתִֽי׃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106</w:t>
      </w:r>
      <w:r>
        <w:rPr>
          <w:rtl/>
          <w:cs/>
          <w:lang w:val="he_IL" w:bidi="he_IL"/>
        </w:rPr>
        <w:t xml:space="preserve"> נִשְׁבַּ֥עְתִּי וָאֲקַיֵּ֑מָה לִ֝שְׁמֹ֗ר מִשְׁפְּטֵ֥י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107</w:t>
      </w:r>
      <w:r>
        <w:rPr>
          <w:rtl/>
          <w:cs/>
          <w:lang w:val="he_IL" w:bidi="he_IL"/>
        </w:rPr>
        <w:t xml:space="preserve"> נַעֲנֵ֥יתִי עַד־מְאֹ֑ד יְ֝הוָ֗ה חַיֵּ֥נִי כִדְבָרֶֽךָ׃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108</w:t>
      </w:r>
      <w:r>
        <w:rPr>
          <w:rtl/>
          <w:cs/>
          <w:lang w:val="he_IL" w:bidi="he_IL"/>
        </w:rPr>
        <w:t xml:space="preserve"> נִדְב֣וֹת פִּ֭י רְצֵה־נָ֣א יְהוָ֑ה וּֽמִשְׁפָּטֶ֥יךָ לַמְּדֵֽנִי׃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109</w:t>
      </w:r>
      <w:r>
        <w:rPr>
          <w:rtl/>
          <w:cs/>
          <w:lang w:val="he_IL" w:bidi="he_IL"/>
        </w:rPr>
        <w:t xml:space="preserve"> נַפְשִׁ֣י בְכַפִּ֣י תָמִ֑יד וְ֝תֽוֹרָתְךָ֗ לֹ֣א שָׁכָֽחְתִּי׃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110</w:t>
      </w:r>
      <w:r>
        <w:rPr>
          <w:rtl/>
          <w:cs/>
          <w:lang w:val="he_IL" w:bidi="he_IL"/>
        </w:rPr>
        <w:t xml:space="preserve"> נָתְנ֬וּ רְשָׁעִ֣ים פַּ֣ח לִ֑י וּ֝מִפִּקּוּדֶ֗יךָ לֹ֣א תָעִֽיתִי׃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111</w:t>
      </w:r>
      <w:r>
        <w:rPr>
          <w:rtl/>
          <w:cs/>
          <w:lang w:val="he_IL" w:bidi="he_IL"/>
        </w:rPr>
        <w:t xml:space="preserve"> נָחַ֣לְתִּי עֵדְוֺתֶ֣יךָ לְעוֹלָ֑ם כִּֽי־שְׂשׂ֖וֹן לִבִּ֣י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112</w:t>
      </w:r>
      <w:r>
        <w:rPr>
          <w:rtl/>
          <w:cs/>
          <w:lang w:val="he_IL" w:bidi="he_IL"/>
        </w:rPr>
        <w:t xml:space="preserve"> נָטִ֣יתִי לִ֭בִּי לַעֲשׂ֥וֹת חֻקֶּ֗יךָ לְעוֹלָ֥ם עֵֽקֶב׃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113</w:t>
      </w:r>
      <w:r>
        <w:rPr>
          <w:rtl/>
          <w:cs/>
          <w:lang w:val="he_IL" w:bidi="he_IL"/>
        </w:rPr>
        <w:t xml:space="preserve"> סֵעֲפִ֥ים שָׂנֵ֑אתִי וְֽתוֹרָתְךָ֥ אָהָֽבְתִּי׃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114</w:t>
      </w:r>
      <w:r>
        <w:rPr>
          <w:rtl/>
          <w:cs/>
          <w:lang w:val="he_IL" w:bidi="he_IL"/>
        </w:rPr>
        <w:t xml:space="preserve"> סִתְרִ֣י וּמָגִנִּ֣י אָ֑תָּה לִדְבָרְךָ֥ יִחָֽלְתִּי׃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115</w:t>
      </w:r>
      <w:r>
        <w:rPr>
          <w:rtl/>
          <w:cs/>
          <w:lang w:val="he_IL" w:bidi="he_IL"/>
        </w:rPr>
        <w:t xml:space="preserve"> סֽוּרוּ־מִמֶּ֥נִּי מְרֵעִ֑ים וְ֝אֶצְּרָ֗ה מִצְוֺ֥ת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116</w:t>
      </w:r>
      <w:r>
        <w:rPr>
          <w:rtl/>
          <w:cs/>
          <w:lang w:val="he_IL" w:bidi="he_IL"/>
        </w:rPr>
        <w:t xml:space="preserve"> סָמְכֵ֣נִי כְאִמְרָתְךָ֣ וְאֶֽחְיֶ֑ה וְאַל־תְּ֝בִישֵׁ֗נִי מִשִּׂבְרִֽי׃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117</w:t>
      </w:r>
      <w:r>
        <w:rPr>
          <w:rtl/>
          <w:cs/>
          <w:lang w:val="he_IL" w:bidi="he_IL"/>
        </w:rPr>
        <w:t xml:space="preserve"> סְעָדֵ֥נִי וְאִוָּשֵׁ֑עָה וְאֶשְׁעָ֖ה בְחֻקֶּ֣יךָ תָמִֽיד׃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118</w:t>
      </w:r>
      <w:r>
        <w:rPr>
          <w:rtl/>
          <w:cs/>
          <w:lang w:val="he_IL" w:bidi="he_IL"/>
        </w:rPr>
        <w:t xml:space="preserve"> סָ֭לִיתָ כָּל־שׁוֹגִ֣ים מֵחֻקֶּ֑יךָ כִּי־שֶׁ֝֗קֶר תַּרְמִיתָֽם׃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119</w:t>
      </w:r>
      <w:r>
        <w:rPr>
          <w:rtl/>
          <w:cs/>
          <w:lang w:val="he_IL" w:bidi="he_IL"/>
        </w:rPr>
        <w:t xml:space="preserve"> סִגִ֗ים הִשְׁבַּ֥תָּ כָל־רִשְׁעֵי־אָ֑רֶץ לָ֝כֵ֗ן אָהַ֥בְתִּי עֵדֹתֶֽיךָ׃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120</w:t>
      </w:r>
      <w:r>
        <w:rPr>
          <w:rtl/>
          <w:cs/>
          <w:lang w:val="he_IL" w:bidi="he_IL"/>
        </w:rPr>
        <w:t xml:space="preserve"> סָמַ֣ר מִפַּחְדְּךָ֣ בְשָׂרִ֑י וּֽמִמִּשְׁפָּטֶ֥יךָ יָרֵֽאתִי׃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121</w:t>
      </w:r>
      <w:r>
        <w:rPr>
          <w:rtl/>
          <w:cs/>
          <w:lang w:val="he_IL" w:bidi="he_IL"/>
        </w:rPr>
        <w:t xml:space="preserve"> עָ֭שִׂיתִי מִשְׁפָּ֣ט וָצֶ֑דֶק בַּל־תַּ֝נִּיחֵ֗נִי לְעֹֽשְׁקָֽי׃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122</w:t>
      </w:r>
      <w:r>
        <w:rPr>
          <w:rtl/>
          <w:cs/>
          <w:lang w:val="he_IL" w:bidi="he_IL"/>
        </w:rPr>
        <w:t xml:space="preserve"> עֲרֹ֣ב עַבְדְּךָ֣ לְט֑וֹב אַֽל־יַעַשְׁקֻ֥נִי זֵדִֽים׃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123</w:t>
      </w:r>
      <w:r>
        <w:rPr>
          <w:rtl/>
          <w:cs/>
          <w:lang w:val="he_IL" w:bidi="he_IL"/>
        </w:rPr>
        <w:t xml:space="preserve"> עֵ֭ינַי כָּל֣וּ לִֽישׁוּעָתֶ֑ךָ וּלְאִמְרַ֥ת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124</w:t>
      </w:r>
      <w:r>
        <w:rPr>
          <w:rtl/>
          <w:cs/>
          <w:lang w:val="he_IL" w:bidi="he_IL"/>
        </w:rPr>
        <w:t xml:space="preserve"> עֲשֵׂ֖ה עִם־עַבְדְּךָ֥ כְחַסְדֶּ֗ךָ וְחֻקֶּ֥יךָ לַמְּדֵֽנִי׃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125</w:t>
      </w:r>
      <w:r>
        <w:rPr>
          <w:rtl/>
          <w:cs/>
          <w:lang w:val="he_IL" w:bidi="he_IL"/>
        </w:rPr>
        <w:t xml:space="preserve"> עַבְדְּךָ־אָ֥נִי הֲבִינֵ֑נִי וְ֝אֵדְעָ֗ה עֵדֹתֶֽיךָ׃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126</w:t>
      </w:r>
      <w:r>
        <w:rPr>
          <w:rtl/>
          <w:cs/>
          <w:lang w:val="he_IL" w:bidi="he_IL"/>
        </w:rPr>
        <w:t xml:space="preserve"> עֵ֭ת לַעֲשׂ֣וֹת לַיהוָ֑ה הֵ֝פֵ֗רוּ תּוֹרָתֶֽךָ׃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127</w:t>
      </w:r>
      <w:r>
        <w:rPr>
          <w:rtl/>
          <w:cs/>
          <w:lang w:val="he_IL" w:bidi="he_IL"/>
        </w:rPr>
        <w:t xml:space="preserve"> עַל־כֵּ֭ן אָהַ֣בְתִּי מִצְוֺתֶ֑יךָ מִזָּהָ֥ב וּמִפָּֽז׃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128</w:t>
      </w:r>
      <w:r>
        <w:rPr>
          <w:rtl/>
          <w:cs/>
          <w:lang w:val="he_IL" w:bidi="he_IL"/>
        </w:rPr>
        <w:t xml:space="preserve"> עַל־כֵּ֤ן ׀ כָּל־פִּקּ֣וּדֵי כֹ֣ל יִשָּׁ֑רְתִּי כָּל־אֹ֖רַח שֶׁ֣קֶר שָׂנֵֽאתִי׃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129</w:t>
      </w:r>
      <w:r>
        <w:rPr>
          <w:rtl/>
          <w:cs/>
          <w:lang w:val="he_IL" w:bidi="he_IL"/>
        </w:rPr>
        <w:t xml:space="preserve"> פְּלָא֥וֹת עֵדְוֺתֶ֑יךָ עַל־כֵּ֝֗ן נְצָרָ֥תַם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130</w:t>
      </w:r>
      <w:r>
        <w:rPr>
          <w:rtl/>
          <w:cs/>
          <w:lang w:val="he_IL" w:bidi="he_IL"/>
        </w:rPr>
        <w:t xml:space="preserve"> פֵּ֖תַח דְּבָרֶ֥יךָ יָאִ֗יר מֵבִ֥ין פְּתָיִֽים׃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131</w:t>
      </w:r>
      <w:r>
        <w:rPr>
          <w:rtl/>
          <w:cs/>
          <w:lang w:val="he_IL" w:bidi="he_IL"/>
        </w:rPr>
        <w:t xml:space="preserve"> פִּֽי־פָ֭עַרְתִּי וָאֶשְׁאָ֑פָה כִּ֖י לְמִצְוֺתֶ֣יךָ יָאָֽבְתִּי׃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132</w:t>
      </w:r>
      <w:r>
        <w:rPr>
          <w:rtl/>
          <w:cs/>
          <w:lang w:val="he_IL" w:bidi="he_IL"/>
        </w:rPr>
        <w:t xml:space="preserve"> פְּנֵה־אֵלַ֥י וְחָנֵּ֑נִי כְּ֝מִשְׁפָּ֗ט לְאֹהֲבֵ֥י שְׁמֶֽךָ׃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133</w:t>
      </w:r>
      <w:r>
        <w:rPr>
          <w:rtl/>
          <w:cs/>
          <w:lang w:val="he_IL" w:bidi="he_IL"/>
        </w:rPr>
        <w:t xml:space="preserve"> פְּ֭עָמַי הָכֵ֣ן בְּאִמְרָתֶ֑ךָ וְֽאַל־תַּשְׁלֶט ־בִּ֥י כָל־אָֽוֶן׃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134</w:t>
      </w:r>
      <w:r>
        <w:rPr>
          <w:rtl/>
          <w:cs/>
          <w:lang w:val="he_IL" w:bidi="he_IL"/>
        </w:rPr>
        <w:t xml:space="preserve"> פְּ֭דֵנִי מֵעֹ֣שֶׁק אָדָ֑ם וְ֝אֶשְׁמְרָ֗ה פִּקּוּדֶֽיךָ׃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135</w:t>
      </w:r>
      <w:r>
        <w:rPr>
          <w:rtl/>
          <w:cs/>
          <w:lang w:val="he_IL" w:bidi="he_IL"/>
        </w:rPr>
        <w:t xml:space="preserve"> פָּ֭נֶיךָ הָאֵ֣ר בְּעַבְדֶּ֑ךָ וְ֝לַמְּדֵ֗נִי אֶת־חֻקֶּֽיךָ׃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136</w:t>
      </w:r>
      <w:r>
        <w:rPr>
          <w:rtl/>
          <w:cs/>
          <w:lang w:val="he_IL" w:bidi="he_IL"/>
        </w:rPr>
        <w:t xml:space="preserve"> פַּלְגֵי־מַ֭יִם יָרְד֣וּ עֵינָ֑י עַ֝֗ל לֹא־שָׁמְר֥וּ תוֹרָתֶֽךָ׃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137</w:t>
      </w:r>
      <w:r>
        <w:rPr>
          <w:rtl/>
          <w:cs/>
          <w:lang w:val="he_IL" w:bidi="he_IL"/>
        </w:rPr>
        <w:t xml:space="preserve"> צַדִּ֣יק אַתָּ֣ה יְהוָ֑ה וְ֝יָשָׁ֗ר מִשְׁפָּטֶֽיךָ׃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138</w:t>
      </w:r>
      <w:r>
        <w:rPr>
          <w:rtl/>
          <w:cs/>
          <w:lang w:val="he_IL" w:bidi="he_IL"/>
        </w:rPr>
        <w:t xml:space="preserve"> צִ֭וִּיתָ צֶ֣דֶק עֵדֹתֶ֑יךָ וֶֽאֱמוּנָ֥ה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139</w:t>
      </w:r>
      <w:r>
        <w:rPr>
          <w:rtl/>
          <w:cs/>
          <w:lang w:val="he_IL" w:bidi="he_IL"/>
        </w:rPr>
        <w:t xml:space="preserve"> צִמְּתַ֥תְנִי קִנְאָתִ֑י כִּֽי־שָׁכְח֖וּ דְבָרֶ֣יךָ צָרָֽי׃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140</w:t>
      </w:r>
      <w:r>
        <w:rPr>
          <w:rtl/>
          <w:cs/>
          <w:lang w:val="he_IL" w:bidi="he_IL"/>
        </w:rPr>
        <w:t xml:space="preserve"> צְרוּפָ֖ה אִמְרָתְךָ֥ מְאֹ֗ד וְֽעַבְדְּךָ֥ אֲהֵבָֽהּ׃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141</w:t>
      </w:r>
      <w:r>
        <w:rPr>
          <w:rtl/>
          <w:cs/>
          <w:lang w:val="he_IL" w:bidi="he_IL"/>
        </w:rPr>
        <w:t xml:space="preserve"> צָעִ֣יר אָנֹכִ֣י וְנִבְזֶ֑ה פִּ֝קֻּדֶ֗יךָ לֹ֣א שָׁכָֽחְתִּי׃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142</w:t>
      </w:r>
      <w:r>
        <w:rPr>
          <w:rtl/>
          <w:cs/>
          <w:lang w:val="he_IL" w:bidi="he_IL"/>
        </w:rPr>
        <w:t xml:space="preserve"> צִדְקָתְךָ֣ צֶ֣דֶק לְעוֹלָ֑ם וְֽתוֹרָתְךָ֥ 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143</w:t>
      </w:r>
      <w:r>
        <w:rPr>
          <w:rtl/>
          <w:cs/>
          <w:lang w:val="he_IL" w:bidi="he_IL"/>
        </w:rPr>
        <w:t xml:space="preserve"> צַר־וּמָצ֥וֹק מְצָא֑וּנִי מִ֝צְוֺתֶ֗יךָ שַׁעֲשֻׁעָֽי׃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144</w:t>
      </w:r>
      <w:r>
        <w:rPr>
          <w:rtl/>
          <w:cs/>
          <w:lang w:val="he_IL" w:bidi="he_IL"/>
        </w:rPr>
        <w:t xml:space="preserve"> צֶ֖דֶק עֵדְוֺתֶ֥יךָ לְעוֹלָ֗ם הֲבִינֵ֥נִי וְאֶחְיֶֽה׃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145</w:t>
      </w:r>
      <w:r>
        <w:rPr>
          <w:rtl/>
          <w:cs/>
          <w:lang w:val="he_IL" w:bidi="he_IL"/>
        </w:rPr>
        <w:t xml:space="preserve"> קָרָ֣אתִי בְכָל־לֵ֭ב עֲנֵ֥נִי יְהוָ֗ה חֻקֶּ֥יךָ אֶצֹּֽרָה׃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146</w:t>
      </w:r>
      <w:r>
        <w:rPr>
          <w:rtl/>
          <w:cs/>
          <w:lang w:val="he_IL" w:bidi="he_IL"/>
        </w:rPr>
        <w:t xml:space="preserve"> קְרָאתִ֥יךָ הוֹשִׁיעֵ֑נִי וְ֝אֶשְׁמְרָ֗ה עֵדֹתֶֽיךָ׃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147</w:t>
      </w:r>
      <w:r>
        <w:rPr>
          <w:rtl/>
          <w:cs/>
          <w:lang w:val="he_IL" w:bidi="he_IL"/>
        </w:rPr>
        <w:t xml:space="preserve"> קִדַּ֣מְתִּי בַ֭נֶּשֶׁף וָאֲשַׁוֵּ֑עָה לדבריך יִחָֽלְתִּי׃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148</w:t>
      </w:r>
      <w:r>
        <w:rPr>
          <w:rtl/>
          <w:cs/>
          <w:lang w:val="he_IL" w:bidi="he_IL"/>
        </w:rPr>
        <w:t xml:space="preserve"> קִדְּמ֣וּ עֵ֭ינַי אַשְׁמֻר֑וֹת לָ֝שִׂ֗יחַ בְּאִמְרָתֶֽךָ׃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149</w:t>
      </w:r>
      <w:r>
        <w:rPr>
          <w:rtl/>
          <w:cs/>
          <w:lang w:val="he_IL" w:bidi="he_IL"/>
        </w:rPr>
        <w:t xml:space="preserve"> ק֭וֹלִי שִׁמְעָ֣ה כְחַסְדֶּ֑ךָ יְ֝הוָ֗ה כְּֽמִשְׁפָּטֶ֥ךָ 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150</w:t>
      </w:r>
      <w:r>
        <w:rPr>
          <w:rtl/>
          <w:cs/>
          <w:lang w:val="he_IL" w:bidi="he_IL"/>
        </w:rPr>
        <w:t xml:space="preserve"> קָ֭רְבוּ רֹדְפֵ֣י זִמָּ֑ה מִתּוֹרָתְךָ֥ רָחָֽקוּ׃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151</w:t>
      </w:r>
      <w:r>
        <w:rPr>
          <w:rtl/>
          <w:cs/>
          <w:lang w:val="he_IL" w:bidi="he_IL"/>
        </w:rPr>
        <w:t xml:space="preserve"> קָר֣וֹב אַתָּ֣ה יְהוָ֑ה וְֽכָל־מִצְוֺתֶ֥יךָ 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152</w:t>
      </w:r>
      <w:r>
        <w:rPr>
          <w:rtl/>
          <w:cs/>
          <w:lang w:val="he_IL" w:bidi="he_IL"/>
        </w:rPr>
        <w:t xml:space="preserve"> קֶ֣דֶם יָ֭דַעְתִּי מֵעֵדֹתֶ֑יךָ כִּ֖י לְעוֹלָ֣ם יְסַדְתָּֽם׃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153</w:t>
      </w:r>
      <w:r>
        <w:rPr>
          <w:rtl/>
          <w:cs/>
          <w:lang w:val="he_IL" w:bidi="he_IL"/>
        </w:rPr>
        <w:t xml:space="preserve"> רְאֵֽה־עָנְיִ֥י וְחַלְּצֵ֑נִי כִּי־תֽ֝וֹרָתְךָ֗ לֹ֣א שָׁכָֽחְתִּי׃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154</w:t>
      </w:r>
      <w:r>
        <w:rPr>
          <w:rtl/>
          <w:cs/>
          <w:lang w:val="he_IL" w:bidi="he_IL"/>
        </w:rPr>
        <w:t xml:space="preserve"> רִיבָ֣ה רִ֭יבִי וּגְאָלֵ֑נִי לְאִמְרָתְךָ֥ 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155</w:t>
      </w:r>
      <w:r>
        <w:rPr>
          <w:rtl/>
          <w:cs/>
          <w:lang w:val="he_IL" w:bidi="he_IL"/>
        </w:rPr>
        <w:t xml:space="preserve"> רָח֣וֹק מֵרְשָׁעִ֣ים יְשׁוּעָ֑ה כִּֽי־חֻ֝קֶּיךָ לֹ֣א דָרָֽשׁוּ׃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156</w:t>
      </w:r>
      <w:r>
        <w:rPr>
          <w:rtl/>
          <w:cs/>
          <w:lang w:val="he_IL" w:bidi="he_IL"/>
        </w:rPr>
        <w:t xml:space="preserve"> רַחֲמֶ֖יךָ רַבִּ֥ים ׀ יְהוָ֑ה כְּֽמִשְׁפָּטֶ֥יךָ 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157</w:t>
      </w:r>
      <w:r>
        <w:rPr>
          <w:rtl/>
          <w:cs/>
          <w:lang w:val="he_IL" w:bidi="he_IL"/>
        </w:rPr>
        <w:t xml:space="preserve"> רַ֭בִּים רֹדְפַ֣י וְצָרָ֑י מֵ֝עֵדְוֺתֶ֗יךָ לֹ֣א נָטִֽיתִי׃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158</w:t>
      </w:r>
      <w:r>
        <w:rPr>
          <w:rtl/>
          <w:cs/>
          <w:lang w:val="he_IL" w:bidi="he_IL"/>
        </w:rPr>
        <w:t xml:space="preserve"> רָאִ֣יתִי בֹ֭גְדִים וָֽאֶתְקוֹטָ֑טָה אֲשֶׁ֥ר אִ֝מְרָתְךָ֗ לֹ֣א שָׁמָֽרוּ׃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159</w:t>
      </w:r>
      <w:r>
        <w:rPr>
          <w:rtl/>
          <w:cs/>
          <w:lang w:val="he_IL" w:bidi="he_IL"/>
        </w:rPr>
        <w:t xml:space="preserve"> רְ֭אֵה כִּי־פִקּוּדֶ֣יךָ אָהָ֑בְתִּי יְ֝הוָ֗ה כְּֽחַסְדְּךָ֥ חַיֵּֽנִי׃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160</w:t>
      </w:r>
      <w:r>
        <w:rPr>
          <w:rtl/>
          <w:cs/>
          <w:lang w:val="he_IL" w:bidi="he_IL"/>
        </w:rPr>
        <w:t xml:space="preserve"> רֹאשׁ־דְּבָרְךָ֥ אֱמֶ֑ת וּ֝לְעוֹלָ֗ם כָּל־מִשְׁפַּ֥ט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161</w:t>
      </w:r>
      <w:r>
        <w:rPr>
          <w:rtl/>
          <w:cs/>
          <w:lang w:val="he_IL" w:bidi="he_IL"/>
        </w:rPr>
        <w:t xml:space="preserve"> שָׂ֭רִים רְדָפ֣וּנִי חִנָּ֑ם ומדבריך פָּחַ֥ד לִבִּֽי׃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162</w:t>
      </w:r>
      <w:r>
        <w:rPr>
          <w:rtl/>
          <w:cs/>
          <w:lang w:val="he_IL" w:bidi="he_IL"/>
        </w:rPr>
        <w:t xml:space="preserve"> שָׂ֣שׂ אָ֭נֹכִֽי עַל־אִמְרָתֶ֑ךָ כְּ֝מוֹצֵ֗א שָׁלָ֥ל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163</w:t>
      </w:r>
      <w:r>
        <w:rPr>
          <w:rtl/>
          <w:cs/>
          <w:lang w:val="he_IL" w:bidi="he_IL"/>
        </w:rPr>
        <w:t xml:space="preserve"> שֶׁ֣קֶר שָׂ֭נֵאתִי וַאֲתַעֵ֑בָה תּוֹרָתְךָ֥ אָהָֽבְתִּי׃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164</w:t>
      </w:r>
      <w:r>
        <w:rPr>
          <w:rtl/>
          <w:cs/>
          <w:lang w:val="he_IL" w:bidi="he_IL"/>
        </w:rPr>
        <w:t xml:space="preserve"> שֶׁ֣בַע בַּ֭יּוֹם הִלַּלְתִּ֑יךָ עַ֝֗ל מִשְׁפְּטֵ֥י צִדְקֶֽךָ׃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165</w:t>
      </w:r>
      <w:r>
        <w:rPr>
          <w:rtl/>
          <w:cs/>
          <w:lang w:val="he_IL" w:bidi="he_IL"/>
        </w:rPr>
        <w:t xml:space="preserve"> שָׁל֣וֹם רָ֭ב לְאֹהֲבֵ֣י תוֹרָתֶ֑ךָ וְאֵֽין־לָ֥מוֹ מִכְשֽׁוֹל׃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166</w:t>
      </w:r>
      <w:r>
        <w:rPr>
          <w:rtl/>
          <w:cs/>
          <w:lang w:val="he_IL" w:bidi="he_IL"/>
        </w:rPr>
        <w:t xml:space="preserve"> שִׂבַּ֣רְתִּי לִֽישׁוּעָתְךָ֣ יְהוָ֑ה וּֽמִצְוֺתֶ֥יךָ עָשִֽׂיתִי׃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167</w:t>
      </w:r>
      <w:r>
        <w:rPr>
          <w:rtl/>
          <w:cs/>
          <w:lang w:val="he_IL" w:bidi="he_IL"/>
        </w:rPr>
        <w:t xml:space="preserve"> שָֽׁמְרָ֣ה נַ֭פְשִׁי עֵדֹתֶ֑יךָ וָאֹהֲבֵ֥ם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168</w:t>
      </w:r>
      <w:r>
        <w:rPr>
          <w:rtl/>
          <w:cs/>
          <w:lang w:val="he_IL" w:bidi="he_IL"/>
        </w:rPr>
        <w:t xml:space="preserve"> שָׁמַ֣רְתִּי פִ֭קּוּדֶיךָ וְעֵדֹתֶ֑יךָ כִּ֖י כָל־דְּרָכַ֣י נֶגְדֶּֽךָ׃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169</w:t>
      </w:r>
      <w:r>
        <w:rPr>
          <w:rtl/>
          <w:cs/>
          <w:lang w:val="he_IL" w:bidi="he_IL"/>
        </w:rPr>
        <w:t xml:space="preserve"> תִּקְרַ֤ב רִנָּתִ֣י לְפָנֶ֣יךָ יְהוָ֑ה כִּדְבָרְךָ֥ הֲבִינֵֽנִי׃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170</w:t>
      </w:r>
      <w:r>
        <w:rPr>
          <w:rtl/>
          <w:cs/>
          <w:lang w:val="he_IL" w:bidi="he_IL"/>
        </w:rPr>
        <w:t xml:space="preserve"> תָּב֣וֹא תְּחִנָּתִ֣י לְפָנֶ֑יךָ כְּ֝אִמְרָתְךָ֗ הַצִּילֵֽנִי׃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171</w:t>
      </w:r>
      <w:r>
        <w:rPr>
          <w:rtl/>
          <w:cs/>
          <w:lang w:val="he_IL" w:bidi="he_IL"/>
        </w:rPr>
        <w:t xml:space="preserve"> תַּבַּ֣עְנָה שְׂפָתַ֣י תְּהִלָּ֑ה כִּ֖י תְלַמְּדֵ֣נִי חֻקֶּֽיךָ׃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172</w:t>
      </w:r>
      <w:r>
        <w:rPr>
          <w:rtl/>
          <w:cs/>
          <w:lang w:val="he_IL" w:bidi="he_IL"/>
        </w:rPr>
        <w:t xml:space="preserve"> תַּ֣עַן לְ֭שׁוֹנִי אִמְרָתֶ֑ךָ כִּ֖י כָל־מִצְוֺתֶ֣יךָ צֶּֽדֶק׃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173</w:t>
      </w:r>
      <w:r>
        <w:rPr>
          <w:rtl/>
          <w:cs/>
          <w:lang w:val="he_IL" w:bidi="he_IL"/>
        </w:rPr>
        <w:t xml:space="preserve"> תְּהִֽי־יָדְךָ֥ לְעָזְרֵ֑נִי כִּ֖י פִקּוּדֶ֣יךָ בָחָֽרְתִּי׃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174</w:t>
      </w:r>
      <w:r>
        <w:rPr>
          <w:rtl/>
          <w:cs/>
          <w:lang w:val="he_IL" w:bidi="he_IL"/>
        </w:rPr>
        <w:t xml:space="preserve"> תָּאַ֣בְתִּי לִֽישׁוּעָתְךָ֣ יְהוָ֑ה וְ֝תֽוֹרָתְךָ֗ שַׁעֲשֻׁעָֽי׃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175</w:t>
      </w:r>
      <w:r>
        <w:rPr>
          <w:rtl/>
          <w:cs/>
          <w:lang w:val="he_IL" w:bidi="he_IL"/>
        </w:rPr>
        <w:t xml:space="preserve"> תְּֽחִי־נַ֭פְשִׁי וּֽתְהַֽלְלֶ֑ךָּ וּֽמִשְׁפָּטֶ֥ךָ יַעֲזְרֻֽנִי׃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176</w:t>
      </w:r>
      <w:r>
        <w:rPr>
          <w:rtl/>
          <w:cs/>
          <w:lang w:val="he_IL" w:bidi="he_IL"/>
        </w:rPr>
        <w:t xml:space="preserve"> תָּעִ֗יתִי כְּשֶׂ֣ה אֹ֭בֵד בַּקֵּ֣שׁ עַבְדֶּ֑ךָ כִּ֥י מִ֝צְוֺתֶ֗יךָ לֹ֣א שָׁכָֽחְתִּי׃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אֶל־יְ֭הוָה בַּצָּרָ֣תָה לִּ֑י קָ֝רָ֗אתִי וַֽיַּעֲנֵֽנִי׃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יְֽהוָ֗ה הַצִּ֣ילָה נַ֭פְשִׁי מִשְּׂפַת־שֶׁ֑קֶר מִלָּשׁ֥וֹן רְמִיָּֽה׃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מַה־יִּתֵּ֣ן לְ֭ךָ וּמַה־יֹּסִ֥יף לָ֗ךְ לָשׁ֥וֹן רְמִיָּֽה׃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חִצֵּ֣י גִבּ֣וֹר שְׁנוּנִ֑ים עִ֝֗ם גַּחֲלֵ֥י רְתָמִֽים׃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אֽוֹיָה־לִ֭י כִּי־גַ֣רְתִּי מֶ֑שֶׁךְ שָׁ֝כַ֗נְתִּי עִֽם־אָהֳלֵ֥י קֵדָֽר׃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רַ֭בַּת שָֽׁכְנָה־לָּ֣הּ נַפְשִׁ֑י עִ֝֗ם שׂוֹנֵ֥א שָׁלֽוֹם׃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אֲֽנִי־שָׁ֭לוֹם וְכִ֣י אֲדַבֵּ֑ר הֵ֝֗מָּה לַמִּלְחָמָֽה׃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לַֽמַּ֫עֲל֥וֹת אֶשָּׂ֣א עֵ֭ינַי אֶל־הֶהָרִ֑ים מֵ֝אַ֗יִן יָבֹ֥א עֶזְרִֽי׃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עֶ֭זְרִי מֵעִ֣ם יְהוָ֑ה עֹ֝שֵׂ֗ה שָׁמַ֥יִם וָאָֽרֶץ׃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אַל־יִתֵּ֣ן לַמּ֣וֹט רַגְלֶ֑ךָ אַל־יָ֝נ֗וּם שֹֽׁמְרֶֽךָ׃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הִנֵּ֣ה לֹֽא־יָ֭נוּם וְלֹ֣א יִישָׁ֑ן שׁ֝וֹמֵ֗ר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יְהוָ֥ה שֹׁמְרֶ֑ךָ יְהוָ֥ה צִ֝לְּךָ֗ עַל־יַ֥ד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יוֹמָ֗ם הַשֶּׁ֥מֶשׁ לֹֽא־יַכֶּ֗כָּה וְיָרֵ֥חַ בַּלָּֽיְלָה׃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יְֽהוָ֗ה יִשְׁמָרְךָ֥ מִכָּל־רָ֑ע יִ֝שְׁמֹ֗ר אֶת־נַפְשֶֽׁךָ׃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יְֽהוָ֗ה יִשְׁמָר־צֵאתְךָ֥ וּבוֹאֶ֑ךָ מֵֽ֝עַתָּ֗ה וְעַד־עוֹלָֽם׃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הַֽמַּעֲל֗וֹת לְדָ֫וִ֥ד שָׂ֭מַחְתִּי בְּאֹמְרִ֣ים לִ֑י בֵּ֖ית יְהוָ֣ה נֵלֵֽךְ׃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עֹ֭מְדוֹת הָי֣וּ רַגְלֵ֑ינוּ בִּ֝שְׁעָרַ֗יִךְ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יְרוּשָׁלִַ֥ם הַבְּנוּיָ֑ה כְּ֝עִ֗יר שֶׁחֻבְּרָה־לָּ֥הּ יַחְדָּֽו׃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שֶׁשָּׁ֨ם עָל֪וּ שְׁבָטִ֡ים שִׁבְטֵי־יָ֭הּ עֵד֣וּת לְיִשְׂרָאֵ֑ל לְ֝הֹד֗וֹת לְשֵׁ֣ם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שָׁ֨מָּה ׀ יָשְׁב֣וּ כִסְא֣וֹת לְמִשְׁפָּ֑ט כִּ֝סְא֗וֹת לְבֵ֣ית דָּוִֽיד׃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שַׁ֭אֲלוּ שְׁל֣וֹם יְרוּשָׁלִָ֑ם יִ֝שְׁלָ֗יוּ אֹהֲבָֽיִךְ׃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יְהִֽי־שָׁל֥וֹם בְּחֵילֵ֑ךְ שַׁ֝לְוָ֗ה בְּאַרְמְנוֹתָֽיִךְ׃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לְ֭מַעַן אַחַ֣י וְרֵעָ֑י אֲדַבְּרָה־נָּ֖א שָׁל֣וֹם 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לְ֭מַעַן בֵּית־יְהוָ֣ה אֱלֹהֵ֑ינוּ אֲבַקְשָׁ֖ה ט֣וֹב לָֽךְ׃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אֵ֭לֶיךָ נָשָׂ֣אתִי אֶת־עֵינַ֑י הַ֝יֹּשְׁבִ֗י בַּשָּׁמָֽיִם׃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הִנֵּ֨ה כְעֵינֵ֪י עֲבָדִ֡ים אֶל־יַ֤ד אֲֽדוֹנֵיהֶ֗ם כְּעֵינֵ֣י שִׁפְחָה֮ אֶל־יַ֪ד גְּבִ֫רְתָּ֥הּ כֵּ֣ן עֵ֭ינֵינוּ אֶל־יְהוָ֣ה אֱלֹהֵ֑ינוּ עַ֝֗ד שֶׁיְּחָנֵּֽנוּ׃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חָנֵּ֣נוּ יְהוָ֣ה חָנֵּ֑נוּ כִּֽי־רַ֝֗ב שָׂבַ֥עְנוּ בֽוּז׃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רַבַּת֮ שָֽׂבְעָה־לָּ֪הּ נַ֫פְשֵׁ֥נוּ הַלַּ֥עַג הַשַּׁאֲנַנִּ֑ים הַ֝בּ֗וּז לִגְאֵ֥יוֹנִֽים׃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הַֽמַּעֲל֗וֹת לְדָ֫וִ֥ד לוּלֵ֣י יְ֭הוָה שֶׁהָ֣יָה לָ֑נוּ יֹֽאמַר־נָ֝א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לוּלֵ֣י יְ֭הוָה שֶׁהָ֣יָה לָ֑נוּ בְּק֖וּם עָלֵ֣ינוּ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אֲ֭זַי חַיִּ֣ים בְּלָע֑וּנוּ בַּחֲר֖וֹת אַפָּ֣ם בָּֽנוּ׃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אֲ֭זַי הַמַּ֣יִם שְׁטָפ֑וּנוּ נַ֗֜חְלָה עָבַ֥ר עַל־נַפְשֵֽׁנוּ׃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אֲ֭זַי עָבַ֣ר עַל־נַפְשֵׁ֑נוּ הַ֝מַּ֗יִם הַזֵּֽידוֹנִֽים׃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בָּר֥וּךְ יְהוָ֑ה שֶׁלֹּ֥א נְתָנָ֥נוּ טֶ֝֗רֶף לְשִׁנֵּיהֶֽם׃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נַפְשֵׁ֗נוּ כְּצִפּ֥וֹר נִמְלְטָה֮ מִפַּ֪ח י֫וֹקְשִׁ֥ים הַפַּ֥ח נִשְׁבָּ֗ר וַאֲנַ֥חְנוּ נִמְלָֽטְנוּ׃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עֶ֭זְרֵנוּ בְּשֵׁ֣ם יְהוָ֑ה עֹ֝שֵׂ֗ה שָׁמַ֥יִם וָאָֽרֶץ׃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הַבֹּטְחִ֥ים בַּיהוָ֑ה כְּֽהַר־צִיּ֥וֹן לֹא־יִ֝מּ֗וֹט לְעוֹלָ֥ם יֵשֵֽׁב׃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יְֽרוּשָׁלִַ֗ם הָרִים֮ סָבִ֪יב לָ֥הּ וַ֭יהוָה סָבִ֣יב לְעַמּ֑וֹ מֵ֝עַתָּ֗ה וְעַד־עוֹלָֽם׃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לֹ֪א יָנ֡וּחַ שֵׁ֤בֶט הָרֶ֗שַׁע עַל֮ גּוֹרַ֪ל הַֽצַּדִּ֫יקִ֥ים לְמַ֡עַן לֹא־יִשְׁלְח֖וּ הַצַּדִּיקִ֨ים בְּעַוְלָ֬תָה יְדֵיהֶֽם׃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הֵיטִ֣יבָה יְ֭הוָה לַטּוֹבִ֑ים וְ֝לִֽישָׁרִ֗ים בְּלִבּוֹתָֽם׃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וְהַמַּטִּ֤ים עַֽקַלְקַלּוֹתָ֗ם יוֹלִיכֵ֣ם יְ֭הוָה אֶת־פֹּעֲלֵ֣י הָאָ֑וֶן שָׁ֝ל֗וֹם עַל־יִשְׂרָאֵֽל׃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בְּשׁ֣וּב יְ֭הוָה אֶת־שִׁיבַ֣ת צִיּ֑וֹן הָ֝יִ֗ינוּ כְּחֹלְמִֽים׃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אָ֤ז יִמָּלֵ֪א שְׂח֡וֹק פִּינוּ֮ וּלְשׁוֹנֵ֪נוּ רִ֫נָּ֥ה אָ֭ז יֹאמְר֣וּ בַגּוֹיִ֑ם הִגְדִּ֥יל יְ֝הוָ֗ה לַעֲשׂ֥וֹת עִם־אֵֽלֶּה׃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הִגְדִּ֣יל יְ֭הוָה לַעֲשׂ֥וֹת עִמָּ֗נוּ הָיִ֥ינוּ שְׂמֵחִֽים׃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שׁוּבָ֣ה יְ֭הוָה אֶת־שבותנו כַּאֲפִיקִ֥ים בַּנֶּֽגֶב׃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הַזֹּרְעִ֥ים בְּדִמְעָ֗ה בְּרִנָּ֥ה יִקְצֹֽרוּ׃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הָ֘ל֤וֹךְ יֵלֵ֨ךְ ׀ וּבָכֹה֮ נֹשֵׂ֪א מֶֽשֶׁךְ־הַ֫זָּ֥רַע בֹּֽ֬א־יָב֥וֹא בְרִנָּ֑ה נֹ֝שֵׂ֗א אֲלֻמֹּתָֽיו׃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הַֽמַּֽעֲל֗וֹת לִשְׁלֹ֫מֹ֥ה אִם־יְהוָ֤ה ׀ לֹא־יִבְנֶ֬ה בַ֗יִת שָׁ֤וְא ׀ עָמְל֣וּ בוֹנָ֣יו בּ֑וֹ אִם־יְהוָ֥ה לֹֽא־יִשְׁמָר־עִ֝֗יר שָׁ֤וְא ׀ שָׁקַ֬ד שׁוֹמֵֽר׃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שָׁ֤וְא לָכֶ֨ם ׀ מַשְׁכִּ֪ימֵי ק֡וּם מְאַֽחֲרֵי־שֶׁ֗בֶת אֹ֭כְלֵי לֶ֣חֶם הָעֲצָבִ֑ים כֵּ֤ן יִתֵּ֖ן לִֽידִיד֣וֹ שֵׁנָֽא׃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הִנֵּ֤ה נַחֲלַ֣ת יְהוָ֣ה בָּנִ֑ים שָׂ֝כָ֗ר פְּרִ֣י הַבָּֽטֶן׃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כְּחִצִּ֥ים בְּיַד־גִּבּ֑וֹר כֵּ֝֗ן בְּנֵ֣י הַנְּעוּרִֽים׃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אַשְׁרֵ֤י הַגֶּ֗בֶר אֲשֶׁ֤ר מִלֵּ֥א אֶת־אַשְׁפָּת֗וֹ מֵ֫הֶ֥ם לֹֽא־יֵבֹ֑שׁוּ כִּֽי־יְדַבְּר֖וּ אֶת־אוֹיְבִ֣ים בַּשָּֽׁעַר׃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אַ֭שְׁרֵי כָּל־יְרֵ֣א יְהוָ֑ה הַ֝הֹלֵ֗ךְ בִּדְרָכָֽיו׃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יְגִ֣יעַ כַּ֭פֶּיךָ כִּ֣י תֹאכֵ֑ל אַ֝שְׁרֶ֗יךָ וְט֣וֹב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אֶשְׁתְּךָ֤ ׀ כְּגֶ֥פֶן פֹּרִיָּה֮ בְּיַרְכְּתֵ֪י בֵ֫יתֶ֥ךָ בָּ֭נֶיךָ כִּשְׁתִלֵ֣י זֵיתִ֑ים סָ֝בִ֗יב לְשֻׁלְחָנֶֽךָ׃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הִנֵּ֣ה כִי־כֵ֭ן יְבֹ֥רַךְ גָּ֗בֶר יְרֵ֣א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יְבָרֶכְךָ֥ יְהוָ֗ה מִצִּ֫יּ֥וֹן וּ֭רְאֵה בְּט֣וּב יְרוּשָׁלִָ֑ם כֹּ֝֗ל יְמֵ֣י חַיֶּֽיךָ׃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וּרְאֵֽה־בָנִ֥ים לְבָנֶ֑יךָ שָׁ֝ל֗וֹם עַל־יִשְׂרָאֵֽל׃</w:t>
      </w:r>
    </w:p>
    <w:p>
      <w:pPr>
        <w:pStyle w:val="Heading2"/>
        <w:bidi/>
      </w:pPr>
      <w:r>
        <w:rPr>
          <w:rtl/>
          <w:cs/>
          <w:lang w:val="he_IL" w:bidi="he_IL"/>
        </w:rPr>
        <w:t>Psalms 129:1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רַ֭בַּת צְרָר֣וּנִי מִנְּעוּרַ֑י יֹֽאמַר־נָ֝א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רַ֭בַּת צְרָר֣וּנִי מִנְּעוּרָ֑י גַּ֝ם לֹא־יָ֥כְלוּ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עַל־גַּ֭בִּי חָרְשׁ֣וּ חֹרְשִׁ֑ים הֶ֝אֱרִ֗יכוּ למענותם׃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יְהוָ֥ה צַדִּ֑יק קִ֝צֵּ֗ץ עֲב֣וֹת רְשָׁעִֽים׃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יֵ֭בֹשׁוּ וְיִסֹּ֣גוּ אָח֑וֹר כֹּ֝֗ל שֹׂנְאֵ֥י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יִ֭הְיוּ כַּחֲצִ֣יר גַּגּ֑וֹת שֶׁקַּדְמַ֖ת שָׁלַ֣ף יָבֵֽשׁ׃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שֶׁלֹּ֤א מִלֵּ֖א כַפּ֥וֹ קוֹצֵ֗ר וְחִצְנ֥וֹ מְעַמֵּֽר׃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וְלֹ֤א אָֽמְר֨וּ ׀ הָעֹבְרִ֗ים בִּרְכַּֽת־יְהוָ֥ה אֲלֵיכֶ֑ם בֵּרַ֥כְנוּ אֶ֝תְכֶ֗ם בְּשֵׁ֣ם יְהוָֽה׃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הַֽמַּעֲל֑וֹת מִמַּעֲמַקִּ֖ים קְרָאתִ֣יךָ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אֲדֹנָי֮ שִׁמְעָ֪ה בְק֫וֹלִ֥י תִּהְיֶ֣ינָה אָ֭זְנֶיךָ קַשֻּׁב֑וֹת לְ֝ק֗וֹל תַּחֲנוּנָֽי׃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אִם־עֲוֺנ֥וֹת תִּשְׁמָר־יָ֑הּ אֲ֝דֹנָ֗י מִ֣י יַעֲמֹֽד׃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כִּֽי־עִמְּךָ֥ הַסְּלִיחָ֑ה לְ֝מַ֗עַן תִּוָּרֵֽא׃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קִוִּ֣יתִי יְ֭הוָה קִוְּתָ֣ה נַפְשִׁ֑י וְֽלִדְבָר֥וֹ הוֹחָֽלְתִּי׃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נַפְשִׁ֥י לַֽאדֹנָ֑י מִשֹּׁמְרִ֥ים לַ֝בֹּ֗קֶר שֹׁמְרִ֥ים לַבֹּֽקֶר׃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יַחֵ֥ל יִשְׂרָאֵ֗ל אֶל־יְה֫וָה כִּֽי־עִם־יְהוָ֥ה הַחֶ֑סֶד וְהַרְבֵּ֖ה עִמּ֣וֹ פְדֽוּת׃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וְ֭הוּא יִפְדֶּ֣ה אֶת־יִשְׂרָאֵ֑ל מִ֝כֹּ֗ל עֲוֺנֹתָֽיו׃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הַֽמַּֽעֲל֗וֹת לְדָ֫וִ֥ד יְהוָ֤ה ׀ לֹא־גָבַ֣הּ לִ֭בִּי וְלֹא־רָמ֣וּ עֵינַ֑י וְלֹֽא־הִלַּ֓כְתִּי ׀ בִּגְדֹל֖וֹת וּבְנִפְלָא֣וֹת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אִם־לֹ֤א שִׁוִּ֨יתִי ׀ וְדוֹמַ֗מְתִּי נַ֫פְשִׁ֥י כְּ֭גָמֻל עֲלֵ֣י אִמּ֑וֹ כַּגָּמֻ֖ל עָלַ֣י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יַחֵ֣ל יִ֭שְׂרָאֵל אֶל־יְהוָ֑ה מֵֽ֝עַתָּ֗ה וְעַד־עוֹלָֽם׃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זְכוֹר־יְהוָ֥ה לְדָוִ֑ד אֵ֝ת כָּל־עֻנּוֹתֽוֹ׃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אֲשֶׁ֣ר נִ֭שְׁבַּע לַיהוָ֑ה נָ֝דַ֗ר לַאֲבִ֥יר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אִם־אָ֭בֹא בְּאֹ֣הֶל בֵּיתִ֑י אִם־אֶ֝עֱלֶ֗ה עַל־עֶ֥רֶשׂ יְצוּעָֽי׃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אִם־אֶתֵּ֣ן שְׁנַ֣ת לְעֵינָ֑י לְֽעַפְעַפַּ֥י תְּנוּמָֽה׃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עַד־אֶמְצָ֣א מָ֭קוֹם לַיהוָ֑ה מִ֝שְׁכָּנ֗וֹת לַאֲבִ֥יר 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הִנֵּֽה־שְׁמַֽעֲנ֥וּהָ בְאֶפְרָ֑תָה מְ֝צָאנ֗וּהָ בִּשְׂדֵי־יָֽעַר׃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נָב֥וֹאָה לְמִשְׁכְּנוֹתָ֑יו נִ֝שְׁתַּחֲוֶ֗ה לַהֲדֹ֥ם רַגְלָֽיו׃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קוּמָ֣ה יְ֭הוָה לִמְנוּחָתֶ֑ךָ אַ֝תָּ֗ה וַאֲר֥וֹן עֻזֶּֽךָ׃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כֹּהֲנֶ֥יךָ יִלְבְּשׁוּ־צֶ֑דֶק וַחֲסִידֶ֥יךָ יְרַנֵּֽנוּ׃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בַּ֭עֲבוּר דָּוִ֣ד עַבְדֶּ֑ךָ אַל־תָּ֝שֵׁ֗ב פְּנֵ֣י מְשִׁיחֶֽךָ׃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נִשְׁבַּֽע־יְהוָ֨ה ׀ לְדָוִ֡ד אֱמֶת֮ לֹֽא־יָשׁ֪וּב מִ֫מֶּ֥נָּה מִפְּרִ֥י בִטְנְךָ֑ אָ֝שִׁ֗ית לְכִסֵּא־לָֽךְ׃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אִֽם־יִשְׁמְר֬וּ בָנֶ֨יךָ ׀ בְּרִיתִי֮ וְעֵדֹתִ֥י ז֗וֹ אֲלַ֫מְּדֵ֥ם גַּם־בְּנֵיהֶ֥ם עֲדֵי־עַ֑ד יֵ֝שְׁב֗וּ לְכִסֵּא־לָֽךְ׃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כִּֽי־בָחַ֣ר יְהוָ֣ה בְּצִיּ֑וֹן אִ֝וָּ֗הּ לְמוֹשָׁ֥ב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זֹאת־מְנוּחָתִ֥י עֲדֵי־עַ֑ד פֹּֽה־אֵ֝שֵׁ֗ב כִּ֣י אִוִּתִֽיהָ׃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צֵ֭ידָהּ בָּרֵ֣ךְ אֲבָרֵ֑ךְ אֶ֝בְיוֹנֶ֗יהָ אַשְׂבִּ֥יעַֽ 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וְֽ֭כֹהֲנֶיהָ אַלְבִּ֣ישׁ יֶ֑שַׁע וַ֝חֲסִידֶ֗יהָ רַנֵּ֥ן יְרַנֵּֽנוּ׃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שָׁ֤ם אַצְמִ֣יחַ קֶ֣רֶן לְדָוִ֑ד עָרַ֥כְתִּי נֵ֝֗ר לִמְשִׁיחִֽי׃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א֭וֹיְבָיו אַלְבִּ֣ישׁ בֹּ֑שֶׁת וְ֝עָלָ֗יו יָצִ֥יץ נִזְרֽוֹ׃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שִׁ֥יר הַֽמַּעֲל֗וֹת לְדָ֫וִ֥ד הִנֵּ֣ה מַה־טּ֭וֹב וּמַה־נָּעִ֑ים שֶׁ֖בֶת אַחִ֣ים גַּם־יָֽחַד׃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כַּשֶּׁ֤מֶן הַטּ֨וֹב ׀ עַל־הָרֹ֗אשׁ יֹרֵ֗ד עַֽל־הַזָּקָ֥ן זְקַֽן־אַהֲרֹ֑ן שֶׁ֝יֹּרֵ֗ד עַל־פִּ֥י מִדּוֹתָֽיו׃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כְּטַל־חֶרְמ֗וֹן שֶׁיֹּרֵד֮ עַל־הַרְרֵ֪י צִ֫יּ֥וֹן כִּ֤י שָׁ֨ם ׀ צִוָּ֣ה יְ֭הוָה אֶת־הַבְּרָכָ֑ה חַ֝יִּ֗ים עַד־הָעוֹלָֽם׃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שִׁ֗יר הַֽמַּ֫עֲל֥וֹת הִנֵּ֤ה ׀ בָּרֲכ֣וּ אֶת־יְ֭הוָה כָּל־עַבְדֵ֣י יְהוָ֑ה הָעֹמְדִ֥ים בְּבֵית־יְ֝הוָ֗ה בַּלֵּילֽוֹת׃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שְׂאֽוּ־יְדֵכֶ֥ם קֹ֑דֶשׁ וּ֝בָרֲכוּ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יְבָרֶכְךָ֣ יְ֭הוָה מִצִּיּ֑וֹן עֹ֝שֵׂ֗ה שָׁמַ֥יִם וָאָֽרֶץ׃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הַֽ֭לְלוּ אֶת־שֵׁ֣ם יְהוָ֑ה הַֽ֝לְלוּ עַבְדֵ֥י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שֶׁ֣֭עֹֽמְדִים בְּבֵ֣ית יְהוָ֑ה בְּ֝חַצְר֗וֹת בֵּ֣ית אֱלֹהֵֽינוּ׃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הַֽ֭לְלוּ־יָהּ כִּי־ט֣וֹב יְהוָ֑ה זַמְּר֥וּ לִ֝שְׁמ֗וֹ כִּ֣י נָעִֽים׃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כִּֽי־יַעֲקֹ֗ב בָּחַ֣ר ל֣וֹ יָ֑הּ יִ֝שְׂרָאֵ֗ל לִסְגֻלָּתֽוֹ׃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כִּ֤י אֲנִ֣י יָ֭דַעְתִּי כִּי־גָד֣וֹל יְהוָ֑ה וַ֝אֲדֹנֵ֗ינוּ מִכָּל־אֱלֹהִֽים׃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כֹּ֤ל אֲשֶׁר־חָפֵ֥ץ יְהוָ֗ה עָ֫שָׂ֥ה בַּשָּׁמַ֥יִם וּבָאָ֑רֶץ בַּ֝יַּמִּ֗ים וְכָל־תְּהוֹמֽוֹת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מַֽעֲלֶ֣ה נְשִׂאִים֮ מִקְצֵ֪ה הָ֫אָ֥רֶץ בְּרָקִ֣ים לַמָּטָ֣ר עָשָׂ֑ה מֽוֹצֵא־ר֝וּחַ מֵאֽוֹצְרוֹתָֽיו׃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שֶֽׁ֭הִכָּה בְּכוֹרֵ֣י מִצְרָ֑יִם מֵ֝אָדָ֗ם עַד־בְּהֵמָֽה׃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שָׁלַ֤ח ׀ אֹת֣וֹת וּ֭מֹפְתִים בְּתוֹכֵ֣כִי מִצְרָ֑יִם בְּ֝פַרְעֹ֗ה וּבְכָל־עֲבָדָֽיו׃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שֶֽׁ֭הִכָּה גּוֹיִ֣ם רַבִּ֑ים וְ֝הָרַ֗ג מְלָכִ֥ים עֲצוּמִֽים׃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לְסִיח֤וֹן ׀ מֶ֤לֶךְ הָאֱמֹרִ֗י וּ֭לְעוֹג מֶ֣לֶךְ הַבָּשָׁ֑ן וּ֝לְכֹ֗ל מַמְלְכ֥וֹת כְּנָֽעַן׃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וְנָתַ֣ן אַרְצָ֣ם נַחֲלָ֑ה נַ֝חֲלָ֗ה לְיִשְׂרָאֵ֥ל עַמּֽוֹ׃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יְ֭הוָה שִׁמְךָ֣ לְעוֹלָ֑ם יְ֝הוָ֗ה זִכְרְךָ֥ לְדֹר־וָדֹֽר׃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כִּֽי־יָדִ֣ין יְהוָ֣ה עַמּ֑וֹ וְעַל־עֲ֝בָדָ֗יו יִתְנֶחָֽם׃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עֲצַבֵּ֣י הַ֭גּוֹיִם כֶּ֣סֶף וְזָהָ֑ב מַ֝עֲשֵׂ֗ה יְדֵ֣י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פֶּֽה־לָ֭הֶם וְלֹ֣א יְדַבֵּ֑רוּ עֵינַ֥יִם לָ֝הֶ֗ם וְלֹ֣א יִרְאֽוּ׃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אָזְנַ֣יִם לָ֭הֶם וְלֹ֣א יַאֲזִ֑ינוּ אַ֝֗ף אֵין־יֶשׁ־ר֥וּחַ בְּפִיהֶֽם׃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כְּ֭מוֹהֶם יִהְי֣וּ עֹשֵׂיהֶ֑ם כֹּ֭ל אֲשֶׁר־בֹּטֵ֣חַ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בֵּ֣ית יִ֭שְׂרָאֵל בָּרֲכ֣וּ אֶת־יְהוָ֑ה בֵּ֥ית אַ֝הֲרֹ֗ן בָּרֲכ֥וּ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בֵּ֣ית הַ֭לֵּוִי בָּרֲכ֣וּ אֶת־יְהוָ֑ה יִֽרְאֵ֥י יְ֝הוָ֗ה בָּרֲכ֥וּ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בָּ֘ר֤וּךְ יְהוָ֨ה ׀ מִצִּיּ֗וֹן שֹׁ֘כֵ֤ן יְֽרוּשָׁלִָ֗ם הַֽלְלוּ־יָֽהּ 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הוֹד֣וּ לַיהוָ֣ה כִּי־ט֑וֹב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ה֭וֹדוּ לֵֽאלֹהֵ֣י הָאֱלֹהִ֑ים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ה֭וֹדוּ לַאֲדֹנֵ֣י הָאֲדֹנִ֑ים כִּ֖י לְעֹלָ֣ם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לְעֹ֘שֵׂ֤ה נִפְלָא֣וֹת גְּדֹל֣וֹת לְבַדּ֑וֹ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לְעֹשֵׂ֣ה הַ֭שָּׁמַיִם בִּתְבוּנָ֑ה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לְרֹקַ֣ע הָ֭אָרֶץ עַל־הַמָּ֑יִם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לְ֭עֹשֵׂה אוֹרִ֣ים גְּדֹלִ֑ים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אֶת־הַ֭שֶּׁמֶשׁ לְמֶמְשֶׁ֣לֶת בַּיּ֑וֹם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אֶת־הַיָּרֵ֣חַ וְ֭כוֹכָבִים לְמֶמְשְׁל֣וֹת בַּלָּ֑יְלָה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לְמַכֵּ֣ה מִ֭צְרַיִם בִּבְכוֹרֵיהֶ֑ם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וַיּוֹצֵ֣א יִ֭שְׂרָאֵל מִתּוֹכָ֑ם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בְּיָ֣ד חֲ֭זָקָה וּבִזְר֣וֹעַ נְטוּיָ֑ה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לְגֹזֵ֣ר יַם־ס֭וּף לִגְזָרִ֑ים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וְהֶעֱבִ֣יר יִשְׂרָאֵ֣ל בְּתוֹכ֑וֹ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וְנִ֘עֵ֤ר פַּרְעֹ֣ה וְחֵיל֣וֹ בְיַם־ס֑וּף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לְמוֹלִ֣יךְ עַ֭מּוֹ בַּמִּדְבָּ֑ר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לְ֭מַכֵּה מְלָכִ֣ים גְּדֹלִ֑ים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וַֽ֭יַּהֲרֹג מְלָכִ֣ים אַדִּירִ֑ים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לְ֭סִיחוֹן מֶ֣לֶךְ הָאֱמֹרִ֑י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וּ֭לְעוֹג מֶ֣לֶךְ הַבָּשָׁ֑ן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וְנָתַ֣ן אַרְצָ֣ם לְנַחֲלָ֑ה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נַ֭חֲלָה לְיִשְׂרָאֵ֣ל עַבְדּ֑וֹ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שֶׁ֭בְּשִׁפְלֵנוּ זָ֣כַר לָ֑נוּ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וַיִּפְרְקֵ֥נוּ מִצָּרֵ֑ינוּ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נֹתֵ֣ן לֶ֭חֶם לְכָל־בָּשָׂ֑ר כִּ֖י לְעוֹלָ֣ם 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ה֭וֹדוּ לְאֵ֣ל הַשָּׁמָ֑יִם כִּ֖י לְעוֹלָ֣ם חַסְדּֽוֹ׃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עַ֥ל נַהֲר֨וֹת ׀ בָּבֶ֗ל שָׁ֣ם יָ֭שַׁבְנוּ גַּם־בָּכִ֑ינוּ בְּ֝זָכְרֵ֗נוּ אֶת־צִיּֽוֹן׃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עַֽל־עֲרָבִ֥ים בְּתוֹכָ֑הּ תָּ֝לִ֗ינוּ כִּנֹּרוֹתֵֽינוּ׃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כִּ֤י שָׁ֨ם שְֽׁאֵל֪וּנוּ שׁוֹבֵ֡ינוּ דִּבְרֵי־שִׁ֭יר וְתוֹלָלֵ֣ינוּ שִׂמְחָ֑ה שִׁ֥ירוּ לָ֝֗נוּ מִשִּׁ֥יר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אֵ֗יךְ נָשִׁ֥יר אֶת־שִׁיר־יְהוָ֑ה עַ֝֗ל אַדְמַ֥ת נֵכָֽר׃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אִֽם־אֶשְׁכָּחֵ֥ךְ יְֽרוּשָׁלִָ֗ם תִּשְׁכַּ֥ח יְמִינִֽי׃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תִּדְבַּ֥ק־לְשׁוֹנִ֨י ׀ לְחִכִּי֮ אִם־לֹ֪א אֶ֫זְכְּרֵ֥כִי אִם־לֹ֣א אַ֭עֲלֶה אֶת־יְרוּשָׁלִַ֑ם עַ֝֗ל רֹ֣אשׁ שִׂמְחָתִֽי׃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זְכֹ֤ר יְהוָ֨ה ׀ לִבְנֵ֬י אֱד֗וֹם אֵת֮ י֤וֹם יְֽרוּשָׁ֫לִָ֥ם הָ֭אֹ֣מְרִים עָ֤רוּ ׀ עָ֑רוּ עַ֝֗ד הַיְס֥וֹד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בַּת־בָּבֶ֗ל הַשְּׁד֫וּדָ֥ה אַשְׁרֵ֥י שֶׁיְשַׁלֶּם־לָ֑ךְ אֶת־גְּ֝מוּלֵ֗ךְ שֶׁגָּמַ֥לְתְּ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אַשְׁרֵ֤י ׀ שֶׁיֹּאחֵ֓ז וְנִפֵּ֬ץ אֶֽת־עֹ֝לָלַ֗יִךְ אֶל־הַסָּֽלַע׃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אוֹדְךָ֥ בְכָל־לִבִּ֑י נֶ֖גֶד אֱלֹהִ֣ים אֲזַמְּרֶֽךָּ׃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אֶשְׁתַּחֲוֶ֨ה אֶל־הֵיכַ֪ל קָדְשְׁךָ֡ וְא֘וֹדֶ֤ה אֶת־שְׁמֶ֗ךָ עַל־חַסְדְּךָ֥ וְעַל־אֲמִתֶּ֑ךָ כִּֽי־הִגְדַּ֥לְתָּ עַל־כָּל־שִׁ֝מְךָ֗ אִמְרָתֶֽךָ׃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בְּי֣וֹם קָ֭רָֽאתִי וַֽתַּעֲנֵ֑נִי תַּרְהִבֵ֖נִי בְנַפְשִׁ֣י עֹֽז׃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יוֹד֣וּךָ יְ֭הוָה כָּל־מַלְכֵי־אָ֑רֶץ כִּ֥י שָׁ֝מְע֗וּ אִמְרֵי־פִֽיךָ׃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וְ֭יָשִׁירוּ בְּדַרְכֵ֣י יְהוָ֑ה כִּ֥י גָ֝ד֗וֹל כְּב֣וֹד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כִּי־רָ֣ם יְ֭הוָה וְשָׁפָ֣ל יִרְאֶ֑ה וְ֝גָבֹ֗הַּ מִמֶּרְחָ֥ק יְיֵדָֽע׃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אִם־אֵלֵ֤ךְ ׀ בְּקֶ֥רֶב צָרָ֗ה תְּחַ֫יֵּ֥נִי עַ֤ל אַ֣ף אֹ֭יְבַי תִּשְׁלַ֣ח יָדֶ֑ךָ וְת֖וֹשִׁיעֵ֣נִי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יְהוָה֮ יִגְמֹ֪ר בַּ֫עֲדִ֥י יְ֭הוָה חַסְדְּךָ֣ לְעוֹלָ֑ם מַעֲשֵׂ֖י יָדֶ֣יךָ אַל־תֶּֽרֶף׃</w:t>
      </w:r>
    </w:p>
    <w:p>
      <w:pPr>
        <w:pStyle w:val="Heading2"/>
        <w:bidi/>
      </w:pPr>
      <w:r>
        <w:rPr>
          <w:rtl/>
          <w:cs/>
          <w:lang w:val="he_IL" w:bidi="he_IL"/>
        </w:rPr>
        <w:t>Psalms 139:1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לַ֭מְנַצֵּחַ לְדָוִ֣ד מִזְמ֑וֹר יְהוָ֥ה חֲ֝קַרְתַּ֗נִי וַתֵּדָֽע׃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אַתָּ֣ה יָ֭דַעְתָּ שִׁבְתִּ֣י וְקוּמִ֑י בַּ֥נְתָּה לְ֝רֵעִ֗י מֵרָחֽוֹק׃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אָרְחִ֣י וְרִבְעִ֣י זֵרִ֑יתָ וְֽכָל־דְּרָכַ֥י הִסְכַּֽנְתָּה׃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אֵ֣ין מִ֭לָּה בִּלְשׁוֹנִ֑י הֵ֥ן יְ֝הוָ֗ה יָדַ֥עְתָּ כֻלָּֽהּ׃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אָח֣וֹר וָקֶ֣דֶם צַרְתָּ֑נִי וַתָּ֖שֶׁת עָלַ֣י כַּפֶּֽכָה׃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פלאיה דַ֣עַת מִמֶּ֑נִּי נִ֝שְׂגְּבָ֗ה לֹא־א֥וּכַֽל לָֽהּ׃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אָ֭נָ֥ה אֵלֵ֣ךְ מֵרוּחֶ֑ךָ וְ֝אָ֗נָה מִפָּנֶ֥יךָ אֶבְרָֽח׃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אִם־אֶסַּ֣ק שָׁ֭מַיִם שָׁ֣ם אָ֑תָּה וְאַצִּ֖יעָה שְּׁא֣וֹל הִנֶּֽךָּ׃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אֶשָּׂ֥א כַנְפֵי־שָׁ֑חַר אֶ֝שְׁכְּנָ֗ה בְּאַחֲרִ֥ית 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גַּם־שָׁ֭ם יָדְךָ֣ תַנְחֵ֑נִי וְֽתֹאחֲזֵ֥נִי יְמִינֶֽךָ׃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וָ֭אֹמַר אַךְ־חֹ֣שֶׁךְ יְשׁוּפֵ֑נִי וְ֝לַ֗יְלָה א֣וֹר בַּעֲדֵֽנִי׃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גַּם־חֹשֶׁךְ֮ לֹֽא־יַחְשִׁ֪יךְ מִ֫מֶּ֥ךָ וְ֭לַיְלָה כַּיּ֣וֹם יָאִ֑יר כַּ֝חֲשֵׁיכָ֗ה כָּאוֹרָֽה׃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כִּֽי־אַ֭תָּה קָנִ֣יתָ כִלְיֹתָ֑י תְּ֝סֻכֵּ֗נִי בְּבֶ֣טֶן אִמִּֽי׃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אֽוֹדְךָ֗ עַ֤ל כִּ֥י נוֹרָא֗וֹת נִ֫פְלֵ֥יתִי נִפְלָאִ֥ים מַעֲשֶׂ֑יךָ וְ֝נַפְשִׁ֗י יֹדַ֥עַת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לֹא־נִכְחַ֥ד עָצְמִ֗י מִ֫מֶּ֥ךָּ אֲשֶׁר־עֻשֵּׂ֥יתִי בַסֵּ֑תֶר רֻ֝קַּ֗מְתִּי בְּֽתַחְתִּיּ֥וֹת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גָּלְמִ֤י ׀ רָ֘א֤וּ עֵינֶ֗יךָ וְעַֽל־סִפְרְךָ֮ כֻּלָּ֪ם יִכָּ֫תֵ֥בוּ יָמִ֥ים יֻצָּ֑רוּ ולא אֶחָ֣ד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וְלִ֗י מַה־יָּקְר֣וּ רֵעֶ֣יךָ אֵ֑ל מֶ֥ה עָ֝צְמוּ רָאשֵׁיהֶֽם׃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אֶ֭סְפְּרֵם מֵח֣וֹל יִרְבּ֑וּן הֱ֝קִיצֹ֗תִי וְעוֹדִ֥י עִמָּֽךְ׃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אִם־תִּקְטֹ֖ל אֱל֥וֹהַּ ׀ רָשָׁ֑ע וְאַנְשֵׁ֥י דָ֝מִ֗ים ס֣וּרוּ מֶֽנִּי׃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אֲשֶׁ֣ר יֹ֭אמְרֻךָ לִמְזִמָּ֑ה נָשֻׂ֖א לַשָּׁ֣וְא עָרֶֽיךָ׃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הֲלֽוֹא־מְשַׂנְאֶ֖יךָ יְהוָ֥ה ׀ אֶשְׂנָ֑א וּ֝בִתְקוֹמְמֶ֗יךָ אֶתְקוֹטָֽט׃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תַּכְלִ֣ית שִׂנְאָ֣ה שְׂנֵאתִ֑ים לְ֝אוֹיְבִ֗ים הָ֣יוּ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חָקְרֵ֣נִי אֵ֭ל וְדַ֣ע לְבָבִ֑י בְּ֝חָנֵ֗נִי וְדַ֣ע שַׂרְעַפָּֽי׃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וּרְאֵ֗ה אִם־דֶּֽרֶךְ־ עֹ֥צֶב בִּ֑י וּ֝נְחֵ֗נִי בְּדֶ֣רֶךְ עוֹלָֽם׃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לַמְנַצֵּ֗חַ מִזְמ֥וֹר לְדָוִֽד׃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חַלְּצֵ֣נִי יְ֭הוָה מֵאָדָ֣ם רָ֑ע מֵאִ֖ישׁ חֲמָסִ֣ים תִּנְצְרֵֽנִי׃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אֲשֶׁ֤ר חָשְׁב֣וּ רָע֣וֹת בְּלֵ֑ב כָּל־י֝֗וֹם יָג֥וּרוּ מִלְחָמֽוֹת׃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שָֽׁנֲנ֣וּ לְשׁוֹנָם֮ כְּֽמוֹ־נָ֫חָ֥שׁ חֲמַ֥ת עַכְשׁ֑וּב תַּ֖חַת שְׂפָתֵ֣ימוֹ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שָׁמְרֵ֤נִי יְהוָ֨ה ׀ מִ֘ידֵ֤י רָשָׁ֗ע מֵאִ֣ישׁ חֲמָסִ֣ים תִּנְצְרֵ֑נִי אֲשֶׁ֥ר חָ֝שְׁב֗וּ לִדְח֥וֹת פְּעָמָֽי׃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טָֽמְנֽוּ־גֵאִ֨ים ׀ פַּ֡ח לִ֗י וַחֲבָלִ֗ים פָּ֣רְשׂוּ רֶ֭שֶׁת לְיַד־מַעְגָּ֑ל מֹקְשִׁ֖ים שָֽׁתוּ־לִ֣י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אָמַ֣רְתִּי לַ֭יהוָה אֵ֣לִי אָ֑תָּה הַאֲזִ֥ינָה יְ֝הוָ֗ה ק֣וֹל תַּחֲנוּנָֽי׃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יְהֹוִ֣ה אֲ֭דֹנָי עֹ֣ז יְשׁוּעָתִ֑י סַכֹּ֥תָה לְ֝רֹאשִׁ֗י בְּי֣וֹם נָֽשֶׁק׃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אַל־תִּתֵּ֣ן יְ֭הוָה מַאֲוַיֵּ֣י רָשָׁ֑ע זְמָמ֥וֹ אַל־תָּ֝פֵ֗ק יָר֥וּמוּ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רֹ֥אשׁ מְסִבָּ֑י עֲמַ֖ל שְׂפָתֵ֣ימוֹ יכסומו׃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ימיטו עֲלֵיהֶ֗ם גֶּֽחָ֫לִ֥ים בָּאֵ֥שׁ יַפִּלֵ֑ם בְּ֝מַהֲמֹר֗וֹת בַּֽל־יָקֽוּמוּ׃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אִ֥ישׁ לָשׁוֹן֮ בַּל־יִכּ֪וֹן בָּ֫אָ֥רֶץ אִישׁ־חָמָ֥ס רָ֑ע יְ֝צוּדֶ֗נּוּ לְמַדְחֵפֹֽת׃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ידעת כִּֽי־יַעֲשֶׂ֣ה יְ֭הוָה דִּ֣ין עָנִ֑י מִ֝שְׁפַּ֗ט אֶבְיֹנִֽים׃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אַ֣ךְ צַ֭דִּיקִים יוֹד֣וּ לִשְׁמֶ֑ךָ יֵשְׁב֥וּ יְ֝שָׁרִ֗ים אֶת־פָּנֶֽיךָ׃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לְדָ֫וִ֥ד יְהוָ֣ה קְ֭רָאתִיךָ ח֣וּשָׁה לִּ֑י הַאֲזִ֥ינָה ק֝וֹלִ֗י בְּקָרְאִי־לָֽךְ׃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תִּכּ֤וֹן תְּפִלָּתִ֣י קְטֹ֣רֶת לְפָנֶ֑יךָ מַֽשְׂאַ֥ת כַּ֝פַּ֗י מִנְחַת־עָֽרֶב׃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שִׁיתָ֣ה יְ֭הוָה שָׁמְרָ֣ה לְפִ֑י נִ֝צְּרָ֗ה עַל־דַּ֥ל שְׂפָתָֽי׃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אַל־תַּט־לִבִּ֨י לְדָבָ֪ר ׀ רָ֡ע לְהִתְע֘וֹלֵ֤ל עֲלִל֨וֹת ׀ בְּרֶ֗שַׁע אֶת־אִישִׁ֥ים פֹּֽעֲלֵי־אָ֑וֶן וּבַל־אֶ֝לְחַ֗ם בְּמַנְעַמֵּיהֶֽם׃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יֶֽהֶלְמֵֽנִי־צַדִּ֨יק ׀ חֶ֡סֶד וְֽיוֹכִיחֵ֗נִי שֶׁ֣מֶן רֹ֭אשׁ אַל־יָנִ֣י רֹאשִׁ֑י כִּי־ע֥וֹד וּ֝תְפִלָּתִ֗י בְּרָעוֹתֵיהֶֽם׃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נִשְׁמְט֣וּ בִֽידֵי־סֶ֭לַע שֹׁפְטֵיהֶ֑ם וְשָׁמְע֥וּ אֲ֝מָרַ֗י כִּ֣י נָעֵֽמוּ׃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כְּמ֤וֹ פֹלֵ֣חַ וּבֹקֵ֣עַ בָּאָ֑רֶץ נִפְזְר֥וּ עֲ֝צָמֵ֗ינוּ לְפִ֣י שְׁאֽוֹל׃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כִּ֤י אֵלֶ֨יךָ ׀ יְהֹוִ֣ה אֲדֹנָ֣י עֵינָ֑י בְּכָ֥ה חָ֝סִ֗יתִי אַל־תְּעַ֥ר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שָׁמְרֵ֗נִי מִ֣ידֵי פַ֭ח יָ֣קְשׁוּ לִ֑י וּ֝מֹקְשׁ֗וֹת פֹּ֣עֲלֵי אָֽוֶן׃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יִפְּל֣וּ בְמַכְמֹרָ֣יו רְשָׁעִ֑ים יַ֥חַד אָ֝נֹכִ֗י עַֽד־אֶעֱבֽוֹר׃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מַשְׂכִּ֥יל לְדָוִ֑ד בִּהְיוֹת֖וֹ בַמְּעָרָ֣ה תְפִלָּֽה׃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ק֭וֹלִי אֶל־יְהוָ֣ה אֶזְעָ֑ק ק֝וֹלִ֗י אֶל־יְהוָ֥ה אֶתְחַנָּֽן׃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אֶשְׁפֹּ֣ךְ לְפָנָ֣יו שִׂיחִ֑י צָ֝רָתִ֗י לְפָנָ֥יו אַגִּֽיד׃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בְּהִתְעַטֵּ֬ף עָלַ֨י ׀ רוּחִ֗י וְאַתָּה֮ יָדַ֪עְתָּ נְֽתִיבָ֫תִ֥י בְּאֹֽרַח־ז֥וּ אֲהַלֵּ֑ךְ טָמְנ֖וּ פַ֣ח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הַבֵּ֤יט יָמִ֨ין ׀ וּרְאֵה֮ וְאֵֽין־לִ֪י מַ֫כִּ֥יר אָבַ֣ד מָנ֣וֹס מִמֶּ֑נִּי אֵ֖ין דּוֹרֵ֣שׁ לְנַפְשִֽׁי׃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זָעַ֥קְתִּי אֵלֶ֗יךָ יְה֫וָ֥ה אָ֭מַרְתִּי אַתָּ֣ה מַחְסִ֑י חֶ֝לְקִ֗י בְּאֶ֣רֶץ הַֽחַיִּים׃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הַקְשִׁ֤יבָה ׀ אֶֽל־רִנָּתִי֮ כִּֽי־דַלּ֪וֹתִ֫י מְאֹ֥ד הַצִּילֵ֥נִי מֵרֹדְפַ֑י כִּ֖י אָמְצ֣וּ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ה֘וֹצִ֤יאָה מִמַּסְגֵּ֨ר ׀ נַפְשִׁי֮ לְהוֹד֪וֹת אֶת־שְׁ֫מֶ֥ךָ בִּ֭י יַכְתִּ֣רוּ צַדִּיקִ֑ים כִּ֖י תִגְמֹ֣ל עָלָֽי׃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מִזְמ֗וֹר לְדָ֫וִ֥ד יְהוָ֤ה ׀ שְׁמַ֬ע תְּפִלָּתִ֗י הַאֲזִ֥ינָה אֶל־תַּחֲנוּנַ֑י בֶּאֱמֻנָתְךָ֥ עֲ֝נֵ֗נִי בְּצִדְקָתֶֽךָ׃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וְאַל־תָּב֣וֹא בְ֭מִשְׁפָּט אֶת־עַבְדֶּ֑ךָ כִּ֤י לֹֽא־יִצְדַּ֖ק לְפָנֶ֣יךָ כָל־חָֽי׃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כִּ֥י רָ֘דַ֤ף אוֹיֵ֨ב ׀ נַפְשִׁ֗י דִּכָּ֣א לָ֭אָרֶץ חַיָּתִ֑י הוֹשִׁיבַ֥נִי בְ֝מַחֲשַׁכִּ֗ים כְּמֵתֵ֥י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וַתִּתְעַטֵּ֣ף עָלַ֣י רוּחִ֑י בְּ֝תוֹכִ֗י יִשְׁתּוֹמֵ֥ם לִבִּֽי׃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זָ֘כַ֤רְתִּי יָמִ֨ים ׀ מִקֶּ֗דֶם הָגִ֥יתִי בְכָל־פָּעֳלֶ֑ךָ בְּֽמַעֲשֵׂ֖ה יָדֶ֣יךָ אֲשׂוֹחֵֽחַ׃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פֵּרַ֣שְׂתִּי יָדַ֣י אֵלֶ֑יךָ נַפְשִׁ֓י ׀ כְּאֶֽרֶץ־עֲיֵפָ֖ה לְךָ֣ סֶֽלָה׃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מַ֘הֵ֤ר עֲנֵ֨נִי ׀ יְהוָה֮ כָּלְתָ֪ה ר֫וּחִ֥י אַל־תַּסְתֵּ֣ר פָּנֶ֣יךָ מִמֶּ֑נִּי וְ֝נִמְשַׁ֗לְתִּי עִם־יֹ֥רְדֵי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הַשְׁמִ֘יעֵ֤נִי בַבֹּ֨קֶר ׀ חַסְדֶּךָ֮ כִּֽי־בְךָ֪ בָ֫טָ֥חְתִּי הוֹדִיעֵ֗נִי דֶּֽרֶךְ־ז֥וּ אֵלֵ֑ךְ כִּֽי־אֵ֝לֶיךָ נָשָׂ֥אתִי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הַצִּילֵ֖נִי מֵאֹיְבַ֥י ׀ יְהוָ֗ה אֵלֶ֥יךָ כִסִּֽתִי׃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לַמְּדֵ֤נִי ׀ לַֽעֲשׂ֣וֹת רְצוֹנֶךָ֮ כִּֽי־אַתָּ֪ה אֱל֫וֹהָ֥י רוּחֲךָ֥ טוֹבָ֑ה תַּ֝נְחֵ֗נִי בְּאֶ֣רֶץ מִישֽׁוֹר׃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לְמַֽעַן־שִׁמְךָ֣ יְהוָ֣ה תְּחַיֵּ֑נִי בְּצִדְקָתְךָ֓ ׀ תוֹצִ֖יא מִצָּרָ֣ה נַפְשִֽׁי׃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וּֽבְחַסְדְּךָ֮ תַּצְמִ֪ית אֹ֫יְבָ֥י וְֽ֭הַאֲבַדְתָּ כָּל־צֹרֲרֵ֣י נַפְשִׁ֑י כִּ֝֗י אֲנִ֣י עַבְדֶּֽךָ׃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לְדָוִ֨ד ׀ בָּ֘ר֤וּךְ יְהוָ֨ה ׀ צוּרִ֗י הַֽמְלַמֵּ֣ד יָדַ֣י לַקְרָ֑ב אֶ֝צְבְּעוֹתַ֗י לַמִּלְחָמָֽה׃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חַסְדִּ֥י וּמְצוּדָתִי֮ מִשְׂגַּבִּ֪י וּֽמְפַלְטִ֫י לִ֥י מָ֭גִנִּי וּב֣וֹ חָסִ֑יתִי הָרוֹדֵ֖ד עַמִּ֣י תַחְתָּֽי׃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יְֽהוָ֗ה מָה־אָ֭דָם וַתֵּדָעֵ֑הוּ בֶּן־אֱ֝נ֗וֹשׁ וַֽתְּחַשְּׁבֵֽהוּ׃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אָ֭דָם לַהֶ֣בֶל דָּמָ֑ה יָ֝מָ֗יו כְּצֵ֣ל עוֹבֵֽר׃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יְ֭הוָה הַט־שָׁמֶ֣יךָ וְתֵרֵ֑ד גַּ֖ע בֶּהָרִ֣ים וְֽיֶעֱשָֽׁנוּ׃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בְּר֣וֹק בָּ֭רָק וּתְפִיצֵ֑ם שְׁלַ֥ח חִ֝צֶּ֗יךָ וּתְהֻמֵּֽם׃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שְׁלַ֥ח יָדֶ֗יךָ מִמָּ֫ר֥וֹם פְּצֵ֣נִי וְ֭הַצִּילֵנִי מִמַּ֣יִם רַבִּ֑ים מִ֝יַּ֗ד בְּנֵ֣י נֵכָֽר׃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אֲשֶׁ֣ר פִּ֭יהֶם דִּבֶּר־שָׁ֑וְא וִֽ֝ימִינָ֗ם יְמִ֣ין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אֱֽלֹהִ֗ים שִׁ֣יר חָ֭דָשׁ אָשִׁ֣ירָה לָּ֑ךְ בְּנֵ֥בֶל עָ֝שׂ֗וֹר אֲזַמְּרָה־לָּֽךְ׃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הַנּוֹתֵ֥ן תְּשׁוּעָ֗ה לַמְּלָ֫כִ֥ים הַ֭פּוֹצֶה אֶת־דָּוִ֥ד עַבְדּ֗וֹ מֵחֶ֥רֶב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פְּצֵ֥נִי וְהַצִּילֵנִי֮ מִיַּ֪ד בְּֽנֵי־נֵ֫כָ֥ר אֲשֶׁ֣ר פִּ֭יהֶם דִּבֶּר־שָׁ֑וְא וִֽ֝ימִינָ֗ם יְמִ֣ין שָֽׁקֶר׃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אֲשֶׁ֤ר בָּנֵ֨ינוּ ׀ כִּנְטִעִים֮ מְגֻדָּלִ֪ים בִּֽנְעוּרֵ֫יהֶ֥ם בְּנוֹתֵ֥ינוּ כְזָוִיֹּ֑ת מְ֝חֻטָּב֗וֹת תַּבְנִ֥ית הֵיכָֽל׃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מְזָוֵ֣ינוּ מְלֵאִים֮ מְפִיקִ֥ים מִזַּ֗ן אֶ֫ל־זַ֥ן צֹאונֵ֣נוּ מַ֭אֲלִיפוֹת מְרֻבָּב֗וֹת בְּחוּצוֹתֵֽינוּ׃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אַלּוּפֵ֗ינוּ מְֽסֻבָּ֫לִ֥ים אֵֽין־פֶּ֭רֶץ וְאֵ֣ין יוֹצֵ֑את וְאֵ֥ין צְ֝וָחָ֗ה בִּרְחֹבֹתֵֽינוּ׃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אַשְׁרֵ֣י הָ֭עָם שֶׁכָּ֣כָה לּ֑וֹ אַֽשְׁרֵ֥י הָ֝עָ֗ם שֶׁיֲהוָ֥ה אֱלֹהָֽיו׃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תְּהִלָּ֗ה לְדָ֫וִ֥ד אֲרוֹמִמְךָ֣ אֱלוֹהַ֣י הַמֶּ֑לֶךְ וַאֲבָרֲכָ֥ה שִׁ֝מְךָ֗ לְעוֹלָ֥ם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בְּכָל־י֥וֹם אֲבָרֲכֶ֑ךָּ וַאֲהַלְלָ֥ה שִׁ֝מְךָ֗ לְעוֹלָ֥ם וָעֶֽד׃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גָּ֘ד֤וֹל יְהוָ֣ה וּמְהֻלָּ֣ל מְאֹ֑ד וְ֝לִגְדֻלָּת֗וֹ אֵ֣ין חֵֽקֶר׃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דּ֣וֹר לְ֭דוֹר יְשַׁבַּ֣ח מַעֲשֶׂ֑יךָ וּגְב֖וּרֹתֶ֣יךָ יַגִּֽידוּ׃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הֲ֭דַר כְּב֣וֹד הוֹדֶ֑ךָ וְדִבְרֵ֖י נִפְלְאוֹתֶ֣יךָ אָשִֽׂיחָה׃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וֶעֱז֣וּז נוֹרְאֹתֶ֣יךָ יֹאמֵ֑רוּ וגדולתיך אֲסַפְּרֶֽנָּה׃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זֵ֣כֶר רַב־טוּבְךָ֣ יַבִּ֑יעוּ וְצִדְקָתְךָ֥ יְרַנֵּֽנוּ׃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חַנּ֣וּן וְרַח֣וּם יְהוָ֑ה אֶ֥רֶךְ אַ֝פַּ֗יִם וּגְדָל־חָֽסֶד׃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טוֹב־יְהוָ֥ה לַכֹּ֑ל וְ֝רַחֲמָ֗יו עַל־כָּל־מַעֲשָֽׂיו׃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יוֹד֣וּךָ יְ֭הוָה כָּל־מַעֲשֶׂ֑יךָ וַ֝חֲסִידֶ֗יךָ יְבָרֲכֽוּכָה׃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כְּב֣וֹד מַלְכוּתְךָ֣ יֹאמֵ֑רוּ וּגְבוּרָתְךָ֥ יְדַבֵּֽרוּ׃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לְהוֹדִ֤יעַ ׀ לִבְנֵ֣י הָ֭אָדָם גְּבוּרֹתָ֑יו וּ֝כְב֗וֹד הֲדַ֣ר מַלְכוּתֽוֹ׃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מַֽלְכוּתְךָ֗ מַלְכ֥וּת כָּל־עֹֽלָמִ֑ים וּ֝מֶֽמְשֶׁלְתְּךָ֗ בְּכָל־דּ֥וֹר וָדֽוֹר׃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סוֹמֵ֣ךְ יְ֭הוָה לְכָל־הַנֹּפְלִ֑ים וְ֝זוֹקֵ֗ף לְכָל־הַכְּפוּפִֽים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עֵֽינֵי־כֹ֭ל אֵלֶ֣יךָ יְשַׂבֵּ֑רוּ וְאַתָּ֤ה נֽוֹתֵן־לָהֶ֖ם אֶת־אָכְלָ֣ם בְּעִתּֽוֹ׃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פּוֹתֵ֥חַ אֶת־יָדֶ֑ךָ וּמַשְׂבִּ֖יעַ לְכָל־חַ֣י רָצֽוֹן׃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צַדִּ֣יק יְ֭הוָה בְּכָל־דְּרָכָ֑יו וְ֝חָסִ֗יד בְּכָל־מַעֲשָֽׂיו׃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קָר֣וֹב יְ֭הוָה לְכָל־קֹרְאָ֑יו לְכֹ֤ל אֲשֶׁ֖ר יִקְרָאֻ֣הוּ בֶאֱמֶֽת׃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רְצוֹן־יְרֵאָ֥יו יַעֲשֶׂ֑ה וְֽאֶת־שַׁוְעָתָ֥ם יִ֝שְׁמַ֗ע וְיוֹשִׁיעֵֽם׃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שׁוֹמֵ֣ר יְ֭הוָה אֶת־כָּל־אֹהֲבָ֑יו וְאֵ֖ת כָּל־הָרְשָׁעִ֣ים יַשְׁמִֽיד׃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תְּהִלַּ֥ת יְהוָ֗ה יְֽדַבֶּ֫ר־פִּ֥י וִיבָרֵ֣ךְ כָּל־בָּ֭שָׂר שֵׁ֥ם קָדְשׁ֗וֹ לְעוֹלָ֥ם וָעֶֽד׃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הַֽלְלוּ־יָ֡הּ הַלְלִ֥י נַ֝פְשִׁ֗י אֶת־יְהוָֽה׃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אֲהַלְלָ֣ה יְהוָ֣ה בְּחַיָּ֑י אֲזַמְּרָ֖ה לֵֽאלֹהַ֣י בְּעוֹדִֽי׃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אַל־תִּבְטְח֥וּ בִנְדִיבִ֑ים בְּבֶן־אָדָ֓ם ׀ שֶׁ֤אֵֽין ל֥וֹ תְשׁוּעָֽה׃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תֵּצֵ֣א ר֭וּחוֹ יָשֻׁ֣ב לְאַדְמָת֑וֹ בַּיּ֥וֹם הַ֝ה֗וּא אָבְד֥וּ עֶשְׁתֹּנֹתָֽיו׃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אַשְׁרֵ֗י שֶׁ֤אֵ֣ל יַעֲקֹ֣ב בְּעֶזְר֑וֹ שִׂ֝בְר֗וֹ עַל־יְהוָ֥ה אֱלֹהָֽיו׃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עֹשֶׂ֤ה ׀ שָׁ֘מַ֤יִם וָאָ֗רֶץ אֶת־הַיָּ֥ם וְאֶת־כָּל־אֲשֶׁר־בָּ֑ם הַשֹּׁמֵ֖ר אֱמֶ֣ת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עֹשֶׂ֤ה מִשְׁפָּ֨ט ׀ לָעֲשׁוּקִ֗ים נֹתֵ֣ן לֶ֭חֶם לָרְעֵבִ֑ים יְ֝הוָ֗ה מַתִּ֥יר אֲסוּרִֽים׃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יְהוָ֤ה ׀ פֹּ֘קֵ֤חַ עִוְרִ֗ים יְ֭הוָה זֹקֵ֣ף כְּפוּפִ֑ים יְ֝הוָ֗ה אֹהֵ֥ב צַדִּיקִֽים׃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יְהוָ֤ה ׀ שֹׁ֘מֵ֤ר אֶת־גֵּרִ֗ים יָת֣וֹם וְאַלְמָנָ֣ה יְעוֹדֵ֑ד וְדֶ֖רֶךְ רְשָׁעִ֣ים יְעַוֵּֽת׃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יִמְלֹ֤ךְ יְהוָ֨ה ׀ לְעוֹלָ֗ם אֱלֹהַ֣יִךְ צִ֭יּוֹן לְדֹ֥ר וָדֹ֗ר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כִּי־ט֭וֹב זַמְּרָ֣ה אֱלֹהֵ֑ינוּ כִּֽי־נָ֝עִים נָאוָ֥ה תְהִלָּֽה׃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בּוֹנֵ֣ה יְרוּשָׁלִַ֣ם יְהוָ֑ה נִדְחֵ֖י יִשְׂרָאֵ֣ל יְכַנֵּֽס׃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הָ֭רֹפֵא לִשְׁב֣וּרֵי לֵ֑ב וּ֝מְחַבֵּ֗שׁ לְעַצְּבוֹתָֽם׃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מוֹנֶ֣ה מִ֭סְפָּר לַכּוֹכָבִ֑ים לְ֝כֻלָּ֗ם שֵׁמ֥וֹת יִקְרָֽא׃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גָּד֣וֹל אֲדוֹנֵ֣ינוּ וְרַב־כֹּ֑חַ לִ֝תְבוּנָת֗וֹ אֵ֣ין מִסְפָּֽר׃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מְעוֹדֵ֣ד עֲנָוִ֣ים יְהוָ֑ה מַשְׁפִּ֖יל רְשָׁעִ֣ים עֲדֵי־אָֽרֶץ׃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עֱנ֣וּ לַיהוָ֣ה בְּתוֹדָ֑ה זַמְּר֖וּ לֵאלֹהֵ֣ינוּ בְכִנּֽוֹר׃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הַֽמְכַסֶּ֬ה שָׁמַ֨יִם ׀ בְּעָבִ֗ים הַמֵּכִ֣ין לָאָ֣רֶץ מָטָ֑ר הַמַּצְמִ֖יחַ הָרִ֣ים חָצִֽיר׃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נוֹתֵ֣ן לִבְהֵמָ֣ה לַחְמָ֑הּ לִבְנֵ֥י עֹ֝רֵ֗ב אֲשֶׁ֣ר יִקְרָֽאוּ׃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לֹ֤א בִגְבוּרַ֣ת הַסּ֣וּס יֶחְפָּ֑ץ לֹֽא־בְשׁוֹקֵ֖י הָאִ֣ישׁ יִרְצֶֽה׃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רוֹצֶ֣ה יְ֭הוָה אֶת־יְרֵאָ֑יו אֶת־הַֽמְיַחֲלִ֥ים לְחַסְדּֽוֹ׃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שַׁבְּחִ֣י יְ֭רוּשָׁלִַם אֶת־יְהוָ֑ה הַֽלְלִ֖י אֱלֹהַ֣יִךְ צִיּֽוֹן׃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כִּֽי־חִ֭זַּק בְּרִיחֵ֣י שְׁעָרָ֑יִךְ בֵּרַ֖ךְ בָּנַ֣יִךְ בְּקִרְבֵּֽךְ׃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הַשָּׂם־גְּבוּלֵ֥ךְ שָׁל֑וֹם חֵ֥לֶב חִ֝טִּ֗ים יַשְׂבִּיעֵֽךְ׃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הַשֹּׁלֵ֣חַ אִמְרָת֣וֹ אָ֑רֶץ עַד־מְ֝הֵרָ֗ה יָר֥וּץ דְּבָרֽוֹ׃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הַנֹּתֵ֣ן שֶׁ֣לֶג כַּצָּ֑מֶר כְּ֝פ֗וֹר כָּאֵ֥פֶר יְפַזֵּֽר׃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מַשְׁלִ֣יךְ קַֽרְח֣וֹ כְפִתִּ֑ים לִפְנֵ֥י קָ֝רָת֗וֹ מִ֣י יַעֲמֹֽד׃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יִשְׁלַ֣ח דְּבָר֣וֹ וְיַמְסֵ֑ם יַשֵּׁ֥ב ר֝וּח֗וֹ יִזְּלוּ־מָֽיִם׃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מַגִּ֣יד דברו לְיַעֲקֹ֑ב חֻקָּ֥יו וּ֝מִשְׁפָּטָ֗יו לְיִשְׂרָאֵֽל׃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לֹ֘א עָ֤שָׂה כֵ֨ן ׀ לְכָל־גּ֗וֹי וּמִשְׁפָּטִ֥ים בַּל־יְדָע֗וּם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הַֽלְל֣וּ אֶת־יְ֭הוָה מִן־הַשָּׁמַ֑יִם הַֽ֝לְל֗וּהוּ בַּמְּרוֹמִֽים׃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הַֽלְל֥וּהוּ כָל־מַלְאָכָ֑יו הַֽ֝לְל֗וּהוּ כָּל־צבאו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הַֽ֭לְלוּהוּ שֶׁ֣מֶשׁ וְיָרֵ֑חַ הַ֝לְל֗וּהוּ כָּל־כּ֥וֹכְבֵי אֽוֹר׃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הַֽ֭לְלוּהוּ שְׁמֵ֣י הַשָּׁמָ֑יִם וְ֝הַמַּ֗יִם אֲשֶׁ֤ר ׀ מֵעַ֬ל הַשָּׁמָֽיִם׃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יְֽ֭הַֽלְלוּ אֶת־שֵׁ֣ם יְהוָ֑ה כִּ֤י ה֭וּא צִוָּ֣ה וְנִבְרָֽאוּ׃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וַיַּעֲמִידֵ֣ם לָעַ֣ד לְעוֹלָ֑ם חָק־נָ֝תַ֗ן וְלֹ֣א יַעֲבֽוֹר׃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הַֽלְל֣וּ אֶת־יְ֭הוָה מִן־הָאָ֑רֶץ תַּ֝נִּינִ֗ים וְכָל־תְּהֹמֽוֹת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אֵ֣שׁ וּ֭בָרָד שֶׁ֣לֶג וְקִיט֑וֹר ר֥וּחַ סְ֝עָרָ֗ה עֹשָׂ֥ה דְבָרֽוֹ׃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הֶהָרִ֥ים וְכָל־גְּבָע֑וֹת עֵ֥ץ פְּ֝רִ֗י וְכָל־אֲרָזִֽים׃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הַֽחַיָּ֥ה וְכָל־בְּהֵמָ֑ה רֶ֝֗מֶשׂ וְצִפּ֥וֹר כָּנָֽף׃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מַלְכֵי־אֶ֭רֶץ וְכָל־לְאֻמִּ֑ים שָׂ֝רִ֗ים וְכָל־שֹׁ֥פְטֵי 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בַּחוּרִ֥ים וְגַם־בְּתוּל֑וֹת זְ֝קֵנִ֗ים עִם־נְעָרִֽים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יְהַלְל֤וּ ׀ אֶת־שֵׁ֬ם יְהוָ֗ה כִּֽי־נִשְׂגָּ֣ב שְׁמ֣וֹ לְבַדּ֑וֹ ה֝וֹד֗וֹ עַל־אֶ֥רֶץ וְשָׁמָֽיִם׃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וַיָּ֤רֶם קֶ֨רֶן ׀ לְעַמּ֡וֹ תְּהִלָּ֤ה לְֽכָל־חֲסִידָ֗יו לִבְנֵ֣י יִ֭שְׂרָאֵל עַֽם־קְרֹב֗וֹ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149:1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שִׁ֣ירוּ לַֽ֭יהוָה שִׁ֣יר חָדָ֑שׁ תְּ֝הִלָּת֗וֹ בִּקְהַ֥ל חֲסִידִֽים׃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יִשְׂמַ֣ח יִשְׂרָאֵ֣ל בְּעֹשָׂ֑יו בְּנֵֽי־צִ֝יּ֗וֹן יָגִ֥ילוּ בְמַלְכָּֽם׃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יְהַֽלְל֣וּ שְׁמ֣וֹ בְמָח֑וֹל בְּתֹ֥ף וְ֝כִנּ֗וֹר יְזַמְּרוּ־לֽוֹ׃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כִּֽי־רוֹצֶ֣ה יְהוָ֣ה בְּעַמּ֑וֹ יְפָאֵ֥ר עֲ֝נָוִ֗ים בִּישׁוּעָֽה׃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יַעְלְז֣וּ חֲסִידִ֣ים בְּכָב֑וֹד יְ֝רַנְּנ֗וּ עַל־מִשְׁכְּבוֹתָֽם׃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רוֹמְמ֣וֹת אֵ֭ל בִּגְרוֹנָ֑ם וְחֶ֖רֶב פִּֽיפִיּ֣וֹת בְּיָדָֽם׃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לַעֲשׂ֣וֹת נְ֭קָמָה בַּגּוֹיִ֑ם תּֽ֝וֹכֵחֹ֗ת בַּל־אֻמִּֽים׃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לֶאְסֹ֣ר מַלְכֵיהֶ֣ם בְּזִקִּ֑ים וְ֝נִכְבְּדֵיהֶ֗ם בְּכַבְלֵ֥י בַרְזֶֽל׃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לַעֲשׂ֤וֹת בָּהֶ֨ם ׀ מִשְׁפָּ֬ט כָּת֗וּב הָדָ֣ר ה֭וּא לְכָל־חֲסִידָ֗יו הַֽלְלוּ־יָֽהּ׃</w:t>
      </w:r>
    </w:p>
    <w:p>
      <w:pPr>
        <w:pStyle w:val="Heading2"/>
        <w:bidi/>
      </w:pPr>
      <w:r>
        <w:rPr>
          <w:rtl/>
          <w:cs/>
          <w:lang w:val="he_IL" w:bidi="he_IL"/>
        </w:rPr>
        <w:t>Psalms 150:1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הַ֥לְלוּ יָ֨הּ ׀ הַֽלְלוּ־אֵ֥ל בְּקָדְשׁ֑וֹ הַֽ֝לְל֗וּהוּ בִּרְקִ֥יעַ עֻזּֽוֹ׃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הַֽלְל֥וּהוּ בִגְבוּרֹתָ֑יו הַֽ֝לְל֗וּהוּ כְּרֹ֣ב גֻּדְלֽוֹ׃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הַֽ֭לְלוּהוּ בְּתֵ֣קַע שׁוֹפָ֑ר הַֽ֝לְל֗וּהוּ בְּנֵ֣בֶל וְכִנּֽוֹר׃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הַֽ֭לְלוּהוּ בְתֹ֣ף וּמָח֑וֹל הַֽ֝לְל֗וּהוּ בְּמִנִּ֥ים וְעוּגָֽב׃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הַֽלְל֥וּהוּ בְצִלְצְלֵי־שָׁ֑מַע הַֽ֝לְל֗וּהוּ בְּֽצִלְצְלֵ֥י תְרוּעָֽה׃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כֹּ֣ל הַ֭נְּשָׁמָה תְּהַלֵּ֥ל יָ֗הּ הַֽלְלוּ־יָֽהּ׃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