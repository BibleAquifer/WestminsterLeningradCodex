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Proverbs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מִ֭שְׁלֵי שְׁלֹמֹ֣ה בֶן־דָּוִ֑ד מֶ֝֗לֶךְ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לָדַ֣עַת חָכְמָ֣ה וּמוּסָ֑ר לְ֝הָבִ֗ין אִמְרֵ֥י בִינָֽה׃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לָ֭קַחַת מוּסַ֣ר הַשְׂכֵּ֑ל צֶ֥דֶק וּ֝מִשְׁפָּ֗ט וּמֵישָׁרִֽים׃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לָתֵ֣ת לִפְתָאיִ֣ם עָרְמָ֑ה לְ֝נַ֗עַר דַּ֣עַת וּמְזִמָּֽה׃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יִשְׁמַ֣ע חָ֭כָם וְי֣וֹסֶף לֶ֑קַח וְ֝נָב֗וֹן תַּחְבֻּל֥וֹת יִקְנֶֽה׃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לְהָבִ֣ין מָ֭שָׁל וּמְלִיצָ֑ה דִּבְרֵ֥י חֲ֝כָמִ֗ים וְחִידֹתָֽם׃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יִרְאַ֣ת יְ֭הוָה רֵאשִׁ֣ית דָּ֑עַת חָכְמָ֥ה וּ֝מוּסָ֗ר אֱוִילִ֥ים בָּֽזוּ׃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שְׁמַ֣ע בְּ֭נִי מוּסַ֣ר אָבִ֑יךָ וְאַל־תִּ֝טֹּ֗שׁ תּוֹרַ֥ת אִמֶּֽךָ׃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כִּ֤י ׀ לִוְיַ֤ת חֵ֓ן הֵ֬ם לְרֹאשֶׁ֑ךָ וַ֝עֲנָקִ֗ים לְגַרְגְּרֹתֶֽיךָ׃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בְּנִ֡י אִם־יְפַתּ֥וּךָ חַ֝טָּאִ֗ים אַל־תֹּבֵֽא׃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אִם־יֹאמְרוּ֮ לְכָ֪ה אִ֫תָּ֥נוּ נֶאֶרְבָ֥ה לְדָ֑ם נִצְפְּנָ֖ה לְנָקִ֣י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נִ֭בְלָעֵם כִּשְׁא֣וֹל חַיִּ֑ים וּ֝תְמִימִ֗ים כְּי֣וֹרְדֵי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כָּל־ה֣וֹן יָקָ֣ר נִמְצָ֑א נְמַלֵּ֖א בָתֵּ֣ינוּ שָׁלָֽל׃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גּ֭וֹרָ֣לְךָ תַּפִּ֣יל בְּתוֹכֵ֑נוּ כִּ֥יס אֶ֝חָ֗ד יִהְיֶ֥ה לְכֻלָּֽנוּ׃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בְּנִ֗י אַל־תֵּלֵ֣ךְ בְּדֶ֣רֶךְ אִתָּ֑ם מְנַ֥ע רַ֝גְלְךָ֗ מִנְּתִיבָתָֽם׃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רַ֭גְלֵיהֶם לָרַ֣ע יָר֑וּצוּ וִֽ֝ימַהֲר֗וּ לִשְׁפָּךְ־דָּֽם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כִּֽי־חִ֭נָּם מְזֹרָ֣ה הָרָ֑שֶׁת בְּ֝עֵינֵ֗י כָל־בַּ֥עַל כָּנָֽף׃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וְ֭הֵם לְדָמָ֣ם יֶאֱרֹ֑בוּ יִ֝צְפְּנ֗וּ לְנַפְשֹׁתָֽם׃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כֵּ֗ן אָ֭רְחוֹת כָּל־בֹּ֣צֵֽעַ בָּ֑צַע אֶת־נֶ֖פֶשׁ בְּעָלָ֣יו יִקָּֽח׃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חָ֭כְמוֹת בַּח֣וּץ תָּרֹ֑נָּה בָּ֝רְחֹב֗וֹת תִּתֵּ֥ן קוֹלָֽהּ׃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בְּרֹ֥אשׁ הֹמִיּ֗וֹת תִּ֫קְרָ֥א בְּפִתְחֵ֖י שְׁעָרִ֥ים בָּעִ֗יר אֲמָרֶ֥יהָ תֹאמֵֽר׃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עַד־מָתַ֣י ׀ פְּתָיִם֮ תְּֽאֵהֲב֫וּ פֶ֥תִי וְלֵצִ֗ים לָ֭צוֹן חָמְד֣וּ לָהֶ֑ם וּ֝כְסִילִ֗ים יִשְׂנְאוּ־דָֽעַת׃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תָּשׁ֗וּבוּ לְֽת֫וֹכַחְתִּ֥י הִנֵּ֤ה אַבִּ֣יעָה לָכֶ֣ם רוּחִ֑י אוֹדִ֖יעָה דְבָרַ֣י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יַ֣עַן קָ֭רָאתִי וַתְּמָאֵ֑נוּ נָטִ֥יתִי יָ֝דִ֗י וְאֵ֣ין מַקְשִֽׁיב׃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וַתִּפְרְע֥וּ כָל־עֲצָתִ֑י וְ֝תוֹכַחְתִּ֗י לֹ֣א אֲבִיתֶֽם׃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גַּם־אֲ֭נִי בְּאֵידְכֶ֣ם אֶשְׂחָ֑ק אֶ֝לְעַ֗ג בְּבֹ֣א פַחְדְּכֶֽם׃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בְּבֹ֤א כשאוה ׀ פַּחְדְּכֶ֗ם וְֽ֭אֵידְכֶם כְּסוּפָ֣ה יֶאֱתֶ֑ה בְּבֹ֥א עֲ֝לֵיכֶ֗ם צָרָ֥ה וְצוּקָֽה׃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אָ֣ז יִ֭קְרָאֻנְנִי וְלֹ֣א אֶֽעֱנֶ֑ה יְ֝שַׁחֲרֻ֗נְנִי וְלֹ֣א יִמְצָאֻֽנְנִי׃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תַּ֭חַת כִּי־שָׂ֣נְאוּ דָ֑עַת וְיִרְאַ֥ת יְ֝הֹוָ֗ה לֹ֣א בָחָֽרוּ׃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לֹא־אָב֥וּ לַעֲצָתִ֑י נָ֝אֲצ֗וּ כָּל־תּוֹכַחְתִּֽי׃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וְֽ֭יֹאכְלוּ מִפְּרִ֣י דַרְכָּ֑ם וּֽמִמֹּעֲצֹ֖תֵיהֶ֣ם יִשְׂבָּֽעוּ׃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כִּ֤י מְשׁוּבַ֣ת פְּתָיִ֣ם תַּֽהַרְגֵ֑ם וְשַׁלְוַ֖ת כְּסִילִ֣ים תְּאַבְּדֵֽם׃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וְשֹׁמֵ֣עַֽ לִ֭י יִשְׁכָּן־בֶּ֑טַח וְ֝שַׁאֲנַ֗ן מִפַּ֥חַד רָעָֽה׃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בְּ֭נִי אִם־תִּקַּ֣ח אֲמָרָ֑י וּ֝מִצְוֺתַ֗י תִּצְפֹּ֥ן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לְהַקְשִׁ֣יב לַֽחָכְמָ֣ה אָזְנֶ֑ךָ תַּטֶּ֥ה לִ֝בְּךָ֗ לַתְּבוּנָֽה׃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אִ֣ם לַבִּינָ֣ה תִקְרָ֑א לַ֝תְּבוּנָ֗ה תִּתֵּ֥ן קוֹלֶֽךָ׃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אִם־תְּבַקְשֶׁ֥נָּה כַכָּ֑סֶף וְֽכַמַּטְמוֹנִ֥ים תַּחְפְּשֶֽׂנָּה׃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אָ֗ז תָּ֭בִין יִרְאַ֣ת יְהוָ֑ה וְדַ֖עַת אֱלֹהִ֣ים תִּמְצָֽא׃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כִּֽי־יְ֭הוָה יִתֵּ֣ן חָכְמָ֑ה מִ֝פִּ֗יו דַּ֣עַת וּתְבוּנָֽה׃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וצפן לַ֭יְשָׁרִים תּוּשִׁיָּ֑ה מָ֝גֵ֗ן לְהֹ֣לְכֵי תֹֽם׃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לִ֭נְצֹר אָרְח֣וֹת מִשְׁפָּ֑ט וְדֶ֖רֶךְ חסידו יִשְׁמֹֽר׃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אָ֗ז תָּ֭בִין צֶ֣דֶק וּמִשְׁפָּ֑ט וּ֝מֵישָׁרִ֗ים כָּל־מַעְגַּל־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כִּֽי־תָב֣וֹא חָכְמָ֣ה בְלִבֶּ֑ךָ וְ֝דַ֗עַת לְֽנַפְשְׁךָ֥ יִנְעָֽם׃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מְ֭זִמָּה תִּשְׁמֹ֥ר עָלֶ֗יךָ תְּבוּנָ֥ה תִנְצְרֶֽכָּה׃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לְ֭הַצִּ֣ילְךָ מִדֶּ֣רֶךְ רָ֑ע מֵ֝אִ֗ישׁ מְדַבֵּ֥ר תַּהְפֻּכֽוֹת׃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הַ֭עֹ֣זְבִים אָרְח֣וֹת יֹ֑שֶׁר לָ֝לֶ֗כֶת בְּדַרְכֵי־חֹֽשֶׁךְ׃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הַ֭שְּׂמֵחִים לַעֲשׂ֥וֹת רָ֑ע יָ֝גִ֗ילוּ בְּֽתַהְפֻּכ֥וֹת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אֲשֶׁ֣ר אָרְחֹתֵיהֶ֣ם עִקְּשִׁ֑ים וּ֝נְלוֹזִ֗ים בְּמַעְגְּלוֹתָֽם׃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לְ֭הַצִּ֣ילְךָ מֵאִשָּׁ֣ה זָרָ֑ה מִ֝נָּכְרִיָּ֗ה אֲמָרֶ֥יהָ הֶחֱלִֽיקָה׃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הַ֭עֹזֶבֶת אַלּ֣וּף נְעוּרֶ֑יהָ וְאֶת־בְּרִ֖ית אֱלֹהֶ֣יהָ שָׁכֵֽחָה׃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כִּ֤י שָׁ֣חָה אֶל־מָ֣וֶת בֵּיתָ֑הּ וְאֶל־רְ֝פָאִ֗ים מַעְגְּלֹתֶֽיהָ׃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כָּל־בָּ֭אֶיהָ לֹ֣א יְשׁוּב֑וּן וְלֹֽא־יַ֝שִּׂ֗יגוּ אָרְח֥וֹת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לְמַ֗עַן תֵּ֭לֵךְ בְּדֶ֣רֶךְ טוֹבִ֑ים וְאָרְח֖וֹת צַדִּיקִ֣ים תִּשְׁמֹֽר׃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כִּֽי־יְשָׁרִ֥ים יִשְׁכְּנוּ אָ֑רֶץ וּ֝תְמִימִ֗ים יִוָּ֥תְרוּ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וּ֭רְשָׁעִים מֵאֶ֣רֶץ יִכָּרֵ֑תוּ וּ֝בוֹגְדִ֗ים יִסְּח֥וּ מִמֶּֽנָּה׃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בְּ֭נִי תּוֹרָתִ֣י אַל־תִּשְׁכָּ֑ח וּ֝מִצְוֺתַ֗י יִצֹּ֥ר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אֹ֣רֶךְ יָ֭מִים וּשְׁנ֣וֹת חַיִּ֑ים וְ֝שָׁל֗וֹם יוֹסִ֥יפוּ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חֶ֥סֶד וֶאֱמֶ֗ת אַֽל־יַעַ֫זְבֻ֥ךָ קָשְׁרֵ֥ם עַל־גַּרְגְּרוֹתֶ֑יךָ כָּ֝תְבֵ֗ם עַל־ל֥וּחַ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וּמְצָא־חֵ֖ן וְשֵֽׂכֶל־ט֑וֹב בְּעֵינֵ֖י אֱלֹהִ֣ים וְאָדָֽם׃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בְּטַ֣ח אֶל־יְ֭הוָה בְּכָל־לִבֶּ֑ךָ וְאֶל־בִּֽ֝ינָתְךָ֗ אַל־תִּשָּׁעֵֽן׃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בְּכָל־דְּרָכֶ֥יךָ דָעֵ֑הוּ וְ֝ה֗וּא יְיַשֵּׁ֥ר אֹֽרְחֹתֶֽיךָ׃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אַל־תְּהִ֣י חָכָ֣ם בְּעֵינֶ֑יךָ יְרָ֥א אֶת־יְ֝הוָ֗ה וְס֣וּר מֵרָֽע׃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רִ֭פְאוּת תְּהִ֣י לְשָׁרֶּ֑ךָ וְ֝שִׁקּ֗וּי לְעַצְמוֹתֶֽיךָ׃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כַּבֵּ֣ד אֶת־יְ֭הוָה מֵהוֹנֶ֑ךָ וּ֝מֵרֵאשִׁ֗ית כָּל־תְּבוּאָתֶֽךָ׃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וְיִמָּלְא֣וּ אֲסָמֶ֣יךָ שָׂבָ֑ע וְ֝תִיר֗וֹשׁ יְקָבֶ֥יךָ יִפְרֹֽצוּ׃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מוּסַ֣ר יְ֭הוָה בְּנִ֣י אַל־תִּמְאָ֑ס וְאַל־תָּ֝קֹ֗ץ בְּתוֹכַחְתּֽוֹ׃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כִּ֤י אֶ֥ת אֲשֶׁ֣ר יֶאֱהַ֣ב יְהוָ֣ה יוֹכִ֑יחַ וּ֝כְאָ֗ב אֶת־בֵּ֥ן יִרְצֶֽה׃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אַשְׁרֵ֣י אָ֭דָם מָצָ֣א חָכְמָ֑ה וְ֝אָדָ֗ם יָפִ֥יק תְּבוּנָֽה׃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כִּ֤י ט֣וֹב סַ֭חְרָהּ מִסְּחַר־כָּ֑סֶף וּ֝מֵחָר֗וּץ תְּבוּאָתָֽהּ׃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יְקָ֣רָה הִ֭יא מפניים וְכָל־חֲ֝פָצֶ֗יךָ לֹ֣א יִֽשְׁווּ־בָֽהּ׃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אֹ֣רֶךְ יָ֭מִים בִּֽימִינָ֑הּ בִּ֝שְׂמֹאולָ֗הּ עֹ֣שֶׁר וְכָבֽוֹד׃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דְּרָכֶ֥יהָ דַרְכֵי־נֹ֑עַם וְֽכָל־נְתִ֖יבוֹתֶ֣יהָ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עֵץ־חַיִּ֣ים הִ֭יא לַמַּחֲזִיקִ֣ים בָּ֑הּ וְֽתֹמְכֶ֥יהָ מְאֻשָּֽׁר׃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יְֽהוָ֗ה בְּחָכְמָ֥ה יָֽסַד־אָ֑רֶץ כּוֹנֵ֥ן שָׁ֝מַ֗יִם בִּתְבוּנָֽה׃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בְּ֭דַעְתּוֹ תְּהוֹמ֣וֹת נִבְקָ֑עוּ וּ֝שְׁחָקִ֗ים יִרְעֲפוּ־טָֽל׃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בְּ֭נִי אַל־יָלֻ֣זוּ מֵעֵינֶ֑יךָ נְצֹ֥ר תֻּ֝שִׁיָּ֗ה וּמְזִמָּֽה׃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וְיִֽהְי֣וּ חַיִּ֣ים לְנַפְשֶׁ֑ךָ וְ֝חֵ֗ן לְגַרְגְּרֹתֶֽיךָ׃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אָ֤ז תֵּלֵ֣ךְ לָבֶ֣טַח דַּרְכֶּ֑ךָ וְ֝רַגְלְךָ֗ לֹ֣א תִגּֽוֹף׃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אִם־תִּשְׁכַּ֥ב לֹֽא־תִפְחָ֑ד וְ֝שָׁכַבְתָּ֗ וְֽעָרְבָ֥ה שְׁנָתֶֽךָ׃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אַל־תִּ֭ירָא מִפַּ֣חַד פִּתְאֹ֑ם וּמִשֹּׁאַ֥ת רְ֝שָׁעִ֗ים כִּ֣י תָבֹֽא׃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כִּֽי־יְ֭הוָה יִהְיֶ֣ה בְכִסְלֶ֑ךָ וְשָׁמַ֖ר רַגְלְךָ֣ מִלָּֽכֶד׃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אַל־תִּמְנַע־ט֥וֹב מִבְּעָלָ֑יו בִּהְי֨וֹת לְאֵ֖ל ידיך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אַל־תֹּ֘אמַ֤ר לרעיך ׀ לֵ֣ךְ וָ֭שׁוּב וּמָחָ֥ר אֶתֵּ֗ן וְיֵ֣שׁ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אַל־תַּחֲרֹ֣שׁ עַל־רֵעֲךָ֣ רָעָ֑ה וְהֽוּא־יוֹשֵׁ֖ב לָבֶ֣טַח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אַל־תרוב עִם־אָדָ֣ם חִנָּ֑ם אִם־לֹ֖א גְמָלְךָ֣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אַל־תְּ֭קַנֵּא בְּאִ֣ישׁ חָמָ֑ס וְאַל־תִּ֝בְחַ֗ר בְּכָל־דְּרָכָֽיו׃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כִּ֤י תוֹעֲבַ֣ת יְהוָ֣ה נָל֑וֹז וְֽאֶת־יְשָׁרִ֥ים סוֹדֽוֹ׃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מְאֵרַ֣ת יְ֭הוָה בְּבֵ֣ית רָשָׁ֑ע וּנְוֵ֖ה צַדִּיקִ֣ים יְבָרֵֽךְ׃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אִם־לַלֵּצִ֥ים הֽוּא־יָלִ֑יץ ולעניים יִתֶּן־חֵֽן׃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כָּ֭בוֹד חֲכָמִ֣ים יִנְחָ֑לוּ וּ֝כְסִילִ֗ים מֵרִ֥ים קָלֽוֹן׃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שִׁמְע֣וּ בָ֭נִים מ֣וּסַר אָ֑ב וְ֝הַקְשִׁ֗יבוּ לָדַ֥עַת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לֶ֣קַח ט֭וֹב נָתַ֣תִּי לָכֶ֑ם תּֽ֝וֹרָתִ֗י אַֽל־תַּעֲזֹֽבוּ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כִּי־בֵ֭ן הָיִ֣יתִי לְאָבִ֑י רַ֥ךְ וְ֝יָחִ֗יד לִפְנֵ֥י אִמִּֽי׃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וַיֹּרֵ֗נִי וַיֹּ֥אמֶר לִ֗י יִֽתְמָךְ־דְּבָרַ֥י לִבֶּ֑ךָ שְׁמֹ֖ר מִצְוֺתַ֣י וֶֽחְיֵֽה׃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קְנֵ֣ה חָ֭כְמָה קְנֵ֣ה בִינָ֑ה אַל־תִּשְׁכַּ֥ח וְאַל־תֵּ֝֗ט מֵֽאִמְרֵי־פִֽי׃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אַל־תַּעַזְבֶ֥הָ וְתִשְׁמְרֶ֑ךָּ אֱהָבֶ֥הָ וְתִצְּרֶֽךָּ׃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רֵאשִׁ֣ית חָ֭כְמָה קְנֵ֣ה חָכְמָ֑ה וּבְכָל־קִ֝נְיָנְךָ֗ קְנֵ֣ה בִינָֽה׃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סַלְסְלֶ֥הָ וּֽתְרוֹמְמֶ֑ךָּ תְּ֝כַבֵּ֗דְךָ כִּ֣י תְחַבְּקֶֽנָּה׃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תִּתֵּ֣ן לְ֭רֹאשְׁךָ לִוְיַת־חֵ֑ן עֲטֶ֖רֶת תִּפְאֶ֣רֶת תְּמַגְּנֶֽךָּ׃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שְׁמַ֣ע בְּ֭נִי וְקַ֣ח אֲמָרָ֑י וְיִרְבּ֥וּ לְ֝ךָ֗ שְׁנ֣וֹת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בְּדֶ֣רֶךְ חָ֭כְמָה הֹרֵתִ֑יךָ הִ֝דְרַכְתִּ֗יךָ בְּמַעְגְּלֵי־יֹֽשֶׁר׃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בְּֽ֭לֶכְתְּךָ לֹא־יֵצַ֣ר צַעֲדֶ֑ךָ וְאִם־תָּ֝ר֗וּץ לֹ֣א תִכָּשֵֽׁל׃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הַחֲזֵ֣ק בַּמּוּסָ֣ר אַל־תֶּ֑רֶף נִ֝צְּרֶ֗הָ כִּי־הִ֥יא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בְּאֹ֣רַח רְ֭שָׁעִים אַל־תָּבֹ֑א וְאַל־תְּ֝אַשֵּׁ֗ר בְּדֶ֣רֶךְ רָעִֽים׃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פְּרָעֵ֥הוּ אַל־תַּעֲבָר ־בּ֑וֹ שְׂטֵ֖ה מֵעָלָ֣יו וַעֲבֽוֹר׃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כִּ֤י לֹ֣א יִֽ֭שְׁנוּ אִם־לֹ֣א יָרֵ֑עוּ וְֽנִגְזְלָ֥ה שְׁ֝נָתָ֗ם אִם־לֹ֥א יכשולו׃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כִּ֣י לָ֭חֲמוּ לֶ֣חֶם רֶ֑שַׁע וְיֵ֖ין חֲמָסִ֣ים יִשְׁתּֽוּ׃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וְאֹ֣רַח צַ֭דִּיקִים כְּא֣וֹר נֹ֑גַהּ הוֹלֵ֥ךְ וָ֝א֗וֹר עַד־נְכ֥וֹן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דֶּ֣רֶךְ רְ֭שָׁעִים כָּֽאֲפֵלָ֑ה לֹ֥א יָ֝דְע֗וּ בַּמֶּ֥ה יִכָּשֵֽׁלוּ׃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בְּ֭נִי לִדְבָרַ֣י הַקְשִׁ֑יבָה לַ֝אֲמָרַ֗י הַט־אָזְנֶֽךָ׃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אַל־יַלִּ֥יזוּ מֵעֵינֶ֑יךָ שָׁ֝מְרֵ֗ם בְּת֣וֹךְ לְבָבֶֽךָ׃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כִּֽי־חַיִּ֣ים הֵ֭ם לְמֹצְאֵיהֶ֑ם וּֽלְכָל־בְּשָׂר֥וֹ מַרְפֵּֽא׃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מִֽכָּל־מִ֭שְׁמָר נְצֹ֣ר לִבֶּ֑ךָ כִּֽי־מִ֝מֶּ֗נּוּ תּוֹצְא֥וֹת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הָסֵ֣ר מִ֭מְּךָ עִקְּשׁ֣וּת פֶּ֑ה וּלְז֥וּת שְׂ֝פָתַ֗יִם הַרְחֵ֥ק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עֵ֭ינֶיךָ לְנֹ֣כַח יַבִּ֑יטוּ וְ֝עַפְעַפֶּ֗יךָ יַיְשִׁ֥רוּ נֶגְדֶּֽךָ׃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פַּ֭לֵּס מַעְגַּ֣ל רַגְלֶ֑ךָ וְֽכָל־דְּרָכֶ֥יךָ יִכֹּֽנוּ׃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אַֽל־תֵּט־יָמִ֥ין וּשְׂמֹ֑אול הָסֵ֖ר רַגְלְךָ֣ מֵרָֽע׃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בְּ֭נִי לְחָכְמָתִ֣י הַקְשִׁ֑יבָה לִ֝תְבוּנָתִ֗י הַט־אָזְנֶֽךָ׃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לִשְׁמֹ֥ר מְזִמּ֑וֹת וְ֝דַ֗עַת שְׂפָתֶ֥יךָ יִנְצֹֽרוּ׃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נֹ֣פֶת תִּ֭טֹּפְנָה שִׂפְתֵ֣י זָרָ֑ה וְחָלָ֖ק מִשֶּׁ֣מֶן חִכָּֽהּ׃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וְֽ֭אַחֲרִיתָהּ מָרָ֣ה כַֽלַּעֲנָ֑ה חַ֝דָּ֗ה כְּחֶ֣רֶב פִּיּֽוֹת׃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רַ֭גְלֶיהָ יֹרְד֣וֹת מָ֑וֶת שְׁ֝א֗וֹל צְעָדֶ֥יהָ יִתְמֹֽכוּ׃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אֹ֣רַח חַ֭יִּים פֶּן־תְּפַלֵּ֑ס נָע֥וּ מַ֝עְגְּלֹתֶ֗יהָ לֹ֣א תֵדָֽע׃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וְעַתָּ֣ה בָ֭נִים שִׁמְעוּ־לִ֑י וְאַל־תָּ֝ס֗וּרוּ מֵאִמְרֵי־פִֽי׃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הַרְחֵ֣ק מֵעָלֶ֣יהָ דַרְכֶּ֑ךָ וְאַל־תִּ֝קְרַ֗ב אֶל־פֶּ֥תַח בֵּיתָֽהּ׃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פֶּן־תִּתֵּ֣ן לַאֲחֵרִ֣ים הוֹדֶ֑ךָ וּ֝שְׁנֹתֶ֗יךָ לְאַכְזָרִֽי׃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פֶּֽן־יִשְׂבְּע֣וּ זָרִ֣ים כֹּחֶ֑ךָ וַ֝עֲצָבֶ֗יךָ בְּבֵ֣ית נָכְרִֽי׃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וְנָהַמְתָּ֥ בְאַחֲרִיתֶ֑ךָ בִּכְל֥וֹת בְּ֝שָׂרְךָ֗ וּשְׁאֵרֶֽךָ׃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וְֽאָמַרְתָּ֗ אֵ֭יךְ שָׂנֵ֣אתִי מוּסָ֑ר וְ֝תוֹכַ֗חַת נָאַ֥ץ לִבִּֽי׃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וְֽלֹא־שָׁ֭מַעְתִּי בְּק֣וֹל מוֹרָ֑י וְ֝לִֽמְלַמְּדַ֗י לֹא־הִטִּ֥יתִי אָזְנִֽי׃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כִּ֭מְעַט הָיִ֣יתִי בְכָל־רָ֑ע בְּת֖וֹךְ קָהָ֣ל וְעֵדָֽה׃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שְׁתֵה־מַ֥יִם מִבּוֹרֶ֑ךָ וְ֝נֹזְלִ֗ים מִתּ֥וֹךְ בְּאֵרֶֽךָ׃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יָפ֣וּצוּ מַעְיְנֹתֶ֣יךָ ח֑וּצָה בָּ֝רְחֹב֗וֹת פַּלְגֵי־מָֽיִם׃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יִֽהְיוּ־לְךָ֥ לְבַדֶּ֑ךָ וְאֵ֖ין לְזָרִ֣ים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יְהִֽי־מְקוֹרְךָ֥ בָר֑וּךְ וּ֝שְׂמַ֗ח מֵאֵ֥שֶׁת נְעוּרֶֽךָ׃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אַיֶּ֥לֶת אֲהָבִ֗ים וְֽיַעֲלַ֫ת־חֵ֥ן דַּ֭דֶּיהָ יְרַוֻּ֣ךָ בְכָל־עֵ֑ת בְּ֝אַהֲבָתָ֗הּ תִּשְׁגֶּ֥ה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וְלָ֤מָּה תִשְׁגֶּ֣ה בְנִ֣י בְזָרָ֑ה וּ֝תְחַבֵּ֗ק חֵ֣ק נָכְרִיָּֽה׃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כִּ֤י נֹ֨כַח ׀ עֵינֵ֣י יְ֭הוָה דַּרְכֵי־אִ֑ישׁ וְֽכָל־מַעְגְּלֹתָ֥יו מְפַלֵּֽס׃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עַֽווֹנוֹתָ֗יו יִלְכְּדֻנ֥וֹ אֶת־הָרָשָׁ֑ע וּבְחַבְלֵ֥י חַ֝טָּאת֗וֹ יִתָּמֵֽךְ׃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ה֗וּא יָ֭מוּת בְּאֵ֣ין מוּסָ֑ר וּבְרֹ֖ב אִוַּלְתּ֣וֹ יִשְׁגֶּֽה׃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בְּ֭נִי אִם־עָרַ֣בְתָּ לְרֵעֶ֑ךָ תָּקַ֖עְתָּ לַזָּ֣ר כַּפֶּֽיךָ׃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נוֹקַ֥שְׁתָּ בְאִמְרֵי־פִ֑יךָ נִ֝לְכַּ֗דְתָּ בְּאִמְרֵי־פִֽיךָ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עֲשֵׂ֨ה זֹ֥את אֵפ֪וֹא ׀ בְּנִ֡י וְֽהִנָּצֵ֗ל כִּ֘י בָ֤אתָ בְכַף־רֵעֶ֑ךָ לֵ֥ךְ הִ֝תְרַפֵּ֗ס וּרְהַ֥ב רֵעֶֽיךָ׃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אַל־תִּתֵּ֣ן שֵׁנָ֣ה לְעֵינֶ֑יךָ וּ֝תְנוּמָ֗ה לְעַפְעַפֶּֽיךָ׃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הִ֭נָּצֵל כִּצְבִ֣י מִיָּ֑ד וּ֝כְצִפּ֗וֹר מִיַּ֥ד יָקֽוּשׁ׃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לֵֽךְ־אֶל־נְמָלָ֥ה עָצֵ֑ל רְאֵ֖ה דְרָכֶ֣יהָ וַחֲכָֽם׃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אֲשֶׁ֖ר אֵֽין־לָ֥הּ קָצִ֗ין שֹׁטֵ֥ר וּמֹשֵֽׁל׃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תָּכִ֣ין בַּקַּ֣יִץ לַחְמָ֑הּ אָגְרָ֥ה בַ֝קָּצִ֗יר מַאֲכָלָֽהּ׃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עַד־מָתַ֖י עָצֵ֥ל ׀ תִּשְׁכָּ֑ב מָ֝תַ֗י תָּק֥וּם מִשְּׁנָתֶֽךָ׃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מְעַ֣ט שֵׁ֭נוֹת מְעַ֣ט תְּנוּמ֑וֹת מְעַ֓ט ׀ חִבֻּ֖ק יָדַ֣יִם לִשְׁכָּֽב׃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וּבָֽא־כִמְהַלֵּ֥ךְ רֵאשֶׁ֑ךָ וּ֝מַחְסֹֽרְךָ֗ כְּאִ֣ישׁ מָגֵֽן׃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אָדָ֣ם בְּ֭לִיַּעַל אִ֣ישׁ אָ֑וֶן ה֝וֹלֵ֗ךְ עִקְּשׁ֥וּת פֶּֽה׃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קֹרֵ֣ץ בְּ֭עֵינָו מֹלֵ֣ל בְּרַגְלָ֑ו מֹ֝רֶ֗ה בְּאֶצְבְּעֹתָֽיו׃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תַּֽהְפֻּכ֨וֹת ׀ בְּלִבּ֗וֹ חֹרֵ֣שׁ רָ֣ע בְּכָל־עֵ֑ת מדנים יְשַׁלֵּֽחַ׃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עַל־כֵּ֗ן פִּ֭תְאֹם יָב֣וֹא אֵיד֑וֹ פֶּ֥תַע יִ֝שָּׁבֵ֗ר וְאֵ֣ין מַרְפֵּֽא׃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שֶׁשׁ־הֵ֭נָּה שָׂנֵ֣א יְהוָ֑ה וְ֝שֶׁ֗בַע תועבות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עֵינַ֣יִם רָ֭מוֹת לְשׁ֣וֹן שָׁ֑קֶר וְ֝יָדַ֗יִם שֹׁפְכ֥וֹת דָּם־נָקִֽי׃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לֵ֗ב חֹ֭רֵשׁ מַחְשְׁב֣וֹת אָ֑וֶן רַגְלַ֥יִם מְ֝מַהֲר֗וֹת לָר֥וּץ לָֽרָעָה׃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יָפִ֣יחַ כְּ֭זָבִים עֵ֣ד שָׁ֑קֶר וּמְשַׁלֵּ֥חַ מְ֝דָנִ֗ים בֵּ֣ין אַחִֽים׃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נְצֹ֣ר בְּ֭נִי מִצְוַ֣ת אָבִ֑יךָ וְאַל־תִּ֝טֹּ֗שׁ תּוֹרַ֥ת אִמֶּֽךָ׃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קָשְׁרֵ֣ם עַל־לִבְּךָ֣ תָמִ֑יד עָ֝נְדֵ֗ם עַל־גַּרְגְּרֹתֶֽךָ׃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בְּהִתְהַלֶּכְךָ֨ ׀ תַּנְחֶ֬ה אֹתָ֗ךְ בְּֽ֭שָׁכְבְּךָ תִּשְׁמֹ֣ר עָלֶ֑יךָ וַ֝הֲקִיצ֗וֹתָ הִ֣יא תְשִׂיחֶֽךָ׃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נֵ֣ר מִ֭צְוָה וְת֣וֹרָה א֑וֹר וְדֶ֥רֶךְ חַ֝יִּ֗ים תּוֹכְח֥וֹת מוּסָֽר׃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לִ֭שְׁמָרְךָ מֵאֵ֣שֶׁת רָ֑ע מֵֽ֝חֶלְקַ֗ת לָשׁ֥וֹן נָכְרִיָּֽה׃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אַל־תַּחְמֹ֣ד יָ֭פְיָהּ בִּלְבָבֶ֑ךָ וְאַל־תִּ֝קָּֽחֲךָ֗ בְּעַפְעַפֶּֽיהָ׃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כִּ֤י בְעַד־אִשָּׁ֥ה זוֹנָ֗ה עַֽד־כִּכַּ֫ר לָ֥חֶם וְאֵ֥שֶׁת אִ֑ישׁ נֶ֖פֶשׁ יְקָרָ֣ה תָצֽוּד׃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הֲיַחְתֶּ֤ה אִ֓ישׁ אֵ֬שׁ בְּחֵיק֑וֹ וּ֝בְגָדָ֗יו לֹ֣א תִשָּׂרַֽפְנָה׃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אִם־יְהַלֵּ֣ךְ אִ֭ישׁ עַל־הַגֶּחָלִ֑ים וְ֝רַגְלָ֗יו לֹ֣א תִכָּוֶֽינָה׃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כֵּ֗ן הַ֭בָּא אֶל־אֵ֣שֶׁת רֵעֵ֑הוּ לֹ֥א יִ֝נָּקֶ֗ה כָּֽל־הַנֹּגֵ֥עַ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לֹא־יָב֣וּזוּ לַ֭גַּנָּב כִּ֣י יִגְנ֑וֹב לְמַלֵּ֥א נַ֝פְשׁ֗וֹ כִּ֣י יִרְעָֽב׃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וְ֭נִמְצָא יְשַׁלֵּ֣ם שִׁבְעָתָ֑יִם אֶת־כָּל־ה֖וֹן בֵּית֣וֹ יִתֵּֽן׃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נֹאֵ֣ף אִשָּׁ֣ה חֲסַר־לֵ֑ב מַֽשְׁחִ֥ית נַ֝פְשׁ֗וֹ ה֣וּא יַעֲשֶֽׂנָּה׃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נֶֽגַע־וְקָל֥וֹן יִמְצָ֑א וְ֝חֶרְפָּת֗וֹ לֹ֣א תִמָּחֶֽה׃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כִּֽי־קִנְאָ֥ה חֲמַת־גָּ֑בֶר וְלֹֽא־יַ֝חְמ֗וֹל בְּי֣וֹם נָקָֽם׃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לֹא־יִ֭שָּׂא פְּנֵ֣י כָל־כֹּ֑פֶר וְלֹֽא־יֹ֝אבֶ֗ה כִּ֣י תַרְבֶּה־שֹֽׁחַד׃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בְּ֭נִי שְׁמֹ֣ר אֲמָרָ֑י וּ֝מִצְוֺתַ֗י תִּצְפֹּ֥ן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שְׁמֹ֣ר מִצְוֺתַ֣י וֶחְיֵ֑ה וְ֝תוֹרָתִ֗י כְּאִישׁ֥וֹן 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קָשְׁרֵ֥ם עַל־אֶצְבְּעֹתֶ֑יךָ כָּ֝תְבֵ֗ם עַל־ל֥וּחַ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אֱמֹ֣ר לַֽ֭חָכְמָה אֲחֹ֣תִי אָ֑תְּ וּ֝מֹדָ֗ע לַבִּינָ֥ה תִקְרָֽא׃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לִ֭שְׁמָרְךָ מֵאִשָּׁ֣ה זָרָ֑ה מִ֝נָּכְרִיָּ֗ה אֲמָרֶ֥יהָ הֶחֱלִֽיקָה׃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כִּ֭י בְּחַלּ֣וֹן בֵּיתִ֑י בְּעַ֖ד אֶשְׁנַבִּ֣י נִשְׁקָֽפְתִּי׃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וָאֵ֤רֶא בַפְּתָאיִ֗ם אָ֘בִ֤ינָה בַבָּנִ֗ים נַ֣עַר חֲסַר־לֵֽב׃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עֹבֵ֣ר בַּ֭שּׁוּק אֵ֣צֶל פִּנָּ֑הּ וְדֶ֖רֶךְ בֵּיתָ֣הּ יִצְעָֽד׃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בְּנֶֽשֶׁף־בְּעֶ֥רֶב י֑וֹם בְּאִישׁ֥וֹן לַ֝֗יְלָה וַאֲפֵלָֽה׃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וְהִנֵּ֣ה אִ֭שָּׁה לִקְרָאת֑וֹ שִׁ֥ית ז֝וֹנָ֗ה וּנְצֻ֥רַת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הֹמִיָּ֣ה הִ֣יא וְסֹרָ֑רֶת בְּ֝בֵיתָ֗הּ לֹא־יִשְׁכְּנ֥וּ רַגְלֶֽיהָ׃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פַּ֤עַם ׀ בַּח֗וּץ פַּ֥עַם בָּרְחֹב֑וֹת וְאֵ֖צֶל כָּל־פִּנָּ֣ה תֶאֱרֹֽב׃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וְהֶחֱזִ֣יקָה בּ֭וֹ וְנָ֣שְׁקָה־לּ֑וֹ הֵעֵ֥זָה פָ֝נֶ֗יהָ וַתֹּ֣אמַר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זִבְחֵ֣י שְׁלָמִ֣ים עָלָ֑י הַ֝יּ֗וֹם שִׁלַּ֥מְתִּי נְדָרָֽי׃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עַל־כֵּ֭ן יָצָ֣אתִי לִקְרָאתֶ֑ךָ לְשַׁחֵ֥ר פָּ֝נֶ֗יךָ וָאֶמְצָאֶֽךָּ׃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מַ֭רְבַדִּים רָבַ֣דְתִּי עַרְשִׂ֑י חֲ֝טֻב֗וֹת אֵט֥וּן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נַ֥פְתִּי מִשְׁכָּבִ֑י מֹ֥ר אֲ֝הָלִ֗ים וְקִנָּמֽוֹן׃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לְכָ֤ה נִרְוֶ֣ה דֹ֭דִים עַד־הַבֹּ֑קֶר נִ֝תְעַלְּסָ֗ה בָּאֳהָבִֽים׃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כִּ֤י אֵ֣ין הָאִ֣ישׁ בְּבֵית֑וֹ הָ֝לַ֗ךְ בְּדֶ֣רֶךְ מֵרָחֽוֹק׃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צְֽרוֹר־הַ֭כֶּסֶף לָקַ֣ח בְּיָד֑וֹ לְי֥וֹם הַ֝כֵּ֗סֶא יָבֹ֥א 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הִ֭טַּתּוּ בְּרֹ֣ב לִקְחָ֑הּ בְּחֵ֥לֶק שְׂ֝פָתֶ֗יהָ תַּדִּיחֶֽנּוּ׃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ה֤וֹלֵ֥ךְ אַחֲרֶ֗יהָ פִּ֫תְאֹ֥ם כְּ֭שׁוֹר אֶל־טָ֣בַח יָב֑וֹא וּ֝כְעֶ֗כֶס אֶל־מוּסַ֥ר אֱוִֽיל׃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עַ֤ד יְפַלַּ֪ח חֵ֡ץ כְּֽבֵד֗וֹ כְּמַהֵ֣ר צִפּ֣וֹר אֶל־פָּ֑ח וְלֹֽא־יָ֝דַ֗ע כִּֽי־בְנַפְשׁ֥וֹ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וְעַתָּ֣ה בָ֭נִים שִׁמְעוּ־לִ֑י וְ֝הַקְשִׁ֗יבוּ לְאִמְרֵי־פִֽי׃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אַל־יֵ֣שְׂטְ אֶל־דְּרָכֶ֣יהָ לִבֶּ֑ךָ אַל־תֵּ֝תַע בִּנְתִיבוֹתֶֽיהָ׃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כִּֽי־רַבִּ֣ים חֲלָלִ֣ים הִפִּ֑ילָה וַ֝עֲצֻמִ֗ים כָּל־הֲרֻגֶֽיהָ׃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דַּרְכֵ֣י שְׁא֣וֹל בֵּיתָ֑הּ יֹ֝רְד֗וֹת אֶל־חַדְרֵי־מָֽוֶת׃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הֲלֹֽא־חָכְמָ֥ה תִקְרָ֑א וּ֝תְבוּנָ֗ה תִּתֵּ֥ן קוֹלָֽהּ׃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בְּרֹאשׁ־מְרוֹמִ֥ים עֲלֵי־דָ֑רֶךְ בֵּ֖ית נְתִיב֣וֹת נִצָּֽבָה׃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לְיַד־שְׁעָרִ֥ים לְפִי־קָ֑רֶת מְב֖וֹא פְתָחִ֣ים תָּרֹֽנָּה׃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אֲלֵיכֶ֣ם אִישִׁ֣ים אֶקְרָ֑א וְ֝קוֹלִ֗י אֶל־בְּנֵ֥י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הָבִ֣ינוּ פְתָאיִ֣ם עָרְמָ֑ה וּ֝כְסִילִ֗ים הָבִ֥ינוּ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שִׁ֭מְעוּ כִּֽי־נְגִידִ֣ים אֲדַבֵּ֑ר וּמִפְתַּ֥ח שְׂ֝פָתַ֗י 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כִּֽי־אֱ֭מֶת יֶהְגֶּ֣ה חִכִּ֑י וְתוֹעֲבַ֖ת שְׂפָתַ֣י רֶֽשַׁע׃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בְּצֶ֥דֶק כָּל־אִמְרֵי־ פִ֑י אֵ֥ין בָּ֝הֶ֗ם נִפְתָּ֥ל וְעִקֵּֽשׁ׃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כֻּלָּ֣ם נְ֭כֹחִים לַמֵּבִ֑ין וִֽ֝ישָׁרִ֗ים לְמֹ֣צְאֵי 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קְחֽוּ־מוּסָרִ֥י וְאַל־כָּ֑סֶף וְ֝דַ֗עַת מֵחָר֥וּץ נִבְחָֽר׃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כִּֽי־טוֹבָ֣ה חָ֭כְמָה מִפְּנִינִ֑ים וְכָל־חֲ֝פָצִ֗ים לֹ֣א יִֽשְׁווּ־בָֽהּ׃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אֲֽנִי־חָ֭כְמָה שָׁכַ֣נְתִּי עָרְמָ֑ה וְדַ֖עַת מְזִמּ֣וֹת אֶמְצָֽא׃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יִֽרְאַ֣ת יְהוָה֮ שְֽׂנֹ֫את רָ֥ע גֵּ֘אָ֤ה וְגָא֨וֹן ׀ וְדֶ֣רֶךְ רָ֭ע וּפִ֨י תַהְפֻּכ֬וֹת שָׂנֵֽאתִי׃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לִֽי־עֵ֭צָה וְתוּשִׁיָּ֑ה אֲנִ֥י בִ֝ינָ֗ה לִ֣י גְבוּרָֽה׃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בִּ֭י מְלָכִ֣ים יִמְלֹ֑כוּ וְ֝רוֹזְנִ֗ים יְחֹ֣קְקוּ 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בִּ֭י שָׂרִ֣ים יָשֹׂ֑רוּ וּ֝נְדִיבִ֗ים כָּל־שֹׁ֥פְטֵי 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אֲ֭נִי אהביה אֵהָ֑ב וּ֝מְשַׁחֲרַ֗י יִמְצָאֻֽנְנִי׃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עֹֽשֶׁר־וְכָב֥וֹד אִתִּ֑י ה֥וֹן עָ֝תֵ֗ק וּצְדָקָֽה׃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ט֣וֹב פִּ֭רְיִי מֵחָר֣וּץ וּמִפָּ֑ז וּ֝תְבוּאָתִ֗י מִכֶּ֥סֶף נִבְחָֽר׃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בְּאֹֽרַח־צְדָקָ֥ה אֲהַלֵּ֑ך בְּ֝ת֗וֹךְ נְתִיב֥וֹת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לְהַנְחִ֖יל אֹהֲבַ֥י ׀ יֵ֑שׁ וְאֹצְרֹ֖תֵיהֶ֣ם אֲמַלֵּֽא׃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יְֽהוָ֗ה קָ֭נָנִי רֵאשִׁ֣ית דַּרְכּ֑וֹ קֶ֖דֶם מִפְעָלָ֣יו מֵאָֽז׃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מֵ֭עוֹלָם נִסַּ֥כְתִּי מֵרֹ֗אשׁ מִקַּדְמֵי־אָֽרֶץ׃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בְּאֵין־תְּהֹמ֥וֹת חוֹלָ֑לְתִּי בְּאֵ֥ין מַ֝עְיָנ֗וֹת נִכְבַּדֵּי־מָֽיִם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בְּטֶ֣רֶם הָרִ֣ים הָטְבָּ֑עוּ לִפְנֵ֖י גְבָע֣וֹת חוֹלָֽלְתִּי׃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עַד־לֹ֣א עָ֭שָׂה אֶ֣רֶץ וְחוּצ֑וֹת וְ֝רֹ֗אשׁ עָפְר֥וֹת תֵּבֵֽל׃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בַּהֲכִינ֣וֹ שָׁ֭מַיִם שָׁ֣ם אָ֑נִי בְּח֥וּקוֹ ח֝֗וּג עַל־פְּנֵ֥י תְהֽוֹם׃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בְּאַמְּצ֣וֹ שְׁחָקִ֣ים מִמָּ֑עַל בַּ֝עֲז֗וֹז עִינ֥וֹת תְּהוֹם׃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בְּשׂ֘וּמ֤וֹ לַיָּ֨ם ׀ חֻקּ֗וֹ וּ֭מַיִם לֹ֣א יַֽעַבְרוּ־פִ֑יו בְּ֝חוּק֗וֹ מ֣וֹסְדֵי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וָֽאֶהְיֶ֥ה אֶצְל֗וֹ אָ֫מ֥וֹן וָֽאֶהְיֶ֣ה שַׁ֭עֲשֻׁעִים י֤וֹם ׀ י֑וֹם מְשַׂחֶ֖קֶת לְפָנָ֣יו בְּכָל־עֵֽת׃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מְ֭שַׂחֶקֶת בְּתֵבֵ֣ל אַרְצ֑וֹ וְ֝שַׁעֲשֻׁעַ֗י אֶת־בְּנֵ֥י אָדָֽם׃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וְעַתָּ֣ה בָ֭נִים שִׁמְעוּ־לִ֑י וְ֝אַשְׁרֵ֗י דְּרָכַ֥י יִשְׁמֹֽרוּ׃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שִׁמְע֖וּ מוּסָ֥ר וַחֲכָ֗מוּ וְאַל־תִּפְרָֽעוּ׃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אַ֥שְֽׁרֵי אָדָם֮ שֹׁמֵ֪עַֽ֫ לִ֥י לִשְׁקֹ֣ד עַל־דַּ֭לְתֹתַי י֤וֹם ׀ י֑וֹם לִ֝שְׁמֹ֗ר מְזוּזֹ֥ת פְּתָחָֽי׃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כִּ֣י מֹ֭צְאִי מצאי חַיִּ֑ים וַיָּ֥פֶק רָ֝צ֗וֹן מֵיְהוָֽה׃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וְֽ֭חֹטְאִי חֹמֵ֣ס נַפְשׁ֑וֹ כָּל־מְ֝שַׂנְאַ֗י אָ֣הֲבוּ מָֽוֶת׃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חָ֭כְמוֹת בָּנְתָ֣ה בֵיתָ֑הּ חָצְבָ֖ה עַמּוּדֶ֣יהָ שִׁבְעָֽה׃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טָבְחָ֣ה טִ֭בְחָהּ מָסְכָ֣ה יֵינָ֑הּ אַ֝֗ף עָֽרְכָ֥ה שֻׁלְחָנָֽהּ׃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שָֽׁלְחָ֣ה נַעֲרֹתֶ֣יהָ תִקְרָ֑א עַל־גַּ֝פֵּ֗י מְרֹ֣מֵי קָֽרֶת׃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מִי־פֶ֭תִי יָסֻ֣ר הֵ֑נָּה חֲסַר־לֵ֝֗ב אָ֣מְרָה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לְ֭כוּ לַחֲמ֣וּ בְֽלַחֲמִ֑י וּ֝שְׁת֗וּ בְּיַ֣יִן מָסָֽכְתִּי׃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עִזְב֣וּ פְתָאיִ֣ם וִֽחְי֑וּ וְ֝אִשְׁר֗וּ בְּדֶ֣רֶךְ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יֹ֤סֵ֨ר ׀ לֵ֗ץ לֹקֵ֣חַֽ ל֣וֹ קָל֑וֹן וּמוֹכִ֖יחַ לְרָשָׁ֣ע מוּמֽוֹ׃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אַל־תּ֣וֹכַח לֵ֭ץ פֶּן־יִשְׂנָאֶ֑ךָּ הוֹכַ֥ח לְ֝חָכָ֗ם וְיֶאֱהָבֶֽךָּ׃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תֵּ֣ן לְ֭חָכָם וְיֶחְכַּם־ע֑וֹד הוֹדַ֥ע לְ֝צַדִּ֗יק וְי֣וֹסֶף לֶֽקַח׃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תְּחִלַּ֣ת חָ֭כְמָה יִרְאַ֣ת יְהוָ֑ה וְדַ֖עַת קְדֹשִׁ֣ים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כִּי־בִ֭י יִרְבּ֣וּ יָמֶ֑יךָ וְיוֹסִ֥יפוּ לְּ֝ךָ֗ שְׁנ֣וֹת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אִם־חָ֭כַמְתָּ חָכַ֣מְתָּ לָּ֑ךְ וְ֝לַ֗צְתָּ לְֽבַדְּךָ֥ תִשָּֽׂא׃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אֵ֣שֶׁת כְּ֭סִילוּת הֹֽמִיָּ֑ה פְּ֝תַיּ֗וּת וּבַל־יָ֥דְעָה 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וְֽ֭יָשְׁבָה לְפֶ֣תַח בֵּיתָ֑הּ עַל־כִּ֝סֵּ֗א מְרֹ֣מֵי קָֽרֶת׃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לִקְרֹ֥א לְעֹֽבְרֵי־דָ֑רֶךְ הַֽ֝מְיַשְּׁרִ֗ים אֹֽרְחוֹתָֽם׃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מִי־פֶ֭תִי יָסֻ֣ר הֵ֑נָּה וַחֲסַר־לֵ֝֗ב וְאָ֣מְרָה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מַֽיִם־גְּנוּבִ֥ים יִמְתָּ֑קוּ וְלֶ֖חֶם סְתָרִ֣ים יִנְעָֽם׃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וְֽלֹא־יָ֭דַע כִּֽי־רְפָאִ֣ים שָׁ֑ם בְּעִמְקֵ֖י שְׁא֣וֹל קְרֻאֶֽיהָ׃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מִשְׁלֵ֗י שְׁלֹ֫מֹ֥ה פ בֵּ֣ן חָ֭כָם יְשַׂמַּח־אָ֑ב וּבֵ֥ן כְּ֝סִ֗יל תּוּגַ֥ת 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לֹא־י֭וֹעִילוּ אוֹצְר֣וֹת רֶ֑שַׁע וּ֝צְדָקָ֗ה תַּצִּ֥יל מִמָּֽוֶת׃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לֹֽא־יַרְעִ֣יב יְ֭הוָה נֶ֣פֶשׁ צַדִּ֑יק וְהַוַּ֖ת רְשָׁעִ֣ים יֶהְדֹּֽף׃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רָ֗אשׁ עֹשֶׂ֥ה כַף־רְמִיָּ֑ה וְיַ֖ד חָרוּצִ֣ים תַּעֲשִֽׁיר׃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אֹגֵ֣ר בַּ֭קַּיִץ בֵּ֣ן מַשְׂכִּ֑יל נִרְדָּ֥ם בַּ֝קָּצִ֗יר בֵּ֣ן מֵבִֽישׁ׃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בְּ֭רָכוֹת לְרֹ֣אשׁ צַדִּ֑יק וּפִ֥י רְ֝שָׁעִ֗ים יְכַסֶּ֥ה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זֵ֣כֶר צַ֭דִּיק לִבְרָכָ֑ה וְשֵׁ֖ם רְשָׁעִ֣ים יִרְקָֽב׃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חֲכַם־לֵ֭ב יִקַּ֣ח מִצְוֺ֑ת וֶאֱוִ֥יל שְׂ֝פָתַ֗יִם יִלָּבֵֽט׃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הוֹלֵ֣ךְ בַּ֭תֹּם יֵ֣לֶךְ בֶּ֑טַח וּמְעַקֵּ֥שׁ דְּ֝רָכָ֗יו יִוָּדֵֽעַ׃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קֹ֣רֵֽץ עַ֭יִן יִתֵּ֣ן עַצָּ֑בֶת וֶאֱוִ֥יל שְׂ֝פָתַ֗יִם יִלָּבֵֽט׃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מְק֣וֹר חַ֭יִּים פִּ֣י צַדִּ֑יק וּפִ֥י רְ֝שָׁעִ֗ים יְכַסֶּ֥ה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שִׂ֭נְאָה תְּעוֹרֵ֣ר מְדָנִ֑ים וְעַ֥ל כָּל־פְּ֝שָׁעִ֗ים תְּכַסֶּ֥ה אַהֲבָֽה׃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בְּשִׂפְתֵ֣י נָ֭בוֹן תִּמָּצֵ֣א חָכְמָ֑ה וְ֝שֵׁ֗בֶט לְגֵ֣ו חֲסַר־לֵֽב׃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חֲכָמִ֥ים יִצְפְּנוּ־דָ֑עַת וּפִֽי־אֱ֝וִיל מְחִתָּ֥ה קְרֹבָֽה׃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ה֣וֹן עָ֭שִׁיר קִרְיַ֣ת עֻזּ֑וֹ מְחִתַּ֖ת דַּלִּ֣ים רֵישָֽׁם׃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פְּעֻלַּ֣ת צַדִּ֣יק לְחַיִּ֑ים תְּבוּאַ֖ת רָשָׁ֣ע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אֹ֣רַח לְ֭חַיִּים שׁוֹמֵ֣ר מוּסָ֑ר וְעוֹזֵ֖ב תּוֹכַ֣חַת מַתְעֶֽה׃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מְכַסֶּ֣ה שִׂ֭נְאָה שִׂפְתֵי־שָׁ֑קֶר וּמוֹצִ֥א דִ֝בָּ֗ה ה֣וּא כְסִֽיל׃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בְּרֹ֣ב דְּ֭בָרִים לֹ֣א יֶחְדַּל־פָּ֑שַׁע וְחֹשֵׂ֖ךְ שְׂפָתָ֣יו מַשְׂכִּֽיל׃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כֶּ֣סֶף נִ֭בְחָר לְשׁ֣וֹן צַדִּ֑יק לֵ֖ב רְשָׁעִ֣ים כִּמְעָֽט׃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שִׂפְתֵ֣י צַ֭דִּיק יִרְע֣וּ רַבִּ֑ים וֶֽ֝אֱוִילִ֗ים בַּחֲסַר־לֵ֥ב יָמֽוּתוּ׃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בִּרְכַּ֣ת יְ֭הוָה הִ֣יא תַעֲשִׁ֑יר וְלֹֽא־יוֹסִ֖ף עֶ֣צֶב עִמָּֽהּ׃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כִּשְׂח֣וֹק לִ֭כְסִיל עֲשׂ֣וֹת זִמָּ֑ה וְ֝חָכְמָ֗ה לְאִ֣ישׁ תְּבוּנָֽה׃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מְגוֹרַ֣ת רָ֭שָׁע הִ֣יא תְבוֹאֶ֑נּוּ וְתַאֲוַ֖ת צַדִּיקִ֣ים יִתֵּֽן׃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כַּעֲב֣וֹר ס֭וּפָה וְאֵ֣ין רָשָׁ֑ע וְ֝צַדִּ֗יק יְס֣וֹד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כַּחֹ֤מֶץ ׀ לַשִּׁנַּ֗יִם וְכֶעָשָׁ֥ן לָעֵינָ֑יִם כֵּ֥ן הֶ֝עָצֵ֗ל לְשֹׁלְחָֽיו׃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יִרְאַ֣ת יְ֭הוָה תּוֹסִ֣יף יָמִ֑ים וּשְׁנ֖וֹת רְשָׁעִ֣ים תִּקְצֹֽרְנָה׃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תּוֹחֶ֣לֶת צַדִּיקִ֣ים שִׂמְחָ֑ה וְתִקְוַ֖ת רְשָׁעִ֣ים תֹּאבֵֽד׃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מָע֣וֹז לַ֭תֹּם דֶּ֣רֶךְ יְהוָ֑ה וּ֝מְחִתָּ֗ה לְפֹ֣עֲלֵי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צַדִּ֣יק לְעוֹלָ֣ם בַּל־יִמּ֑וֹט וּ֝רְשָׁעִ֗ים לֹ֣א יִשְׁכְּנוּ־אָֽרֶץ׃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פִּֽי־צַ֭דִּיק יָנ֣וּב חָכְמָ֑ה וּלְשׁ֥וֹן תַּ֝הְפֻּכ֗וֹת תִּכָּרֵֽת׃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שִׂפְתֵ֣י צַ֭דִּיק יֵדְע֣וּן רָצ֑וֹן וּפִ֥י רְ֝שָׁעִ֗ים תַּהְפֻּכֽוֹת׃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מֹאזְנֵ֣י מִ֭רְמָה תּוֹעֲבַ֣ת יְהוָ֑ה וְאֶ֖בֶן שְׁלֵמָ֣ה רְצוֹנֽוֹ׃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בָּֽא־זָ֭דוֹן וַיָּבֹ֣א קָל֑וֹן וְֽאֶת־צְנוּעִ֥ים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תֻּמַּ֣ת יְשָׁרִ֣ים תַּנְחֵ֑ם וְסֶ֖לֶף בּוֹגְדִ֣ים ושדם׃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לֹא־יוֹעִ֣יל ה֭וֹן בְּי֣וֹם עֶבְרָ֑ה וּ֝צְדָקָ֗ה תַּצִּ֥יל מִמָּֽוֶת׃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צִדְקַ֣ת תָּ֭מִים תְּיַשֵּׁ֣ר דַּרְכּ֑וֹ וּ֝בְרִשְׁעָת֗וֹ יִפֹּ֥ל 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צִדְקַ֣ת יְ֭שָׁרִים תַּצִּילֵ֑ם וּ֝בְהַוַּ֗ת בֹּגְדִ֥ים יִלָּכֵֽדוּ׃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בְּמ֤וֹת אָדָ֣ם רָ֭שָׁע תֹּאבַ֣ד תִּקְוָ֑ה וְתוֹחֶ֖לֶת אוֹנִ֣ים אָבָֽדָה׃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צַ֭דִּיק מִצָּרָ֣ה נֶחֱלָ֑ץ וַיָּבֹ֖א רָשָׁ֣ע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בְּפֶ֗ה חָ֭נֵף יַשְׁחִ֣ת רֵעֵ֑הוּ וּ֝בְדַ֗עַת צַדִּיקִ֥ים יֵחָלֵֽצוּ׃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בְּט֣וּב צַ֭דִּיקִים תַּעֲלֹ֣ץ קִרְיָ֑ה וּבַאֲבֹ֖ד רְשָׁעִ֣ים רִנָּֽה׃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בְּבִרְכַּ֣ת יְ֭שָׁרִים תָּר֣וּם קָ֑רֶת וּבְפִ֥י רְ֝שָׁעִ֗ים תֵּהָרֵֽס׃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בָּז־לְרֵעֵ֥הוּ חֲסַר־לֵ֑ב וְאִ֖ישׁ תְּבוּנ֣וֹת יַחֲרִֽישׁ׃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הוֹלֵ֣ךְ רָ֭כִיל מְגַלֶּה־סּ֑וֹד וְנֶאֱמַן־ר֝֗וּחַ מְכַסֶּ֥ה דָבָֽר׃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בְּאֵ֣ין תַּ֭חְבֻּלוֹת יִפָּל־עָ֑ם וּ֝תְשׁוּעָ֗ה בְּרֹ֣ב יוֹעֵֽץ׃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רַע־יֵ֭רוֹעַ כִּי־עָ֣רַב זָ֑ר וְשֹׂנֵ֖א תֹקְעִ֣ים בּוֹטֵֽחַ׃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אֵֽשֶׁת־חֵ֭ן תִּתְמֹ֣ךְ כָּב֑וֹד וְ֝עָרִיצִ֗ים יִתְמְכוּ־עֹֽשֶׁר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גֹּמֵ֣ל נַ֭פְשׁוֹ אִ֣ישׁ חָ֑סֶד וְעֹכֵ֥ר שְׁ֝אֵר֗וֹ אַכְזָרִֽי׃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רָשָׁ֗ע עֹשֶׂ֥ה פְעֻלַּת־שָׁ֑קֶר וְזֹרֵ֥עַ צְ֝דָקָ֗ה שֶׂ֣כֶר 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כֵּן־צְדָקָ֥ה לְחַיִּ֑ים וּמְרַדֵּ֖ף רָעָ֣ה לְמוֹתֽוֹ׃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תּוֹעֲבַ֣ת יְ֭הוָה עִקְּשֵׁי־לֵ֑ב וּ֝רְצוֹנ֗וֹ תְּמִ֣ימֵי דָֽרֶךְ׃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יָ֣ד לְ֭יָד לֹא־יִנָּ֣קֶה רָּ֑ע וְזֶ֖רַע צַדִּיקִ֣ים נִמְלָֽט׃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נֶ֣זֶם זָ֭הָב בְּאַ֣ף חֲזִ֑יר אִשָּׁ֥ה יָ֝פָ֗ה וְסָ֣רַת טָֽעַם׃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תַּאֲוַ֣ת צַדִּיקִ֣ים אַךְ־ט֑וֹב תִּקְוַ֖ת רְשָׁעִ֣ים עֶבְרָֽה׃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יֵ֣שׁ מְ֭פַזֵּר וְנוֹסָ֥ף ע֑וֹד וְחוֹשֵׂ֥ךְ מִ֝יֹּ֗שֶׁר אַךְ־לְמַחְסֽוֹר׃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נֶֽפֶשׁ־בְּרָכָ֥ה תְדֻשָּׁ֑ן וּ֝מַרְוֶ֗ה גַּם־ה֥וּא יוֹרֶֽא׃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מֹ֣נֵֽעַ בָּ֭ר יִקְּבֻ֣הוּ לְא֑וֹם וּ֝בְרָכָ֗ה לְרֹ֣אשׁ מַשְׁבִּֽיר׃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שֹׁ֣חֵֽר ט֭וֹב יְבַקֵּ֣שׁ רָצ֑וֹן וְדֹרֵ֖שׁ רָעָ֣ה תְבוֹאֶֽנּוּ׃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בּוֹטֵ֣חַ בְּ֭עָשְׁרוֹ ה֣וּא יִפֹּ֑ל וְ֝כֶעָלֶ֗ה צַדִּיקִ֥ים יִפְרָֽחוּ׃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עוֹכֵ֣ר בֵּ֭יתוֹ יִנְחַל־ר֑וּחַ וְעֶ֥בֶד אֱ֝וִ֗יל לַחֲכַם־לֵֽב׃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פְּֽרִי־צַ֭דִּיק עֵ֣ץ חַיִּ֑ים וְלֹקֵ֖חַ נְפָשׂ֣וֹת חָכָֽם׃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הֵ֣ן צַ֭דִּיק בָּאָ֣רֶץ יְשֻׁלָּ֑ם אַ֝֗ף כִּֽי־רָשָׁ֥ע וְחוֹטֵֽא׃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אֹהֵ֣ב מ֭וּסָר אֹ֣הֵֽב דָּ֑עַת וְשֹׂנֵ֖א תוֹכַ֣חַת בָּֽעַר׃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ט֗וֹב יָפִ֣יק רָ֭צוֹן מֵיְהוָ֑ה וְאִ֖ישׁ מְזִמּ֣וֹת יַרְשִֽׁיעַ׃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לֹא־יִכּ֣וֹן אָדָ֣ם בְּרֶ֑שַׁע וְשֹׁ֥רֶשׁ צַ֝דִּיקִ֗ים בַּל־יִמּֽוֹט׃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אֵֽשֶׁת־חַ֭יִל עֲטֶ֣רֶת בַּעְלָ֑הּ וּכְרָקָ֖ב בְּעַצְמוֹתָ֣יו מְבִישָֽׁה׃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מַחְשְׁב֣וֹת צַדִּיקִ֣ים מִשְׁפָּ֑ט תַּחְבֻּל֖וֹת רְשָׁעִ֣ים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דִּבְרֵ֣י רְשָׁעִ֣ים אֱרָב־דָּ֑ם וּפִ֥י יְ֝שָׁרִ֗ים יַצִּילֵֽם׃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הָפ֣וֹךְ רְשָׁעִ֣ים וְאֵינָ֑ם וּבֵ֖ית צַדִּיקִ֣ים יַעֲמֹֽד׃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לְֽפִי־שִׂ֭כְלוֹ יְהֻלַּל־אִ֑ישׁ וְנַעֲוֵה־לֵ֝֗ב יִהְיֶ֥ה לָבֽוּז׃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ט֣וֹב נִ֭קְלֶה וְעֶ֣בֶד ל֑וֹ מִ֝מְּתַכַּבֵּ֗ד וַחֲסַר־לָֽחֶם׃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יוֹדֵ֣עַ צַ֭דִּיק נֶ֣פֶשׁ בְּהֶמְתּ֑וֹ וְֽרַחֲמֵ֥י רְ֝שָׁעִ֗ים אַכְזָרִֽי׃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עֹבֵ֣ד אַ֭דְמָתוֹ יִֽשְׂבַּֽע־לָ֑חֶם וּמְרַדֵּ֖ף רֵיקִ֣ים חֲסַר־לֵֽב׃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חָמַ֣ד רָ֭שָׁע מְצ֣וֹד רָעִ֑ים וְשֹׁ֖רֶשׁ צַדִּיקִ֣ים יִתֵּֽן׃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בְּפֶ֣שַׁע שְׂ֭פָתַיִם מוֹקֵ֣שׁ רָ֑ע וַיֵּצֵ֖א מִצָּרָ֣ה צַדִּֽיק׃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מִפְּרִ֣י פִי־אִ֭ישׁ יִשְׂבַּע־ט֑וֹב וּגְמ֥וּל יְדֵי־אָ֝דָ֗ם ישוב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דֶּ֣רֶךְ אֱ֭וִיל יָשָׁ֣ר בְּעֵינָ֑יו וְשֹׁמֵ֖עַ לְעֵצָ֣ה חָכָֽם׃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אֱוִ֗יל בַּ֭יּוֹם יִוָּדַ֣ע כַּעְס֑וֹ וְכֹסֶ֖ה קָל֣וֹן עָרֽוּם׃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יָפִ֣יחַ אֱ֭מוּנָה יַגִּ֣יד צֶ֑דֶק וְעֵ֖ד שְׁקָרִ֣ים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יֵ֣שׁ בּ֭וֹטֶה כְּמַדְקְר֣וֹת חָ֑רֶב וּלְשׁ֖וֹן חֲכָמִ֣ים מַרְפֵּֽא׃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שְֽׂפַת־אֱ֭מֶת תִּכּ֣וֹן לָעַ֑ד וְעַד־אַ֝רְגִּ֗יעָה לְשׁ֣וֹן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מִ֭רְמָה בְּלֶב־חֹ֣רְשֵׁי רָ֑ע וּֽלְיֹעֲצֵ֖י שָׁל֣וֹם שִׂמְחָֽה׃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לֹא־יְאֻנֶּ֣ה לַצַּדִּ֣יק כָּל־אָ֑וֶן וּ֝רְשָׁעִ֗ים מָ֣לְאוּ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תּוֹעֲבַ֣ת יְ֭הוָה שִׂפְתֵי־שָׁ֑קֶר וְעֹשֵׂ֖י אֱמוּנָ֣ה רְצוֹנֽוֹ׃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אָדָ֣ם עָ֭רוּם כֹּ֣סֶה דָּ֑עַת וְלֵ֥ב כְּ֝סִילִ֗ים יִקְרָ֥א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יַד־חָרוּצִ֥ים תִּמְשׁ֑וֹל ו֝רְמִיָּ֗ה תִּהְיֶ֥ה לָמַֽס׃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דְּאָגָ֣ה בְלֶב־אִ֣ישׁ יַשְׁחֶ֑נָּה וְדָבָ֖ר ט֣וֹב יְשַׂמְּחֶֽנָּה׃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יָתֵ֣ר מֵרֵעֵ֣הוּ צַדִּ֑יק וְדֶ֖רֶךְ רְשָׁעִ֣ים תַּתְעֵֽם׃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לֹא־יַחֲרֹ֣ךְ רְמִיָּ֣ה צֵיד֑וֹ וְהוֹן־אָדָ֖ם יָקָ֣ר חָרֽוּץ׃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בְּאֹֽרַח־צְדָקָ֥ה חַיִּ֑ים וְדֶ֖רֶךְ נְתִיבָ֣ה אַל־מָֽוֶת׃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בֵּ֣ן חָ֭כָם מ֣וּסַר אָ֑ב וְ֝לֵ֗ץ לֹא־שָׁמַ֥ע גְּעָרָֽה׃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מִפְּרִ֣י פִי־אִ֭ישׁ יֹ֣אכַל ט֑וֹב וְנֶ֖פֶשׁ בֹּגְדִ֣ים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נֹצֵ֣ר פִּ֭יו שֹׁמֵ֣ר נַפְשׁ֑וֹ פֹּשֵׂ֥ק שְׂ֝פָתָ֗יו מְחִתָּה־לֽוֹ׃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מִתְאַוָּ֣ה וָ֭אַיִן נַפְשׁ֣וֹ עָצֵ֑ל וְנֶ֖פֶשׁ חָרֻצִ֣ים תְּדֻשָּֽׁן׃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דְּבַר־שֶׁ֭קֶר יִשְׂנָ֣א צַדִּ֑יק וְ֝רָשָׁ֗ע יַבְאִ֥ישׁ וְיַחְפִּֽיר׃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צְ֭דָקָה תִּצֹּ֣ר תָּם־דָּ֑רֶךְ וְ֝רִשְׁעָ֗ה תְּסַלֵּ֥ף 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יֵ֣שׁ מִ֭תְעַשֵּׁר וְאֵ֣ין כֹּ֑ל מִ֝תְרוֹשֵׁ֗שׁ וְה֣וֹן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כֹּ֣פֶר נֶֽפֶשׁ־אִ֣ישׁ עָשְׁר֑וֹ וְ֝רָ֗שׁ לֹא־שָׁמַ֥ע גְּעָרָֽה׃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אוֹר־צַדִּיקִ֥ים יִשְׂמָ֑ח וְנֵ֖ר רְשָׁעִ֣ים יִדְעָֽךְ׃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רַק־בְּ֭זָדוֹן יִתֵּ֣ן מַצָּ֑ה וְאֶת־נ֖וֹעָצִ֣ים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ה֭וֹן מֵהֶ֣בֶל יִמְעָ֑ט וְקֹבֵ֖ץ עַל־יָ֣ד יַרְבֶּֽה׃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תּוֹחֶ֣לֶת מְ֭מֻשָּׁכָה מַחֲלָה־לֵ֑ב וְעֵ֥ץ חַ֝יִּ֗ים תַּאֲוָ֥ה בָאָֽה׃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בָּ֣ז לְ֭דָבָר יֵחָ֣בֶל ל֑וֹ וִירֵ֥א מִ֝צְוָ֗ה ה֣וּא יְשֻׁלָּֽם׃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תּוֹרַ֣ת חָ֭כָם מְק֣וֹר חַיִּ֑ים לָ֝ס֗וּר מִמֹּ֥קְשֵׁי 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שֵֽׂכֶל־ט֭וֹב יִתֶּן־חֵ֑ן וְדֶ֖רֶךְ בֹּגְדִ֣ים אֵיתָֽן׃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כָּל־עָ֭רוּם יַעֲשֶׂ֣ה בְדָ֑עַת וּ֝כְסִ֗יל יִפְרֹ֥שׂ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מַלְאָ֣ךְ רָ֭שָׁע יִפֹּ֣ל בְּרָ֑ע וְצִ֖יר אֱמוּנִ֣ים מַרְפֵּֽא׃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רֵ֣ישׁ וְ֭קָלוֹן פּוֹרֵ֣עַ מוּסָ֑ר וְשׁוֹמֵ֖ר תּוֹכַ֣חַת יְכֻבָּֽד׃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תַּאֲוָ֣ה נִ֭הְיָה תֶּעֱרַ֣ב לְנָ֑פֶשׁ וְתוֹעֲבַ֥ת כְּ֝סִילִ֗ים ס֣וּר מֵרָֽע׃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הלוך אֶת־חֲכָמִ֣ים וחכם וְרֹעֶ֖ה כְסִילִ֣ים יֵרֽוֹעַ׃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חַ֭טָּאִים תְּרַדֵּ֣ף רָעָ֑ה וְאֶת־צַ֝דִּיקִ֗ים יְשַׁלֶּם־טֽוֹב׃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ט֗וֹב יַנְחִ֥יל בְּנֵֽי־בָנִ֑ים וְצָפ֥וּן לַ֝צַּדִּ֗יק חֵ֣יל חוֹטֵֽא׃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רָב־אֹ֭כֶל נִ֣יר רָאשִׁ֑ים וְיֵ֥שׁ נִ֝סְפֶּ֗ה בְּלֹ֣א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חוֹשֵׂ֣ךְ שִׁ֭בְטוֹ שׂוֹנֵ֣א בְנ֑וֹ וְ֝אֹהֲב֗וֹ שִֽׁחֲר֥וֹ מוּסָֽר׃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צַדִּ֗יק אֹ֭כֵל לְשֹׂ֣בַע נַפְשׁ֑וֹ וּבֶ֖טֶן רְשָׁעִ֣ים תֶּחְסָֽר׃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חַכְמ֣וֹת נָ֭שִׁים בָּנְתָ֣ה בֵיתָ֑הּ וְ֝אִוֶּ֗לֶת בְּיָדֶ֥יהָ תֶהֶרְסֶֽנּוּ׃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הוֹלֵ֣ךְ בְּ֭יָשְׁרוֹ יְרֵ֣א יְהוָ֑ה וּנְל֖וֹז דְּרָכָ֣יו בּוֹזֵֽהוּ׃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בְּֽפִי־אֱ֭וִיל חֹ֣טֶר גַּאֲוָ֑ה וְשִׂפְתֵ֥י חֲ֝כָמִ֗ים תִּשְׁמוּרֵֽם׃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בְּאֵ֣ין אֲ֭לָפִים אֵב֣וּס בָּ֑ר וְרָב־תְּ֝בוּא֗וֹת בְּכֹ֣חַ שֽׁוֹר׃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עֵ֣ד אֱ֭מוּנִים לֹ֣א יְכַזֵּ֑ב וְיָפִ֥יחַ כְּ֝זָבִ֗ים עֵ֣ד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בִּקֶּשׁ־לֵ֣ץ חָכְמָ֣ה וָאָ֑יִן וְדַ֖עַת לְנָב֣וֹן נָקָֽל׃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לֵ֣ךְ מִ֭נֶּגֶד לְאִ֣ישׁ כְּסִ֑יל וּבַל־יָ֝דַ֗עְתָּ שִׂפְתֵי־דָֽעַת׃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חָכְמַ֣ת עָ֭רוּם הָבִ֣ין דַּרְכּ֑וֹ וְאִוֶּ֖לֶת כְּסִילִ֣ים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אֱ֭וִלִים יָלִ֣יץ אָשָׁ֑ם וּבֵ֖ין יְשָׁרִ֣ים רָצֽוֹן׃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לֵ֗ב י֭וֹדֵעַ מָרַּ֣ת נַפְשׁ֑וֹ וּ֝בְשִׂמְחָת֗וֹ לֹא־יִתְעָ֥רַב 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בֵּ֣ית רְ֭שָׁעִים יִשָּׁמֵ֑ד וְאֹ֖הֶל יְשָׁרִ֣ים יַפְרִֽיחַ׃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יֵ֤שׁ דֶּ֣רֶךְ יָ֭שָׁר לִפְנֵי־אִ֑ישׁ וְ֝אַחֲרִיתָ֗הּ דַּרְכֵי־מָֽוֶת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גַּם־בִּשְׂח֥וֹק יִכְאַב־לֵ֑ב וְאַחֲרִיתָ֖הּ שִׂמְחָ֣ה תוּגָֽה׃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מִדְּרָכָ֣יו יִ֭שְׂבַּע ס֣וּג לֵ֑ב וּ֝מֵעָלָ֗יו אִ֣ישׁ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פֶּ֭תִי יַאֲמִ֣ין לְכָל־דָּבָ֑ר וְ֝עָר֗וּם יָבִ֥ין לַאֲשֻׁרֽוֹ׃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חָכָ֣ם יָ֭רֵא וְסָ֣ר מֵרָ֑ע וּ֝כְסִ֗יל מִתְעַבֵּ֥ר וּבוֹטֵֽחַ׃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קְֽצַר־אַ֭פַּיִם יַעֲשֶׂ֣ה אִוֶּ֑לֶת וְאִ֥ישׁ מְ֝זִמּ֗וֹת יִשָּׂנֵֽא׃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נָחֲל֣וּ פְתָאיִ֣ם אִוֶּ֑לֶת וַֽ֝עֲרוּמִ֗ים יַכְתִּ֥רוּ 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שַׁח֣וּ רָ֭עִים לִפְנֵ֣י טוֹבִ֑ים וּ֝רְשָׁעִ֗ים עַֽל־שַׁעֲרֵ֥י צַדִּֽיק׃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גַּם־לְ֭רֵעֵהוּ יִשָּׂ֣נֵא רָ֑שׁ וְאֹהֲבֵ֖י עָשִׁ֣יר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בָּז־לְרֵעֵ֥הוּ חוֹטֵ֑א וּמְחוֹנֵ֖ן עניים אַשְׁרָֽיו׃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הֲֽלוֹא־יִ֭תְעוּ חֹ֣רְשֵׁי רָ֑ע וְחֶ֥סֶד וֶ֝אֱמֶ֗ת חֹ֣רְשֵׁי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בְּכָל־עֶ֭צֶב יִהְיֶ֣ה מוֹתָ֑ר וּדְבַר־שְׂ֝פָתַ֗יִם אַךְ־לְמַחְסֽוֹר׃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עֲטֶ֣רֶת חֲכָמִ֣ים עָשְׁרָ֑ם אִוֶּ֖לֶת כְּסִילִ֣ים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מַצִּ֣יל נְ֭פָשׁוֹת עֵ֣ד אֱמֶ֑ת וְיָפִ֖חַ כְּזָבִ֣ים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בְּיִרְאַ֣ת יְ֭הוָה מִבְטַח־עֹ֑ז וּ֝לְבָנָ֗יו יִהְיֶ֥ה מַחְסֶֽה׃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יִרְאַ֣ת יְ֭הוָה מְק֣וֹר חַיִּ֑ים לָ֝ס֗וּר מִמֹּ֥קְשֵׁי 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בְּרָב־עָ֥ם הַדְרַת־מֶ֑לֶךְ וּבְאֶ֥פֶס לְ֝אֹ֗ם מְחִתַּ֥ת רָזֽוֹן׃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אֶ֣רֶךְ אַ֭פַּיִם רַב־תְּבוּנָ֑ה וּקְצַר־ר֝֗וּחַ מֵרִ֥ים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חַיֵּ֣י בְ֭שָׂרִים לֵ֣ב מַרְפֵּ֑א וּרְקַ֖ב עֲצָמ֣וֹת קִנְאָֽה׃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עֹ֣שֵֽׁק־דָּ֭ל חֵרֵ֣ף עֹשֵׂ֑הוּ וּ֝מְכַבְּד֗וֹ חֹנֵ֥ן 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בְּֽ֭רָעָתוֹ יִדָּחֶ֣ה רָשָׁ֑ע וְחֹסֶ֖ה בְמוֹת֣וֹ צַדִּֽיק׃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בְּלֵ֣ב נָ֭בוֹן תָּנ֣וּחַ חָכְמָ֑ה וּבְקֶ֥רֶב כְּ֝סִילִ֗ים תִּוָּדֵֽעַ׃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צְדָקָ֥ה תְרֽוֹמֵֽם־גּ֑וֹי וְחֶ֖סֶד לְאֻמִּ֣ים 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רְֽצוֹן־מֶ֭לֶךְ לְעֶ֣בֶד מַשְׂכִּ֑יל וְ֝עֶבְרָת֗וֹ תִּהְיֶ֥ה מֵבִֽישׁ׃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מַֽעֲנֶה־רַּ֭ךְ יָשִׁ֣יב חֵמָ֑ה וּדְבַר־עֶ֝֗צֶב יַעֲלֶה־אָֽף׃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לְשׁ֣וֹן חֲ֭כָמִים תֵּיטִ֣יב דָּ֑עַת וּפִ֥י כְ֝סִילִ֗ים יַבִּ֥יעַ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בְּֽכָל־מָ֭קוֹם עֵינֵ֣י יְהוָ֑ה צֹ֝פ֗וֹת רָעִ֥ים וטוֹבִֽים׃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מַרְפֵּ֣א לָ֭שׁוֹן עֵ֣ץ חַיִּ֑ים וְסֶ֥לֶף בָּ֝֗הּ שֶׁ֣בֶר בְּרֽוּחַ׃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אֱוִ֗יל יִ֭נְאַץ מוּסַ֣ר אָבִ֑יו וְשֹׁמֵ֖ר תּוֹכַ֣חַת יַעְרִֽם׃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בֵּ֣ית צַ֭דִּיק חֹ֣סֶן רָ֑ב וּבִתְבוּאַ֖ת רָשָׁ֣ע נֶעְכָּֽרֶת׃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שִׂפְתֵ֣י חֲ֭כָמִים יְזָ֣רוּ דָ֑עַת וְלֵ֖ב כְּסִילִ֣ים לֹא־כֵֽן׃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זֶ֣בַח רְ֭שָׁעִים תּוֹעֲבַ֣ת יְהוָ֑ה וּתְפִלַּ֖ת יְשָׁרִ֣ים רְצוֹנֽוֹ׃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תּוֹעֲבַ֣ת יְ֭הוָה דֶּ֣רֶךְ רָשָׁ֑ע וּמְרַדֵּ֖ף צְדָקָ֣ה יֶאֱהָֽב׃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מוּסָ֣ר רָ֭ע לְעֹזֵ֣ב אֹ֑רַח שׂוֹנֵ֖א תוֹכַ֣חַת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שְׁא֣וֹל וַ֭אֲבַדּוֹן נֶ֣גֶד יְהוָ֑ה אַ֝֗ף כִּֽי־לִבּ֥וֹת בְּֽנֵי־אָדָֽם׃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לֹ֣א יֶאֱהַב־לֵ֭ץ הוֹכֵ֣חַֽ ל֑וֹ אֶל־חֲ֝כָמִ֗ים לֹ֣א יֵלֵֽךְ׃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לֵ֣ב שָׂ֭מֵחַ יֵיטִ֣ב פָּנִ֑ים וּבְעַצְּבַת־לֵ֝ב ר֣וּחַ נְכֵאָֽה׃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לֵ֣ב נָ֭בוֹן יְבַקֶּשׁ־דָּ֑עַת ופני כְ֝סִילִ֗ים יִרְעֶ֥ה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כָּל־יְמֵ֣י עָנִ֣י רָעִ֑ים וְטֽוֹב־לֵ֝֗ב מִשְׁתֶּ֥ה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טוֹב־מְ֭עַט בְּיִרְאַ֣ת יְהוָ֑ה מֵאוֹצָ֥ר רָ֝֗ב וּמְה֥וּמָה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ט֤וֹב אֲרֻחַ֣ת יָ֭רָק וְאַהֲבָה־שָׁ֑ם מִשּׁ֥וֹר אָ֝ב֗וּס וְשִׂנְאָה־בֽוֹ׃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אִ֣ישׁ חֵ֭מָה יְגָרֶ֣ה מָד֑וֹן וְאֶ֥רֶך אַ֝פַּ֗יִם יַשְׁקִ֥יט רִֽיב׃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דֶּ֣רֶךְ עָ֭צֵל כִּמְשֻׂ֣כַת חָ֑דֶק וְאֹ֖רַח יְשָׁרִ֣ים סְלֻלָֽה׃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בֵּ֣ן חָ֭כָם יְשַׂמַּח־אָ֑ב וּכְסִ֥יל אָ֝דָ֗ם בּוֹזֶ֥ה 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אִ֭וֶּלֶת שִׂמְחָ֣ה לַחֲסַר־לֵ֑ב וְאִ֥ישׁ תְּ֝בוּנָ֗ה יְיַשֶׁר־לָֽכֶת׃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הָפֵ֣ר מַ֭חֲשָׁבוֹת בְּאֵ֣ין ס֑וֹד וּבְרֹ֖ב יוֹעֲצִ֣ים תָּקֽוּם׃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שִׂמְחָ֣ה לָ֭אִישׁ בְּמַעֲנֵה־פִ֑יו וְדָבָ֖ר בְּעִתּ֣וֹ מַה־טּֽוֹב׃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אֹ֣רַח חַ֭יִּים לְמַ֣עְלָה לְמַשְׂכִּ֑יל לְמַ֥עַן ס֝֗וּר מִשְּׁא֥וֹל מָֽטָּה׃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בֵּ֣ית גֵּ֭אִים יִסַּ֥ח ׀ יְהוָ֑ה וְ֝יַצֵּ֗ב גְּב֣וּל אַלְמָנָֽה׃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תּוֹעֲבַ֣ת יְ֭הוָה מַחְשְׁב֣וֹת רָ֑ע וּ֝טְהֹרִ֗ים אִמְרֵי־נֹֽעַם׃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עֹכֵ֣ר בֵּ֭יתוֹ בּוֹצֵ֣עַ בָּ֑צַע וְשׂוֹנֵ֖א מַתָּנֹ֣ת יִחְיֶֽה׃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לֵ֣ב צַ֭דִּיק יֶהְגֶּ֣ה לַעֲנ֑וֹת וּפִ֥י רְ֝שָׁעִ֗ים יַבִּ֥יעַ רָעֽוֹת׃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רָח֣וֹק יְ֭הוָה מֵרְשָׁעִ֑ים וּתְפִלַּ֖ת צַדִּיקִ֣ים יִשְׁמָֽע׃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מְֽאוֹר־עֵ֭ינַיִם יְשַׂמַּֽח־לֵ֑ב שְׁמוּעָ֥ה ט֝וֹבָ֗ה תְּדַשֶּׁן־עָֽצֶם׃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אֹ֗זֶן שֹׁ֭מַעַת תּוֹכַ֣חַת חַיִּ֑ים בְּקֶ֖רֶב חֲכָמִ֣ים תָּלִֽין׃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פּוֹרֵ֣עַ מ֭וּסָר מוֹאֵ֣ס נַפְשׁ֑וֹ וְשׁוֹמֵ֥עַ תּ֝וֹכַ֗חַת ק֣וֹנֶה לֵּֽב׃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יִרְאַ֣ת יְ֭הוָה מוּסַ֣ר חָכְמָ֑ה וְלִפְנֵ֖י כָב֣וֹד עֲנָוָֽה׃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לְאָדָ֥ם מַֽעַרְכֵי־לֵ֑ב וּ֝מֵיְהוָ֗ה מַעֲנֵ֥ה לָשֽׁוֹן׃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כָּֽל־דַּרְכֵי־אִ֭ישׁ זַ֣ךְ בְּעֵינָ֑יו וְתֹכֵ֖ן רוּח֣וֹת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גֹּ֣ל אֶל־יְהוָ֣ה מַעֲשֶׂ֑יךָ וְ֝יִכֹּ֗נוּ מַחְשְׁבֹתֶֽיךָ׃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כֹּ֤ל פָּעַ֣ל יְ֭הוָה לַֽמַּעֲנֵ֑הוּ וְגַם־רָ֝שָׁ֗ע לְי֣וֹם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תּוֹעֲבַ֣ת יְ֭הוָה כָּל־גְּבַהּ־לֵ֑ב יָ֥ד לְ֝יָ֗ד לֹ֣א יִנָּקֶֽה׃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בְּחֶ֣סֶד וֶ֭אֱמֶת יְכֻפַּ֣ר עָוֺ֑ן וּבְיִרְאַ֥ת יְ֝הוָ֗ה ס֣וּר מֵרָֽע׃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בִּרְצ֣וֹת יְ֭הוָה דַּרְכֵי־אִ֑ישׁ גַּם־א֝וֹיְבָ֗יו יַשְׁלִ֥ם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טוֹב־מְ֭עַט בִּצְדָקָ֑ה מֵרֹ֥ב תְּ֝בוּא֗וֹת בְּלֹ֣א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לֵ֣ב אָ֭דָם יְחַשֵּׁ֣ב דַּרְכּ֑וֹ וַֽ֝יהוָ֗ה יָכִ֥ין צַעֲדֽוֹ׃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קֶ֤סֶם ׀ עַֽל־שִׂפְתֵי ־מֶ֑לֶךְ בְּ֝מִשְׁפָּ֗ט לֹ֣א יִמְעַל־פִּֽיו׃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פֶּ֤לֶס ׀ וּמֹאזְנֵ֣י מִ֭שְׁפָּט לַֽיהוָ֑ה מַ֝עֲשֵׂ֗הוּ כָּל־אַבְנֵי־כִֽיס׃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תּוֹעֲבַ֣ת מְ֭לָכִים עֲשׂ֣וֹת רֶ֑שַׁע כִּ֥י בִ֝צְדָקָ֗ה יִכּ֥וֹן כִּסֵּֽא׃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רְצ֣וֹן מְ֭לָכִים שִׂפְתֵי־צֶ֑דֶק וְדֹבֵ֖ר יְשָׁרִ֣ים יֶאֱהָֽב׃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חֲמַת־מֶ֥לֶךְ מַלְאֲכֵי־מָ֑וֶת וְאִ֖ישׁ חָכָ֣ם יְכַפְּרֶֽנָּה׃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בְּאוֹר־פְּנֵי־מֶ֥לֶךְ חַיִּ֑ים וּ֝רְצוֹנ֗וֹ כְּעָ֣ב מַלְקֽוֹשׁ׃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קְֽנֹה־חָכְמָ֗ה מַה־טּ֥וֹב מֵחָר֑וּץ וּקְנ֥וֹת בִּ֝ינָ֗ה נִבְחָ֥ר מִכָּֽסֶף׃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מְסִלַּ֣ת יְ֭שָׁרִים ס֣וּר מֵרָ֑ע שֹׁמֵ֥ר נַ֝פְשׁ֗וֹ נֹצֵ֥ר דַּרְכּֽוֹ׃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לִפְנֵי־שֶׁ֥בֶר גָּא֑וֹן וְלִפְנֵ֥י כִ֝שָּׁל֗וֹן גֹּ֣בַהּ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ט֣וֹב שְׁפַל־ר֭וּחַ אֶת־עניים מֵֽחַלֵּ֥ק שָׁ֝לָ֗ל אֶת־גֵּאִֽים׃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מַשְׂכִּ֣יל עַל־דָּ֭בָר יִמְצָא־ט֑וֹב וּבוֹטֵ֖חַ בַּיהוָ֣ה אַשְׁרָֽיו׃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לַחֲכַם־לֵ֭ב יִקָּרֵ֣א נָב֑וֹן וּמֶ֥תֶק שְׂ֝פָתַ֗יִם יֹסִ֥יף לֶֽקַח׃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מְק֣וֹר חַ֭יִּים שֵׂ֣כֶל בְּעָלָ֑יו וּמוּסַ֖ר אֱוִלִ֣ים אִוֶּֽלֶת׃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לֵ֣ב חָ֭כָם יַשְׂכִּ֣יל פִּ֑יהוּ וְעַל־שְׂ֝פָתָ֗יו יֹסִ֥יף לֶֽקַח׃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צוּף־דְּ֭בַשׁ אִמְרֵי־נֹ֑עַם מָת֥וֹק לַ֝נֶּפֶשׁ וּמַרְפֵּ֥א לָעָֽצֶם׃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יֵ֤שׁ דֶּ֣רֶךְ יָ֭שָׁר לִפְנֵי־אִ֑ישׁ וְ֝אַחֲרִיתָ֗הּ דַּרְכֵי־מָֽוֶת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נֶ֣פֶשׁ עָ֭מֵל עָ֣מְלָה לּ֑וֹ כִּֽי־אָכַ֖ף עָלָ֣יו פִּֽיהוּ׃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אִ֣ישׁ בְּ֭לִיַּעַל כֹּרֶ֣ה רָעָ֑ה וְעַל־שפתיו כְּאֵ֣שׁ צָרָֽבֶת׃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אִ֣ישׁ תַּ֭הְפֻּכוֹת יְשַׁלַּ֣ח מָד֑וֹן 'l s="H5372"'וְ֝נִרְגָּ֗'seg type="x-small"'ן'seg''/l' מַפְרִ֥יד אַלּֽוּף׃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אִ֣ישׁ חָ֭מָס יְפַתֶּ֣ה רֵעֵ֑הוּ וְ֝הוֹלִיכ֗וֹ בְּדֶ֣רֶךְ לֹא־טֽוֹב׃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עֹצֶ֣ה עֵ֭ינָיו לַחְשֹׁ֣ב תַּהְפֻּכ֑וֹת קֹרֵ֥ץ שְׂ֝פָתָ֗יו כִּלָּ֥ה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עֲטֶ֣רֶת תִּפְאֶ֣רֶת שֵׂיבָ֑ה בְּדֶ֥רֶךְ צְ֝דָקָ֗ה תִּמָּצֵֽא׃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ט֤וֹב אֶ֣רֶךְ אַ֭פַּיִם מִגִּבּ֑וֹר וּמֹשֵׁ֥ל בְּ֝רוּח֗וֹ מִלֹּכֵ֥ד 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בַּ֭חֵיק יוּטַ֣ל אֶת־הַגּוֹרָ֑ל וּ֝מֵיְהוָ֗ה כָּל־מִשְׁפָּטֽוֹ 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ט֤וֹב פַּ֣ת חֲ֭רֵבָה וְשַׁלְוָה־בָ֑הּ מִ֝בַּ֗יִת מָלֵ֥א זִבְחֵי־רִֽיב׃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עֶֽבֶד־מַשְׂכִּ֗יל יִ֭מְשֹׁל בְּבֵ֣ן מֵבִ֑ישׁ וּבְת֥וֹךְ אַ֝חִ֗ים יַחֲלֹ֥ק נַחֲלָֽה׃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מַצְרֵ֣ף לַ֭כֶּסֶף וְכ֣וּר לַזָּהָ֑ב וּבֹחֵ֖ן לִבּ֣וֹת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מֵ֭רַע מַקְשִׁ֣יב עַל־שְׂפַת־אָ֑וֶן שֶׁ֥קֶר מֵ֝זִין עַל־לְשׁ֥וֹן הַוֺּֽת׃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לֹעֵ֣ג לָ֭רָשׁ חֵרֵ֣ף עֹשֵׂ֑הוּ שָׂמֵ֥חַ לְ֝אֵ֗יד לֹ֣א יִנָּקֶֽה׃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עֲטֶ֣רֶת זְ֭קֵנִים בְּנֵ֣י בָנִ֑ים וְתִפְאֶ֖רֶת בָּנִ֣ים 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לֹא־נָאוָ֣ה לְנָבָ֣ל שְׂפַת־יֶ֑תֶר אַ֝֗ף כִּֽי־לְנָדִ֥יב שְׂפַת־שָֽׁקֶר׃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אֶֽבֶן־חֵ֣ן הַ֭שֹּׁחַד בְּעֵינֵ֣י בְעָלָ֑יו אֶֽל־כָּל־אֲשֶׁ֖ר יִפְנֶ֣ה יַשְׂכִּֽיל׃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מְֽכַסֶּה־פֶּ֭שַׁע מְבַקֵּ֣שׁ אַהֲבָ֑ה וְשֹׁנֶ֥ה בְ֝דָבָ֗ר מַפְרִ֥יד אַלּֽוּף׃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תֵּ֣חַת גְּעָרָ֣ה בְמֵבִ֑ין מֵהַכּ֖וֹת כְּסִ֣יל מֵאָֽה׃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אַךְ־מְרִ֥י יְבַקֶּשׁ־רָ֑ע וּמַלְאָ֥ךְ אַ֝כְזָרִ֗י יְשֻׁלַּח־בּֽוֹ׃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פָּג֬וֹשׁ דֹּ֣ב שַׁכּ֣וּל בְּאִ֑ישׁ וְאַל־כְּ֝סִ֗יל בְּאִוַּלְתּֽוֹ׃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מֵשִׁ֣יב רָ֭עָה תַּ֣חַת טוֹבָ֑ה לֹא־תמיש רָ֝עָ֗ה מִבֵּיתֽוֹ׃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פּ֣וֹטֵֽר מַ֭יִם רֵאשִׁ֣ית מָד֑וֹן וְלִפְנֵ֥י הִ֝תְגַּלַּ֗ע הָרִ֥יב נְטֽוֹשׁ׃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מַצְדִּ֣יק רָ֭שָׁע וּמַרְשִׁ֣יעַ צַדִּ֑יק תּוֹעֲבַ֥ת יְ֝הוָ֗ה גַּם־שְׁנֵיהֶֽם׃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לָמָּה־זֶּ֣ה מְחִ֣יר בְּיַד־כְּסִ֑יל לִקְנ֖וֹת חָכְמָ֣ה וְלֶב־אָֽיִן׃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בְּכָל־עֵ֭ת אֹהֵ֣ב הָרֵ֑עַ וְאָ֥ח לְ֝צָרָ֗ה יִוָּלֵֽד׃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אָדָ֣ם חֲסַר־לֵ֭ב תּוֹקֵ֣עַ כָּ֑ף עֹרֵ֥ב עֲ֝רֻבָּ֗ה לִפְנֵ֥י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אֹ֣הֵֽב פֶּ֭שַׁע אֹהֵ֣ב מַצָּ֑ה מַגְבִּ֥יהַּ פִּ֝תְח֗וֹ מְבַקֶּשׁ־שָֽׁבֶר׃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עִקֶּשׁ־לֵ֭ב לֹ֣א יִמְצָא־ט֑וֹב וְנֶהְפָּ֥ךְ בִּ֝לְשׁוֹנ֗וֹ יִפּ֥וֹל בְּרָעָֽה׃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יֹלֵ֣ד כְּ֭סִיל לְת֣וּגָה ל֑וֹ וְלֹֽא־יִ֝שְׂמַ֗ח אֲבִ֣י נָבָֽל׃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לֵ֣ב שָׂ֭מֵחַ יֵיטִ֣ב גֵּהָ֑ה וְר֥וּחַ נְ֝כֵאָ֗ה תְּיַבֶּשׁ־גָּֽרֶם׃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שֹׁ֣חַד מֵ֭חֵיק רָשָׁ֣ע יִקָּ֑ח לְ֝הַטּ֗וֹת אָרְח֥וֹת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אֶת־פְּנֵ֣י מֵבִ֣ין חָכְמָ֑ה וְעֵינֵ֥י כְ֝סִ֗יל בִּקְצֵה־אָֽרֶץ׃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כַּ֣עַס לְ֭אָבִיו בֵּ֣ן כְּסִ֑יל וּ֝מֶ֗מֶר לְיוֹלַדְתּֽוֹ׃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גַּ֤ם עֲנ֣וֹשׁ לַצַּדִּ֣יק לֹא־ט֑וֹב לְהַכּ֖וֹת נְדִיבִ֣ים עַל־יֹֽשֶׁר׃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חוֹשֵׂ֣ךְ אֲ֭מָרָיו יוֹדֵ֣עַ דָּ֑עַת וקר ־ר֝֗וּחַ אִ֣ישׁ תְּבוּנָֽה׃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גַּ֤ם אֱוִ֣יל מַ֭חֲרִישׁ חָכָ֣ם יֵחָשֵׁ֑ב אֹטֵ֖ם שְׂפָתָ֣יו נָבֽוֹן׃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לְֽ֭תַאֲוָה יְבַקֵּ֣שׁ נִפְרָ֑ד בְּכָל־תּ֝וּשִׁיָּ֗ה יִתְגַּלָּֽע׃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לֹֽא־יַחְפֹּ֣ץ כְּ֭סִיל בִּתְבוּנָ֑ה כִּ֝֗י אִֽם־בְּהִתְגַּלּ֥וֹת 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בְּֽבוֹא־רָ֭שָׁע בָּ֣א גַם־בּ֑וּז וְֽעִם־קָל֥וֹן חֶרְפָּֽה׃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מַ֣יִם עֲ֭מֻקִּים דִּבְרֵ֣י פִי־אִ֑ישׁ נַ֥חַל נֹ֝בֵ֗עַ מְק֣וֹר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שְׂאֵ֣ת פְּנֵי־רָשָׁ֣ע לֹא־ט֑וֹב לְהַטּ֥וֹת צַ֝דִּ֗יק בַּמִּשְׁפָּֽט׃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שִׂפְתֵ֣י כְ֭סִיל יָבֹ֣אֽוּ בְרִ֑יב וּ֝פִ֗יו לְֽמַהֲלֻמ֥וֹת יִקְרָֽא׃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פִּֽי־כְ֭סִיל מְחִתָּה־ל֑וֹ וּ֝שְׂפָתָ֗יו מוֹקֵ֥שׁ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דִּבְרֵ֣י נִ֭רְגָּן כְּמִֽתְלַהֲמִ֑ים וְ֝הֵ֗ם יָרְד֥וּ חַדְרֵי־בָֽטֶן׃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גַּ֭ם מִתְרַפֶּ֣ה בִמְלַאכְתּ֑וֹ אָ֥ח ה֝֗וּא לְבַ֣עַל מַשְׁחִֽית׃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מִגְדַּל־עֹ֭ז שֵׁ֣ם יְהוָ֑ה בּֽוֹ־יָר֖וּץ צַדִּ֣יק וְנִשְׂגָּֽב׃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ה֣וֹן עָ֭שִׁיר קִרְיַ֣ת עֻזּ֑וֹ וּכְחוֹמָ֥ה נִ֝שְׂגָּבָ֗ה בְּמַשְׂכִּיתֽוֹ׃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לִפְנֵי־שֶׁ֭בֶר יִגְבַּ֣הּ לֵב־אִ֑ישׁ וְלִפְנֵ֖י כָב֣וֹד עֲנָוָֽה׃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מֵשִׁ֣יב דָּ֭בָר בְּטֶ֣רֶם יִשְׁמָ֑ע אִוֶּ֥לֶת הִיא־ל֝֗וֹ וּכְלִמָּֽה׃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רֽוּחַ־אִ֭ישׁ יְכַלְכֵּ֣ל מַחֲלֵ֑הוּ וְר֥וּחַ נְ֝כֵאָ֗ה מִ֣י יִשָּׂאֶֽנָּה׃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לֵ֣ב נָ֭בוֹן יִקְנֶה־דָּ֑עַת וְאֹ֥זֶן חֲ֝כָמִ֗ים תְּבַקֶּשׁ־דָּֽעַת׃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מַתָּ֣ן אָ֭דָם יַרְחִ֣יב ל֑וֹ וְלִפְנֵ֖י גְדֹלִ֣ים יַנְחֶֽנּוּ׃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צַדִּ֣יק הָרִאשׁ֣וֹן בְּרִיב֑וֹ יבא ־רֵ֝עֵ֗הוּ וַחֲקָרֽוֹ׃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מִ֭דְיָנִים יַשְׁבִּ֣ית הַגּוֹרָ֑ל וּבֵ֖ין עֲצוּמִ֣ים יַפְרִֽיד׃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אָ֗ח נִפְשָׁ֥ע מִקִּרְיַת־עֹ֑ז ומדונים כִּבְרִ֥יחַ אַרְמֽוֹן׃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מִפְּרִ֣י פִי־אִ֭ישׁ תִּשְׂבַּ֣ע בִּטְנ֑וֹ תְּבוּאַ֖ת שְׂפָתָ֣יו יִשְׂבָּֽע׃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מָ֣וֶת וְ֭חַיִּים בְּיַד־לָשׁ֑וֹן וְ֝אֹהֲבֶ֗יהָ יֹאכַ֥ל פִּרְיָֽהּ׃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מָצָ֣א אִ֭שָּׁה מָ֣צָא ט֑וֹב וַיָּ֥פֶק רָ֝צ֗וֹן מֵיְהוָֽה׃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תַּחֲנוּנִ֥ים יְדַבֶּר־רָ֑שׁ וְ֝עָשִׁ֗יר יַעֲנֶ֥ה עַזּֽוֹת׃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אִ֣ישׁ רֵ֭עִים לְהִתְרֹעֵ֑עַ וְיֵ֥שׁ אֹ֝הֵ֗ב דָּבֵ֥ק מֵאָֽח׃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טֽוֹב־רָ֭שׁ הוֹלֵ֣ךְ בְּתֻמּ֑וֹ מֵעִקֵּ֥שׁ שְׂ֝פָתָ֗יו וְה֣וּא כְסִֽיל׃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גַּ֤ם בְּלֹא־דַ֣עַת נֶ֣פֶשׁ לֹא־ט֑וֹב וְאָ֖ץ בְּרַגְלַ֣יִם חוֹטֵֽא׃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אִוֶּ֣לֶת אָ֭דָם תְּסַלֵּ֣ף דַּרְכּ֑וֹ וְעַל־יְ֝הוָ֗ה יִזְעַ֥ף 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ה֗וֹן יֹ֭סִיף רֵעִ֣ים רַבִּ֑ים וְ֝דָ֗ל מֵרֵ֥עהוּ יִפָּרֵֽד׃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עֵ֣ד שְׁ֭קָרִים לֹ֣א יִנָּקֶ֑ה וְיָפִ֥יחַ כְּ֝זָבִ֗ים לֹ֣א יִמָּלֵֽט׃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רַ֭בִּים יְחַלּ֣וּ פְנֵֽי־נָדִ֑יב וְכָל־הָ֝רֵ֗עַ לְאִ֣ישׁ מַתָּֽן׃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כָּ֥ל אֲחֵי־רָ֨שׁ ׀ שְֽׂנֵאֻ֗הוּ אַ֤ף כִּ֣י מְ֭רֵעֵהוּ רָחֲק֣וּ מִמֶּ֑נּוּ מְרַדֵּ֖ף אֲמָרִ֣ים לא ־הֵֽמָּה׃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קֹֽנֶה־לֵּ֭ב אֹהֵ֣ב נַפְשׁ֑וֹ שֹׁמֵ֥ר תְּ֝בוּנָ֗ה לִמְצֹא־טֽוֹב׃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עֵ֣ד שְׁ֭קָרִים לֹ֣א יִנָּקֶ֑ה וְיָפִ֖יחַ כְּזָבִ֣ים יֹאבֵֽד׃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לֹֽא־נָאוֶ֣ה לִכְסִ֣יל תַּעֲנ֑וּג אַ֝֗ף כִּֽי־לְעֶ֤בֶד ׀ מְשֹׁ֬ל בְּשָׂרִֽים׃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שֵׂ֣כֶל אָ֭דָם הֶאֱרִ֣יךְ אַפּ֑וֹ וְ֝תִפאַרְתּ֗וֹ עֲבֹ֣ר עַל־פָּֽשַׁע׃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נַ֣הַם כַּ֭כְּפִיר זַ֣עַף מֶ֑לֶךְ וּכְטַ֖ל עַל־עֵ֣שֶׂב רְצוֹנֽוֹ׃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הַוֺּ֣ת לְ֭אָבִיו בֵּ֣ן כְּסִ֑יל וְדֶ֥לֶף טֹ֝רֵ֗ד מִדְיְנֵ֥י 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בַּ֣יִת וָ֭הוֹן נַחֲלַ֣ת אָב֑וֹת וּ֝מֵיְהוָ֗ה אִשָּׁ֥ה מַשְׂכָּֽלֶת׃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עַ֭צְלָה תַּפִּ֣יל תַּרְדֵּמָ֑ה וְנֶ֖פֶשׁ רְמִיָּ֣ה תִרְעָֽב׃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שֹׁמֵ֣ר מִ֭צְוָה שֹׁמֵ֣ר נַפְשׁ֑וֹ בּוֹזֵ֖ה דְרָכָ֣יו יומת׃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מַלְוֵ֣ה יְ֭הוָה ח֣וֹנֵֽן דָּ֑ל וּ֝גְמֻל֗וֹ יְשַׁלֶּם־לֽוֹ׃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יַסֵּ֣ר בִּ֭נְךָ כִּי־יֵ֣שׁ תִּקְוָ֑ה וְאֶל־הֲ֝מִית֗וֹ אַל־תִּשָּׂ֥א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גרל ־חֵ֭מָה נֹ֣שֵׂא עֹ֑נֶשׁ כִּ֥י אִם־תַּ֝צִּ֗יל וְע֣וֹד תּוֹסִֽף׃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שְׁמַ֣ע עֵ֭צָה וְקַבֵּ֣ל מוּסָ֑ר לְ֝מַ֗עַן תֶּחְכַּ֥ם בְּאַחֲרִיתֶֽךָ׃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רַבּ֣וֹת מַחֲשָׁב֣וֹת בְּלֶב־אִ֑ישׁ וַעֲצַ֥ת יְ֝הוָ֗ה הִ֣יא תָקֽוּם׃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תַּאֲוַ֣ת אָדָ֣ם חַסְדּ֑וֹ וְטֽוֹב־רָ֝שׁ מֵאִ֥ישׁ כָּזָֽב׃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יִרְאַ֣ת יְהוָ֣ה לְחַיִּ֑ים וְשָׂבֵ֥עַ יָ֝לִ֗ין בַּל־יִפָּ֥קֶד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טָ֘מַ֤ן עָצֵ֣ל יָ֭דוֹ בַּצַּלָּ֑חַת גַּם־אֶל־פִּ֝֗יהוּ לֹ֣א יְשִׁיבֶֽנָּה׃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לֵ֣ץ תַּ֭כֶּה וּפֶ֣תִי יַעְרִ֑ם וְהוֹכִ֥יחַ לְ֝נָב֗וֹן יָבִ֥ין דָּֽעַת׃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מְֽשַׁדֶּד־אָ֭ב יַבְרִ֣יחַ אֵ֑ם בֵּ֝֗ן מֵבִ֥ישׁ וּמַחְפִּֽיר׃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חַֽדַל־בְּ֭נִי לִשְׁמֹ֣עַ מוּסָ֑ר לִ֝שְׁג֗וֹת מֵֽאִמְרֵי־דָֽעַת׃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עֵ֣ד בְּ֭לִיַּעַל יָלִ֣יץ מִשְׁפָּ֑ט וּפִ֥י רְ֝שָׁעִ֗ים יְבַלַּע־אָֽוֶן׃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נָכ֣וֹנוּ לַלֵּצִ֣ים שְׁפָטִ֑ים וּ֝מַהֲלֻמ֗וֹת לְגֵ֣ו כְּסִילִֽים׃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לֵ֣ץ הַ֭יַּין הֹמֶ֣ה שֵׁכָ֑ר וְכָל־שֹׁ֥גֶה בּ֝֗וֹ לֹ֣א יֶחְכָּֽם׃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נַ֣הַם כַּ֭כְּפִיר אֵ֣ימַת מֶ֑לֶךְ מִ֝תְעַבְּר֗וֹ חוֹטֵ֥א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כָּב֣וֹד לָ֭אִישׁ שֶׁ֣בֶת מֵרִ֑יב וְכָל־אֱ֝וִ֗יל יִתְגַּלָּֽע׃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מֵ֭חֹרֶף עָצֵ֣ל לֹא־יַחֲרֹ֑שׁ ישאל בַּקָּצִ֣יר וָאָֽיִן׃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מַ֣יִם עֲ֭מֻקִּים עֵצָ֣ה בְלֶב־אִ֑ישׁ וְאִ֖ישׁ תְּבוּנָ֣ה יִדְלֶֽנָּה׃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רָב־אָדָ֗ם יִ֭קְרָא אִ֣ישׁ חַסְדּ֑וֹ וְאִ֥ישׁ אֱ֝מוּנִ֗ים מִ֣י יִמְצָֽא׃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מִתְהַלֵּ֣ךְ בְּתֻמּ֣וֹ צַדִּ֑יק אַשְׁרֵ֖י בָנָ֣יו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מֶ֗לֶךְ יוֹשֵׁ֥ב עַל־כִּסֵּא־דִ֑ין מְזָרֶ֖ה בְעֵינָ֣יו כָּל־רָֽע׃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מִֽי־יֹ֭אמַר זִכִּ֣יתִי לִבִּ֑י טָ֝הַ֗רְתִּי מֵחַטָּאתִֽי׃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אֶ֣בֶן וָ֭אֶבֶן אֵיפָ֣ה וְאֵיפָ֑ה תּוֹעֲבַ֥ת יְ֝הוָ֗ה גַּם־שְׁנֵיהֶֽם׃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גַּ֣ם בְּ֭מַעֲלָלָיו יִתְנַכֶּר־נָ֑עַר אִם־זַ֖ךְ וְאִם־יָשָׁ֣ר פָּעֳלֽוֹ׃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אֹ֣זֶן שֹׁ֭מַעַת וְעַ֣יִן רֹאָ֑ה יְ֝הוָ֗ה עָשָׂ֥ה גַם־שְׁנֵיהֶֽם׃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אַל־תֶּֽאֱהַ֣ב שֵׁ֭נָה פֶּן־תִּוָּרֵ֑שׁ פְּקַ֖ח עֵינֶ֣יךָ שְֽׂבַֽע־לָֽחֶם׃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רַ֣ע רַ֭ע יֹאמַ֣ר הַקּוֹנֶ֑ה וְאֹזֵ֥ל ל֝֗וֹ אָ֣ז יִתְהַלָּֽל׃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יֵ֣שׁ זָ֭הָב וְרָב־פְּנִינִ֑ים וּכְלִ֥י יְ֝קָ֗ר שִׂפְתֵי־דָֽעַת׃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לְֽקַח־בִּ֭גְדוֹ כִּי־עָ֣רַב זָ֑ר וּבְעַ֖ד נכרים חַבְלֵֽהוּ׃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עָרֵ֣ב לָ֭אִישׁ לֶ֣חֶם שָׁ֑קֶר וְ֝אַחַ֗ר יִמָּֽלֵא־פִ֥יהוּ חָצָֽץ׃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מַ֭חֲשָׁבוֹת בְּעֵצָ֣ה תִכּ֑וֹן וּ֝בְתַחְבֻּל֗וֹת עֲשֵׂ֣ה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גּֽוֹלֶה־סּ֭וֹד הוֹלֵ֣ךְ רָכִ֑יל וּלְפֹתֶ֥ה שְׂ֝פָתָ֗יו לֹ֣א תִתְעָרָֽב׃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מְ֭קַלֵּל אָבִ֣יו וְאִמּ֑וֹ יִֽדְעַ֥ךְ נֵ֝ר֗וֹ באישון 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נַ֭חֲלָה מבחלת בָּרִאשֹׁנָ֑ה וְ֝אַחֲרִיתָ֗הּ לֹ֣א תְבֹרָֽךְ׃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אַל־תֹּאמַ֥ר אֲשַׁלְּמָה־רָ֑ע קַוֵּ֥ה לַֽ֝יהוָ֗ה וְיֹ֣שַֽׁע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תּוֹעֲבַ֣ת יְ֭הוָה אֶ֣בֶן וָאָ֑בֶן וּמֹאזְנֵ֖י מִרְמָ֣ה לֹא־טֽוֹב׃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מֵיהוָ֥ה מִצְעֲדֵי־גָ֑בֶר וְ֝אָדָ֗ם מַה־יָּבִ֥ין דַּרְכּֽוֹ׃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מוֹקֵ֣שׁ אָ֭דָם יָ֣לַע קֹ֑דֶשׁ וְאַחַ֖ר נְדָרִ֣ים לְבַקֵּֽר׃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מְזָרֶ֣ה רְ֭שָׁעִים מֶ֣לֶךְ חָכָ֑ם וַיָּ֖שֶׁב עֲלֵיהֶ֣ם אוֹפָֽן׃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נֵ֣ר יְ֭הוָה נִשְׁמַ֣ת אָדָ֑ם חֹ֝פֵ֗שׂ כָּל־חַדְרֵי־בָֽטֶן׃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חֶ֣סֶד וֶ֭אֱמֶת יִצְּרוּ־מֶ֑לֶךְ וְסָעַ֖ד בַּחֶ֣סֶד כִּסְאֽוֹ׃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תִּפְאֶ֣רֶת בַּחוּרִ֣ים כֹּחָ֑ם וַהֲדַ֖ר זְקֵנִ֣ים שֵׂיבָֽה׃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חַבֻּר֣וֹת פֶּ֭צַע תמריק בְּרָ֑ע וּ֝מַכּ֗וֹת חַדְרֵי־בָֽטֶן׃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פַּלְגֵי־מַ֣יִם לֶב־מֶ֭לֶךְ בְּיַד־יְהוָ֑ה עַֽל־כָּל־אֲשֶׁ֖ר יַחְפֹּ֣ץ יַטֶּֽנּוּ׃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כָּֽל־דֶּרֶךְ־אִ֭ישׁ יָשָׁ֣ר בְּעֵינָ֑יו וְתֹכֵ֖ן לִבּ֣וֹת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עֲ֭שֹׂה צְדָקָ֣ה וּמִשְׁפָּ֑ט נִבְחָ֖ר לַיהוָ֣ה מִזָּֽבַח׃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רוּם־עֵ֭ינַיִם וּרְחַב־לֵ֑ב נִ֖ר רְשָׁעִ֣ים 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מַחְשְׁב֣וֹת חָ֭רוּץ אַךְ־לְמוֹתָ֑ר וְכָל־אָ֝֗ץ אַךְ־לְמַחְסֽוֹר׃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פֹּ֣עַל א֭וֹצָרוֹת בִּלְשׁ֣וֹן שָׁ֑קֶר הֶ֥בֶל נִ֝דָּ֗ף מְבַקְשֵׁי־מָֽוֶת׃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שֹׁד־רְשָׁעִ֥ים יְגוֹרֵ֑ם כִּ֥י מֵ֝אֲנ֗וּ לַעֲשׂ֥וֹת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הֲפַכְפַּ֬ךְ דֶּ֣רֶךְ אִ֣ישׁ וָזָ֑ר וְ֝זַ֗ךְ יָשָׁ֥ר פָּעֳלֽוֹ׃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ט֗וֹב לָשֶׁ֥בֶת עַל־פִּנַּת־גָּ֑ג מֵאֵ֥שֶׁת מִ֝דְיָנִ֗ים וּבֵ֥ית חָֽבֶר׃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נֶ֣פֶשׁ רָ֭שָׁע אִוְּתָה־רָ֑ע לֹא־יֻחַ֖ן בְּעֵינָ֣יו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בַּעְנָשׁ־לֵ֭ץ יֶחְכַּם־פֶּ֑תִי וּבְהַשְׂכִּ֥יל לְ֝חָכָ֗ם יִקַּח־דָּֽעַת׃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מַשְׂכִּ֣יל צַ֭דִּיק לְבֵ֣ית רָשָׁ֑ע מְסַלֵּ֖ף רְשָׁעִ֣ים לָרָֽע׃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אֹטֵ֣ם אָ֭זְנוֹ מִזַּעֲקַת־דָּ֑ל גַּֽם־ה֥וּא יִ֝קְרָ֗א וְלֹ֣א יֵעָנֶֽה׃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מַתָּ֣ן בַּ֭סֵּתֶר יִכְפֶּה־אָ֑ף וְשֹׁ֥חַד בַּ֝חֵ֗ק חֵמָ֥ה עַזָּֽה׃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שִׂמְחָ֣ה לַ֭צַּדִּיק עֲשׂ֣וֹת מִשְׁפָּ֑ט וּ֝מְחִתָּ֗ה לְפֹ֣עֲלֵי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אָדָ֗ם תּ֭וֹעֶה מִדֶּ֣רֶךְ הַשְׂכֵּ֑ל בִּקְהַ֖ל רְפָאִ֣ים יָנֽוּחַ׃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אִ֣ישׁ מַ֭חְסוֹר אֹהֵ֣ב שִׂמְחָ֑ה אֹהֵ֥ב יַֽיִן־וָ֝שֶׁ֗מֶן לֹ֣א יַעֲשִֽׁיר׃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כֹּ֣פֶר לַצַּדִּ֣יק רָשָׁ֑ע וְתַ֖חַת יְשָׁרִ֣ים בּוֹגֵֽד׃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ט֗וֹב שֶׁ֥בֶת בְּאֶֽרֶץ־מִדְבָּ֑ר מֵאֵ֖שֶׁת מדונים וָכָֽעַס׃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אוֹצָ֤ר ׀ נֶחְמָ֣ד וָ֭שֶׁמֶן בִּנְוֵ֣ה חָכָ֑ם וּכְסִ֖יל אָדָ֣ם יְבַלְּעֶֽנּוּ׃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רֹ֭דֵף צְדָקָ֣ה וָחָ֑סֶד יִמְצָ֥א חַ֝יִּ֗ים צְדָקָ֥ה וְכָבֽוֹד׃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עִ֣יר גִּ֭בֹּרִים עָלָ֣ה חָכָ֑ם וַ֝יֹּ֗רֶד עֹ֣ז מִבְטֶחָֽה׃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שֹׁמֵ֣ר פִּ֭יו וּלְשׁוֹנ֑וֹ שֹׁמֵ֖ר מִצָּר֣וֹת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זֵ֣ד יָ֭הִיר לֵ֣ץ שְׁמ֑וֹ ע֝וֹשֶׂ֗ה בְּעֶבְרַ֥ת זָדֽוֹן׃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תַּאֲוַ֣ת עָצֵ֣ל תְּמִיתֶ֑נּוּ כִּֽי־מֵאֲנ֖וּ יָדָ֣יו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כָּל־הַ֭יּוֹם הִתְאַוָּ֣ה תַאֲוָ֑ה וְצַדִּ֥יק יִ֝תֵּ֗ן וְלֹ֣א יַחְשֹֽׂךְ׃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זֶ֣בַח רְ֭שָׁעִים תּוֹעֵבָ֑ה אַ֝֗ף כִּֽי־בְזִמָּ֥ה יְבִיאֶֽנּוּ׃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עֵד־כְּזָבִ֥ים יֹאבֵ֑ד וְאִ֥ישׁ שׁ֝וֹמֵ֗עַ לָנֶ֥צַח יְדַבֵּֽר׃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הֵעֵ֬ז אִ֣ישׁ רָשָׁ֣ע בְּפָנָ֑יו וְ֝יָשָׁ֗ר ה֤וּא ׀ יכין דרכיו׃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אֵ֣ין חָ֭כְמָה וְאֵ֣ין תְּבוּנָ֑ה וְאֵ֥ין עֵ֝צָ֗ה לְנֶ֣גֶד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ס֗וּס מ֭וּכָן לְי֣וֹם מִלְחָמָ֑ה וְ֝לַֽיהוָ֗ה הַתְּשׁוּעָֽה׃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נִבְחָ֣ר שֵׁ֭ם מֵעֹ֣שֶׁר רָ֑ב מִכֶּ֥סֶף וּ֝מִזָּהָ֗ב חֵ֣ן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עָשִׁ֣יר וָרָ֣שׁ נִפְגָּ֑שׁוּ עֹשֵׂ֖ה כֻלָּ֣ם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עָר֤וּם ׀ רָאָ֣ה רָעָ֣ה ויסתר וּ֝פְתָיִ֗ים עָבְר֥וּ וְֽנֶעֱנָֽשׁוּ׃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עֵ֣קֶב עֲ֭נָוָה יִרְאַ֣ת יְהוָ֑ה עֹ֖שֶׁר וְכָב֣וֹד וְחַיִּֽים׃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צִנִּ֣ים פַּ֭חִים בְּדֶ֣רֶךְ עִקֵּ֑שׁ שׁוֹמֵ֥ר נַ֝פְשׁ֗וֹ יִרְחַ֥ק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חֲנֹ֣ךְ לַ֭נַּעַר עַל־פִּ֣י דַרְכּ֑וֹ גַּ֥ם כִּֽי־יַ֝זְקִ֗ין לֹֽא־יָס֥וּר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עָ֭שִׁיר בְּרָשִׁ֣ים יִמְשׁ֑וֹל וְעֶ֥בֶד לֹ֝וֶ֗ה לְאִ֣ישׁ מַלְוֶֽה׃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זוֹרֵ֣עַ עַ֭וְלָה יקצור ־אָ֑וֶן וְשֵׁ֖בֶט עֶבְרָת֣וֹ יִכְלֶֽה׃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טֽוֹב־עַ֭יִן ה֣וּא יְבֹרָ֑ךְ כִּֽי־נָתַ֖ן מִלַּחְמ֣וֹ לַדָּֽל׃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גָּ֣רֵֽשׁ לֵ֭ץ וְיֵצֵ֣א מָד֑וֹן וְ֝יִשְׁבֹּ֗ת דִּ֣ין וְקָלֽוֹן׃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אֹהֵ֥ב טהור ־לֵ֑ב חֵ֥ן שְׂ֝פָתָ֗יו רֵעֵ֥הוּ 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עֵינֵ֣י יְ֭הוָה נָ֣צְרוּ דָ֑עַת וַ֝יְסַלֵּ֗ף דִּבְרֵ֥י בֹגֵֽד׃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אָמַ֣ר עָ֭צֵל אֲרִ֣י בַח֑וּץ בְּת֥וֹךְ רְ֝חֹב֗וֹת אֵֽרָצֵֽחַ׃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שׁוּחָ֣ה עֲ֭מֻקָּה פִּ֣י זָר֑וֹת זְע֥וּם יְ֝הוָ֗ה יפול 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אִ֭וֶּלֶת קְשׁוּרָ֣ה בְלֶב־נָ֑עַר שֵׁ֥בֶט מ֝וּסָ֗ר יַרְחִיקֶ֥נָּה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עֹ֣שֵֽׁק דָּ֭ל לְהַרְבּ֣וֹת ל֑וֹ נֹתֵ֥ן לְ֝עָשִׁ֗יר אַךְ־לְמַחְסֽוֹר׃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הַ֥ט אָזְנְךָ֗ וּ֭שְׁמַע דִּבְרֵ֣י חֲכָמִ֑ים וְ֝לִבְּךָ֗ תָּשִׁ֥ית לְדַעְתִּֽי׃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כִּֽי־נָ֭עִים כִּֽי־תִשְׁמְרֵ֣ם בְּבִטְנֶ֑ךָ יִכֹּ֥נוּ יַ֝חְדָּ֗ו עַל־שְׂפָתֶֽיךָ׃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לִהְי֣וֹת בַּ֭יהוָה מִבְטַחֶ֑ךָ הוֹדַעְתִּ֖יךָ הַיּ֣וֹם אַף־אָֽתָּה׃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הֲלֹ֤א כָתַ֣בְתִּי לְ֭ךָ שלשום בְּמ֖וֹעֵצֹ֣ת וָדָֽעַת׃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לְהוֹדִֽיעֲךָ֗ קֹ֭שְׁטְ אִמְרֵ֣י אֱמֶ֑ת לְהָשִׁ֥יב אֲמָרִ֥ים אֱ֝מֶ֗ת לְשֹׁלְחֶֽיךָ׃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אַֽל־תִּגְזָל־דָּ֭ל כִּ֣י דַל־ה֑וּא וְאַל־תְּדַכֵּ֖א עָנִ֣י בַשָּֽׁעַר׃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כִּֽי־יְ֭הוָה יָרִ֣יב רִיבָ֑ם וְקָבַ֖ע אֶת־קֹבְעֵיהֶ֣ם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אַל־תִּ֭תְרַע אֶת־בַּ֣עַל אָ֑ף וְאֶת־אִ֥ישׁ חֵ֝מוֹת לֹ֣א תָבֽוֹא׃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פֶּן־תֶּאֱלַ֥ף ארחתו וְלָקַחְתָּ֖ מוֹקֵ֣שׁ לְנַפְשֶֽׁךָ׃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אַל־תְּהִ֥י בְתֹֽקְעֵי־כָ֑ף בַּ֝עֹרְבִ֗ים מַשָּׁאֽוֹת׃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אִם־אֵֽין־לְךָ֥ לְשַׁלֵּ֑ם לָ֥מָּה יִקַּ֥ח מִ֝שְׁכָּבְךָ֗ מִתַּחְתֶּֽיךָ׃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אַל־תַּ֭סֵּג גְּב֣וּל עוֹלָ֑ם אֲשֶׁ֖ר עָשׂ֣וּ אֲבוֹתֶֽיךָ׃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חָזִ֡יתָ אִ֤ישׁ ׀ מָ֘הִ֤יר בִּמְלַאכְתּ֗וֹ לִֽפְנֵֽי־מְלָכִ֥ים יִתְיַצָּ֑ב בַּל־יִ֝תְיַצֵּב לִפְנֵ֥י חֲשֻׁכִּֽים׃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כִּֽי־תֵ֭שֵׁב לִלְח֣וֹם אֶת־מוֹשֵׁ֑ל בִּ֥ין תָּ֝בִ֗ין אֶת־אֲשֶׁ֥ר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וְשַׂמְתָּ֣ שַׂכִּ֣ין בְּלֹעֶ֑ךָ אִם־בַּ֖עַל נֶ֣פֶשׁ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אַל־תִּ֭תְאָו לְמַטְעַמּוֹתָ֑יו וְ֝ה֗וּא לֶ֣חֶם כְּזָבִֽים׃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אַל־תִּיגַ֥ע לְֽהַעֲשִׁ֑יר מִֽבִּינָתְךָ֥ חֲדָֽל׃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התעוף עֵינֶ֥יךָ בּ֗וֹ וְֽאֵ֫ינֶ֥נּוּ כִּ֤י עָשֹׂ֣ה יַעֲשֶׂה־לּ֣וֹ כְנָפַ֑יִם כְּ֝נֶ֗שֶׁר ועיף הַשָּׁמָֽיִם׃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אַל־תִּלְחַ֗ם אֶת־לֶ֭חֶם רַ֣ע עָ֑יִן וְאַל־תתאו לְמַטְעַמֹּתָֽיו׃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׀ כְּמוֹ־שָׁעַ֥ר בְּנַפְשׁ֗וֹ כֶּ֫ן־ה֥וּא אֱכֹ֣ל וּ֭שְׁתֵה יֹ֣אמַר לָ֑ךְ וְ֝לִבּ֗וֹ בַּל־עִמָּֽךְ׃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פִּֽתְּךָ־אָכַ֥לְתָּ תְקִיאֶ֑נָּה וְ֝שִׁחַ֗תָּ דְּבָרֶ֥יךָ הַנְּעִימִֽים׃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בְּאָזְנֵ֣י כְ֭סִיל אַל־תְּדַבֵּ֑ר כִּֽי־יָ֝ב֗וּז לְשֵׂ֣כֶל מִלֶּֽיךָ׃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אַל־תַּ֭סֵּג גְּב֣וּל עוֹלָ֑ם וּבִשְׂדֵ֥י יְ֝תוֹמִ֗ים אַל־תָּבֹֽא׃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כִּֽי־גֹאֲלָ֥ם חָזָ֑ק הֽוּא־יָרִ֖יב אֶת־רִיבָ֣ם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הָבִ֣יאָה לַמּוּסָ֣ר לִבֶּ֑ךָ וְ֝אָזְנֶ֗ךָ לְאִמְרֵי־דָֽעַת׃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אַל־תִּמְנַ֣ע מִנַּ֣עַר מוּסָ֑ר כִּֽי־תַכֶּ֥נּוּ בַ֝שֵּׁ֗בֶט לֹ֣א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אַ֭תָּה בַּשֵּׁ֣בֶט תַּכֶּ֑נּוּ וְ֝נַפְשׁ֗וֹ מִשְּׁא֥וֹל תַּצִּֽיל׃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בְּ֭נִי אִם־חָכַ֣ם לִבֶּ֑ךָ יִשְׂמַ֖ח לִבִּ֣י גַם־אָֽנִי׃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וְתַעְלֹ֥זְנָה כִלְיוֹתָ֑י בְּדַבֵּ֥ר שְׂ֝פָתֶ֗יךָ 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אַל־יְקַנֵּ֣א לִ֭בְּךָ בַּֽחַטָּאִ֑ים כִּ֥י אִם־בְּיִרְאַת־יְ֝הוָ֗ה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כִּ֭י אִם־יֵ֣שׁ אַחֲרִ֑ית וְ֝תִקְוָתְךָ֗ לֹ֣א תִכָּרֵֽת׃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שְׁמַע־אַתָּ֣ה בְנִ֣י וַחֲכָ֑ם וְאַשֵּׁ֖ר בַּדֶּ֣רֶךְ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אַל־תְּהִ֥י בְסֹֽבְאֵי־יָ֑יִן בְּזֹלֲלֵ֖י בָשָׂ֣ר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כִּי־סֹבֵ֣א וְ֭זוֹלֵל יִוָּרֵ֑שׁ וּ֝קְרָעִ֗ים תַּלְבִּ֥ישׁ נוּמָֽה׃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שְׁמַ֣ע לְ֭אָבִיךָ זֶ֣ה יְלָדֶ֑ךָ וְאַל־תָּ֝ב֗וּז כִּֽי־זָקְנָ֥ה אִמֶּֽךָ׃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אֱמֶ֣ת קְ֭נֵה וְאַל־תִּמְכֹּ֑ר חָכְמָ֖ה וּמוּסָ֣ר וּבִינָֽה׃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גול יגול אֲבִ֣י צַדִּ֑יק יולד חָ֝כָ֗ם וישמח 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יִֽשְׂמַח־אָבִ֥יךָ וְאִמֶּ֑ךָ וְ֝תָגֵ֗ל יֽוֹלַדְתֶּֽךָ׃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תְּנָֽה־בְנִ֣י לִבְּךָ֣ לִ֑י וְ֝עֵינֶ֗יךָ דְּרָכַ֥י תרצנה׃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כִּֽי־שׁוּחָ֣ה עֲמֻקָּ֣ה זוֹנָ֑ה וּבְאֵ֥ר צָ֝רָ֗ה נָכְרִיָּֽה׃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אַף־הִ֭יא כְּחֶ֣תֶף תֶּֽאֱרֹ֑ב וּ֝בוֹגְדִ֗ים בְּאָדָ֥ם תּוֹסִֽף׃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לְמִ֨י א֥וֹי לְמִ֪י אֲב֡וֹי לְמִ֤י מדונים ׀ לְמִ֥י שִׂ֗יחַ לְ֭מִי פְּצָעִ֣ים חִנָּ֑ם לְ֝מִ֗י חַכְלִל֥וּת עֵינָֽיִם׃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לַֽמְאַחֲרִ֥ים עַל־הַיָּ֑יִן לַ֝בָּאִ֗ים לַחְקֹ֥ר מִמְסָֽךְ׃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אַל־תֵּ֥רֶא יַיִן֮ כִּ֪י יִתְאַ֫דָּ֥ם כִּֽי־יִתֵּ֣ן בכיס עֵינ֑וֹ יִ֝תְהַלֵּ֗ךְ בְּמֵישָׁרִֽים׃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אַ֭חֲרִיתוֹ כְּנָחָ֣שׁ יִשָּׁ֑ךְ וּֽכְצִפְעֹנִ֥י יַפְרִֽשׁ׃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עֵ֭ינֶיךָ יִרְא֣וּ זָר֑וֹת וְ֝לִבְּךָ֗ יְדַבֵּ֥ר תַּהְפֻּכֽוֹת׃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וְ֭הָיִיתָ כְּשֹׁכֵ֣ב בְּלֶב־יָ֑ם וּ֝כְשֹׁכֵ֗ב בְּרֹ֣אשׁ חִבֵּֽל׃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הִכּ֥וּנִי בַל־חָלִיתִי֮ הֲלָמ֗וּנִי בַּל־יָ֫דָ֥עְתִּי מָתַ֥י אָקִ֑יץ א֝וֹסִ֗יף אֲבַקְשֶׁ֥נּוּ עֽוֹד׃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אַל־תְּ֭קַנֵּא בְּאַנְשֵׁ֣י רָעָ֑ה וְאַל־תתאו לִהְי֥וֹת אִתָּֽם׃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כִּי־שֹׁ֭ד יֶהְגֶּ֣ה לִבָּ֑ם וְ֝עָמָ֗ל שִׂפְתֵיהֶ֥ם תְּדַבֵּֽרְנָה׃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בְּ֭חָכְמָה יִבָּ֣נֶה בָּ֑יִת וּ֝בִתְבוּנָ֗ה יִתְכּוֹנָֽן׃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וּ֭בְדַעַת חֲדָרִ֣ים יִמָּלְא֑וּ כָּל־ה֖וֹן יָקָ֣ר וְנָעִֽים׃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גֶּֽבֶר־חָכָ֥ם בַּע֑וֹז וְאִֽישׁ־דַּ֝֗עַת מְאַמֶּץ־כֹּֽחַ׃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בְ֭תַחְבֻּלוֹת תַּעֲשֶׂה־לְּךָ֣ מִלְחָמָ֑ה וּ֝תְשׁוּעָ֗ה בְּרֹ֣ב יוֹעֵֽץ׃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רָאמ֣וֹת לֶֽאֱוִ֣יל חָכְמ֑וֹת בַּ֝שַּׁ֗עַר לֹ֣א יִפְתַּח־פִּֽיהוּ׃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מְחַשֵּׁ֥ב לְהָרֵ֑עַ ל֝֗וֹ בַּֽעַל־מְזִמּ֥וֹת יִקְרָֽאוּ׃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זִמַּ֣ת אִוֶּ֣לֶת חַטָּ֑את וְתוֹעֲבַ֖ת לְאָדָ֣ם לֵֽץ׃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הִ֭תְרַפִּיתָ בְּי֥וֹם צָרָ֗ה צַ֣ר כֹּחֶֽכָה׃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הַ֭צֵּל לְקֻחִ֣ים לַמָּ֑וֶת וּמָטִ֥ים לַ֝הֶ֗רֶג אִם־תַּחְשֽׂוֹךְ׃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כִּֽי־תֹאמַ֗ר הֵן֮ לֹא־יָדַ֪עְנ֫וּ זֶ֥ה הֲֽלֹא־תֹ֘כֵ֤ן לִבּ֨וֹת ׀ הֽוּא־יָבִ֗ין וְנֹצֵ֣ר נַ֭פְשְׁךָ ה֣וּא יֵדָ֑ע וְהֵשִׁ֖יב לְאָדָ֣ם כְּפָעֳלֽוֹ׃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אֱכָל־בְּנִ֣י דְבַ֣שׁ כִּי־ט֑וֹב וְנֹ֥פֶת מָ֝ת֗וֹק עַל־חִכֶּֽךָ׃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כֵּ֤ן ׀ דְּעֶ֥ה חָכְמָ֗ה לְנַ֫פְשֶׁ֥ךָ אִם־מָ֭צָאתָ וְיֵ֣שׁ אַחֲרִ֑ית וְ֝תִקְוָתְךָ֗ לֹ֣א תִכָּרֵֽת׃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אַל־תֶּאֱרֹ֣ב רָ֭שָׁע לִנְוֵ֣ה צַדִּ֑יק אַֽל־תְּשַׁדֵּ֥ד רִבְצוֹ׃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כִּ֤י שֶׁ֨בַע ׀ יִפּ֣וֹל צַדִּ֣יק וָקָ֑ם וּ֝רְשָׁעִ֗ים יִכָּשְׁל֥וּ בְרָעָֽה׃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בִּנְפֹ֣ל אויביך אַל־תִּשְׂמָ֑ח וּ֝בִכָּשְׁל֗וֹ אַל־יָגֵ֥ל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פֶּן־יִרְאֶ֣ה יְ֭הוָה וְרַ֣ע בְּעֵינָ֑יו וְהֵשִׁ֖יב מֵעָלָ֣יו 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אַל־תִּתְחַ֥ר בַּמְּרֵעִ֑ים אַל־תְּ֝קַנֵּ֗א בָּרְשָׁעִֽים׃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כִּ֤י ׀ לֹֽא־תִהְיֶ֣ה אַחֲרִ֣ית לָרָ֑ע נֵ֖ר רְשָׁעִ֣ים יִדְעָֽךְ׃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יְרָֽא־אֶת־יְהוָ֣ה בְּנִ֣י וָמֶ֑לֶךְ עִם־שׁ֝וֹנִ֗ים אַל־תִּתְעָרָֽב׃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כִּֽי־פִ֭תְאֹם יָק֣וּם אֵידָ֑ם וּפִ֥יד שְׁ֝נֵיהֶ֗ם מִ֣י יוֹדֵֽעַ׃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גַּם־אֵ֥לֶּה לַֽחֲכָמִ֑ים הַֽכֵּר־פָּנִ֖ים בְּמִשְׁפָּ֣ט בַּל־טֽוֹב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אֹ֤מֵ֨ר ׀ לְרָשָׁע֮ צַדִּ֪יק אָ֥תָּה יִקְּבֻ֥הוּ עַמִּ֑ים יִזְעָמ֥וּהוּ לְאֻמִּֽים׃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וְלַמּוֹכִיחִ֥ים יִנְעָ֑ם וַֽ֝עֲלֵיהֶ֗ם תָּב֥וֹא בִרְכַּת־טֽוֹב׃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שְׂפָתַ֥יִם יִשָּׁ֑ק מֵ֝שִׁ֗יב דְּבָרִ֥ים נְכֹחִֽים׃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הָ֘כֵ֤ן בַּח֨וּץ ׀ מְלַאכְתֶּ֗ךָ וְעַתְּדָ֣הּ בַּשָּׂדֶ֣ה לָ֑ךְ אַ֝חַ֗ר וּבָנִ֥יתָ בֵיתֶֽךָ׃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אַל־תְּהִ֣י עֵד־חִנָּ֣ם בְּרֵעֶ֑ךָ וַ֝הֲפִתִּ֗יתָ בִּשְׂפָתֶֽיךָ׃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אַל־תֹּאמַ֗ר כַּאֲשֶׁ֣ר עָֽשָׂה־לִ֭י כֵּ֤ן אֶֽעֱשֶׂה־לּ֑וֹ אָשִׁ֖יב לָאִ֣ישׁ כְּפָעֳלֽוֹ׃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עַל־שְׂדֵ֣ה אִישׁ־עָצֵ֣ל עָבַ֑רְתִּי וְעַל־כֶּ֝֗רֶם אָדָ֥ם חֲסַר־לֵֽב׃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וְהִנֵּ֨ה עָ֘לָ֤ה כֻלּ֨וֹ ׀ קִמְּשֹׂנִ֗ים כָּסּ֣וּ פָנָ֣יו חֲרֻלִּ֑ים וְגֶ֖דֶר אֲבָנָ֣יו נֶהֱרָֽסָה׃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וָֽאֶחֱזֶ֣ה אָ֭נֹכִֽי אָשִׁ֣ית לִבִּ֑י רָ֝אִ֗יתִי לָקַ֥חְתִּי מוּסָֽר׃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מְעַ֣ט שֵׁ֭נוֹת מְעַ֣ט תְּנוּמ֑וֹת מְעַ֓ט ׀ חִבֻּ֖ק יָדַ֣יִם לִשְׁכָּֽב׃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וּבָֽא־מִתְהַלֵּ֥ךְ רֵישֶׁ֑ךָ וּ֝מַחְסֹרֶ֗יךָ כְּאִ֣ישׁ מָגֵֽן׃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גַּם־אֵ֭לֶּה מִשְׁלֵ֣י שְׁלֹמֹ֑ה אֲשֶׁ֥ר הֶ֝עְתִּ֗יקוּ אַנְשֵׁ֤י ׀ חִזְקִיָּ֬ה מֶֽלֶךְ־יְהוּדָֽה׃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כְּבֹ֣ד אֱ֭לֹהִים הַסְתֵּ֣ר דָּבָ֑ר וּכְבֹ֥ד מְ֝לָכִ֗ים חֲקֹ֣ר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שָׁמַ֣יִם לָ֭רוּם וָאָ֣רֶץ לָעֹ֑מֶק וְלֵ֥ב מְ֝לָכִ֗ים אֵ֣ין חֵֽקֶר׃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הָג֣וֹ סִיגִ֣ים מִכָּ֑סֶף וַיֵּצֵ֖א לַצֹּרֵ֣ף כֶּֽלִי׃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הָג֣וֹ רָ֭שָׁע לִפְנֵי־מֶ֑לֶךְ וְיִכּ֖וֹן בַּצֶּ֣דֶק כִּסְאֽוֹ׃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אַל־תִּתְהַדַּ֥ר לִפְנֵי־מֶ֑לֶךְ וּבִמְק֥וֹם גְּ֝דֹלִ֗ים אַֽל־תַּעֲמֹֽד׃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ט֥וֹב אֲמָר־לְךָ֗ עֲֽלֵ֫ה הֵ֥נָּה מֵֽ֭הַשְׁפִּ֣ילְךָ לִפְנֵ֣י נָדִ֑יב אֲשֶׁ֖ר רָא֣וּ 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אַל־תֵּצֵ֥א לָרִ֗ב מַ֫הֵ֥ר פֶּ֣ן מַה־תַּ֭עֲשֶׂה בְּאַחֲרִיתָ֑הּ בְּהַכְלִ֖ים אֹתְךָ֣ רֵעֶֽךָ׃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רִֽ֭יבְךָ רִ֣יב אֶת־רֵעֶ֑ךָ וְס֖וֹד אַחֵ֣ר אַל־תְּגָֽל׃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פֶּֽן־יְחַסֶּדְךָ֥ שֹׁמֵ֑עַ וְ֝דִבָּתְךָ֗ לֹ֣א תָשֽׁוּב׃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תַּפּוּחֵ֣י זָ֭הָב בְּמַשְׂכִּיּ֥וֹת כָּ֑סֶף דָּ֝בָ֗ר דָּבֻ֥ר עַל־אָפְנָֽיו׃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נֶ֣זֶם זָ֭הָב וַחֲלִי־כָ֑תֶם מוֹכִ֥יחַ חָ֝כָ֗ם עַל־אֹ֥זֶן שֹׁמָֽעַת׃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כְּצִנַּת־שֶׁ֨לֶג ׀ בְּי֬וֹם קָצִ֗יר צִ֣יר נֶ֭אֱמָן לְשֹׁלְחָ֑יו וְנֶ֖פֶשׁ אֲדֹנָ֣יו יָשִֽׁיב׃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נְשִׂיאִ֣ים וְ֭רוּחַ וְגֶ֣שֶׁם אָ֑יִן אִ֥ישׁ מִ֝תְהַלֵּ֗ל בְּמַתַּת־שָֽׁקֶר׃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בְּאֹ֣רֶךְ אַ֭פַּיִם יְפֻתֶּ֣ה קָצִ֑ין וְלָשׁ֥וֹן רַ֝כָּ֗ה תִּשְׁבָּר־גָּֽרֶם׃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דְּבַ֣שׁ מָ֭צָאתָ אֱכֹ֣ל דַּיֶּ֑ךָּ פֶּן־תִּ֝שְׂבָּעֶ֗נּוּ וַהֲקֵֽאתֽוֹ׃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הֹקַ֣ר רַ֭גְלְךָ מִבֵּ֣ית רֵעֶ֑ךָ פֶּן־יִ֝שְׂבָּעֲךָ֗ וּשְׂנֵאֶֽךָ׃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מֵפִ֣יץ וְ֭חֶרֶב וְחֵ֣ץ שָׁנ֑וּן אִ֥ישׁ עֹנֶ֥ה בְ֝רֵעֵ֗הוּ עֵ֣ד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שֵׁ֣ן רֹ֭עָה וְרֶ֣גֶל מוּעָ֑דֶת מִבְטָ֥ח בּ֝וֹגֵ֗ד בְּי֣וֹם צָרָֽה׃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מַ֥עֲדֶה בֶּ֨גֶד ׀ בְּי֣וֹם קָ֭רָה חֹ֣מֶץ עַל־נָ֑תֶר וְשָׁ֥ר בַּ֝שִּׁרִ֗ים עַ֣ל לֶב־רָֽע׃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אִם־רָעֵ֣ב שֹׂ֭נַאֲךָ הַאֲכִלֵ֣הוּ לָ֑חֶם וְאִם־צָ֝מֵ֗א הַשְׁקֵ֥הוּ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כִּ֤י גֶֽחָלִ֗ים אַ֭תָּה חֹתֶ֣ה עַל־רֹאשׁ֑וֹ וַֽ֝יהוָ֗ה יְשַׁלֶּם־לָֽךְ׃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ר֣וּחַ צָ֭פוֹן תְּח֣וֹלֵֽל גָּ֑שֶׁם וּפָנִ֥ים נִ֝זְעָמִ֗ים לְשׁ֣וֹן סָֽתֶר׃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ט֗וֹב שֶׁ֥בֶת עַל־פִּנַּת־גָּ֑ג מֵאֵ֥שֶׁת מדונים וּבֵ֥ית חָֽבֶר׃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מַ֣יִם קָ֭רִים עַל־נֶ֣פֶשׁ עֲיֵפָ֑ה וּשְׁמוּעָ֥ה ט֝וֹבָ֗ה מֵאֶ֥רֶץ מֶרְחָֽק׃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מַעְיָ֣ן נִ֭רְפָּשׂ וּמָק֣וֹר מָשְׁחָ֑ת צַ֝דִּ֗יק מָ֣ט לִפְנֵֽי־רָשָֽׁע׃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אָ֘כֹ֤ל דְּבַ֣שׁ הַרְבּ֣וֹת לֹא־ט֑וֹב וְחֵ֖קֶר כְּבֹדָ֣ם 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עִ֣יר פְּ֭רוּצָה אֵ֣ין חוֹמָ֑ה אִ֝֗ישׁ אֲשֶׁ֤ר אֵ֖ין מַעְצָ֣ר לְרוּחֽוֹ׃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כַּשֶּׁ֤לֶג ׀ בַּקַּ֗יִץ וְכַמָּטָ֥ר בַּקָּצִ֑יר כֵּ֤ן לֹא־נָאוֶ֖ה לִכְסִ֣יל 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כַּצִּפּ֣וֹר לָ֭נוּד כַּדְּר֣וֹר לָע֑וּף כֵּ֥ן קִֽלְלַ֥ת חִ֝נָּ֗ם לא תָבֹֽא׃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שׁ֣וֹט לַ֭סּוּס מֶ֣תֶג לַחֲמ֑וֹר וְ֝שֵׁ֗בֶט לְגֵ֣ו כְּסִילִֽים׃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אַל־תַּ֣עַן כְּ֭סִיל כְּאִוַּלְתּ֑וֹ פֶּֽן־תִּשְׁוֶה־לּ֥וֹ גַם־אָֽתָּה׃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עֲנֵ֣ה כְ֭סִיל כְּאִוַּלְתּ֑וֹ פֶּן־יִהְיֶ֖ה חָכָ֣ם בְּעֵינָֽיו׃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מְקַצֶּ֣ה רַ֭גְלַיִם חָמָ֣ס שֹׁתֶ֑ה שֹׁלֵ֖חַ דְּבָרִ֣ים בְּיַד־כְּסִֽיל׃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דַּלְי֣וּ שֹׁ֭קַיִם מִפִּסֵּ֑חַ וּ֝מָשָׁ֗ל בְּפִ֣י כְסִילִֽים׃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כִּצְר֣וֹר אֶ֭בֶן בְּמַרְגֵּמָ֑ה כֵּן־נוֹתֵ֖ן לִכְסִ֣יל 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ח֭וֹחַ עָלָ֣ה בְיַד־שִׁכּ֑וֹר וּ֝מָשָׁ֗ל בְּפִ֣י כְסִילִֽים׃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רַ֥ב מְחֽוֹלֵֽל־כֹּ֑ל וְשֹׂכֵ֥ר כְּ֝סִ֗יל וְשֹׂכֵ֥ר עֹבְרִֽים׃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כְּ֭כֶלֶב שָׁ֣ב עַל־קֵא֑וֹ כְּ֝סִ֗יל שׁוֹנֶ֥ה בְאִוַּלְתּֽוֹ׃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רָאִ֗יתָ אִ֭ישׁ חָכָ֣ם בְּעֵינָ֑יו תִּקְוָ֖ה לִכְסִ֣יל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אָמַ֣ר עָ֭צֵל שַׁ֣חַל בַּדָּ֑רֶךְ אֲ֝רִ֗י בֵּ֣ין הָרְחֹבֽוֹת׃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הַ֭דֶּלֶת תִּסּ֣וֹב עַל־צִירָ֑הּ וְ֝עָצֵ֗ל עַל־מִטָּתֽוֹ׃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טָ֘מַ֤ן עָצֵ֣ל יָ֭דוֹ בַּצַּלָּ֑חַת נִ֝לְאָ֗ה לַֽהֲשִׁיבָ֥הּ אֶל־פִּֽיו׃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חָכָ֣ם עָצֵ֣ל בְּעֵינָ֑יו מִ֝שִּׁבְעָ֗ה מְשִׁ֣יבֵי טָֽעַם׃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מַחֲזִ֥יק בְּאָזְנֵי־כָ֑לֶב עֹבֵ֥ר מִ֝תְעַבֵּ֗ר עַל־רִ֥יב לֹּֽא־לֽוֹ׃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כְּֽ֭מִתְלַהְלֵהַּ הַיֹּרֶ֥ה זִקִּ֗ים חִצִּ֥ים וָמָֽוֶת׃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כֵּֽן־אִ֭ישׁ רִמָּ֣ה אֶת־רֵעֵ֑הוּ וְ֝אָמַ֗ר הֲֽלֹא־מְשַׂחֵ֥ק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בְּאֶ֣פֶס עֵ֭צִים תִּכְבֶּה־אֵ֑שׁ וּבְאֵ֥ין נִ֝רְגָּ֗ן יִשְׁתֹּ֥ק מָדֽוֹן׃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פֶּחָ֣ם לְ֭גֶחָלִים וְעֵצִ֣ים לְאֵ֑שׁ וְאִ֥ישׁ מדונים לְחַרְחַר־רִֽיב׃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דִּבְרֵ֣י נִ֭רְגָּן כְּמִֽתְלַהֲמִ֑ים וְ֝הֵ֗ם יָרְד֥וּ חַדְרֵי־בָֽטֶן׃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כֶּ֣סֶף סִ֭יגִים מְצֻפֶּ֣ה עַל־חָ֑רֶשׂ שְׂפָתַ֖יִם דֹּלְקִ֣ים וְלֶב־רָֽע׃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בשפתו יִנָּכֵ֣ר שׂוֹנֵ֑א וּ֝בְקִרְבּ֗וֹ יָשִׁ֥ית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כִּֽי־יְחַנֵּ֣ן ק֭וֹלוֹ אַל־תַּֽאֲמֶן־בּ֑וֹ כִּ֤י שֶׁ֖בַע תּוֹעֵב֣וֹת בְּלִבּֽוֹ׃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תִּכַּסֶּ֣ה שִׂ֭נְאָה בְּמַשָּׁא֑וֹן תִּגָּלֶ֖ה רָעָת֣וֹ בְקָהָֽל׃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כֹּֽרֶה־שַּׁ֭חַת בָּ֣הּ יִפֹּ֑ל וְגֹ֥לֵ֥ל אֶ֝בֶן אֵלָ֥יו תָּשֽׁוּב׃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לְֽשׁוֹן־שֶׁ֭קֶר יִשְׂנָ֣א דַכָּ֑יו וּפֶ֥ה חָ֝לָ֗ק יַעֲשֶׂ֥ה מִדְחֶֽה׃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אַֽל־תִּ֭תְהַלֵּל בְּי֣וֹם מָחָ֑ר כִּ֤י לֹא־תֵ֝דַ֗ע מַה־יֵּ֥לֶד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יְהַלֶּלְךָ֣ זָ֣ר וְלֹא־פִ֑יךָ נָ֝כְרִ֗י וְאַל־שְׂפָתֶֽיךָ׃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כֹּֽבֶד־אֶ֭בֶן וְנֵ֣טֶל הַח֑וֹל וְכַ֥עַס אֱ֝וִ֗יל כָּבֵ֥ד מִשְּׁנֵיהֶֽם׃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אַכְזְרִיּ֣וּת חֵ֭מָה וְשֶׁ֣טֶף אָ֑ף וּמִ֥י יַ֝עֲמֹד לִפְנֵ֥י קִנְאָֽה׃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ט֭וֹבָה תּוֹכַ֣חַת מְגֻלָּ֑ה מֵֽאַהֲבָ֥ה מְסֻתָּֽרֶת׃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נֶ֭אֱמָנִים פִּצְעֵ֣י אוֹהֵ֑ב וְ֝נַעְתָּר֗וֹת נְשִׁיק֥וֹת שׂוֹנֵֽא׃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נֶ֣פֶשׁ שְׂ֭בֵעָה תָּב֣וּס נֹ֑פֶת וְנֶ֥פֶשׁ רְ֝עֵבָ֗ה כָּל־מַ֥ר מָתֽוֹק׃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כְּ֭צִפּוֹר נוֹדֶ֣דֶת מִן־קִנָּ֑הּ כֵּֽן־אִ֝֗ישׁ נוֹדֵ֥ד מִמְּקוֹמֽוֹ׃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שֶׁ֣מֶן וּ֭קְטֹרֶת יְשַׂמַּֽח־לֵ֑ב וּמֶ֥תֶק רֵ֝עֵ֗הוּ מֵֽעֲצַת־נָֽפֶשׁ׃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רֵֽעֲךָ֨ ורעה אָבִ֡יךָ אַֽל־תַּעֲזֹ֗ב וּבֵ֥ית אָחִ֗יךָ אַל־תָּ֭בוֹא בְּי֣וֹם אֵידֶ֑ךָ ט֥וֹב שָׁכֵ֥ן קָ֝ר֗וֹב מֵאָ֥ח רָחֽוֹק׃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חֲכַ֣ם בְּ֭נִי וְשַׂמַּ֣ח לִבִּ֑י וְאָשִׁ֖יבָה חֹרְפִ֣י דָבָֽר׃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עָר֤וּם רָאָ֣ה רָעָ֣ה נִסְתָּ֑ר פְּ֝תָאיִ֗ם עָבְר֥וּ נֶעֱנָֽשׁוּ׃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קַח־בִּ֭גְדוֹ כִּי־עָ֣רַב זָ֑ר וּבְעַ֖ד נָכְרִיָּ֣ה חַבְלֵֽהוּ׃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מְבָ֘רֵ֤ךְ רֵעֵ֨הוּ ׀ בְּק֣וֹל גָּ֭דוֹל בַּבֹּ֣קֶר הַשְׁכֵּ֑ים קְ֝לָלָ֗ה תֵּחָ֥שֶׁב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דֶּ֣לֶף ט֭וֹרֵד בְּי֣וֹם סַגְרִ֑יר וְאֵ֥שֶׁת מדונים נִשְׁתָּוָֽה׃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צֹפְנֶ֥יהָ צָֽפַן־ר֑וּחַ וְשֶׁ֖מֶן יְמִינ֣וֹ יִקְרָֽא׃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בַּרְזֶ֣ל בְּבַרְזֶ֣ל יָ֑חַד וְ֝אִ֗ישׁ יַ֣חַד פְּנֵֽי־רֵעֵֽהוּ׃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נֹצֵ֣ר תְּ֭אֵנָה יֹאכַ֣ל פִּרְיָ֑הּ וְשֹׁמֵ֖ר אֲדֹנָ֣יו יְכֻבָּֽד׃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כַּ֭מַּיִם הַפָּנִ֣ים לַפָּנִ֑ים כֵּ֤ן לֵֽב־הָ֝אָדָ֗ם לָאָדָֽם׃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שְׁא֣וֹל ואבדה לֹ֣א תִשְׂבַּ֑עְנָה וְעֵינֵ֥י הָ֝אָדָ֗ם לֹ֣א תִשְׂבַּֽעְנָה׃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מַצְרֵ֣ף לַ֭כֶּסֶף וְכ֣וּר לַזָּהָ֑ב וְ֝אִ֗ישׁ לְפִ֣י מַהֲלָלֽוֹ׃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אִ֥ם תִּכְתּֽוֹשׁ־אֶת־ הָאֱוִ֨יל ׀ בַּֽמַּכְתֵּ֡שׁ בְּת֣וֹךְ הָ֭רִיפוֹת בַּֽעֱלִ֑י לֹא־תָס֥וּר מֵ֝עָלָ֗יו אִוַּלְתּֽוֹ׃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יָדֹ֣עַ תֵּ֭דַע פְּנֵ֣י צֹאנֶ֑ךָ שִׁ֥ית לִ֝בְּךָ֗ לַעֲדָרִֽים׃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כִּ֤י לֹ֣א לְעוֹלָ֣ם חֹ֑סֶן וְאִם־נֵ֝֗זֶר לְד֣וֹר דור׃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גָּלָ֣ה חָ֭צִיר וְנִרְאָה־דֶ֑שֶׁא וְ֝נֶאֶסְפ֗וּ עִשְּׂב֥וֹת 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כְּבָשִׂ֥ים לִלְבוּשֶׁ֑ךָ וּמְחִ֥יר שָׂ֝דֶ֗ה עַתּוּדִֽים׃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וְדֵ֤י ׀ חֲלֵ֬ב עִזִּ֗ים לְֽ֭לַחְמְךָ לְלֶ֣חֶם בֵּיתֶ֑ךָ וְ֝חַיִּ֗ים לְנַעֲרוֹתֶֽיךָ׃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נָ֣סוּ וְאֵין־רֹדֵ֣ף רָשָׁ֑ע וְ֝צַדִּיקִ֗ים כִּכְפִ֥יר יִבְטָֽח׃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בְּפֶ֣שַֽׁע אֶ֭רֶץ רַבִּ֣ים שָׂרֶ֑יהָ וּבְאָדָ֥ם מֵבִ֥ין יֹ֝דֵ֗עַ כֵּ֣ן יַאֲרִֽיךְ׃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גֶּ֣בֶר רָ֭שׁ וְעֹשֵׁ֣ק דַּלִּ֑ים מָטָ֥ר סֹ֝חֵ֗ף וְאֵ֣ין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עֹזְבֵ֣י ת֭וֹרָה יְהַֽלְל֣וּ רָשָׁ֑ע וְשֹׁמְרֵ֥י ת֝וֹרָ֗ה יִתְגָּ֥רוּ בָֽם׃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אַנְשֵׁי־רָ֭ע לֹא־יָבִ֣ינוּ מִשְׁפָּ֑ט וּמְבַקְשֵׁ֥י יְ֝הוָ֗ה יָבִ֥ינוּ כֹֽל׃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טֽוֹב־רָ֭שׁ הוֹלֵ֣ךְ בְּתֻמּ֑וֹ מֵעִקֵּ֥שׁ דְּ֝רָכַ֗יִם וְה֣וּא עָשִֽׁיר׃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נוֹצֵ֣ר תּ֭וֹרָה בֵּ֣ן מֵבִ֑ין וְרֹעֶה זֽ֝וֹלְלִ֗ים יַכְלִ֥ים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מַרְבֶּ֣ה ה֭וֹנוֹ בְּנֶ֣שֶׁךְ ובתרבית לְחוֹנֵ֖ן דַּלִּ֣ים יִקְבְּצֶֽנּוּ׃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מֵסִ֣יר אָ֭זְנוֹ מִשְּׁמֹ֣עַ תּוֹרָ֑ה גַּֽם־תְּ֝פִלָּת֗וֹ תּוֹעֵבָֽה׃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מַשְׁגֶּ֤ה יְשָׁרִ֨ים ׀ בְּדֶ֥רֶךְ רָ֗ע בִּשְׁחוּת֥וֹ הֽוּא־יִפּ֑וֹל וּ֝תְמִימִ֗ים יִנְחֲלוּ־טֽוֹב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חָכָ֣ם בְּ֭עֵינָיו אִ֣ישׁ עָשִׁ֑יר וְדַ֖ל מֵבִ֣ין יַחְקְרֶֽנּוּ׃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בַּעֲלֹ֣ץ צַ֭דִּיקִים רַבָּ֣ה תִפְאָ֑רֶת וּבְק֥וּם רְ֝שָׁעִ֗ים יְחֻפַּ֥שׂ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מְכַסֶּ֣ה פְ֭שָׁעָיו לֹ֣א יַצְלִ֑יחַ וּמוֹדֶ֖ה וְעֹזֵ֣ב יְרֻחָֽם׃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אַשְׁרֵ֣י אָ֭דָם מְפַחֵ֣ד תָּמִ֑יד וּמַקְשֶׁ֥ה לִ֝בּ֗וֹ יִפּ֥וֹל בְּרָעָֽה׃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אֲרִי־נֹ֭הֵם וְדֹ֣ב שׁוֹקֵ֑ק מֹשֵׁ֥ל רָ֝שָׁ֗ע עַ֣ל עַם־דָּֽל׃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נָגִ֗יד חֲסַ֣ר תְּ֭בוּנוֹת וְרַ֥ב מַעֲשַׁקּ֑וֹת שנאי בֶ֝֗צַע יַאֲרִ֥יךְ יָמִֽים׃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אָ֭דָם עָשֻׁ֣ק בְּדַם־נָפֶשׁ עַד־בּ֥וֹר יָ֝נ֗וּס אַל־יִתְמְכוּ־בֽוֹ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הוֹלֵ֣ךְ תָּ֭מִים יִוָּשֵׁ֑עַ וְנֶעְקַ֥שׁ דְּ֝רָכַ֗יִם יִפּ֥וֹל בְּאֶחָֽת׃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עֹבֵ֣ד אַ֭דְמָתוֹ יִֽשְׂבַּֽע־לָ֑חֶם וּמְרַדֵּ֥ף רֵ֝קִ֗ים יִֽשְׂבַּֽע־רִֽישׁ׃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אִ֣ישׁ אֱ֭מוּנוֹת רַב־בְּרָכ֑וֹת וְאָ֥ץ לְ֝הַעֲשִׁ֗יר לֹ֣א יִנָּקֶֽה׃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הַֽכֵּר־פָּנִ֥ים לֹא־ט֑וֹב וְעַל־פַּת־לֶ֝֗חֶם יִפְשַׁע־גָּֽבֶר׃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נִֽבֳהָ֥ל לַה֗וֹן אִ֭ישׁ רַ֣ע עָ֑יִן וְלֹֽא־יֵ֝דַע כִּי־חֶ֥סֶר יְבֹאֶֽנּוּ׃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מ֘וֹכִ֤יחַ אָדָ֣ם אַ֭חֲרַי חֵ֣ן יִמְצָ֑א מִֽמַּחֲלִ֥יק לָשֽׁוֹן׃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גּוֹזֵ֤ל ׀ אָ֘בִ֤יו וְאִמּ֗וֹ וְאֹמֵ֥ר אֵֽין־פָּ֑שַׁע חָבֵ֥ר ה֝֗וּא לְאִ֣ישׁ מַשְׁחִֽית׃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רְחַב־נֶ֭פֶשׁ יְגָרֶ֣ה מָד֑וֹן וּבוֹטֵ֖חַ עַל־יְהוָ֣ה יְדֻשָּֽׁן׃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בּוֹטֵ֣חַ בְּ֭לִבּוֹ ה֣וּא כְסִ֑יל וְהוֹלֵ֥ךְ בְּ֝חָכְמָ֗ה ה֣וּא יִמָּלֵֽט׃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נוֹתֵ֣ן לָ֭רָשׁ אֵ֣ין מַחְס֑וֹר וּמַעְלִ֥ים עֵ֝ינָ֗יו רַב־מְאֵרֽוֹת׃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בְּק֣וּם רְ֭שָׁעִים יִסָּתֵ֣ר אָדָ֑ם וּ֝בְאָבְדָ֗ם יִרְבּ֥וּ צַדִּיקִֽים׃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Proverbs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אִ֣ישׁ תּ֭וֹכָחוֹת מַקְשֶׁה־עֹ֑רֶף פֶּ֥תַע יִ֝שָּׁבֵ֗ר וְאֵ֣ין מַרְפֵּֽא׃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בִּרְב֣וֹת צַ֭דִּיקִים יִשְׂמַ֣ח הָעָ֑ם וּבִמְשֹׁ֥ל רָ֝שָׁ֗ע יֵאָ֥נַֽח 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אִֽישׁ־אֹהֵ֣ב חָ֭כְמָה יְשַׂמַּ֣ח אָבִ֑יו וְרֹעֶ֥ה ז֝וֹנ֗וֹת יְאַבֶּד־הֽוֹן׃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מֶ֗לֶךְ בְּ֭מִשְׁפָּט יַעֲמִ֣יד אָ֑רֶץ וְאִ֖ישׁ תְּרוּמ֣וֹת יֶֽהֶרְסֶֽנָּה׃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גֶּ֭בֶר מַחֲלִ֣יק עַל־רֵעֵ֑הוּ רֶ֝֗שֶׁת פּוֹרֵ֥שׂ עַל־פְּעָמָֽיו׃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בְּפֶ֤שַֽׁע אִ֣ישׁ רָ֣ע מוֹקֵ֑שׁ וְ֝צַדִּ֗יק יָר֥וּן וְשָׂמֵֽחַ׃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יֹדֵ֣עַ צַ֭דִּיק דִּ֣ין דַּלִּ֑ים רָ֝שָׁ֗ע לֹא־יָבִ֥ין דָּֽעַת׃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אַנְשֵׁ֣י לָ֭צוֹן יָפִ֣יחוּ קִרְיָ֑ה וַ֝חֲכָמִ֗ים יָשִׁ֥יבוּ אָֽף׃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אִֽישׁ־חָכָ֗ם נִ֭שְׁפָּט אֶת־אִ֣ישׁ אֱוִ֑יל וְרָגַ֥ז וְ֝שָׂחַ֗ק וְאֵ֣ין נָֽחַת׃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אַנְשֵׁ֣י דָ֭מִים יִשְׂנְאוּ־תָ֑ם וִֽ֝ישָׁרִ֗ים יְבַקְשׁ֥וּ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כָּל־ר֭וּחוֹ יוֹצִ֣יא כְסִ֑יל וְ֝חָכָ֗ם בְּאָח֥וֹר יְשַׁבְּחֶֽנָּה׃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מֹ֭שֵׁל מַקְשִׁ֣יב עַל־דְּבַר־שָׁ֑קֶר כָּֽל־מְשָׁרְתָ֥יו רְשָׁעִֽים׃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רָ֤שׁ וְאִ֣ישׁ תְּכָכִ֣ים נִפְגָּ֑שׁוּ מֵ֤אִיר־עֵינֵ֖י שְׁנֵיהֶ֣ם יְהוָֽה׃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מֶ֤לֶךְ שׁוֹפֵ֣ט בֶּֽאֱמֶ֣ת דַּלִּ֑ים כִּ֝סְא֗וֹ לָעַ֥ד יִכּֽוֹן׃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שֵׁ֣בֶט וְ֭תוֹכַחַת יִתֵּ֣ן חָכְמָ֑ה וְנַ֥עַר מְ֝שֻׁלָּ֗ח מֵבִ֥ישׁ 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בִּרְב֣וֹת רְ֭שָׁעִים יִרְבֶּה־פָּ֑שַׁע וְ֝צַדִּיקִ֗ים בְּֽמַפַּלְתָּ֥ם יִרְאֽוּ׃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יַסֵּ֣ר בִּ֭נְךָ וִֽינִיחֶ֑ךָ וְיִתֵּ֖ן מַעֲדַנִּ֣ים לְנַפְשֶֽׁךָ׃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בְּאֵ֣ין חָ֭זוֹן יִפָּ֣רַֽע עָ֑ם וְשֹׁמֵ֖ר תּוֹרָ֣ה אַשְׁרֵֽהוּ׃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בִּ֭דְבָרִים לֹא־יִוָּ֣סֶר עָ֑בֶד כִּֽי־יָ֝בִ֗ין וְאֵ֣ין מַעֲנֶֽה׃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חָזִ֗יתָ אִ֭ישׁ אָ֣ץ בִּדְבָרָ֑יו תִּקְוָ֖ה לִכְסִ֣יל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מְפַנֵּ֣ק מִנֹּ֣עַר עַבְדּ֑וֹ וְ֝אַחֲרִית֗וֹ יִהְיֶ֥ה מָנֽוֹן׃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אִֽישׁ־אַ֭ף יְגָרֶ֣ה מָד֑וֹן וּבַ֖עַל חֵמָ֣ה רַב־פָּֽשַׁע׃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גַּאֲוַ֣ת אָ֭דָם תַּשְׁפִּילֶ֑נּוּ וּשְׁפַל־ר֝֗וּחַ יִתְמֹ֥ךְ 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חוֹלֵ֣ק עִם־גַּ֭נָּב שׂוֹנֵ֣א נַפְשׁ֑וֹ אָלָ֥ה יִ֝שְׁמַ֗ע וְלֹ֣א יַגִּֽיד׃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חֶרְדַּ֣ת אָ֭דָם יִתֵּ֣ן מוֹקֵ֑שׁ וּבוֹטֵ֖חַ בַּיהוָ֣ה יְשֻׂגָּֽב׃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רַ֭בִּים מְבַקְשִׁ֣ים פְּנֵי־מוֹשֵׁ֑ל וּ֝מֵיְהוָ֗ה מִשְׁפַּט־אִֽישׁ׃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תּוֹעֲבַ֣ת צַ֭דִּיקִים אִ֣ישׁ עָ֑וֶל וְתוֹעֲבַ֖ת רָשָׁ֣ע יְשַׁר־דָּֽרֶךְ׃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דִּבְרֵ֤י ׀ אָג֥וּר בִּן־יָקֶ֗ה הַמַּ֫שָּׂ֥א נְאֻ֣ם הַ֭גֶּבֶר לְאִֽיתִיאֵ֑ל לְאִ֖יתִיאֵ֣ל וְאֻכָֽל׃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בַ֣עַר אָנֹכִ֣י מֵאִ֑ישׁ וְלֹֽא־בִינַ֖ת אָדָ֣ם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וְלֹֽא־לָמַ֥דְתִּי חָכְמָ֑ה וְדַ֖עַת קְדֹשִׁ֣ים אֵדָֽע׃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מִ֤י עָלָֽה־שָׁמַ֨יִם ׀ וַיֵּרַ֡ד מִ֤י אָֽסַף־ר֨וּחַ ׀ בְּחָפְנָ֡יו מִ֤י צָֽרַר־מַ֨יִם ׀ בַּשִּׂמְלָ֗ה מִ֭י הֵקִ֣ים כָּל־אַפְסֵי־אָ֑רֶץ מַה־שְּׁמ֥וֹ וּמַֽה־שֶּׁם־בְּ֝נ֗וֹ כִּ֣י תֵדָֽע׃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כָּל־אִמְרַ֣ת אֱל֣וֹהַּ צְרוּפָ֑ה מָגֵ֥ן ה֝֗וּא לַֽחֹסִ֥ים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אַל־תּ֥וֹסְףְּ עַל־דְּבָרָ֑יו פֶּן־יוֹכִ֖יחַ בְּךָ֣ וְנִכְזָֽבְתָּ׃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שְׁ֭תַּיִם שָׁאַ֣לְתִּי מֵאִתָּ֑ךְ אַל־תִּמְנַ֥ע מִ֝מֶּ֗נִּי בְּטֶ֣רֶם אָמֽוּת׃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שָׁ֤וְא ׀ וּֽדְבַר־כָּזָ֡ב הַרְחֵ֬ק מִמֶּ֗נִּי רֵ֣אשׁ וָ֭עֹשֶׁר אַל־תִּֽתֶּן־לִ֑י הַ֝טְרִיפֵ֗נִי לֶ֣חֶם חֻקִּֽי׃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פֶּ֥ן אֶשְׂבַּ֨ע ׀ וְכִחַשְׁתִּי֮ וְאָמַ֗רְתִּי מִ֥י יְה֫וָ֥ה וּפֶֽן־אִוָּרֵ֥שׁ וְגָנַ֑בְתִּי וְ֝תָפַ֗שְׂתִּי שֵׁ֣ם אֱלֹהָֽי׃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אַל־תַּלְשֵׁ֣ן עֶ֭בֶד אֶל־אדנו פֶּֽן־יְקַלֶּלְךָ֥ וְאָשָֽׁמְתָּ׃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דּ֭וֹר אָבִ֣יו יְקַלֵּ֑ל וְאֶת־אִ֝מּ֗וֹ לֹ֣א יְבָרֵֽךְ׃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דּ֭וֹר טָה֣וֹר בְּעֵינָ֑יו וּ֝מִצֹּאָת֗וֹ לֹ֣א רֻחָֽץ׃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דּ֭וֹר מָה־רָמ֣וּ עֵינָ֑יו וְ֝עַפְעַפָּ֗יו יִנָּשֵֽׂאוּ׃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דּ֤וֹר ׀ חֲרָב֣וֹת שִׁנָּיו֮ וּֽמַאֲכָל֪וֹת מְֽתַלְּעֹ֫תָ֥יו לֶאֱכֹ֣ל עֲנִיִּ֣ים מֵאֶ֑רֶץ וְ֝אֶבְיוֹנִ֗ים מֵאָדָֽם׃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לַֽעֲלוּקָ֨ה ׀ שְׁתֵּ֥י בָנוֹת֮ הַ֤ב ׀ הַ֥ב שָׁל֣וֹשׁ הֵ֭נָּה לֹ֣א תִשְׂבַּ֑עְנָה אַ֝רְבַּ֗ע לֹא־אָ֥מְרוּ הֽוֹן׃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שְׁאוֹל֮ וְעֹ֪צֶ֫ר רָ֥חַם אֶ֭רֶץ לֹא־שָׂ֣בְעָה מַּ֑יִם וְ֝אֵ֗שׁ לֹא־אָ֥מְרָה הֽוֹן׃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עַ֤יִן ׀ תִּֽלְעַ֣ג לְאָב֮ וְתָב֪וּז לִֽיקֲּהַ֫ת־אֵ֥ם יִקְּר֥וּהָ עֹרְבֵי־נַ֑חַל וְֽיֹאכְל֥וּהָ בְנֵי־נָֽשֶׁר׃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שְׁלֹשָׁ֣ה הֵ֭מָּה נִפְלְא֣וּ מִמֶּ֑נִּי וארבע לֹ֣א יְדַעְתִּֽים׃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דֶּ֤רֶךְ הַנֶּ֨שֶׁר ׀ בַּשָּׁמַיִם֮ דֶּ֥רֶךְ נָחָ֗שׁ עֲלֵ֫י צ֥וּר דֶּֽרֶךְ־אֳנִיָּ֥ה בְלֶב־יָ֑ם וְדֶ֖רֶךְ גֶּ֣בֶר בְּעַלְמָֽה׃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כֵּ֤ן ׀ דֶּ֥רֶךְ אִשָּׁ֗ה מְנָ֫אָ֥פֶת אָ֭כְלָה וּמָ֣חֲתָה פִ֑יהָ וְ֝אָמְרָ֗ה לֹֽא־פָעַ֥לְתִּי אָֽוֶן׃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תַּ֣חַת שָׁ֭לוֹשׁ רָ֣גְזָה אֶ֑רֶץ וְתַ֥חַת אַ֝רְבַּ֗ע לֹא־תוּכַ֥ל שְׂאֵֽת׃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תַּֽחַת־עֶ֭בֶד כִּ֣י יִמְל֑וֹךְ וְ֝נָבָ֗ל כִּ֣י יִֽשְׂבַּֽע־לָֽחֶם׃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תַּ֣חַת שְׂ֭נוּאָה כִּ֣י תִבָּעֵ֑ל וְ֝שִׁפְחָ֗ה כִּֽי־תִירַ֥שׁ גְּבִרְתָּֽהּ׃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אַרְבָּ֣עָה הֵ֭ם קְטַנֵּי־אָ֑רֶץ וְ֝הֵ֗מָּה חֲכָמִ֥ים מְחֻכָּמִֽים׃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הַ֭נְּמָלִים עַ֣ם לֹא־עָ֑ז וַיָּכִ֖ינוּ בַקַּ֣יִץ לַחְמָֽם׃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שְׁ֭פַנִּים עַ֣ם לֹא־עָצ֑וּם וַיָּשִׂ֖ימוּ בַסֶּ֣לַע בֵּיתָֽם׃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מֶ֭לֶךְ אֵ֣ין לָאַרְבֶּ֑ה וַיֵּצֵ֖א חֹצֵ֣ץ כֻּלּֽוֹ׃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שְׂ֭מָמִית בְּיָדַ֣יִם תְּתַפֵּ֑שׂ וְ֝הִ֗יא בְּהֵ֣יכְלֵי מֶֽלֶךְ׃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שְׁלֹשָׁ֣ה הֵ֭מָּה מֵיטִ֣יבֵי צָ֑עַד וְ֝אַרְבָּעָ֗ה מֵיטִ֥בֵי לָֽכֶת׃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לַ֭יִשׁ גִּבּ֣וֹר בַּבְּהֵמָ֑ה וְלֹא־יָ֝שׁ֗וּב מִפְּנֵי־כֹֽל׃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זַרְזִ֣יר מָתְנַ֣יִם אוֹ־תָ֑יִשׁ וּ֝מֶ֗לֶךְ אַלְק֥וּם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אִם־נָבַ֥לְתָּ בְהִתְנַשֵּׂ֑א וְאִם־זַ֝מּ֗וֹתָ יָ֣ד לְפֶֽה׃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כִּ֤י מִ֪יץ חָלָ֡ב י֘וֹצִ֤יא חֶמְאָ֗ה וּֽמִיץ־אַ֭ף י֣וֹצִיא דָ֑ם וּמִ֥יץ אַ֝פַּ֗יִם י֣וֹצִיא רִֽיב׃ פ</w:t>
      </w:r>
    </w:p>
    <w:p>
      <w:pPr>
        <w:pStyle w:val="Heading2"/>
        <w:bidi/>
      </w:pPr>
      <w:r>
        <w:rPr>
          <w:rtl/>
          <w:cs/>
          <w:lang w:val="he_IL" w:bidi="he_IL"/>
        </w:rPr>
        <w:t>Proverbs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דִּ֭בְרֵי לְמוּאֵ֣ל מֶ֑לֶךְ מַ֝שָּׂ֗א אֲֽשֶׁר־יִסְּרַ֥תּוּ 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מַה־בְּ֭רִי וּמַֽה־בַּר־בִּטְנִ֑י וּ֝מֶה בַּר־נְדָרָֽי׃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אַל־תִּתֵּ֣ן לַנָּשִׁ֣ים חֵילֶ֑ךָ וּ֝דְרָכֶ֗יךָ לַֽמְח֥וֹת מְלָכִֽין׃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אַ֤ל לַֽמְלָכִ֨ים ׀ לְֽמוֹאֵ֗ל אַ֣ל לַֽמְלָכִ֣ים שְׁתוֹ־יָ֑יִן וּ֝לְרוֹזְנִ֗ים או שֵׁכָֽר׃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פֶּן־יִ֭שְׁתֶּה וְיִשְׁכַּ֣ח מְחֻקָּ֑ק וִֽ֝ישַׁנֶּה דִּ֣ין כָּל־בְּנֵי־עֹֽנִי׃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תְּנוּ־שֵׁכָ֣ר לְאוֹבֵ֑ד וְ֝יַיִן לְמָ֣רֵי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יִ֭שְׁתֶּה וְיִשְׁכַּ֣ח רִישׁ֑וֹ וַ֝עֲמָל֗וֹ לֹ֣א יִזְכָּר־עֽוֹד׃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פְּתַח־פִּ֥יךָ לְאִלֵּ֑ם אֶל־דִּ֝֗ין כָּל־בְּנֵ֥י חֲלֽוֹף׃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פְּתַח־פִּ֥יךָ שְׁפָט־צֶ֑דֶק וְ֝דִ֗ין עָנִ֥י וְאֶבְיֽוֹן׃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אֵֽשֶׁת־חַ֭יִל מִ֣י יִמְצָ֑א וְרָחֹ֖ק מִפְּנִינִ֣ים מִכְרָֽהּ׃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בָּ֣טַח בָּ֭הּ לֵ֣ב בַּעְלָ֑הּ וְ֝שָׁלָ֗ל לֹ֣א יֶחְסָֽר׃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גְּמָלַ֣תְהוּ ט֣וֹב וְלֹא־רָ֑ע כֹּ֝֗ל יְמֵ֣י חַיֶּֽיה׃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דָּ֭רְשָׁה צֶ֣מֶר וּפִשְׁתִּ֑ים וַ֝תַּ֗עַשׂ בְּחֵ֣פֶץ כַּפֶּֽיהָ׃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הָ֭יְתָה כָּאֳנִיּ֣וֹת סוֹחֵ֑ר מִ֝מֶּרְחָ֗ק תָּבִ֥יא לַחְמָֽהּ׃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וַתָּ֤קָם ׀ בְּע֬וֹד לַ֗יְלָה וַתִּתֵּ֣ן טֶ֣רֶף לְבֵיתָ֑הּ וְ֝חֹ֗ק לְנַעֲרֹתֶֽיהָ׃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זָמְמָ֣ה שָׂ֭דֶה וַתִּקָּחֵ֑הוּ מִפְּרִ֥י כַ֝פֶּ֗יהָ נטע כָּֽרֶם׃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חָֽגְרָ֣ה בְע֣וֹז מָתְנֶ֑יהָ וַ֝תְּאַמֵּ֗ץ זְרֹעוֹתֶֽיהָ׃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טָ֭עֲמָה כִּי־ט֣וֹב סַחְרָ֑הּ לֹֽא־יִכְבֶּ֖ה בליל נֵרָֽהּ׃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יָ֭דֶיהָ שִׁלְּחָ֣ה בַכִּישׁ֑וֹר וְ֝כַפֶּ֗יהָ תָּ֣מְכוּ פָֽלֶךְ׃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כַּ֭פָּהּ פָּרְשָׂ֣ה לֶעָנִ֑י וְ֝יָדֶ֗יהָ שִׁלְּחָ֥ה לָֽאֶבְיֽוֹן׃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לֹא־תִירָ֣א לְבֵיתָ֣הּ מִשָּׁ֑לֶג כִּ֥י כָל־בֵּ֝יתָ֗הּ לָבֻ֥שׁ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מַרְבַדִּ֥ים עָֽשְׂתָה־לָּ֑הּ שֵׁ֖שׁ וְאַרְגָּמָ֣ן לְבוּשָֽׁהּ׃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נוֹדָ֣ע בַּשְּׁעָרִ֣ים בַּעְלָ֑הּ בְּ֝שִׁבְתּ֗וֹ עִם־זִקְנֵי־אָֽרֶץ׃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סָדִ֣ין עָ֭שְׂתָה וַתִּמְכֹּ֑ר וַ֝חֲג֗וֹר נָתְנָ֥ה לַֽכְּנַעֲנִֽי׃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עֹז־וְהָדָ֥ר לְבוּשָׁ֑הּ וַ֝תִּשְׂחַ֗ק לְי֣וֹם אַחֲרֽוֹן׃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פִּ֭יהָ פָּתְחָ֣ה בְחָכְמָ֑ה וְתֽוֹרַת־חֶ֝֗סֶד עַל־לְשׁוֹנָֽהּ׃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צ֭וֹפִיָּה הֲלִיכ֣וֹת בֵּיתָ֑הּ וְלֶ֥חֶם עַ֝צְל֗וּת לֹ֣א תֹאכֵֽל׃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קָ֣מוּ בָ֭נֶיהָ וַֽיְאַשְּׁר֑וּהָ בַּ֝עְלָ֗הּ וַֽיְהַֽלְלָהּ׃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רַבּ֣וֹת בָּ֭נוֹת עָ֣שׂוּ חָ֑יִל וְ֝אַ֗תְּ עָלִ֥ית עַל־כֻּלָּֽנָה׃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שֶׁ֣קֶר הַ֭חֵן וְהֶ֣בֶל הַיֹּ֑פִי אִשָּׁ֥ה יִרְאַת־יְ֝הוָ֗ה הִ֣יא תִתְהַלָּֽל׃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תְּנוּ־לָ֭הּ מִפְּרִ֣י יָדֶ֑יהָ וִֽיהַלְל֖וּהָ בַשְּׁעָרִ֣ים מַעֲשֶֽׂיהָ׃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