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Judges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אַחֲרֵי֙ מ֣וֹת יְהוֹשֻׁ֔עַ וַֽיִּשְׁאֲלוּ֙ בְּנֵ֣י יִשְׂרָאֵ֔ל בַּיהוָ֖ה לֵאמֹ֑ר מִ֣י יַעֲלֶה־לָּ֧נוּ אֶל־הַֽכְּנַעֲנִ֛י בַּתְּחִלָּ֖ה לְהִלָּ֥חֶם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יְהוָ֖ה יְהוּדָ֣ה יַעֲלֶ֑ה הִנֵּ֛ה נָתַ֥תִּי אֶת־הָאָ֖רֶץ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יְהוּדָה֩ לְשִׁמְע֨וֹן אָחִ֜יו עֲלֵ֧ה אִתִּ֣י בְגוֹרָלִ֗י וְנִֽלָּחֲמָה֙ בַּֽכְּנַעֲנִ֔י וְהָלַכְתִּ֧י גַם־אֲנִ֛י אִתְּךָ֖ בְּגוֹרָלֶ֑ךָ וַיֵּ֥לֶךְ אִתּ֖וֹ שִׁמְעֽוֹן׃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וַיַּ֣עַל יְהוּדָ֔ה וַיִּתֵּ֧ן יְהוָ֛ה אֶת־הַכְּנַעֲנִ֥י וְהַפְּרִזִּ֖י בְּיָדָ֑ם וַיַּכּ֣וּם בְּבֶ֔זֶק עֲשֶׂ֥רֶת אֲלָפִ֖ים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וַֽ֠יִּמְצְאוּ אֶת־אֲדֹנִ֥י בֶ֙זֶק֙ בְּבֶ֔זֶק וַיִּֽלָּחֲמ֖וּ בּ֑וֹ וַיַּכּ֕וּ אֶת־הַֽכְּנַעֲנִ֖י וְאֶת־הַפְּרִזִּֽי׃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וַיָּ֙נָס֙ אֲדֹ֣נִי בֶ֔זֶק וַֽיִּרְדְּפ֖וּ אַחֲרָ֑יו וַיֹּאחֲז֣וּ אֹת֔וֹ וַֽיְקַצְּצ֔וּ אֶת־בְּהֹנ֥וֹת יָדָ֖יו וְרַגְלָֽיו׃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אֲדֹֽנִי־בֶ֗זֶק שִׁבְעִ֣ים ׀ מְלָכִ֡ים בְּֽהֹנוֹת֩ יְדֵיהֶ֨ם וְרַגְלֵיהֶ֜ם מְקֻצָּצִ֗ים הָי֤וּ מְלַקְּטִים֙ תַּ֣חַת שֻׁלְחָנִ֔י כַּאֲשֶׁ֣ר עָשִׂ֔יתִי כֵּ֥ן שִׁלַּם־לִ֖י אֱלֹהִ֑ים וַיְבִיאֻ֥הוּ יְרוּשָׁלִַ֖ם וַיָּ֥מָת שָֽׁם׃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וַיִּלָּחֲמ֤וּ בְנֵֽי־יְהוּדָה֙ בִּיר֣וּשָׁלִַ֔ם וַיִּלְכְּד֣וּ אוֹתָ֔הּ וַיַּכּ֖וּהָ לְפִי־חָ֑רֶב וְאֶת־הָעִ֖יר שִׁלְּח֥וּ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וְאַחַ֗ר יָֽרְדוּ֙ בְּנֵ֣י יְהוּדָ֔ה לְהִלָּחֵ֖ם בַּֽכְּנַעֲנִ֑י יוֹשֵׁ֣ב הָהָ֔ר וְהַנֶּ֖גֶב וְהַשְּׁפֵלָֽה׃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וַיֵּ֣לֶךְ יְהוּדָ֗ה אֶל־הַֽכְּנַעֲנִי֙ הַיּוֹשֵׁ֣ב בְּחֶבְר֔וֹן וְשֵׁם־חֶבְר֥וֹן לְפָנִ֖ים קִרְיַ֣ת אַרְבַּ֑ע וַיַּכּ֛וּ אֶת־שֵׁשַׁ֥י וְאֶת־אֲחִימַ֖ן וְאֶת־תַּלְמָֽי׃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וַיֵּ֣לֶךְ מִשָּׁ֔ם אֶל־יוֹשְׁבֵ֖י דְּבִ֑יר וְשֵׁם־דְּבִ֥יר לְפָנִ֖ים קִרְיַת־סֵֽפֶר׃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כָּלֵ֔ב אֲשֶׁר־יַכֶּ֥ה אֶת־קִרְיַת־סֵ֖פֶר וּלְכָדָ֑הּ וְנָתַ֥תִּי ל֛וֹ אֶת־עַכְסָ֥ה בִתִּ֖י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וַֽיִּלְכְּדָהּ֙ עָתְנִיאֵ֣ל בֶּן־קְנַ֔ז אֲחִ֥י כָלֵ֖ב הַקָּטֹ֣ן מִמֶּ֑נּוּ וַיִּתֶּן־ל֛וֹ אֶת־עַכְסָ֥ה בִתּ֖וֹ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וַיְהִ֣י בְּבוֹאָ֗הּ וַתְּסִיתֵ֙הוּ֙ לִשְׁא֤וֹל מֵֽאֵת־אָבִ֙יהָ֙ הַשָּׂדֶ֔ה וַתִּצְנַ֖ח מֵעַ֣ל הַחֲמ֑וֹר וַיֹּֽאמֶר־לָ֥הּ כָּלֵ֖ב מַה־לָּֽךְ׃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וַתֹּ֨אמֶר ל֜וֹ הָֽבָה־לִּ֣י בְרָכָ֗ה כִּ֣י אֶ֤רֶץ הַנֶּ֙גֶב֙ נְתַתָּ֔נִי וְנָתַתָּ֥ה לִ֖י גֻּלֹּ֣ת מָ֑יִם וַיִּתֶּן־לָ֣הּ כָּלֵ֗ב אֵ֚ת גֻּלֹּ֣ת עִלִּ֔ית וְאֵ֖ת גֻּלֹּ֥ת תַּחְתִּֽית׃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וּבְנֵ֣י קֵינִי֩ חֹתֵ֨ן מֹשֶׁ֜ה עָל֨וּ מֵעִ֤יר הַתְּמָרִים֙ אֶת־בְּנֵ֣י יְהוּדָ֔ה מִדְבַּ֣ר יְהוּדָ֔ה אֲשֶׁ֖ר בְּנֶ֣גֶב עֲרָ֑ד וַיֵּ֖לֶךְ וַיֵּ֥שֶׁב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וַיֵּ֤לֶךְ יְהוּדָה֙ אֶת־שִׁמְע֣וֹן אָחִ֔יו וַיַּכּ֕וּ אֶת־הַֽכְּנַעֲנִ֖י יוֹשֵׁ֣ב צְפַ֑ת וַיַּחֲרִ֣ימוּ אוֹתָ֔הּ וַיִּקְרָ֥א אֶת־שֵׁם־הָעִ֖יר חָרְמָֽה׃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וַיִּלְכֹּ֤ד יְהוּדָה֙ אֶת־עַזָּ֣ה וְאֶת־גְּבוּלָ֔הּ וְאֶֽת־אַשְׁקְל֖וֹן וְאֶת־גְּבוּלָ֑הּ וְאֶת־עֶקְר֖וֹן וְאֶת־גְּבוּלָֽהּ׃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וַיְהִ֤י יְהוָה֙ אֶתּ־יְהוּדָ֔ה וַיֹּ֖רֶשׁ אֶת־הָהָ֑ר כִּ֣י לֹ֤א לְהוֹרִישׁ֙ אֶת־יֹשְׁבֵ֣י הָעֵ֔מֶק כִּי־רֶ֥כֶב בַּרְזֶ֖ל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וַיִּתְּנ֤וּ לְכָלֵב֙ אֶת־חֶבְר֔וֹן כַּֽאֲשֶׁ֖ר דִּבֶּ֣ר מֹשֶׁ֑ה וַיּ֣וֹרֶשׁ מִשָּׁ֔ם אֶת־שְׁלֹשָׁ֖ה בְּנֵ֥י הָעֲנָֽק׃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וְאֶת־הַיְבוּסִי֙ יֹשֵׁ֣ב יְרֽוּשָׁלִַ֔ם לֹ֥א הוֹרִ֖ישׁוּ בְּנֵ֣י בִנְיָמִ֑ן וַיֵּ֨שֶׁב הַיְבוּסִ֜י אֶת־בְּנֵ֤י בִנְיָמִן֙ בִּיר֣וּשָׁלִַ֔ם עַ֖ד הַיּ֥וֹם הַזֶּֽה׃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וַיַּעֲל֧וּ בֵית־יוֹסֵ֛ף גַּם־הֵ֖ם בֵּֽית־אֵ֑ל וַֽיהוָ֖ה עִמָּֽם׃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וַיָּתִ֥ירוּ בֵית־יוֹסֵ֖ף בְּבֵֽית־אֵ֑ל וְשֵׁם־הָעִ֥יר לְפָנִ֖ים לֽוּז׃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וַיִּרְאוּ֙ הַשֹּׁ֣מְרִ֔ים אִ֖ישׁ יוֹצֵ֣א מִן־הָעִ֑יר וַיֹּ֣אמְרוּ ל֗וֹ הַרְאֵ֤נוּ נָא֙ אֶת־מְב֣וֹא הָעִ֔יר וְעָשִׂ֥ינוּ עִמְּךָ֖ חָֽסֶד׃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וַיַּרְאֵם֙ אֶת־מְב֣וֹא הָעִ֔יר וַיַּכּ֥וּ אֶת־הָעִ֖יר לְפִי־חָ֑רֶב וְאֶת־הָאִ֥ישׁ וְאֶת־כָּל־מִשְׁפַּחְתּ֖וֹ שִׁלֵּֽחוּ׃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וַיֵּ֣לֶךְ הָאִ֔ישׁ אֶ֖רֶץ הַחִתִּ֑ים וַיִּ֣בֶן עִ֗יר וַיִּקְרָ֤א שְׁמָהּ֙ ל֔וּז ה֣וּא שְׁמָ֔הּ עַ֖ד הַיּ֥וֹם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וְלֹא־הוֹרִ֣ישׁ מְנַשֶּׁ֗ה אֶת־בֵּית־שְׁאָ֣ן וְאֶת־בְּנוֹתֶיהָ֮ וְאֶת־תַּעְנַ֣ךְ וְאֶת־בְּנֹתֶיהָ֒ וְאֶת־ישב ד֜וֹר וְאֶת־בְּנוֹתֶ֗יהָ וְאֶת־יוֹשְׁבֵ֤י יִבְלְעָם֙ וְאֶת־בְּנֹתֶ֔יהָ וְאֶת־יוֹשְׁבֵ֥י מְגִדּ֖וֹ וְאֶת־בְּנוֹתֶ֑יהָ וַיּ֙וֹאֶל֙ הַֽכְּנַעֲנִ֔י לָשֶׁ֖בֶת בָּאָ֥רֶץ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וַֽיְהִי֙ כִּֽי־חָזַ֣ק יִשְׂרָאֵ֔ל וַיָּ֥שֶׂם אֶת־הַֽכְּנַעֲנִ֖י לָמַ֑ס וְהוֹרֵ֖ישׁ לֹ֥א הוֹרִישֽׁוֹ׃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וְאֶפְרַ֙יִם֙ לֹ֣א הוֹרִ֔ישׁ אֶת־הַֽכְּנַעֲנִ֖י הַיּוֹשֵׁ֣ב בְּגָ֑זֶר וַיֵּ֧שֶׁב הַֽכְּנַעֲנִ֛י בְּקִרְבּ֖וֹ בְּגָֽזֶר׃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זְבוּלֻ֗ן לֹ֤א הוֹרִישׁ֙ אֶת־יוֹשְׁבֵ֣י קִטְר֔וֹן וְאֶת־יוֹשְׁבֵ֖י נַהֲלֹ֑ל וַיֵּ֤שֶׁב הַֽכְּנַעֲנִי֙ בְּקִרְבּ֔וֹ וַיִּֽהְי֖וּ לָמַֽס׃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אָשֵׁ֗ר לֹ֤א הוֹרִישׁ֙ אֶת־יֹשְׁבֵ֣י עַכּ֔וֹ וְאֶת־יוֹשְׁבֵ֖י צִיד֑וֹן וְאֶת־אַחְלָ֤ב וְאֶת־אַכְזִיב֙ וְאֶת־חֶלְבָּ֔ה וְאֶת־אֲפִ֖יק וְאֶת־רְחֹֽב׃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וַיֵּ֙שֶׁב֙ הָאָ֣שֵׁרִ֔י בְּקֶ֥רֶב הַֽכְּנַעֲנִ֖י יֹשְׁבֵ֣י הָאָ֑רֶץ כִּ֖י לֹ֥א הוֹרִישֽׁוֹ׃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נַפְתָּלִ֗י לֹֽא־הוֹרִ֞ישׁ אֶת־יֹשְׁבֵ֤י בֵֽית־שֶׁ֙מֶשׁ֙ וְאֶת־יֹשְׁבֵ֣י בֵית־עֲנָ֔ת וַיֵּ֕שֶׁב בְּקֶ֥רֶב הַֽכְּנַעֲנִ֖י יֹשְׁבֵ֣י הָאָ֑רֶץ וְיֹשְׁבֵ֤י בֵֽית־שֶׁ֙מֶשׁ֙ וּבֵ֣ית עֲנָ֔ת הָי֥וּ לָהֶ֖ם לָמַֽס׃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וַיִּלְחֲצ֧וּ הָאֱמֹרִ֛י אֶת־בְּנֵי־דָ֖ן הָהָ֑רָה כִּי־לֹ֥א נְתָנ֖וֹ לָרֶ֥דֶת לָעֵֽמֶק׃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וַיּ֤וֹאֶל הָֽאֱמֹרִי֙ לָשֶׁ֣בֶת בְּהַר־חֶ֔רֶס בְּאַיָּל֖וֹן וּבְשַֽׁעַלְבִ֑ים וַתִּכְבַּד֙ יַ֣ד בֵּית־יוֹסֵ֔ף וַיִּהְי֖וּ לָמַֽס׃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וּגְבוּל֙ הָאֱמֹרִ֔י מִֽמַּעֲלֵ֖ה עַקְרַבִּ֑ים מֵהַסֶּ֖לַע וָמָֽעְלָה׃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וַיַּ֧עַל מַלְאַךְ־יְהוָ֛ה מִן־הַגִּלְגָּ֖ל אֶל־הַבֹּכִ֑ים פ וַיֹּאמֶר֩ אַעֲלֶ֨ה אֶתְכֶ֜ם מִמִּצְרַ֗יִם וָאָבִ֤יא אֶתְכֶם֙ אֶל־הָאָ֗רֶץ אֲשֶׁ֤ר נִשְׁבַּ֙עְתִּי֙ לַאֲבֹ֣תֵיכֶ֔ם וָאֹמַ֕ר לֹֽא־אָפֵ֧ר בְּרִיתִ֛י אִתְּכֶ֖ם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וְאַתֶּ֗ם לֹֽא־תִכְרְת֤וּ בְרִית֙ לְיֽוֹשְׁבֵי֙ הָאָ֣רֶץ הַזֹּ֔את מִזְבְּחוֹתֵיהֶ֖ם תִּתֹּצ֑וּן וְלֹֽא־שְׁמַעְתֶּ֥ם בְּקֹלִ֖י מַה־זֹּ֥את עֲשִׂיתֶֽם׃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וְגַ֣ם אָמַ֔רְתִּי לֹֽא־אֲגָרֵ֥שׁ אוֹתָ֖ם מִפְּנֵיכֶ֑ם וְהָי֤וּ לָכֶם֙ לְצִדִּ֔ים וֵאלֹ֣הֵיהֶ֔ם יִהְי֥וּ לָכֶ֖ם לְמוֹקֵֽשׁ׃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וַיְהִ֗י כְּדַבֵּ֞ר מַלְאַ֤ךְ יְהוָה֙ אֶת־הַדְּבָרִ֣ים הָאֵ֔לֶּה אֶֽל־כָּל־בְּנֵ֖י יִשְׂרָאֵ֑ל וַיִּשְׂא֥וּ הָעָ֛ם אֶת־קוֹלָ֖ם וַיִּבְכּֽוּ׃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וַֽיִּקְרְא֛וּ שֵֽׁם־הַמָּק֥וֹם הַה֖וּא בֹּכִ֑ים וַיִּזְבְּחוּ־שָׁ֖ם לַֽיהוָֽה׃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וַיְשַׁלַּ֥ח יְהוֹשֻׁ֖עַ אֶת־הָעָ֑ם וַיֵּלְכ֧וּ בְנֵֽי־יִשְׂרָאֵ֛ל אִ֥ישׁ לְנַחֲלָת֖וֹ לָרֶ֥שֶׁת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וַיַּעַבְד֤וּ הָעָם֙ אֶת־יְהוָ֔ה כֹּ֖ל יְמֵ֣י יְהוֹשֻׁ֑עַ וְכֹ֣ל ׀ יְמֵ֣י הַזְּקֵנִ֗ים אֲשֶׁ֨ר הֶאֱרִ֤יכוּ יָמִים֙ אַחֲרֵ֣י יְהוֹשׁ֔וּעַ אֲשֶׁ֣ר רָא֗וּ אֵ֣ת כָּל־מַעֲשֵׂ֤ה יְהוָה֙ הַגָּד֔וֹל אֲשֶׁ֥ר עָשָׂ֖ה לְיִשְׂרָאֵֽל׃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וַיָּ֛מָת יְהוֹשֻׁ֥עַ בִּן־נ֖וּן עֶ֣בֶד יְהוָ֑ה בֶּן־מֵאָ֥ה וָעֶ֖שֶׂר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וַיִּקְבְּר֤וּ אוֹתוֹ֙ בִּגְב֣וּל נַחֲלָת֔וֹ בְּתִמְנַת־חֶ֖רֶס בְּהַ֣ר אֶפְרָ֑יִם מִצְּפ֖וֹן לְהַר־גָּֽעַשׁ׃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וְגַם֙ כָּל־הַדּ֣וֹר הַה֔וּא נֶאֶסְפ֖וּ אֶל־אֲבוֹתָ֑יו וַיָּקָם֩ דּ֨וֹר אַחֵ֜ר אַחֲרֵיהֶ֗ם אֲשֶׁ֤ר לֹא־יָֽדְעוּ֙ אֶת־יְהוָ֔ה וְגַם֙ אֶת־הַֽמַּעֲשֶׂ֔ה אֲשֶׁ֥ר עָשָׂ֖ה לְיִשְׂרָאֵֽל׃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וַיַּעֲשׂ֧וּ בְנֵֽי־יִשְׂרָאֵ֛ל אֶת־הָרַ֖ע בְּעֵינֵ֣י יְהוָ֑ה וַיַּעַבְד֖וּ אֶת־הַבְּעָלִֽים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וַיַּעַזְב֞וּ אֶת־יְהוָ֣ה ׀ אֱלֹהֵ֣י אֲבוֹתָ֗ם הַמּוֹצִ֣יא אוֹתָם֮ מֵאֶ֣רֶץ מִצְרַיִם֒ וַיֵּלְכ֞וּ אַחֲרֵ֣י ׀ אֱלֹהִ֣ים אֲחֵרִ֗ים מֵאֱלֹהֵ֤י הָֽעַמִּים֙ אֲשֶׁר֙ סְבִיב֣וֹתֵיהֶ֔ם וַיִּֽשְׁתַּחֲו֖וּ לָהֶ֑ם וַיַּכְעִ֖סוּ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וַיַּעַזְב֖וּ אֶת־יְהוָ֑ה וַיַּעַבְד֥וּ לַבַּ֖עַל וְלָעַשְׁתָּרֽוֹת׃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וַיִּֽחַר־אַ֤ף יְהוָה֙ בְּיִשְׂרָאֵ֔ל וַֽיִּתְּנֵם֙ בְּיַד־שֹׁסִ֔ים וַיָּשֹׁ֖סּוּ אוֹתָ֑ם וַֽיִּמְכְּרֵ֞ם בְּיַ֤ד אֽוֹיְבֵיהֶם֙ מִסָּבִ֔יב וְלֹֽא־יָכְל֣וּ ע֔וֹד לַעֲמֹ֖ד לִפְנֵ֥י אוֹיְבֵיהֶֽם׃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בְּכֹ֣ל ׀ אֲשֶׁ֣ר יָצְא֗וּ יַד־יְהוָה֙ הָיְתָה־בָּ֣ם לְרָעָ֔ה כַּֽאֲשֶׁר֙ דִּבֶּ֣ר יְהוָ֔ה וְכַאֲשֶׁ֛ר נִשְׁבַּ֥ע יְהוָ֖ה לָהֶ֑ם וַיֵּ֥צֶר לָהֶ֖ם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וַיָּ֥קֶם יְהוָ֖ה שֹֽׁפְטִ֑ים וַיּ֣וֹשִׁיע֔וּם מִיַּ֖ד שֹׁסֵיהֶֽם׃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וְגַ֤ם אֶל־שֹֽׁפְטֵיהֶם֙ לֹ֣א שָׁמֵ֔עוּ כִּ֣י זָנ֗וּ אַֽחֲרֵי֙ אֱלֹהִ֣ים אֲחֵרִ֔ים וַיִּֽשְׁתַּחֲו֖וּ לָהֶ֑ם סָ֣רוּ מַהֵ֗ר מִן־הַדֶּ֜רֶךְ אֲשֶׁ֨ר הָלְכ֧וּ אֲבוֹתָ֛ם לִשְׁמֹ֥עַ מִצְוֺת־יְהוָ֖ה לֹא־עָ֥שׂוּ 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וְכִֽי־הֵקִ֨ים יְהוָ֥ה ׀ לָהֶם֮ שֹֽׁפְטִים֒ וְהָיָ֤ה יְהוָה֙ עִם־הַשֹּׁפֵ֔ט וְהֽוֹשִׁיעָם֙ מִיַּ֣ד אֹֽיְבֵיהֶ֔ם כֹּ֖ל יְמֵ֣י הַשּׁוֹפֵ֑ט כִּֽי־יִנָּחֵ֤ם יְהוָה֙ מִנַּֽאֲקָתָ֔ם מִפְּנֵ֥י לֹחֲצֵיהֶ֖ם וְדֹחֲקֵיהֶֽם׃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וְהָיָ֣ה ׀ בְּמ֣וֹת הַשּׁוֹפֵ֗ט יָשֻׁ֙בוּ֙ וְהִשְׁחִ֣יתוּ מֵֽאֲבוֹתָ֔ם לָלֶ֗כֶת אַֽחֲרֵי֙ אֱלֹהִ֣ים אֲחֵרִ֔ים לְעָבְדָ֖ם וּלְהִשְׁתַּחֲוֺ֣ת לָהֶ֑ם לֹ֤א הִפִּ֙ילוּ֙ מִמַּ֣עַלְלֵיהֶ֔ם וּמִדַּרְכָּ֖ם הַקָּשָֽׁה׃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וַיִּֽחַר־אַ֥ף יְהוָ֖ה בְּיִשְׂרָאֵ֑ל וַיֹּ֗אמֶר יַעַן֩ אֲשֶׁ֨ר עָבְר֜וּ הַגּ֣וֹי הַזֶּ֗ה אֶת־בְּרִיתִי֙ אֲשֶׁ֣ר צִוִּ֣יתִי אֶת־אֲבוֹתָ֔ם וְלֹ֥א שָׁמְע֖וּ לְקוֹלִֽי׃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גַּם־אֲנִי֙ לֹ֣א אוֹסִ֔יף לְהוֹרִ֥ישׁ אִ֖ישׁ מִפְּנֵיהֶ֑ם מִן־הַגּוֹיִ֛ם אֲשֶׁר־עָזַ֥ב יְהוֹשֻׁ֖עַ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לְמַ֛עַן נַסּ֥וֹת בָּ֖ם אֶת־יִשְׂרָאֵ֑ל הֲשֹׁמְרִ֣ים הֵם֩ אֶת־דֶּ֨רֶךְ יְהוָ֜ה לָלֶ֣כֶת בָּ֗ם כַּאֲשֶׁ֛ר שָׁמְר֥וּ אֲבוֹתָ֖ם אִם־לֹֽא׃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וַיַּנַּ֤ח יְהוָה֙ אֶת־הַגּוֹיִ֣ם הָאֵ֔לֶּה לְבִלְתִּ֥י הוֹרִישָׁ֖ם מַהֵ֑ר וְלֹ֥א נְתָנָ֖ם בְּיַד־יְהוֹשֻֽׁעַ׃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וְאֵ֤לֶּה הַגּוֹיִם֙ אֲשֶׁ֣ר הִנִּ֣יחַ יְהוָ֔ה לְנַסּ֥וֹת בָּ֖ם אֶת־יִשְׂרָאֵ֑ל אֵ֚ת כָּל־אֲשֶׁ֣ר לֹֽא־יָדְע֔וּ אֵ֖ת כָּל־מִלְחֲמ֥וֹת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רַ֗ק לְמַ֙עַן֙ דַּ֚עַת דֹּר֣וֹת בְּנֵֽי־יִשְׂרָאֵ֔ל לְלַמְּדָ֖ם מִלְחָמָ֑ה רַ֥ק אֲשֶׁר־לְפָנִ֖ים לֹ֥א יְדָעֽוּם׃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חֲמֵ֣שֶׁת ׀ סַרְנֵ֣י פְלִשְׁתִּ֗ים וְכָל־הַֽכְּנַעֲנִי֙ וְהַצִּ֣ידֹנִ֔י וְהַ֣חִוִּ֔י יֹשֵׁ֖ב הַ֣ר הַלְּבָנ֑וֹן מֵהַר֙ בַּ֣עַל חֶרְמ֔וֹן עַ֖ד לְב֥וֹא חֲמָֽת׃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וַֽיִּהְי֕וּ לְנַסּ֥וֹת בָּ֖ם אֶת־יִשְׂרָאֵ֑ל לָדַ֗עַת הֲיִשְׁמְעוּ֙ אֶת־מִצְוֺ֣ת יְהוָ֔ה אֲשֶׁר־צִוָּ֥ה אֶת־אֲבוֹתָ֖ם בְּיַד־מֹשֶֽׁה׃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וּבְנֵ֣י יִשְׂרָאֵ֔ל יָשְׁב֖וּ בְּקֶ֣רֶב הַֽכְּנַעֲנִ֑י הַחִתִּ֤י וְהָֽאֱמֹרִי֙ וְהַפְּרִזִּ֔י וְהַחִוִּ֖י וְהַיְבוּסִֽי׃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וַיִּקְח֨וּ אֶת־בְּנוֹתֵיהֶ֤ם לָהֶם֙ לְנָשִׁ֔ים וְאֶת־בְּנוֹתֵיהֶ֖ם נָתְנ֣וּ לִבְנֵיהֶ֑ם וַיַּעַבְד֖וּ אֶת־אֱלֹהֵיהֶֽם׃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וַיַּעֲשׂ֨וּ בְנֵי־יִשְׂרָאֵ֤ל אֶת־הָרַע֙ בְּעֵינֵ֣י יְהוָ֔ה וַֽיִּשְׁכְּח֖וּ אֶת־יְהוָ֣ה אֱלֹֽהֵיהֶ֑ם וַיַּעַבְד֥וּ אֶת־הַבְּעָלִ֖ים וְאֶת־הָאֲשֵׁרֽוֹת׃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וַיִּֽחַר־אַ֤ף יְהוָה֙ בְּיִשְׂרָאֵ֔ל וַֽיִּמְכְּרֵ֗ם בְּיַד֙ כּוּשַׁ֣ן רִשְׁעָתַ֔יִם מֶ֖לֶךְ אֲרַ֣ם נַהֲרָ֑יִם וַיַּעַבְד֧וּ בְנֵֽי־יִשְׂרָאֵ֛ל אֶת־כּוּשַׁ֥ן רִשְׁעָתַ֖יִם שְׁמֹנֶ֥ה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וַיִּזְעֲק֤וּ בְנֵֽי־יִשְׂרָאֵל֙ אֶל־יְהוָ֔ה וַיָּ֨קֶם יְהוָ֥ה מוֹשִׁ֛יעַ לִבְנֵ֥י יִשְׂרָאֵ֖ל וַיּֽוֹשִׁיעֵ֑ם אֵ֚ת עָתְנִיאֵ֣ל בֶּן־קְנַ֔ז אֲחִ֥י כָלֵ֖ב הַקָּטֹ֥ן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וַתְּהִ֨י עָלָ֥יו רֽוּחַ־יְהוָה֮ וַיִּשְׁפֹּ֣ט אֶת־יִשְׂרָאֵל֒ וַיֵּצֵא֙ לַמִּלְחָמָ֔ה וַיִּתֵּ֤ן יְהוָה֙ בְּיָד֔וֹ אֶת־כּוּשַׁ֥ן רִשְׁעָתַ֖יִם מֶ֣לֶךְ אֲרָ֑ם וַתָּ֣עָז יָד֔וֹ עַ֖ל כּוּשַׁ֥ן רִשְׁעָתָֽיִם׃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וַתִּשְׁקֹ֥ט הָאָ֖רֶץ אַרְבָּעִ֣ים שָׁנָ֑ה וַיָּ֖מָת עָתְנִיאֵ֥ל בֶּן־קְנַֽז׃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וַיֹּסִ֙פוּ֙ בְּנֵ֣י יִשְׂרָאֵ֔ל לַעֲשׂ֥וֹת הָרַ֖ע בְּעֵינֵ֣י יְהוָ֑ה וַיְחַזֵּ֨ק יְהוָ֜ה אֶת־עֶגְל֤וֹן מֶֽלֶךְ־מוֹאָב֙ עַל־יִשְׂרָאֵ֔ל עַ֛ל כִּֽי־עָשׂ֥וּ אֶת־הָרַ֖ע בְּעֵינֵ֥י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וַיֶּאֱסֹ֣ף אֵלָ֔יו אֶת־בְּנֵ֥י עַמּ֖וֹן וַעֲמָלֵ֑ק וַיֵּ֗לֶךְ וַיַּךְ֙ אֶת־יִשְׂרָאֵ֔ל וַיִּֽירְשׁ֖וּ אֶת־עִ֥יר הַתְּמָרִֽים׃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וַיַּעַבְד֤וּ בְנֵֽי־יִשְׂרָאֵל֙ אֶת־עֶגְל֣וֹן מֶֽלֶךְ־מוֹאָ֔ב שְׁמוֹנֶ֥ה עֶשְׂרֵ֖ה שָׁנָֽה׃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וַיִּזְעֲק֣וּ בְנֵֽי־יִשְׂרָאֵל֮ אֶל־יְהוָה֒ וַיָּקֶם֩ יְהוָ֨ה לָהֶ֜ם מוֹשִׁ֗יעַ אֶת־אֵה֤וּד בֶּן־גֵּרָא֙ בֶּן־הַיְמִינִ֔י אִ֥ישׁ אִטֵּ֖ר יַד־יְמִינ֑וֹ וַיִּשְׁלְח֨וּ בְנֵי־יִשְׂרָאֵ֤ל בְּיָדוֹ֙ מִנְחָ֔ה לְעֶגְל֖וֹן מֶ֥לֶךְ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וַיַּעַשׂ֩ ל֨וֹ אֵה֜וּד חֶ֗רֶב וְלָ֛הּ שְׁנֵ֥י פֵי֖וֹת גֹּ֣מֶד אָרְכָּ֑הּ וַיַּחְגֹּ֤ר אוֹתָהּ֙ מִתַּ֣חַת לְמַדָּ֔יו עַ֖ל יֶ֥רֶךְ יְמִינֽוֹ׃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וַיַּקְרֵב֙ אֶת־הַמִּנְחָ֔ה לְעֶגְל֖וֹן מֶ֣לֶךְ מוֹאָ֑ב וְעֶגְל֕וֹן אִ֥ישׁ בָּרִ֖יא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וַֽיְהִי֙ כַּאֲשֶׁ֣ר כִּלָּ֔ה לְהַקְרִ֖יב אֶת־הַמִּנְחָ֑ה וַיְשַׁלַּח֙ אֶת־הָעָ֔ם נֹשְׂאֵ֖י הַמִּנְחָֽה׃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וְה֣וּא שָׁ֗ב מִן־הַפְּסִילִים֙ אֲשֶׁ֣ר אֶת־הַגִּלְגָּ֔ל וַיֹּ֕אמֶר דְּבַר־סֵ֥תֶר לִ֛י אֵלֶ֖יךָ הַמֶּ֑לֶךְ וַיֹּ֣אמֶר הָ֔ס וַיֵּֽצְאוּ֙ מֵֽעָלָ֔יו כָּל־הָעֹמְדִ֖ים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וְאֵה֣וּד ׀ בָּ֣א אֵלָ֗יו וְהֽוּא־יֹ֠שֵׁב בַּעֲלִיַּ֨ת הַמְּקֵרָ֤ה אֲשֶׁר־לוֹ֙ לְבַדּ֔וֹ וַיֹּ֣אמֶר אֵה֔וּד דְּבַר־אֱלֹהִ֥ים לִ֖י אֵלֶ֑יךָ וַיָּ֖קָם מֵעַ֥ל הַכִּסֵּֽא׃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וַיִּשְׁלַ֤ח אֵהוּד֙ אֶת־יַ֣ד שְׂמֹאל֔וֹ וַיִּקַּח֙ אֶת־הַחֶ֔רֶב מֵעַ֖ל יֶ֣רֶךְ יְמִינ֑וֹ וַיִּתְקָעֶ֖הָ בְּבִטְנֽוֹ׃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וַיָּבֹ֨א גַֽם־הַנִּצָּ֜ב אַחַ֣ר הַלַּ֗הַב וַיִּסְגֹּ֤ר הַחֵ֙לֶב֙ בְּעַ֣ד הַלַּ֔הַב כִּ֣י לֹ֥א שָׁלַ֛ף הַחֶ֖רֶב מִבִּטְנ֑וֹ וַיֵּצֵ֖א הַֽפַּרְשְׁדֹֽנָה׃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וַיֵּצֵ֥א אֵה֖וּד הַֽמִּסְדְּר֑וֹנָה וַיִּסְגֹּ֞ר דַּלְת֧וֹת הָעַלִיָּ֛ה בַּעֲד֖וֹ וְנָעָֽל׃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וְה֤וּא יָצָא֙ וַעֲבָדָ֣יו בָּ֔אוּ וַיִּרְא֕וּ וְהִנֵּ֛ה דַּלְת֥וֹת הָעֲלִיָּ֖ה נְעֻל֑וֹת וַיֹּ֣אמְר֔וּ אַ֣ךְ מֵסִ֥יךְ ה֛וּא אֶת־רַגְלָ֖יו בַּחֲדַ֥ר הַמְּקֵרָֽה׃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וַיָּחִ֣ילוּ עַד־בּ֔וֹשׁ וְהְנֵּ֛ה אֵינֶ֥נּוּ פֹתֵ֖חַ דַּלְת֣וֹת הָֽעֲלִיָּ֑ה וַיִּקְח֤וּ אֶת־הַמַּפְתֵּ֙חַ֙ וַיִּפְתָּ֔חוּ וְהִנֵּה֙ אֲדֹ֣נֵיהֶ֔ם נֹפֵ֥ל אַ֖רְצָה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וְאֵה֥וּד נִמְלַ֖ט עַ֣ד הִֽתְמַהְמְהָ֑ם וְהוּא֙ עָבַ֣ר אֶת־הַפְּסִילִ֔ים וַיִּמָּלֵ֖ט הַשְּׂעִירָֽתָה׃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וַיְהִ֣י בְּבוֹא֔וֹ וַיִּתְקַ֥ע בַּשּׁוֹפָ֖ר בְּהַ֣ר אֶפְרָ֑יִם וַיֵּרְד֨וּ עִמּ֧וֹ בְנֵֽי־יִשְׂרָאֵ֛ל מִן־הָהָ֖ר וְה֥וּא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וַיֹּ֤אמֶר אֲלֵהֶם֙ רִדְפ֣וּ אַחֲרַ֔י כִּֽי־נָתַ֨ן יְהוָ֧ה אֶת־אֹיְבֵיכֶ֛ם אֶת־מוֹאָ֖ב בְּיֶדְכֶ֑ם וַיֵּרְד֣וּ אַחֲרָ֗יו וַֽיִּלְכְּד֞וּ אֶת־מַעְבְּר֤וֹת הַיַּרְדֵּן֙ לְמוֹאָ֔ב וְלֹֽא־נָתְנ֥וּ אִ֖ישׁ לַעֲבֹֽר׃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וַיַּכּ֨וּ אֶת־מוֹאָ֜ב בָּעֵ֣ת הַהִ֗יא כַּעֲשֶׂ֤רֶת אֲלָפִים֙ אִ֔ישׁ כָּל־שָׁמֵ֖ן וְכָל־אִ֣ישׁ חָ֑יִל וְלֹ֥א נִמְלַ֖ט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וַתִּכָּנַ֤ע מוֹאָב֙ בַּיּ֣וֹם הַה֔וּא תַּ֖חַת יַ֣ד יִשְׂרָאֵ֑ל וַתִּשְׁקֹ֥ט הָאָ֖רֶץ שְׁמוֹנִ֥ים שָׁנָֽה׃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וְאַחֲרָ֤יו הָיָה֙ שַׁמְגַּ֣ר בֶּן־עֲנָ֔ת וַיַּ֤ךְ אֶת־פְּלִשְׁתִּים֙ שֵֽׁשׁ־מֵא֣וֹת אִ֔ישׁ בְּמַלְמַ֖ד הַבָּקָ֑ר וַיֹּ֥שַׁע גַּם־ה֖וּא אֶת־יִשְׂרָאֵֽל׃ ס</w:t>
      </w:r>
    </w:p>
    <w:p>
      <w:pPr>
        <w:pStyle w:val="Heading2"/>
        <w:bidi/>
      </w:pPr>
      <w:r>
        <w:rPr>
          <w:rtl/>
          <w:cs/>
          <w:lang w:val="he_IL" w:bidi="he_IL"/>
        </w:rPr>
        <w:t>Judges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וַיֹּסִ֙פוּ֙ בְּנֵ֣י יִשְׂרָאֵ֔ל לַעֲשׂ֥וֹת הָרַ֖ע בְּעֵינֵ֣י יְהוָ֑ה וְאֵה֖וּד מֵֽת׃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וַיִּמְכְּרֵ֣ם יְהוָ֗ה בְּיַד֙ יָבִ֣ין מֶֽלֶךְ־כְּנַ֔עַן אֲשֶׁ֥ר מָלַ֖ךְ בְּחָצ֑וֹר וְשַׂר־צְבָאוֹ֙ סִֽיסְרָ֔א וְה֥וּא יוֹשֵׁ֖ב בַּחֲרֹ֥שֶׁת 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וַיִּצְעֲק֥וּ בְנֵֽי־יִשְׂרָאֵ֖ל אֶל־יְהוָ֑ה כִּ֠י תְּשַׁ֨ע מֵא֤וֹת רֶֽכֶב־בַּרְזֶל֙ ל֔וֹ וְ֠הוּא לָחַ֞ץ אֶת־בְּנֵ֧י יִשְׂרָאֵ֛ל בְּחָזְקָ֖ה עֶשְׂרִ֥ים שָׁנָֽה׃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וּדְבוֹרָה֙ אִשָּׁ֣ה נְבִיאָ֔ה אֵ֖שֶׁת לַפִּיד֑וֹת הִ֛יא שֹׁפְטָ֥ה אֶת־יִשְׂרָאֵ֖ל בָּעֵ֥ת הַהִֽיא׃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וְ֠הִיא יוֹשֶׁ֨בֶת תַּֽחַת־תֹּ֜מֶר דְּבוֹרָ֗ה בֵּ֧ין הָרָמָ֛ה וּבֵ֥ין בֵּֽית־אֵ֖ל בְּהַ֣ר אֶפְרָ֑יִם וַיַּעֲל֥וּ אֵלֶ֛יהָ בְּנֵ֥י יִשְׂרָאֵ֖ל לַמִּשְׁפָּֽט׃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וַתִּשְׁלַ֗ח וַתִּקְרָא֙ לְבָרָ֣ק בֶּן־אֲבִינֹ֔עַם מִקֶּ֖דֶשׁ נַפְתָּלִ֑י וַתֹּ֨אמֶר אֵלָ֜יו הֲלֹ֥א צִוָּ֣ה ׀ יְהוָ֣ה אֱלֹהֵֽי־יִשְׂרָאֵ֗ל לֵ֤ךְ וּמָֽשַׁכְתָּ֙ בְּהַ֣ר תָּב֔וֹר וְלָקַחְתָּ֣ עִמְּךָ֗ עֲשֶׂ֤רֶת אֲלָפִים֙ אִ֔ישׁ מִבְּנֵ֥י נַפְתָּלִ֖י וּמִבְּנֵ֥י זְבֻלֽוּן׃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וּמָשַׁכְתִּ֨י אֵלֶ֜יךָ אֶל־נַ֣חַל קִישׁ֗וֹן אֶת־סִֽיסְרָא֙ שַׂר־צְבָ֣א יָבִ֔ין וְאֶת־רִכְבּ֖וֹ וְאֶת־הֲמוֹנ֑וֹ וּנְתַתִּ֖יהוּ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וַיֹּ֤אמֶר אֵלֶ֙יהָ֙ בָּרָ֔ק אִם־תֵּלְכִ֥י עִמִּ֖י וְהָלָ֑כְתִּי וְאִם־לֹ֥א תֵלְכִ֛י עִמִּ֖י לֹ֥א אֵלֵֽךְ׃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וַתֹּ֜אמֶר הָלֹ֧ךְ אֵלֵ֣ךְ עִמָּ֗ךְ אֶ֚פֶס כִּי֩ לֹ֨א תִֽהְיֶ֜ה תִּֽפְאַרְתְּךָ֗ עַל־הַדֶּ֙רֶךְ֙ אֲשֶׁ֣ר אַתָּ֣ה הוֹלֵ֔ךְ כִּ֣י בְֽיַד־אִשָּׁ֔ה יִמְכֹּ֥ר יְהוָ֖ה אֶת־סִֽיסְרָ֑א וַתָּ֧קָם דְּבוֹרָ֛ה וַתֵּ֥לֶך עִם־בָּרָ֖ק קֶֽדְשָׁה׃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וַיַּזְעֵ֨ק בָּרָ֜ק אֶת־זְבוּלֻ֤ן וְאֶת־נַפְתָּלִי֙ קֶ֔דְשָׁה וַיַּ֣עַל בְּרַגְלָ֔יו עֲשֶׂ֥רֶת אַלְפֵ֖י אִ֑ישׁ וַתַּ֥עַל עִמּ֖וֹ דְּבוֹרָֽה׃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וְחֶ֤בֶר הַקֵּינִי֙ נִפְרָ֣ד מִקַּ֔יִן מִבְּנֵ֥י חֹבָ֖ב חֹתֵ֣ן מֹשֶׁ֑ה וַיֵּ֣ט אָהֳל֔וֹ עַד־אֵל֥וֹן בצענים אֲשֶׁ֥ר אֶת־קֶֽדֶשׁ׃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וַיַּגִּ֖דוּ לְסִֽיסְרָ֑א כִּ֥י עָלָ֛ה בָּרָ֥ק בֶּן־אֲבִינֹ֖עַם הַר־תָּבֽוֹר׃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וַיַּזְעֵ֨ק סִֽיסְרָ֜א אֶת־כָּל־רִכְבּ֗וֹ תְּשַׁ֤ע מֵאוֹת֙ רֶ֣כֶב בַּרְזֶ֔ל וְאֶת־כָּל־הָעָ֖ם אֲשֶׁ֣ר אִתּ֑וֹ מֵחֲרֹ֥שֶׁת הַגּוֹיִ֖ם אֶל־נַ֥חַל קִישֽׁוֹן׃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וַתֹּאמֶר֩ דְּבֹרָ֨ה אֶל־בָּרָ֜ק ק֗וּם כִּ֣י זֶ֤ה הַיּוֹם֙ אֲשֶׁר֩ נָתַ֨ן יְהוָ֤ה אֶת־סִֽיסְרָא֙ בְּיָדֶ֔ךָ הֲלֹ֥א יְהוָ֖ה יָצָ֣א לְפָנֶ֑יךָ וַיֵּ֤רֶד בָּרָק֙ מֵהַ֣ר תָּב֔וֹר וַעֲשֶׂ֧רֶת אֲלָפִ֛ים אִ֖ישׁ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וַיָּ֣הָם יְ֠הוָה אֶת־סִֽיסְרָ֨א וְאֶת־כָּל־הָרֶ֧כֶב וְאֶת־כָּל־הַֽמַּחֲנֶ֛ה לְפִי־חֶ֖רֶב לִפְנֵ֣י בָרָ֑ק וַיֵּ֧רֶד סִֽיסְרָ֛א מֵעַ֥ל הַמֶּרְכָּבָ֖ה וַיָּ֥נָס בְּרַגְלָֽיו׃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וּבָרָ֗ק רָדַ֞ף אַחֲרֵ֤י הָרֶ֙כֶב֙ וְאַחֲרֵ֣י הַֽמַּחֲנֶ֔ה עַ֖ד חֲרֹ֣שֶׁת הַגּוֹיִ֑ם וַיִּפֹּ֞ל כָּל־מַחֲנֵ֤ה סִֽיסְרָא֙ לְפִי־חֶ֔רֶב לֹ֥א נִשְׁאַ֖ר עַד־אֶחָֽד׃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וְסִֽיסְרָא֙ נָ֣ס בְּרַגְלָ֔יו אֶל־אֹ֣הֶל יָעֵ֔ל אֵ֖שֶּׁת חֶ֣בֶר הַקֵּינִ֑י כִּ֣י שָׁל֗וֹם בֵּ֚ין יָבִ֣ין מֶֽלֶךְ־חָצ֔וֹר וּבֵ֕ין בֵּ֖ית חֶ֥בֶר הַקֵּינִֽי׃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וַתֵּצֵ֣א יָעֵל֮ לִקְרַ֣את סִֽיסְרָא֒ וַתֹּ֣אמֶר אֵלָ֗יו סוּרָ֧ה אֲדֹנִ֛י סוּרָ֥ה אֵלַ֖י אַל־תִּירָ֑א וַיָּ֤סַר אֵלֶ֙יהָ֙ הָאֹ֔הֱלָה וַתְּכַסֵּ֖הוּ בַּשְּׂמִיכָֽה׃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וַיֹּ֧אמֶר אֵלֶ֛יהָ הַשְׁקִינִי־נָ֥א מְעַט־מַ֖יִם כִּ֣י צָמֵ֑אתִי וַתִּפְתַּ֞ח אֶת־נֹ֧אוד הֶחָלָ֛ב וַתַּשְׁקֵ֖הוּ וַתְּכַסֵּֽהוּ׃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אֵלֶ֔יהָ עֲמֹ֖ד פֶּ֣תַח הָאֹ֑הֶל וְהָיָה֩ אִם־אִ֨ישׁ יָב֜וֹא וּשְׁאֵלֵ֗ךְ וְאָמַ֛ר הֲיֵֽשׁ־פֹּ֥ה אִ֖ישׁ וְאָמַ֥רְתְּ אָֽיִן׃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וַתִּקַּ֣ח יָעֵ֣ל אֵֽשֶׁת־חֶ֠בֶר אֶת־יְתַ֨ד הָאֹ֜הֶל וַתָּ֧שֶׂם אֶת־הַמַּקֶּ֣בֶת בְּיָדָ֗הּ וַתָּב֤וֹא אֵלָיו֙ בַּלָּ֔אט וַתִּתְקַ֤ע אֶת־הַיָּתֵד֙ בְּרַקָּת֔וֹ וַתִּצְנַ֖ח בָּאָ֑רֶץ וְהֽוּא־נִרְדָּ֥ם וַיָּ֖עַף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וְהִנֵּ֣ה בָרָק֮ רֹדֵ֣ף אֶת־סִֽיסְרָא֒ וַתֵּצֵ֤א יָעֵל֙ לִקְרָאת֔וֹ וַתֹּ֣אמֶר ל֔וֹ לֵ֣ךְ וְאַרְאֶ֔ךָּ אֶת־הָאִ֖ישׁ אֲשֶׁר־אַתָּ֣ה מְבַקֵּ֑שׁ וַיָּבֹ֣א אֵלֶ֔יהָ וְהִנֵּ֤ה סִֽיסְרָא֙ נֹפֵ֣ל מֵ֔ת וְהַיָּתֵ֖ד בְּרַקָּתֽוֹ׃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וַיַּכְנַ֤ע אֱלֹהִים֙ בַּיּ֣וֹם הַה֔וּא אֵ֖ת יָבִ֣ין מֶֽלֶךְ־כְּנָ֑עַן לִפְנֵ֖י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וַתֵּ֜לֶךְ יַ֤ד בְּנֵֽי־יִשְׂרָאֵל֙ הָל֣וֹךְ וְקָשָׁ֔ה עַ֖ל יָבִ֣ין מֶֽלֶךְ־כְּנָ֑עַן עַ֚ד אֲשֶׁ֣ר הִכְרִ֔יתוּ אֵ֖ת יָבִ֥ין מֶֽלֶךְ־כְּנָֽעַן׃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וַתָּ֣שַׁר דְּבוֹרָ֔ה וּבָרָ֖ק בֶּן־אֲבִינֹ֑עַם בַּיּ֥וֹם הַה֖וּא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בִּפְרֹ֤עַ פְּרָעוֹת֙ בְּיִשְׂרָאֵ֔ל בְּהִתְנַדֵּ֖ב עָ֑ם בָּרֲכ֖וּ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שִׁמְע֣וּ מְלָכִ֔ים הַאֲזִ֖ינוּ רֹֽזְנִ֑ים אָֽנֹכִ֗י לַֽיהוָה֙ אָנֹכִ֣י אָשִׁ֔ירָה אֲזַמֵּ֕ר לַֽיהוָ֖ה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יְהוָ֗ה בְּצֵאתְךָ֤ מִשֵּׂעִיר֙ בְּצַעְדְּךָ֙ מִשְּׂדֵ֣ה אֱד֔וֹם אֶ֣רֶץ רָעָ֔שָׁה גַּם־שָׁמַ֖יִם נָטָ֑פוּ גַּם־עָבִ֖ים נָ֥טְפוּ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הָרִ֥ים נָזְל֖וּ מִפְּנֵ֣י יְהוָ֑ה זֶ֣ה סִינַ֔י מִפְּנֵ֕י יְהוָ֖ה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בִּימֵ֞י שַׁמְגַּ֤ר בֶּן־עֲנָת֙ בִּימֵ֣י יָעֵ֔ל חָדְל֖וּ אֳרָח֑וֹת וְהֹלְכֵ֣י נְתִיב֔וֹת יֵלְכ֕וּ אֳרָח֖וֹת עֲקַלְקַלּֽוֹת׃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חָדְל֧וּ פְרָז֛וֹן בְּיִשְׂרָאֵ֖ל חָדֵ֑לּוּ עַ֤ד שַׁקַּ֙מְתִּי֙ דְּבוֹרָ֔ה שַׁקַּ֥מְתִּי אֵ֖ם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יִבְחַר֙ אֱלֹהִ֣ים חֲדָשִׁ֔ים אָ֖ז לָחֶ֣ם שְׁעָרִ֑ים מָגֵ֤ן אִם־יֵֽרָאֶה֙ וָרֹ֔מַח בְּאַרְבָּעִ֥ים אֶ֖לֶף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לִבִּי֙ לְחוֹקְקֵ֣י יִשְׂרָאֵ֔ל הַמִּֽתְנַדְּבִ֖ים בָּעָ֑ם בָּרֲכ֖וּ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רֹכְבֵי֩ אֲתֹנ֨וֹת צְחֹר֜וֹת יֹשְׁבֵ֧י עַל־מִדִּ֛ין וְהֹלְכֵ֥י עַל־דֶּ֖רֶךְ שִֽׂיחוּ׃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מִקּ֣וֹל מְחַֽצְצִ֗ים בֵּ֚ין מַשְׁאַבִּ֔ים שָׁ֤ם יְתַנּוּ֙ צִדְק֣וֹת יְהוָ֔ה צִדְקֹ֥ת פִּרְזֹנ֖וֹ בְּיִשְׂרָאֵ֑ל אָ֛ז יָרְד֥וּ לַשְּׁעָרִ֖ים עַם־יְהוָֽה׃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עוּרִ֤י עוּרִי֙ דְּבוֹרָ֔ה ע֥וּרִי ע֖וּרִי דַּבְּרִי־שִׁ֑יר ק֥וּם בָּרָ֛ק וּֽשֲׁבֵ֥ה שֶׁבְיְךָ֖ בֶּן־אֲבִינֹֽעַם׃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אָ֚ז יְרַ֣ד שָׂרִ֔יד לְאַדִּירִ֖ים עָ֑ם יְהוָ֕ה יְרַד־לִ֖י בַּגִּבּוֹרִֽים׃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מִנִּ֣י אֶפְרַ֗יִם שָׁרְשָׁם֙ בַּעֲמָלֵ֔ק אַחֲרֶ֥יךָ בִנְיָמִ֖ין בַּֽעֲמָמֶ֑יךָ מִנִּ֣י מָכִ֗יר יָֽרְדוּ֙ מְחֹ֣קְקִ֔ים וּמִ֨זְּבוּלֻ֔ן מֹשְׁכִ֖ים בְּשֵׁ֥בֶט סֹפֵֽר׃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וְשָׂרַ֤י בְּיִשָּׂשכָר֙ עִם־דְּבֹרָ֔ה וְיִשָּׂשכָר֙ כֵּ֣ן בָּרָ֔ק בָּעֵ֖מֶק שֻׁלַּ֣ח בְּרַגְלָ֑יו בִּפְלַגּ֣וֹת רְאוּבֵ֔ן גְּדֹלִ֖ים חִקְקֵי־לֵֽב׃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לָ֣מָּה יָשַׁ֗בְתָּ בֵּ֚ין הַֽמִּשְׁפְּתַ֔יִם לִשְׁמֹ֖עַ שְׁרִק֣וֹת עֲדָרִ֑ים לִפְלַגּ֣וֹת רְאוּבֵ֔ן גְּדוֹלִ֖ים חִקְרֵי־לֵֽב׃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גִּלְעָ֗ד בְּעֵ֤בֶר הַיַּרְדֵּן֙ שָׁכֵ֔ן וְדָ֕ן לָ֥מָּה יָג֖וּר אֳנִיּ֑וֹת אָשֵׁ֗ר יָשַׁב֙ לְח֣וֹף יַמִּ֔ים וְעַ֥ל מִפְרָצָ֖יו יִשְׁכּֽוֹן׃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זְבֻל֗וּן עַ֣ם חֵרֵ֥ף נַפְשׁ֛וֹ לָמ֖וּת וְנַפְתָּלִ֑י עַ֖ל מְרוֹמֵ֥י שָׂדֶֽה׃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בָּ֤אוּ מְלָכִים֙ נִלְחָ֔מוּ אָ֤ז נִלְחֲמוּ֙ מַלְכֵ֣י כְנַ֔עַן בְּתַעְנַ֖ךְ עַל־מֵ֣י מְגִדּ֑וֹ בֶּ֥צַע כֶּ֖סֶף לֹ֥א לָקָֽחוּ׃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מִן־שָׁמַ֖יִם נִלְחָ֑מוּ הַכּֽוֹכָבִים֙ מִמְּסִלּוֹתָ֔ם נִלְחֲמ֖וּ עִם־סִיסְרָֽא׃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נַ֤חַל קִישׁוֹן֙ גְּרָפָ֔ם נַ֥חַל קְדוּמִ֖ים נַ֣חַל קִישׁ֑וֹן תִּדְרְכִ֥י נַפְשִׁ֖י 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אָ֥ז הָלְמ֖וּ עִקְּבֵי־ס֑וּס מִֽדַּהֲר֖וֹת דַּהֲר֥וֹת אַבִּירָֽיו׃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א֣וֹרוּ מֵר֗וֹז אָמַר֙ מַלְאַ֣ךְ יְהוָ֔ה אֹ֥רוּ אָר֖וֹר יֹשְׁבֶ֑יהָ כִּ֤י לֹֽא־בָ֙אוּ֙ לְעֶזְרַ֣ת יְהוָ֔ה לְעֶזְרַ֥ת יְהוָ֖ה בַּגִּבּוֹרִֽים׃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תְּבֹרַךְ֙ מִנָּשִׁ֔ים יָעֵ֕ל אֵ֖שֶׁת חֶ֣בֶר הַקֵּינִ֑י מִנָּשִׁ֥ים בָּאֹ֖הֶל תְּבֹרָֽךְ׃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מַ֥יִם שָׁאַ֖ל חָלָ֣ב נָתָ֑נָה בְּסֵ֥פֶל אַדִּירִ֖ים הִקְרִ֥יבָה חֶמְאָֽה׃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יָדָהּ֙ לַיָּתֵ֣ד תִּשְׁלַ֔חְנָה וִֽימִינָ֖הּ לְהַלְמ֣וּת עֲמֵלִ֑ים וְהָלְמָ֤ה סִֽיסְרָא֙ מָחֲקָ֣ה רֹאשׁ֔וֹ וּמָחֲצָ֥ה וְחָלְפָ֖ה רַקָּתֽוֹ׃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בֵּ֣ין רַגְלֶ֔יהָ כָּרַ֥ע נָפַ֖ל שָׁכָ֑ב בֵּ֤ין רַגְלֶ֙יהָ֙ כָּרַ֣ע נָפָ֔ל בַּאֲשֶׁ֣ר כָּרַ֔ע שָׁ֖ם נָפַ֥ל שָׁדֽוּד׃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בְּעַד֩ הַחַלּ֨וֹן נִשְׁקְפָ֧ה וַתְּיַבֵּ֛ב אֵ֥ם סִֽיסְרָ֖א בְּעַ֣ד הָֽאֶשְׁנָ֑ב מַדּ֗וּעַ בֹּשֵׁ֤שׁ רִכְבּוֹ֙ לָב֔וֹא מַדּ֣וּעַ אֶֽחֱר֔וּ פַּעֲמֵ֖י מַרְכְּבוֹתָֽיו׃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חַכְמ֥וֹת שָׂרוֹתֶ֖יהָ תַּעֲנֶ֑ינָּה אַף־הִ֕יא תָּשִׁ֥יב אֲמָרֶ֖יהָ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הֲלֹ֨א יִמְצְא֜וּ יְחַלְּק֣וּ שָׁלָ֗ל רַ֤חַם רַחֲמָתַ֙יִם֙ לְרֹ֣אשׁ גֶּ֔בֶר שְׁלַ֤ל צְבָעִים֙ לְסִ֣יסְרָ֔א שְׁלַ֥ל צְבָעִ֖ים רִקְמָ֑ה צֶ֥בַע רִקְמָתַ֖יִם לְצַוְּארֵ֥י 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כֵּ֠ן יֹאבְד֤וּ כָל־אוֹיְבֶ֙יךָ֙ יְהוָ֔ה וְאֹ֣הֲבָ֔יו כְּצֵ֥את הַשֶּׁ֖מֶשׁ בִּגְבֻרָת֑וֹ וַתִּשְׁקֹ֥ט הָאָ֖רֶץ אַרְבָּעִ֥ים שָׁנָֽה׃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וַיַּעֲשׂ֧וּ בְנֵי־יִשְׂרָאֵ֛ל הָרַ֖ע בְּעֵינֵ֣י יְהוָ֑ה וַיִּתְּנֵ֧ם יְהוָ֛ה בְּיַד־מִדְיָ֖ן שֶׁ֥בַע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וַתָּ֥עָז יַד־מִדְיָ֖ן עַל־יִשְׂרָאֵ֑ל מִפְּנֵ֨י מִדְיָ֜ן עָשֽׂוּ לָהֶ֣ם ׀ בְּנֵ֣י יִשְׂרָאֵ֗ל אֶת־הַמִּנְהָרוֹת֙ אֲשֶׁ֣ר בֶּֽהָרִ֔ים וְאֶת־הַמְּעָר֖וֹת וְאֶת־הַמְּצָדֽוֹת׃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וְהָיָ֖ה אִם־זָרַ֣ע יִשְׂרָאֵ֑ל וְעָלָ֨ה מִדְיָ֧ן וַֽעֲמָלֵ֛ק וּבְנֵי־קֶ֖דֶם וְעָל֥וּ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וַיַּחֲנ֣וּ עֲלֵיהֶ֗ם וַיַּשְׁחִ֙יתוּ֙ אֶת־יְב֣וּל הָאָ֔רֶץ עַד־בּוֹאֲךָ֖ עַזָּ֑ה וְלֹֽא־יַשְׁאִ֤ירוּ מִֽחְיָה֙ בְּיִשְׂרָאֵ֔ל וְשֶׂ֥ה וָשׁ֖וֹר וַחֲמֽוֹר׃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כִּ֡י הֵם֩ וּמִקְנֵיהֶ֨ם יַעֲל֜וּ וְאָהֳלֵיהֶ֗ם יבאו כְדֵֽי־אַרְבֶּה֙ לָרֹ֔ב וְלָהֶ֥ם וְלִגְמַלֵּיהֶ֖ם אֵ֣ין מִסְפָּ֑ר וַיָּבֹ֥אוּ בָאָ֖רֶץ לְשַׁחֲתָֽהּ׃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וַיִּדַּ֧ל יִשְׂרָאֵ֛ל מְאֹ֖ד מִפְּנֵ֣י מִדְיָ֑ן וַיִּזְעֲק֥וּ בְנֵֽי־יִשְׂרָאֵ֖ל אֶל־יְהוָֽה׃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וַיְהִ֕י כִּֽי־זָעֲק֥וּ בְנֵֽי־יִשְׂרָאֵ֖ל אֶל־יְהוָ֑ה עַ֖ל אֹד֥וֹת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וַיִּשְׁלַ֧ח יְהוָ֛ה אִ֥ישׁ נָבִ֖יא אֶל־בְּנֵ֣י יִשְׂרָאֵ֑ל וַיֹּ֨אמֶר לָהֶ֜ם כֹּה־אָמַ֥ר יְהוָ֣ה ׀ אֱלֹהֵ֣י יִשְׂרָאֵ֗ל אָנֹכִ֞י הֶעֱלֵ֤יתִי אֶתְכֶם֙ מִמִּצְרַ֔יִם וָאֹצִ֥יא אֶתְכֶ֖ם מִבֵּ֥ית עֲבָדִֽים׃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וָאַצִּ֤ל אֶתְכֶם֙ מִיַּ֣ד מִצְרַ֔יִם וּמִיַּ֖ד כָּל־לֹחֲצֵיכֶ֑ם וָאֲגָרֵ֤שׁ אוֹתָם֙ מִפְּנֵיכֶ֔ם וָאֶתְּנָ֥ה לָכֶ֖ם אֶת־אַרְצָֽם׃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וָאֹמְרָ֣ה לָכֶ֗ם אֲנִי֙ יְהוָ֣ה אֱלֹהֵיכֶ֔ם לֹ֤א תִֽירְאוּ֙ אֶת־אֱלֹהֵ֣י הָאֱמֹרִ֔י אֲשֶׁ֥ר אַתֶּ֖ם יוֹשְׁבִ֣ים בְּאַרְצָ֑ם וְלֹ֥א שְׁמַעְתֶּ֖ם בְּקוֹלִֽי׃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וַיָּבֹ֞א מַלְאַ֣ךְ יְהוָ֗ה וַיֵּ֙שֶׁב֙ תַּ֤חַת הָֽאֵלָה֙ אֲשֶׁ֣ר בְּעָפְרָ֔ה אֲשֶׁ֥ר לְיוֹאָ֖שׁ אֲבִ֣י הָֽעֶזְרִ֑י וְגִדְע֣וֹן בְּנ֗וֹ חֹבֵ֤ט חִטִּים֙ בַּגַּ֔ת לְהָנִ֖יס מִפְּנֵ֥י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וַיֵּרָ֥א אֵלָ֖יו מַלְּאַ֣ךְ יְהוָ֑ה וַיֹּ֣אמֶר אֵלָ֔יו יְהוָ֥ה עִמְּךָ֖ גִּבּ֥וֹר הֶחָֽיִל׃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וַיֹּ֨אמֶר אֵלָ֤יו גִּדְעוֹן֙ בִּ֣י אֲדֹנִ֔י וְיֵ֤שׁ יְהוָה֙ עִמָּ֔נוּ וְלָ֥מָּה מְצָאַ֖תְנוּ כָּל־זֹ֑את וְאַיֵּ֣ה כָֽל־נִפְלְאֹתָ֡יו אֲשֶׁר֩ סִפְּרוּ־לָ֨נוּ אֲבוֹתֵ֜ינוּ לֵאמֹ֗ר הֲלֹ֤א מִמִּצְרַ֙יִם֙ הֶעֱלָ֣נוּ יְהוָ֔ה וְעַתָּה֙ נְטָשָׁ֣נוּ יְהוָ֔ה וַֽיִּתְּנֵ֖נוּ בְּכַף־מִדְיָֽן׃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וַיִּ֤פֶן אֵלָיו֙ יְהוָ֔ה וַיֹּ֗אמֶר לֵ֚ךְ בְּכֹחֲךָ֣ זֶ֔ה וְהוֹשַׁעְתָּ֥ אֶת־יִשְׂרָאֵ֖ל מִכַּ֣ף מִדְיָ֑ן הֲלֹ֖א שְׁלַחְתִּֽיךָ׃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וַיֹּ֤אמֶר אֵלָיו֙ בִּ֣י אֲדֹנָ֔י בַּמָּ֥ה אוֹשִׁ֖יעַ אֶת־יִשְׂרָאֵ֑ל הִנֵּ֤ה אַלְפִּי֙ הַדַּ֣ל בִּמְנַשֶּׁ֔ה וְאָנֹכִ֥י הַצָּעִ֖יר בְּבֵ֥ית אָבִֽי׃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וַיֹּ֤אמֶר אֵלָיו֙ יְהוָ֔ה כִּ֥י אֶהְיֶ֖ה עִמָּ֑ךְ וְהִכִּיתָ֥ אֶת־מִדְיָ֖ן כְּאִ֥ישׁ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אֵלָ֔יו אִם־נָ֛א מָצָ֥אתִי חֵ֖ן בְּעֵינֶ֑יךָ וְעָשִׂ֤יתָ לִּי֙ א֔וֹת שָׁאַתָּ֖ה מְדַבֵּ֥ר עִמִּֽי׃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אַל־נָ֨א תָמֻ֤שׁ מִזֶּה֙ עַד־בֹּאִ֣י אֵלֶ֔יךָ וְהֹֽצֵאתִי֙ אֶת־מִנְחָתִ֔י וְהִנַּחְתִּ֖י לְפָנֶ֑יךָ וַיֹּאמַ֕ר אָנֹכִ֥י אֵשֵׁ֖ב עַ֥ד שׁוּבֶֽךָ׃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וְגִדְע֣וֹן בָּ֗א וַיַּ֤עַשׂ גְּדִֽי־עִזִּים֙ וְאֵיפַת־קֶ֣מַח מַצּ֔וֹת הַבָּשָׂר֙ שָׂ֣ם בַּסַּ֔ל וְהַמָּרַ֖ק שָׂ֣ם בַּפָּר֑וּר וַיּוֹצֵ֥א אֵלָ֛יו אֶל־תַּ֥חַת הָאֵלָ֖ה וַיַּגַּֽשׁ׃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אֵלָ֜יו מַלְאַ֣ךְ הָאֱלֹהִ֗ים קַ֣ח אֶת־הַבָּשָׂ֤ר וְאֶת־הַמַּצּוֹת֙ וְהַנַּח֙ אֶל־הַסֶּ֣לַע הַלָּ֔ז וְאֶת־הַמָּרַ֖ק שְׁפ֑וֹךְ וַיַּ֖עַשׂ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וַיִּשְׁלַ֞ח מַלְאַ֣ךְ יְהוָ֗ה אֶת־קְצֵ֤ה הַמִּשְׁעֶ֙נֶת֙ אֲשֶׁ֣ר בְּיָד֔וֹ וַיִּגַּ֥ע בַּבָּשָׂ֖ר וּבַמַּצּ֑וֹת וַתַּ֨עַל הָאֵ֜שׁ מִן־הַצּ֗וּר וַתֹּ֤אכַל אֶת־הַבָּשָׂר֙ וְאֶת־הַמַּצּ֔וֹת וּמַלְאַ֣ךְ יְהוָ֔ה הָלַ֖ךְ מֵעֵינָֽיו׃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וַיַּ֣רְא גִּדְע֔וֹן כִּֽי־מַלְאַ֥ךְ יְהוָ֖ה ה֑וּא ס וַיֹּ֣אמֶר גִּדְע֗וֹן אֲהָהּ֙ אֲדֹנָ֣י יְהוִ֔ה כִּֽי־עַל־כֵּ֤ן רָאִ֙יתִי֙ מַלְאַ֣ךְ יְהוָ֔ה פָּנִ֖ים אֶל־פָּנִֽים׃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וַיֹּ֨אמֶר ל֧וֹ יְהוָ֛ה שָׁל֥וֹם לְךָ֖ אַל־תִּירָ֑א לֹ֖א תָּמֽוּת׃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וַיִּבֶן֩ שָׁ֨ם גִּדְע֤וֹן מִזְבֵּ֙חַ֙ לַֽיהוָ֔ה וַיִּקְרָא־ל֥וֹ יְהוָ֖ה שָׁל֑וֹם עַ֚ד הַיּ֣וֹם הַזֶּ֔ה עוֹדֶ֕נּוּ בְּעָפְרָ֖ת אֲבִ֥י הָעֶזְרִֽי׃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וַיְהִי֮ בַּלַּ֣יְלָה הַהוּא֒ וַיֹּ֧אמֶר ל֣וֹ יְהוָ֗ה קַ֤ח אֶת־פַּר־הַשּׁוֹר֙ אֲשֶׁ֣ר לְאָבִ֔יךָ וּפַ֥ר הַשֵּׁנִ֖י שֶׁ֣בַע שָׁנִ֑ים וְהָרַסְתָּ֗ אֶת־מִזְבַּ֤ח הַבַּ֙עַל֙ אֲשֶׁ֣ר לְאָבִ֔יךָ וְאֶת־הָאֲשֵׁרָ֥ה אֲשֶׁר־עָלָ֖יו תִּכְרֹֽת׃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וּבָנִ֨יתָ מִזְבֵּ֜חַ לַיהוָ֣ה אֱלֹהֶ֗יךָ עַ֣ל רֹ֧אשׁ הַמָּע֛וֹז הַזֶּ֖ה בַּמַּֽעֲרָכָ֑ה וְלָֽקַחְתָּ֙ אֶת־הַפָּ֣ר הַשֵּׁנִ֔י וְהַעֲלִ֣יתָ עוֹלָ֔ה בַּעֲצֵ֥י הָאֲשֵׁרָ֖ה אֲשֶׁ֥ר תִּכְרֹֽת׃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וַיִּקַּ֨ח גִּדְע֜וֹן עֲשָׂרָ֤ה אֲנָשִׁים֙ מֵֽעֲבָדָ֔יו וַיַּ֕עַשׂ כַּאֲשֶׁ֛ר דִּבֶּ֥ר אֵלָ֖יו יְהוָ֑ה וַיְהִ֡י כַּאֲשֶׁ֣ר יָרֵא֩ אֶת־בֵּ֨ית אָבִ֜יו וְאֶת־אַנְשֵׁ֥י הָעִ֛יר מֵעֲשׂ֥וֹת יוֹמָ֖ם וַיַּ֥עַשׂ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וַיַּשְׁכִּ֜ימוּ אַנְשֵׁ֤י הָעִיר֙ בַּבֹּ֔קֶר וְהִנֵּ֤ה נֻתַּץ֙ מִזְבַּ֣ח הַבַּ֔עַל וְהָאֲשֵׁרָ֥ה אֲשֶׁר־עָלָ֖יו כֹּרָ֑תָה וְאֵת֙ הַפָּ֣ר הַשֵּׁנִ֔י הֹֽעֲלָ֔ה עַל־הַמִּזְבֵּ֖חַ הַבָּנֽוּי׃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וַיֹּֽאמְרוּ֙ אִ֣ישׁ אֶל־רֵעֵ֔הוּ מִ֥י עָשָׂ֖ה הַדָּבָ֣ר הַזֶּ֑ה וַֽיִּדְרְשׁוּ֙ וַיְבַקְשׁ֔וּ וַיֹּ֣אמְר֔וּ גִּדְעוֹן֙ בֶּן־יוֹאָ֔שׁ עָשָׂ֖ה 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וַיֹּ֨אמְר֜וּ אַנְשֵׁ֤י הָעִיר֙ אֶל־יוֹאָ֔שׁ הוֹצֵ֥א אֶת־בִּנְךָ֖ וְיָמֹ֑ת כִּ֤י נָתַץ֙ אֶת־מִזְבַּ֣ח הַבַּ֔עַל וְכִ֥י כָרַ֖ת הָאֲשֵׁרָ֥ה אֲשֶׁר־עָלָֽיו׃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וַיֹּ֣אמֶר יוֹאָ֡שׁ לְכֹל֩ אֲשֶׁר־עָמְד֨וּ עָלָ֜יו הַאַתֶּ֣ם ׀ תְּרִיב֣וּן לַבַּ֗עַל אִם־אַתֶּם֙ תּוֹשִׁיע֣וּן אוֹת֔וֹ אֲשֶׁ֨ר יָרִ֥יב ל֛וֹ יוּמַ֖ת עַד־הַבֹּ֑קֶר אִם־אֱלֹהִ֥ים הוּא֙ יָ֣רֶב ל֔וֹ כִּ֥י נָתַ֖ץ אֶֽת־מִזְבְּחֽוֹ׃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וַיִּקְרָא־ל֥וֹ בַיּוֹם־הַה֖וּא יְרֻבַּ֣עַל לֵאמֹ֑ר יָ֤רֶב בּוֹ֙ הַבַּ֔עַל כִּ֥י נָתַ֖ץ אֶֽת־מִזְבְּחֽוֹ׃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וְכָל־מִדְיָ֧ן וַעֲמָלֵ֛ק וּבְנֵי־קֶ֖דֶם נֶאֶסְפ֣וּ יַחְדָּ֑ו וַיַּעַבְר֥וּ וַֽיַּחֲנ֖וּ בְּעֵ֥מֶק יִזְרְעֶֽאל׃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וְר֣וּחַ יְהוָ֔ה לָבְשָׁ֖ה אֶת־גִּדְע֑וֹן וַיִּתְקַע֙ בַּשּׁוֹפָ֔ר וַיִזָּעֵ֥ק אֲבִיעֶ֖זֶר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וּמַלְאָכִים֙ שָׁלַ֣ח בְּכָל־מְנַשֶּׁ֔ה וַיִזָּעֵ֥ק גַּם־ה֖וּא אַחֲרָ֑יו וּמַלְאָכִ֣ים שָׁלַ֗ח בְּאָשֵׁ֤ר וּבִזְבֻלוּן֙ וּבְנַפְתָּלִ֔י וַֽיַּעֲל֖וּ לִקְרָאתָֽם׃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וַיֹּ֥אמֶר גִּדְע֖וֹן אֶל־הָאֱלֹהִ֑ים אִם־יֶשְׁךָ֞ מוֹשִׁ֧יעַ בְּיָדִ֛י אֶת־יִשְׂרָאֵ֖ל כַּאֲשֶׁ֥ר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הִנֵּ֣ה אָנֹכִ֗י מַצִּ֛יג אֶת־גִּזַּ֥ת הַצֶּ֖מֶר בַּגֹּ֑רֶן אִ֡ם טַל֩ יִהְיֶ֨ה עַֽל־הַגִּזָּ֜ה לְבַדָּ֗הּ וְעַל־כָּל־הָאָ֙רֶץ֙ חֹ֔רֶב וְיָדַעְתִּ֗י כִּֽי־תוֹשִׁ֧יעַ בְּיָדִ֛י אֶת־יִשְׂרָאֵ֖ל כַּאֲשֶׁ֥ר דִּבַּֽרְתָּ׃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וַיְהִי־כֵ֕ן וַיַּשְׁכֵּם֙ מִֽמָּחֳרָ֔ת וַיָּ֖זַר אֶת־הַגִּזָּ֑ה וַיִּ֤מֶץ טַל֙ מִן־הַגִּזָּ֔ה מְל֥וֹא הַסֵּ֖פֶל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וַיֹּ֤אמֶר גִּדְעוֹן֙ אֶל־הָ֣אֱלֹהִ֔ים אַל־יִ֤חַר אַפְּךָ֙ בִּ֔י וַאֲדַבְּרָ֖ה אַ֣ךְ הַפָּ֑עַם אֲנַסֶּ֤ה נָּא־רַק־הַפַּ֙עַם֙ בַּגִּזָּ֔ה יְהִי־נָ֨א חֹ֤רֶב אֶל־הַגִּזָּה֙ לְבַדָּ֔הּ וְעַל־כָּל־הָאָ֖רֶץ יִֽהְיֶה־טָּֽל׃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וַיַּ֧עַשׂ אֱלֹהִ֛ים כֵּ֖ן בַּלַּ֣יְלָה הַה֑וּא וַיְהִי־חֹ֤רֶב אֶל־הַגִּזָּה֙ לְבַדָּ֔הּ וְעַל־כָּל־הָאָ֖רֶץ הָ֥יָה טָֽל׃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וַיַּשְׁכֵּ֨ם יְרֻבַּ֜עַל ה֣וּא גִדְע֗וֹן וְכָל־הָעָם֙ אֲשֶׁ֣ר אִתּ֔וֹ וַֽיַּחֲנ֖וּ עַל־עֵ֣ין חֲרֹ֑ד וּמַחֲנֵ֤ה מִדְיָן֙ הָיָה־ל֣וֹ מִצָּפ֔וֹן מִגִּבְעַ֥ת הַמּוֹרֶ֖ה בָּעֵֽמֶק׃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יְהוָה֙ אֶל־גִּדְע֔וֹן רַ֗ב הָעָם֙ אֲשֶׁ֣ר אִתָּ֔ךְ מִתִּתִּ֥י אֶת־מִדְיָ֖ן בְּיָדָ֑ם פֶּן־יִתְפָּאֵ֨ר עָלַ֤י יִשְׂרָאֵל֙ לֵאמֹ֔ר יָדִ֖י הוֹשִׁ֥יעָה לִּֽי׃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וְעַתָּ֗ה קְרָ֨א נָ֜א בְּאָזְנֵ֤י הָעָם֙ לֵאמֹ֔ר מִֽי־יָרֵ֣א וְחָרֵ֔ד יָשֹׁ֥ב וְיִצְפֹּ֖ר מֵהַ֣ר הַגִּלְעָ֑ד וַיָּ֣שָׁב מִן־הָעָ֗ם עֶשְׂרִ֤ים וּשְׁנַ֙יִם֙ אֶ֔לֶף וַעֲשֶׂ֥רֶת אֲלָפִ֖ים נִשְׁאָֽרוּ׃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וַיֹּ֨אמֶר יְהוָ֜ה אֶל־גִּדְע֗וֹן עוֹד֮ הָעָ֣ם רָב֒ הוֹרֵ֤ד אוֹתָם֙ אֶל־הַמַּ֔יִם וְאֶצְרְפֶ֥נּוּ לְךָ֖ שָׁ֑ם וְהָיָ֡ה אֲשֶׁר֩ אֹמַ֨ר אֵלֶ֜יךָ זֶ֣ה ׀ יֵלֵ֣ךְ אִתָּ֗ךְ ה֚וּא יֵלֵ֣ךְ אִתָּ֔ךְ וְכֹ֨ל אֲשֶׁר־אֹמַ֜ר אֵלֶ֗יךָ זֶ֚ה לֹא־יֵלֵ֣ךְ עִמָּ֔ךְ ה֖וּא לֹ֥א יֵלֵֽךְ׃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וַיּ֥וֹרֶד אֶת־הָעָ֖ם אֶל־הַמָּ֑יִם ס וַיֹּ֨אמֶר יְהוָ֜ה אֶל־גִּדְע֗וֹן כֹּ֣ל אֲשֶׁר־יָלֹק֩ בִּלְשׁוֹנ֨וֹ מִן־הַמַּ֜יִם כַּאֲשֶׁ֧ר יָלֹ֣ק הַכֶּ֗לֶב תַּצִּ֤יג אוֹתוֹ֙ לְבָ֔ד וְכֹ֛ל אֲשֶׁר־יִכְרַ֥ע עַל־בִּרְכָּ֖יו לִשְׁתּֽוֹת׃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וַיְהִ֗י מִסְפַּ֞ר הַֽמֲלַקְקִ֤ים בְּיָדָם֙ אֶל־פִּיהֶ֔ם שְׁלֹ֥שׁ מֵא֖וֹת אִ֑ישׁ וְכֹל֙ יֶ֣תֶר הָעָ֔ם כָּרְע֥וּ עַל־בִּרְכֵיהֶ֖ם לִשְׁתּ֥וֹת מָֽיִם׃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יְהוָ֜ה אֶל־גִּדְע֗וֹן בִּשְׁלֹשׁ֩ מֵא֨וֹת הָאִ֤ישׁ הַֽמֲלַקְקִים֙ אוֹשִׁ֣יעַ אֶתְכֶ֔ם וְנָתַתִּ֥י אֶת־מִדְיָ֖ן בְּיָדֶ֑ךָ וְכָל־הָעָ֔ם יֵלְכ֖וּ אִ֥ישׁ לִמְקֹמֽוֹ׃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וַיִּקְח֣וּ אֶת־צֵדָה֩ הָעָ֨ם בְּיָדָ֜ם וְאֵ֣ת שׁוֹפְרֹֽתֵיהֶ֗ם וְאֵ֨ת כָּל־אִ֤ישׁ יִשְׂרָאֵל֙ שִׁלַּח֙ אִ֣ישׁ לְאֹֽהָלָ֔יו וּבִשְׁלֹשׁ־מֵא֥וֹת הָאִ֖ישׁ הֶֽחֱזִ֑יק וּמַחֲנֵ֣ה מִדְיָ֔ן הָ֥יָה ל֖וֹ מִתַּ֥חַת בָּעֵֽמֶק׃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וַֽיְהִי֙ בַּלַּ֣יְלָה הַה֔וּא וַיֹּ֤אמֶר אֵלָיו֙ יְהוָ֔ה ק֖וּם רֵ֣ד בַּֽמַּחֲנֶ֑ה כִּ֥י נְתַתִּ֖יו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וְאִם־יָרֵ֥א אַתָּ֖ה לָרֶ֑דֶת רֵ֥ד אַתָּ֛ה וּפֻרָ֥ה נַעַרְךָ֖ אֶל־הַֽמַּחֲנֶֽה׃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וְשָֽׁמַעְתָּ֙ מַה־יְדַבֵּ֔רוּ וְאַחַר֙ תֶּחֱזַ֣קְנָה יָדֶ֔יךָ וְיָרַדְתָּ֖ בַּֽמַּחֲנֶ֑ה וַיֵּ֤רֶד הוּא֙ וּפֻרָ֣ה נַעֲר֔וֹ אֶל־קְצֵ֥ה הַחֲמֻשִׁ֖ים אֲשֶׁ֥ר בַּֽמַּחֲנֶֽה׃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וּמִדְיָ֨ן וַעֲמָלֵ֤ק וְכָל־בְּנֵי־קֶ֙דֶם֙ נֹפְלִ֣ים בָּעֵ֔מֶק כָּאַרְבֶּ֖ה לָרֹ֑ב וְלִגְמַלֵּיהֶם֙ אֵ֣ין מִסְפָּ֔ר כַּח֛וֹל שֶׁעַל־שְׂפַ֥ת הַיָּ֖ם לָרֹֽב׃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וַיָּבֹ֣א גִדְע֔וֹן וְהִ֨נֵּה־אִ֔ישׁ מְסַפֵּ֥ר לְרֵעֵ֖הוּ חֲל֑וֹם וַיֹּ֜אמֶר הִנֵּ֧ה חֲל֣וֹם חָלַ֗מְתִּי וְהִנֵּ֨ה צלול לֶ֤חֶם שְׂעֹרִים֙ מִתְהַפֵּךְ֙ בְּמַחֲנֵ֣ה מִדְיָ֔ן וַיָּבֹ֣א עַד־הָ֠אֹהֶל וַיַּכֵּ֧הוּ וַיִּפֹּ֛ל וַיַּהַפְכֵ֥הוּ לְמַ֖עְלָה וְנָפַ֥ל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וַיַּ֨עַן רֵעֵ֤הוּ וַיֹּ֙אמֶר֙ אֵ֣ין זֹ֔את בִּלְתִּ֗י אִם־חֶ֛רֶב גִּדְע֥וֹן בֶּן־יוֹאָ֖שׁ אִ֣ישׁ יִשְׂרָאֵ֑ל נָתַ֤ן הָֽאֱלֹהִים֙ בְּיָד֔וֹ אֶת־מִדְיָ֖ן וְאֶת־כָּל־הַֽמַּחֲנֶֽה׃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וַיְהִי֩ כִשְׁמֹ֨עַ גִּדְע֜וֹן אֶת־מִסְפַּ֧ר הַחֲל֛וֹם וְאֶת־שִׁבְר֖וֹ וַיִּשְׁתָּ֑חוּ וַיָּ֙שָׁב֙ אֶל־מַחֲנֵ֣ה יִשְׂרָאֵ֔ל וַיֹּ֣אמֶר ק֔וּמוּ כִּֽי־נָתַ֧ן יְהוָ֛ה בְּיֶדְכֶ֖ם אֶת־מַחֲנֵ֥ה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וַיַּ֛חַץ אֶת־שְׁלֹשׁ־ מֵא֥וֹת הָאִ֖ישׁ שְׁלֹשָׁ֣ה רָאשִׁ֑ים וַיִּתֵּ֨ן שׁוֹפָר֤וֹת בְּיַד־כֻּלָּם֙ וְכַדִּ֣ים רֵקִ֔ים וְלַפִּדִ֖ים בְּת֥וֹךְ הַכַּדִּֽים׃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אֲלֵיהֶ֔ם מִמֶּ֥נִּי תִרְא֖וּ וְכֵ֣ן תַּעֲשׂ֑וּ וְהִנֵּ֨ה אָנֹכִ֥י בָא֙ בִּקְצֵ֣ה הַֽמַּחֲנֶ֔ה וְהָיָ֥ה כַאֲשֶׁר־אֶעֱשֶׂ֖ה כֵּ֥ן תַּעֲשֽׂוּן׃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וְתָקַעְתִּי֙ בַּשּׁוֹפָ֔ר אָנֹכִ֖י וְכָל־אֲשֶׁ֣ר אִתִּ֑י וּתְקַעְתֶּ֨ם בַּשּׁוֹפָר֜וֹת גַּם־אַתֶּ֗ם סְבִיבוֹת֙ כָּל־הַֽמַּחֲנֶ֔ה וַאֲמַרְתֶּ֖ם לַיהוָ֥ה וּלְגִדְעֽוֹן׃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וַיָּבֹ֣א גִ֠דְעוֹן וּמֵאָה־אִ֨ישׁ אֲשֶׁר־אִתּ֜וֹ בִּקְצֵ֣ה הַֽמַּחֲנֶ֗ה רֹ֚אשׁ הָאַשְׁמֹ֣רֶת הַתִּֽיכוֹנָ֔ה אַ֛ךְ הָקֵ֥ם הֵקִ֖ימוּ אֶת־הַשֹּֽׁמְרִ֑ים וַֽיִּתְקְעוּ֙ בַּשּׁ֣וֹפָר֔וֹת וְנָפ֥וֹץ הַכַּדִּ֖ים אֲשֶׁ֥ר בְּיָדָֽם׃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וַֽ֠יִּתְקְעוּ שְׁלֹ֨שֶׁת הָרָאשִׁ֥ים בַּשּֽׁוֹפָרוֹת֮ וַיִּשְׁבְּר֣וּ הַכַּדִּים֒ וַיַּחֲזִ֤יקוּ בְיַד־שְׂמאוֹלָם֙ בַּלַּפִּדִ֔ים וּבְיַ֨ד־יְמִינָ֔ם הַשּׁוֹפָר֖וֹת לִתְק֑וֹעַ וַֽיִּקְרְא֔וּ חֶ֥רֶב לַֽיהוָ֖ה וּלְגִדְעֽוֹן׃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וַיַּֽעַמְדוּ֙ אִ֣ישׁ תַּחְתָּ֔יו סָבִ֖יב לַֽמַּחֲנֶ֑ה וַיָּ֧רָץ כָּל־הַֽמַּחֲנֶ֛ה וַיָּרִ֖יעוּ ויניסו׃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וַֽיִּתְקְעוּ֮ שְׁלֹשׁ־מֵא֣וֹת הַשּׁוֹפָרוֹת֒ וַיָּ֣שֶׂם יְהוָ֗ה אֵ֣ת חֶ֥רֶב אִ֛ישׁ בְּרֵעֵ֖הוּ וּבְכָל־הַֽמַּחֲנֶ֑ה וַיָּ֨נָס הַֽמַּחֲנֶ֜ה עַד־בֵּ֤ית הַשִּׁטָּה֙ צְֽרֵרָ֔תָה עַ֛ד שְׂפַת־אָבֵ֥ל מְחוֹלָ֖ה עַל־טַבָּֽת׃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וַיִּצָּעֵ֧ק אִֽישׁ־יִשְׂרָאֵ֛ל מִנַּפְתָּלִ֥י וּמִן־אָשֵׁ֖ר וּמִן־כָּל־מְנַשֶּׁ֑ה וַֽיִּרְדְּפ֖וּ אַחֲרֵ֥י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וּמַלְאָכִ֡ים שָׁלַ֣ח גִּדְעוֹן֩ בְּכָל־הַ֨ר אֶפְרַ֜יִם לֵאמֹ֗ר רְד֞וּ לִקְרַ֤את מִדְיָן֙ וְלִכְד֤וּ לָהֶם֙ אֶת־הַמַּ֔יִם עַ֛ד בֵּ֥ית בָּרָ֖ה וְאֶת־הַיַּרְדֵּ֑ן וַיִּצָּעֵ֞ק כָּל־אִ֤ישׁ אֶפְרַ֙יִם֙ וַיִּלְכְּד֣וּ אֶת־הַמַּ֔יִם עַ֛ד בֵּ֥ית בָּרָ֖ה וְאֶת־הַיַּרְדֵּֽן׃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וַֽיִּלְכְּד֡וּ שְׁנֵֽי־שָׂרֵ֨י מִדְיָ֜ן אֶת־עֹרֵ֣ב וְאֶת־זְאֵ֗ב וַיַּהַרְג֨וּ אֶת־עוֹרֵ֤ב בְּצוּר־עוֹרֵב֙ וְאֶת־זְאֵב֙ הָרְג֣וּ בְיֶֽקֶב־זְאֵ֔ב וַֽיִּרְדְּפ֖וּ אֶל־מִדְיָ֑ן וְרֹאשׁ־עֹרֵ֣ב וּזְאֵ֔ב הֵבִ֙יאוּ֙ אֶל־גִּדְע֔וֹן מֵעֵ֖בֶר לַיַּרְדֵּֽן׃</w:t>
      </w:r>
    </w:p>
    <w:p>
      <w:pPr>
        <w:pStyle w:val="Heading2"/>
        <w:bidi/>
      </w:pPr>
      <w:r>
        <w:rPr>
          <w:rtl/>
          <w:cs/>
          <w:lang w:val="he_IL" w:bidi="he_IL"/>
        </w:rPr>
        <w:t>Judges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וַיֹּאמְר֨וּ אֵלָ֜יו אִ֣ישׁ אֶפְרַ֗יִם מָֽה־הַדָּבָ֤ר הַזֶּה֙ עָשִׂ֣יתָ לָּ֔נוּ לְבִלְתִּי֙ קְרֹ֣אות לָ֔נוּ כִּ֥י הָלַ֖כְתָּ לְהִלָּחֵ֣ם בְּמִדְיָ֑ן וַיְרִיב֥וּן אִתּ֖וֹ בְּחָזְקָֽה׃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אֲלֵיהֶ֔ם מֶה־עָשִׂ֥יתִי עַתָּ֖ה כָּכֶ֑ם הֲל֗וֹא ט֛וֹב עֹלְל֥וֹת אֶפְרַ֖יִם מִבְצִ֥יר אֲבִיעֶֽזֶר׃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בְּיֶדְכֶם֩ נָתַ֨ן אֱלֹהִ֜ים אֶת־שָׂרֵ֤י מִדְיָן֙ אֶת־עֹרֵ֣ב וְאֶת־זְאֵ֔ב וּמַה־יָּכֹ֖לְתִּי עֲשׂ֣וֹת כָּכֶ֑ם אָ֗ז רָפְתָ֤ה רוּחָם֙ מֵֽעָלָ֔יו בְּדַבְּר֖וֹ הַדָּבָ֥ר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וַיָּבֹ֥א גִדְע֖וֹן הַיַּרְדֵּ֑נָה עֹבֵ֣ר ה֗וּא וּשְׁלֹשׁ־מֵא֤וֹת הָאִישׁ֙ אֲשֶׁ֣ר אִתּ֔וֹ עֲיֵפִ֖ים וְרֹדְפִֽים׃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וַיֹּ֙אמֶר֙ לְאַנְשֵׁ֣י סֻכּ֔וֹת תְּנוּ־נָא֙ כִּכְּר֣וֹת לֶ֔חֶם לָעָ֖ם אֲשֶׁ֣ר בְּרַגְלָ֑י כִּי־עֲיֵפִ֣ים הֵ֔ם וְאָנֹכִ֗י רֹדֵ֛ף אַחֲרֵ֛י זֶ֥בַח וְצַלְמֻנָּ֖ע מַלְכֵ֥י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וַיֹּ֙אמֶר֙ שָׂרֵ֣י סֻכּ֔וֹת הֲ֠כַף זֶ֧בַח וְצַלְמֻנָּ֛ע עַתָּ֖ה בְּיָדֶ֑ךָ כִּֽי־נִתֵּ֥ן לִֽצְבָאֲךָ֖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גִּדְע֔וֹן לָכֵ֗ן בְּתֵ֧ת יְהוָ֛ה אֶת־זֶ֥בַח וְאֶת־צַלְמֻנָּ֖ע בְּיָדִ֑י וְדַשְׁתִּי֙ אֶת־בְּשַׂרְכֶ֔ם אֶת־קוֹצֵ֥י הַמִּדְבָּ֖ר וְאֶת־הַֽבַּרְקֳנִֽים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וַיַּ֤עַל מִשָּׁם֙ פְּנוּאֵ֔ל וַיְדַבֵּ֥ר אֲלֵיהֶ֖ם כָּזֹ֑את וַיַּעֲנ֤וּ אוֹתוֹ֙ אַנְשֵׁ֣י פְנוּאֵ֔ל כַּאֲשֶׁ֥ר עָנ֖וּ אַנְשֵׁ֥י סֻכּֽוֹת׃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וַיֹּ֛אמֶר גַּם־לְאַנְשֵׁ֥י פְנוּאֵ֖ל לֵאמֹ֑ר בְּשׁוּבִ֣י בְשָׁל֔וֹם אֶתֹּ֖ץ אֶת־הַמִּגְדָּ֥ל הַזֶּֽה׃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וְזֶ֨בַח וְצַלְמֻנָּ֜ע בַּקַּרְקֹ֗ר וּמַחֲנֵיהֶ֤ם עִמָּם֙ כַּחֲמֵ֤שֶׁת עָשָׂר֙ אֶ֔לֶף כֹּ֚ל הַנּ֣וֹתָרִ֔ים מִכֹּ֖ל מַחֲנֵ֣ה בְנֵי־קֶ֑דֶם וְהַנֹּ֣פְלִ֔ים מֵאָ֨ה וְעֶשְׂרִ֥ים אֶ֛לֶף אִ֖ישׁ שֹׁ֥לֵֽף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וַיַּ֣עַל גִּדְע֗וֹן דֶּ֚רֶךְ הַשְּׁכוּנֵ֣י בָֽאֳהָלִ֔ים מִקֶּ֥דֶם לְנֹ֖בַח וְיָגְבֳּהָ֑ה וַיַּךְ֙ אֶת־הַֽמַּחֲנֶ֔ה וְהַֽמַּחֲנֶ֖ה הָ֥יָה 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וַיָּנ֗וּסוּ זֶ֚בַח וְצַלְמֻנָּ֔ע וַיִּרְדֹּ֖ף אַחֲרֵיהֶ֑ם וַיִּלְכֹּ֞ד אֶת־שְׁנֵ֣י ׀ מַלְכֵ֣י מִדְיָ֗ן אֶת־זֶ֙בַח֙ וְאֶת־צַלְמֻנָּ֔ע וְכָל־הַֽמַּחֲנֶ֖ה הֶחֱרִֽיד׃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וַיָּ֛שָׁב גִּדְע֥וֹן בֶּן־יוֹאָ֖שׁ מִן־הַמִּלְחָמָ֑ה מִֽלְמַעֲלֵ֖ה הֶחָֽרֶס׃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וַיִּלְכָּד־נַ֛עַר מֵאַנְשֵׁ֥י סֻכּ֖וֹת וַיִּשְׁאָלֵ֑הוּ וַיִּכְתֹּ֨ב אֵלָ֜יו אֶת־שָׂרֵ֤י סֻכּוֹת֙ וְאֶת־זְקֵנֶ֔יהָ שִׁבְעִ֥ים וְשִׁבְעָ֖ה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וַיָּבֹא֙ אֶל־אַנְשֵׁ֣י סֻכּ֔וֹת וַיֹּ֕אמֶר הִנֵּ֖ה זֶ֣בַח וְצַלְמֻנָּ֑ע אֲשֶׁר֩ חֵרַפְתֶּ֨ם אוֹתִ֜י לֵאמֹ֗ר הֲ֠כַף זֶ֣בַח וְצַלְמֻנָּ֤ע עַתָּה֙ בְּיָדֶ֔ךָ כִּ֥י נִתֵּ֛ן לַאֲנָשֶׁ֥יךָ הַיְּעֵפִ֖ים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וַיִּקַּח֙ אֶת־זִקְנֵ֣י הָעִ֔יר וְאֶת־קוֹצֵ֥י הַמִּדְבָּ֖ר וְאֶת־הַֽבַּרְקֳנִ֑ים וַיֹּ֣דַע בָּהֶ֔ם אֵ֖ת אַנְשֵׁ֥י סֻכּֽוֹת׃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וְאֶת־מִגְדַּ֥ל פְּנוּאֵ֖ל נָתָ֑ץ וַֽיַּהֲרֹ֖ג אֶת־אַנְשֵׁ֥י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וַיֹּ֗אמֶר אֶל־זֶ֙בַח֙ וְאֶל־צַלְמֻנָּ֔ע אֵיפֹה֙ הָאֲנָשִׁ֔ים אֲשֶׁ֥ר הֲרַגְתֶּ֖ם בְּתָב֑וֹר וַֽיֹּאמרוּ֙ כָּמ֣וֹךָ כְמוֹהֶ֔ם אֶחָ֕ד כְּתֹ֖אַר בְּנֵ֥י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וַיֹּאמַ֕ר אַחַ֥י בְּנֵֽי־אִמִּ֖י הֵ֑ם חַי־יְהוָ֗ה ל֚וּ הַחֲיִתֶ֣ם אוֹתָ֔ם לֹ֥א הָרַ֖גְתִּי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וַיֹּ֙אמֶר֙ לְיֶ֣תֶר בְּכוֹר֔וֹ ק֖וּם הֲרֹ֣ג אוֹתָ֑ם וְלֹא־שָׁלַ֨ף הַנַּ֤עַר חַרְבּוֹ֙ כִּ֣י יָרֵ֔א כִּ֥י עוֹדֶ֖נּוּ נָֽעַר׃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וַיֹּ֜אמֶר זֶ֣בַח וְצַלְמֻנָּ֗ע ק֤וּם אַתָּה֙ וּפְגַע־בָּ֔נוּ כִּ֥י כָאִ֖ישׁ גְּבוּרָת֑וֹ וַיָּ֣קָם גִּדְע֗וֹן וַֽיַּהֲרֹג֙ אֶת־זֶ֣בַח וְאֶת־צַלְמֻנָּ֔ע וַיִּקַּח֙ אֶת־הַשַּׂ֣הֲרֹנִ֔ים אֲשֶׁ֖ר בְּצַוְּארֵ֥י גְמַלֵּיהֶֽם׃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וַיֹּאמְר֤וּ אִֽישׁ־יִשְׂרָאֵל֙ אֶל־גִּדְע֔וֹן מְשָׁל־בָּ֙נוּ֙ גַּם־אַתָּ֔ה גַּם־בִּנְךָ֖ גַּ֣ם בֶּן־בְּנֶ֑ךָ כִּ֥י הוֹשַׁעְתָּ֖נוּ מִיַּ֥ד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וַיֹּ֤אמֶר אֲלֵהֶם֙ גִּדְע֔וֹן לֹֽא־אֶמְשֹׁ֤ל אֲנִי֙ בָּכֶ֔ם וְלֹֽא־יִמְשֹׁ֥ל בְּנִ֖י בָּכֶ֑ם יְהוָ֖ה יִמְשֹׁ֥ל בָּכֶֽם׃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וַיֹּ֨אמֶר אֲלֵהֶ֜ם גִּדְע֗וֹן אֶשְׁאֲלָ֤ה מִכֶּם֙ שְׁאֵלָ֔ה וּתְנוּ־לִ֕י אִ֖ישׁ נֶ֣זֶם שְׁלָל֑וֹ כִּֽי־נִזְמֵ֤י זָהָב֙ לָהֶ֔ם כִּ֥י יִשְׁמְעֵאלִ֖ים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וַיֹּאמְר֖וּ נָת֣וֹן נִתֵּ֑ן וַֽיִּפְרְשׂוּ֙ אֶת־הַשִּׂמְלָ֔ה וַיַּשְׁלִ֣יכוּ שָׁ֔מָּה אִ֖ישׁ נֶ֥זֶם שְׁלָלֽוֹ׃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וַיְהִ֗י מִשְׁקַ֞ל נִזְמֵ֤י הַזָּהָב֙ אֲשֶׁ֣ר שָׁאָ֔ל אֶ֥לֶף וּשְׁבַע־מֵא֖וֹת זָהָ֑ב לְ֠בַד מִן־הַשַּׂהֲרֹנִ֨ים וְהַנְּטִפ֜וֹת וּבִגְדֵ֣י הָאַרְגָּמָ֗ן שֶׁעַל֙ מַלְכֵ֣י מִדְיָ֔ן וּלְבַד֙ מִן־הָ֣עֲנָק֔וֹת אֲשֶׁ֖ר בְּצַוְּארֵ֥י גְמַלֵּיהֶֽם׃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וַיַּעַשׂ֩ אוֹת֨וֹ גִדְע֜וֹן לְאֵפ֗וֹד וַיַּצֵּ֨ג אוֹת֤וֹ בְעִירוֹ֙ בְּעָפְרָ֔ה וַיִּזְנ֧וּ כָֽל־יִשְׂרָאֵ֛ל אַחֲרָ֖יו שָׁ֑ם וַיְהִ֛י לְגִדְע֥וֹן וּלְבֵית֖וֹ לְמוֹקֵֽשׁ׃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וַיִּכָּנַ֣ע מִדְיָ֗ן לִפְנֵי֙ בְּנֵ֣י יִשְׂרָאֵ֔ל וְלֹ֥א יָסְפ֖וּ לָשֵׂ֣את רֹאשָׁ֑ם וַתִּשְׁקֹ֥ט הָאָ֛רֶץ אַרְבָּעִ֥ים שָׁנָ֖ה בִּימֵ֥י גִדְעֽוֹן׃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וַיֵּ֛לֶךְ יְרֻבַּ֥עַל בֶּן־יוֹאָ֖שׁ וַיֵּ֥שֶׁב בְּבֵיתֽוֹ׃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וּלְגִדְע֗וֹן הָיוּ֙ שִׁבְעִ֣ים בָּנִ֔ים יֹצְאֵ֖י יְרֵכ֑וֹ כִּֽי־נָשִׁ֥ים רַבּ֖וֹת הָ֥יוּ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וּפִֽילַגְשׁוֹ֙ אֲשֶׁ֣ר בִּשְׁכֶ֔ם יָֽלְדָה־לּ֥וֹ גַם־הִ֖יא בֵּ֑ן וַיָּ֥שֶׂם אֶת־שְׁמ֖וֹ 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וַיָּ֛מָת גִּדְע֥וֹן בֶּן־יוֹאָ֖שׁ בְּשֵׂיבָ֣ה טוֹבָ֑ה וַיִּקָּבֵ֗ר בְּקֶ֙בֶר֙ יוֹאָ֣שׁ אָבִ֔יו בְּעָפְרָ֖ה אֲבִ֥י הָֽעֶזְרִֽי׃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וַיְהִ֗י כַּֽאֲשֶׁר֙ מֵ֣ת גִּדְע֔וֹן וַיָּשׁ֙וּבוּ֙ בְּנֵ֣י יִשְׂרָאֵ֔ל וַיִּזְנ֖וּ אַחֲרֵ֣י הַבְּעָלִ֑ים וַיָּשִׂ֧ימוּ לָהֶ֛ם בַּ֥עַל בְּרִ֖ית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וְלֹ֤א זָֽכְרוּ֙ בְּנֵ֣י יִשְׂרָאֵ֔ל אֶת־יְהוָ֖ה אֱלֹהֵיהֶ֑ם הַמַּצִּ֥יל אוֹתָ֛ם מִיַּ֥ד כָּל־אֹיְבֵיהֶ֖ם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וְלֹֽא־עָשׂ֣וּ חֶ֔סֶד עִם־בֵּ֥ית יְרֻבַּ֖עַל גִּדְע֑וֹן כְּכָל־הַטּוֹבָ֔ה אֲשֶׁ֥ר עָשָׂ֖ה עִם־יִשְׂרָאֵֽל׃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וַיֵּ֨לֶךְ אֲבִימֶ֤לֶךְ בֶּן־יְרֻבַּ֙עַל֙ שְׁכֶ֔מָה אֶל־אֲחֵ֖י אִמּ֑וֹ וַיְדַבֵּ֣ר אֲלֵיהֶ֔ם וְאֶל־כָּל־מִשְׁפַּ֛חַת בֵּית־אֲבִ֥י אִמּ֖וֹ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דַּבְּרוּ־נָ֞א בְּאָזְנֵ֨י כָל־בַּעֲלֵ֣י שְׁכֶם֮ מַה־טּ֣וֹב לָכֶם֒ הַמְשֹׁ֨ל בָּכֶ֜ם שִׁבְעִ֣ים אִ֗ישׁ כֹּ֚ל בְּנֵ֣י יְרֻבַּ֔עַל אִם־מְשֹׁ֥ל בָּכֶ֖ם אִ֣ישׁ אֶחָ֑ד וּזְכַרְתֶּ֕ם כִּֽי־עַצְמֵכֶ֥ם וּבְשַׂרְכֶ֖ם אָנִֽי׃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וַיְדַבְּר֨וּ אֲחֵֽי־אִמּ֜וֹ עָלָ֗יו בְּאָזְנֵי֙ כָּל־בַּעֲלֵ֣י שְׁכֶ֔ם אֵ֥ת כָּל־הַדְּבָרִ֖ים הָאֵ֑לֶּה וַיֵּ֤ט לִבָּם֙ אַחֲרֵ֣י אֲבִימֶ֔לֶךְ כִּ֥י אָמְר֖וּ אָחִ֥ינוּ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וַיִּתְּנוּ־לוֹ֙ שִׁבְעִ֣ים כֶּ֔סֶף מִבֵּ֖יתּ בַ֣עַל בְּרִ֑ית וַיִּשְׂכֹּ֨ר בָּהֶ֜ם אֲבִימֶ֗לֶךְ אֲנָשִׁ֤ים רֵיקִים֙ וּפֹ֣חֲזִ֔ים וַיֵּלְכ֖וּ אַחֲרָֽיו׃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וַיָּבֹ֤א בֵית־אָבִיו֙ עָפְרָ֔תָה וַֽיַּהֲרֹ֞ג אֶת־אֶחָ֧יו בְּנֵֽי־יְרֻבַּ֛עַל שִׁבְּעִ֥ים אִ֖ישׁ עַל־אֶ֣בֶן אֶחָ֑ת וַיִּוָּתֵ֞ר יוֹתָ֧ם בֶּן־יְרֻבַּ֛עַל הַקָּטֹ֖ן כִּ֥י נֶחְבָּֽא׃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וַיֵּאָ֨סְפ֜וּ כָּל־בַּעֲלֵ֤י שְׁכֶם֙ וְכָל־בֵּ֣ית מִלּ֔וֹא וַיֵּ֣לְכ֔וּ וַיַּמְלִ֥יכוּ אֶת־אֲבִימֶ֖לֶךְ לְמֶ֑לֶךְ עִם־אֵל֥וֹן מֻצָּ֖ב אֲשֶׁ֥ר בִּשְׁכֶֽם׃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וַיַּגִּ֣דוּ לְיוֹתָ֗ם וַיֵּ֙לֶךְ֙ וַֽיַּעֲמֹד֙ בְּרֹ֣אשׁ הַר־גְּרִזִ֔ים וַיִּשָּׂ֥א קוֹל֖וֹ וַיִּקְרָ֑א וַיֹּ֣אמֶר לָהֶ֗ם שִׁמְע֤וּ אֵלַי֙ בַּעֲלֵ֣י שְׁכֶ֔ם וְיִשְׁמַ֥ע אֲלֵיכֶ֖ם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הָל֤וֹךְ הָֽלְכוּ֙ הָעֵצִ֔ים לִמְשֹׁ֥חַ עֲלֵיהֶ֖ם מֶ֑לֶךְ וַיֹּאמְר֥וּ לַזַּ֖יִת מלוכה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לָהֶם֙ הַזַּ֔יִת הֶחֳדַ֙לְתִּי֙ אֶת־דִּשְׁנִ֔י אֲשֶׁר־בִּ֛י יְכַבְּד֥וּ אֱלֹהִ֖ים וַאֲנָשִׁ֑ים וְהָ֣לַכְתִּ֔י לָנ֖וּעַ עַל־הָעֵצִֽים׃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וַיֹּאמְר֥וּ הָעֵצִ֖ים לַתְּאֵנָ֑ה לְכִי־אַ֖תְּ מָלְכִ֥י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וַתֹּ֤אמֶר לָהֶם֙ הַתְּאֵנָ֔ה הֶחֳדַ֙לְתִּי֙ אֶת־מָתְקִ֔י וְאֶת־תְּנוּבָתִ֖י הַטּוֹבָ֑ה וְהָ֣לַכְתִּ֔י לָנ֖וּעַ עַל־הָעֵצִֽים׃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וַיֹּאמְר֥וּ הָעֵצִ֖ים לַגָּ֑פֶן לְכִי־אַ֖תְּ מלוכי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וַתֹּ֤אמֶר לָהֶם֙ הַגֶּ֔פֶן הֶחֳדַ֙לְתִּי֙ אֶת־תִּ֣ירוֹשִׁ֔י הַֽמְשַׂמֵּ֥חַ אֱלֹהִ֖ים וַאֲנָשִׁ֑ים וְהָ֣לַכְתִּ֔י לָנ֖וּעַ עַל־הָעֵצִֽים׃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וַיֹּאמְר֥וּ כָל־הָעֵצִ֖ים אֶל־הָאָטָ֑ד לֵ֥ךְ אַתָּ֖ה מְלָךְ־עָלֵֽינוּ׃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הָאָטָד֮ אֶל־הָעֵצִים֒ אִ֡ם בֶּאֱמֶ֣ת אַתֶּם֩ מֹשְׁחִ֨ים אֹתִ֤י לְמֶ֙לֶךְ֙ עֲלֵיכֶ֔ם בֹּ֖אוּ חֲס֣וּ בְצִלִּ֑י וְאִם־אַ֕יִן תֵּ֤צֵא אֵשׁ֙ מִן־הָ֣אָטָ֔ד וְתֹאכַ֖ל אֶת־אַרְזֵ֥י הַלְּבָנֽוֹן׃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וְעַתָּ֗ה אִם־בֶּאֱמֶ֤ת וּבְתָמִים֙ עֲשִׂיתֶ֔ם וַתַּמְלִ֖יכוּ אֶת־אֲבִימֶ֑לֶךְ וְאִם־טוֹבָ֤ה עֲשִׂיתֶם֙ עִם־יְרֻבַּ֣עַל וְעִם־בֵּית֔וֹ וְאִם־כִּגְמ֥וּל יָדָ֖יו עֲשִׂ֥יתֶם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אֲשֶׁר־נִלְחַ֥ם אָבִ֖י עֲלֵיכֶ֑ם וַיַּשְׁלֵ֤ךְ אֶת־נַפְשׁוֹ֙ מִנֶּ֔גֶד וַיַּצֵּ֥ל אֶתְכֶ֖ם מִיַּ֥ד מִדְיָֽן׃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וְאַתֶּ֞ם קַמְתֶּ֨ם עַל־בֵּ֤ית אָבִי֙ הַיּ֔וֹם וַתַּהַרְג֧וּ אֶת־בָּנָ֛יו שִׁבְעִ֥ים אִ֖ישׁ עַל־אֶ֣בֶן אֶחָ֑ת וַתַּמְלִ֜יכוּ אֶת־אֲבִימֶ֤לֶךְ בֶּן־אֲמָתוֹ֙ עַל־בַּעֲלֵ֣י שְׁכֶ֔ם כִּ֥י אֲחִיכֶ֖ם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וְאִם־בֶּאֱמֶ֨ת וּבְתָמִ֧ים עֲשִׂיתֶ֛ם עִם־יְרֻבַּ֥עַל וְעִם־בֵּית֖וֹ הַיּ֣וֹם הַזֶּ֑ה שִׂמְחוּ֙ בַּאֲבִימֶ֔לֶךְ וְיִשְׂמַ֥ח גַּם־ה֖וּא בָּכֶֽם׃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וְאִם־אַ֕יִן תֵּ֤צֵא אֵשׁ֙ מֵאֲבִימֶ֔לֶךְ וְתֹאכַ֛ל אֶת־בַּעֲלֵ֥י שְׁכֶ֖ם וְאֶת־בֵּ֣ית מִלּ֑וֹא וְתֵצֵ֨א אֵ֜שׁ מִבַּעֲלֵ֤י שְׁכֶם֙ וּמִבֵּ֣ית מִלּ֔וֹא וְתֹאכַ֖ל אֶת־אֲבִימֶֽלֶךְ׃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וַיָּ֣נָס יוֹתָ֔ם וַיִּבְרַ֖ח וַיֵּ֣לֶךְ בְּאֵ֑רָה וַיֵּ֣שֶׁב שָׁ֔ם מִפְּנֵ֖י אֲבִימֶ֥לֶךְ אָחִֽיו׃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וַיָּ֧שַׂר אֲבִימֶ֛לֶךְ עַל־יִשְׂרָאֵ֖ל שָׁלֹ֥שׁ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וַיִּשְׁלַ֤ח אֱלֹהִים֙ ר֣וּחַ רָעָ֔ה בֵּ֣ין אֲבִימֶ֔לֶךְ וּבֵ֖ין בַּעֲלֵ֣י שְׁכֶ֑ם וַיִּבְגְּד֥וּ בַעֲלֵי־שְׁכֶ֖ם בַּאֲבִימֶֽלֶךְ׃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לָב֕וֹא חֲמַ֖ס שִׁבְעִ֣ים בְּנֵֽי־יְרֻבָּ֑עַל וְדָמָ֗ם לָשׂ֞וּם עַל־אֲבִימֶ֤לֶךְ אֲחִיהֶם֙ אֲשֶׁ֣ר הָרַ֣ג אוֹתָ֔ם וְעַל֙ בַּעֲלֵ֣י שְׁכֶ֔ם אֲשֶׁר־חִזְּק֥וּ אֶת־יָדָ֖יו לַהֲרֹ֥ג אֶת־אֶחָֽיו׃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וַיָּשִׂ֣ימוּ לוֹ֩ בַעֲלֵ֨י שְׁכֶ֜ם מְאָרְבִ֗ים עַ֚ל רָאשֵׁ֣י הֶהָרִ֔ים וַיִּגְזְל֗וּ אֵ֛ת כָּל־אֲשֶׁר־יַעֲבֹ֥ר עֲלֵיהֶ֖ם בַּדָּ֑רֶךְ וַיֻּגַּ֖ד לַאֲבִימֶֽלֶךְ׃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וַיָּבֹ֞א גַּ֤עַל בֶּן־עֶ֙בֶד֙ וְאֶחָ֔יו וַיַּעַבְר֖וּ בִּשְׁכֶ֑ם וַיִּבְטְחוּ־ב֖וֹ בַּעֲלֵ֥י 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וַיֵּצְא֨וּ הַשָּׂדֶ֜ה וַֽיִּבְצְר֤וּ אֶת־כַּרְמֵיהֶם֙ וַֽיִּדְרְכ֔וּ וַֽיַּעֲשׂ֖וּ הִלּוּלִ֑ים וַיָּבֹ֙אוּ֙ בֵּ֣ית אֱֽלֹֽהֵיהֶ֔ם וַיֹּֽאכְלוּ֙ וַיִּשְׁתּ֔וּ וַֽיְקַלְל֖וּ אֶת־אֲבִימֶֽלֶךְ׃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וַיֹּ֣אמֶר ׀ גַּ֣עַל בֶּן־עֶ֗בֶד מִֽי־אֲבִימֶ֤לֶךְ וּמִֽי־שְׁכֶם֙ כִּ֣י נַעַבְדֶ֔נּוּ הֲלֹ֥א בֶן־יְרֻבַּ֖עַל וּזְבֻ֣ל פְּקִיד֑וֹ עִבְד֗וּ אֶת־אַנְשֵׁ֤י חֲמוֹר֙ אֲבִ֣י שְׁכֶ֔ם וּמַדּ֖וּעַ נַעַבְדֶ֥נּוּ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וּמִ֨י יִתֵּ֜ן אֶת־הָעָ֤ם הַזֶּה֙ בְּיָדִ֔י וְאָסִ֖ירָה אֶת־אֲבִימֶ֑לֶךְ וַיֹּ֙אמֶר֙ לַאֲבִימֶ֔לֶךְ רַבֶּ֥ה צְבָאֲךָ֖ וָצֵֽאָה׃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וַיִּשְׁמַ֗ע זְבֻל֙ שַׂר־הָעִ֔יר אֶת־דִּבְרֵ֖י גַּ֣עַל בֶּן־עָ֑בֶד וַיִּ֖חַר אַפּֽוֹ׃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וַיִּשְׁלַ֧ח מַלְאָכִ֛ים אֶל־אֲבִימֶ֖לֶךְ בְּתָרְמָ֣ה לֵאמֹ֑ר הִנֵּה֩ גַ֨עַל בֶּן־עֶ֤בֶד וְאֶחָיו֙ בָּאִ֣ים שְׁכֶ֔מָה וְהִנָּ֛ם צָרִ֥ים אֶת־הָעִ֖יר 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וְעַתָּה֙ ק֣וּם לַ֔יְלָה אַתָּ֖ה וְהָעָ֣ם אֲשֶׁר־אִתָּ֑ךְ וֶאֱרֹ֖ב בַּשָּׂדֶֽה׃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וְהָיָ֤ה בַבֹּ֙קֶר֙ כִּזְרֹ֣חַ הַשֶּׁ֔מֶשׁ תַּשְׁכִּ֖ים וּפָשַׁטְתָּ֣ עַל־הָעִ֑יר וְהִנֵּה־ה֞וּא וְהָעָ֤ם אֲשֶׁר־אִתּוֹ֙ יֹצְאִ֣ים אֵלֶ֔יךָ וְעָשִׂ֣יתָ לּ֔וֹ כַּאֲשֶׁ֖ר תִּמְצָ֥א יָדֶֽךָ׃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וַיָּ֧קָם אֲבִימֶ֛לֶךְ וְכָל־הָעָ֥ם אֲשֶׁר־עִמּ֖וֹ לָ֑יְלָה וַיֶּאֶרְב֣וּ עַל־שְׁכֶ֔ם אַרְבָּעָ֖ה רָאשִֽׁים׃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וַיֵּצֵא֙ גַּ֣עַל בֶּן־עֶ֔בֶד וַיַּעֲמֹ֕ד פֶּ֖תַח שַׁ֣עַר הָעִ֑יר וַיָּ֧קָם אֲבִימֶ֛לֶךְ וְהָעָ֥ם אֲשֶׁר־אִתּ֖וֹ מִן־הַמַּאְרָֽב׃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וַיַּרְא־גַּעַל֮ אֶת־הָעָם֒ וַיֹּ֣אמֶר אֶל־זְבֻ֔ל הִנֵּה־עָ֣ם יוֹרֵ֔ד מֵרָאשֵׁ֖י הֶהָרִ֑ים וַיֹּ֤אמֶר אֵלָיו֙ זְבֻ֔ל אֵ֣ת צֵ֧ל הֶהָרִ֛ים אַתָּ֥ה רֹאֶ֖ה כָּאֲנָשִֽׁים׃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וַיֹּ֨סֶף ע֣וֹד גַּעַל֮ לְדַבֵּר֒ וַיֹּ֕אמֶר הִנֵּה־עָם֙ יֽוֹרְדִ֔ים מֵעִ֖ם טַבּ֣וּר הָאָ֑רֶץ וְרֹאשׁ־אֶחָ֣ד בָּ֔א מִדֶּ֖רֶךְ אֵל֥וֹן מְעוֹנְנִֽים׃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וַיֹּ֨אמֶר אֵלָ֜יו זְבֻ֗ל אַיֵּ֨ה אֵפ֥וֹא פִ֙יךָ֙ אֲשֶׁ֣ר תֹּאמַ֔ר מִ֥י אֲבִימֶ֖לֶךְ כִּ֣י נַעַבְדֶ֑נּוּ הֲלֹ֨א זֶ֤ה הָעָם֙ אֲשֶׁ֣ר מָאַ֣סְתָּה בּ֔וֹ צֵא־נָ֥א עַתָּ֖ה וְהִלָּ֥חֶם בּֽוֹ׃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וַיֵּ֣צֵא גַ֔עַל לִפְנֵ֖י בַּעֲלֵ֣י שְׁכֶ֑ם וַיִּלָּ֖חֶם בַּאֲבִימֶֽלֶךְ׃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וַיִּרְדְּפֵ֣הוּ אֲבִימֶ֔לֶךְ וַיָּ֖נָס מִפָּנָ֑יו וַֽיִּפְּל֛וּ חֲלָלִ֥ים רַבִּ֖ים עַד־פֶּ֥תַח הַשָּֽׁעַר׃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וַיֵּ֥שֶׁב אֲבִימֶ֖לֶךְ בָּארוּמָ֑ה וַיְגָ֧רֶשׁ זְבֻ֛ל אֶת־גַּ֥עַל וְאֶת־אֶחָ֖יו מִשֶּׁ֥בֶת בִּשְׁכֶֽם׃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וַֽיְהִי֙ מִֽמָּחֳרָ֔ת וַיֵּצֵ֥א הָעָ֖ם הַשָּׂדֶ֑ה וַיַּגִּ֖דוּ לַאֲבִימֶֽלֶךְ׃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וַיִּקַּ֣ח אֶת־הָעָ֗ם וַֽיֶּחֱצֵם֙ לִשְׁלֹשָׁ֣ה רָאשִׁ֔ים וַיֶּאֱרֹ֖ב בַּשָּׂדֶ֑ה וַיַּ֗רְא וְהִנֵּ֤ה הָעָם֙ יֹצֵ֣א מִן־הָעִ֔יר וַיָּ֥קָם עֲלֵיהֶ֖ם וַיַּכֵּֽם׃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וַאֲבִימֶ֗לֶךְ וְהָרָאשִׁים֙ אֲשֶׁ֣ר עִמּ֔וֹ פָּשְׁט֕וּ וַיַּ֣עַמְד֔וּ פֶּ֖תַח שַׁ֣עַר הָעִ֑יר וּשְׁנֵ֣י הָֽרָאשִׁ֗ים פָּֽשְׁט֛וּ עַֽל־כָּל־אֲשֶׁ֥ר בַּשָּׂדֶ֖ה וַיַּכּֽוּם׃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וַאֲבִימֶ֜לֶךְ נִלְחָ֣ם בָּעִ֗יר כֹּ֚ל הַיּ֣וֹם הַה֔וּא וַיִּלְכֹּד֙ אֶת־הָעִ֔יר וְאֶת־הָעָ֥ם אֲשֶׁר־בָּ֖הּ הָרָ֑ג וַיִּתֹּץ֙ אֶת־הָעִ֔יר וַיִּזְרָעֶ֖הָ מֶֽלַח׃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וַֽיִּשְׁמְע֔וּ כָּֽל־בַּעֲלֵ֖י מִֽגְדַּל־שְׁכֶ֑ם וַיָּבֹ֣אוּ אֶל־צְרִ֔יחַ בֵּ֖ית אֵ֥ל 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וַיֻּגַּ֖ד לַאֲבִימֶ֑לֶךְ כִּ֣י הִֽתְקַבְּצ֔וּ כָּֽל־בַּעֲלֵ֖י מִֽגְדַּל־שְׁכֶֽם׃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וַיַּ֨עַל אֲבִימֶ֜לֶךְ הַר־צַלְמ֗וֹן הוּא֮ וְכָל־הָעָ֣ם אֲשֶׁר־אִתּוֹ֒ וַיִּקַּח֩ אֲבִימֶ֨לֶךְ אֶת־הַקַּרְדֻּמּ֜וֹת בְּיָד֗וֹ וַיִּכְרֹת֙ שׂוֹכַ֣ת עֵצִ֔ים וַיִּ֨שָּׂאֶ֔הָ וַיָּ֖שֶׂם עַל־שִׁכְמ֑וֹ וַיֹּ֜אמֶר אֶל־הָעָ֣ם אֲשֶׁר־עִמּ֗וֹ מָ֤ה רְאִיתֶם֙ עָשִׂ֔יתִי מַהֲר֖וּ עֲשׂ֥וּ כָמֽוֹנִי׃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וַיִּכְרְת֨וּ גַם־כָּל ־הָעָ֜ם אִ֣ישׁ שׂוֹכֹ֗ה וַיֵּ֨לְכ֜וּ אַחֲרֵ֤י אֲבִימֶ֙לֶךְ֙ וַיָּשִׂ֣ימוּ עַֽל־הַצְּרִ֔יחַ וַיַּצִּ֧יתוּ עֲלֵיהֶ֛ם אֶֽת־הַצְּרִ֖יחַ בָּאֵ֑שׁ וַיָּמֻ֜תוּ גַּ֣ם כָּל־אַנְשֵׁ֧י מִֽגְדַּל־שְׁכֶ֛ם כְּאֶ֖לֶף אִ֥ישׁ וְאִשָּֽׁה׃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וַיֵּ֥לֶךְ אֲבִימֶ֖לֶךְ אֶל־תֵּבֵ֑ץ וַיִּ֥חַן בְּתֵבֵ֖ץ וַֽיִּלְכְּדָֽהּ׃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וּמִגְדַּל־עֹז֮ הָיָ֣ה בְתוֹךְ־הָעִיר֒ וַיָּנֻ֨סוּ שָׁ֜מָּה כָּל־הָאֲנָשִׁ֣ים וְהַנָּשִׁ֗ים וְכֹל֙ בַּעֲלֵ֣י הָעִ֔יר וַֽיִּסְגְּר֖וּ בַּעֲדָ֑ם וַֽיַּעֲל֖וּ עַל־גַּ֥ג הַמִּגְדָּֽל׃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וַיָּבֹ֤א אֲבִימֶ֙לֶךְ֙ עַד־הַמִּגְדָּ֔ל וַיִּלָּ֖חֶם בּ֑וֹ וַיִּגַּ֛שׁ עַד־פֶּ֥תַח הַמִּגְדָּ֖ל לְשָׂרְפ֥וֹ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וַתַּשְׁלֵ֞ךְ אִשָּׁ֥ה אַחַ֛ת פֶּ֥לַח רֶ֖כֶב עַל־רֹ֣אשׁ אֲבִימֶ֑לֶךְ וַתָּ֖רִץ אֶת־גֻּלְגָּלְתּֽוֹ׃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וַיִּקְרָ֨א מְהֵרָ֜ה אֶל־הַנַּ֣עַר ׀ נֹשֵׂ֣א כֵלָ֗יו וַיֹּ֤אמֶר לוֹ֙ שְׁלֹ֤ף חַרְבְּךָ֙ וּמ֣וֹתְתֵ֔נִי פֶּן־יֹ֥אמְרוּ לִ֖י אִשָּׁ֣ה הֲרָגָ֑תְהוּ וַיִּדְקְרֵ֥הוּ נַעֲר֖וֹ וַיָּמֹֽת׃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וַיִּרְא֥וּ אִֽישׁ־יִשְׂרָאֵ֖ל כִּ֣י מֵ֣ת אֲבִימֶ֑לֶךְ וַיֵּלְכ֖וּ אִ֥ישׁ לִמְקֹמֽוֹ׃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וַיָּ֣שֶׁב אֱלֹהִ֔ים אֵ֖ת רָעַ֣ת אֲבִימֶ֑לֶךְ אֲשֶׁ֤ר עָשָׂה֙ לְאָבִ֔יו לַהֲרֹ֖ג אֶת־שִׁבְעִ֥ים אֶחָֽיו׃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וְאֵ֗ת כָּל־רָעַת֙ אַנְשֵׁ֣י שְׁכֶ֔ם הֵשִׁ֥יב אֱלֹהִ֖ים בְּרֹאשָׁ֑ם וַתָּבֹ֣א אֲלֵיהֶ֔ם קִֽלֲלַ֖ת יוֹתָ֥ם בֶּן־יְרֻבָּֽעַל׃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וַיָּקָם֩ אַחֲרֵ֨י אֲבִימֶ֜לֶךְ לְהוֹשִׁ֣יעַ אֶת־יִשְׂרָאֵ֗ל תּוֹלָ֧ע בֶּן־פּוּאָ֛ה בֶּן־דּוֹד֖וֹ אִ֣ישׁ יִשָּׂשכָ֑ר וְהֽוּא־יֹשֵׁ֥ב בְּשָׁמִ֖יר בְּהַ֥ר אֶפְרָֽיִם׃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וַיִּשְׁפֹּט֙ אֶת־יִשְׂרָאֵ֔ל עֶשְׂרִ֥ים וְשָׁלֹ֖שׁ שָׁנָ֑ה וַיָּ֖מָת וַיִּקָּבֵ֥ר בְּשָׁמִֽיר׃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וַיָּ֣קָם אַחֲרָ֔יו יָאִ֖יר הַגִּלְעָדִ֑י וַיִּשְׁפֹּט֙ אֶת־יִשְׂרָאֵ֔ל עֶשְׂרִ֥ים וּשְׁתַּ֖יִם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וַֽיְהִי־ל֞וֹ שְׁלֹשִׁ֣ים בָּנִ֗ים רֹֽכְבִים֙ עַל־שְׁלֹשִׁ֣ים עֲיָרִ֔ים וּשְׁלֹשִׁ֥ים עֲיָרִ֖ים לָהֶ֑ם לָהֶ֞ם יִקְרְא֣וּ ׀ חַוֺּ֣ת יָאִ֗יר עַ֚ד הַיּ֣וֹם הַזֶּ֔ה אֲשֶׁ֖ר בְּאֶ֥רֶץ הַגִּלְעָֽד׃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וַיָּ֣מָת יָאִ֔יר וַיִּקָּבֵ֖ר בְּקָמֽוֹן׃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וַיֹּסִ֣פוּ ׀ בְּנֵ֣י יִשְׂרָאֵ֗ל לַעֲשׂ֣וֹת הָרַע֮ בְּעֵינֵ֣י יְהוָה֒ וַיַּעַבְד֣וּ אֶת־הַבְּעָלִ֣ים וְאֶת־הָעַשְׁתָּר֡וֹת וְאֶת־אֱלֹהֵ֣י אֲרָם֩ וְאֶת־אֱלֹהֵ֨י צִיד֜וֹן וְאֵ֣ת ׀ אֱלֹהֵ֣י מוֹאָ֗ב וְאֵת֙ אֱלֹהֵ֣י בְנֵי־עַמּ֔וֹן וְאֵ֖ת אֱלֹהֵ֣י פְלִשְׁתִּ֑ים וַיַּעַזְב֥וּ אֶת־יְהוָ֖ה וְלֹ֥א עֲבָדֽוּהוּ׃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וַיִּֽחַר־אַ֥ף יְהוָ֖ה בְּיִשְׂרָאֵ֑ל וַֽיִּמְכְּרֵם֙ בְּיַד־פְּלִשְׁתִּ֔ים וּבְיַ֖ד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וַֽיִּרְעֲצ֤וּ וַיְרֹֽצְצוּ֙ אֶת־בְּנֵ֣י יִשְׂרָאֵ֔ל בַּשָּׁנָ֖ה הַהִ֑יא שְׁמֹנֶ֨ה עֶשְׂרֵ֜ה שָׁנָ֗ה אֶֽת־כָּל־בְּנֵ֤י יִשְׂרָאֵל֙ אֲשֶׁר֙ בְּעֵ֣בֶר הַיַּרְדֵּ֔ן בְּאֶ֥רֶץ הָאֱמֹרִ֖י אֲשֶׁ֥ר בַּגִּלְעָֽד׃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וַיַּעַבְר֤וּ בְנֵֽי־עַמּוֹן֙ אֶת־הַיַּרְדֵּ֔ן לְהִלָּחֵ֛ם גַּם־בִּיהוּדָ֥ה וּבְבִנְיָמִ֖ין וּבְבֵ֣ית אֶפְרָ֑יִם וַתֵּ֥צֶר לְיִשְׂרָאֵ֖ל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וַֽיִּזְעֲקוּ֙ בְּנֵ֣י יִשְׂרָאֵ֔ל אֶל־יְהוָ֖ה לֵאמֹ֑ר חָטָ֣אנוּ לָ֔ךְ וְכִ֤י עָזַ֙בְנוּ֙ אֶת־אֱלֹהֵ֔ינוּ וַֽנַּעֲבֹ֖ד אֶת־הַבְּעָלִֽים׃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וַ֥יֹּאמֶר יְהוָ֖ה אֶל־בְּנֵ֣י יִשְׂרָאֵ֑ל הֲלֹ֤א מִמִּצְרַ֙יִם֙ וּמִן־הָ֣אֱמֹרִ֔י וּמִן־בְּנֵ֥י עַמּ֖וֹן וּמִן־פְּלִשְׁתִּֽים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וְצִידוֹנִ֤ים וַֽעֲמָלֵק֙ וּמָע֔וֹן לָחֲצ֖וּ אֶתְכֶ֑ם וַתִּצְעֲק֣וּ אֵלַ֔י וָאוֹשִׁ֥יעָה אֶתְכֶ֖ם מִיָּדָֽם׃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וְאַתֶּם֙ עֲזַבְתֶּ֣ם אוֹתִ֔י וַתַּעַבְד֖וּ אֱלֹהִ֣ים אֲחֵרִ֑ים לָכֵ֥ן לֹֽא־אוֹסִ֖יף לְהוֹשִׁ֥יעַ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לְכ֗וּ וְזַֽעֲקוּ֙ אֶל־הָ֣אֱלֹהִ֔ים אֲשֶׁ֥ר בְּחַרְתֶּ֖ם בָּ֑ם הֵ֛מָּה יוֹשִׁ֥יעוּ לָכֶ֖ם בְּעֵ֥ת צָרַתְכֶֽם׃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וַיֹּאמְר֨וּ בְנֵי־יִשְׂרָאֵ֤ל אֶל־יְהוָה֙ חָטָ֔אנוּ עֲשֵׂה־אַתָּ֣ה לָ֔נוּ כְּכָל־הַטּ֖וֹב בְּעֵינֶ֑יךָ אַ֛ךְ הַצִּילֵ֥נוּ נָ֖א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וַיָּסִ֜ירוּ אֶת־אֱלֹהֵ֤י הַנֵּכָר֙ מִקִּרְבָּ֔ם וַיַּעַבְד֖וּ אֶת־יְהוָ֑ה וַתִּקְצַ֥ר נַפְשׁ֖וֹ בַּעֲמַ֥ל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וַיִּצָּֽעֲקוּ֙ בְּנֵ֣י עַמּ֔וֹן וַֽיַּחֲנ֖וּ בַּגִּלְעָ֑ד וַיֵּאָֽסְפוּ֙ בְּנֵ֣י יִשְׂרָאֵ֔ל וַֽיַּחֲנ֖וּ בַּמִּצְפָּֽה׃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וַיֹּאמְר֨וּ הָעָ֜ם שָׂרֵ֤י גִלְעָד֙ אִ֣ישׁ אֶל־רֵעֵ֔הוּ מִ֣י הָאִ֔ישׁ אֲשֶׁ֣ר יָחֵ֔ל לְהִלָּחֵ֖ם בִּבְנֵ֣י עַמּ֑וֹן יִֽהְיֶ֣ה לְרֹ֔אשׁ לְכֹ֖ל יֹשְׁבֵ֥י גִלְעָֽד׃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וְיִפְתָּ֣ח הַגִּלְעָדִ֗י הָיָה֙ גִּבּ֣וֹר חַ֔יִל וְה֖וּא בֶּן־אִשָּׁ֣ה זוֹנָ֑ה וַיּ֥וֹלֶד גִּלְעָ֖ד אֶת־יִפְתָּֽח׃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וַתֵּ֧לֶד אֵֽשֶׁת־גִּלְעָ֛ד ל֖וֹ בָּנִ֑ים וַיִּגְדְּל֨וּ בְֽנֵי־הָאִשָּׁ֜ה וַיְגָרְשׁ֣וּ אֶת־יִפְתָּ֗ח וַיֹּ֤אמְרוּ לוֹ֙ לֹֽא־תִנְחַ֣ל בְּבֵית־אָבִ֔ינוּ כִּ֛י בֶּן־אִשָּׁ֥ה אַחֶ֖רֶת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וַיִּבְרַ֤ח יִפְתָּח֙ מִפְּנֵ֣י אֶחָ֔יו וַיֵּ֖שֶׁב בְּאֶ֣רֶץ ט֑וֹב וַיִּֽתְלַקְּט֤וּ אֶל־יִפְתָּח֙ אֲנָשִׁ֣ים רֵיקִ֔ים וַיֵּצְא֖וּ עִמּֽוֹ׃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וַיְהִ֖י מִיָּמִ֑ים וַיִּלָּחֲמ֥וּ בְנֵֽי־עַמּ֖וֹן עִם־יִשְׂרָאֵֽל׃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וַיְהִ֕י כַּאֲשֶׁר־נִלְחֲמ֥וּ בְנֵֽי־עַמּ֖וֹן עִם־יִשְׂרָאֵ֑ל וַיֵּֽלְכוּ֙ זִקְנֵ֣י גִלְעָ֔ד לָקַ֥חַת אֶת־יִפְתָּ֖ח מֵאֶ֥רֶץ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וַיֹּאמְר֣וּ לְיִפְתָּ֔ח לְכָ֕ה וְהָיִ֥יתָה לָּ֖נוּ לְקָצִ֑ין וְנִֽלָּחֲמָ֖ה בִּבְנֵ֥י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יִפְתָּח֙ לְזִקְנֵ֣י גִלְעָ֔ד הֲלֹ֤א אַתֶּם֙ שְׂנֵאתֶ֣ם אוֹתִ֔י וַתְּגָרְשׁ֖וּנִי מִבֵּ֣ית אָבִ֑י וּמַדּ֜וּעַ בָּאתֶ֤ם אֵלַי֙ עַ֔תָּה כַּאֲשֶׁ֖ר צַ֥ר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וַיֹּאמְרוּ֩ זִקְנֵ֨י גִלְעָ֜ד אֶל־יִפְתָּ֗ח לָכֵן֙ עַתָּה֙ שַׁ֣בְנוּ אֵלֶ֔יךָ וְהָלַכְתָּ֣ עִמָּ֔נוּ וְנִלְחַמְתָּ֖ בִּבְנֵ֣י עַמּ֑וֹן וְהָיִ֤יתָ לָּ֙נוּ֙ לְרֹ֔אשׁ לְכֹ֖ל יֹשְׁבֵ֥י גִלְעָֽד׃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וַיֹּ֨אמֶר יִפְתָּ֜ח אֶל־זִקְנֵ֣י גִלְעָ֗ד אִם־מְשִׁיבִ֨ים אַתֶּ֤ם אוֹתִי֙ לְהִלָּחֵם֙ בִּבְנֵ֣י עַמּ֔וֹן וְנָתַ֧ן יְהוָ֛ה אוֹתָ֖ם לְפָנָ֑י אָנֹכִ֕י אֶהְיֶ֥ה לָכֶ֖ם לְרֹֽאשׁ׃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וַיֹּאמְר֥וּ זִקְנֵֽי־גִלְעָ֖ד אֶל־יִפְתָּ֑ח יְהוָ֗ה יִהְיֶ֤ה שֹׁמֵ֙עַ֙ בֵּֽינוֹתֵ֔ינוּ אִם־לֹ֥א כִדְבָרְךָ֖ כֵּ֥ן נַעֲשֶֽׂה׃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וַיֵּ֤לֶךְ יִפְתָּח֙ עִם־זִקְנֵ֣י גִלְעָ֔ד וַיָּשִׂ֨ימוּ הָעָ֥ם אוֹת֛וֹ עֲלֵיהֶ֖ם לְרֹ֣אשׁ וּלְקָצִ֑ין וַיְדַבֵּ֨ר יִפְתָּ֧ח אֶת־כָּל־דְּבָרָ֛יו לִפְנֵ֥י יְהוָ֖ה בַּמִּצְפָּֽה׃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וַיִּשְׁלַ֤ח יִפְתָּח֙ מַלְאָכִ֔ים אֶל־מֶ֥לֶךְ בְּנֵֽי־עַמּ֖וֹן לֵאמֹ֑ר מַה־לִּ֣י וָלָ֔ךְ כִּֽי־בָ֥אתָ אֵלַ֖י לְהִלָּחֵ֥ם בְּאַרְצִֽי׃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וַיֹּאמֶר֩ מֶ֨לֶךְ בְּנֵי־עַמּ֜וֹן אֶל־מַלְאֲכֵ֣י יִפְתָּ֗ח כִּֽי־לָקַ֨ח יִשְׂרָאֵ֤ל אֶת־אַרְצִי֙ בַּעֲלוֹת֣וֹ מִמִּצְרַ֔יִם מֵאַרְנ֥וֹן וְעַד־הַיַּבֹּ֖ק וְעַד־הַיַּרְדֵּ֑ן וְעַתָּ֕ה הָשִׁ֥יבָה אֶתְהֶ֖ן בְּשָׁלֽוֹם׃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וַיּ֥וֹסֶף ע֖וֹד יִפְתָּ֑ח וַיִּשְׁלַח֙ מַלְאָכִ֔ים אֶל־מֶ֖לֶךְ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ל֔וֹ כֹּ֖ה אָמַ֣ר יִפְתָּ֑ח לֹֽא־לָקַ֤ח יִשְׂרָאֵל֙ אֶת־אֶ֣רֶץ מוֹאָ֔ב וְאֶת־אֶ֖רֶץ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כִּ֖י בַּעֲלוֹתָ֣ם מִמִּצְרָ֑יִם וַיֵּ֨לֶךְ יִשְׂרָאֵ֤ל בַּמִּדְבָּר֙ עַד־יַם־ס֔וּף וַיָּבֹ֖א קָדֵֽשָׁה׃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וַיִּשְׁלַ֣ח יִשְׂרָאֵ֣ל מַלְאָכִ֣ים ׀ אֶל־מֶלֶךְ֩ אֱד֨וֹם ׀ לֵאמֹ֜ר אֶעְבְּרָה־נָּ֣א בְאַרְצֶ֗ךָ וְלֹ֤א שָׁמַע֙ מֶ֣לֶךְ אֱד֔וֹם וְגַ֨ם אֶל־מֶ֧לֶךְ מוֹאָ֛ב שָׁלַ֖ח וְלֹ֣א אָבָ֑ה וַיֵּ֥שֶׁב יִשְׂרָאֵ֖ל בְּקָדֵֽשׁ׃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וַיֵּ֣לֶךְ בַּמִּדְבָּ֗ר וַיָּ֜סָב אֶת־אֶ֤רֶץ אֱדוֹם֙ וְאֶת־אֶ֣רֶץ מוֹאָ֔ב וַיָּבֹ֤א מִמִּזְרַח־שֶׁ֙מֶשׁ֙ לְאֶ֣רֶץ מוֹאָ֔ב וַֽיַּחֲנ֖וּן בְּעֵ֣בֶר אַרְנ֑וֹן וְלֹא־בָ֙אוּ֙ בִּגְב֣וּל מוֹאָ֔ב כִּ֥י אַרְנ֖וֹן גְּב֥וּל מוֹאָֽב׃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וַיִּשְׁלַ֤ח יִשְׂרָאֵל֙ מַלְאָכִ֔ים אֶל־סִיח֥וֹן מֶֽלֶךְ־הָאֱמֹרִ֖י מֶ֣לֶךְ חֶשְׁבּ֑וֹן וַיֹּ֤אמֶר לוֹ֙ יִשְׂרָאֵ֔ל נַעְבְּרָה־נָּ֥א בְאַרְצְךָ֖ עַד־מְקוֹמִֽי׃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וְלֹא־הֶאֱמִ֨ין סִיח֤וֹן אֶת־יִשְׂרָאֵל֙ עֲבֹ֣ר בִּגְבֻל֔וֹ וַיֶּאֱסֹ֤ף סִיחוֹן֙ אֶת־כָּל־עַמּ֔וֹ וַֽיַּחֲנ֖וּ בְּיָ֑הְצָה וַיִּלָּ֖חֶם עִם־יִשְׂרָאֵֽל׃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וַ֠יִּתֵּן יְהוָ֨ה אֱלֹהֵֽי־יִשְׂרָאֵ֜ל אֶת־סִיח֧וֹן וְאֶת־כָּל־עַמּ֛וֹ בְּיַ֥ד יִשְׂרָאֵ֖ל וַיַּכּ֑וּם וַיִּירַשׁ֙ יִשְׂרָאֵ֔ל אֵ֚ת כָּל־אֶ֣רֶץ הָאֱמֹרִ֔י יוֹשֵׁ֖ב הָאָ֥רֶץ הַהִֽיא׃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וַיִּ֣ירְשׁ֔וּ אֵ֖ת כָּל־גְּב֣וּל הָאֱמֹרִ֑י מֵֽאַרְנוֹן֙ וְעַד־הַיַּבֹּ֔ק וּמִן־הַמִּדְבָּ֖ר וְעַד־הַיַּרְדֵּֽן׃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וְעַתָּ֞ה יְהוָ֣ה ׀ אֱלֹהֵ֣י יִשְׂרָאֵ֗ל הוֹרִישׁ֙ אֶת־הָ֣אֱמֹרִ֔י מִפְּנֵ֖י עַמּ֣וֹ יִשְׂרָאֵ֑ל וְאַתָּ֖ה תִּירָשֶֽׁנּוּ׃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הֲלֹ֞א אֵ֣ת אֲשֶׁ֧ר יוֹרִֽישְׁךָ֛ כְּמ֥וֹשׁ אֱלֹהֶ֖יךָ אוֹת֥וֹ תִירָ֑שׁ וְאֵת֩ כָּל־אֲשֶׁ֨ר הוֹרִ֜ישׁ יְהוָ֧ה אֱלֹהֵ֛ינוּ מִפָּנֵ֖ינוּ אוֹת֥וֹ נִירָֽשׁ׃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וְעַתָּ֗ה הֲט֥וֹב טוֹב֙ אַתָּ֔ה מִבָּלָ֥ק בֶּן־צִפּ֖וֹר מֶ֣לֶךְ מוֹאָ֑ב הֲר֥וֹב רָב֙ עִם־יִשְׂרָאֵ֔ל אִם־נִלְחֹ֥ם נִלְחַ֖ם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בְּשֶׁ֣בֶת יִ֠שְׂרָאֵל בְּחֶשְׁבּ֨וֹן וּבִבְנוֹתֶ֜יהָ וּבְעַרְע֣וֹר וּבִבְנוֹתֶ֗יהָ וּבְכָל־הֶֽעָרִים֙ אֲשֶׁר֙ עַל־יְדֵ֣י אַרְנ֔וֹן שְׁלֹ֥שׁ מֵא֖וֹת שָׁנָ֑ה וּמַדּ֥וּעַ לֹֽא־הִצַּלְתֶּ֖ם בָּעֵ֥ת הַהִֽיא׃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וְאָֽנֹכִי֙ לֹֽא־חָטָ֣אתִי לָ֔ךְ וְאַתָּ֞ה עֹשֶׂ֥ה אִתִּ֛י רָעָ֖ה לְהִלָּ֣חֶם בִּ֑י יִשְׁפֹּ֨ט יְהוָ֤ה הַשֹּׁפֵט֙ הַיּ֔וֹם בֵּ֚ין בְּנֵ֣י יִשְׂרָאֵ֔ל וּבֵ֖ין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וְלֹ֣א שָׁמַ֔ע מֶ֖לֶךְ בְּנֵ֣י עַמּ֑וֹן אֶל־דִּבְרֵ֣י יִפְתָּ֔ח אֲשֶׁ֥ר שָׁלַ֖ח אֵלָֽיו׃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וַתְּהִ֤י עַל־יִפְתָּח֙ ר֣וּחַ יְהוָ֔ה וַיַּעֲבֹ֥ר אֶת־הַגִּלְעָ֖ד וְאֶת־מְנַשֶּׁ֑ה וַֽיַּעֲבֹר֙ אֶת־מִצְפֵּ֣ה גִלְעָ֔ד וּמִמִּצְפֵּ֣ה גִלְעָ֔ד עָבַ֖ר 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וַיִּדַּ֨ר יִפְתָּ֥ח נֶ֛דֶר לַיהוָ֖ה וַיֹּאמַ֑ר אִם־נָת֥וֹן תִּתֵּ֛ן אֶת־בְּנֵ֥י עַמּ֖וֹן בְּיָדִֽי׃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וְהָיָ֣ה הַיּוֹצֵ֗א אֲשֶׁ֨ר יֵצֵ֜א מִדַּלְתֵ֤י בֵיתִי֙ לִקְרָאתִ֔י בְּשׁוּבִ֥י בְשָׁל֖וֹם מִבְּנֵ֣י עַמּ֑וֹן וְהָיָה֙ לַֽיהוָ֔ה וְהַעֲלִיתִ֖הוּ עוֹלָֽה׃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וַיַּעֲבֹ֥ר יִפְתָּ֛ח אֶל־בְּנֵ֥י עַמּ֖וֹן לְהִלָּ֣חֶם בָּ֑ם וַיִתְּנֵ֥ם יְהוָ֖ה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וַיַּכֵּ֡ם מֵעֲרוֹעֵר֩ וְעַד־בּוֹאֲךָ֨ מִנִּ֜ית עֶשְׂרִ֣ים עִ֗יר וְעַד֙ אָבֵ֣ל כְּרָמִ֔ים מַכָּ֖ה גְּדוֹלָ֣ה מְאֹ֑ד וַיִּכָּֽנְעוּ֙ בְּנֵ֣י עַמּ֔וֹן מִפְּנֵ֖י בְּנֵ֥י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וַיָּבֹ֨א יִפְתָּ֣ח הַמִּצְפָּה֮ אֶל־בֵּיתוֹ֒ וְהִנֵּ֤ה בִתּוֹ֙ יֹצֵ֣את לִקְרָאת֔וֹ בְתֻפִּ֖ים וּבִמְחֹל֑וֹת וְרַק֙ הִ֣יא יְחִידָ֔ה אֵֽין־ל֥וֹ מִמֶּ֛נּוּ בֵּ֖ן אוֹ־בַֽת׃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וַיְהִי֩ כִרְאוֹת֨וֹ אוֹתָ֜הּ וַיִּקְרַ֣ע אֶת־בְּגָדָ֗יו וַיֹּ֙אמֶר֙ אֲהָ֤הּ בִּתִּי֙ הַכְרֵ֣עַ הִכְרַעְתִּ֔נִי וְאַ֖תְּ הָיִ֣יתְ בְּעֹֽכְרָ֑י וְאָנֹכִ֗י פָּצִ֤יתִי־פִי֙ אֶל־יְהוָ֔ה וְלֹ֥א אוּכַ֖ל לָשֽׁוּב׃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וַתֹּ֣אמֶר אֵלָ֗יו אָבִי֙ פָּצִ֤יתָה אֶת־פִּ֙יךָ֙ אֶל־יְהוָ֔ה עֲשֵׂ֣ה לִ֔י כַּאֲשֶׁ֖ר יָצָ֣א מִפִּ֑יךָ אַחֲרֵ֡י אֲשֶׁ֣ר עָשָׂה֩ לְךָ֙ יְהוָ֧ה נְקָמ֛וֹת מֵאֹיְבֶ֖יךָ מִבְּנֵ֥י עַמּֽוֹן׃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וַתֹּ֙אמֶר֙ אֶל־אָבִ֔יהָ יֵעָ֥שֶׂה לִּ֖י הַדָּבָ֣ר הַזֶּ֑ה הַרְפֵּ֨ה מִמֶּ֜נִּי שְׁנַ֣יִם חֳדָשִׁ֗ים וְאֵֽלְכָה֙ וְיָרַדְתִּ֣י עַל־הֶֽהָרִ֔ים וְאֶבְכֶּה֙ עַל־בְּתוּלַ֔י אָנֹכִ֖י ורעיתי׃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וַיֹּ֣אמֶר לֵ֔כִי וַיִּשְׁלַ֥ח אוֹתָ֖הּ שְׁנֵ֣י חֳדָשִׁ֑ים וַתֵּ֤לֶךְ הִיא֙ וְרֵ֣עוֹתֶ֔יהָ וַתֵּ֥בְךְּ עַל־בְּתוּלֶ֖יהָ עַל־הֶהָרִֽים׃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וַיְהִ֞י מִקֵּ֣ץ ׀ שְׁנַ֣יִם חֳדָשִׁ֗ים וַתָּ֙שָׁב֙ אֶל־אָבִ֔יהָ וַיַּ֣עַשׂ לָ֔הּ אֶת־נִדְר֖וֹ אֲשֶׁ֣ר נָדָ֑ר וְהִיא֙ לֹא־יָדְעָ֣ה אִ֔ישׁ וַתְּהִי־חֹ֖ק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מִיָּמִ֣ים ׀ יָמִ֗ימָה תֵּלַ֙כְנָה֙ בְּנ֣וֹת יִשְׂרָאֵ֔ל לְתַנּ֕וֹת לְבַת־יִפְתָּ֖ח הַגִּלְעָדִ֑י אַרְבַּ֥עַת יָמִ֖ים בַּשָּׁנָֽה׃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Judges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וַיִּצָּעֵק֙ אִ֣ישׁ אֶפְרַ֔יִם וַֽיַּעֲבֹ֖ר צָפ֑וֹנָה וַיֹּאמְר֨וּ לְיִפְתָּ֜ח מַדּ֣וּעַ ׀ עָבַ֣רְתָּ ׀ לְהִלָּחֵ֣ם בִּבְנֵי־עַמּ֗וֹן וְלָ֙נוּ֙ לֹ֤א קָרָ֙אתָ֙ לָלֶ֣כֶת עִמָּ֔ךְ בֵּיתְךָ֕ נִשְׂרֹ֥ף עָלֶ֖יךָ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וַיֹּ֤אמֶר יִפְתָּח֙ אֲלֵיהֶ֔ם אִ֣ישׁ רִ֗יב הָיִ֛יתִי אֲנִ֛י וְעַמִּ֥י וּבְנֵֽי־עַמּ֖וֹן מְאֹ֑ד וָאֶזְעַ֣ק אֶתְכֶ֔ם וְלֹֽא־הוֹשַׁעְתֶּ֥ם אוֹתִ֖י מִיָּדָֽם׃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וָֽאֶרְאֶ֞ה כִּֽי־אֵינְךָ֣ מוֹשִׁ֗יע וָאָשִׂ֨ימָה נַפְשִׁ֤י בְכַפִּי֙ וָֽאֶעְבְּרָה֙ אֶל־בְּנֵ֣י עַמּ֔וֹן וַיִּתְּנֵ֥ם יְהוָ֖ה בְּיָדִ֑י וְלָמָ֞ה עֲלִיתֶ֥ם אֵלַ֛י הַיּ֥וֹם הַזֶּ֖ה לְהִלָּ֥חֶם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וַיִּקְבֹּ֤ץ יִפְתָּח֙ אֶת־כָּל־אַנְשֵׁ֣י גִלְעָ֔ד וַיִּלָּ֖חֶם אֶת־אֶפְרָ֑יִם וַיַּכּוּ֩ אַנְשֵׁ֨י גִלְעָ֜ד אֶת־אֶפְרַ֗יִם כִּ֤י אָמְרוּ֙ פְּלִיטֵ֤י אֶפְרַ֙יִם֙ אַתֶּ֔ם גִּלְעָ֕ד בְּת֥וֹךְ אֶפְרַ֖יִם בְּת֥וֹךְ מְנַשֶּֽׁה׃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וַיִּלְכֹּ֥ד גִּלְעָ֛ד אֶֽת־מַעְבְּר֥וֹת הַיַּרְדֵּ֖ן לְאֶפְרָ֑יִם וְֽ֠הָיָה כִּ֣י יֹאמְר֞וּ פְּלִיטֵ֤י אֶפְרַ֙יִם֙ אֶעֱבֹ֔רָה וַיֹּ֨אמְרוּ ל֧וֹ אַנְשֵֽׁי־גִלְעָ֛ד הַֽאֶפְרָתִ֥י אַ֖תָּה וַיֹּ֥אמֶֽר ׀ 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וַיֹּ֣אמְרוּ לוֹ֩ אֱמָר־נָ֨א שִׁבֹּ֜לֶת וַיֹּ֣אמֶר סִבֹּ֗לֶת וְלֹ֤א יָכִין֙ לְדַבֵּ֣ר כֵּ֔ן וַיֹּאחֲז֣וּ אוֹת֔וֹ וַיִּשְׁחָט֖וּהוּ אֶל־מַעְבְּר֣וֹת הַיַּרְדֵּ֑ן וַיִּפֹּ֞ל בָּעֵ֤ת הַהִיא֙ מֵֽאֶפְרַ֔יִם אַרְבָּעִ֥ים וּשְׁנַ֖יִם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וַיִּשְׁפֹּ֥ט יִפְתָּ֛ח אֶת־יִשְׂרָאֵ֖ל שֵׁ֣שׁ שָׁנִ֑ים וַיָּ֗מָת יִפְתָּח֙ הַגִּלְעָדִ֔י וַיִּקָּבֵ֖ר בְּעָרֵ֥י גִלְעָֽד׃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וַיִּשְׁפֹּ֤ט אַֽחֲרָיו֙ אֶת־יִשְׂרָאֵ֔ל אִבְצָ֖ן מִבֵּ֥ית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וַיְהִי־ל֞וֹ שְׁלֹשִׁ֣ים בָּנִ֗ים וּשְׁלֹשִׁ֤ים בָּנוֹת֙ שִׁלַּ֣ח הַח֔וּצָה וּשְׁלֹשִׁ֣ים בָּנ֔וֹת הֵבִ֥יא לְבָנָ֖יו מִן־הַח֑וּץ וַיִּשְׁפֹּ֥ט אֶת־יִשְׂרָאֵ֖ל שֶׁ֥בַע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וַיָּ֣מָת אִבְצָ֔ן וַיִּקָּבֵ֖ר בְּבֵ֥ית לָֽחֶם׃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וַיִּשְׁפֹּ֤ט אַֽחֲרָיו֙ אֶת־יִשְׂרָאֵ֔ל אֵיל֖וֹן הַזְּבֽוּלֹנִ֑י וַיִּשְׁפֹּ֥ט אֶת־יִשְׂרָאֵ֖ל עֶ֥שֶׂר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וַיָּ֖מָת אֵל֣וֹן הַזְּבֽוּלֹנִ֑י וַיִּקָּבֵ֥ר בְּאַיָּל֖וֹן בְּאֶ֥רֶץ זְבוּלֻֽן׃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וַיִּשְׁפֹּ֥ט אַחֲרָ֖יו אֶת־יִשְׂרָאֵ֑ל עַבְדּ֥וֹן בֶּן־הִלֵּ֖ל הַפִּרְעָתוֹנִֽי׃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וַיְהִי־ל֞וֹ אַרְבָּעִ֣ים בָּנִ֗ים וּשְׁלֹשִׁים֙ בְּנֵ֣י בָנִ֔ים רֹכְבִ֖ים עַל־שִׁבְעִ֣ים עֲיָרִ֑ם וַיִּשְׁפֹּ֥ט אֶת־יִשְׂרָאֵ֖ל שְׁמֹנֶ֥ה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וַיָּ֛מָת עַבְדּ֥וֹן בֶּן־הִלֵּ֖ל הַפִּרְעָתוֹנִ֑י וַיִּקָּבֵ֤ר בְּפִרְעָתוֹן֙ בְּאֶ֣רֶץ אֶפְרַ֔יִם בְּהַ֖ר הָעֲמָלֵקִֽי׃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וַיֹּסִ֙פוּ֙ בְּנֵ֣י יִשְׂרָאֵ֔ל לַעֲשׂ֥וֹת הָרַ֖ע בְּעֵינֵ֣י יְהוָ֑ה וַיִּתְּנֵ֧ם יְהוָ֛ה בְּיַד־פְּלִשְׁתִּ֖ים אַרְבָּעִ֥ים שָׁנָֽה׃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וַיְהִי֩ אִ֨ישׁ אֶחָ֧ד מִצָּרְעָ֛ה מִמִּשְׁפַּ֥חַת הַדָּנִ֖י וּשְׁמ֣וֹ מָנ֑וֹחַ וְאִשְׁתּ֥וֹ עֲקָרָ֖ה וְלֹ֥א יָלָֽדָה׃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וַיֵּרָ֥א מַלְאַךְ־יְהוָ֖ה אֶל־הָאִשָּׁ֑ה וַיֹּ֣אמֶר אֵלֶ֗יהָ הִנֵּה־נָ֤א אַתְּ־עֲקָרָה֙ וְלֹ֣א יָלַ֔דְתְּ וְהָרִ֖ית וְיָלַ֥דְתְּ בֵּֽן׃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וְעַתָּה֙ הִשָּׁ֣מְרִי נָ֔א וְאַל־תִּשְׁתִּ֖י יַ֣יִן וְשֵׁכָ֑ר וְאַל־תֹּאכְלִ֖י כָּל־טָמֵֽא׃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כִּי֩ הִנָּ֨ךְ הָרָ֜ה וְיֹלַ֣דְתְּ בֵּ֗ן וּמוֹרָה֙ לֹא־יַעֲלֶ֣ה עַל־רֹאשׁ֔וֹ כִּֽי־נְזִ֧יר אֱלֹהִ֛ים יִהְיֶ֥ה הַנַּ֖עַר מִן־הַבָּ֑טֶן וְה֗וּא יָחֵ֛ל לְהוֹשִׁ֥יעַ אֶת־יִשְׂרָאֵ֖ל מִיַּ֥ד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וַתָּבֹ֣א הָאִשָּׁ֗ה וַתֹּ֣אמֶר לְאִישָׁהּ֮ לֵאמֹר֒ אִ֤ישׁ הָאֱלֹהִים֙ בָּ֣א אֵלַ֔י וּמַרְאֵ֕הוּ כְּמַרְאֵ֛ה מַלְאַ֥ךְ הָאֱלֹהִ֖ים נוֹרָ֣א מְאֹ֑ד וְלֹ֤א שְׁאִלְתִּ֙יהוּ֙ אֵֽי־מִזֶּ֣ה ה֔וּא וְאֶת־שְׁמ֖וֹ לֹֽא־הִגִּ֥יד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לִ֔י הִנָּ֥ךְ הָרָ֖ה וְיֹלַ֣דְתְּ בֵּ֑ן וְעַתָּ֞ה אַל־תִּשְׁתִּ֣י ׀ יַ֣יִן וְשֵׁכָ֗ר וְאַל־תֹּֽאכְלִי֙ כָּל־טֻמְאָ֔ה כִּֽי־נְזִ֤יר אֱלֹהִים֙ יִהְיֶ֣ה הַנַּ֔עַר מִן־הַבֶּ֖טֶן עַד־י֥וֹם מוֹתֽוֹ׃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וַיֶּעְתַּ֥ר מָנ֛וֹחַ אֶל־יְהוָ֖ה וַיֹּאמַ֑ר בִּ֣י אֲדוֹנָ֔י אִ֣ישׁ הָאֱלֹהִ֞ים אֲשֶׁ֣ר שָׁלַ֗חְתָּ יָבוֹא־נָ֥א עוֹד֙ אֵלֵ֔ינוּ וְיוֹרֵ֕נוּ מַֽה־נַּעֲשֶׂ֖ה לַנַּ֥עַר הַיּוּלָּֽד׃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וַיִּשְׁמַ֥ע הָאֱלֹהִ֖ים בְּק֣וֹל מָנ֑וֹחַ וַיָּבֹ֣א מַלְאַךְ֩ הָאֱלֹהִ֨ים ע֜וֹד אֶל־הָאִשָּׁ֗ה וְהִיא֙ יוֹשֶׁ֣בֶת בַּשָּׂדֶ֔ה וּמָנ֥וֹחַ אִישָׁ֖הּ אֵ֥ין עִמָּֽהּ׃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וַתְּמַהֵר֙ הָֽאִשָּׁ֔ה וַתָּ֖רָץ וַתַּגֵּ֣ד לְאִישָׁ֑הּ וַתֹּ֣אמֶר אֵלָ֔יו הִנֵּ֨ה נִרְאָ֤ה אֵלַי֙ הָאִ֔ישׁ אֲשֶׁר־בָּ֥א בַיּ֖וֹם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וַיָּ֛קָם וַיֵּ֥לֶךְ מָנ֖וֹחַ אַחֲרֵ֣י אִשְׁתּ֑וֹ וַיָּבֹא֙ אֶל־הָאִ֔ישׁ וַיֹּ֣אמֶר ל֗וֹ הַאַתָּ֥ה הָאִ֛ישׁ אֲשֶׁר־דִּבַּ֥רְתָּ אֶל־הָאִשָּׁ֖ה וַיֹּ֥אמֶר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מָנ֔וֹחַ עַתָּ֖ה יָבֹ֣א דְבָרֶ֑יךָ מַה־יִּֽהְיֶ֥ה מִשְׁפַּט־הַנַּ֖עַר וּמַעֲשֵֽׂהוּ׃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וַיֹּ֛אמֶר מַלְאַ֥ךְ יְהוָ֖ה אֶל־מָנ֑וֹחַ מִכֹּ֛ל אֲשֶׁר־אָמַ֥רְתִּי אֶל־הָאִשָּׁ֖ה תִּשָּׁמֵֽר׃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מִכֹּ֣ל אֲשֶׁר־יֵצֵא֩ מִגֶּ֨פֶן הַיַּ֜יִן לֹ֣א תֹאכַ֗ל וְיַ֤יִן וְשֵׁכָר֙ אַל־תֵּ֔שְׁתְּ וְכָל־טֻמְאָ֖ה אַל־תֹּאכַ֑ל כֹּ֥ל אֲשֶׁר־צִוִּיתִ֖יהָ תִּשְׁמֹֽר׃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מָנ֖וֹחַ אֶל־מַלְאַ֣ךְ יְהוָ֑ה נַעְצְרָה־נָּ֣א אוֹתָ֔ךְ וְנַעֲשֶׂ֥ה לְפָנֶ֖יךָ גְּדִ֥י עִזִּֽים׃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וַיֹּאמֶר֩ מַלְאַ֨ךְ יְהוָ֜ה אֶל־מָנ֗וֹחַ אִם־תַּעְצְרֵ֙נִי֙ לֹא־אֹכַ֣ל בְּלַחְמֶ֔ךָ וְאִם־תַּעֲשֶׂ֣ה עֹלָ֔ה לַיהוָ֖ה תַּעֲלֶ֑נָּה כִּ֚י לֹא־יָדַ֣ע מָנ֔וֹחַ כִּֽי־מַלְאַ֥ךְ 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וַיֹּ֧אמֶר מָנ֛וֹחַ אֶל־מַלְאַ֥ךְ יְהוָ֖ה מִ֣י שְׁמֶ֑ךָ כִּֽי־יָבֹ֥א דבריך וְכִבַּדְנֽוּךָ׃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וַיֹּ֤אמֶר לּוֹ֙ מַלְאַ֣ךְ יְהוָ֔ה לָ֥מָּה זֶּ֖ה תִּשְׁאַ֣ל לִשְׁמִ֑י וְהוּא־פֶ֛לִאי׃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וַיִּקַּ֨ח מָנ֜וֹחַ אֶת־גְּדִ֤י הָעִזִּים֙ וְאֶת־הַמִּנְחָ֔ה וַיַּ֥עַל עַל־הַצּ֖וּר לַֽיהוָ֑ה וּמַפְלִ֣א לַעֲשׂ֔וֹת וּמָנ֥וֹחַ וְאִשְׁתּ֖וֹ רֹאִֽים׃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וַיְהִי֩ בַעֲל֨וֹת הַלַּ֜הַב מֵעַ֤ל הַמִּזְבֵּ֙חַ֙ הַשָּׁמַ֔יְמָה וַיַּ֥עַל מַלְאַךְ־יְהוָ֖ה בְּלַ֣הַב הַמִּזְבֵּ֑חַ וּמָנ֤וֹחַ וְאִשְׁתּוֹ֙ רֹאִ֔ים וַיִּפְּל֥וּ עַל־פְּנֵיהֶ֖ם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וְלֹא־יָ֤סַף עוֹד֙ מַלְאַ֣ךְ יְהוָ֔ה לְהֵרָאֹ֖ה אֶל־מָנ֣וֹחַ וְאֶל־אִשְׁתּ֑וֹ אָ֚ז יָדַ֣ע מָנ֔וֹחַ כִּֽי־מַלְאַ֥ךְ יְהוָ֖ה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וַיֹּ֧אמֶר מָנ֛וֹחַ אֶל־אִשְׁתּ֖וֹ מ֣וֹת נָמ֑וּת כִּ֥י אֱלֹהִ֖ים רָאִֽינוּ׃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וַתֹּ֧אמֶר ל֣וֹ אִשְׁתּ֗וֹ לוּ֩ חָפֵ֨ץ יְהוָ֤ה לַהֲמִיתֵ֙נוּ֙ לֹֽא־לָקַ֤ח מִיָּדֵ֙נוּ֙ עֹלָ֣ה וּמִנְחָ֔ה וְלֹ֥א הֶרְאָ֖נוּ אֶת־כָּל־אֵ֑לֶּה וְכָעֵ֕ת לֹ֥א הִשְׁמִיעָ֖נוּ כָּזֹֽאת׃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וַתֵּ֤לֶד הָֽאִשָּׁה֙ בֵּ֔ן וַתִּקְרָ֥א אֶת־שְׁמ֖וֹ שִׁמְשׁ֑וֹן וַיִּגְדַּ֣ל הַנַּ֔עַר וַֽיְבָרְכֵ֖הוּ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וַתָּ֙חֶל֙ ר֣וּחַ יְהוָ֔ה לְפַעֲמ֖וֹ בְּמַחֲנֵה־דָ֑ן בֵּ֥ין צָרְעָ֖ה וּבֵ֥ין אֶשְׁתָּאֹֽל׃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וַיֵּ֥רֶד שִׁמְשׁ֖וֹן תִּמְנָ֑תָה וַיַּ֥רְא אִשָּׁ֛ה בְּתִמְנָ֖תָה מִבְּנ֥וֹת 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וַיַּ֗עַל וַיַּגֵּד֙ לְאָבִ֣יו וּלְאִמּ֔וֹ וַיֹּ֗אמֶר אִשָּׁ֛ה רָאִ֥יתִי בְתִמְנָ֖תָה מִבְּנ֣וֹת פְּלִשְׁתִּ֑ים וְעַתָּ֕ה קְחוּ־אוֹתָ֥הּ לִּ֖י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וַיֹּ֨אמֶר ל֜וֹ אָבִ֣יו וְאִמּ֗וֹ הַאֵין֩ בִּבְנ֨וֹת אַחֶ֤יךָ וּבְכָל־עַמִּי֙ אִשָּׁ֔ה כִּֽי־אַתָּ֤ה הוֹלֵךְ֙ לָקַ֣חַת אִשָּׁ֔ה מִפְּלִשְׁתִּ֖ים הָעֲרֵלִ֑ים וַיֹּ֨אמֶר שִׁמְשׁ֤וֹן אֶל־אָבִיו֙ אוֹתָ֣הּ קַֽח־לִ֔י כִּֽי־הִ֖יא יָשְׁרָ֥ה בְעֵינָֽי׃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וְאָבִ֨יו וְאִמּ֜וֹ לֹ֣א יָדְע֗וּ כִּ֤י מֵיְהוָה֙ הִ֔יא כִּי־תֹאֲנָ֥ה הֽוּא־מְבַקֵּ֖שׁ מִפְּלִשְׁתִּ֑ים וּבָעֵ֣ת הַהִ֔יא פְּלִשְׁתִּ֖ים מֹשְׁלִ֥ים בְּיִשְׂרָאֵֽל׃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וַיֵּ֧רֶד שִׁמְשׁ֛וֹן וְאָבִ֥יו וְאִמּ֖וֹ תִּמְנָ֑תָה וַיָּבֹ֙אוּ֙ עַד־כַּרְמֵ֣י תִמְנָ֔תָה וְהִנֵּה֙ כְּפִ֣יר אֲרָי֔וֹת שֹׁאֵ֖ג לִקְרָאתֽוֹ׃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וַתִּצְלַ֨ח עָלָ֜יו ר֣וּחַ יְהוָ֗ה וַֽיְשַׁסְּעֵ֙הוּ֙ כְּשַׁסַּ֣ע הַגְּדִ֔י וּמְא֖וּמָה אֵ֣ין בְּיָד֑וֹ וְלֹ֤א הִגִּיד֙ לְאָבִ֣יו וּלְאִמּ֔וֹ אֵ֖ת אֲשֶׁ֥ר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וַיֵּ֖רֶד וַיְדַבֵּ֣ר לָאִשָּׁ֑ה וַתִּישַׁ֖ר בְּעֵינֵ֥י שִׁמְשֽׁוֹן׃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וַיָּ֤שָׁב מִיָּמִים֙ לְקַחְתָּ֔הּ וַיָּ֣סַר לִרְא֔וֹת אֵ֖ת מַפֶּ֣לֶת הָאַרְיֵ֑ה וְהִנֵּ֨ה עֲדַ֧ת דְּבוֹרִ֛ים בִּגְוִיַּ֥ת הָאַרְיֵ֖ה וּדְבָֽשׁ׃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וַיִּרְדֵּ֣הוּ אֶל־כַּפָּ֗יו וַיֵּ֤לֶךְ הָלוֹךְ֙ וְאָכֹ֔ל וַיֵּ֙לֶךְ֙ אֶל־אָבִ֣יו וְאֶל־אִמּ֔וֹ וַיִּתֵּ֥ן לָהֶ֖ם וַיֹּאכֵ֑לוּ וְלֹֽא־הִגִּ֣יד לָהֶ֔ם כִּ֛י מִגְּוִיַּ֥ת הָאַרְיֵ֖ה רָדָ֥ה הַדְּבָֽשׁ׃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וַיֵּ֥רֶד אָבִ֖יהוּ אֶל־הָאִשָּׁ֑ה וַיַּ֨עַשׂ שָׁ֤ם שִׁמְשׁוֹן֙ מִשְׁתֶּ֔ה כִּ֛י כֵּ֥ן יַעֲשׂ֖וּ הַבַּחוּרִֽים׃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וַיְהִ֖י כִּרְאוֹתָ֣ם אוֹת֑וֹ וַיִּקְחוּ֙ שְׁלֹשִׁ֣ים מֵֽרֵעִ֔ים וַיִּהְי֖וּ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לָהֶם֙ שִׁמְשׁ֔וֹן אָחֽוּדָה־נָּ֥א לָכֶ֖ם חִידָ֑ה אִם־הַגֵּ֣ד תַּגִּידוּ֩ אוֹתָ֨הּ לִ֜י שִׁבְעַ֨ת יְמֵ֤י הַמִּשְׁתֶּה֙ וּמְצָאתֶ֔ם וְנָתַתִּ֤י לָכֶם֙ שְׁלֹשִׁ֣ים סְדִינִ֔ים וּשְׁלֹשִׁ֖ים חֲלִפֹ֥ת בְּגָדִֽים׃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וְאִם־לֹ֣א תוּכְלוּ֮ לְהַגִּ֣יד לִי֒ וּנְתַתֶּ֨ם אַתֶּ֥ם לִי֙ שְׁלֹשִׁ֣ים סְדִינִ֔ים וּשְׁלֹשִׁ֖ים חֲלִיפ֣וֹת בְּגָדִ֑ים וַיֹּ֣אמְרוּ ל֔וֹ ח֥וּדָה חִידָתְךָ֖ וְנִשְׁמָעֶֽנָּה׃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וַיֹּ֣אמֶר לָהֶ֗ם מֵהָֽאֹכֵל֙ יָצָ֣א מַאֲכָ֔ל וּמֵעַ֖ז יָצָ֣א מָת֑וֹק וְלֹ֥א יָכְל֛וּ לְהַגִּ֥יד הַחִידָ֖ה שְׁלֹ֥שֶׁת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וַיְהִ֣י ׀ בַּיּ֣וֹם הַשְּׁבִיעִ֗י וַיֹּאמְר֤וּ לְאֵֽשֶׁת־שִׁמְשׁוֹן֙ פַּתִּ֣י אֶת־אִישֵׁ֗ךְ וְיַגֶּד־לָ֙נוּ֙ אֶת־הַ֣חִידָ֔ה פֶּן־נִשְׂרֹ֥ף אוֹתָ֛ךְ וְאֶת־בֵּ֥ית אָבִ֖יךְ בָּאֵ֑שׁ הַלְיָרְשֵׁ֕נוּ קְרָאתֶ֥ם לָ֖נוּ הֲלֹֽא׃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וַתֵּבְךְּ֩ אֵ֨שֶׁת שִׁמְשׁ֜וֹן עָלָ֗יו וַתֹּ֙אמֶר֙ רַק־שְׂנֵאתַ֙נִי֙ וְלֹ֣א אֲהַבְתָּ֔נִי הַֽחִידָ֥ה חַ֙דְתָּ֙ לִבְנֵ֣י עַמִּ֔י וְלִ֖י לֹ֣א הִגַּ֑דְתָּה וַיֹּ֣אמֶר לָ֗הּ הִנֵּ֨ה לְאָבִ֧י וּלְאִמִּ֛י לֹ֥א הִגַּ֖דְתִּי וְלָ֥ךְ אַגִּֽיד׃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וַתֵּ֤בְךְּ עָלָיו֙ שִׁבְעַ֣ת הַיָּמִ֔ים אֲשֶׁר־הָיָ֥ה לָהֶ֖ם הַמִּשְׁתֶּ֑ה וַיְהִ֣י ׀ בַּיּ֣וֹם הַשְּׁבִיעִ֗י וַיַּגֶּד־לָהּ֙ כִּ֣י הֱצִיקַ֔תְהוּ וַתַּגֵּ֥ד הַחִידָ֖ה לִבְנֵ֥י עַמָּֽהּ׃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וַיֹּ֣אמְרוּ לוֹ֩ אַנְשֵׁ֨י הָעִ֜יר בַּיּ֣וֹם הַשְּׁבִיעִ֗י בְּטֶ֙רֶם֙ יָבֹ֣א הַחַ֔רְסָה מַה־מָּת֣וֹק מִדְּבַ֔שׁ וּמֶ֥ה עַ֖ז מֵאֲרִ֑י וַיֹּ֣אמֶר לָהֶ֔ם לוּלֵא֙ חֲרַשְׁתֶּ֣ם בְּעֶגְלָתִ֔י לֹ֥א מְצָאתֶ֖ם חִידָתִֽי׃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וַתִּצְלַ֨ח עָלָ֜יו ר֣וּחַ יְהוָ֗ה וַיֵּ֨רֶד אַשְׁקְל֜וֹן וַיַּ֥ךְ מֵהֶ֣ם ׀ שְׁלֹשִׁ֣ים אִ֗ישׁ וַיִּקַּח֙ אֶת־חֲלִ֣יצוֹתָ֔ם וַיִּתֵּן֙ הַחֲלִיפ֔וֹת לְמַגִּידֵ֖י הַחִידָ֑ה וַיִּ֣חַר אַפּ֔וֹ וַיַּ֖עַל בֵּ֥ית אָבִֽיהוּ׃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וַתְּהִ֖י אֵ֣שֶׁת שִׁמְשׁ֑וֹן לְמֵ֣רֵעֵ֔הוּ אֲשֶׁ֥ר רֵעָ֖ה לֽוֹ׃</w:t>
      </w:r>
    </w:p>
    <w:p>
      <w:pPr>
        <w:pStyle w:val="Heading2"/>
        <w:bidi/>
      </w:pPr>
      <w:r>
        <w:rPr>
          <w:rtl/>
          <w:cs/>
          <w:lang w:val="he_IL" w:bidi="he_IL"/>
        </w:rPr>
        <w:t>Judges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וַיְהִ֨י מִיָּמִ֜ים בִּימֵ֣י קְצִיר־חִטִּ֗ים וַיִּפְקֹ֨ד שִׁמְשׁ֤וֹן אֶת־אִשְׁתּוֹ֙ בִּגְדִ֣י עִזִּ֔ים וַיֹּ֕אמֶר אָבֹ֥אָה אֶל־אִשְׁתִּ֖י הֶחָ֑דְרָה וְלֹֽא־נְתָנ֥וֹ אָבִ֖יהָ לָבֽוֹא׃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אָבִ֗יהָ אָמֹ֤ר אָמַ֙רְתִּי֙ כִּי־שָׂנֹ֣א שְׂנֵאתָ֔הּ וָאֶתְּנֶ֖נָּה לְמֵרֵעֶ֑ךָ הֲלֹ֨א אֲחֹתָ֤הּ הַקְּטַנָּה֙ טוֹבָ֣ה מִמֶּ֔נָּה תְּהִי־נָ֥א לְךָ֖ תַּחְתֶּֽיהָ׃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וַיֹּ֤אמֶר לָהֶם֙ שִׁמְשׁ֔וֹן נִקֵּ֥יתִי הַפַּ֖עַם מִפְּלִשְׁתִּ֑ים כִּֽי־עֹשֶׂ֥ה אֲנִ֛י עִמָּ֖ם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וַיֵּ֣לֶךְ שִׁמְשׁ֔וֹן וַיִּלְכֹּ֖ד שְׁלֹשׁ־מֵא֣וֹת שׁוּעָלִ֑ים וַיִּקַּ֣ח לַפִּדִ֗ים וַיֶּ֤פֶן זָנָב֙ אֶל־זָנָ֔ב וַיָּ֨שֶׂם לַפִּ֥יד אֶחָ֛ד בֵּין־שְׁנֵ֥י הַזְּנָב֖וֹת בַּתָּֽוֶךְ׃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וַיַּבְעֶר־אֵשׁ֙ בַּלַּפִּידִ֔ים וַיְשַׁלַּ֖ח בְּקָמ֣וֹת פְּלִשְׁתִּ֑ים וַיַּבְעֵ֛ר מִגָּדִ֥ישׁ וְעַד־קָמָ֖ה וְעַד־כֶּ֥רֶם זָֽיִת׃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וַיֹּאמְר֣וּ פְלִשְׁתִּים֮ מִ֣י עָ֣שָׂה זֹאת֒ וַיֹּאמְר֗וּ שִׁמְשׁוֹן֙ חֲתַ֣ן הַתִּמְנִ֔י כִּ֚י לָקַ֣ח אֶת־אִשְׁתּ֔וֹ וַֽיִּתְּנָ֖הּ לְמֵרֵעֵ֑הוּ וַיַּעֲל֣וּ פְלִשְׁתִּ֔ים וַיִּשְׂרְפ֥וּ אוֹתָ֛הּ וְאֶת־אָבִ֖יהָ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לָהֶם֙ שִׁמְשׁ֔וֹן אִֽם־תַּעֲשׂ֖וּן כָּזֹ֑את כִּ֛י אִם־נִקַּ֥מְתִּי בָכֶ֖ם וְאַחַ֥ר אֶחְדָּֽל׃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וַיַּ֨ךְ אוֹתָ֥ם שׁ֛וֹק עַל־יָרֵ֖ךְ מַכָּ֣ה גְדוֹלָ֑ה וַיֵּ֣רֶד וַיֵּ֔שֶׁב בִּסְעִ֖יף סֶ֥לַע עֵיטָֽם׃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וַיַּעֲל֣וּ פְלִשְׁתִּ֔ים וַֽיַּחֲנ֖וּ בִּיהוּדָ֑ה וַיִּנָּטְשׁ֖וּ בַּלֶּֽחִי׃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וַיֹּֽאמְרוּ֙ אִ֣ישׁ יְהוּדָ֔ה לָמָ֖ה עֲלִיתֶ֣ם עָלֵ֑ינוּ וַיֹּאמְר֗וּ לֶאֱס֤וֹר אֶת־שִׁמְשׁוֹן֙ עָלִ֔ינוּ לַעֲשׂ֣וֹת ל֔וֹ כַּאֲשֶׁ֖ר עָ֥שָׂה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וַיֵּרְד֡וּ שְׁלֹשֶׁת֩ אֲלָפִ֨ים אִ֜ישׁ מִֽיהוּדָ֗ה אֶל־סְעִיף֮ סֶ֣לַע עֵיטָם֒ וַיֹּאמְר֣וּ לְשִׁמְשׁ֗וֹן הֲלֹ֤א יָדַ֙עְתָּ֙ כִּֽי־מֹשְׁלִ֥ים בָּ֙נוּ֙ פְּלִשְׁתִּ֔ים וּמַה־זֹּ֖את עָשִׂ֣יתָ לָּ֑נוּ וַיֹּ֣אמֶר לָהֶ֔ם כַּאֲשֶׁר֙ עָ֣שׂוּ לִ֔י כֵּ֖ן עָשִׂ֥יתִי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וַיֹּ֤אמְרוּ לוֹ֙ לֶאֱסָרְךָ֣ יָרַ֔דְנוּ לְתִתְּךָ֖ בְּיַד־פְּלִשְׁתִּ֑ים וַיֹּ֤אמֶר לָהֶם֙ שִׁמְשׁ֔וֹן הִשָּׁבְע֣וּ לִ֔י פֶּֽן־תִּפְגְּע֥וּן בִּ֖י 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וַיֹּ֧אמְרוּ ל֣וֹ לֵאמֹ֗ר לֹ֚א כִּֽי־אָסֹ֤ר נֶֽאֱסָרְךָ֙ וּנְתַנּ֣וּךָ בְיָדָ֔ם וְהָמֵ֖ת לֹ֣א נְמִיתֶ֑ךָ וַיַּאַסְרֻ֗הוּ בִּשְׁנַ֙יִם֙ עֲבֹתִ֣ים חֲדָשִׁ֔ים וַֽיַּעֲל֖וּהוּ מִן־הַסָּֽלַע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הוּא־בָ֣א עַד־לֶ֔חִי וּפְלִשִׁתִּ֖ים הֵרִ֣יעוּ לִקְרָאת֑וֹ וַתִּצְלַ֨ח עָלָ֜יו ר֣וּחַ יְהוָ֗ה וַתִּהְיֶ֨ינָה הָעֲבֹתִ֜ים אֲשֶׁ֣ר עַל־זְרוֹעוֹתָ֗יו כַּפִּשְׁתִּים֙ אֲשֶׁ֣ר בָּעֲר֣וּ בָאֵ֔שׁ וַיִּמַּ֥סּוּ אֱסוּרָ֖יו מֵעַ֥ל יָדָֽיו׃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וַיִּמְצָ֥א לְחִֽי־חֲמ֖וֹר טְרִיָּ֑ה וַיִּשְׁלַ֤ח יָדוֹ֙ וַיִּקָּחֶ֔הָ וַיַּךְ־בָּ֖הּ אֶ֥לֶף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שִׁמְשׁ֔וֹן בִּלְחִ֣י הַחֲמ֔וֹר חֲמ֖וֹר חֲמֹרָתָ֑יִם בִּלְחִ֣י הַחֲמ֔וֹר הִכֵּ֖יתִי אֶ֥לֶף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וַֽיְהִי֙ כְּכַלֹּת֣וֹ לְדַבֵּ֔ר וַיַּשְׁלֵ֥ךְ הַלְּחִ֖י מִיָּד֑וֹ וַיִּקְרָ֛א לַמָּק֥וֹם הַה֖וּא רָ֥מַת לֶֽחִי׃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וַיִּצְמָא֮ מְאֹד֒ וַיִּקְרָ֤א אֶל־יְהוָה֙ וַיֹּאמַ֔ר אַתָּה֙ נָתַ֣תָּ בְיַֽד־עַבְדְּךָ֔ אֶת־הַתְּשׁוּעָ֥ה הַגְּדֹלָ֖ה הַזֹּ֑את וְעַתָּה֙ אָמ֣וּת בַּצָּמָ֔א וְנָפַלְתִּ֖י בְּיַ֥ד הָעֲרֵלִֽים׃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וַיִּבְקַ֨ע אֱלֹהִ֜ים אֶת־הַמַּכְתֵּ֣שׁ אֲשֶׁר־בַּלֶּ֗חִי וַיֵּצְא֨וּ מִמֶּ֤נּוּ מַ֙יִם֙ וַיֵּ֔שְׁתְּ וַתָּ֥שָׁב רוּח֖וֹ וַיֶּ֑חִי עַל־כֵּ֣ן ׀ קָרָ֣א שְׁמָ֗הּ עֵ֤ין הַקּוֹרֵא֙ אֲשֶׁ֣ר בַּלֶּ֔חִי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וַיִּשְׁפֹּ֧ט אֶת־יִשְׂרָאֵ֛ל בִּימֵ֥י פְלִשְׁתִּ֖ים עֶשְׂרִ֥ים שָׁנָֽה׃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וַיֵּ֥לֶךְ שִׁמְשׁ֖וֹן עַזָּ֑תָה וַיַּרְא־שָׁם֙ אִשָּׁ֣ה זוֹנָ֔ה וַיָּבֹ֖א אֵלֶֽיהָ׃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לַֽעַזָּתִ֣ים ׀ לֵאמֹ֗ר בָּ֤א שִׁמְשׁוֹן֙ הֵ֔נָּה וַיָּסֹ֛בּוּ וַיֶּאֶרְבוּ־ל֥וֹ כָל־הַלַּ֖יְלָה בְּשַׁ֣עַר הָעִ֑יר וַיִּתְחָרְשׁ֤וּ כָל־הַלַּ֙יְלָה֙ לֵאמֹ֔ר עַד־א֥וֹר הַבֹּ֖קֶר וַהֲרְגְנֻֽהוּ׃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וַיִּשְׁכַּ֣ב שִׁמְשׁוֹן֮ עַד־חֲצִ֣י הַלַּיְלָה֒ וַיָּ֣קָם ׀ בַּחֲצִ֣י הַלַּ֗יְלָה וַיֶּאֱחֹ֞ז בְּדַלְת֤וֹת שַֽׁעַר־הָעִיר֙ וּבִשְׁתֵּ֣י הַמְּזוּז֔וֹת וַיִּסָּעֵם֙ עִֽם־הַבְּרִ֔יחַ וַיָּ֖שֶׂם עַל־כְּתֵפָ֑יו וַֽיַּעֲלֵם֙ אֶל־רֹ֣אשׁ הָהָ֔ר אֲשֶׁ֖ר עַל־פְּנֵ֥י חֶבְרֽוֹן׃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וַֽיְהִי֙ אַחֲרֵי־כֵ֔ן וַיֶּאֱהַ֥ב אִשָּׁ֖ה בְּנַ֣חַל שֹׂרֵ֑ק וּשְׁמָ֖הּ דְּלִילָֽה׃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וַיַּעֲל֨וּ אֵלֶ֜יהָ סַרְנֵ֣י פְלִשְׁתִּ֗ים וַיֹּ֨אמְרוּ לָ֜הּ פַּתִּ֣י אוֹת֗וֹ וּרְאִי֙ בַּמֶּה֙ כֹּח֣וֹ גָד֔וֹל וּבַמֶּה֙ נ֣וּכַל ל֔וֹ וַאֲסַרְנֻ֖הוּ לְעַנֹּת֑וֹ וַאֲנַ֙חְנוּ֙ נִתַּן־לָ֔ךְ אִ֕ישׁ אֶ֥לֶף וּמֵאָ֖ה 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וַתֹּ֤אמֶר דְּלִילָה֙ אֶל־שִׁמְשׁ֔וֹן הַגִּֽידָה־נָּ֣א לִ֔י בַּמֶּ֖ה כֹּחֲךָ֣ גָד֑וֹל וּבַמֶּ֥ה תֵאָסֵ֖ר לְעַנּוֹתֶֽךָ׃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וַיֹּ֤אמֶר אֵלֶ֙יהָ֙ שִׁמְשׁ֔וֹן אִם־יַאַסְרֻ֗נִי בְּשִׁבְעָ֛ה יְתָרִ֥ים לַחִ֖ים אֲשֶׁ֣ר לֹא־חֹרָ֑בוּ וְחָלִ֥יתִי וְהָיִ֖יתִי כְּאַחַ֥ד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וַיַּעֲלוּ־לָ֞הּ סַרְנֵ֣י פְלִשְׁתִּ֗ים שִׁבְעָ֛ה יְתָרִ֥ים לַחִ֖ים אֲשֶׁ֣ר לֹא־חֹרָ֑בוּ וַתַּאַסְרֵ֖הוּ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וְהָאֹרֵ֗ב יֹשֵׁ֥ב לָהּ֙ בַּחֶ֔דֶר וַתֹּ֣אמֶר אֵלָ֔יו פְּלִשְׁתִּ֥ים עָלֶ֖יךָ שִׁמְשׁ֑וֹן וַיְנַתֵּק֙ אֶת־הַיְתָרִ֔ים כַּאֲשֶׁ֨ר יִנָּתֵ֤ק פְּתִֽיל־הַנְּעֹ֙רֶת֙ בַּהֲרִיח֣וֹ אֵ֔שׁ וְלֹ֥א נוֹדַ֖ע כֹּחֽוֹ׃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וַתֹּ֤אמֶר דְּלִילָה֙ אֶל־שִׁמְשׁ֔וֹן הִנֵּה֙ הֵתַ֣לְתָּ בִּ֔י וַתְּדַבֵּ֥ר אֵלַ֖י כְּזָבִ֑ים עַתָּה֙ הַגִּֽידָה־נָּ֣א לִ֔י בַּמֶּ֖ה תֵּאָסֵֽר׃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וַיֹּ֣אמֶר אֵלֶ֔יהָ אִם־אָס֤וֹר יַאַסְר֙וּנִי֙ בַּעֲבֹתִ֣ים חֲדָשִׁ֔ים אֲשֶׁ֛ר לֹֽא־נַעֲשָׂ֥ה בָהֶ֖ם מְלָאכָ֑ה וְחָלִ֥יתִי וְהָיִ֖יתִי כְּאַחַ֥ד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וַתִּקַּ֣ח דְּלִילָה֩ עֲבֹתִ֨ים חֲדָשִׁ֜ים וַתַּאַסְרֵ֣הוּ בָהֶ֗ם וַתֹּ֤אמֶר אֵלָיו֙ פְּלִשְׁתִּ֤ים עָלֶ֙יךָ֙ שִׁמְשׁ֔וֹן וְהָאֹרֵ֖ב יֹשֵׁ֣ב בֶּחָ֑דֶר וַֽיְנַתְּקֵ֛ם מֵעַ֥ל זְרֹעֹתָ֖יו כַּחֽוּט׃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וַתֹּ֨אמֶר דְּלִילָ֜ה אֶל־שִׁמְשׁ֗וֹן עַד־הֵ֜נָּה הֵתַ֤לְתָּ בִּי֙ וַתְּדַבֵּ֤ר אֵלַי֙ כְּזָבִ֔ים הַגִּ֣ידָה לִּ֔י בַּמֶּ֖ה תֵּאָסֵ֑ר וַיֹּ֣אמֶר אֵלֶ֔יהָ אִם־תַּאַרְגִ֗י אֶת־שֶׁ֛בַע מַחְלְפ֥וֹת רֹאשִׁ֖י עִם־הַמַּסָּֽכֶת׃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וַתִּתְקַע֙ בַּיָּתֵ֔ד וַתֹּ֣אמֶר אֵלָ֔יו פְּלִשְׁתִּ֥ים עָלֶ֖יךָ שִׁמְשׁ֑וֹן וַיִּיקַץ֙ מִשְּׁנָת֔וֹ וַיִּסַּ֛ע אֶת־הַיְתַ֥ד הָאֶ֖רֶג וְאֶת־הַמַּסָּֽכֶת׃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וַתֹּ֣אמֶר אֵלָ֗יו אֵ֚יךְ תֹּאמַ֣ר אֲהַבְתִּ֔יךְ וְלִבְּךָ֖ אֵ֣ין אִתִּ֑י זֶ֣ה שָׁלֹ֤שׁ פְּעָמִים֙ הֵתַ֣לְתָּ בִּ֔י וְלֹא־הִגַּ֣דְתָּ לִּ֔י בַּמֶּ֖ה כֹּחֲךָ֥ גָדֽוֹל׃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וַ֠יְהִי כִּֽי־הֵצִ֨יקָה לּ֧וֹ בִדְבָרֶ֛יהָ כָּל־הַיָּמִ֖ים וַתְּאַֽלֲצֵ֑הוּ וַתִּקְצַ֥ר נַפְשׁ֖וֹ לָמֽוּת׃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וַיַּגֶּד־לָ֣הּ אֶת־כָּל־לִבּ֗וֹ וַיֹּ֤אמֶר לָהּ֙ מוֹרָה֙ לֹֽא־עָלָ֣ה עַל־רֹאשִׁ֔י כִּֽי־נְזִ֧יר אֱלֹהִ֛ים אֲנִ֖י מִבֶּ֣טֶן אִמִּ֑י אִם־גֻּלַּ֙חְתִּי֙ וְסָ֣ר מִמֶּ֣נִּי כֹחִ֔י וְחָלִ֥יתִי וְהָיִ֖יתִי כְּכָל־הָאָדָֽם׃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וַתֵּ֣רֶא דְלִילָ֗ה כִּֽי־הִגִּ֣יד לָהּ֮ אֶת־כָּל־לִבּוֹ֒ וַתִּשְׁלַ֡ח וַתִּקְרָא֩ לְסַרְנֵ֨י פְלִשְׁתִּ֤ים לֵאמֹר֙ עֲל֣וּ הַפַּ֔עַם כִּֽי־הִגִּ֥יד לה אֶת־כָּל־לִבּ֑וֹ וְעָל֤וּ אֵלֶ֙יהָ֙ סַרְנֵ֣י פְלִשְׁתִּ֔ים וַיַּעֲל֥וּ הַכֶּ֖סֶף בְּיָדָֽם׃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וַתְּיַשְּׁנֵ֙הוּ֙ עַל־בִּרְכֶּ֔יהָ וַתִּקְרָ֣א לָאִ֔ישׁ וַתְּגַלַּ֕ח אֶת־שֶׁ֖בַע מַחְלְפ֣וֹת רֹאשׁ֑וֹ וַתָּ֙חֶל֙ לְעַנּוֹת֔וֹ וַיָּ֥סַר כֹּח֖וֹ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וַתֹּ֕אמֶר פְּלִשְׁתִּ֥ים עָלֶ֖יךָ שִׁמְשׁ֑וֹן וַיִּקַ֣ץ מִשְּׁנָת֗וֹ וַיֹּ֙אמֶר֙ אֵצֵ֞א כְּפַ֤עַם בְּפַ֙עַם֙ וְאִנָּעֵ֔ר וְהוּא֙ לֹ֣א יָדַ֔ע כִּ֥י יְהוָ֖ה סָ֥ר מֵעָלָֽיו׃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וַיֹּאחֲז֣וּהוּ פְלִשְׁתִּ֔ים וַֽיְנַקְּר֖וּ אֶת־עֵינָ֑יו וַיּוֹרִ֨ידוּ אוֹת֜וֹ עַזָּ֗תָה וַיַּאַסְר֙וּהוּ֙ בַּֽנְחֻשְׁתַּ֔יִם וַיְהִ֥י טוֹחֵ֖ן בְּבֵ֥ית האסירים׃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וַיָּ֧חֶל שְׂעַר־רֹאשׁ֛וֹ לְצַמֵּ֖חַ כַּאֲשֶׁ֥ר גֻּלָּֽח׃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וְסַרְנֵ֣י פְלִשְׁתִּ֗ים נֶֽאֱסְפוּ֙ לִזְבֹּ֧חַ זֶֽבַח־גָּד֛וֹל לְדָג֥וֹן אֱלֹהֵיהֶ֖ם וּלְשִׂמְחָ֑ה וַיֹּ֣אמְר֔וּ נָתַ֤ן אֱלֹהֵ֙ינוּ֙ בְּיָדֵ֔נוּ אֵ֖ת שִׁמְשׁ֥וֹן אוֹיְבֵֽינוּ׃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וַיִּרְא֤וּ אֹתוֹ֙ הָעָ֔ם וַֽיְהַלְל֖וּ אֶת־אֱלֹהֵיהֶ֑ם כִּ֣י אָמְר֗וּ נָתַ֨ן אֱלֹהֵ֤ינוּ בְיָדֵ֙נוּ֙ אֶת־א֣וֹיְבֵ֔נוּ וְאֵת֙ מַחֲרִ֣יב אַרְצֵ֔נוּ וַאֲשֶׁ֥ר הִרְבָּ֖ה אֶת־חֲלָלֵֽינוּ׃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וַֽיְהִי֙ כי טוב לִבָּ֔ם וַיֹּ֣אמְר֔וּ קִרְא֥וּ לְשִׁמְשׁ֖וֹן וִישַֽׂחֶק־לָ֑נוּ וַיִּקְרְא֨וּ לְשִׁמְשׁ֜וֹן מִבֵּ֣ית האסירים וַיְצַחֵק֙ לִפְנֵיהֶ֔ם וַיַּעֲמִ֥ידוּ אוֹת֖וֹ בֵּ֥ין הָעַמּוּדִֽים׃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וַיֹּ֨אמֶר שִׁמְשׁ֜וֹן אֶל־הַנַּ֨עַר הַמַּחֲזִ֣יק בְּיָדוֹ֮ הַנִּ֣יחָה אוֹתִי֒ והימשני אֶת־הָֽעַמֻּדִ֔ים אֲשֶׁ֥ר הַבַּ֖יִת נָכ֣וֹן עֲלֵיהֶ֑ם וְאֶשָּׁעֵ֖ן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וְהַבַּ֗יִת מָלֵ֤א הָֽאֲנָשִׁים֙ וְהַנָּשִׁ֔ים וְשָׁ֕מָּה כֹּ֖ל סַרְנֵ֣י פְלִשְׁתִּ֑ים וְעַל־הַגָּ֗ג כִּשְׁלֹ֤שֶׁת אֲלָפִים֙ אִ֣ישׁ וְאִשָּׁ֔ה הָרֹאִ֖ים בִּשְׂח֥וֹק שִׁמְשֽׁוֹן׃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וַיִּקְרָ֥א שִׁמְשׁ֛וֹן אֶל־יְהוָ֖ה וַיֹּאמַ֑ר אֲדֹנָ֣י יֱהֹוִ֡ה זָכְרֵ֣נִי נָא֩ וְחַזְּקֵ֨נִי נָ֜א אַ֣ךְ הַפַּ֤עַם הַזֶּה֙ הָאֱלֹהִ֔ים וְאִנָּקְמָ֧ה נְקַם־אַחַ֛ת מִשְּׁתֵ֥י עֵינַ֖י מִפְּלִשְׁתִּֽים׃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וַיִּלְפֹּ֨ת שִׁמְשׁ֜וֹן אֶת־שְׁנֵ֣י ׀ עַמּוּדֵ֣י הַתָּ֗וֶךְ אֲשֶׁ֤ר הַבַּ֙יִת֙ נָכ֣וֹן עֲלֵיהֶ֔ם וַיִּסָּמֵ֖ךְ עֲלֵיהֶ֑ם אֶחָ֥ד בִּימִינ֖וֹ וְאֶחָ֥ד בִּשְׂמֹאלֽוֹ׃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וַיֹּ֣אמֶר שִׁמְשׁ֗וֹן תָּמ֣וֹת נַפְשִׁי֮ עִם־פְּלִשְׁתִּים֒ וַיֵּ֣ט בְּכֹ֔חַ וַיִּפֹּ֤ל הַבַּ֙יִת֙ עַל־הַסְּרָנִ֔ים וְעַל־כָּל־הָעָ֖ם אֲשֶׁר־בּ֑וֹ וַיִּהְי֤וּ הַמֵּתִים֙ אֲשֶׁ֣ר הֵמִ֣ית בְּמוֹת֔וֹ רַבִּ֕ים מֵאֲשֶׁ֥ר הֵמִ֖ית בְּחַיָּֽיו׃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וַיֵּרְד֨וּ אֶחָ֜יו וְכָל־בֵּ֣ית אָבִיהוּ֮ וַיִּשְׂא֣וּ אֹתוֹ֒ וַֽיַּעֲל֣וּ ׀ וַיִּקְבְּר֣וּ אוֹת֗וֹ בֵּ֤ין צָרְעָה֙ וּבֵ֣ין אֶשְׁתָּאֹ֔ל בְּקֶ֖בֶר מָנ֣וֹחַ אָבִ֑יו וְה֛וּא שָׁפַ֥ט אֶת־יִשְׂרָאֵ֖ל עֶשְׂרִ֥ים שָׁנָֽה׃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וַֽיְהִי־אִ֥ישׁ מֵֽהַר־אֶפְרָ֖יִם וּשְׁמ֥וֹ מִיכָֽיְהוּ׃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וַיֹּ֣אמֶר לְאִמּ֡וֹ אֶלֶף֩ וּמֵאָ֨ה הַכֶּ֜סֶף אֲשֶׁ֣ר לֻֽקַּֽח־לָ֗ךְ ואתי אָלִית֙ וְגַם֙ אָמַ֣רְתְּ בְּאָזְנַ֔י הִנֵּֽה־הַכֶּ֥סֶף אִתִּ֖י אֲנִ֣י לְקַחְתִּ֑יו וַתֹּ֣אמֶר אִמּ֔וֹ בָּר֥וּךְ בְּנִ֖י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וַיָּ֛שֶׁב אֶת־אֶֽלֶף־ וּמֵאָ֥ה הַכֶּ֖סֶף לְאִמּ֑וֹ וַתֹּ֣אמֶר אִמּ֡וֹ הַקְדֵּ֣שׁ הִקְדַּ֣שְׁתִּי אֶת־הַכֶּסֶף֩ לַיהוָ֨ה מִיָּדִ֜י לִבְנִ֗י לַֽעֲשׂוֹת֙ פֶּ֣סֶל וּמַסֵּכָ֔ה וְעַתָּ֖ה אֲשִׁיבֶ֥נּוּ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וַיָּ֥שֶׁב אֶת־הַכֶּ֖סֶף לְאִמּ֑וֹ וַתִּקַּ֣ח אִמּוֹ֩ מָאתַ֨יִם כֶּ֜סֶף וַתִּתְּנֵ֣הוּ לַצּוֹרֵ֗ף וַֽיַּעֲשֵׂ֙הוּ֙ פֶּ֣סֶל וּמַסֵּכָ֔ה וַיְהִ֖י בְּבֵ֥ית מִיכָֽיְהוּ׃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וְהָאִ֣ישׁ מִיכָ֔ה ל֖וֹ בֵּ֣ית אֱלֹהִ֑ים וַיַּ֤עַשׂ אֵפוֹד֙ וּתְרָפִ֔ים וַיְמַלֵּ֗א אֶת־יַ֤ד אַחַד֙ מִבָּנָ֔יו וַיְהִי־ל֖וֹ לְכֹהֵֽן׃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בַּיָּמִ֣ים הָהֵ֔ם אֵ֥ין מֶ֖לֶךְ בְּיִשְׂרָאֵ֑ל אִ֛ישׁ הַיָּשָׁ֥ר בְּעֵינָ֖יו יַעֲשֶֽׂה׃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וַיְהִי־נַ֗עַר מִבֵּ֥ית לֶ֙חֶם֙ יְהוּדָ֔ה מִמִּשְׁפַּ֖חַת יְהוּדָ֑ה וְה֥וּא לֵוִ֖י וְה֥וּא גָֽר־שָֽׁם׃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וַיֵּ֨לֶךְ הָאִ֜ישׁ מֵהָעִ֗יר מִבֵּ֥ית לֶ֙חֶם֙ יְהוּדָ֔ה לָג֖וּר בַּאֲשֶׁ֣ר יִמְצָ֑א וַיָּבֹ֧א הַר־אֶפְרַ֛יִם עַד־בֵּ֥ית מִיכָ֖ה לַעֲשׂ֥וֹת דַּרְכּֽוֹ׃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וַיֹּאמֶר־ל֥וֹ מִיכָ֖ה מֵאַ֣יִן תָּב֑וֹא וַיֹּ֨אמֶר אֵלָ֜יו לֵוִ֣י אָנֹ֗כִי מִבֵּ֥ית לֶ֙חֶם֙ יְהוּדָ֔ה וְאָנֹכִ֣י הֹלֵ֔ךְ לָג֖וּר בַּאֲשֶׁ֥ר אֶמְצָֽא׃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וַיֹּאמֶר֩ ל֨וֹ מִיכָ֜ה שְׁבָ֣ה עִמָּדִ֗י וֶֽהְיֵה־לִי֮ לְאָ֣ב וּלְכֹהֵן֒ וְאָנֹכִ֨י אֶֽתֶּן־לְךָ֜ עֲשֶׂ֤רֶת כֶּ֙סֶף֙ לַיָּמִ֔ים וְעֵ֥רֶךְ בְּגָדִ֖ים וּמִחְיָתֶ֑ךָ וַיֵּ֖לֶךְ הַלֵּוִֽי׃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וַיּ֥וֹאֶל הַלֵּוִ֖י לָשֶׁ֣בֶת אֶת־הָאִ֑ישׁ וַיְהִ֤י הַנַּ֙עַר֙ ל֔וֹ כְּאַחַ֖ד מִבָּנָֽיו׃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וַיְמַלֵּ֤א מִיכָה֙ אֶת־יַ֣ד הַלֵּוִ֔י וַיְהִי־ל֥וֹ הַנַּ֖עַר לְכֹהֵ֑ן וַיְהִ֖י בְּבֵ֥ית מִיכָֽה׃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מִיכָ֔ה עַתָּ֣ה יָדַ֔עְתִּי כִּֽי־יֵיטִ֥יב יְהוָ֖ה לִ֑י כִּ֧י הָיָה־לִ֛י הַלֵּוִ֖י לְכֹהֵֽן׃</w:t>
      </w:r>
    </w:p>
    <w:p>
      <w:pPr>
        <w:pStyle w:val="Heading2"/>
        <w:bidi/>
      </w:pPr>
      <w:r>
        <w:rPr>
          <w:rtl/>
          <w:cs/>
          <w:lang w:val="he_IL" w:bidi="he_IL"/>
        </w:rPr>
        <w:t>Judges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בַּיָּמִ֣ים הָהֵ֔ם אֵ֥ין מֶ֖לֶךְ בְּיִשְׂרָאֵ֑ל וּבַיָּמִ֣ים הָהֵ֗ם שֵׁ֣בֶט הַדָּנִ֞י מְבַקֶּשׁ־ל֤וֹ נַֽחֲלָה֙ לָשֶׁ֔בֶת כִּי֩ לֹֽא־נָ֨פְלָה לּ֜וֹ עַד־הַיּ֥וֹם הַה֛וּא בְּתוֹךְ־שִׁבְטֵ֥י יִשְׂרָאֵ֖ל בְּנַחֲלָֽה׃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וַיִּשְׁלְח֣וּ בְנֵי־דָ֣ן ׀ מִֽמִּשְׁפַּחְתָּ֡ם חֲמִשָּׁ֣ה אֲנָשִׁ֣ים מִקְצוֹתָם֩ אֲנָשִׁ֨ים בְּנֵי־חַ֜יִל מִצָּרְעָ֣ה וּמֵֽאֶשְׁתָּאֹ֗ל לְרַגֵּ֤ל אֶת־הָאָ֙רֶץ֙ וּלְחָקְרָ֔הּ וַיֹּאמְר֣וּ אֲלֵהֶ֔ם לְכ֖וּ חִקְר֣וּ אֶת־הָאָ֑רֶץ וַיָּבֹ֤אוּ הַר־אֶפְרַ֙יִם֙ עַד־בֵּ֣ית מִיכָ֔ה וַיָּלִ֖ינוּ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הֵ֚מָּה עִם־בֵּ֣ית מִיכָ֔ה וְהֵ֣מָּה הִכִּ֔ירוּ אֶת־ק֥וֹל הַנַּ֖עַר הַלֵּוִ֑י וַיָּס֣וּרוּ שָׁ֗ם וַיֹּ֤אמְרוּ לוֹ֙ מִֽי־הֱבִיאֲךָ֣ הֲלֹ֔ם וּמָֽה־אַתָּ֥ה עֹשֶׂ֛ה בָּזֶ֖ה וּמַה־לְּךָ֥ פֹֽה׃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אֲלֵהֶ֔ם כָּזֹ֣ה וְכָזֶ֔ה עָ֥שָׂה לִ֖י מִיכָ֑ה וַיִּשְׂכְּרֵ֕נִי וָאֱהִי־ל֖וֹ לְכֹהֵֽן׃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וַיֹּ֥אמְרוּ ל֖וֹ שְׁאַל־נָ֣א בֵאלֹהִ֑ים וְנֵ֣דְעָ֔ה הֲתַצְלִ֣יחַ דַּרְכֵּ֔נוּ אֲשֶׁ֥ר אֲנַ֖חְנוּ הֹלְכִ֥ים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וַיֹּ֧אמֶר לָהֶ֛ם הַכֹּהֵ֖ן לְכ֣וּ לְשָׁל֑וֹם נֹ֣כַח יְהוָ֔ה דַּרְכְּכֶ֖ם אֲשֶׁ֥ר תֵּֽלְכוּ־בָֽהּ׃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וַיֵּלְכוּ֙ חֲמֵ֣שֶׁת הָאֲנָשִׁ֔ים וַיָּבֹ֖אוּ לָ֑יְשָׁה וַיִּרְא֣וּ אֶת־הָעָ֣ם אֲשֶׁר־בְּקִרְבָּ֣הּ יוֹשֶֽׁבֶת־לָ֠בֶטַח כְּמִשְׁפַּ֨ט צִדֹנִ֜ים שֹׁקֵ֣ט ׀ וּבֹטֵ֗חַ וְאֵין־מַכְלִ֨ים דָּבָ֤ר בָּאָ֙רֶץ֙ יוֹרֵ֣שׁ עֶ֔צֶר וּרְחֹקִ֥ים הֵ֙מָּה֙ מִצִּ֣דֹנִ֔ים וְדָבָ֥ר אֵין־לָהֶ֖ם עִם־אָדָֽם׃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וַיָּבֹ֙אוּ֙ אֶל־אֲחֵיהֶ֔ם צָרְעָ֖ה וְאֶשְׁתָּאֹ֑ל וַיֹּאמְר֥וּ לָהֶ֛ם אֲחֵיהֶ֖ם מָ֥ה אַתֶּֽם׃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וַיֹּאמְר֗וּ ק֚וּמָה וְנַעֲלֶ֣ה עֲלֵיהֶ֔ם כִּ֤י רָאִ֙ינוּ֙ אֶת־הָאָ֔רֶץ וְהִנֵּ֥ה טוֹבָ֖ה מְאֹ֑ד וְאַתֶּ֣ם מַחְשִׁ֔ים אַל־תֵּעָ֣צְל֔וּ לָלֶ֥כֶת לָבֹ֖א לָרֶ֥שֶׁת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כְּבֹאֲכֶ֞ם תָּבֹ֣אוּ ׀ אֶל־עַ֣ם בֹּטֵ֗חַ וְהָאָ֙רֶץ֙ רַחֲבַ֣ת יָדַ֔יִם כִּֽי־נְתָנָ֥הּ אֱלֹהִ֖ים בְּיֶדְכֶ֑ם מָקוֹם֙ אֲשֶׁ֣ר אֵֽין־שָׁ֣ם מַחְס֔וֹר כָּל־דָּבָ֖ר אֲשֶׁ֥ר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וַיִּסְע֤וּ מִשָּׁם֙ מִמִּשְׁפַּ֣חַת הַדָּנִ֔י מִצָּרְעָ֖ה וּמֵאֶשְׁתָּאֹ֑ל שֵֽׁשׁ־מֵא֣וֹת אִ֔ישׁ חָג֖וּר כְּלֵ֥י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וַֽיַּעֲל֗וּ וַֽיַּחֲנ֛וּ בְּקִרְיַ֥ת יְעָרִ֖ים בִּֽיהוּדָ֑ה עַל־כֵּ֡ן קָרְאוּ֩ לַמָּק֨וֹם הַה֜וּא מַחֲנֵה־דָ֗ן עַ֚ד הַיּ֣וֹם הַזֶּ֔ה הִנֵּ֕ה אַחֲרֵ֖י קִרְיַ֥ת יְעָרִֽים׃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וַיַּעַבְר֥וּ מִשָּׁ֖ם הַר־אֶפְרָ֑יִם וַיָּבֹ֖אוּ עַד־בֵּ֥ית מִיכָֽה׃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וַֽיַּעֲנ֞וּ חֲמֵ֣שֶׁת הָאֲנָשִׁ֗ים הַהֹלְכִים֮ לְרַגֵּל֮ אֶת־הָאָ֣רֶץ לַיִשׁ֒ וַיֹּֽאמְרוּ֙ אֶל־אֲחֵיהֶ֔ם הַיְדַעְתֶּ֗ם כִּ֠י יֵ֣שׁ בַּבָּתִּ֤ים הָאֵ֙לֶּה֙ אֵפ֣וֹד וּתְרָפִ֔ים וּפֶ֖סֶל וּמַסֵּכָ֑ה וְעַתָּ֖ה דְּע֥וּ מַֽה־תַּעֲשֽׂוּ׃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וַיָּס֣וּרוּ שָׁ֔מָּה וַיָּבֹ֛אוּ אֶל־בֵּֽית־הַנַּ֥עַר הַלֵּוִ֖י בֵּ֣ית מִיכָ֑ה וַיִּשְׁאֲלוּ־ל֖וֹ לְשָׁלֽוֹם׃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וְשֵׁשׁ־מֵא֣וֹת אִ֗ישׁ חֲגוּרִים֙ כְּלֵ֣י מִלְחַמְתָּ֔ם נִצָּבִ֖ים פֶּ֣תַח הַשָּׁ֑עַר אֲשֶׁ֖ר מִבְּנֵי־דָֽן׃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וַֽיַּעֲל֞וּ חֲמֵ֣שֶׁת הָאֲנָשִׁ֗ים הַהֹלְכִים֮ לְרַגֵּ֣ל אֶת־הָאָרֶץ֒ בָּ֣אוּ שָׁ֔מָּה לָקְח֗וּ אֶת־הַפֶּ֙סֶל֙ וְאֶת־הָ֣אֵפ֔וֹד וְאֶת־הַתְּרָפִ֖ים וְאֶת־הַמַּסֵּכָ֑ה וְהַכֹּהֵ֗ן נִצָּב֙ פֶּ֣תַח הַשַּׁ֔עַר וְשֵׁשׁ־מֵא֣וֹת הָאִ֔ישׁ הֶחָג֖וּר כְּלֵ֥י הַמִּלְחָמָֽה׃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וְאֵ֗לֶּה בָּ֚אוּ בֵּ֣ית מִיכָ֔ה וַיִּקְחוּ֙ אֶת־פֶּ֣סֶל הָאֵפ֔וֹד וְאֶת־הַתְּרָפִ֖ים וְאֶת־הַמַּסֵּכָ֑ה וַיֹּ֤אמֶר אֲלֵיהֶם֙ הַכֹּהֵ֔ן מָ֥ה אַתֶּ֖ם עֹשִֽׂים׃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וַיֹּאמְרוּ֩ ל֨וֹ הַחֲרֵ֜שׁ שִֽׂים־יָדְךָ֤ עַל־פִּ֙יךָ֙ וְלֵ֣ךְ עִמָּ֔נוּ וֶֽהְיֵה־לָ֖נוּ לְאָ֣ב וּלְכֹהֵ֑ן הֲט֣וֹב ׀ הֱיוֹתְךָ֣ כֹהֵ֗ן לְבֵית֙ אִ֣ישׁ אֶחָ֔ד א֚וֹ הֱיוֹתְךָ֣ כֹהֵ֔ן לְשֵׁ֥בֶט וּלְמִשְׁפָּחָ֖ה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וַיִּיטַב֙ לֵ֣ב הַכֹּהֵ֔ן וַיִּקַּח֙ אֶת־הָ֣אֵפ֔וֹד וְאֶת־הַתְּרָפִ֖ים וְאֶת־הַפָּ֑סֶל וַיָּבֹ֖א בְּקֶ֥רֶב 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וַיִּפְנ֖וּ וַיֵּלֵ֑כוּ וַיָּשִׂ֨ימוּ אֶת־הַטַּ֧ף וְאֶת־הַמִּקְנֶ֛ה וְאֶת־הַכְּבוּדָּ֖ה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הֵ֥מָּה הִרְחִ֖יקוּ מִבֵּ֣ית מִיכָ֑ה וְהָאֲנָשִׁ֗ים אֲשֶׁ֤ר בַּבָּתִּים֙ אֲשֶׁר֙ עִם־בֵּ֣ית מִיכָ֔ה נִֽזְעֲק֔וּ וַיַּדְבִּ֖יקוּ אֶת־בְּנֵי־ דָֽן׃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וַֽיִּקְרְאוּ֙ אֶל־בְּנֵי ־דָ֔ן וַיַּסֵּ֖בּוּ פְּנֵיהֶ֑ם וַיֹּאמְר֣וּ לְמִיכָ֔ה מַה־לְּךָ֖ כִּ֥י נִזְעָֽקְתָּ׃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וַיֹּ֡אמֶר אֶת־אֱלֹהַי֩ אֲשֶׁר־עָשִׂ֨יתִי לְקַחְתֶּ֧ם וְֽאֶת־הַכֹּהֵ֛ן וַתֵּלְכ֖וּ וּמַה־לִּ֣י ע֑וֹד וּמַה־זֶּ֛ה תֹּאמְר֥וּ אֵלַ֖י מַה־לָּֽךְ׃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וַיֹּאמְר֤וּ אֵלָיו֙ בְּנֵי־דָ֔ן אַל־תַּשְׁמַ֥ע קוֹלְךָ֖ עִמָּ֑נוּ פֶּֽן־יִפְגְּע֣וּ בָכֶ֗ם אֲנָשִׁים֙ מָ֣רֵי נֶ֔פֶשׁ וְאָסַפְתָּ֥ה נַפְשְׁךָ֖ וְנֶ֥פֶשׁ בֵּיתֶֽךָ׃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וַיֵּלְכ֥וּ בְנֵי־דָ֖ן לְדַרְכָּ֑ם וַיַּ֣רְא מִיכָ֗ה כִּי־חֲזָקִ֥ים הֵ֙מָּה֙ מִמֶּ֔נּוּ וַיִּ֖פֶן וַיָּ֥שָׁב אֶל־בֵּיתֽוֹ׃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וְהֵ֨מָּה לָקְח֜וּ אֵ֧ת אֲשֶׁר־עָשָׂ֣ה מִיכָ֗ה וְֽאֶת־הַכֹּהֵן֮ אֲשֶׁ֣ר הָיָה־לוֹ֒ וַיָּבֹ֣אוּ עַל־לַ֗יִשׁ עַל־עַם֙ שֹׁקֵ֣ט וּבֹטֵ֔חַ וַיַּכּ֥וּ אוֹתָ֖ם לְפִי־חָ֑רֶב וְאֶת־הָעִ֖יר שָׂרְפ֥וּ בָאֵֽשׁ׃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וְאֵ֨ין מַצִּ֜יל כִּ֧י רְֽחוֹקָה־הִ֣יא מִצִּיד֗וֹן וְדָבָ֤ר אֵין־לָהֶם֙ עִם־אָדָ֔ם וְהִ֕יא בָּעֵ֖מֶק אֲשֶׁ֣ר לְבֵית־רְח֑וֹב וַיִּבְנ֥וּ אֶת־הָעִ֖יר וַיֵּ֥שְׁבוּ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וַיִּקְרְא֤וּ שֵׁם־הָעִיר֙ דָּ֔ן בְּשֵׁם֙ דָּ֣ן אֲבִיהֶ֔ם אֲשֶׁ֥ר יוּלַּ֖ד לְיִשְׂרָאֵ֑ל וְאוּלָ֛ם לַ֥יִשׁ שֵׁם־הָעִ֖יר לָרִאשֹׁנָֽה׃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וַיָּקִ֧ימוּ לָהֶ֛ם בְּנֵי־דָ֖ן אֶת־הַפָּ֑סֶל וִ֠יהוֹנָתָן בֶּן־גֵּרְשֹׁ֨ם בֶּן־'l s="H4519"'מְ'seg type="x-suspended"'נַ'seg'שֶּׁ֜ה'/l' ה֣וּא וּבָנָ֗יו הָי֤וּ כֹהֲנִים֙ לְשֵׁ֣בֶט הַדָּנִ֔י עַד־י֖וֹם גְּל֥וֹת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וַיָּשִׂ֣ימוּ לָהֶ֔ם אֶת־פֶּ֥סֶל מִיכָ֖ה אֲשֶׁ֣ר עָשָׂ֑ה כָּל־יְמֵ֛י הֱי֥וֹת בֵּית־הָאֱלֹהִ֖ים בְּשִׁלֹֽה׃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וַיְהִי֙ בַּיָּמִ֣ים הָהֵ֔ם וּמֶ֖לֶךְ אֵ֣ין בְּיִשְׂרָאֵ֑ל וַיְהִ֣י ׀ אִ֣ישׁ לֵוִ֗י גָּ֚ר בְּיַרְכְּתֵ֣י הַר־אֶפְרַ֔יִם וַיִּֽקַּֽח־לוֹ֙ אִשָּׁ֣ה פִילֶ֔גֶשׁ מִבֵּ֥ית לֶ֖חֶם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וַתִּזְנֶ֤ה עָלָיו֙ פִּֽילַגְשׁ֔וֹ וַתֵּ֤לֶךְ מֵֽאִתּוֹ֙ אֶל־בֵּ֣ית אָבִ֔יהָ אֶל־בֵּ֥ית לֶ֖חֶם יְהוּדָ֑ה וַתְּהִי־שָׁ֕ם יָמִ֖ים אַרְבָּעָ֥ה חֳדָשִֽׁים׃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וַיָּ֨קָם אִישָׁ֜הּ וַיֵּ֣לֶךְ אַחֲרֶ֗יהָ לְדַבֵּ֤ר עַל־לִבָּהּ֙ להשיבו וְנַעֲר֥וֹ עִמּ֖וֹ וְצֶ֣מֶד חֲמֹרִ֑ים וַתְּבִיאֵ֙הוּ֙ בֵּ֣ית אָבִ֔יהָ וַיִּרְאֵ֙הוּ֙ אֲבִ֣י הַֽנַּעֲרָ֔ה וַיִּשְׂמַ֖ח לִקְרָאתֽוֹ׃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וַיֶּחֱזַק־בּ֤וֹ חֹֽתְנוֹ֙ אֲבִ֣י הַֽנַּעֲרָ֔ה וַיֵּ֥שֶׁב אִתּ֖וֹ שְׁלֹ֣שֶׁת יָמִ֑ים וַיֹּאכְלוּ֙ וַיִּשְׁתּ֔וּ וַיָּלִ֖ינוּ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וַֽיְהִי֙ בַּיּ֣וֹם הָרְבִיעִ֔י וַיַּשְׁכִּ֥ימוּ בַבֹּ֖קֶר וַיָּ֣קָם לָלֶ֑כֶת וַיֹּאמֶר֩ אֲבִ֨י הַֽנַּעֲרָ֜ה אֶל־חֲתָנ֗וֹ סְעָ֧ד לִבְּךָ֛ פַּת־לֶ֖חֶם וְאַחַ֥ר תֵּלֵֽכוּ׃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וַיֵּשְׁב֗וּ וַיֹּאכְל֧וּ שְׁנֵיהֶ֛ם יַחְדָּ֖ו וַיִּשְׁתּ֑וּ וַיֹּ֜אמֶר אֲבִ֤י הַֽנַּעֲרָה֙ אֶל־הָאִ֔ישׁ הֽוֹאֶל־נָ֥א וְלִ֖ין וְיִטַ֥ב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וַיָּ֥קָם הָאִ֖ישׁ לָלֶ֑כֶת וַיִּפְצַר־בּוֹ֙ חֹתְנ֔וֹ וַיָּ֖שָׁב וַיָּ֥לֶן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וַיַּשְׁכֵּ֨ם בַּבֹּ֜קֶר בַּיּ֣וֹם הַחֲמִישִׁי֮ לָלֶכֶת֒ וַיֹּ֣אמֶר ׀ אֲבִ֣י הַֽנַּעֲרָ֗ה סְעָד־נָא֙ לְבָ֣בְךָ֔ וְהִֽתְמַהְמְה֖וּ עַד־נְט֣וֹת הַיּ֑וֹם וַיֹּאכְל֖וּ שְׁנֵיהֶֽם׃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וַיָּ֤קָם הָאִישׁ֙ לָלֶ֔כֶת ה֥וּא וּפִילַגְשׁ֖וֹ וְנַעֲר֑וֹ וַיֹּ֣אמֶר ל֣וֹ חֹתְנ֣וֹ אֲבִ֣י הַֽנַּעֲרָ֡ה הִנֵּ֣ה נָא֩ רָפָ֨ה הַיּ֜וֹם לַעֲרֹ֗ב לִֽינוּ־נָ֞א הִנֵּ֨ה חֲנ֤וֹת הַיּוֹם֙ לִ֥ין פֹּה֙ וְיִיטַ֣ב לְבָבֶ֔ךָ וְהִשְׁכַּמְתֶּ֤ם מָחָר֙ לְדַרְכְּכֶ֔ם וְהָלַכְתָּ֖ לְאֹהָלֶֽךָ׃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וְלֹֽא־אָבָ֤ה הָאִישׁ֙ לָל֔וּן וַיָּ֣קָם וַיֵּ֗לֶךְ וַיָּבֹא֙ עַד־נֹ֣כַח יְב֔וּס הִ֖יא יְרוּשָׁלִָ֑ם וְעִמּ֗וֹ צֶ֤מֶד חֲמוֹרִים֙ חֲבוּשִׁ֔ים וּפִילַגְשׁ֖וֹ עִמּֽוֹ׃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הֵ֣ם עִם־יְב֔וּס וְהַיּ֖וֹם רַ֣ד מְאֹ֑ד וַיֹּ֨אמֶר הַנַּ֜עַר אֶל־אֲדֹנָ֗יו לְכָה־נָּ֛א וְנָס֛וּרָה אֶל־עִֽיר־הַיְבוּסִ֥י הַזֹּ֖את וְנָלִ֥ין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וַיֹּ֤אמֶר אֵלָיו֙ אֲדֹנָ֔יו לֹ֤א נָסוּר֙ אֶל־עִ֣יר נָכְרִ֔י אֲשֶׁ֛ר לֹֽא־מִבְּנֵ֥י יִשְׂרָאֵ֖ל הֵ֑נָּה וְעָבַ֖רְנוּ עַד־גִּבְעָֽה׃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לְנַעֲר֔וֹ לְךָ֥ וְנִקְרְבָ֖ה בְּאַחַ֣ד הַמְּקֹמ֑וֹת וְלַ֥נּוּ בַגִּבְעָ֖ה א֥וֹ בָרָמָֽה׃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וַיַּעַבְר֖וּ וַיֵּלֵ֑כוּ וַתָּבֹ֤א לָהֶם֙ הַשֶּׁ֔מֶשׁ אֵ֥צֶל הַגִּבְעָ֖ה אֲשֶׁ֥ר לְבִנְיָמִֽן׃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וַיָּסֻ֣רוּ שָׁ֔ם לָב֖וֹא לָל֣וּן בַּגִּבְעָ֑ה וַיָּבֹ֗א וַיֵּ֙שֶׁב֙ בִּרְח֣וֹב הָעִ֔יר וְאֵ֥ין אִ֛ישׁ מְאַסֵּֽף־אוֹתָ֥ם הַבַּ֖יְתָה לָלֽוּן׃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וְהִנֵּ֣ה ׀ אִ֣ישׁ זָקֵ֗ן בָּ֣א מִֽן־מַעֲשֵׂ֤הוּ מִן־הַשָּׂדֶה֙ בָּעֶ֔רֶב וְהָאִישׁ֙ מֵהַ֣ר אֶפְרַ֔יִם וְהוּא־גָ֖ר בַּגִּבְעָ֑ה וְאַנְשֵׁ֥י הַמָּק֖וֹם בְּנֵ֥י יְמִינִֽי׃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וַיִּשָּׂ֣א עֵינָ֗יו וַיַּ֛רְא אֶת־הָאִ֥ישׁ הָאֹרֵ֖חַ בִּרְחֹ֣ב הָעִ֑יר וַיֹּ֨אמֶר הָאִ֧ישׁ הַזָּקֵ֛ן אָ֥נָה תֵלֵ֖ךְ וּמֵאַ֥יִן תָּבֽוֹא׃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אֵלָ֗יו עֹבְרִ֨ים אֲנַ֜חְנוּ מִבֵּֽית־לֶ֣חֶם יְהוּדָה֮ עַד־יַרְכְּתֵ֣י הַר־אֶפְרַיִם֒ מִשָּׁ֣ם אָנֹ֔כִי וָאֵלֵ֕ךְ עַד־בֵּ֥ית לֶ֖חֶם יְהוּדָ֑ה וְאֶת־בֵּ֤ית יְהוָה֙ אֲנִ֣י הֹלֵ֔ךְ וְאֵ֣ין אִ֔ישׁ מְאַסֵּ֥ף אוֹתִ֖י הַבָּֽיְתָה׃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וְגַם־תֶּ֤בֶן גַּם־מִסְפּוֹא֙ יֵ֣שׁ לַחֲמוֹרֵ֔ינוּ וְ֠גַם לֶ֣חֶם וָיַ֤יִן יֶשׁ־לִי֙ וְלַֽאֲמָתֶ֔ךָ וְלַנַּ֖עַר עִם־עֲבָדֶ֑יךָ אֵ֥ין מַחְס֖וֹר כָּל־דָּבָֽר׃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וַיֹּ֨אמֶר הָאִ֤ישׁ הַזָּקֵן֙ שָׁל֣וֹם לָ֔ךְ רַ֥ק כָּל־מַחְסוֹרְךָ֖ עָלָ֑י רַ֥ק בָּרְח֖וֹב אַל־תָּלַֽן׃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וַיְבִיאֵ֣הוּ לְבֵית֔וֹ וַיָּ֖בָול לַחֲמוֹרִ֑ים וַֽיִּרְחֲצוּ֙ רַגְלֵיהֶ֔ם וַיֹּאכְל֖וּ וַיִּשְׁתּֽוּ׃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הֵמָּה֮ מֵיטִיבִ֣ים אֶת־לִבָּם֒ וְהִנֵּה֩ אַנְשֵׁ֨י הָעִ֜יר אַנְשֵׁ֣י בְנֵֽי־בְלִיַּ֗עַל נָסַ֙בּוּ֙ אֶת־הַבַּ֔יִת מִֽתְדַּפְּקִ֖ים עַל־הַדָּ֑לֶת וַיֹּאמְר֗וּ אֶל־הָ֠אִישׁ בַּ֣עַל הַבַּ֤יִת הַזָּקֵן֙ לֵאמֹ֔ר הוֹצֵ֗א אֶת־הָאִ֛ישׁ אֲשֶׁר־בָּ֥א אֶל־בֵּיתְךָ֖ וְנֵדָעֶֽנּוּ׃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וַיֵּצֵ֣א אֲלֵיהֶ֗ם הָאִישׁ֙ בַּ֣עַל הַבַּ֔יִת וַיֹּ֣אמֶר אֲלֵהֶ֔ם אַל־אַחַ֖י אַל־תָּרֵ֣עוּ נָ֑א אַ֠חֲרֵי אֲשֶׁר־בָּ֞א הָאִ֤ישׁ הַזֶּה֙ אַל־בֵּיתִ֔י אַֽל־תַּעֲשׂ֖וּ אֶת־הַנְּבָלָ֥ה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הִנֵּה֩ בִתִּ֨י הַבְּתוּלָ֜ה וּפִֽילַגְשֵׁ֗הוּ אוֹצִֽיאָה־נָּ֤א אוֹתָם֙ וְעַנּ֣וּ אוֹתָ֔ם וַעֲשׂ֣וּ לָהֶ֔ם הַטּ֖וֹב בְּעֵינֵיכֶ֑ם וְלָאִ֤ישׁ הַזֶּה֙ לֹ֣א תַעֲשׂ֔וּ דְּבַ֖ר הַנְּבָלָ֥ה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וְלֹֽא־אָב֤וּ הָאֲנָשִׁים֙ לִשְׁמֹ֣עַֽ ל֔וֹ וַיַּחֲזֵ֤ק הָאִישׁ֙ בְּפִ֣ילַגְשׁ֔וֹ וַיֹּצֵ֥א אֲלֵיהֶ֖ם הַח֑וּץ וַיֵּדְע֣וּ א֠וֹתָהּ וַיִּֽתְעַלְּלוּ־בָ֤הּ כָּל־הַלַּ֙יְלָה֙ עַד־הַבֹּ֔קֶר וַֽיְשַׁלְּח֖וּהָ בעלות הַשָּֽׁחַר׃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וַתָּבֹ֥א הָאִשָּׁ֖ה לִפְנ֣וֹת הַבֹּ֑קֶר וַתִּפֹּ֞ל פֶּ֧תַח בֵּית־הָאִ֛ישׁ אֲשֶׁר־אֲדוֹנֶ֥יהָ שָּׁ֖ם עַד־הָאֽוֹר׃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וַיָּ֨קָם אֲדֹנֶ֜יהָ בַּבֹּ֗קֶר וַיִּפְתַּח֙ דַּלְת֣וֹת הַבַּ֔יִת וַיֵּצֵ֖א לָלֶ֣כֶת לְדַרְכּ֑וֹ וְהִנֵּ֧ה הָאִשָּׁ֣ה פִֽילַגְשׁ֗וֹ נֹפֶ֙לֶת֙ פֶּ֣תַח הַבַּ֔יִת וְיָדֶ֖יהָ עַל־הַסַּֽף׃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וַיֹּ֧אמֶר אֵלֶ֛יהָ ק֥וּמִי וְנֵלֵ֖כָה וְאֵ֣ין עֹנֶ֑ה וַיִּקָּחֶ֙הָ֙ עַֽל־הַחֲמ֔וֹר וַיָּ֣קָם הָאִ֔ישׁ וַיֵּ֖לֶךְ לִמְקֹמֽוֹ׃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וַיָּבֹ֣א אֶל־בֵּית֗וֹ וַיִּקַּ֤ח אֶת־הַֽמַּאֲכֶ֙לֶת֙ וַיַּחֲזֵ֣ק בְּפִֽילַגְשׁ֔וֹ וַֽיְנַתְּחֶ֙הָ֙ לַעֲצָמֶ֔יהָ לִשְׁנֵ֥ים עָשָׂ֖ר נְתָחִ֑ים וַֽיְשַׁלְּחֶ֔הָ בְּכֹ֖ל גְּב֥וּל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וְהָיָ֣ה כָל־הָרֹאֶ֗ה וְאָמַר֙ לֹֽא־נִהְיְתָ֤ה וְלֹֽא־נִרְאֲתָה֙ כָּזֹ֔את לְמִיּ֞וֹם עֲל֤וֹת בְּנֵֽי־יִשְׂרָאֵל֙ מֵאֶ֣רֶץ מִצְרַ֔יִם עַ֖ד הַיּ֣וֹם הַזֶּ֑ה שִֽׂימוּ־לָכֶ֥ם עָלֶ֖יהָ עֻ֥צוּ וְדַבֵּֽרוּ׃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וַיֵּצְאוּ֮ כָּל־בְּנֵ֣י יִשְׂרָאֵל֒ וַתִּקָּהֵ֨ל הָעֵדָ֜ה כְּאִ֣ישׁ אֶחָ֗ד לְמִדָּן֙ וְעַד־בְּאֵ֣ר שֶׁ֔בַע וְאֶ֖רֶץ הַגִּלְעָ֑ד אֶל־יְהוָ֖ה הַמִּצְפָּֽה׃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וַיִּֽתְיַצְּב֞וּ פִּנּ֣וֹת כָּל־הָעָ֗ם כֹּ֚ל שִׁבְטֵ֣י יִשְׂרָאֵ֔ל בִּקְהַ֖ל עַ֣ם הָאֱלֹהִ֑ים אַרְבַּ֨ע מֵא֥וֹת אֶ֛לֶף אִ֥ישׁ רַגְלִ֖י שֹׁ֥לֵֽף חָֽרֶב׃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וַֽיִּשְׁמְעוּ֙ בְּנֵ֣י בִנְיָמִ֔ן כִּֽי־עָל֥וּ בְנֵֽי־יִשְׂרָאֵ֖ל הַמִּצְפָּ֑ה וַיֹּֽאמְרוּ֙ בְּנֵ֣י יִשְׂרָאֵ֔ל דַּבְּר֕וּ אֵיכָ֥ה נִהְיְתָ֖ה הָרָעָ֥ה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וַיַּ֜עַן הָאִ֣ישׁ הַלֵּוִ֗י אִ֛ישׁ הָאִשָּׁ֥ה הַנִּרְצָחָ֖ה וַיֹּאמַ֑ר הַגִּבְעָ֙תָה֙ אֲשֶׁ֣ר לְבִנְיָמִ֔ן בָּ֛אתִי אֲנִ֥י וּפִֽילַגְשִׁ֖י לָלֽוּן׃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וַיָּקֻ֤מוּ עָלַי֙ בַּעֲלֵ֣י הַגִּבְעָ֔ה וַיָּסֹ֧בּוּ עָלַ֛י אֶת־הַבַּ֖יִת לָ֑יְלָה אוֹתִי֙ דִּמּ֣וּ לַהֲרֹ֔ג וְאֶת־פִּילַגְשִׁ֥י עִנּ֖וּ וַתָּמֹֽת׃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וָֽאֹחֵ֤ז בְּפִֽילַגְשִׁי֙ וָֽאֲנַתְּחֶ֔הָ וָֽאֲשַׁלְּחֶ֔הָ בְּכָל־שְׂדֵ֖ה נַחֲלַ֣ת יִשְׂרָאֵ֑ל כִּ֥י עָשׂ֛וּ זִמָּ֥ה וּנְבָלָ֖ה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הִנֵּ֥ה כֻלְּכֶ֖ם בְּנֵ֣י יִשְׂרָאֵ֑ל הָב֥וּ לָכֶ֛ם דָּבָ֥ר וְעֵצָ֖ה הֲלֹֽם׃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וַיָּ֙קָם֙ כָּל־הָעָ֔ם כְּאִ֥ישׁ אֶחָ֖ד לֵאמֹ֑ר לֹ֤א נֵלֵךְ֙ אִ֣ישׁ לְאָהֳל֔וֹ וְלֹ֥א נָס֖וּר אִ֥ישׁ לְבֵיתֽוֹ׃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וְעַתָּ֕ה זֶ֣ה הַדָּבָ֔ר אֲשֶׁ֥ר נַעֲשֶׂ֖ה לַגִּבְעָ֑ה עָלֶ֖יהָ בְּגוֹרָֽל׃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וְלָקַ֣חְנוּ עֲשָׂרָה֩ אֲנָשִׁ֨ים לַמֵּאָ֜ה לְכֹ֣ל ׀ שִׁבְטֵ֣י יִשְׂרָאֵ֗ל וּמֵאָ֤ה לָאֶ֙לֶף֙ וְאֶ֣לֶף לָרְבָבָ֔ה לָקַ֥חַת צֵדָ֖ה לָעָ֑ם לַעֲשׂ֗וֹת לְבוֹאָם֙ לְגֶ֣בַע בִּנְיָמִ֔ן כְּכָל־הַ֨נְּבָלָ֔ה אֲשֶׁ֥ר עָשָׂ֖ה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וַיֵּֽאָסֵ֞ף כָּל־אִ֤ישׁ יִשְׂרָאֵל֙ אֶל־הָעִ֔יר כְּאִ֥ישׁ אֶחָ֖ד חֲבֵרִֽים׃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וַֽיִּשְׁלְח֞וּ שִׁבְטֵ֤י יִשְׂרָאֵל֙ אֲנָשִׁ֔ים בְּכָל־שִׁבְטֵ֥י בִנְיָמִ֖ן לֵאמֹ֑ר מָ֚ה הָרָעָ֣ה הַזֹּ֔את אֲשֶׁ֥ר נִהְיְתָ֖ה בָּכֶֽם׃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וְעַתָּ֡ה תְּנוּ֩ אֶת־הָאֲנָשִׁ֨ים בְּנֵֽי־בְלִיַּ֜עַל אֲשֶׁ֤ר בַּגִּבְעָה֙ וּנְמִיתֵ֔ם וּנְבַעֲרָ֥ה רָעָ֖ה מִיִּשְׂרָאֵ֑ל וְלֹ֤א אָבוּ֙ בִּנְיָמִ֔ן לִשְׁמֹ֕עַ בְּק֖וֹל אֲחֵיהֶ֥ם בְּנֵֽי־יִשְׂרָאֵֽל׃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וַיֵּאָסְפ֧וּ בְנֵֽי־בִנְיָמִ֛ן מִן־הֶעָרִ֖ים הַגִּבְעָ֑תָה לָצֵ֥את לַמִּלְחָמָ֖ה עִם־בְּנֵ֥י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וַיִּתְפָּֽקְדוּ֩ בְנֵ֨י בִנְיָמִ֜ן בַּיּ֤וֹם הַהוּא֙ מֵהֶ֣עָרִ֔ים עֶשְׂרִ֨ים וְשִׁשָּׁ֥ה אֶ֛לֶף אִ֖ישׁ שֹׁ֣לֵֽף חָ֑רֶב לְ֠בַד מִיֹּשְׁבֵ֤י הַגִּבְעָה֙ הִתְפָּ֣קְד֔וּ שְׁבַ֥ע מֵא֖וֹת אִ֥ישׁ בָּחֽוּר׃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מִכֹּ֣ל ׀ הָעָ֣ם הַזֶּ֗ה שְׁבַ֤ע מֵאוֹת֙ אִ֣ישׁ בָּח֔וּר אִטֵּ֖ר יַד־יְמִינ֑וֹ כָּל־זֶ֗ה קֹלֵ֧עַ בָּאֶ֛בֶן אֶל־הַֽשַּׂעֲרָ֖ה וְלֹ֥א יַחֲטִֽא׃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וְאִ֨ישׁ יִשְׂרָאֵ֜ל הִתְפָּֽקְד֗וּ לְבַד֙ מִבִּנְיָמִ֔ן אַרְבַּ֨ע מֵא֥וֹת אֶ֛לֶף אִ֖ישׁ שֹׁ֣לֵֽף חָ֑רֶב כָּל־זֶ֖ה אִ֥ישׁ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וַיָּקֻ֜מוּ וַיַּעֲל֣וּ בֵֽית־אֵל֮ וַיִּשְׁאֲל֣וּ בֵאלֹהִים֒ וַיֹּֽאמְרוּ֙ בְּנֵ֣י יִשְׂרָאֵ֔ל מִ֚י יַעֲלֶה־לָּ֣נוּ בַתְּחִלָּ֔ה לַמִּלְחָמָ֖ה עִם־בְּנֵ֣י בִנְיָמִ֑ן וַיֹּ֥אמֶר יְהוָ֖ה יְהוּדָ֥ה בַתְּחִלָּֽה׃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וַיָּק֥וּמוּ בְנֵֽי־יִשְׂרָאֵ֖ל בַּבֹּ֑קֶר וַיַּֽחֲנ֖וּ עַל־הַגִּבְעָֽה׃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וַיֵּצֵא֙ אִ֣ישׁ יִשְׂרָאֵ֔ל לַמִּלְחָמָ֖ה עִם־בִּנְיָמִ֑ן וַיַּעַרְכ֨וּ אִתָּ֧ם אִֽישׁ־יִשְׂרָאֵ֛ל מִלְחָמָ֖ה אֶל־הַגִּבְעָֽה׃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וַיֵּצְא֥וּ בְנֵֽי־בִנְיָמִ֖ן מִן־הַגִּבְעָ֑ה וַיַּשְׁחִ֨יתוּ בְיִשְׂרָאֵ֜ל בַּיּ֣וֹם הַה֗וּא שְׁנַ֨יִם וְעֶשְׂרִ֥ים אֶ֛לֶף אִ֖ישׁ אָֽרְצָה׃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וַיִּתְחַזֵּ֥ק הָעָ֖ם אִ֣ישׁ יִשְׂרָאֵ֑ל וַיֹּסִ֙פוּ֙ לַעֲרֹ֣ךְ מִלְחָמָ֔ה בַּמָּק֕וֹם אֲשֶׁר־עָ֥רְכוּ שָׁ֖ם בַּיּ֥וֹם הָרִאשֽׁוֹן׃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וַיַּעֲל֣וּ בְנֵֽי־יִשְׂרָאֵ֗ל וַיִּבְכּ֣וּ לִפְנֵֽי־יְהוָה֮ עַד־הָעֶרֶב֒ וַיִּשְׁאֲל֤וּ בַֽיהוָה֙ לֵאמֹ֔ר הַאוֹסִ֗יף לָגֶ֙שֶׁת֙ לַמִּלְחָמָ֔ה עִם־בְּנֵ֥י בִנְיָמִ֖ן אָחִ֑י וַיֹּ֥אמֶר יְהוָ֖ה עֲל֥וּ אֵלָֽיו׃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וַיִּקְרְב֧וּ בְנֵֽי־יִשְׂרָאֵ֛ל אֶל־בְּנֵ֥י בִנְיָמִ֖ן בַּיּ֥וֹם הַשֵּׁנִֽי׃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וַיֵּצֵא֩ בִנְיָמִ֨ן ׀ לִקְרָאתָ֥ם ׀ מִֽן־הַגִּבְעָה֮ בַּיּ֣וֹם הַשֵּׁנִי֒ וַיַּשְׁחִיתוּ֩ בִבְנֵ֨י יִשְׂרָאֵ֜ל ע֗וֹד שְׁמֹנַ֨ת עָשָׂ֥ר אֶ֛לֶף אִ֖ישׁ אָ֑רְצָה כָּל־אֵ֖לֶּה שֹׁ֥לְפֵי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וַיַּעֲל֣וּ כָל־בְּנֵי֩ יִשְׂרָאֵ֨ל וְכָל־הָעָ֜ם וַיָּבֹ֣אוּ בֵֽית־אֵ֗ל וַיִּבְכּוּ֙ וַיֵּ֤שְׁבוּ שָׁם֙ לִפְנֵ֣י יְהוָ֔ה וַיָּצ֥וּמוּ בַיּוֹם־הַה֖וּא עַד־הָעָ֑רֶב וַֽיַּעֲל֛וּ עֹל֥וֹת וּשְׁלָמִ֖ים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וַיִּשְׁאֲל֥וּ בְנֵֽי־יִשְׂרָאֵ֖ל בַּֽיהוָ֑ה וְשָׁ֗ם אֲרוֹן֙ בְּרִ֣ית הָאֱלֹהִ֔ים בַּיָּמִ֖ים הָהֵֽם׃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וּ֠פִינְחָס בֶּן־אֶלְעָזָ֨ר בֶּֽן־אַהֲרֹ֜ן עֹמֵ֣ד ׀ לְפָנָ֗יו בַּיָּמִ֣ים הָהֵם֮ לֵאמֹר֒ הַאוֹסִ֨ף ע֜וֹד לָצֵ֧את לַמִּלְחָמָ֛ה עִם־בְּנֵֽי־ בִנְיָמִ֥ן אָחִ֖י אִם־אֶחְדָּ֑ל וַיֹּ֤אמֶר יְהוָה֙ עֲל֔וּ כִּ֥י מָחָ֖ר אֶתְּנֶ֥נּוּ בְיָדֶֽךָ׃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וַיָּ֤שֶׂם יִשְׂרָאֵל֙ אֹֽרְבִ֔ים אֶל־הַגִּבְעָ֖ה סָבִֽיב׃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וַיַּעֲל֧וּ בְנֵֽי־יִשְׂרָאֵ֛ל אֶל־בְּנֵ֥י בִנְיָמִ֖ן בַּיּ֣וֹם הַשְּׁלִישִׁ֑י וַיַּעַרְכ֥וּ אֶל־הַגִּבְעָ֖ה כְּפַ֥עַם בְּפָֽעַם׃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וַיֵּצְא֤וּ בְנֵֽי־בִנְיָמִן֙ לִקְרַ֣את הָעָ֔ם הָנְתְּק֖וּ מִן־הָעִ֑יר וַיָּחֵ֡לּוּ לְהַכּוֹת֩ מֵהָעָ֨ם חֲלָלִ֜ים כְּפַ֣עַם ׀ בְּפַ֗עַם בַּֽמְסִלּוֹת֙ אֲשֶׁ֨ר אַחַ֜ת עֹלָ֣ה בֵֽית־אֵ֗ל וְאַחַ֤ת גִּבְעָ֙תָה֙ בַּשָּׂדֶ֔ה כִּשְׁלֹשִׁ֥ים אִ֖ישׁ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וַיֹּֽאמְרוּ֙ בְּנֵ֣י בִנְיָמִ֔ן נִגָּפִ֥ים הֵ֛ם לְפָנֵ֖ינוּ כְּבָרִאשֹׁנָ֑ה וּבְנֵ֧י יִשְׂרָאֵ֣ל אָמְר֗וּ נָנ֙וּסָה֙ וּֽנְתַקְּנֻ֔הוּ מִן־הָעִ֖יר אֶל־הַֽמְסִלּֽוֹת׃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וְכֹ֣ל ׀ אִ֣ישׁ יִשְׂרָאֵ֗ל קָ֚מוּ מִמְּקוֹמ֔וֹ וַיַּעַרְכ֖וּ בְּבַ֣עַל תָּמָ֑ר וְאֹרֵ֧ב יִשְׂרָאֵ֛ל מֵגִ֥יחַ מִמְּקֹמ֖וֹ מִמַּֽעֲרֵה־גָֽבַע׃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וַיָּבֹאוּ֩ מִנֶּ֨גֶד לַגִּבְעָ֜ה עֲשֶׂרֶת֩ אֲלָפִ֨ים אִ֤ישׁ בָּחוּר֙ מִכָּל־יִשְׂרָאֵ֔ל וְהַמִּלְחָמָ֖ה כָּבֵ֑דָה וְהֵם֙ לֹ֣א יָדְע֔וּ כִּֽי־נֹגַ֥עַת עֲלֵיהֶ֖ם הָרָעָֽה׃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וַיִּגֹּ֨ף יְהוָ֥ה ׀ אֶֽת־בִּנְיָמִן֮ לִפְנֵ֣י יִשְׂרָאֵל֒ וַיַּשְׁחִיתוּ֩ בְנֵ֨י יִשְׂרָאֵ֤ל בְּבִנְיָמִן֙ בַּיּ֣וֹם הַה֔וּא עֶשְׂרִ֨ים וַחֲמִשָּׁ֥ה אֶ֛לֶף וּמֵאָ֖ה אִ֑ישׁ כָּל־אֵ֖לֶּה שֹׁ֥לֵף 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וַיִּרְא֥וּ בְנֵֽי־בִנְיָמִ֖ן כִּ֣י נִגָּ֑פוּ וַיִּתְּנ֨וּ אִֽישׁ־יִשְׂרָאֵ֤ל מָקוֹם֙ לְבִנְיָמִ֔ן כִּ֤י בָֽטְחוּ֙ אֶל־הָ֣אֹרֵ֔ב אֲשֶׁר שָׂ֖מוּ אֶל־הַגִּבְעָֽה׃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וְהָאֹרֵ֣ב הֵחִ֔ישׁוּ וַֽיִּפְשְׁט֖וּ אֶל־הַגִּבְעָ֑ה וַיִּמְשֹׁךְ֙ הָאֹרֵ֔ב וַיַּ֥ךְ אֶת־כָּל־הָעִ֖יר לְפִי־חָֽרֶב׃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וְהַמּוֹעֵ֗ד הָיָ֛ה לְאִ֥ישׁ יִשְׂרָאֵ֖ל עִם־הָאֹרֵ֑ב הֶ֕רֶב לְהַעֲלוֹתָ֛ם מַשְׂאַ֥ת הֶעָשָׁ֖ן מִן־הָעִֽיר׃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וַיַּהֲפֹ֥ךְ אִֽישׁ־יִשְׂרָאֵ֖ל בַּמִּלְחָמָ֑ה וּבִנְיָמִ֡ן הֵחֵל֩ לְהַכּ֨וֹת חֲלָלִ֤ים בְּאִֽישׁ־יִשְׂרָאֵל֙ כִּשְׁלֹשִׁ֣ים אִ֔ישׁ כִּ֣י אָמְר֔וּ אַךְ֩ נִגּ֨וֹף נִגָּ֥ף הוּא֙ לְפָנֵ֔ינוּ כַּמִּלְחָמָ֖ה הָרִאשֹׁנָֽה׃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וְהַמַּשְׂאֵ֗ת הֵחֵ֛לָּה לַעֲל֥וֹת מִן־הָעִ֖יר עַמּ֣וּד עָשָׁ֑ן וַיִּ֤פֶן בִּנְיָמִן֙ אַחֲרָ֔יו וְהִנֵּ֛ה עָלָ֥ה כְלִיל־הָעִ֖יר הַשָּׁמָֽיְמָה׃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וְאִ֤ישׁ יִשְׂרָאֵל֙ הָפַ֔ךְ וַיִּבָּהֵ֖ל אִ֣ישׁ בִּנְיָמִ֑ן כִּ֣י רָאָ֔ה כִּֽי־נָגְעָ֥ה עָלָ֖יו הָרָעָֽה׃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וַיִּפְנ֞וּ לִפְנֵ֨י אִ֤ישׁ יִשְׂרָאֵל֙ אֶל־דֶּ֣רֶךְ הַמִּדְבָּ֔ר וְהַמִּלְחָמָ֖ה הִדְבִּיקָ֑תְהוּ וַאֲשֶׁר֙ מֵהֶ֣עָרִ֔ים מַשְׁחִיתִ֥ים אוֹת֖וֹ בְּתוֹכֽוֹ׃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כִּתְּר֤וּ אֶת־בִּנְיָמִן֙ הִרְדִיפֻ֔הוּ מְנוּחָ֖ה הִדְרִיכֻ֑הוּ עַ֛ד נֹ֥כַח הַגִּבְעָ֖ה מִמִּזְרַח־שָֽׁמֶשׁ׃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וַֽיִּפְּלוּ֙ מִבִּנְיָמִ֔ן שְׁמֹנָֽה־עָשָׂ֥ר אֶ֖לֶף אִ֑ישׁ אֶת־כָּל־אֵ֖לֶּה אַנְשֵׁי־חָֽיִל׃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וַיִּפְנ֞וּ וַיָּנֻ֤סוּ הַמִּדְבָּ֙רָה֙ אֶל־סֶ֣לַע הָֽרִמּ֔וֹן וַיְעֹֽלְלֻ֙הוּ֙ בַּֽמְסִלּ֔וֹת חֲמֵ֥שֶׁת אֲלָפִ֖ים אִ֑ישׁ וַיַּדְבִּ֤יקוּ אַחֲרָיו֙ עַד־גִּדְעֹ֔ם וַיַּכּ֥וּ מִמֶּ֖נּוּ אַלְפַּ֥יִם 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וַיְהִי֩ כָל־הַנֹּ֨פְלִ֜ים מִבִּנְיָמִ֗ן עֶשְׂרִים֩ וַחֲמִשָּׁ֨ה אֶ֥לֶף אִ֛ישׁ שֹׁ֥לֵֽף חֶ֖רֶב בַּיּ֣וֹם הַה֑וּא אֶֽת־כָּל־אֵ֖לֶּה אַנְשֵׁי־חָֽיִל׃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וַיִּפְנ֞וּ וַיָּנֻ֤סוּ הַמִּדְבָּ֙רָה֙ אֶל־סֶ֣לַע הָֽרִמּ֔וֹן שֵׁ֥שׁ מֵא֖וֹת אִ֑ישׁ וַיֵּֽשְׁבוּ֙ בְּסֶ֣לַע רִמּ֔וֹן אַרְבָּעָ֖ה חֳדָשִֽׁים׃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וְאִ֨ישׁ יִשְׂרָאֵ֜ל שָׁ֣בוּ אֶל־בְּנֵ֤י בִנְיָמִן֙ וַיַּכּ֣וּם לְפִי־חֶ֔רֶב מֵעִ֤יר מְתֹם֙ עַד־בְּהֵמָ֔ה עַ֖ד כָּל־הַנִּמְצָ֑א גַּ֛ם כָּל־הֶעָרִ֥ים הַנִּמְצָא֖וֹת שִׁלְּח֥וּ בָאֵֽשׁ׃ פ</w:t>
      </w:r>
    </w:p>
    <w:p>
      <w:pPr>
        <w:pStyle w:val="Heading2"/>
        <w:bidi/>
      </w:pPr>
      <w:r>
        <w:rPr>
          <w:rtl/>
          <w:cs/>
          <w:lang w:val="he_IL" w:bidi="he_IL"/>
        </w:rPr>
        <w:t>Judges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וְאִ֣ישׁ יִשְׂרָאֵ֔ל נִשְׁבַּ֥ע בַּמִּצְפָּ֖ה לֵאמֹ֑ר אִ֣ישׁ מִמֶּ֔נּוּ לֹא־יִתֵּ֥ן בִּתּ֛וֹ לְבִנְיָמִ֖ן לְאִשָּֽׁה׃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וַיָּבֹ֤א הָעָם֙ בֵּֽית־אֵ֔ל וַיֵּ֤שְׁבוּ שָׁם֙ עַד־הָעֶ֔רֶב לִפְנֵ֖י הָאֱלֹהִ֑ים וַיִּשְׂא֣וּ קוֹלָ֔ם וַיִּבְכּ֖וּ בְּכִ֥י גָדֽוֹל׃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וַיֹּ֣אמְר֔וּ לָמָ֗ה יְהוָה֙ אֱלֹהֵ֣י יִשְׂרָאֵ֔ל הָ֥יְתָה זֹּ֖את בְּיִשְׂרָאֵ֑ל לְהִפָּקֵ֥ד הַיּ֛וֹם מִיִּשְׂרָאֵ֖ל שֵׁ֥בֶט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וַֽיְהִי֙ מִֽמָּחֳרָ֔ת וַיַּשְׁכִּ֣ימוּ הָעָ֔ם וַיִּבְנוּ־שָׁ֖ם מִזְבֵּ֑חַ וַיַּעֲל֥וּ עֹל֖וֹת וּשְׁלָמִֽים׃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וַיֹּֽאמְרוּ֙ בְּנֵ֣י יִשְׂרָאֵ֔ל מִ֠י אֲשֶׁ֨ר לֹא־עָלָ֧ה בַקָּהָ֛ל מִכָּל־שִׁבְטֵ֥י יִשְׂרָאֵ֖ל אֶל־יְהוָ֑ה כִּי֩ הַשְּׁבוּעָ֨ה הַגְּדוֹלָ֜ה הָיְתָ֗ה לַ֠אֲשֶׁר לֹא־עָלָ֨ה אֶל־יְהוָ֧ה הַמִּצְפָּ֛ה לֵאמֹ֖ר מ֥וֹת יוּמָֽת׃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וַיִּנָּֽחֲמוּ֙ בְּנֵ֣י יִשְׂרָאֵ֔ל אֶל־בִּנְיָמִ֖ן אָחִ֑יו וַיֹּ֣אמְר֔וּ נִגְדַּ֥ע הַיּ֛וֹם שֵׁ֥בֶט אֶחָ֖ד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מַה־נַּעֲשֶׂ֥ה לָהֶ֛ם לַנּוֹתָרִ֖ים לְנָשִׁ֑ים וַאֲנַ֙חְנוּ֙ נִשְׁבַּ֣עְנוּ בַֽיהוָ֔ה לְבִלְתִּ֛י תֵּת־לָהֶ֥ם מִבְּנוֹתֵ֖ינוּ לְנָשִֽׁים׃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וַיֹּ֣אמְר֔וּ מִ֗י אֶחָד֙ מִשִּׁבְטֵ֣י יִשְׂרָאֵ֔ל אֲשֶׁ֛ר לֹֽא־עָלָ֥ה אֶל־יְהוָ֖ה הַמִּצְפָּ֑ה וְ֠הִנֵּה לֹ֣א בָא־אִ֧ישׁ אֶל־הַֽמַּחֲנֶ֛ה מִיָּבֵ֥ישׁ גִּלְעָ֖ד אֶל־הַקָּהָֽל׃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וַיִּתְפָּקֵ֖ד הָעָ֑ם וְהִנֵּ֤ה אֵֽין־שָׁם֙ אִ֔ישׁ מִיּוֹשְׁבֵ֖י יָבֵ֥שׁ גִּלְעָֽד׃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וַיִּשְׁלְחוּ־שָׁ֣ם הָעֵדָ֗ה שְׁנֵים־עָשָׂ֥ר אֶ֛לֶף אִ֖ישׁ מִבְּנֵ֣י הֶחָ֑יִל וַיְצַוּ֨וּ אוֹתָ֜ם לֵאמֹ֗ר לְ֠כוּ וְהִכִּיתֶ֞ם אֶת־יוֹשְׁבֵ֨י יָבֵ֤שׁ גִּלְעָד֙ לְפִי־חֶ֔רֶב וְהַנָּשִׁ֖ים וְהַטָּֽף׃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וְזֶ֥ה הַדָּבָ֖ר אֲשֶׁ֣ר תַּעֲשׂ֑וּ כָּל־זָכָ֗ר וְכָל־אִשָּׁ֛ה יֹדַ֥עַת מִשְׁכַּב־זָכָ֖ר תַּחֲרִֽימוּ׃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וַֽיִּמְצְא֞וּ מִיּוֹשְׁבֵ֣י ׀ יָבֵ֣ישׁ גִּלְעָ֗ד אַרְבַּ֤ע מֵאוֹת֙ נַעֲרָ֣ה בְתוּלָ֔ה אֲשֶׁ֧ר לֹֽא־יָדְעָ֛ה אִ֖ישׁ לְמִשְׁכַּ֣ב זָכָ֑ר וַיָּבִ֨יאוּ אוֹתָ֤ם אֶל־הַֽמַּחֲנֶה֙ שִׁלֹ֔ה אֲשֶׁ֖ר בְּאֶ֥רֶץ כְּנָֽעַן׃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וַֽיִּשְׁלְחוּ֙ כָּל־הָ֣עֵדָ֔ה וַֽיְדַבְּרוּ֙ אֶל־בְּנֵ֣י בִנְיָמִ֔ן אֲשֶׁ֖ר בְּסֶ֣לַע רִמּ֑וֹן וַיִּקְרְא֥וּ לָהֶ֖ם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וַיָּ֤שָׁב בִּנְיָמִן֙ בָּעֵ֣ת הַהִ֔יא וַיִּתְּנ֤וּ לָהֶם֙ הַנָּשִׁ֔ים אֲשֶׁ֣ר חִיּ֔וּ מִנְּשֵׁ֖י יָבֵ֣שׁ גִּלְעָ֑ד וְלֹֽא־מָצְא֥וּ לָהֶ֖ם כֵּֽן׃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וְהָעָ֥ם נִחָ֖ם לְבִנְיָמִ֑ן כִּֽי־עָשָׂ֧ה יְהוָ֛ה פֶּ֖רֶץ בְּשִׁבְטֵ֥י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וַיֹּֽאמְר֨וּ זִקְנֵ֣י הָעֵדָ֔ה מַה־נַּעֲשֶׂ֥ה לַנּוֹתָרִ֖ים לְנָשִׁ֑ים כִּֽי־נִשְׁמְדָ֥ה מִבִּנְיָמִ֖ן אִשָּֽׁה׃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וַיֹּ֣אמְר֔וּ יְרֻשַּׁ֥ת פְּלֵיטָ֖ה לְבִנְיָמִ֑ן וְלֹֽא־יִמָּחֶ֥ה שֵׁ֖בֶט מִיִּשְׂרָאֵֽל׃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וַאֲנַ֗חְנוּ לֹ֥א נוּכַ֛ל לָתֵת־לָהֶ֥ם נָשִׁ֖ים מִבְּנוֹתֵ֑ינוּ כִּֽי־נִשְׁבְּע֤וּ בְנֵֽי־יִשְׂרָאֵל֙ לֵאמֹ֔ר אָר֕וּר נֹתֵ֥ן אִשָּׁ֖ה לְבִנְיָמִֽן׃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וַיֹּאמְר֡וּ הִנֵּה֩ חַג־יְהוָ֨ה בְּשִׁל֜וֹ מִיָּמִ֣ים ׀ יָמִ֗ימָה אֲשֶׁ֞ר מִצְּפ֤וֹנָה לְבֵֽית־אֵל֙ מִזְרְחָ֣ה הַשֶּׁ֔מֶשׁ לִמְסִלָּ֔ה הָעֹלָ֥ה מִבֵּֽית־אֵ֖ל שְׁכֶ֑מָה וּמִנֶּ֖גֶב לִלְבוֹנָֽה׃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ויצו אֶת־בְּנֵ֥י בִנְיָמִ֖ן לֵאמֹ֑ר לְכ֖וּ וַאֲרַבְתֶּ֥ם בַּכְּרָמִֽים׃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וּרְאִיתֶ֗ם וְ֠הִנֵּה אִם־יֵ֨צְא֥וּ בְנוֹת־שִׁילוֹ֮ לָח֣וּל בַּמְּחֹלוֹת֒ וִֽיצָאתֶם֙ מִן־הַכְּרָמִ֔ים וַחֲטַפְתֶּ֥ם לָכֶ֛ם אִ֥ישׁ אִשְׁתּ֖וֹ מִבְּנ֣וֹת שִׁיל֑וֹ וַהֲלַכְתֶּ֖ם אֶ֥רֶץ בִּנְיָמִֽן׃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וְהָיָ֡ה כִּֽי־יָבֹ֣אוּ אֲבוֹתָם֩ א֨וֹ אֲחֵיהֶ֜ם לרוב ׀ אֵלֵ֗ינוּ וְאָמַ֤רְנוּ אֲלֵיהֶם֙ חָנּ֣וּנוּ אוֹתָ֔ם כִּ֣י לֹ֥א לָקַ֛חְנוּ אִ֥ישׁ אִשְׁתּ֖וֹ בַּמִּלְחָמָ֑ה כִּ֣י לֹ֥א אַתֶּ֛ם נְתַתֶּ֥ם לָהֶ֖ם כָּעֵ֥ת תֶּאְשָֽׁמוּ׃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וַיַּֽעֲשׂוּ־כֵן֙ בְּנֵ֣י בִנְיָמִ֔ן וַיִּשְׂא֤וּ נָשִׁים֙ לְמִסְפָּרָ֔ם מִן־הַמְּחֹלְל֖וֹת אֲשֶׁ֣ר גָּזָ֑לוּ וַיֵּלְכ֗וּ וַיָּשׁ֙וּבוּ֙ אֶל־נַ֣חֲלָתָ֔ם וַיִּבְנוּ֙ אֶת־הֶ֣עָרִ֔ים וַיֵּשְׁב֖וּ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וַיִּתְהַלְּכ֨וּ מִשָּׁ֤ם בְּנֵֽי־יִשְׂרָאֵל֙ בָּעֵ֣ת הַהִ֔יא אִ֥ישׁ לְשִׁבְט֖וֹ וּלְמִשְׁפַּחְתּ֑וֹ וַיֵּצְא֣וּ מִשָּׁ֔ם אִ֖ישׁ לְנַחֲלָתֽוֹ׃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בַּיָּמִ֣ים הָהֵ֔ם אֵ֥ין מֶ֖לֶךְ בְּיִשְׂרָאֵ֑ל אִ֛ישׁ הַיָּשָׁ֥ר בְּעֵינָ֖יו יַעֲשֶֽׂה׃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