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1 Samuel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וַיְהִי֩ אִ֨ישׁ אֶחָ֜ד מִן־הָרָמָתַ֛יִם צוֹפִ֖ים מֵהַ֣ר אֶפְרָ֑יִם וּשְׁמ֡וֹ אֶ֠לְקָנָה בֶּן־יְרֹחָ֧ם בֶּן־אֱלִיה֛וּא בֶּן־תֹּ֥חוּ בֶן־צ֖וּף אֶפְרָתִֽי׃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וְלוֹ֙ שְׁתֵּ֣י נָשִׁ֔ים שֵׁ֤ם אַחַת֙ חַנָּ֔ה וְשֵׁ֥ם הַשֵּׁנִ֖ית פְּנִנָּ֑ה וַיְהִ֤י לִפְנִנָּה֙ יְלָדִ֔ים וּלְחַנָּ֖ה אֵ֥ין יְלָדִֽים׃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וְעָלָה֩ הָאִ֨ישׁ הַה֤וּא מֵֽעִירוֹ֙ מִיָּמִ֣ים ׀ יָמִ֔ימָה לְהִֽשְׁתַּחֲוֺ֧ת וְלִזְבֹּ֛חַ לַיהוָ֥ה צְבָא֖וֹת בְּשִׁלֹ֑ה וְשָׁ֞ם שְׁנֵ֣י בְנֵֽי־עֵלִ֗י חָפְנִי֙ וּפִ֣נְחָ֔ס כֹּהֲנִ֖ים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וַיְהִ֣י הַיּ֔וֹם וַיִּזְבַּ֖ח אֶלְקָנָ֑ה וְנָתַ֞ן לִפְנִנָּ֣ה אִשְׁתּ֗וֹ וּֽלְכָל־בָּנֶ֛יהָ וּבְנוֹתֶ֖יהָ מָנֽוֹת׃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וּלְחַנָּ֕ה יִתֵּ֛ן מָנָ֥ה אַחַ֖ת אַפָּ֑יִם כִּ֤י אֶת־חַנָּה֙ אָהֵ֔ב וַֽיהוָ֖ה סָגַ֥ר רַחְמָֽהּ׃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וְכִֽעֲסַ֤תָּה צָֽרָתָהּ֙ גַּם־כַּ֔עַס בַּעֲב֖וּר הַרְּעִמָ֑הּ כִּֽי־סָגַ֥ר יְהוָ֖ה בְּעַ֥ד רַחְמָֽהּ׃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וְכֵ֨ן יַעֲשֶׂ֜ה שָׁנָ֣ה בְשָׁנָ֗ה מִדֵּ֤י עֲלֹתָהּ֙ בְּבֵ֣ית יְהוָ֔ה כֵּ֖ן תַּכְעִסֶ֑נָּה וַתִּבְכֶּ֖ה וְלֹ֥א תֹאכַֽל׃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לָ֜הּ אֶלְקָנָ֣ה אִישָׁ֗הּ חַנָּה֙ לָ֣מֶה תִבְכִּ֗י וְלָ֙מֶה֙ לֹ֣א תֹֽאכְלִ֔י וְלָ֖מֶה יֵרַ֣ע לְבָבֵ֑ךְ הֲל֤וֹא אָֽנֹכִי֙ ט֣וֹב לָ֔ךְ מֵעֲשָׂרָ֖ה בָּנִֽים׃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וַתָּ֣קָם חַנָּ֔ה אַחֲרֵ֛י אָכְלָ֥ה בְשִׁלֹ֖ה וְאַחֲרֵ֣י שָׁתֹ֑ה וְעֵלִ֣י הַכֹּהֵ֗ן יֹשֵׁב֙ עַל־הַכִּסֵּ֔א עַל־מְזוּזַ֖ת הֵיכַ֥ל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וְהִ֖יא מָ֣רַת נָ֑פֶשׁ וַתִּתְפַּלֵּ֥ל עַל־יְהוָ֖ה וּבָכֹ֥ה תִבְכֶּֽה׃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וַתִּדֹּ֨ר נֶ֜דֶר וַתֹּאמַ֗ר יְהוָ֨ה צְבָא֜וֹת אִם־רָאֹ֥ה תִרְאֶ֣ה ׀ בָּעֳנִ֣י אֲמָתֶ֗ךָ וּזְכַרְתַּ֙נִי֙ וְלֹֽא־תִשְׁכַּ֣ח אֶת־אֲמָתֶ֔ךָ וְנָתַתָּ֥ה לַאֲמָתְךָ֖ זֶ֣רַע אֲנָשִׁ֑ים וּנְתַתִּ֤יו לַֽיהוָה֙ כָּל־יְמֵ֣י חַיָּ֔יו וּמוֹרָ֖ה לֹא־יַעֲלֶ֥ה 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וְהָיָה֙ כִּ֣י הִרְבְּתָ֔ה לְהִתְפַּלֵּ֖ל לִפְנֵ֣י יְהוָ֑ה וְעֵלִ֖י שֹׁמֵ֥ר אֶת־פִּֽיהָ׃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וְחַנָּ֗ה הִ֚יא מְדַבֶּ֣רֶת עַל־לִבָּ֔הּ רַ֚ק שְׂפָתֶ֣יהָ נָּע֔וֹת וְקוֹלָ֖הּ לֹ֣א יִשָּׁמֵ֑עַ וַיַּחְשְׁבֶ֥הָ עֵלִ֖י לְשִׁכֹּרָֽה׃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אֵלֶ֙יהָ֙ עֵלִ֔י עַד־מָתַ֖י תִּשְׁתַּכָּרִ֑ין הָסִ֥ירִי אֶת־יֵינֵ֖ךְ מֵעָלָֽיִךְ׃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וַתַּ֨עַן חַנָּ֤ה וַתֹּ֙אמֶר֙ לֹ֣א אֲדֹנִ֔י אִשָּׁ֤ה קְשַׁת־ר֙וּחַ֙ אָנֹ֔כִי וְיַ֥יִן וְשֵׁכָ֖ר לֹ֣א שָׁתִ֑יתִי וָאֶשְׁפֹּ֥ךְ אֶת־נַפְשִׁ֖י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אַל־תִּתֵּן֙ אֶת־אֲמָ֣תְךָ֔ לִפְנֵ֖י בַּת־בְּלִיָּ֑עַל כִּֽי־מֵרֹ֥ב שִׂיחִ֛י וְכַעְסִ֖י דִּבַּ֥רְתִּי עַד־הֵֽנָּה׃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וַיַּ֧עַן עֵלִ֛י וַיֹּ֖אמֶר לְכִ֣י לְשָׁל֑וֹם וֵאלֹהֵ֣י יִשְׂרָאֵ֗ל יִתֵּן֙ אֶת־שֵׁ֣לָתֵ֔ךְ אֲשֶׁ֥ר שָׁאַ֖לְתְּ מֵעִמּֽוֹ׃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וַתֹּ֕אמֶר תִּמְצָ֧א שִׁפְחָתְךָ֛ חֵ֖ן בְּעֵינֶ֑יךָ וַתֵּ֨לֶךְ הָאִשָּׁ֤ה לְדַרְכָּהּ֙ וַתֹּאכַ֔ל וּפָנֶ֥יהָ לֹא־הָיוּ־לָ֖הּ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וַיַּשְׁכִּ֣מוּ בַבֹּ֗קֶר וַיִּֽשְׁתַּחֲווּ֙ לִפְנֵ֣י יְהוָ֔ה וַיָּשֻׁ֛בוּ וַיָּבֹ֥אוּ אֶל־בֵּיתָ֖ם הָרָמָ֑תָה וַיֵּ֤דַע אֶלְקָנָה֙ אֶת־חַנָּ֣ה אִשְׁתּ֔וֹ וַיִּֽזְכְּרֶ֖הָ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וַיְהִי֙ לִתְקֻפ֣וֹת הַיָּמִ֔ים וַתַּ֥הַר חַנָּ֖ה וַתֵּ֣לֶד בֵּ֑ן וַתִּקְרָ֤א אֶת־שְׁמוֹ֙ שְׁמוּאֵ֔ל כִּ֥י מֵיְהוָ֖ה שְׁאִלְתִּֽיו׃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וַיַּ֛עַל הָאִ֥ישׁ אֶלְקָנָ֖ה וְכָל־בֵּית֑וֹ לִזְבֹּ֧חַ לַֽיהוָ֛ה אֶת־זֶ֥בַח הַיָּמִ֖ים וְאֶת־נִדְרֽוֹ׃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וְחַנָּ֖ה לֹ֣א עָלָ֑תָה כִּֽי־אָמְרָ֣ה לְאִישָׁ֗הּ עַ֣ד יִגָּמֵ֤ל הַנַּ֙עַר֙ וַהֲבִאֹתִ֗יו וְנִרְאָה֙ אֶת־פְּנֵ֣י יְהוָ֔ה וְיָ֥שַׁב שָׁ֖ם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לָהּ֩ אֶלְקָנָ֨ה אִישָׁ֜הּ עֲשִׂ֧י הַטּ֣וֹב בְּעֵינַ֗יִךְ שְׁבִי֙ עַד־גָּמְלֵ֣ךְ אֹת֔וֹ אַ֛ךְ יָקֵ֥ם יְהוָ֖ה אֶת־דְּבָר֑וֹ וַתֵּ֤שֶׁב הָֽאִשָּׁה֙ וַתֵּ֣ינֶק אֶת־בְּנָ֔הּ עַד־גָּמְלָ֖הּ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וַתַּעֲלֵ֨הוּ עִמָּ֜הּ כַּאֲשֶׁ֣ר גְּמָלַ֗תּוּ בְּפָרִ֤ים שְׁלֹשָׁה֙ וְאֵיפָ֨ה אַחַ֥ת קֶ֙מַח֙ וְנֵ֣בֶל יַ֔יִן וַתְּבִאֵ֥הוּ בֵית־יְהוָ֖ה שִׁל֑וֹ וְהַנַּ֖עַר נָֽעַר׃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וַֽיִּשְׁחֲט֖וּ אֶת־הַפָּ֑ר וַיָּבִ֥יאוּ אֶת־הַנַּ֖עַר אֶל־עֵלִֽי׃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וַתֹּ֙אמֶר֙ בִּ֣י אֲדֹנִ֔י חֵ֥י נַפְשְׁךָ֖ אֲדֹנִ֑י אֲנִ֣י הָאִשָּׁ֗ה הַנִּצֶּ֤בֶת עִמְּכָה֙ בָּזֶ֔ה לְהִתְפַּלֵּ֖ל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אֶל־הַנַּ֥עַר הַזֶּ֖ה הִתְפַּלָּ֑לְתִּי וַיִּתֵּ֨ן יְהוָ֥ה לִי֙ אֶת־שְׁאֵ֣לָתִ֔י אֲשֶׁ֥ר שָׁאַ֖לְתִּי מֵעִמּֽוֹ׃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וְגַ֣ם אָנֹכִ֗י הִשְׁאִלְתִּ֙הוּ֙ לַֽיהוָ֔ה כָּל־הַיָּמִים֙ אֲשֶׁ֣ר הָיָ֔ה ה֥וּא שָׁא֖וּל לַֽיהוָ֑ה וַיִּשְׁתַּ֥חוּ שָׁ֖ם לַיהוָֽה׃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וַתִּתְפַּלֵּ֤ל חַנָּה֙ וַתֹּאמַ֔ר עָלַ֤ץ לִבִּי֙ בַּֽיהוָ֔ה רָ֥מָה קַרְנִ֖י בַּֽיהוָ֑ה רָ֤חַב פִּי֙ עַל־א֣וֹיְבַ֔י כִּ֥י שָׂמַ֖חְתִּי בִּישׁוּעָתֶֽךָ׃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אֵין־קָד֥וֹשׁ כַּיהוָ֖ה כִּ֣י אֵ֣ין בִּלְתֶּ֑ךָ וְאֵ֥ין צ֖וּר כֵּאלֹהֵֽינוּ׃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אַל־תַּרְבּ֤וּ תְדַבְּרוּ֙ גְּבֹהָ֣ה גְבֹהָ֔ה יֵצֵ֥א עָתָ֖ק מִפִּיכֶ֑ם כִּ֣י אֵ֤ל דֵּעוֹת֙ יְהוָ֔ה ולא נִתְכְּנ֖וּ עֲלִלֽוֹת׃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קֶ֥שֶׁת גִּבֹּרִ֖ים חַתִּ֑ים וְנִכְשָׁלִ֖ים אָ֥זְרוּ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שְׂבֵעִ֤ים בַּלֶּ֙חֶם֙ נִשְׂכָּ֔רוּ וּרְעֵבִ֖ים חָדֵ֑לּוּ עַד־עֲקָרָה֙ יָלְדָ֣ה שִׁבְעָ֔ה וְרַבַּ֥ת בָּנִ֖ים אֻמְלָֽלָה׃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יְהוָ֖ה מֵמִ֣ית וּמְחַיֶּ֑ה מוֹרִ֥יד שְׁא֖וֹל וַיָּֽעַל׃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יְהוָ֖ה מוֹרִ֣ישׁ וּמַעֲשִׁ֑יר מַשְׁפִּ֖יל אַף־מְרוֹמֵֽם׃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מֵקִ֨ים מֵעָפָ֜ר דָּ֗ל מֵֽאַשְׁפֹּת֙ יָרִ֣ים אֶבְי֔וֹן לְהוֹשִׁיב֙ עִם־נְדִיבִ֔ים וְכִסֵּ֥א כָב֖וֹד יַנְחִלֵ֑ם כִּ֤י לַֽיהוָה֙ מְצֻ֣קֵי אֶ֔רֶץ וַיָּ֥שֶׁת עֲלֵיהֶ֖ם תֵּבֵֽל׃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רַגְלֵ֤י חסידו יִשְׁמֹ֔ר וּרְשָׁעִ֖ים בַּחֹ֣שֶׁךְ יִדָּ֑מּוּ כִּֽי־לֹ֥א בְכֹ֖חַ יִגְבַּר־אִֽישׁ׃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יְהוָ֞ה יֵחַ֣תּוּ מריבו עלו בַּשָּׁמַ֣יִם יַרְעֵ֔ם יְהוָ֖ה יָדִ֣ין אַפְסֵי־אָ֑רֶץ וְיִתֶּן־עֹ֣ז לְמַלְכּ֔וֹ וְיָרֵ֖ם קֶ֥רֶן מְשִׁיחֽוֹ׃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וַיֵּ֧לֶךְ אֶלְקָנָ֛ה הָרָמָ֖תָה עַל־בֵּית֑וֹ וְהַנַּ֗עַר הָיָ֤ה מְשָׁרֵת֙ אֶת־יְהוָ֔ה אֶת־פְּנֵ֖י עֵלִ֥י הַכֹּהֵֽן׃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וּבְנֵ֥י עֵלִ֖י בְּנֵ֣י בְלִיָּ֑עַל לֹ֥א יָדְע֖וּ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וּמִשְׁפַּ֥ט הַכֹּהֲנִ֖ים אֶת־הָעָ֑ם כָּל־אִ֞ישׁ זֹבֵ֣חַ זֶ֗בַח וּבָ֨א נַ֤עַר הַכֹּהֵן֙ כְּבַשֵּׁ֣ל הַבָּשָׂ֔ר וְהַמַּזְלֵ֛ג שְׁלֹ֥שׁ־הַשִּׁנַּ֖יִם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וְהִכָּ֨ה בַכִּיּ֜וֹר א֣וֹ בַדּ֗וּד א֤וֹ בַקַּלַּ֙חַת֙ א֣וֹ בַפָּר֔וּר כֹּ֚ל אֲשֶׁ֣ר יַעֲלֶ֣ה הַמַּזְלֵ֔ג יִקַּ֥ח הַכֹּהֵ֖ן בּ֑וֹ כָּ֚כָה יַעֲשׂ֣וּ לְכָל־יִשְׂרָאֵ֔ל הַבָּאִ֥ים שָׁ֖ם בְּשִׁלֹֽה׃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גַּם֮ בְּטֶרֶם֮ יַקְטִר֣וּן אֶת־הַחֵלֶב֒ וּבָ֣א ׀ נַ֣עַר הַכֹּהֵ֗ן וְאָמַר֙ לָאִ֣ישׁ הַזֹּבֵ֔חַ תְּנָ֣ה בָשָׂ֔ר לִצְל֖וֹת לַכֹּהֵ֑ן וְלֹֽא־יִקַּ֧ח מִמְּךָ֛ בָּשָׂ֥ר מְבֻשָּׁ֖ל כִּ֥י אִם־חָֽי׃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וַיֹּ֨אמֶר אֵלָ֜יו הָאִ֗ישׁ קַטֵּ֨ר יַקְטִיר֤וּן כַּיּוֹם֙ הַחֵ֔לֶב וְקַ֨ח־לְךָ֔ כַּאֲשֶׁ֥ר תְּאַוֶּ֖ה נַפְשֶׁ֑ךָ וְאָמַ֥ר ׀ לו כִּ֚י עַתָּ֣ה תִתֵּ֔ן וְאִם־לֹ֖א לָקַ֥חְתִּי בְחָזְקָֽה׃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וַתְּהִ֨י חַטַּ֧את הַנְּעָרִ֛ים גְּדוֹלָ֥ה מְאֹ֖ד אֶת־פְּנֵ֣י יְהוָ֑ה כִּ֤י נִֽאֲצוּ֙ הָֽאֲנָשִׁ֔ים אֵ֖ת מִנְחַ֥ת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וּשְׁמוּאֵ֕ל מְשָׁרֵ֖ת אֶת־פְּנֵ֣י יְהוָ֑ה נַ֕עַר חָג֖וּר אֵפ֥וֹד 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וּמְעִ֤יל קָטֹן֙ תַּעֲשֶׂה־לּ֣וֹ אִמּ֔וֹ וְהַעַלְתָ֥ה ל֖וֹ מִיָּמִ֣ים ׀ יָמִ֑ימָה בַּֽעֲלוֹתָהּ֙ אֶת־אִישָׁ֔הּ לִזְבֹּ֖חַ אֶת־זֶ֥בַח 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וּבֵרַ֨ךְ עֵלִ֜י אֶת־אֶלְקָנָ֣ה וְאֶת־אִשְׁתּ֗וֹ וְאָמַר֙ יָשֵׂם֩ יְהוָ֨ה לְךָ֥ זֶ֙רַע֙ מִן־הָאִשָּׁ֣ה הַזֹּ֔את תַּ֚חַת הַשְּׁאֵלָ֔ה אֲשֶׁ֥ר שָׁאַ֖ל לַֽיהוָ֑ה וְהָלְכ֖וּ לִמְקֹמֽוֹ׃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כִּֽי־פָקַ֤ד יְהוָה֙ אֶת־חַנָּ֔ה וַתַּ֛הַר וַתֵּ֥לֶד שְׁלֹשָֽׁה־בָנִ֖ים וּשְׁתֵּ֣י בָנ֑וֹת וַיִּגְדַּ֛ל הַנַּ֥עַר שְׁמוּאֵ֖ל עִם־יְהוָֽה׃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וְעֵלִ֖י זָקֵ֣ן מְאֹ֑ד וְשָׁמַ֗ע אֵת֩ כָּל־אֲשֶׁ֨ר יַעֲשׂ֤וּן בָּנָיו֙ לְכָל־יִשְׂרָאֵ֔ל וְאֵ֤ת אֲשֶֽׁר־יִשְׁכְּבוּן֙ אֶת־הַנָּשִׁ֔ים הַצֹּ֣בְא֔וֹת פֶּ֖תַח אֹ֥הֶל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לָהֶ֔ם לָ֥מָּה תַעֲשׂ֖וּן כַּדְּבָרִ֣ים הָאֵ֑לֶּה אֲשֶׁ֨ר אָנֹכִ֤י שֹׁמֵ֙עַ֙ אֶת־דִּבְרֵיכֶ֣ם רָעִ֔ים מֵאֵ֖ת כָּל־הָעָ֥ם 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אַ֖ל בָּנָ֑י כִּ֠י לֽוֹא־טוֹבָ֤ה הַשְּׁמֻעָה֙ אֲשֶׁ֣ר אָנֹכִ֣י שֹׁמֵ֔עַ מַעֲבִרִ֖ים עַם־יְהוָֽה׃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אִם־יֶחֱטָ֨א אִ֤ישׁ לְאִישׁ֙ וּפִֽלְל֣וֹ אֱלֹהִ֔ים וְאִ֤ם לַֽיהוָה֙ יֶֽחֱטָא־אִ֔ישׁ מִ֖י יִתְפַּלֶּל־ל֑וֹ וְלֹ֤א יִשְׁמְעוּ֙ לְק֣וֹל אֲבִיהֶ֔ם כִּֽי־חָפֵ֥ץ יְהוָ֖ה לַהֲמִיתָֽם׃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וְהַנַּ֣עַר שְׁמוּאֵ֔ל הֹלֵ֥ךְ וְגָדֵ֖ל וָט֑וֹב גַּ֚ם עִם־יְהוָ֔ה וְגַ֖ם עִם־אֲנָשִֽׁים׃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וַיָּבֹ֥א אִישׁ־אֱלֹהִ֖ים אֶל־עֵלִ֑י וַיֹּ֣אמֶר אֵלָ֗יו כֹּ֚ה אָמַ֣ר יְהוָ֔ה הֲנִגְלֹ֤ה נִגְלֵ֙יתִי֙ אֶל־בֵּ֣ית אָבִ֔יךָ בִּֽהְיוֹתָ֥ם בְּמִצְרַ֖יִם לְבֵ֥ית פַּרְעֹֽה׃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וּבָחֹ֣ר אֹ֠תוֹ מִכָּל־שִׁבְטֵ֨י יִשְׂרָאֵ֥ל לִי֙ לְכֹהֵ֔ן לַעֲל֣וֹת עַֽל־מִזְבְּחִ֗י לְהַקְטִ֥יר קְטֹ֛רֶת לָשֵׂ֥את אֵפ֖וֹד לְפָנָ֑י וָֽאֶתְּנָה֙ לְבֵ֣ית אָבִ֔יךָ אֶת־כָּל־אִשֵּׁ֖י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לָ֣מָּה תִבְעֲט֗וּ בְּזִבְחִי֙ וּבְמִנְחָתִ֔י אֲשֶׁ֥ר צִוִּ֖יתִי מָע֑וֹן וַתְּכַבֵּ֤ד אֶת־בָּנֶ֙יךָ֙ מִמֶּ֔נִּי לְהַבְרִֽיאֲכֶ֗ם מֵרֵאשִׁ֛ית כָּל־מִנְחַ֥ת יִשְׂרָאֵ֖ל לְעַמִּֽי׃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לָכֵ֗ן נְאֻם־יְהוָה֮ אֱלֹהֵ֣י יִשְׂרָאֵל֒ אָמ֣וֹר אָמַ֔רְתִּי בֵּֽיתְךָ֙ וּבֵ֣ית אָבִ֔יךָ יִתְהַלְּכ֥וּ לְפָנַ֖י עַד־עוֹלָ֑ם וְעַתָּ֤ה נְאֻם־יְהוָה֙ חָלִ֣ילָה לִּ֔י כִּֽי־מְכַבְּדַ֥י אֲכַבֵּ֖ד וּבֹזַ֥י יֵקָֽלּוּ׃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הִנֵּה֙ יָמִ֣ים בָּאִ֔ים וְגָֽדַעְתִּי֙ אֶת־זְרֹ֣עֲךָ֔ וְאֶת־זְרֹ֖עַ בֵּ֣ית אָבִ֑יךָ מִֽהְי֥וֹת זָקֵ֖ן בְּבֵיתֶֽךָ׃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וְהִבַּטְתָּ֙ צַ֣ר מָע֔וֹן בְּכֹ֥ל אֲשֶׁר־יֵיטִ֖יב אֶת־יִשְׂרָאֵ֑ל וְלֹֽא־יִהְיֶ֥ה זָקֵ֛ן בְּבֵיתְךָ֖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וְאִ֗ישׁ לֹֽא־אַכְרִ֤ית לְךָ֙ מֵעִ֣ם מִזְבְּחִ֔י לְכַלּ֥וֹת אֶת־עֵינֶ֖יךָ וְלַאֲדִ֣יב אֶת־נַפְשֶׁ֑ךָ וְכָל־מַרְבִּ֥ית בֵּיתְךָ֖ יָמ֥וּתוּ אֲנָשִֽׁים׃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וְזֶה־לְּךָ֣ הָא֗וֹת אֲשֶׁ֤ר יָבֹא֙ אֶל־שְׁנֵ֣י בָנֶ֔יךָ אֶל־חָפְנִ֖י וּפִֽינְחָ֑ס בְּי֥וֹם אֶחָ֖ד יָמ֥וּתוּ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וַהֲקִימֹתִ֥י לִי֙ כֹּהֵ֣ן נֶאֱמָ֔ן כַּאֲשֶׁ֛ר בִּלְבָבִ֥י וּבְנַפְשִׁ֖י יַעֲשֶׂ֑ה וּבָנִ֤יתִי לוֹ֙ בַּ֣יִת נֶאֱמָ֔ן וְהִתְהַלֵּ֥ךְ לִפְנֵֽי־מְשִׁיחִ֖י כָּל־הַיָּמִֽים׃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וְהָיָ֗ה כָּל־הַנּוֹתָר֙ בְּבֵ֣יתְךָ֔ יָבוֹא֙ לְהִשְׁתַּחֲוֺ֣ת ל֔וֹ לַאֲג֥וֹרַת כֶּ֖סֶף וְכִכַּר־לָ֑חֶם וְאָמַ֗ר סְפָחֵ֥נִי נָ֛א אֶל־אַחַ֥ת הַכְּהֻנּ֖וֹת לֶאֱכֹ֥ל פַּת־לָֽחֶם׃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וְהַנַּ֧עַר שְׁמוּאֵ֛ל מְשָׁרֵ֥ת אֶת־יְהוָ֖ה לִפְנֵ֣י עֵלִ֑י וּדְבַר־יְהוָ֗ה הָיָ֤ה יָקָר֙ בַּיָּמִ֣ים הָהֵ֔ם אֵ֥ין חָז֖וֹן נִפְרָֽץ׃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וַֽיְהִי֙ בַּיּ֣וֹם הַה֔וּא וְעֵלִ֖י שֹׁכֵ֣ב בִּמְקֹמ֑וֹ ועינו הֵחֵ֣לּוּ כֵה֔וֹת לֹ֥א יוּכַ֖ל לִרְאֽוֹת׃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וְנֵ֤ר אֱלֹהִים֙ טֶ֣רֶם יִכְבֶּ֔ה וּשְׁמוּאֵ֖ל שֹׁכֵ֑ב בְּהֵיכַ֣ל יְהוָ֔ה אֲשֶׁר־שָׁ֖ם אֲר֥וֹן אֱלֹהִֽים׃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וַיִּקְרָ֧א יְהוָ֛ה אֶל־שְׁמוּאֵ֖ל וַיֹּ֥אמֶר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וַיָּ֣רָץ אֶל־עֵלִ֗י וַיֹּ֤אמֶר הִנְנִי֙ כִּֽי־קָרָ֣אתָ לִּ֔י וַיֹּ֥אמֶר לֹֽא־קָרָ֖אתִי שׁ֣וּב שְׁכָ֑ב וַיֵּ֖לֶךְ וַיִּשְׁכָּֽב׃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וַיֹּ֣סֶף יְהוָ֗ה קְרֹ֣א עוֹד֮ שְׁמוּאֵל֒ וַיָּ֤קָם שְׁמוּאֵל֙ וַיֵּ֣לֶךְ אֶל־עֵלִ֔י וַיֹּ֣אמֶר הִנְנִ֔י כִּ֥י קָרָ֖אתָ לִ֑י וַיֹּ֛אמֶר לֹֽא־קָרָ֥אתִי בְנִ֖י שׁ֥וּב שְׁכָֽב׃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וּשְׁמוּאֵ֕ל טֶ֖רֶם יָדַ֣ע אֶת־יְהוָ֑ה וְטֶ֛רֶם יִגָּלֶ֥ה אֵלָ֖יו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וַיֹּ֨סֶף יְהוָ֥ה קְרֹא־שְׁמוּאֵל֮ בַּשְּׁלִשִׁית֒ וַיָּ֙קָם֙ וַיֵּ֣לֶךְ אֶל־עֵלִ֔י וַיֹּ֣אמֶר הִנְנִ֔י כִּ֥י קָרָ֖אתָ לִ֑י וַיָּ֣בֶן עֵלִ֔י כִּ֥י יְהוָ֖ה קֹרֵ֥א לַנָּֽעַר׃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עֵלִ֣י לִשְׁמוּאֵל֮ לֵ֣ךְ שְׁכָב֒ וְהָיָה֙ אִם־יִקְרָ֣א אֵלֶ֔יךָ וְאָֽמַרְתָּ֙ דַּבֵּ֣ר יְהוָ֔ה כִּ֥י שֹׁמֵ֖עַ עַבְדֶּ֑ךָ וַיֵּ֣לֶךְ שְׁמוּאֵ֔ל וַיִּשְׁכַּ֖ב בִּמְקוֹמֽוֹ׃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וַיָּבֹ֤א יְהוָה֙ וַיִּתְיַצַּ֔ב וַיִּקְרָ֥א כְפַֽעַם־בְּפַ֖עַם שְׁמוּאֵ֣ל ׀ שְׁמוּאֵ֑ל וַיֹּ֤אמֶר שְׁמוּאֵל֙ דַּבֵּ֔ר כִּ֥י שֹׁמֵ֖עַ עַבְדֶּֽךָ׃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יְהוָה֙ אֶל־שְׁמוּאֵ֔ל הִנֵּ֧ה אָנֹכִ֛י עֹשֶׂ֥ה דָבָ֖ר בְּיִשְׂרָאֵ֑ל אֲשֶׁר֙ כָּל־שֹׁ֣מְע֔וֹ תְּצִלֶּ֖ינָה שְׁתֵּ֥י אָזְנָֽיו׃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בַּיּ֤וֹם הַהוּא֙ אָקִ֣ים אֶל־עֵלִ֔י אֵ֛ת כָּל־אֲשֶׁ֥ר דִּבַּ֖רְתִּי אֶל־בֵּית֑וֹ הָחֵ֖ל וְכַלֵּֽה׃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וְהִגַּ֣דְתִּי ל֔וֹ כִּֽי־שֹׁפֵ֥ט אֲנִ֛י אֶת־בֵּית֖וֹ עַד־עוֹלָ֑ם בַּעֲוֺ֣ן אֲשֶׁר־יָדַ֗ע כִּֽי־מְקַֽלְלִ֤ים לָהֶם֙ בָּנָ֔יו וְלֹ֥א כִהָ֖ה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וְלָכֵ֥ן נִשְׁבַּ֖עְתִּי לְבֵ֣ית עֵלִ֑י אִֽם־יִתְכַּפֵּ֞ר עֲוֺ֧ן בֵּית־עֵלִ֛י בְּזֶ֥בַח וּבְמִנְחָ֖ה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וַיִּשְׁכַּ֤ב שְׁמוּאֵל֙ עַד־הַבֹּ֔קֶר וַיִּפְתַּ֖ח אֶת־דַּלְת֣וֹת בֵּית־יְהוָ֑ה וּשְׁמוּאֵ֣ל יָרֵ֔א מֵהַגִּ֥יד אֶת־הַמַּרְאָ֖ה אֶל־עֵלִֽי׃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וַיִּקְרָ֤א עֵלִי֙ אֶת־שְׁמוּאֵ֔ל וַיֹּ֖אמֶר שְׁמוּאֵ֣ל בְּנִ֑י וַיֹּ֖אמֶר הִנֵּֽנִי׃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וַיֹּ֗אמֶר מָ֤ה הַדָּבָר֙ אֲשֶׁ֣ר דִּבֶּ֣ר אֵלֶ֔יךָ אַל־נָ֥א תְכַחֵ֖ד מִמֶּ֑נִּי כֹּ֣ה יַעֲשֶׂה־לְּךָ֤ אֱלֹהִים֙ וְכֹ֣ה יוֹסִ֔יף אִם־תְּכַחֵ֤ד מִמֶּ֙נִּי֙ דָּבָ֔ר מִכָּל־הַדָּבָ֖ר אֲשֶׁר־דִּבֶּ֥ר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וַיַּגֶּד־ל֤וֹ שְׁמוּאֵל֙ אֶת־כָּל־הַדְּבָרִ֔ים וְלֹ֥א כִחֵ֖ד מִמֶּ֑נּוּ וַיֹּאמַ֕ר יְהוָ֣ה ה֔וּא הַטּ֥וֹב בְּעֵינָ֖ו יַעֲשֶֽׂה׃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וַיִּגְדַּ֖ל שְׁמוּאֵ֑ל וַֽיהוָה֙ הָיָ֣ה עִמּ֔וֹ וְלֹֽא־הִפִּ֥יל מִכָּל־דְּבָרָ֖יו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וַיֵּ֙דַע֙ כָּל־יִשְׂרָאֵ֔ל מִדָּ֖ן וְעַד־בְּאֵ֣ר שָׁ֑בַע כִּ֚י נֶאֱמָ֣ן שְׁמוּאֵ֔ל לְנָבִ֖יא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וַיֹּ֥סֶף יְהוָ֖ה לְהֵרָאֹ֣ה בְשִׁלֹ֑ה כִּֽי־נִגְלָ֨ה יְהוָ֧ה אֶל־שְׁמוּאֵ֛ל בְּשִׁל֖וֹ בִּדְבַ֥ר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דְבַר־שְׁמוּאֵ֖ל לְכָל־יִשְׂרָאֵ֑ל וַיֵּצֵ֣א יִשְׂרָאֵל֩ לִקְרַ֨את פְּלִשְׁתִּ֜ים לַמִּלְחָמָ֗ה וַֽיַּחֲנוּ֙ עַל־הָאֶ֣בֶן הָעֵ֔זֶר וּפְלִשְׁתִּ֖ים חָנ֥וּ בַאֲפֵֽק׃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וַיַּעַרְכ֨וּ פְלִשְׁתִּ֜ים לִקְרַ֣את יִשְׂרָאֵ֗ל וַתִּטֹּשׁ֙ הַמִּלְחָמָ֔ה וַיִּנָּ֥גֶף יִשְׂרָאֵ֖ל לִפְנֵ֣י פְלִשְׁתִּ֑ים וַיַּכּ֤וּ בַמַּֽעֲרָכָה֙ בַּשָּׂדֶ֔ה כְּאַרְבַּ֥עַת אֲלָפִ֖ים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וַיָּבֹ֣א הָעָם֮ אֶל־הַֽמַּחֲנֶה֒ וַיֹּֽאמְרוּ֙ זִקְנֵ֣י יִשְׂרָאֵ֔ל לָ֣מָּה נְגָפָ֧נוּ יְהוָ֛ה הַיּ֖וֹם לִפְנֵ֣י פְלִשְׁתִּ֑ים נִקְחָ֧ה אֵלֵ֣ינוּ מִשִּׁלֹ֗ה אֶת־אֲרוֹן֙ בְּרִ֣ית יְהוָ֔ה וְיָבֹ֣א בְקִרְבֵּ֔נוּ וְיֹשִׁעֵ֖נוּ מִכַּ֥ף אֹיְבֵֽינוּ׃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וַיִּשְׁלַ֤ח הָעָם֙ שִׁלֹ֔ה וַיִּשְׂא֣וּ מִשָּׁ֗ם אֵ֣ת אֲר֧וֹן בְּרִית־יְהוָ֛ה צְבָא֖וֹת יֹשֵׁ֣ב הַכְּרֻבִ֑ים וְשָׁ֞ם שְׁנֵ֣י בְנֵֽי־עֵלִ֗י עִם־אֲרוֹן֙ בְּרִ֣ית הָאֱלֹהִ֔ים חָפְנִ֖י וּפִֽינְחָֽס׃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וַיְהִ֗י כְּב֨וֹא אֲר֤וֹן בְּרִית־יְהוָה֙ אֶל־הַֽמַּחֲנֶ֔ה וַיָּרִ֥עוּ כָל־יִשְׂרָאֵ֖ל תְּרוּעָ֣ה גְדוֹלָ֑ה וַתֵּהֹ֖ם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וַיִּשְׁמְע֤וּ פְלִשְׁתִּים֙ אֶת־ק֣וֹל הַתְּרוּעָ֔ה וַיֹּ֣אמְר֔וּ מֶ֠ה ק֣וֹל הַתְּרוּעָ֧ה הַגְּדוֹלָ֛ה הַזֹּ֖את בְּמַחֲנֵ֣ה הָעִבְרִ֑ים וַיֵּ֣דְע֔וּ כִּ֚י אֲר֣וֹן יְהוָ֔ה בָּ֖א אֶל־הַֽמַּחֲנֶֽה׃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וַיִּֽרְאוּ֙ הַפְּלִשְׁתִּ֔ים כִּ֣י אָמְר֔וּ בָּ֥א אֱלֹהִ֖ים אֶל־הַֽמַּחֲנֶ֑ה וַיֹּאמְרוּ֙ א֣וֹי לָ֔נוּ כִּ֣י לֹ֥א הָיְתָ֛ה כָּזֹ֖את אֶתְמ֥וֹל שִׁלְשֹֽׁם׃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א֣וֹי לָ֔נוּ מִ֣י יַצִּילֵ֔נוּ מִיַּ֛ד הָאֱלֹהִ֥ים הָאַדִּירִ֖ים הָאֵ֑לֶּה אֵ֧לֶּה הֵ֣ם הָאֱלֹהִ֗ים הַמַּכִּ֧ים אֶת־מִצְרַ֛יִם בְּכָל־מַכָּ֖ה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הִֽתְחַזְּק֞וּ וִֽהְי֤וּ לַֽאֲנָשִׁים֙ פְּלִשְׁתִּ֔ים פֶּ֚ן תַּעַבְד֣וּ לָעִבְרִ֔ים כַּאֲשֶׁ֥ר עָבְד֖וּ לָכֶ֑ם וִהְיִיתֶ֥ם לַאֲנָשִׁ֖ים וְנִלְחַמְתֶּֽם׃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וַיִּלָּחֲמ֣וּ פְלִשְׁתִּ֗ים וַיִּנָּ֤גֶף יִשְׂרָאֵל֙ וַיָּנֻ֙סוּ֙ אִ֣ישׁ לְאֹהָלָ֔יו וַתְּהִ֥י הַמַּכָּ֖ה גְּדוֹלָ֣ה מְאֹ֑ד וַיִּפֹּל֙ מִיִּשְׂרָאֵ֔ל שְׁלֹשִׁ֥ים אֶ֖לֶף רַגְלִֽי׃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וַאֲר֥וֹן אֱלֹהִ֖ים נִלְקָ֑ח וּשְׁנֵ֤י בְנֵֽי־עֵלִי֙ מֵ֔תוּ חָפְנִ֖י וּפִֽינְחָֽס׃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וַיָּ֤רָץ אִישׁ־בִּנְיָמִן֙ מֵהַמַּ֣עֲרָכָ֔ה וַיָּבֹ֥א שִׁלֹ֖ה בַּיּ֣וֹם הַה֑וּא וּמַדָּ֣יו קְרֻעִ֔ים וַאֲדָמָ֖ה עַל־רֹאשֽׁוֹ׃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וַיָּב֗וֹא וְהִנֵּ֣ה עֵ֠לִי יֹשֵׁ֨ב עַֽל־הַכִּסֵּ֜א יך דֶּ֙רֶךְ֙ מְצַפֶּ֔ה כִּֽי־הָיָ֤ה לִבּוֹ֙ חָרֵ֔ד עַ֖ל אֲר֣וֹן הָאֱלֹהִ֑ים וְהָאִ֗ישׁ בָּ֚א לְהַגִּ֣יד בָּעִ֔יר וַתִּזְעַ֖ק כָּל־הָעִֽיר׃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וַיִּשְׁמַ֤ע עֵלִי֙ אֶת־ק֣וֹל הַצְּעָקָ֔ה וַיֹּ֕אמֶר מֶ֛ה ק֥וֹל הֶהָמ֖וֹן הַזֶּ֑ה וְהָאִ֣ישׁ מִהַ֔ר וַיָּבֹ֖א וַיַּגֵּ֥ד לְעֵלִֽי׃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וְעֵלִ֕י בֶּן־תִּשְׁעִ֥ים וּשְׁמֹנֶ֖ה שָׁנָ֑ה וְעֵינָ֣יו קָ֔מָה וְלֹ֥א יָכ֖וֹל לִרְאֽוֹת׃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וַיֹּ֨אמֶר הָאִ֜ישׁ אֶל־עֵלִ֗י אָֽנֹכִי֙ הַבָּ֣א מִן־הַמַּעֲרָכָ֔ה וַאֲנִ֕י מִן־הַמַּעֲרָכָ֖ה נַ֣סְתִּי הַיּ֑וֹם וַיֹּ֛אמֶר מֶֽה־הָיָ֥ה הַדָּבָ֖ר בְּנִֽי׃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וַיַּ֨עַן הַֽמְבַשֵּׂ֜ר וַיֹּ֗אמֶר נָ֤ס יִשְׂרָאֵל֙ לִפְנֵ֣י פְלִשְׁתִּ֔ים וְגַ֛ם מַגֵּפָ֥ה גְדוֹלָ֖ה הָיְתָ֣ה בָעָ֑ם וְגַם־שְׁנֵ֨י בָנֶ֜יךָ מֵ֗תוּ חָפְנִי֙ וּפִ֣ינְחָ֔ס וַאֲר֥וֹן הָאֱלֹהִ֖ים נִלְקָֽחָה׃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וַיְהִ֞י כְּהַזְכִּיר֣וֹ ׀ אֶת־אֲר֣וֹן הָאֱלֹהִ֗ים וַיִּפֹּ֣ל מֵֽעַל־הַ֠כִּסֵּא אֲחֹ֨רַנִּ֜ית בְּעַ֣ד ׀ יַ֣ד הַשַּׁ֗עַר וַתִּשָּׁבֵ֤ר מַפְרַקְתּוֹ֙ וַיָּמֹ֔ת כִּֽי־זָקֵ֥ן הָאִ֖ישׁ וְכָבֵ֑ד וְה֛וּא שָׁפַ֥ט אֶת־יִשְׂרָאֵ֖ל אַרְבָּעִ֥ים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וְכַלָּת֣וֹ אֵֽשֶׁת־פִּינְחָס֮ הָרָ֣ה לָלַת֒ וַתִּשְׁמַ֣ע אֶת־הַשְּׁמֻעָ֔ה אֶל־הִלָּקַח֙ אֲר֣וֹן הָאֱלֹהִ֔ים וּמֵ֥ת חָמִ֖יהָ וְאִישָׁ֑הּ וַתִּכְרַ֣ע וַתֵּ֔לֶד כִּֽי־נֶהֶפְכ֥וּ עָלֶ֖יהָ צִרֶֽיהָ׃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וּכְעֵ֣ת מוּתָ֗הּ וַתְּדַבֵּ֙רְנָה֙ הַנִּצָּב֣וֹת עָלֶ֔יהָ אַל־תִּֽירְאִ֖י כִּ֣י בֵ֣ן יָלָ֑דְתְּ וְלֹ֥א עָנְתָ֖ה וְלֹא־שָׁ֥תָה לִבָּֽהּ׃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וַתִּקְרָ֣א לַנַּ֗עַר אִֽי־כָבוֹד֙ לֵאמֹ֔ר גָּלָ֥ה כָב֖וֹד מִיִּשְׂרָאֵ֑ל אֶל־הִלָּקַח֙ אֲר֣וֹן הָאֱלֹהִ֔ים וְאֶל־חָמִ֖יהָ וְאִישָֽׁהּ׃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וַתֹּ֕אמֶר גָּלָ֥ה כָב֖וֹד מִיִּשְׂרָאֵ֑ל כִּ֥י נִלְקַ֖ח אֲר֥וֹן הָאֱלֹהִֽים׃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וּפְלִשְׁתִּים֙ לָֽקְח֔וּ אֵ֖ת אֲר֣וֹן הָאֱלֹהִ֑ים וַיְבִאֻ֛הוּ מֵאֶ֥בֶן הָעֵ֖זֶר אַשְׁדּֽוֹדָה׃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וַיִּקְח֤וּ פְלִשְׁתִּים֙ אֶת־אֲר֣וֹן הָאֱלֹהִ֔ים וַיָּבִ֥יאוּ אֹת֖וֹ בֵּ֣ית דָּג֑וֹן וַיַּצִּ֥יגוּ אֹת֖וֹ אֵ֥צֶל דָּגֽוֹן׃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וַיַּשְׁכִּ֤מוּ אַשְׁדּוֹדִים֙ מִֽמָּחֳרָ֔ת וְהִנֵּ֣ה דָג֗וֹן נֹפֵ֤ל לְפָנָיו֙ אַ֔רְצָה לִפְנֵ֖י אֲר֣וֹן יְהוָ֑ה וַיִּקְחוּ֙ אֶת־דָּג֔וֹן וַיָּשִׁ֥בוּ אֹת֖וֹ לִמְקוֹמֽוֹ׃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וַיַּשְׁכִּ֣מוּ בַבֹּקֶר֮ מִֽמָּחֳרָת֒ וְהִנֵּ֣ה דָג֗וֹן נֹפֵ֤ל לְפָנָיו֙ אַ֔רְצָה לִפְנֵ֖י אֲר֣וֹן יְהוָ֑ה וְרֹ֨אשׁ דָּג֜וֹן וּשְׁתֵּ֣י ׀ כַּפּ֣וֹת יָדָ֗יו כְּרֻתוֹת֙ אֶל־הַמִּפְתָּ֔ן רַ֥ק דָּג֖וֹן נִשְׁאַ֥ר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עַל־כֵּ֡ן לֹֽא־יִדְרְכוּ֩ כֹהֲנֵ֨י דָג֜וֹן וְכָֽל־הַבָּאִ֧ים בֵּית־דָּג֛וֹן עַל־מִפְתַּ֥ן דָּג֖וֹן בְּאַשְׁדּ֑וֹד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וַתִּכְבַּ֧ד יַד־יְהוָ֛ה אֶל־הָאַשְׁדּוֹדִ֖ים וַיְשִׁמֵּ֑ם וַיַּ֤ךְ אֹתָם֙ בעפלים אֶת־אַשְׁדּ֖וֹד וְאֶת־גְּבוּלֶֽיהָ׃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וַיִּרְא֥וּ אַנְשֵֽׁי־אַשְׁדּ֖וֹד כִּֽי־כֵ֑ן וְאָמְר֗וּ לֹֽא־יֵשֵׁ֞ב אֲר֨וֹן אֱלֹהֵ֤י יִשְׂרָאֵל֙ עִמָּ֔נוּ כִּֽי־קָשְׁתָ֤ה יָדוֹ֙ עָלֵ֔ינוּ וְעַ֖ל דָּג֥וֹן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וַיִּשְׁלְח֡וּ וַיַּאַסְפוּ֩ אֶת־כָּל־סַרְנֵ֨י פְלִשְׁתִּ֜ים אֲלֵיהֶ֗ם וַיֹּֽאמְרוּ֙ מַֽה־נַּעֲשֶׂ֗ה לַֽאֲרוֹן֙ אֱלֹהֵ֣י יִשְׂרָאֵ֔ל וַיֹּ֣אמְר֔וּ גַּ֣ת יִסֹּ֔ב אֲר֖וֹן אֱלֹהֵ֣י יִשְׂרָאֵ֑ל וַיַּסֵּ֕בּוּ אֶת־אֲר֖וֹן אֱלֹהֵ֥י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וַיְהִ֞י אַחֲרֵ֣י ׀ הֵסַ֣בּוּ אֹת֗וֹ וַתְּהִ֨י יַד־יְהוָ֤ה ׀ בָּעִיר֙ מְהוּמָה֙ גְּדוֹלָ֣ה מְאֹ֔ד וַיַּךְ֙ אֶת־אַנְשֵׁ֣י הָעִ֔יר מִקָּטֹ֖ן וְעַד־גָּד֑וֹל וַיִּשָּׂתְר֥וּ לָהֶ֖ם עפלים׃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וַֽיְשַׁלְּח֛וּ אֶת־אֲר֥וֹן הָאֱלֹהִ֖ים עֶקְר֑וֹן וַיְהִ֗י כְּב֨וֹא אֲר֤וֹן הָאֱלֹהִים֙ עֶקְר֔וֹן וַיִּזְעֲק֨וּ הָֽעֶקְרֹנִ֜ים לֵאמֹ֗ר הֵסַ֤בּוּ אֵלַי֙ אֶת־אֲרוֹן֙ אֱלֹהֵ֣י יִשְׂרָאֵ֔ל לַהֲמִיתֵ֖נִי וְאֶת־עַמִּֽי׃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וַיִּשְׁלְח֨וּ וַיַּאַסְפ֜וּ אֶת־כָּל־סַרְנֵ֣י פְלִשְׁתִּ֗ים וַיֹּֽאמְרוּ֙ שַׁלְּח֞וּ אֶת־אֲר֨וֹן אֱלֹהֵ֤י יִשְׂרָאֵל֙ וְיָשֹׁ֣ב לִמְקֹמ֔וֹ וְלֹֽא־יָמִ֥ית אֹתִ֖י וְאֶת־עַמִּ֑י כִּֽי־הָיְתָ֤ה מְהֽוּמַת־מָ֙וֶת֙ בְּכָל־הָעִ֔יר כָּבְדָ֥ה מְאֹ֛ד יַ֥ד הָאֱלֹהִ֖ים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וְהָֽאֲנָשִׁים֙ אֲשֶׁ֣ר לֹא־מֵ֔תוּ הֻכּ֖וּ בעפלים וַתַּ֛עַל שַֽׁוְעַ֥ת הָעִ֖יר הַשָּׁמָֽיִם׃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וַיְהִ֧י אֲרוֹן־יְהוָ֛ה בִּשְׂדֵ֥ה פְלִשְׁתִּ֖ים שִׁבְעָ֥ה חֳדָשִֽׁים׃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וַיִּקְרְא֣וּ פְלִשְׁתִּ֗ים לַכֹּהֲנִ֤ים וְלַקֹּֽסְמִים֙ לֵאמֹ֔ר מַֽה־נַּעֲשֶׂ֖ה לַאֲר֣וֹן יְהוָ֑ה הוֹדִעֻ֕נוּ בַּמֶּ֖ה נְשַׁלְּחֶ֥נּוּ לִמְקוֹמֽוֹ׃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וַיֹּאמְר֗וּ אִֽם־מְשַׁלְּחִ֞ים אֶת־אֲר֨וֹן אֱלֹהֵ֤י יִשְׂרָאֵל֙ אַל־תְּשַׁלְּח֤וּ אֹתוֹ֙ רֵיקָ֔ם כִּֽי־הָשֵׁ֥ב תָּשִׁ֛יבוּ ל֖וֹ אָשָׁ֑ם אָ֤ז תֵּרָֽפְאוּ֙ וְנוֹדַ֣ע לָכֶ֔ם לָ֛מָּה לֹא־תָס֥וּר יָד֖וֹ מִכֶּֽם׃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וַיֹּאמְר֗וּ מָ֣ה הָאָשָׁם֮ אֲשֶׁ֣ר נָשִׁ֣יב לוֹ֒ וַיֹּאמְר֗וּ מִסְפַּר֙ סַרְנֵ֣י פְלִשְׁתִּ֔ים חֲמִשָּׁה֙ עפלי זָהָ֔ב וַחֲמִשָּׁ֖ה עַכְבְּרֵ֣י זָהָ֑ב כִּֽי־מַגֵּפָ֥ה אַחַ֛ת לְכֻלָּ֖ם וּלְסַרְנֵיכֶֽם׃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וַעֲשִׂיתֶם֩ צַלְמֵ֨י עפליכם וְצַלְמֵ֣י עַכְבְּרֵיכֶ֗ם הַמַּשְׁחִיתִם֙ אֶת־הָאָ֔רֶץ וּנְתַתֶּ֛ם לֵאלֹהֵ֥י יִשְׂרָאֵ֖ל כָּב֑וֹד אוּלַ֗י יָקֵ֤ל אֶת־יָדוֹ֙ מֵֽעֲלֵיכֶ֔ם וּמֵעַ֥ל אֱלֹהֵיכֶ֖ם וּמֵעַ֥ל אַרְצְכֶֽם׃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וְלָ֤מָּה תְכַבְּדוּ֙ אֶת־לְבַבְכֶ֔ם כַּאֲשֶׁ֧ר כִּבְּד֛וּ מִצְרַ֥יִם וּפַרְעֹ֖ה אֶת־לִבָּ֑ם הֲלוֹא֙ כַּאֲשֶׁ֣ר הִתְעַלֵּ֣ל בָּהֶ֔ם וַֽיְשַׁלְּח֖וּם וַיֵּלֵֽכוּ׃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וְעַתָּ֗ה קְח֨וּ וַעֲשׂ֜וּ עֲגָלָ֤ה חֲדָשָׁה֙ אֶחָ֔ת וּשְׁתֵּ֤י פָרוֹת֙ עָל֔וֹת אֲשֶׁ֛ר לֹא־עָלָ֥ה עֲלֵיהֶ֖ם עֹ֑ל וַאֲסַרְתֶּ֤ם אֶת־הַפָּרוֹת֙ בָּעֲגָלָ֔ה וַהֲשֵׁיבֹתֶ֧ם בְּנֵיהֶ֛ם מֵאַחֲרֵיהֶ֖ם הַבָּֽיְתָה׃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וּלְקַחְתֶּ֞ם אֶת־אֲר֣וֹן יְהוָ֗ה וּנְתַתֶּ֤ם אֹתוֹ֙ אֶל־הָ֣עֲגָלָ֔ה וְאֵ֣ת ׀ כְּלֵ֣י הַזָּהָ֗ב אֲשֶׁ֨ר הֲשֵׁבֹתֶ֥ם לוֹ֙ אָשָׁ֔ם תָּשִׂ֥ימוּ בָאַרְגַּ֖ז מִצִּדּ֑וֹ וְשִׁלַּחְתֶּ֥ם אֹת֖וֹ וְהָלָֽךְ׃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וּרְאִיתֶ֗ם אִם־דֶּ֨רֶךְ גְּבוּל֤וֹ יַֽעֲלֶה֙ בֵּ֣ית שֶׁ֔מֶשׁ ה֚וּא עָ֣שָׂה לָ֔נוּ אֶת־הָרָעָ֥ה הַגְּדוֹלָ֖ה הַזֹּ֑את וְאִם־לֹ֗א וְיָדַ֙עְנוּ֙ כִּ֣י לֹ֤א יָדוֹ֙ נָ֣גְעָה בָּ֔נוּ מִקְרֶ֥ה ה֖וּא הָ֥יָה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וַיַּעֲשׂ֤וּ הָאֲנָשִׁים֙ כֵּ֔ן וַיִּקְח֗וּ שְׁתֵּ֤י פָרוֹת֙ עָל֔וֹת וַיַּאַסְר֖וּם בָּעֲגָלָ֑ה וְאֶת־בְּנֵיהֶ֖ם כָּל֥וּ בַבָּֽיִת׃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וַיָּשִׂ֛מוּ אֶת־אֲר֥וֹן יְהוָ֖ה אֶל־הָעֲגָלָ֑ה וְאֵ֣ת הָאַרְגַּ֗ז וְאֵת֙ עַכְבְּרֵ֣י הַזָּהָ֔ב וְאֵ֖ת צַלְמֵ֥י טְחֹרֵיהֶֽם׃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וַיִשַּׁ֨רְנָה הַפָּר֜וֹת בַּדֶּ֗רֶךְ עַל־דֶּ֙רֶךְ֙ בֵּ֣ית שֶׁ֔מֶשׁ בִּמְסִלָּ֣ה אַחַ֗ת הָלְכ֤וּ הָלֹךְ֙ וְגָע֔וֹ וְלֹא־סָ֖רוּ יָמִ֣ין וּשְׂמֹ֑אול וְסַרְנֵ֤י פְלִשְׁתִּים֙ הֹלְכִ֣ים אַחֲרֵיהֶ֔ם עַד־גְּב֖וּל בֵּ֥ית 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וּבֵ֣ית שֶׁ֔מֶשׁ קֹצְרִ֥ים קְצִיר־חִטִּ֖ים בָּעֵ֑מֶק וַיִּשְׂא֣וּ אֶת־עֵינֵיהֶ֗ם וַיִּרְאוּ֙ אֶת־הָ֣אָר֔וֹן וַֽיִּשְׂמְח֖וּ לִרְאֽוֹת׃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וְהָעֲגָלָ֡ה בָּ֠אָה אֶל־שְׂדֵ֨ה יְהוֹשֻׁ֤עַ בֵּֽית־הַשִּׁמְשִׁי֙ וַתַּעֲמֹ֣ד שָׁ֔ם וְשָׁ֖ם אֶ֣בֶן גְּדוֹלָ֑ה וַֽיְבַקְּעוּ֙ אֶת־עֲצֵ֣י הָעֲגָלָ֔ה וְאֶת־הַ֨פָּר֔וֹת הֶעֱל֥וּ עֹלָ֖ה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וְהַלְוִיִּ֞ם הוֹרִ֣ידוּ ׀ אֶת־אֲר֣וֹן יְהוָ֗ה וְאֶת־הָאַרְגַּ֤ז אֲשֶׁר־אִתּוֹ֙ אֲשֶׁר־בּ֣וֹ כְלֵֽי־זָהָ֔ב וַיָּשִׂ֖מוּ אֶל־הָאֶ֣בֶן הַגְּדוֹלָ֑ה וְאַנְשֵׁ֣י בֵֽית־שֶׁ֗מֶשׁ הֶעֱל֨וּ עֹל֜וֹת וַֽיִּזְבְּח֧וּ זְבָחִ֛ים בַּיּ֥וֹם הַה֖וּא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וַחֲמִשָּׁ֥ה סַרְנֵֽי־פְלִשְׁתִּ֖ים רָא֑וּ וַיָּשֻׁ֥בוּ עֶקְר֖וֹן בַּיּ֥וֹם הַהֽוּא׃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וְאֵ֙לֶּה֙ טְחֹרֵ֣י הַזָּהָ֔ב אֲשֶׁ֨ר הֵשִׁ֧יבוּ פְלִשְׁתִּ֛ים אָשָׁ֖ם לַֽיהוָ֑ה לְאַשְׁדּ֨וֹד אֶחָ֜ד לְעַזָּ֤ה אֶחָד֙ לְאַשְׁקְל֣וֹן אֶחָ֔ד לְגַ֥ת אֶחָ֖ד לְעֶקְר֥וֹן אֶחָֽד׃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וְעַכְבְּרֵ֣י הַזָּהָ֗ב מִסְפַּ֞ר כָּל־עָרֵ֤י פְלִשְׁתִּים֙ לַחֲמֵ֣שֶׁת הַסְּרָנִ֔ים מֵעִ֣יר מִבְצָ֔ר וְעַ֖ד כֹּ֣פֶר הַפְּרָזִ֑י וְעַ֣ד ׀ אָבֵ֣ל הַגְּדוֹלָ֗ה אֲשֶׁ֨ר הִנִּ֤יחוּ עָלֶ֙יהָ֙ אֵ֚ת אֲר֣וֹן יְהוָ֔ה עַ֚ד הַיּ֣וֹם הַזֶּ֔ה בִּשְׂדֵ֥ה יְהוֹשֻׁ֖עַ בֵּֽית־הַשִּׁמְשִֽׁי׃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וַיַּ֞ךְ בְּאַנְשֵׁ֣י בֵֽית־שֶׁ֗מֶשׁ כִּ֤י רָאוּ֙ בַּאֲר֣וֹן יְהוָ֔ה וַיַּ֤ךְ בָּעָם֙ שִׁבְעִ֣ים אִ֔ישׁ חֲמִשִּׁ֥ים אֶ֖לֶף אִ֑ישׁ וַיִּֽתְאַבְּל֣וּ הָעָ֔ם כִּֽי־הִכָּ֧ה יְהוָ֛ה בָּעָ֖ם מַכָּ֥ה גְדוֹלָֽה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וַיֹּֽאמְרוּ֙ אַנְשֵׁ֣י בֵֽית־שֶׁ֔מֶשׁ מִ֚י יוּכַ֣ל לַעֲמֹ֔ד לִפְנֵ֨י יְהוָ֧ה הָאֱלֹהִ֛ים הַקָּד֖וֹשׁ הַזֶּ֑ה וְאֶל־מִ֖י יַעֲלֶ֥ה מֵעָלֵֽינוּ׃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וַֽיִּשְׁלְחוּ֙ מַלְאָכִ֔ים אֶל־יוֹשְׁבֵ֥י קִרְיַת־יְעָרִ֖ים לֵאמֹ֑ר הֵשִׁ֤בוּ פְלִשְׁתִּים֙ אֶת־אֲר֣וֹן יְהוָ֔ה רְד֕וּ הַעֲל֥וּ אֹת֖וֹ אֲלֵיכֶֽם׃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וַיָּבֹ֜אוּ אַנְשֵׁ֣י ׀ קִרְיַ֣ת יְעָרִ֗ים וַֽיַּעֲלוּ֙ אֶת־אֲר֣וֹן יְהוָ֔ה וַיָּבִ֣אוּ אֹת֔וֹ אֶל־בֵּ֥ית אֲבִינָדָ֖ב בַּגִּבְעָ֑ה וְאֶת־אֶלְעָזָ֤ר בְּנוֹ֙ קִדְּשׁ֔וּ לִשְׁמֹ֖ר אֶת־אֲר֥וֹן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וַיְהִ֗י מִיּ֞וֹם שֶׁ֤בֶת הָֽאָרוֹן֙ בְּקִרְיַ֣ת יְעָרִ֔ים וַיִּרְבּוּ֙ הַיָּמִ֔ים וַיִּֽהְי֖וּ עֶשְׂרִ֣ים שָׁנָ֑ה וַיִּנָּה֛וּ כָּל־בֵּ֥ית יִשְׂרָאֵ֖ל אַחֲרֵ֥י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שְׁמוּאֵ֗ל אֶל־כָּל־בֵּ֣ית יִשְׂרָאֵל֮ לֵאמֹר֒ אִם־בְּכָל־לְבַבְכֶ֗ם אַתֶּ֤ם שָׁבִים֙ אֶל־יְהוָ֔ה הָסִ֜ירוּ אֶת־אֱלֹהֵ֧י הַנֵּכָ֛ר מִתּוֹכְכֶ֖ם וְהָעַשְׁתָּר֑וֹת וְהָכִ֨ינוּ לְבַבְכֶ֤ם אֶל־יְהוָה֙ וְעִבְדֻ֣הוּ לְבַדּ֔וֹ וְיַצֵּ֥ל אֶתְכֶ֖ם מִיַּ֥ד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וַיָּסִ֙ירוּ֙ בְּנֵ֣י יִשְׂרָאֵ֔ל אֶת־הַבְּעָלִ֖ים וְאֶת־הָעַשְׁתָּרֹ֑ת וַיַּעַבְד֥וּ אֶת־יְהוָ֖ה לְבַדּֽוֹ׃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שְׁמוּאֵ֔ל קִבְצ֥וּ אֶת־כָּל־יִשְׂרָאֵ֖ל הַמִּצְפָּ֑תָה וְאֶתְפַּלֵּ֥ל בַּעַדְכֶ֖ם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וַיִּקָּבְצ֣וּ הַ֠מִּצְפָּתָה וַיִּֽשְׁאֲבוּ־מַ֜יִם וַֽיִּשְׁפְּכ֣וּ ׀ לִפְנֵ֣י יְהוָ֗ה וַיָּצ֙וּמוּ֙ בַּיּ֣וֹם הַה֔וּא וַיֹּ֣אמְרוּ שָׁ֔ם חָטָ֖אנוּ לַיהוָ֑ה וַיִּשְׁפֹּ֧ט שְׁמוּאֵ֛ל אֶת־בְּנֵ֥י יִשְׂרָאֵ֖ל בַּמִּצְפָּֽה׃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וַיִּשְׁמְע֣וּ פְלִשְׁתִּ֗ים כִּֽי־הִתְקַבְּצ֤וּ בְנֵֽי־יִשְׂרָאֵל֙ הַמִּצְפָּ֔תָה וַיַּעֲל֥וּ סַרְנֵֽי־פְלִשְׁתִּ֖ים אֶל־יִשְׂרָאֵ֑ל וַֽיִּשְׁמְעוּ֙ בְּנֵ֣י יִשְׂרָאֵ֔ל וַיִּֽרְא֖וּ מִפְּנֵ֥י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וַיֹּאמְר֤וּ בְנֵֽי־יִשְׂרָאֵל֙ אֶל־שְׁמוּאֵ֔ל אַל־תַּחֲרֵ֣שׁ מִמֶּ֔נּוּ מִזְּעֹ֖ק אֶל־יְהוָ֣ה אֱלֹהֵ֑ינוּ וְיֹשִׁעֵ֖נוּ מִיַּ֥ד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וַיִּקַּ֣ח שְׁמוּאֵ֗ל טְלֵ֤ה חָלָב֙ אֶחָ֔ד ויעלה עוֹלָ֛ה כָּלִ֖יל לַֽיהוָ֑ה וַיִּזְעַ֨ק שְׁמוּאֵ֤ל אֶל־יְהוָה֙ בְּעַ֣ד יִשְׂרָאֵ֔ל וַֽיַּעֲנֵ֖הוּ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וַיְהִ֤י שְׁמוּאֵל֙ מַעֲלֶ֣ה הָעוֹלָ֔ה וּפְלִשְׁתִּ֣ים נִגְּשׁ֔וּ לַמִּלְחָמָ֖ה בְּיִשְׂרָאֵ֑ל וַיַּרְעֵ֣ם יְהוָ֣ה ׀ בְּקוֹל־גָּ֠דוֹל בַּיּ֨וֹם הַה֤וּא עַל־פְּלִשְׁתִּים֙ וַיְהֻמֵּ֔ם וַיִּנָּגְפ֖וּ לִפְנֵ֥י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וַיֵּ֨צְא֜וּ אַנְשֵׁ֤י יִשְׂרָאֵל֙ מִן־הַמִּצְפָּ֔ה וַֽיִּרְדְּפ֖וּ אֶת־פְּלִשְׁתִּ֑ים וַיַּכּ֕וּם עַד־מִתַּ֖חַת לְבֵ֥ית כָּֽר׃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וַיִּקַּ֨ח שְׁמוּאֵ֜ל אֶ֣בֶן אַחַ֗ת וַיָּ֤שֶׂם בֵּֽין־הַמִּצְפָּה֙ וּבֵ֣ין הַשֵּׁ֔ן וַיִּקְרָ֥א אֶת־שְׁמָ֖הּ אֶ֣בֶן הָעָ֑זֶר וַיֹּאמַ֕ר עַד־הֵ֖נָּה עֲזָרָ֥נוּ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וַיִּכָּֽנְעוּ֙ הַפְּלִשְׁתִּ֔ים וְלֹא־יָסְפ֣וּ ע֔וֹד לָב֖וֹא בִּגְב֣וּל יִשְׂרָאֵ֑ל וַתְּהִ֤י יַד־יְהוָה֙ בַּפְּלִשְׁתִּ֔ים כֹּ֖ל יְמֵ֥י שְׁמוּאֵֽל׃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וַתָּשֹׁ֣בְנָה הֶעָרִ֡ים אֲשֶׁ֣ר לָֽקְחוּ־פְלִשְׁתִּים֩ מֵאֵ֨ת יִשְׂרָאֵ֤ל ׀ לְיִשְׂרָאֵל֙ מֵעֶקְר֣וֹן וְעַד־גַּ֔ת וְאֶ֨ת־גְּבוּלָ֔ן הִצִּ֥יל יִשְׂרָאֵ֖ל מִיַּ֣ד פְּלִשְׁתִּ֑ים וַיְהִ֣י שָׁל֔וֹם בֵּ֥ין יִשְׂרָאֵ֖ל וּבֵ֥ין הָאֱמֹרִֽי׃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וַיִּשְׁפֹּ֤ט שְׁמוּאֵל֙ אֶת־יִשְׂרָאֵ֔ל כֹּ֖ל יְמֵ֥י חַיָּֽיו׃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וְהָלַ֗ךְ מִדֵּ֤י שָׁנָה֙ בְּשָׁנָ֔ה וְסָבַב֙ בֵּֽית־אֵ֔ל וְהַגִּלְגָּ֖ל וְהַמִּצְפָּ֑ה וְשָׁפַט֙ אֶת־יִשְׂרָאֵ֔ל אֵ֥ת כָּל־הַמְּקוֹמ֖וֹת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וּתְשֻׁבָת֤וֹ הָרָמָ֙תָה֙ כִּֽי־שָׁ֣ם בֵּית֔וֹ וְשָׁ֖ם שָׁפָ֣ט אֶת־יִשְׂרָאֵ֑ל וַיִּֽבֶן־שָׁ֥ם מִזְבֵּ֖חַ לַֽיהוָֽה׃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וַיְהִ֕י כַּאֲשֶׁ֥ר זָקֵ֖ן שְׁמוּאֵ֑ל וַיָּ֧שֶׂם אֶת־בָּנָ֛יו שֹׁפְטִ֖ים לְיִשְׂרָאֵֽל׃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וַיְהִ֞י שֶׁם־בְּנ֤וֹ הַבְּכוֹר֙ יוֹאֵ֔ל וְשֵׁ֥ם מִשְׁנֵ֖הוּ אֲבִיָּ֑ה שֹׁפְטִ֖ים בִּבְאֵ֥ר 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וְלֹֽא־הָלְכ֤וּ בָנָיו֙ בדרכו וַיִּטּ֖וּ אַחֲרֵ֣י הַבָּ֑צַע וַיִּ֨קְחוּ־שֹׁ֔חַד וַיַּטּ֖וּ מִשְׁפָּֽט׃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וַיִּֽתְקַבְּצ֔וּ כֹּ֖ל זִקְנֵ֣י יִשְׂרָאֵ֑ל וַיָּבֹ֥אוּ אֶל־שְׁמוּאֵ֖ל הָרָמָֽתָה׃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וַיֹּאמְר֣וּ אֵלָ֗יו הִנֵּה֙ אַתָּ֣ה זָקַ֔נְתָּ וּבָנֶ֕יךָ לֹ֥א הָלְכ֖וּ בִּדְרָכֶ֑יךָ עַתָּ֗ה שִֽׂימָה־לָּ֥נוּ מֶ֛לֶךְ לְשָׁפְטֵ֖נוּ כְּכָל־הַגּוֹיִֽם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וַיֵּ֤רַע הַדָּבָר֙ בְּעֵינֵ֣י שְׁמוּאֵ֔ל כַּאֲשֶׁ֣ר אָמְר֔וּ תְּנָה־לָּ֥נוּ מֶ֖לֶךְ לְשָׁפְטֵ֑נוּ וַיִּתְפַּלֵּ֥ל שְׁמוּאֵ֖ל אֶל־יְהוָֽה׃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יְהוָה֙ אֶל־שְׁמוּאֵ֔ל שְׁמַע֙ בְּק֣וֹל הָעָ֔ם לְכֹ֥ל אֲשֶׁר־יֹאמְר֖וּ אֵלֶ֑יךָ כִּ֣י לֹ֤א אֹֽתְךָ֙ מָאָ֔סוּ כִּֽי־אֹתִ֥י מָאֲס֖וּ מִמְּלֹ֥ךְ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כְּכָֽל־הַמַּעֲשִׂ֣ים אֲשֶׁר־עָשׂ֗וּ מִיּוֹם֩ הַעֲלֹתִ֨י אֹתָ֤ם מִמִּצְרַ֙יִם֙ וְעַד־הַיּ֣וֹם הַזֶּ֔ה וַיַּ֣עַזְבֻ֔נִי וַיַּעַבְד֖וּ אֱלֹהִ֣ים אֲחֵרִ֑ים כֵּ֛ן הֵ֥מָּה עֹשִׂ֖ים גַּם־לָֽךְ׃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וְעַתָּ֖ה שְׁמַ֣ע בְּקוֹלָ֑ם אַ֗ךְ כִּֽי־הָעֵ֤ד תָּעִיד֙ בָּהֶ֔ם וְהִגַּדְתָּ֣ לָהֶ֔ם מִשְׁפַּ֣ט הַמֶּ֔לֶךְ אֲשֶׁ֥ר יִמְלֹ֖ךְ עֲלֵיהֶֽם׃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שְׁמוּאֵ֔ל אֵ֖ת כָּל־דִּבְרֵ֣י יְהוָ֑ה אֶל־הָעָ֕ם הַשֹּׁאֲלִ֥ים מֵאִתּ֖וֹ מֶֽלֶךְ׃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וַיֹּ֕אמֶר זֶ֗ה יִֽהְיֶה֙ מִשְׁפַּ֣ט הַמֶּ֔לֶךְ אֲשֶׁ֥ר יִמְלֹ֖ךְ עֲלֵיכֶ֑ם אֶת־בְּנֵיכֶ֣ם יִקָּ֗ח וְשָׂ֥ם לוֹ֙ בְּמֶרְכַּבְתּ֣וֹ וּבְפָרָשָׁ֔יו וְרָצ֖וּ לִפְנֵ֥י מֶרְכַּבְתּֽוֹ׃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וְלָשׂ֣וּם ל֔וֹ שָׂרֵ֥י אֲלָפִ֖ים וְשָׂרֵ֣י חֲמִשִּׁ֑ים וְלַחֲרֹ֤שׁ חֲרִישׁוֹ֙ וְלִקְצֹ֣ר קְצִיר֔וֹ וְלַעֲשׂ֥וֹת כְּלֵֽי־מִלְחַמְתּ֖וֹ וּכְלֵ֥י רִכְבּֽוֹ׃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וְאֶת־בְּנוֹתֵיכֶ֖ם יִקָּ֑ח לְרַקָּח֥וֹת וּלְטַבָּח֖וֹת וּלְאֹפֽוֹת׃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וְאֶת־שְׂ֠דֽוֹתֵיכֶם וְאֶת־כַּרְמֵיכֶ֧ם וְזֵיתֵיכֶ֛ם הַטּוֹבִ֖ים יִקָּ֑ח וְנָתַ֖ן לַעֲבָדָֽיו׃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וְזַרְעֵיכֶ֥ם וְכַרְמֵיכֶ֖ם יַעְשֹׂ֑ר וְנָתַ֥ן לְסָרִיסָ֖יו וְלַעֲבָדָֽיו׃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וְאֶת־עַבְדֵיכֶם֩ וְֽאֶת־שִׁפְח֨וֹתֵיכֶ֜ם וְאֶת־בַּחוּרֵיכֶ֧ם הַטּוֹבִ֛ים וְאֶת־חֲמוֹרֵיכֶ֖ם יִקָּ֑ח וְעָשָׂ֖ה לִמְלַאכְתּֽוֹ׃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צֹאנְכֶ֖ם יַעְשֹׂ֑ר וְאַתֶּ֖ם תִּֽהְיוּ־ל֥וֹ לַעֲבָדִֽים׃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וּזְעַקְתֶּם֙ בַּיּ֣וֹם הַה֔וּא מִלִּפְנֵ֣י מַלְכְּכֶ֔ם אֲשֶׁ֥ר בְּחַרְתֶּ֖ם לָכֶ֑ם וְלֹֽא־יַעֲנֶ֧ה יְהוָ֛ה אֶתְכֶ֖ם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וַיְמָאֲנ֣וּ הָעָ֔ם לִשְׁמֹ֖עַ בְּק֣וֹל שְׁמוּאֵ֑ל וַיֹּאמְר֣וּ לֹּ֔א כִּ֥י אִם־מֶ֖לֶךְ יִֽהְיֶ֥ה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וְהָיִ֥ינוּ גַם־אֲנַ֖חְנוּ כְּכָל־הַגּוֹיִ֑ם וּשְׁפָטָ֤נוּ מַלְכֵּ֙נוּ֙ וְיָצָ֣א לְפָנֵ֔ינוּ וְנִלְחַ֖ם אֶת־מִלְחֲמֹתֵֽנוּ׃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וַיִּשְׁמַ֣ע שְׁמוּאֵ֔ל אֵ֖ת כָּל־דִּבְרֵ֣י הָעָ֑ם וַֽיְדַבְּרֵ֖ם בְּאָזְנֵ֥י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וַיֹּ֨אמֶר יְהוָ֤ה אֶל־שְׁמוּאֵל֙ שְׁמַ֣ע בְּקוֹלָ֔ם וְהִמְלַכְתָּ֥ לָהֶ֖ם מֶ֑לֶךְ וַיֹּ֤אמֶר שְׁמוּאֵל֙ אֶל־אַנְשֵׁ֣י יִשְׂרָאֵ֔ל לְכ֖וּ אִ֥ישׁ לְעִירֽוֹ׃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וַֽיְהִי־אִ֣ישׁ מבן־ימין וּ֠שְׁמוֹ קִ֣ישׁ בֶּן־אֲבִיאֵ֞ל בֶּן־צְר֧וֹר בֶּן־בְּכוֹרַ֛ת בֶּן־אֲפִ֖יחַ בֶּן־אִ֣ישׁ יְמִינִ֑י גִּבּ֖וֹר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וְלוֹ־הָיָ֨ה בֵ֜ן וּשְׁמ֤וֹ שָׁאוּל֙ בָּח֣וּר וָט֔וֹב וְאֵ֥ין אִ֛ישׁ מִבְּנֵ֥י יִשְׂרָאֵ֖ל ט֣וֹב מִמֶּ֑נּוּ מִשִּׁכְמ֣וֹ וָמַ֔עְלָה גָּבֹ֖הַּ מִכָּל־הָעָֽם׃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וַתֹּאבַ֙דְנָה֙ הָאֲתֹנ֔וֹת לְקִ֖ישׁ אֲבִ֣י שָׁא֑וּל וַיֹּ֨אמֶר קִ֜ישׁ אֶל־שָׁא֣וּל בְּנ֗וֹ קַח־נָ֤א אִתְּךָ֙ אֶת־אַחַ֣ד מֵֽהַנְּעָרִ֔ים וְק֣וּם לֵ֔ךְ בַּקֵּ֖שׁ אֶת־הָאֲתֹנֹֽת׃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וַיַּעֲבֹ֧ר בְּהַר־אֶפְרַ֛יִם וַיַּעֲבֹ֥ר בְּאֶֽרֶץ־שָׁלִ֖שָׁה וְלֹ֣א מָצָ֑אוּ וַיַּעַבְר֤וּ בְאֶֽרֶץ־שַׁעֲלִים֙ וָאַ֔יִן וַיַּעֲבֹ֥ר בְּאֶֽרֶץ־יְמִינִ֖י וְלֹ֥א מָצָֽאוּ׃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הֵ֗מָּה בָּ֚אוּ בְּאֶ֣רֶץ צ֔וּף וְשָׁא֥וּל אָמַ֛ר לְנַעֲר֥וֹ אֲשֶׁר־עִמּ֖וֹ לְכָ֣ה וְנָשׁ֑וּבָה פֶּן־יֶחְדַּ֥ל אָבִ֛י מִן־הָאֲתֹנ֖וֹת וְדָ֥אַג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ל֗וֹ הִנֵּה־נָ֤א אִישׁ־אֱלֹהִים֙ בָּעִ֣יר הַזֹּ֔את וְהָאִ֣ישׁ נִכְבָּ֔ד כֹּ֥ל אֲשֶׁר־יְדַבֵּ֖ר בּ֣וֹא יָב֑וֹא עַתָּה֙ נֵ֣לֲכָה שָּׁ֔ם אוּלַי֙ יַגִּ֣יד לָ֔נוּ אֶת־דַּרְכֵּ֖נוּ אֲשֶׁר־הָלַ֥כְנוּ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שָׁא֜וּל לְנַעֲר֗וֹ וְהִנֵּ֣ה נֵלֵךְ֮ וּמַה־נָּבִ֣יא לָאִישׁ֒ כִּ֤י הַלֶּ֙חֶם֙ אָזַ֣ל מִכֵּלֵ֔ינוּ וּתְשׁוּרָ֥ה אֵין־לְהָבִ֖יא לְאִ֣ישׁ הָאֱלֹהִ֑ים מָ֖ה אִתָּֽנוּ׃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וַיֹּ֤סֶף הַנַּ֙עַר֙ לַעֲנ֣וֹת אֶת־שָׁא֔וּל וַיֹּ֕אמֶר הִנֵּה֙ נִמְצָ֣א בְיָדִ֔י רֶ֖בַע שֶׁ֣קֶל כָּ֑סֶף וְנָֽתַתִּי֙ לְאִ֣ישׁ הָאֱלֹהִ֔ים וְהִגִּ֥יד לָ֖נוּ אֶת־דַּרְכֵּֽנוּ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לְפָנִ֣ים ׀ בְּיִשְׂרָאֵ֗ל כֹּֽה־אָמַ֤ר הָאִישׁ֙ בְּלֶכְתּוֹ֙ לִדְר֣וֹשׁ אֱלֹהִ֔ים לְכ֥וּ וְנֵלְכָ֖ה עַד־הָרֹאֶ֑ה כִּ֤י לַנָּבִיא֙ הַיּ֔וֹם יִקָּרֵ֥א לְפָנִ֖ים הָרֹאֶֽה׃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וַיֹּ֨אמֶר שָׁא֧וּל לְנַעֲר֛וֹ ט֥וֹב דְּבָרְךָ֖ לְכָ֣ה ׀ נֵלֵ֑כָה וַיֵּֽלְכוּ֙ אֶל־הָעִ֔יר אֲשֶׁר־שָׁ֖ם אִ֥ישׁ 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הֵ֗מָּה עֹלִים֙ בְּמַעֲלֵ֣ה הָעִ֔יר וְהֵ֙מָּה֙ מָצְא֣וּ נְעָר֔וֹת יֹצְא֖וֹת לִשְׁאֹ֣ב מָ֑יִם וַיֹּאמְר֣וּ לָהֶ֔ן הֲיֵ֥שׁ בָּזֶ֖ה הָרֹאֶֽה׃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וַתַּעֲנֶ֧ינָה אוֹתָ֛ם וַתֹּאמַ֥רְנָה יֵּ֖שׁ הִנֵּ֣ה לְפָנֶ֑יךָ מַהֵ֣ר ׀ עַתָּ֗ה כִּ֤י הַיּוֹם֙ בָּ֣א לָעִ֔יר כִּ֣י זֶ֧בַח הַיּ֛וֹם לָעָ֖ם בַּבָּמָֽה׃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כְּבֹאֲכֶ֣ם הָעִ֣יר כֵּ֣ן תִּמְצְא֣וּן אֹת֡וֹ בְּטֶרֶם֩ יַעֲלֶ֨ה הַבָּמָ֜תָה לֶאֱכֹ֗ל כִּ֠י לֹֽא־יֹאכַ֤ל הָעָם֙ עַד־בֹּא֔וֹ כִּֽי־הוּא֙ יְבָרֵ֣ךְ הַזֶּ֔בַח אַחֲרֵי־כֵ֖ן יֹאכְל֣וּ הַקְּרֻאִ֑ים וְעַתָּ֣ה עֲל֔וּ כִּֽי־אֹת֥וֹ כְהַיּ֖וֹם תִּמְצְא֥וּן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וַֽיַּעֲל֖וּ הָעִ֑יר הֵ֗מָּה בָּאִים֙ בְּת֣וֹךְ הָעִ֔יר וְהִנֵּ֤ה שְׁמוּאֵל֙ יֹצֵ֣א לִקְרָאתָ֔ם לַעֲל֖וֹת הַבָּמָֽה׃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וַֽיהוָ֔ה גָּלָ֖ה אֶת־אֹ֣זֶן שְׁמוּאֵ֑ל י֣וֹם אֶחָ֔ד לִפְנֵ֥י בֽוֹא־שָׁא֖וּל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כָּעֵ֣ת ׀ מָחָ֡ר אֶשְׁלַח֩ אֵלֶ֨יךָ אִ֜ישׁ מֵאֶ֣רֶץ בִּנְיָמִ֗ן וּמְשַׁחְתּ֤וֹ לְנָגִיד֙ עַל־עַמִּ֣י יִשְׂרָאֵ֔ל וְהוֹשִׁ֥יעַ אֶת־עַמִּ֖י מִיַּ֣ד פְּלִשְׁתִּ֑ים כִּ֤י רָאִ֙יתִי֙ אֶת־עַמִּ֔י כִּ֛י בָּ֥אָה צַעֲקָת֖וֹ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וּשְׁמוּאֵ֖ל רָאָ֣ה אֶת־שָׁא֑וּל וַיהוָ֣ה עָנָ֔הוּ הִנֵּ֤ה הָאִישׁ֙ אֲשֶׁ֣ר אָמַ֣רְתִּי אֵלֶ֔יךָ זֶ֖ה יַעְצֹ֥ר בְּעַמִּֽי׃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וַיִּגַּ֥שׁ שָׁא֛וּל אֶת־שְׁמוּאֵ֖ל בְּת֣וֹךְ הַשָּׁ֑עַר וַיֹּ֙אמֶר֙ הַגִּֽידָה־נָּ֣א לִ֔י אֵי־זֶ֖ה בֵּ֥ית הָרֹאֶֽה׃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וַיַּ֨עַן שְׁמוּאֵ֜ל אֶת־שָׁא֗וּל וַיֹּ֙אמֶר֙ אָנֹכִ֣י הָרֹאֶ֔ה עֲלֵ֤ה לְפָנַי֙ הַבָּמָ֔ה וַאֲכַלְתֶּ֥ם עִמִּ֖י הַיּ֑וֹם וְשִׁלַּחְתִּ֣יךָ בַבֹּ֔קֶר וְכֹ֛ל אֲשֶׁ֥ר בִּֽלְבָבְךָ֖ אַגִּ֥יד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וְלָאֲתֹנ֞וֹת הָאֹבְד֣וֹת לְךָ֗ הַיּוֹם֙ שְׁלֹ֣שֶׁת הַיָּמִ֔ים אַל־תָּ֧שֶׂם אֶֽת־לִבְּךָ֛ לָהֶ֖ם כִּ֣י נִמְצָ֑אוּ וּלְמִי֙ כָּל־חֶמְדַּ֣ת יִשְׂרָאֵ֔ל הֲל֣וֹא לְךָ֔ וּלְכֹ֖ל בֵּ֥ית אָבִֽיךָ׃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וַיַּ֨עַן שָׁא֜וּל וַיֹּ֗אמֶר הֲל֨וֹא בֶן־יְמִינִ֤י אָ֙נֹכִי֙ מִקַּטַנֵּי֙ שִׁבְטֵ֣י יִשְׂרָאֵ֔ל וּמִשְׁפַּחְתִּי֙ הַצְּעִרָ֔ה מִכָּֽל־מִשְׁפְּח֖וֹת שִׁבְטֵ֣י בִנְיָמִ֑ן וְלָ֙מָּה֙ דִּבַּ֣רְתָּ אֵלַ֔י כַּדָּבָ֖ר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וַיִּקַּ֤ח שְׁמוּאֵל֙ אֶת־שָׁא֣וּל וְאֶֽת־נַעֲר֔וֹ וַיְבִיאֵ֖ם לִשְׁכָּ֑תָה וַיִּתֵּ֨ן לָהֶ֤ם מָקוֹם֙ בְּרֹ֣אשׁ הַקְּרוּאִ֔ים וְהֵ֖מָּה כִּשְׁלֹשִׁ֥ים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שְׁמוּאֵל֙ לַטַּבָּ֔ח תְּנָה֙ אֶת־הַמָּנָ֔ה אֲשֶׁ֥ר נָתַ֖תִּי לָ֑ךְ אֲשֶׁר֙ אָמַ֣רְתִּי אֵלֶ֔יךָ שִׂ֥ים אֹתָ֖הּ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וַיָּ֣רֶם הַ֠טַּבָּח אֶת־הַשּׁ֨וֹק וְהֶעָלֶ֜יהָ וַיָּ֣שֶׂם ׀ לִפְנֵ֣י שָׁא֗וּל וַיֹּ֙אמֶר֙ הִנֵּ֤ה הַנִּשְׁאָר֙ שִׂים־לְפָנֶ֣יךָ אֱכֹ֔ל כִּ֧י לַמּוֹעֵ֛ד שָֽׁמוּר־לְךָ֥ לֵאמֹ֖ר הָעָ֣ם ׀ קָרָ֑אתִי וַיֹּ֧אכַל שָׁא֛וּל עִם־שְׁמוּאֵ֖ל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וַיֵּרְד֥וּ מֵהַבָּמָ֖ה הָעִ֑יר וַיְדַבֵּ֥ר עִם־שָׁא֖וּל עַל־הַגָּֽג׃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וַיַּשְׁכִּ֗מוּ וַיְהִ֞י כַּעֲל֤וֹת הַשַּׁ֙חַר֙ וַיִּקְרָ֨א שְׁמוּאֵ֤ל אֶל־שָׁאוּל֙ הגג לֵאמֹ֔ר ק֖וּמָה וַאֲשַׁלְּחֶ֑ךָּ וַיָּ֣קָם שָׁא֗וּל וַיֵּצְא֧וּ שְׁנֵיהֶ֛ם ה֥וּא וּשְׁמוּאֵ֖ל 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הֵ֗מָּה יֽוֹרְדִים֙ בִּקְצֵ֣ה הָעִ֔יר וּשְׁמוּאֵ֞ל אָמַ֣ר אֶל־שָׁא֗וּל אֱמֹ֥ר לַנַּ֛עַר וְיַעֲבֹ֥ר לְפָנֵ֖ינוּ וַֽיַּעֲבֹ֑ר וְאַתָּה֙ עֲמֹ֣ד כַּיּ֔וֹם וְאַשְׁמִיעֲךָ֖ אֶת־דְּבַ֥ר אֱלֹהִֽים׃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וַיִּקַּ֨ח שְׁמוּאֵ֜ל אֶת־פַּ֥ךְ הַשֶּׁ֛מֶן וַיִּצֹ֥ק עַל־רֹאשׁ֖וֹ וַיִּשָּׁקֵ֑הוּ וַיֹּ֕אמֶר הֲל֗וֹא כִּֽי־מְשָׁחֲךָ֧ יְהוָ֛ה עַל־נַחֲלָת֖וֹ לְנָגִֽיד׃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בְּלֶכְתְּךָ֤ הַיּוֹם֙ מֵעִמָּדִ֔י וּמָצָאתָ֩ שְׁנֵ֨י אֲנָשִׁ֜ים עִם־קְבֻרַ֥ת רָחֵ֛ל בִּגְב֥וּל בִּנְיָמִ֖ן בְּצֶלְצַ֑ח וְאָמְר֣וּ אֵלֶ֗יךָ נִמְצְא֤וּ הָאֲתֹנוֹת֙ אֲשֶׁ֣ר הָלַ֣כְתָּ לְבַקֵּ֔שׁ וְהִנֵּ֨ה נָטַ֤שׁ אָבִ֙יךָ֙ אֶת־דִּבְרֵ֣י הָאֲתֹנ֔וֹת וְדָאַ֤ג לָכֶם֙ לֵאמֹ֔ר מָ֥ה אֶעֱשֶׂ֖ה לִבְנִֽי׃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וְחָלַפְתָּ֨ מִשָּׁ֜ם וָהָ֗לְאָה וּבָ֙אתָ֙ עַד־אֵל֣וֹן תָּב֔וֹר וּמְצָא֤וּךָ שָּׁם֙ שְׁלֹשָׁ֣ה אֲנָשִׁ֔ים עֹלִ֥ים אֶל־הָאֱלֹהִ֖ים בֵּֽית־אֵ֑ל אֶחָ֞ד נֹשֵׂ֣א ׀ שְׁלֹשָׁ֣ה גְדָיִ֗ים וְאֶחָד֙ נֹשֵׂ֗א שְׁלֹ֙שֶׁת֙ כִּכְּר֣וֹת לֶ֔חֶם וְאֶחָ֥ד נֹשֵׂ֖א נֵֽבֶל־יָֽיִן׃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וְשָׁאֲל֥וּ לְךָ֖ לְשָׁל֑וֹם וְנָתְנ֤וּ לְךָ֙ שְׁתֵּי־לֶ֔חֶם וְלָקַחְתָּ֖ מִיָּדָֽם׃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אַ֣חַר כֵּ֗ן תָּבוֹא֙ גִּבְעַ֣ת הָאֱלֹהִ֔ים אֲשֶׁר־שָׁ֖ם נְצִבֵ֣י פְלִשְׁתִּ֑ים וִיהִי֩ כְבֹאֲךָ֨ שָׁ֜ם הָעִ֗יר וּפָגַעְתָּ֞ חֶ֤בֶל נְבִיאִים֙ יֹרְדִ֣ים מֵֽהַבָּמָ֔ה וְלִפְנֵיהֶ֞ם נֵ֤בֶל וְתֹף֙ וְחָלִ֣יל וְכִנּ֔וֹר וְהֵ֖מָּה מִֽתְנַבְּאִֽים׃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וְצָלְחָ֤ה עָלֶ֙יךָ֙ ר֣וּחַ יְהוָ֔ה וְהִתְנַבִּ֖יתָ עִמָּ֑ם וְנֶהְפַּכְתָּ֖ לְאִ֥ישׁ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וְהָיָ֗ה כִּ֥י תבאינה הָאֹת֥וֹת הָאֵ֖לֶּה לָ֑ךְ עֲשֵׂ֤ה לְךָ֙ אֲשֶׁ֣ר תִּמְצָ֣א יָדֶ֔ךָ כִּ֥י הָאֱלֹהִ֖ים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וְיָרַדְתָּ֣ לְפָנַי֮ הַגִּלְגָּל֒ וְהִנֵּ֤ה אָֽנֹכִי֙ יֹרֵ֣ד אֵלֶ֔יךָ לְהַעֲל֣וֹת עֹל֔וֹת לִזְבֹּ֖חַ זִבְחֵ֣י שְׁלָמִ֑ים שִׁבְעַ֨ת יָמִ֤ים תּוֹחֵל֙ עַד־בּוֹאִ֣י אֵלֶ֔יךָ וְהוֹדַעְתִּ֣י לְךָ֔ אֵ֖ת אֲשֶׁ֥ר תַּעֲשֶֽׂה׃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וְהָיָ֗ה כְּהַפְנֹת֤וֹ שִׁכְמוֹ֙ לָלֶ֙כֶת֙ מֵעִ֣ם שְׁמוּאֵ֔ל וַיַּהֲפָךְ־ל֥וֹ אֱלֹהִ֖ים לֵ֣ב אַחֵ֑ר וַיָּבֹ֛אוּ כָּל־הָאֹת֥וֹת הָאֵ֖לֶּה בַּיּ֥וֹם הַהֽוּא׃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וַיָּבֹ֤אוּ שָׁם֙ הַגִּבְעָ֔תָה וְהִנֵּ֥ה חֶֽבֶל־נְבִאִ֖ים לִקְרָאת֑וֹ וַתִּצְלַ֤ח עָלָיו֙ ר֣וּחַ אֱלֹהִ֔ים וַיִּתְנַבֵּ֖א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וַיְהִ֗י כָּל־יֽוֹדְעוֹ֙ מֵאִתְּמ֣וֹל שִׁלְשׁ֔וֹם וַיִּרְא֕וּ וְהִנֵּ֥ה עִם־נְבִאִ֖ים נִבָּ֑א וַיֹּ֨אמֶר הָעָ֜ם אִ֣ישׁ אֶל־רֵעֵ֗הוּ מַה־זֶּה֙ הָיָ֣ה לְבֶן־קִ֔ישׁ הֲגַ֥ם שָׁא֖וּל בַּנְּבִיאִֽים׃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וַיַּ֨עַן אִ֥ישׁ מִשָּׁ֛ם וַיֹּ֖אמֶר וּמִ֣י אֲבִיהֶ֑ם עַל־כֵּן֙ הָיְתָ֣ה לְמָשָׁ֔ל הֲגַ֥ם שָׁא֖וּל בַּנְּבִאִֽים׃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וַיְכַל֙ מֵֽהִתְנַבּ֔וֹת וַיָּבֹ֖א הַבָּמָֽה׃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וַיֹּאמֶר֩ דּ֨וֹד שָׁא֥וּל אֵלָ֛יו וְאֶֽל־נַעֲר֖וֹ אָ֣ן הֲלַכְתֶּ֑ם וַיֹּ֕אמֶר לְבַקֵּשׁ֙ אֶת־הָ֣אֲתֹנ֔וֹת וַנִּרְאֶ֣ה כִי־אַ֔יִן וַנָּב֖וֹא אֶל־שְׁמוּאֵֽל׃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וַיֹּ֖אמֶר דּ֣וֹד שָׁא֑וּל הַגִּֽידָה־נָּ֣א לִ֔י מָֽה־אָמַ֥ר לָכֶ֖ם שְׁמוּאֵֽל׃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שָׁאוּל֙ אֶל־דּוֹד֔וֹ הַגֵּ֤ד הִגִּיד֙ לָ֔נוּ כִּ֥י נִמְצְא֖וּ הָאֲתֹנ֑וֹת וְאֶת־דְּבַ֤ר הַמְּלוּכָה֙ לֹֽא־הִגִּ֣יד ל֔וֹ אֲשֶׁ֖ר אָמַ֥ר שְׁמוּאֵֽל׃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וַיַּצְעֵ֤ק שְׁמוּאֵל֙ אֶת־הָעָ֔ם אֶל־יְהוָ֖ה הַמִּצְפָּֽה׃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׀ אֶל־בְּנֵ֣י יִשְׂרָאֵ֗ל פ כֹּֽה־אָמַ֤ר יְהוָה֙ אֱלֹהֵ֣י יִשְׂרָאֵ֔ל אָנֹכִ֛י הֶעֱלֵ֥יתִי אֶת־יִשְׂרָאֵ֖ל מִמִּצְרָ֑יִם וָאַצִּ֤יל אֶתְכֶם֙ מִיַּ֣ד מִצְרַ֔יִם וּמִיַּד֙ כָּל־הַמַּמְלָכ֔וֹת הַלֹּחֲצִ֖ים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וְאַתֶּ֨ם הַיּ֜וֹם מְאַסְתֶּ֣ם אֶת־אֱלֹהֵיכֶ֗ם אֲשֶׁר־ה֣וּא מוֹשִׁ֣יעַ לָכֶם֮ מִכָּל־רָעוֹתֵיכֶ֣ם וְצָרֹֽתֵיכֶם֒ וַתֹּ֣אמְרוּ ל֔וֹ כִּי־מֶ֖לֶךְ תָּשִׂ֣ים עָלֵ֑ינוּ וְעַתָּ֗ה הִֽתְיַצְּבוּ֙ לִפְנֵ֣י יְהוָ֔ה לְשִׁבְטֵיכֶ֖ם וּלְאַלְפֵיכֶֽם׃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וַיַּקְרֵ֣ב שְׁמוּאֵ֔ל אֵ֖ת כָּל־שִׁבְטֵ֣י יִשְׂרָאֵ֑ל וַיִּלָּכֵ֖ד שֵׁ֥בֶט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וַיַּקְרֵ֞ב אֶת־שֵׁ֤בֶט בִּנְיָמִן֙ למשפחתו וַתִּלָּכֵ֖ד מִשְׁפַּ֣חַת הַמַּטְרִ֑י וַיִּלָּכֵד֙ שָׁא֣וּל בֶּן־קִ֔ישׁ וַיְבַקְשֻׁ֖הוּ וְלֹ֥א נִמְצָֽא׃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וַיִּשְׁאֲלוּ־עוֹד֙ בַּֽיהוָ֔ה הֲבָ֥א ע֖וֹד הֲלֹ֣ם אִ֑ישׁ ס וַיֹּ֣אמֶר יְהוָ֔ה הִנֵּה־ה֥וּא נֶחְבָּ֖א אֶל־הַכֵּלִֽים׃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וַיָּרֻ֙צוּ֙ וַיִּקָּחֻ֣הוּ מִשָּׁ֔ם וַיִּתְיַצֵּ֖ב בְּת֣וֹךְ הָעָ֑ם וַיִּגְבַּהּ֙ מִכָּל־הָעָ֔ם מִשִּׁכְמ֖וֹ וָמָֽעְלָה׃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שְׁמוּאֵ֜ל אֶל־כָּל־הָעָ֗ם הַרְּאִיתֶם֙ אֲשֶׁ֣ר בָּֽחַר־בּ֣וֹ יְהוָ֔ה כִּ֛י אֵ֥ין כָּמֹ֖הוּ בְּכָל־הָעָ֑ם וַיָּרִ֧עוּ כָל־הָעָ֛ם וַיֹּאמְר֖וּ יְחִ֥י הַמֶּֽלֶךְ׃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וַיְדַבֵּ֨ר שְׁמוּאֵ֜ל אֶל־הָעָ֗ם אֵ֚ת מִשְׁפַּ֣ט הַמְּלֻכָ֔ה וַיִּכְתֹּ֣ב בַּסֵּ֔פֶר וַיַּנַּ֖ח לִפְנֵ֣י יְהוָ֑ה וַיְשַׁלַּ֧ח שְׁמוּאֵ֛ל אֶת־כָּל־הָעָ֖ם אִ֥ישׁ לְבֵיתֽוֹ׃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וְגַ֨ם־שָׁא֔וּל הָלַ֥ךְ לְבֵית֖וֹ גִּבְעָ֑תָה וַיֵּלְכ֣וּ עִמּ֔וֹ הַחַ֕יִל אֲשֶׁר־נָגַ֥ע אֱלֹהִ֖ים בְּלִבָּֽם׃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וּבְנֵ֧י בְלִיַּ֣עַל אָמְר֗וּ מַה־יֹּשִׁעֵ֙נוּ֙ זֶ֔ה וַיִּבְזֻ֕הוּ וְלֹֽא־הֵבִ֥יאוּ ל֖וֹ מִנְחָ֑ה וַיְהִ֖י כְּמַחֲרִֽישׁ׃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וַיַּ֗עַל נָחָשׁ֙ הָֽעַמּוֹנִ֔י וַיִּ֖חַן עַל־יָבֵ֣שׁ גִּלְעָ֑ד וַיֹּ֨אמְר֜וּ כָּל־אַנְשֵׁ֤י יָבֵישׁ֙ אֶל־נָחָ֔שׁ כְּרָת־לָ֥נוּ בְרִ֖ית וְנַעַבְדֶֽךָּ׃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אֲלֵיהֶ֗ם נָחָשׁ֙ הָעַמּוֹנִ֔י בְּזֹאת֙ אֶכְרֹ֣ת לָכֶ֔ם בִּנְק֥וֹר לָכֶ֖ם כָּל־עֵ֣ין יָמִ֑ין וְשַׂמְתִּ֥יהָ חֶרְפָּ֖ה עַל־כָּל־יִשְׂרָאֵֽל׃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וַיֹּאמְר֨וּ אֵלָ֜יו זִקְנֵ֣י יָבֵ֗ישׁ הֶ֤רֶף לָ֙נוּ֙ שִׁבְעַ֣ת יָמִ֔ים וְנִשְׁלְחָה֙ מַלְאָכִ֔ים בְּכֹ֖ל גְּב֣וּל יִשְׂרָאֵ֑ל וְאִם־אֵ֥ין מוֹשִׁ֛יעַ אֹתָ֖נוּ וְיָצָ֥אנוּ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וַיָּבֹ֤אוּ הַמַּלְאָכִים֙ גִּבְעַ֣ת שָׁא֔וּל וַיְדַבְּר֥וּ הַדְּבָרִ֖ים בְּאָזְנֵ֣י הָעָ֑ם וַיִּשְׂא֧וּ כָל־הָעָ֛ם אֶת־קוֹלָ֖ם וַיִּבְכּֽוּ׃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וְהִנֵּ֣ה שָׁא֗וּל בָּ֣א אַחֲרֵ֤י הַבָּקָר֙ מִן־הַשָּׂדֶ֔ה וַיֹּ֣אמֶר שָׁא֔וּל מַה־לָּעָ֖ם כִּ֣י יִבְכּ֑וּ וַיְסַ֨פְּרוּ־ל֔וֹ אֶת־דִּבְרֵ֖י אַנְשֵׁ֥י יָבֵֽישׁ׃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וַתִּצְלַ֤ח רֽוּחַ־אֱלֹהִים֙ עַל־שָׁא֔וּל בשמעו אֶת־הַדְּבָרִ֣ים הָאֵ֑לֶּה וַיִּ֥חַר אַפּ֖וֹ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וַיִּקַּח֩ צֶ֨מֶד בָּקָ֜ר וַֽיְנַתְּחֵ֗הוּ וַיְשַׁלַּ֞ח בְּכָל־גְּב֣וּל יִשְׂרָאֵל֮ בְּיַ֣ד הַמַּלְאָכִ֣ים ׀ לֵאמֹר֒ אֲשֶׁר֩ אֵינֶ֨נּוּ יֹצֵ֜א אַחֲרֵ֤י שָׁאוּל֙ וְאַחַ֣ר שְׁמוּאֵ֔ל כֹּ֥ה יֵעָשֶׂ֖ה לִבְקָר֑וֹ וַיִּפֹּ֤ל פַּֽחַד־יְהוָה֙ עַל־הָעָ֔ם וַיֵּצְא֖וּ כְּאִ֥ישׁ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וַֽיִּפְקְדֵ֖ם בְּבָ֑זֶק וַיִּהְי֤וּ בְנֵֽי־יִשְׂרָאֵל֙ שְׁלֹ֣שׁ מֵא֣וֹת אֶ֔לֶף וְאִ֥ישׁ יְהוּדָ֖ה שְׁלֹשִׁ֥ים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וַיֹּאמְר֞וּ לַמַּלְאָכִ֣ים הַבָּאִ֗ים כֹּ֤ה תֹֽאמְרוּן֙ לְאִישׁ֙ יָבֵ֣ישׁ גִּלְעָ֔ד מָחָ֛ר תִּהְיֶֽה־לָכֶ֥ם תְּשׁוּעָ֖ה בחם הַשָּׁ֑מֶשׁ וַיָּבֹ֣אוּ הַמַּלְאָכִ֗ים וַיַּגִּ֛ידוּ לְאַנְשֵׁ֥י יָבֵ֖ישׁ וַיִּשְׂמָֽחוּ׃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וַֽיֹּאמְרוּ֙ אַנְשֵׁ֣י יָבֵ֔ישׁ מָחָ֖ר נֵצֵ֣א אֲלֵיכֶ֑ם וַעֲשִׂיתֶ֣ם לָּ֔נוּ כְּכָל־הַטּ֖וֹב בְּעֵינֵיכֶֽם׃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וַיְהִ֣י מִֽמָּחֳרָ֗ת וַיָּ֨שֶׂם שָׁא֣וּל אֶת־הָעָם֮ שְׁלֹשָׁ֣ה רָאשִׁים֒ וַיָּבֹ֤אוּ בְתוֹךְ־הַֽמַּחֲנֶה֙ בְּאַשְׁמֹ֣רֶת הַבֹּ֔קֶר וַיַּכּ֥וּ אֶת־עַמּ֖וֹן עַד־חֹ֣ם הַיּ֑וֹם וַיְהִ֤י הַנִּשְׁאָרִים֙ וַיָּפֻ֔צוּ וְלֹ֥א נִשְׁאֲרוּ־בָ֖ם שְׁנַ֥יִם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הָעָם֙ אֶל־שְׁמוּאֵ֔ל מִ֣י הָאֹמֵ֔ר שָׁא֖וּל יִמְלֹ֣ךְ עָלֵ֑ינוּ תְּנ֥וּ הָאֲנָשִׁ֖ים וּנְמִיתֵֽם׃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שָׁא֔וּל לֹֽא־יוּמַ֥ת אִ֖ישׁ בַּיּ֣וֹם הַזֶּ֑ה כִּ֥י הַיּ֛וֹם עָשָֽׂה־יְהוָ֥ה תְּשׁוּעָ֖ה בְּיִשְׂרָאֵֽל׃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שְׁמוּאֵל֙ אֶל־הָעָ֔ם לְכ֖וּ וְנֵלְכָ֣ה הַגִּלְגָּ֑ל וּנְחַדֵּ֥שׁ שָׁ֖ם הַמְּלוּכָֽה׃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וַיֵּלְכ֨וּ כָל־הָעָ֜ם הַגִּלְגָּ֗ל וַיַּמְלִכוּ֩ שָׁ֨ם אֶת־שָׁא֜וּל לִפְנֵ֤י יְהוָה֙ בַּגִּלְגָּ֔ל וַיִּזְבְּחוּ־שָׁ֛ם זְבָחִ֥ים שְׁלָמִ֖ים לִפְנֵ֣י יְהוָ֑ה וַיִּשְׂמַ֨ח שָׁ֥ם שָׁא֛וּל וְכָל־אַנְשֵׁ֥י יִשְׂרָאֵ֖ל עַד־מְאֹֽד׃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שְׁמוּאֵל֙ אֶל־כָּל־יִשְׂרָאֵ֔ל הִנֵּה֙ שָׁמַ֣עְתִּי בְקֹֽלְכֶ֔ם לְכֹ֥ל אֲשֶׁר־אֲמַרְתֶּ֖ם לִ֑י וָאַמְלִ֥יךְ עֲלֵיכֶ֖ם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וְעַתָּ֞ה הִנֵּ֥ה הַמֶּ֣לֶךְ ׀ מִתְהַלֵּ֣ךְ לִפְנֵיכֶ֗ם וַאֲנִי֙ זָקַ֣נְתִּי וָשַׂ֔בְתִּי וּבָנַ֖י הִנָּ֣ם אִתְּכֶ֑ם וַאֲנִי֙ הִתְהַלַּ֣כְתִּי לִפְנֵיכֶ֔ם מִנְּעֻרַ֖י עַד־הַיּ֥וֹם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הִנְנִ֣י עֲנ֣וּ בִי֩ נֶ֨גֶד יְהוָ֜ה וְנֶ֣גֶד מְשִׁיח֗וֹ אֶת־שׁוֹר֩ ׀ מִ֨י לָקַ֜חְתִּי וַחֲמ֧וֹר מִ֣י לָקַ֗חְתִּי וְאֶת־מִ֤י עָשַׁ֙קְתִּי֙ אֶת־מִ֣י רַצּ֔וֹתִי וּמִיַּד־מִי֙ לָקַ֣חְתִּי כֹ֔פֶר וְאַעְלִ֥ים עֵינַ֖י בּ֑וֹ וְאָשִׁ֖יב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וַיֹּ֣אמְר֔וּ לֹ֥א עֲשַׁקְתָּ֖נוּ וְלֹ֣א רַצּוֹתָ֑נוּ וְלֹֽא־לָקַ֥חְתָּ מִיַּד־אִ֖ישׁ מְאֽוּמָה׃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אֲלֵיהֶ֜ם עֵ֧ד יְהוָ֣ה בָּכֶ֗ם וְעֵ֤ד מְשִׁיחוֹ֙ הַיּ֣וֹם הַזֶּ֔ה כִּ֣י לֹ֧א מְצָאתֶ֛ם בְּיָדִ֖י מְא֑וּמָה וַיֹּ֖אמֶר עֵֽד׃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שְׁמוּאֵ֖ל אֶל־הָעָ֑ם יְהוָ֗ה אֲשֶׁ֤ר עָשָׂה֙ אֶת־מֹשֶׁ֣ה וְאֶֽת־אַהֲרֹ֔ן וַאֲשֶׁ֧ר הֶעֱלָ֛ה אֶת־אֲבֹתֵיכֶ֖ם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וְעַתָּ֗ה הִֽתְיַצְּב֛וּ וְאִשָּׁפְטָ֥ה אִתְּכֶ֖ם לִפְנֵ֣י יְהוָ֑ה אֵ֚ת כָּל־צִדְק֣וֹת יְהוָ֔ה אֲשֶׁר־עָשָׂ֥ה אִתְּכֶ֖ם וְאֶת־אֲבוֹתֵיכֶֽם׃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כַּֽאֲשֶׁר־בָּ֥א יַעֲקֹ֖ב מִצְרָ֑יִם וַיִּזְעֲק֤וּ אֲבֽוֹתֵיכֶם֙ אֶל־יְהוָ֔ה וַיִּשְׁלַ֨ח יְהוָ֜ה אֶת־מֹשֶׁ֣ה וְאֶֽת־אַהֲרֹ֗ן וַיּוֹצִ֤יאוּ אֶת־אֲבֹֽתֵיכֶם֙ מִמִּצְרַ֔יִם וַיֹּשִׁב֖וּם בַּמָּק֥וֹם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וַֽיִּשְׁכְּח֖וּ אֶת־יְהוָ֣ה אֱלֹהֵיהֶ֑ם וַיִּמְכֹּ֣ר אֹתָ֡ם בְּיַ֣ד סִֽיסְרָא֩ שַׂר־צְבָ֨א חָצ֜וֹר וּבְיַד־פְּלִשְׁתִּ֗ים וּבְיַד֙ מֶ֣לֶךְ מוֹאָ֔ב וַיִּֽלָּחֲמ֖וּ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וַיִּזְעֲק֤וּ אֶל־יְהוָה֙ ויאמר חָטָ֔אנוּ כִּ֤י עָזַ֙בְנוּ֙ אֶת־יְהוָ֔ה וַנַּעֲבֹ֥ד אֶת־הַבְּעָלִ֖ים וְאֶת־הָעַשְׁתָּר֑וֹת וְעַתָּ֗ה הַצִּילֵ֛נוּ מִיַּ֥ד אֹיְבֵ֖ינוּ וְנַעַבְדֶֽךָּ׃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וַיִּשְׁלַ֤ח יְהוָה֙ אֶת־יְרֻבַּ֣עַל וְאֶת־בְּדָ֔ן וְאֶת־יִפְתָּ֖ח וְאֶת־שְׁמוּאֵ֑ל וַיַּצֵּ֨ל אֶתְכֶ֜ם מִיַּ֤ד אֹֽיְבֵיכֶם֙ מִסָּבִ֔יב וַתֵּשְׁב֖וּ בֶּֽטַח׃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וַתִּרְא֗וּ כִּֽי־נָחָ֞שׁ מֶ֣לֶךְ בְּנֵֽי־עַמּוֹן֮ בָּ֣א עֲלֵיכֶם֒ וַתֹּ֣אמְרוּ לִ֔י לֹ֕א כִּי־מֶ֖לֶךְ יִמְלֹ֣ךְ עָלֵ֑ינוּ וַיהוָ֥ה אֱלֹהֵיכֶ֖ם מַלְכְּכֶֽם׃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וְעַתָּ֗ה הִנֵּ֥ה הַמֶּ֛לֶךְ אֲשֶׁ֥ר בְּחַרְתֶּ֖ם אֲשֶׁ֣ר שְׁאֶלְתֶּ֑ם וְהִנֵּ֨ה נָתַ֧ן יְהוָ֛ה עֲלֵיכֶ֖ם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אִם־תִּֽירְא֣וּ אֶת־יְהוָ֗ה וַעֲבַדְתֶּ֤ם אֹתוֹ֙ וּשְׁמַעְתֶּ֣ם בְּקֹל֔וֹ וְלֹ֥א תַמְר֖וּ אֶת־פִּ֣י יְהוָ֑ה וִהְיִתֶ֣ם גַּם־אַתֶּ֗ם וְגַם־הַמֶּ֙לֶךְ֙ אֲשֶׁ֣ר מָלַ֣ךְ עֲלֵיכֶ֔ם אַחַ֖ר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וְאִם־לֹ֤א תִשְׁמְעוּ֙ בְּק֣וֹל יְהוָ֔ה וּמְרִיתֶ֖ם אֶת־פִּ֣י יְהוָ֑ה וְהָיְתָ֧ה יַד־יְהוָ֛ה בָּכֶ֖ם וּבַאֲבֹתֵיכֶֽם׃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גַּם־עַתָּה֙ הִתְיַצְּב֣וּ וּרְא֔וּ אֶת־הַדָּבָ֥ר הַגָּד֖וֹל הַזֶּ֑ה אֲשֶׁ֣ר יְהוָ֔ה עֹשֶׂ֖ה לְעֵינֵיכֶֽם׃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הֲל֤וֹא קְצִיר־חִטִּים֙ הַיּ֔וֹם אֶקְרָא֙ אֶל־יְהוָ֔ה וְיִתֵּ֥ן קֹל֖וֹת וּמָטָ֑ר וּדְע֣וּ וּרְא֗וּ כִּֽי־רָעַתְכֶ֤ם רַבָּה֙ אֲשֶׁ֤ר עֲשִׂיתֶם֙ בְּעֵינֵ֣י יְהוָ֔ה לִשְׁא֥וֹל לָכֶ֖ם מֶֽלֶךְ׃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וַיִּקְרָ֤א שְׁמוּאֵל֙ אֶל־יְהוָ֔ה וַיִּתֵּ֧ן יְהוָ֛ה קֹלֹ֥ת וּמָטָ֖ר בַּיּ֣וֹם הַה֑וּא וַיִּירָ֨א כָל־הָעָ֥ם מְאֹ֛ד אֶת־יְהוָ֖ה וְאֶת־שְׁמוּאֵֽל׃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וַיֹּאמְר֨וּ כָל־הָעָ֜ם אֶל־שְׁמוּאֵ֗ל הִתְפַּלֵּ֧ל בְּעַד־עֲבָדֶ֛יךָ אֶל־יְהוָ֥ה אֱלֹהֶ֖יךָ וְאַל־נָמ֑וּת כִּֽי־יָסַ֤פְנוּ עַל־כָּל־חַטֹּאתֵ֙ינוּ֙ רָעָ֔ה לִשְׁאֹ֥ל לָ֖נוּ מֶֽלֶךְ׃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שְׁמוּאֵ֤ל אֶל־הָעָם֙ אַל־תִּירָ֔אוּ אַתֶּ֣ם עֲשִׂיתֶ֔ם אֵ֥ת כָּל־הָרָעָ֖ה הַזֹּ֑את אַ֗ךְ אַל־תָּס֙וּרוּ֙ מֵאַחֲרֵ֣י יְהוָ֔ה וַעֲבַדְתֶּ֥ם אֶת־יְהוָ֖ה בְּכָל־לְבַבְכֶֽם׃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וְלֹ֖א תָּס֑וּרוּ כִּ֣י ׀ אַחֲרֵ֣י הַתֹּ֗הוּ אֲשֶׁ֧ר לֹֽא־יוֹעִ֛ילוּ וְלֹ֥א יַצִּ֖ילוּ כִּי־תֹ֥הוּ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כִּ֠י לֹֽא־יִטֹּ֤שׁ יְהוָה֙ אֶת־עַמּ֔וֹ בַּעֲב֖וּר שְׁמ֣וֹ הַגָּד֑וֹל כִּ֚י הוֹאִ֣יל יְהוָ֔ה לַעֲשׂ֥וֹת אֶתְכֶ֛ם ל֖וֹ לְעָֽם׃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גַּ֣ם אָנֹכִ֗י חָלִ֤ילָה לִּי֙ מֵחֲטֹ֣א לַֽיהוָ֔ה מֵחֲדֹ֖ל לְהִתְפַּלֵּ֣ל בַּעַדְכֶ֑ם וְהוֹרֵיתִ֣י אֶתְכֶ֔ם בְּדֶ֥רֶךְ הַטּוֹבָ֖ה וְהַיְשָׁרָֽה׃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אַ֣ךְ ׀ יְר֣אוּ אֶת־יְהוָ֗ה וַעֲבַדְתֶּ֥ם אֹת֛וֹ בֶּאֱמֶ֖ת בְּכָל־לְבַבְכֶ֑ם כִּ֣י רְא֔וּ אֵ֥ת אֲשֶׁר־הִגְדִּ֖ל עִמָּכֶֽם׃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וְאִם־הָרֵ֖עַ תָּרֵ֑עוּ גַּם־אַתֶּ֥ם גַּֽם־מַלְכְּכֶ֖ם תִּסָּפֽוּ׃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בֶּן־שָׁנָ֖ה שָׁא֣וּל בְּמָלְכ֑וֹ וּשְׁתֵּ֣י שָׁנִ֔ים מָלַ֖ךְ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וַיִּבְחַר־ל֨וֹ שָׁא֜וּל שְׁלֹ֣שֶׁת אֲלָפִים֮ מִיִּשְׂרָאֵל֒ וַיִּהְי֨וּ עִם־שָׁא֜וּל אַלְפַּ֗יִם בְּמִכְמָשׂ֙ וּבְהַ֣ר בֵּֽית־אֵ֔ל וְאֶ֗לֶף הָיוּ֙ עִם־י֣וֹנָתָ֔ן בְּגִבְעַ֖ת בִּנְיָמִ֑ין וְיֶ֣תֶר הָעָ֔ם שִׁלַּ֖ח אִ֥ישׁ לְאֹהָלָֽיו׃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וַיַּ֣ךְ יוֹנָתָ֗ן אֵ֣ת נְצִ֤יב פְּלִשְׁתִּים֙ אֲשֶׁ֣ר בְּגֶ֔בַע וַֽיִּשְׁמְע֖וּ פְּלִשְׁתִּ֑ים וְשָׁאוּל֩ תָּקַ֨ע בַּשּׁוֹפָ֤ר בְּכָל־הָאָ֙רֶץ֙ לֵאמֹ֔ר יִשְׁמְע֖וּ הָעִבְרִֽים׃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וְכָל־יִשְׂרָאֵ֞ל שָׁמְע֣וּ לֵאמֹ֗ר הִכָּ֤ה שָׁאוּל֙ אֶת־נְצִ֣יב פְּלִשְׁתִּ֔ים וְגַם־נִבְאַשׁ יִשְׂרָאֵ֖ל בַּפְּלִשְׁתִּ֑ים וַיִּצָּעֲק֥וּ הָעָ֛ם אַחֲרֵ֥י שָׁא֖וּל הַגִּלְגָּֽל׃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וּפְלִשְׁתִּ֞ים נֶאֶסְפ֣וּ ׀ לְהִלָּחֵ֣ם עִם־יִשְׂרָאֵ֗ל שְׁלֹשִׁ֨ים אֶ֤לֶף רֶ֙כֶב֙ וְשֵׁ֤שֶׁת אֲלָפִים֙ פָּרָשִׁ֔ים וְעָ֕ם כַּח֛וֹל אֲשֶׁ֥ר עַל־שְׂפַֽת־הַיָּ֖ם לָרֹ֑ב וַֽיַּעֲלוּ֙ וַיַּחֲנ֣וּ בְמִכְמָ֔שׂ קִדְמַ֖ת בֵּ֥ית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וְאִ֨ישׁ יִשְׂרָאֵ֤ל רָאוּ֙ כִּ֣י צַר־ל֔וֹ כִּ֥י נִגַּ֖שׂ הָעָ֑ם וַיִּֽתְחַבְּא֣וּ הָעָ֗ם בַּמְּעָר֤וֹת וּבַֽחֲוָחִים֙ וּבַסְּלָעִ֔ים וּבַצְּרִחִ֖ים וּבַבֹּרֽוֹת׃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וְעִבְרִ֗ים עָֽבְרוּ֙ אֶת־הַיַּרְדֵּ֔ן אֶ֥רֶץ גָּ֖ד וְגִלְעָ֑ד וְשָׁאוּל֙ עוֹדֶ֣נּוּ בַגִּלְגָּ֔ל וְכָל־הָעָ֖ם חָרְד֥וּ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וייחל ׀ שִׁבְעַ֣ת יָמִ֗ים לַמּוֹעֵד֙ אֲשֶׁ֣ר שְׁמוּאֵ֔ל וְלֹא־בָ֥א שְׁמוּאֵ֖ל הַגִּלְגָּ֑ל וַיָּ֥פֶץ הָעָ֖ם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שָׁא֔וּל הַגִּ֣שׁוּ אֵלַ֔י הָעֹלָ֖ה וְהַשְּׁלָמִ֑ים וַיַּ֖עַל 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וַיְהִ֗י כְּכַלֹּתוֹ֙ לְהַעֲל֣וֹת הָעֹלָ֔ה וְהִנֵּ֥ה שְׁמוּאֵ֖ל בָּ֑א וַיֵּצֵ֥א שָׁא֛וּל לִקְרָאת֖וֹ לְבָרֲכֽוֹ׃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וַיֹּ֥אמֶר שְׁמוּאֵ֖ל מֶ֣ה עָשִׂ֑יתָ וַיֹּ֣אמֶר שָׁא֡וּל כִּֽי־רָאִיתִי֩ כִֽי־נָפַ֨ץ הָעָ֜ם מֵעָלַ֗י וְאַתָּה֙ לֹא־בָ֙אתָ֙ לְמוֹעֵ֣ד הַיָּמִ֔ים וּפְלִשְׁתִּ֖ים נֶאֱסָפִ֥ים מִכְמָֽשׂ׃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וָאֹמַ֗ר עַ֠תָּה יֵרְד֨וּ פְלִשְׁתִּ֤ים אֵלַי֙ הַגִּלְגָּ֔ל וּפְנֵ֥י יְהוָ֖ה לֹ֣א חִלִּ֑יתִי וָֽאֶתְאַפַּ֔ק וָאַעֲלֶ֖ה הָעֹלָֽה׃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וַיֹּ֧אמֶר שְׁמוּאֵ֛ל אֶל־שָׁא֖וּל נִסְכָּ֑לְתָּ לֹ֣א שָׁמַ֗רְתָּ אֶת־מִצְוַ֞ת יְהוָ֤ה אֱלֹהֶ֙יךָ֙ אֲשֶׁ֣ר צִוָּ֔ךְ כִּ֣י עַתָּ֗ה הֵכִ֨ין יְהוָ֧ה אֶת־מַֽמְלַכְתְּךָ֛ אֶל־יִשְׂרָאֵ֖ל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וְעַתָּ֖ה מַמְלַכְתְּךָ֣ לֹא־תָק֑וּם בִּקֵּשׁ֩ יְהוָ֨ה ל֜וֹ אִ֣ישׁ כִּלְבָב֗וֹ וַיְצַוֵּ֨הוּ יְהוָ֤ה לְנָגִיד֙ עַל־עַמּ֔וֹ כִּ֚י לֹ֣א שָׁמַ֔רְתָּ אֵ֥ת אֲשֶֽׁר־צִוְּךָ֖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וַיָּ֣קָם שְׁמוּאֵ֗ל וַיַּ֛עַל מִן־הַגִּלְגָּ֖ל גִּבְעַ֣ת בִּנְיָמִ֑ן וַיִּפְקֹ֣ד שָׁא֗וּל אֶת־הָעָם֙ הַנִּמְצְאִ֣ים עִמּ֔וֹ כְּשֵׁ֥שׁ מֵא֖וֹת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וְשָׁא֞וּל וְיוֹנָתָ֣ן בְּנ֗וֹ וְהָעָם֙ הַנִּמְצָ֣א עִמָּ֔ם יֹשְׁבִ֖ים בְּגֶ֣בַע בִּנְיָמִ֑ן וּפְלִשְׁתִּ֖ים חָנ֥וּ בְמִכְמָֽשׂ׃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וַיֵּצֵ֧א הַמַּשְׁחִ֛ית מִמַּחֲנֵ֥ה פְלִשְׁתִּ֖ים שְׁלֹשָׁ֣ה רָאשִׁ֑ים הָרֹ֨אשׁ אֶחָ֥ד יִפְנֶ֛ה אֶל־דֶּ֥רֶךְ עָפְרָ֖ה אֶל־אֶ֥רֶץ שׁוּעָֽל׃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וְהָרֹ֤אשׁ אֶחָד֙ יִפְנֶ֔ה דֶּ֖רֶךְ בֵּ֣ית חֹר֑וֹן וְהָרֹ֨אשׁ אֶחָ֤ד יִפְנֶה֙ דֶּ֣רֶךְ הַגְּב֔וּל הַנִּשְׁקָ֛ף עַל־גֵּ֥י הַצְּבֹעִ֖ים הַמִּדְבָּֽרָה׃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וְחָרָשׁ֙ לֹ֣א יִמָּצֵ֔א בְּכֹ֖ל אֶ֣רֶץ יִשְׂרָאֵ֑ל כִּֽי־אמר פְלִשְׁתִּ֔ים פֶּ֚ן יַעֲשׂ֣וּ הָעִבְרִ֔ים חֶ֖רֶב א֥וֹ חֲנִֽית׃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וַיֵּרְד֥וּ כָל־יִשְׂרָאֵ֖ל הַפְּלִשְׁתִּ֑ים לִ֠לְטוֹשׁ אִ֣ישׁ אֶת־מַחֲרַשְׁתּ֤וֹ וְאֶת־אֵתוֹ֙ וְאֶת־קַרְדֻּמּ֔וֹ וְאֵ֖ת מַחֲרֵשָׁתֽוֹ׃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וְֽהָיְתָ֞ה הַפְּצִ֣ירָה פִ֗ים לַמַּֽחֲרֵשֹׁת֙ וְלָ֣אֵתִ֔ים וְלִשְׁלֹ֥שׁ קִלְּשׁ֖וֹן וּלְהַקַּרְדֻּמִּ֑ים וּלְהַצִּ֖יב הַדָּרְבָֽן׃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וְהָיָה֙ בְּי֣וֹם מִלְחֶ֔מֶת וְלֹ֨א נִמְצָ֜א חֶ֤רֶב וַחֲנִית֙ בְּיַ֣ד כָּל־הָעָ֔ם אֲשֶׁ֥ר אֶת־שָׁא֖וּל וְאֶת־יוֹנָתָ֑ן וַתִּמָּצֵ֣א לְשָׁא֔וּל וּלְיוֹנָתָ֖ן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וַיֵּצֵא֙ מַצַּ֣ב פְּלִשְׁתִּ֔ים אֶֽל־מַעֲבַ֖ר מִכְמָֽשׂ׃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הַיּ֗וֹם וַיֹּ֨אמֶר יוֹנָתָ֤ן בֶּן־שָׁאוּל֙ אֶל־הַנַּ֙עַר֙ נֹשֵׂ֣א כֵלָ֔יו לְכָ֗ה וְנַעְבְּרָה֙ אֶל־מַצַּ֣ב פְּלִשְׁתִּ֔ים אֲשֶׁ֖ר מֵעֵ֣בֶר הַלָּ֑ז וּלְאָבִ֖יו לֹ֥א הִגִּֽיד׃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וְשָׁא֗וּל יוֹשֵׁב֙ בִּקְצֵ֣ה הַגִּבְעָ֔ה תַּ֥חַת הָרִמּ֖וֹן אֲשֶׁ֣ר בְּמִגְר֑וֹן וְהָעָם֙ אֲשֶׁ֣ר עִמּ֔וֹ כְּשֵׁ֥שׁ מֵא֖וֹת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וַאֲחִיָּ֣ה בֶן־אֲחִט֡וּב אֲחִ֡י אִיכָב֣וֹד ׀ בֶּן־פִּינְחָ֨ס בֶּן־עֵלִ֜י כֹּהֵ֧ן ׀ יְהוָ֛ה בְּשִׁל֖וֹ נֹשֵׂ֣א אֵפ֑וֹד וְהָעָם֙ לֹ֣א יָדַ֔ע כִּ֥י הָלַ֖ךְ יוֹנָתָֽן׃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וּבֵ֣ין הַֽמַּעְבְּר֗וֹת אֲשֶׁ֨ר בִּקֵּ֤שׁ יֽוֹנָתָן֙ לַֽעֲבֹר֙ עַל־מַצַּ֣ב פְּלִשְׁתִּ֔ים שֵׁן־הַסֶּ֤לַע מֵהָעֵ֙בֶר֙ מִזֶּ֔ה וְשֵׁן־הַסֶּ֥לַע מֵהָעֵ֖בֶר מִזֶּ֑ה וְשֵׁ֤ם הָֽאֶחָד֙ בּוֹצֵ֔ץ וְשֵׁ֥ם הָאֶחָ֖ד סֶֽנֶּה׃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הַשֵּׁ֧ן הָאֶחָ֛ד מָצ֥וּק מִצָּפ֖וֹן מ֣וּל מִכְמָ֑שׂ וְהָאֶחָ֥ד מִנֶּ֖גֶב מ֥וּל גָּֽבַע׃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וַיֹּ֨אמֶר יְהוֹנָתָ֜ן אֶל־הַנַּ֣עַר ׀ נֹשֵׂ֣א כֵלָ֗יו לְכָה֙ וְנַעְבְּרָ֗ה אֶל־מַצַּב֙ הָעֲרֵלִ֣ים הָאֵ֔לֶּה אוּלַ֛י יַעֲשֶׂ֥ה יְהוָ֖ה לָ֑נוּ כִּ֣י אֵ֤ין לַֽיהוָה֙ מַעְצ֔וֹר לְהוֹשִׁ֥יעַ בְּרַ֖ב א֥וֹ בִמְעָֽט׃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לוֹ֙ נֹשֵׂ֣א כֵלָ֔יו עֲשֵׂ֖ה כָּל־אֲשֶׁ֣ר בִּלְבָבֶ֑ךָ נְטֵ֣ה לָ֔ךְ הִנְנִ֥י עִמְּךָ֖ כִּלְבָבֶֽךָ׃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וַיֹּ֙אמֶר֙ יְה֣וֹנָתָ֔ן הִנֵּ֛ה אֲנַ֥חְנוּ עֹבְרִ֖ים אֶל־הָאֲנָשִׁ֑ים וְנִגְלִ֖ינוּ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אִם־כֹּ֤ה יֹֽאמְרוּ֙ אֵלֵ֔ינוּ דֹּ֕מּוּ עַד־הַגִּיעֵ֖נוּ אֲלֵיכֶ֑ם וְעָמַ֣דְנוּ תַחְתֵּ֔ינוּ וְלֹ֥א נַעֲלֶ֖ה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וְאִם־כֹּ֨ה יֹאמְר֜וּ עֲל֤וּ עָלֵ֙ינוּ֙ וְעָלִ֔ינוּ כִּֽי־נְתָנָ֥ם יְהוָ֖ה בְּיָדֵ֑נוּ וְזֶה־לָּ֖נוּ הָאֽוֹת׃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וַיִּגָּל֣וּ שְׁנֵיהֶ֔ם אֶל־מַצַּ֖ב פְּלִשְׁתִּ֑ים וַיֹּאמְר֣וּ פְלִשְׁתִּ֔ים הִנֵּ֤ה עִבְרִים֙ יֹֽצְאִ֔ים מִן־הַחֹרִ֖ים אֲשֶׁ֥ר הִתְחַבְּאוּ־שָֽׁם׃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וַיַּעֲנוּ֩ אַנְשֵׁ֨י הַמַּצָּבָ֜ה אֶת־יוֹנָתָ֣ן ׀ וְאֶת־נֹשֵׂ֣א כֵלָ֗יו וַיֹּֽאמְרוּ֙ עֲל֣וּ אֵלֵ֔ינוּ וְנוֹדִ֥יעָה אֶתְכֶ֖ם דָּבָ֑ר פ וַיֹּ֨אמֶר יוֹנָתָ֜ן אֶל־נֹשֵׂ֤א כֵלָיו֙ עֲלֵ֣ה אַחֲרַ֔י כִּֽי־נְתָנָ֥ם יְהוָ֖ה בְּיַ֥ד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וַיַּ֣עַל יוֹנָתָ֗ן עַל־יָדָיו֙ וְעַל־רַגְלָ֔יו וְנֹשֵׂ֥א כֵלָ֖יו אַחֲרָ֑יו וַֽיִּפְּלוּ֙ לִפְנֵ֣י יוֹנָתָ֔ן וְנֹשֵׂ֥א כֵלָ֖יו מְמוֹתֵ֥ת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וַתְּהִ֞י הַמַּכָּ֣ה הָרִאשֹׁנָ֗ה אֲשֶׁ֨ר הִכָּ֧ה יוֹנָתָ֛ן וְנֹשֵׂ֥א כֵלָ֖יו כְּעֶשְׂרִ֣ים אִ֑ישׁ כְּבַחֲצִ֥י מַעֲנָ֖ה צֶ֥מֶד שָׂדֶֽה׃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וַתְּהִי֩ חֲרָדָ֨ה בַמַּחֲנֶ֤ה בַשָּׂדֶה֙ וּבְכָל־הָעָ֔ם הַמַּצָּב֙ וְהַמַּשְׁחִ֔ית חָרְד֖וּ גַּם־הֵ֑מָּה וַתִּרְגַּ֣ז הָאָ֔רֶץ וַתְּהִ֖י לְחֶרְדַּ֥ת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וַיִּרְא֤וּ הַצֹּפִים֙ לְשָׁא֔וּל בְּגִבְעַ֖ת בִּנְיָמִ֑ן וְהִנֵּ֧ה הֶהָמ֛וֹן נָמ֖וֹג וַיֵּ֥לֶךְ וַהֲלֹֽם׃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שָׁא֗וּל לָעָם֙ אֲשֶׁ֣ר אִתּ֔וֹ פִּקְדוּ־נָ֣א וּרְא֔וּ מִ֖י הָלַ֣ךְ מֵעִמָּ֑נוּ וַֽיִּפְקְד֔וּ וְהִנֵּ֛ה אֵ֥ין יוֹנָתָ֖ן וְנֹשֵׂ֥א כֵלָֽיו׃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שָׁאוּל֙ לַֽאֲחִיָּ֔ה הַגִּ֖ישָׁה אֲר֣וֹן הָאֱלֹהִ֑ים כִּֽי־הָיָ֞ה אֲר֧וֹן הָאֱלֹהִ֛ים בַּיּ֥וֹם הַה֖וּא וּבְנֵ֥י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וַיְהִ֗י עַ֣ד דִּבֶּ֤ר שָׁאוּל֙ אֶל־הַכֹּהֵ֔ן וְהֶהָמ֗וֹן אֲשֶׁר֙ בְּמַחֲנֵ֣ה פְלִשְׁתִּ֔ים וַיֵּ֥לֶךְ הָל֖וֹךְ וָרָ֑ב פ וַיֹּ֧אמֶר שָׁא֛וּל אֶל־הַכֹּהֵ֖ן אֱסֹ֥ף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וַיִּזָּעֵ֣ק שָׁא֗וּל וְכָל־הָעָם֙ אֲשֶׁ֣ר אִתּ֔וֹ וַיָּבֹ֖אוּ עַד־הַמִּלְחָמָ֑ה וְהִנֵּ֨ה הָיְתָ֜ה חֶ֤רֶב אִישׁ֙ בְּרֵעֵ֔הוּ מְהוּמָ֖ה גְּדוֹלָ֥ה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וְהָעִבְרִ֗ים הָי֤וּ לַפְּלִשְׁתִּים֙ כְּאֶתְמ֣וֹל שִׁלְשׁ֔וֹם אֲשֶׁ֨ר עָל֥וּ עִמָּ֛ם בַּֽמַּחֲנֶ֖ה סָבִ֑יב וְגַם־הֵ֗מָּה לִֽהְיוֹת֙ עִם־יִשְׂרָאֵ֔ל אֲשֶׁ֥ר עִם־שָׁא֖וּל וְיוֹנָתָֽן׃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וְכֹל֩ אִ֨ישׁ יִשְׂרָאֵ֜ל הַמִּֽתְחַבְּאִ֤ים בְּהַר־אֶפְרַ֙יִם֙ שָֽׁמְע֔וּ כִּֽי־נָ֖סוּ פְּלִשְׁתִּ֑ים וַֽיַּדְבְּק֥וּ גַם־הֵ֛מָּה אַחֲרֵיהֶ֖ם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וַיּ֧וֹשַׁע יְהוָ֛ה בַּיּ֥וֹם הַה֖וּא אֶת־יִשְׂרָאֵ֑ל וְהַ֨מִּלְחָמָ֔ה עָבְרָ֖ה אֶת־בֵּ֥ית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וְאִֽישׁ־יִשְׂרָאֵ֥ל נִגַּ֖שׂ בַּיּ֣וֹם הַה֑וּא וַיֹּאֶל֩ שָׁא֨וּל אֶת־הָעָ֜ם לֵאמֹ֗ר אָר֣וּר הָ֠אִישׁ אֲשֶׁר־יֹ֨אכַל לֶ֜חֶם עַד־הָעֶ֗רֶב וְנִקַּמְתִּי֙ מֵאֹ֣יְבַ֔י וְלֹֽא טָעַ֥ם כָּל־הָעָ֖ם לָֽחֶם׃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וְכָל־הָאָ֖רֶץ בָּ֣אוּ בַיָּ֑עַר וַיְהִ֥י דְבַ֖שׁ עַל־פְּנֵ֥י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וַיָּבֹ֤א הָעָם֙ אֶל־הַיַּ֔עַר וְהִנֵּ֖ה הֵ֣לֶךְ דְּבָ֑שׁ וְאֵין־מַשִּׂ֤יג יָדוֹ֙ אֶל־פִּ֔יו כִּֽי־יָרֵ֥א הָעָ֖ם אֶת־הַשְּׁבֻעָֽה׃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וְיוֹנָתָ֣ן לֹֽא־שָׁמַ֗ע בְּהַשְׁבִּ֣יעַ אָבִיו֮ אֶת־הָעָם֒ וַיִּשְׁלַ֗ח אֶת־קְצֵ֤ה הַמַּטֶּה֙ אֲשֶׁ֣ר בְּיָד֔וֹ וַיִּטְבֹּ֥ל אוֹתָ֖הּ בְּיַעְרַ֣ת הַדְּבָ֑שׁ וַיָּ֤שֶׁב יָדוֹ֙ אֶל־פִּ֔יו ותראנה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וַיַּעַן֩ אִ֨ישׁ מֵֽהָעָ֜ם וַיֹּ֗אמֶר הַשְׁבֵּעַ֩ הִשְׁבִּ֨יעַ אָבִ֤יךָ אֶת־הָעָם֙ לֵאמֹ֔ר אָר֥וּר הָאִ֛ישׁ אֲשֶׁר־יֹ֥אכַל לֶ֖חֶם הַיּ֑וֹם וַיָּ֖עַף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וַיֹּ֙אמֶר֙ יֽוֹנָתָ֔ן עָכַ֥ר אָבִ֖י אֶת־הָאָ֑רֶץ רְאוּ־נָא֙ כִּֽי־אֹ֣רוּ עֵינַ֔י כִּ֣י טָעַ֔מְתִּי מְעַ֖ט דְּבַ֥שׁ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אַ֗ף כִּ֡י לוּא֩ אָכֹ֨ל אָכַ֤ל הַיּוֹם֙ הָעָ֔ם מִשְּׁלַ֥ל אֹיְבָ֖יו אֲשֶׁ֣ר מָצָ֑א כִּ֥י עַתָּ֛ה לֹֽא־רָבְתָ֥ה מַכָּ֖ה בַּפְּלִשְׁתִּֽים׃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וַיַּכּ֞וּ בַּיּ֤וֹם הַהוּא֙ בַּפְּלִשְׁתִּ֔ים מִמִּכְמָ֖שׂ אַיָּלֹ֑נָה וַיָּ֥עַף הָעָ֖ם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ויעש הָעָם֙ אֶל־שלל וַיִּקְח֨וּ צֹ֧אן וּבָקָ֛ר וּבְנֵ֥י בָקָ֖ר וַיִּשְׁחֲטוּ־אָ֑רְצָה וַיֹּ֥אכַל הָעָ֖ם עַל־הַדָּֽם׃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וַיַּגִּ֤ידוּ לְשָׁאוּל֙ לֵאמֹ֔ר הִנֵּ֥ה הָעָ֛ם חֹטִ֥אים לַֽיהוָ֖ה לֶאֱכֹ֣ל עַל־הַדָּ֑ם וַיֹּ֣אמֶר בְּגַדְתֶּ֔ם גֹּֽלּוּ־אֵלַ֥י הַיּ֖וֹם אֶ֥בֶן גְּדוֹלָֽה׃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וַיֹּ֣אמֶר שָׁא֣וּל פֻּ֣צוּ בָעָ֡ם וַאֲמַרְתֶּ֣ם לָהֶ֡ם הַגִּ֣ישׁוּ אֵלַי֩ אִ֨ישׁ שׁוֹר֜וֹ וְאִ֣ישׁ שְׂיֵ֗הוּ וּשְׁחַטְתֶּ֤ם בָּזֶה֙ וַאֲכַלְתֶּ֔ם וְלֹֽא־תֶחֶטְא֥וּ לַֽיהוָ֖ה לֶאֱכֹ֣ל אֶל־הַדָּ֑ם וַיַּגִּ֨שׁוּ כָל־הָעָ֜ם אִ֣ישׁ שׁוֹר֧וֹ בְיָד֛וֹ הַלַּ֖יְלָה וַיִּשְׁחֲטוּ־שָֽׁם׃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וַיִּ֧בֶן שָׁא֛וּל מִזְבֵּ֖חַ לַֽיהוָ֑ה אֹת֣וֹ הֵחֵ֔ל לִבְנ֥וֹת מִזְבֵּ֖חַ לַֽיהוָֽה׃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וַיֹּ֣אמֶר שָׁא֡וּל נֵרְדָ֣ה אַחֲרֵי֩ פְלִשְׁתִּ֨ים ׀ לַ֜יְלָה וְֽנָבֹ֥זָה בָהֶ֣ם ׀ עַד־א֣וֹר הַבֹּ֗קֶר וְלֹֽא־נַשְׁאֵ֤ר בָּהֶם֙ אִ֔ישׁ וַיֹּ֣אמְר֔וּ כָּל־הַטּ֥וֹב בְּעֵינֶ֖יךָ עֲשֵׂ֑ה ס וַיֹּ֙אמֶר֙ הַכֹּהֵ֔ן נִקְרְבָ֥ה הֲלֹ֖ם אֶל־הָאֱלֹהִֽים׃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וַיִּשְׁאַ֤ל שָׁאוּל֙ בֵּֽאלֹהִ֔ים הַֽאֵרֵד֙ אַחֲרֵ֣י פְלִשְׁתִּ֔ים הֲתִתְּנֵ֖ם בְּיַ֣ד יִשְׂרָאֵ֑ל וְלֹ֥א עָנָ֖הוּ בַּיּ֥וֹם הַהֽוּא׃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וַיֹּ֣אמֶר שָׁא֔וּל גֹּ֣שֽׁוּ הֲלֹ֔ם כֹּ֖ל פִּנּ֣וֹת הָעָ֑ם וּדְע֣וּ וּרְא֔וּ בַּמָּ֗ה הָֽיְתָ֛ה הַחַטָּ֥את הַזֹּ֖את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כִּ֣י חַי־יְהוָ֗ה הַמּוֹשִׁ֙יעַ֙ אֶת־יִשְׂרָאֵ֔ל כִּ֧י אִם־יֶשְׁנ֛וֹ בְּיוֹנָתָ֥ן בְּנִ֖י כִּ֣י מ֣וֹת יָמ֑וּת וְאֵ֥ין עֹנֵ֖הוּ מִכָּל־הָעָֽם׃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וַיֹּ֣אמֶר אֶל־כָּל־ יִשְׂרָאֵ֗ל אַתֶּם֙ תִּֽהְיוּ֙ לְעֵ֣בֶר אֶחָ֔ד וַֽאֲנִי֙ וְיוֹנָתָ֣ן בְּנִ֔י נִהְיֶ֖ה לְעֵ֣בֶר אֶחָ֑ד וַיֹּאמְר֤וּ הָעָם֙ אֶל־שָׁא֔וּל הַטּ֥וֹב בְּעֵינֶ֖יךָ עֲשֵֽׂה׃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וַיֹּ֣אמֶר שָׁא֗וּל אֶל־יְהוָ֛ה אֱלֹהֵ֥י יִשְׂרָאֵ֖ל הָ֣בָה תָמִ֑ים וַיִּלָּכֵ֧ד יוֹנָתָ֛ן וְשָׁא֖וּל וְהָעָ֥ם יָצָֽאוּ׃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וַיֹּ֣אמֶר שָׁא֔וּל הַפִּ֕ילוּ בֵּינִ֕י וּבֵ֖ין יוֹנָתָ֣ן בְּנִ֑י וַיִּלָּכֵ֖ד יוֹנָתָֽן׃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וַיֹּ֤אמֶר שָׁאוּל֙ אֶל־י֣וֹנָתָ֔ן הַגִּ֥ידָה לִּ֖י מֶ֣ה עָשִׂ֑יתָה וַיַּגֶּד־ל֣וֹ יוֹנָתָ֗ן וַיֹּאמֶר֩ טָעֹ֨ם טָעַ֜מְתִּי בִּקְצֵ֨ה הַמַּטֶּ֧ה אֲשֶׁר־בְּיָדִ֛י מְעַ֥ט דְּבַ֖שׁ הִנְנִ֥י אָמֽוּת׃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וַיֹּ֣אמֶר שָׁא֔וּל כֹּֽה־יַעֲשֶׂ֥ה אֱלֹהִ֖ים וְכֹ֣ה יוֹסִ֑ף כִּֽי־מ֥וֹת תָּמ֖וּת יוֹנָתָֽן׃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וַיֹּ֨אמֶר הָעָ֜ם אֶל־שָׁא֗וּל הֲֽיוֹנָתָ֤ן ׀ יָמוּת֙ אֲשֶׁ֣ר עָ֠שָׂה הַיְשׁוּעָ֨ה הַגְּדוֹלָ֣ה הַזֹּאת֮ בְּיִשְׂרָאֵל֒ חָלִ֗ילָה חַי־יְהוָה֙ אִם־יִפֹּ֞ל מִשַּׂעֲרַ֤ת רֹאשׁוֹ֙ אַ֔רְצָה כִּֽי־עִם־אֱלֹהִ֥ים עָשָׂ֖ה הַיּ֣וֹם הַזֶּ֑ה וַיִּפְדּ֥וּ הָעָ֛ם אֶת־יוֹנָתָ֖ן וְלֹא־מֵֽת׃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וַיַּ֣עַל שָׁא֔וּל מֵאַחֲרֵ֖י פְּלִשְׁתִּ֑ים וּפְלִשְׁתִּ֖ים הָלְכ֥וּ לִמְקוֹמָֽם׃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וְשָׁא֛וּל לָכַ֥ד הַמְּלוּכָ֖ה עַל־יִשְׂרָאֵ֑ל וַיִּלָּ֣חֶם סָבִ֣יב ׀ בְּֽכָל־אֹיְבָ֡יו בְּמוֹאָ֣ב ׀ וּבִבְנֵי־עַמּ֨וֹן וּבֶאֱד֜וֹם וּבְמַלְכֵ֤י צוֹבָה֙ וּבַפְּלִשְׁתִּ֔ים וּבְכֹ֥ל אֲשֶׁר־יִפְנֶ֖ה יַרְשִֽׁיעַ׃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וַיַּ֣עַשׂ חַ֔יִל וַיַּ֖ךְ אֶת־עֲמָלֵ֑ק וַיַּצֵּ֥ל אֶת־יִשְׂרָאֵ֖ל מִיַּ֥ד שֹׁסֵֽהוּ׃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וַיִּֽהְיוּ֙ בְּנֵ֣י שָׁא֔וּל יוֹנָתָ֥ן וְיִשְׁוִ֖י וּמַלְכִּי־שׁ֑וּעַ וְשֵׁם֙ שְׁתֵּ֣י בְנֹתָ֔יו שֵׁ֤ם הַבְּכִירָה֙ מֵרַ֔ב וְשֵׁ֥ם הַקְּטַנָּ֖ה מִיכַֽל׃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וְשֵׁם֙ אֵ֣שֶׁת שָׁא֔וּל אֲחִינֹ֖עַם בַּת־אֲחִימָ֑עַץ וְשֵׁ֤ם שַׂר־צְבָאוֹ֙ אֲבִינֵ֔ר בֶּן־נֵ֖ר דּ֥וֹד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וְקִ֧ישׁ אֲבִֽי־שָׁא֛וּל וְנֵ֥ר אֲבִֽי־אַבְנֵ֖ר בֶּן־אֲבִיאֵֽל׃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וַתְּהִ֤י הַמִּלְחָמָה֙ חֲזָקָ֣ה עַל־פְּלִשְׁתִּ֔ים כֹּ֖ל יְמֵ֣י שָׁא֑וּל וְרָאָ֨ה שָׁא֜וּל כָּל־אִ֤ישׁ גִּבּוֹר֙ וְכָל־בֶּן־חַ֔יִל וַיַּאַסְפֵ֖הוּ אֵלָֽיו׃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שְׁמוּאֵל֙ אֶל־שָׁא֔וּל אֹתִ֨י שָׁלַ֤ח יְהוָה֙ לִמְשָׁחֳךָ֣ לְמֶ֔לֶךְ עַל־עַמּ֖וֹ עַל־יִשְׂרָאֵ֑ל וְעַתָּ֣ה שְׁמַ֔ע לְק֖וֹל דִּבְרֵ֥י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כֹּ֤ה אָמַר֙ יְהוָ֣ה צְבָא֔וֹת פָּקַ֕דְתִּי אֵ֛ת אֲשֶׁר־עָשָׂ֥ה עֲמָלֵ֖ק לְיִשְׂרָאֵ֑ל אֲשֶׁר־שָׂ֥ם לוֹ֙ בַּדֶּ֔רֶךְ בַּעֲלֹת֖וֹ מִמִּצְרָֽיִם׃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עַתָּה֩ לֵ֨ךְ וְהִכִּֽיתָ֜ה אֶת־עֲמָלֵ֗ק וְהַֽחֲרַמְתֶּם֙ אֶת־כָּל־ אֲשֶׁר־ל֔וֹ וְלֹ֥א תַחְמֹ֖ל עָלָ֑יו וְהֵמַתָּ֞ה מֵאִ֣ישׁ עַד־אִשָּׁ֗ה מֵֽעֹלֵל֙ וְעַד־יוֹנֵ֔ק מִשּׁ֣וֹר וְעַד־שֶׂ֔ה מִגָּמָ֖ל וְעַד־חֲמֽוֹר׃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וַיְשַׁמַּ֤ע שָׁאוּל֙ אֶת־הָעָ֔ם וַֽיִּפְקְדֵם֙ בַּטְּלָאִ֔ים מָאתַ֥יִם אֶ֖לֶף רַגְלִ֑י וַעֲשֶׂ֥רֶת אֲלָפִ֖ים אֶת־אִ֥ישׁ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וַיָּבֹ֥א שָׁא֖וּל עַד־עִ֣יר עֲמָלֵ֑ק וַיָּ֖רֶב בַּנָּֽחַל׃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שָׁא֣וּל אֶֽל־הַקֵּינִ֡י לְכוּ֩ סֻּ֨רוּ רְד֜וּ מִתּ֣וֹךְ עֲמָלֵקִ֗י פֶּן־אֹֽסִפְךָ֙ עִמּ֔וֹ וְאַתָּ֞ה עָשִׂ֤יתָה חֶ֙סֶד֙ עִם־כָּל־בְּנֵ֣י יִשְׂרָאֵ֔ל בַּעֲלוֹתָ֖ם מִמִּצְרָ֑יִם וַיָּ֥סַר קֵינִ֖י מִתּ֥וֹךְ עֲמָלֵֽק׃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וַיַּ֥ךְ שָׁא֖וּל אֶת־עֲמָלֵ֑ק מֵֽחֲוִילָה֙ בּוֹאֲךָ֣ שׁ֔וּר אֲשֶׁ֖ר עַל־פְּנֵ֥י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וַיִּתְפֹּ֛שׂ אֶת־אֲגַ֥ג מֶֽלֶךְ־עֲמָלֵ֖ק חָ֑י וְאֶת־כָּל־הָעָ֖ם הֶחֱרִ֥ים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וַיַּחְמֹל֩ שָׁא֨וּל וְהָעָ֜ם עַל־אֲגָ֗ג וְעַל־מֵיטַ֣ב הַצֹּאן֩ וְהַבָּקָ֨ר וְהַמִּשְׁנִ֤ים וְעַל־הַכָּרִים֙ וְעַל־כָּל־הַטּ֔וֹב וְלֹ֥א אָב֖וּ הַחֲרִימָ֑ם וְכָל־הַמְּלָאכָ֛ה נְמִבְזָ֥ה וְנָמֵ֖ס אֹתָ֥הּ הֶחֱרִֽימוּ׃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וַֽיְהִי֙ דְּבַר־יְהוָ֔ה אֶל־שְׁמוּאֵ֖ל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נִחַ֗מְתִּי כִּֽי־הִמְלַ֤כְתִּי אֶת־שָׁאוּל֙ לְמֶ֔לֶךְ כִּֽי־שָׁב֙ מֵאַֽחֲרַ֔י וְאֶת־דְּבָרַ֖י לֹ֣א הֵקִ֑ים וַיִּ֙חַר֙ לִשְׁמוּאֵ֔ל וַיִּזְעַ֥ק אֶל־יְהוָ֖ה כָּל־הַלָּֽיְלָה׃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וַיַּשְׁכֵּ֧ם שְׁמוּאֵ֛ל לִקְרַ֥את שָׁא֖וּל בַּבֹּ֑קֶר וַיֻּגַּ֨ד לִשְׁמוּאֵ֜ל לֵאמֹ֗ר בָּֽא־שָׁא֤וּל הַכַּרְמֶ֙לָה֙ וְהִנֵּ֨ה מַצִּ֥יב לוֹ֙ יָ֔ד וַיִּסֹּב֙ וַֽיַּעֲבֹ֔ר וַיֵּ֖רֶד הַגִּלְגָּֽל׃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וַיָּבֹ֥א שְׁמוּאֵ֖ל אֶל־שָׁא֑וּל וַיֹּ֧אמֶר ל֣וֹ שָׁא֗וּל בָּר֤וּךְ אַתָּה֙ לַֽיהוָ֔ה הֲקִימֹ֖תִי אֶת־דְּבַ֥ר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שְׁמוּאֵ֔ל וּמֶ֛ה קֽוֹל־הַצֹּ֥אן הַזֶּ֖ה בְּאָזְנָ֑י וְק֣וֹל הַבָּקָ֔ר אֲשֶׁ֥ר אָנֹכִ֖י שֹׁמֵֽעַ׃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וַיֹּ֨אמֶר שָׁא֜וּל מֵעֲמָלֵקִ֣י הֱבִיא֗וּם אֲשֶׁ֨ר חָמַ֤ל הָעָם֙ עַל־מֵיטַ֤ב הַצֹּאן֙ וְהַבָּקָ֔ר לְמַ֥עַן זְבֹ֖חַ לַיהוָ֣ה אֱלֹהֶ֑יךָ וְאֶת־הַיּוֹתֵ֖ר הֶחֱרַֽמְנוּ׃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שְׁמוּאֵל֙ אֶל־שָׁא֔וּל הֶ֚רֶף וְאַגִּ֣ידָה לְּךָ֔ אֵת֩ אֲשֶׁ֨ר דִּבֶּ֧ר יְהוָ֛ה אֵלַ֖י הַלָּ֑יְלָה ויאמרו ל֖וֹ דַּבֵּֽר׃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שְׁמוּאֵ֔ל הֲל֗וֹא אִם־קָטֹ֤ן אַתָּה֙ בְּעֵינֶ֔יךָ רֹ֛אשׁ שִׁבְטֵ֥י יִשְׂרָאֵ֖ל אָ֑תָּה וַיִּמְשָׁחֲךָ֧ יְהוָ֛ה לְמֶ֖לֶךְ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וַיִּשְׁלָחֲךָ֥ יְהוָ֖ה בְּדָ֑רֶךְ וַיֹּ֗אמֶר לֵ֣ךְ וְהַחֲרַמְתָּ֞ה אֶת־הַֽחַטָּאִים֙ אֶת־עֲמָלֵ֔ק וְנִלְחַמְתָּ֣ ב֔וֹ עַ֥ד כַּלּוֹתָ֖ם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וְלָ֥מָּה לֹא־שָׁמַ֖עְתָּ בְּק֣וֹל יְהוָ֑ה וַתַּ֙עַט֙ אֶל־הַשָּׁלָ֔ל וַתַּ֥עַשׂ הָרַ֖ע בְּעֵינֵ֥י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שָׁא֜וּל אֶל־שְׁמוּאֵ֗ל אֲשֶׁ֤ר שָׁמַ֙עְתִּי֙ בְּק֣וֹל יְהוָ֔ה וָאֵלֵ֕ךְ בַּדֶּ֖רֶךְ אֲשֶׁר־שְׁלָחַ֣נִי יְהוָ֑ה וָאָבִ֗יא אֶת־אֲגַג֙ מֶ֣לֶךְ עֲמָלֵ֔ק וְאֶת־עֲמָלֵ֖ק הֶחֱרַֽמְתִּי׃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וַיִּקַּ֨ח הָעָ֧ם מֵהַשָּׁלָ֛ל צֹ֥אן וּבָקָ֖ר רֵאשִׁ֣ית הַחֵ֑רֶם לִזְבֹּ֛חַ לַֽיהוָ֥ה אֱלֹהֶ֖יךָ בַּגִּלְגָּֽל׃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וַיֹּ֣אמֶר שְׁמוּאֵ֗ל הַחֵ֤פֶץ לַֽיהוָה֙ בְּעֹל֣וֹת וּזְבָחִ֔ים כִּשְׁמֹ֖עַ בְּק֣וֹל יְהוָ֑ה הִנֵּ֤ה שְׁמֹ֙עַ֙ מִזֶּ֣בַח ט֔וֹב לְהַקְשִׁ֖יב מֵחֵ֥לֶב אֵילִֽים׃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כִּ֤י חַטַּאת־קֶ֙סֶם֙ מֶ֔רִי וְאָ֥וֶן וּתְרָפִ֖ים הַפְצַ֑ר יַ֗עַן מָאַ֙סְתָּ֙ אֶת־דְּבַ֣ר יְהוָ֔ה וַיִּמְאָסְךָ֖ מִמֶּֽלֶךְ׃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שָׁא֤וּל אֶל־שְׁמוּאֵל֙ חָטָ֔אתִי כִּֽי־עָבַ֥רְתִּי אֶת־פִּֽי־יְהוָ֖ה וְאֶת־דְּבָרֶ֑יךָ כִּ֤י יָרֵ֙אתִי֙ אֶת־הָעָ֔ם וָאֶשְׁמַ֖ע בְּקוֹלָֽם׃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וְעַתָּ֕ה שָׂ֥א נָ֖א אֶת־חַטָּאתִ֑י וְשׁ֣וּב עִמִּ֔י וְאֶֽשְׁתַּחֲוֶ֖ה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וַיֹּ֤אמֶר שְׁמוּאֵל֙ אֶל־שָׁא֔וּל לֹ֥א אָשׁ֖וּב עִמָּ֑ךְ כִּ֤י מָאַ֙סְתָּה֙ אֶת־דְּבַ֣ר יְהוָ֔ה וַיִּמְאָסְךָ֣ יְהוָ֔ה מִהְי֥וֹת מֶ֖לֶךְ עַל־יִשְׂרָאֵֽל׃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וַיִּסֹּ֥ב שְׁמוּאֵ֖ל לָלֶ֑כֶת וַיַּחֲזֵ֥ק בִּכְנַף־מְעִיל֖וֹ וַיִּקָּרַֽע׃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וַיֹּ֤אמֶר אֵלָיו֙ שְׁמוּאֵ֔ל קָרַ֨ע יְהוָ֜ה אֶֽת־מַמְלְכ֧וּת יִשְׂרָאֵ֛ל מֵעָלֶ֖יךָ הַיּ֑וֹם וּנְתָנָ֕הּ לְרֵעֲךָ֖ הַטּ֥וֹב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וְגַם֙ נֵ֣צַח יִשְׂרָאֵ֔ל לֹ֥א יְשַׁקֵּ֖ר וְלֹ֣א יִנָּחֵ֑ם כִּ֣י לֹ֥א אָדָ֛ם ה֖וּא לְהִנָּחֵֽם׃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וַיֹּ֣אמֶר חָטָ֔אתִי עַתָּ֗ה כַּבְּדֵ֥נִי נָ֛א נֶ֥גֶד זִקְנֵֽי־עַמִּ֖י וְנֶ֣גֶד יִשְׂרָאֵ֑ל וְשׁ֣וּב עִמִּ֔י וְהִֽשְׁתַּחֲוֵ֖יתִי לַֽיהוָ֥ה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וַיָּ֥שָׁב שְׁמוּאֵ֖ל אַחֲרֵ֣י שָׁא֑וּל וַיִּשְׁתַּ֥חוּ שָׁא֖וּל לַֽיהוָֽה׃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וַיֹּ֣אמֶר שְׁמוּאֵ֗ל הַגִּ֤ישׁוּ אֵלַי֙ אֶת־אֲגַג֙ מֶ֣לֶךְ עֲמָלֵ֔ק וַיֵּ֣לֶךְ אֵלָ֔יו אֲגַ֖ג מַעֲדַנֹּ֑ת וַיֹּ֣אמֶר אֲגָ֔ג אָכֵ֖ן סָ֥ר מַר־הַמָּֽוֶת׃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וַיֹּ֣אמֶר שְׁמוּאֵ֔ל כַּאֲשֶׁ֨ר שִׁכְּלָ֤ה נָשִׁים֙ חַרְבֶּ֔ךָ כֵּן־תִּשְׁכַּ֥ל מִנָּשִׁ֖ים אִמֶּ֑ךָ וַיְשַׁסֵּ֨ף שְׁמוּאֵ֧ל אֶת־אֲגָ֛ג לִפְנֵ֥י יְהוָ֖ה בַּגִּלְגָּֽל׃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וַיֵּ֥לֶךְ שְׁמוּאֵ֖ל הָרָמָ֑תָה וְשָׁא֛וּל עָלָ֥ה אֶל־בֵּית֖וֹ גִּבְעַ֥ת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וְלֹא־יָסַ֨ף שְׁמוּאֵ֜ל לִרְא֤וֹת אֶת־שָׁאוּל֙ עַד־י֣וֹם מוֹת֔וֹ כִּֽי־הִתְאַבֵּ֥ל שְׁמוּאֵ֖ל אֶל־שָׁא֑וּל וַיהוָ֣ה נִחָ֔ם כִּֽי־הִמְלִ֥יךְ אֶת־שָׁא֖וּל עַל־יִשְׂרָאֵֽל׃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וַיֹּ֨אמֶר יְהוָ֜ה אֶל־שְׁמוּאֵ֗ל עַד־מָתַי֙ אַתָּה֙ מִתְאַבֵּ֣ל אֶל־שָׁא֔וּל וַאֲנִ֣י מְאַסְתִּ֔יו מִמְּלֹ֖ךְ עַל־יִשְׂרָאֵ֑ל מַלֵּ֨א קַרְנְךָ֜ שֶׁ֗מֶן וְלֵ֤ךְ אֶֽשְׁלָחֲךָ֙ אֶל־יִשַׁ֣י בֵּֽית־הַלַּחְמִ֔י כִּֽי־רָאִ֧יתִי בְּבָנָ֛יו לִ֖י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שְׁמוּאֵל֙ אֵ֣יךְ אֵלֵ֔ךְ וְשָׁמַ֥ע שָׁא֖וּל וַהֲרָגָ֑נִי ס וַיֹּ֣אמֶר יְהוָ֗ה עֶגְלַ֤ת בָּקָר֙ תִּקַּ֣ח בְּיָדֶ֔ךָ וְאָ֣מַרְתָּ֔ לִזְבֹּ֥חַ לַֽיהוָ֖ה בָּֽאתִי׃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וְקָרָ֥אתָ לְיִשַׁ֖י בַּזָּ֑בַח וְאָֽנֹכִ֗י אוֹדִֽיעֲךָ֙ אֵ֣ת אֲשֶֽׁר־תַּעֲשֶׂ֔ה וּמָשַׁחְתָּ֣ לִ֔י אֵ֥ת אֲשֶׁר־אֹמַ֖ר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וַיַּ֣עַשׂ שְׁמוּאֵ֗ל אֵ֚ת אֲשֶׁ֣ר דִּבֶּ֣ר יְהוָ֔ה וַיָּבֹ֖א בֵּ֣ית לָ֑חֶם וַיֶּחֶרְד֞וּ זִקְנֵ֤י הָעִיר֙ לִקְרָאת֔וֹ וַיֹּ֖אמֶר שָׁלֹ֥ם בּוֹאֶֽךָ׃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׀ שָׁל֗וֹם לִזְבֹּ֤חַ לַֽיהוָה֙ בָּ֔אתִי הִֽתְקַדְּשׁ֔וּ וּבָאתֶ֥ם אִתִּ֖י בַּזָּ֑בַח וַיְקַדֵּ֤שׁ אֶת־יִשַׁי֙ וְאֶת־בָּנָ֔יו וַיִּקְרָ֥א לָהֶ֖ם לַזָּֽבַח׃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וַיְהִ֣י בְּבוֹאָ֔ם וַיַּ֖רְא אֶת־אֱלִיאָ֑ב וַיֹּ֕אמֶר אַ֛ךְ נֶ֥גֶד יְהוָ֖ה מְשִׁיחֽוֹ׃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יְהוָ֜ה אֶל־שְׁמוּאֵ֗ל אַל־תַּבֵּ֧ט אֶל־מַרְאֵ֛הוּ וְאֶל־גְּבֹ֥הַּ קוֹמָת֖וֹ כִּ֣י מְאַסְתִּ֑יהוּ כִּ֣י ׀ לֹ֗א אֲשֶׁ֤ר יִרְאֶה֙ הָאָדָ֔ם כִּ֤י הָֽאָדָם֙ יִרְאֶ֣ה לַעֵינַ֔יִם וַיהוָ֖ה יִרְאֶ֥ה לַלֵּבָֽב׃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וַיִּקְרָ֤א יִשַׁי֙ אֶל־אֲבִ֣ינָדָ֔ב וַיַּעֲבִרֵ֖הוּ לִפְנֵ֣י שְׁמוּאֵ֑ל וַיֹּ֕אמֶר גַּם־בָּזֶ֖ה לֹֽא־בָחַ֥ר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וַיַּעֲבֵ֥ר יִשַׁ֖י שַׁמָּ֑ה וַיֹּ֕אמֶר גַּם־בָּזֶ֖ה לֹא־בָחַ֥ר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וַיַּעֲבֵ֥ר יִשַׁ֛י שִׁבְעַ֥ת בָּנָ֖יו לִפְנֵ֣י שְׁמוּאֵ֑ל וַיֹּ֤אמֶר שְׁמוּאֵל֙ אֶל־יִשַׁ֔י לֹא־בָחַ֥ר יְהוָ֖ה בָּאֵֽלֶּה׃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וַיֹּ֨אמֶר שְׁמוּאֵ֣ל אֶל־יִשַׁי֮ הֲתַ֣מּוּ הַנְּעָרִים֒ וַיֹּ֗אמֶר ע֚וֹד שָׁאַ֣ר הַקָּטָ֔ן וְהִנֵּ֥ה רֹעֶ֖ה בַּצֹּ֑אן וַיֹּ֨אמֶר שְׁמוּאֵ֤ל אֶל־יִשַׁי֙ שִׁלְחָ֣ה וְקָחֶ֔נּוּ כִּ֥י לֹא־נָסֹ֖ב עַד־בֹּא֥וֹ פֹֽה׃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וַיִּשְׁלַ֤ח וַיְבִיאֵ֙הוּ֙ וְה֣וּא אַדְמוֹנִ֔י עִם־יְפֵ֥ה עֵינַ֖יִם וְט֣וֹב רֹ֑אִי פ וַיֹּ֧אמֶר יְהוָ֛ה ק֥וּם מְשָׁחֵ֖הוּ כִּֽי־זֶ֥ה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וַיִּקַּ֨ח שְׁמוּאֵ֜ל אֶת־קֶ֣רֶן הַשֶּׁ֗מֶן וַיִּמְשַׁ֣ח אֹתוֹ֮ בְּקֶ֣רֶב אֶחָיו֒ וַתִּצְלַ֤ח רֽוּחַ־יְהוָה֙ אֶל־דָּוִ֔ד מֵהַיּ֥וֹם הַה֖וּא וָמָ֑עְלָה וַיָּ֣קָם שְׁמוּאֵ֔ל וַיֵּ֖לֶךְ הָרָמָֽתָה׃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וְר֧וּחַ יְהוָ֛ה סָ֖רָה מֵעִ֣ם שָׁא֑וּל וּבִֽעֲתַ֥תּוּ רֽוּחַ־רָעָ֖ה מֵאֵ֥ת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וַיֹּאמְר֥וּ עַבְדֵֽי־שָׁא֖וּל אֵלָ֑יו הִנֵּה־נָ֧א רֽוּחַ־אֱלֹהִ֛ים רָעָ֖ה מְבַעִתֶּֽךָ׃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יֹאמַר־נָ֤א אֲדֹנֵ֙נוּ֙ עֲבָדֶ֣יךָ לְפָנֶ֔יךָ יְבַקְשׁ֕וּ אִ֕ישׁ יֹדֵ֖עַ מְנַגֵּ֣ן בַּכִּנּ֑וֹר וְהָיָ֗ה בִּֽהְי֨וֹת עָלֶ֤יךָ רֽוּחַ־אֱלֹהִים֙ רָעָ֔ה וְנִגֵּ֥ן בְּיָד֖וֹ וְט֥וֹב לָֽךְ׃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וַיֹּ֥אמֶר שָׁא֖וּל אֶל־עֲבָדָ֑יו רְאוּ־נָ֣א לִ֗י אִ֚ישׁ מֵיטִ֣יב לְנַגֵּ֔ן וַהֲבִיאוֹתֶ֖ם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וַיַּעַן֩ אֶחָ֨ד מֵהַנְּעָרִ֜ים וַיֹּ֗אמֶר הִנֵּ֨ה רָאִ֜יתִי בֵּ֣ן לְיִשַׁי֮ בֵּ֣ית הַלַּחְמִי֒ יֹדֵ֣עַ נַ֠גֵּן וְגִבּ֨וֹר חַ֜יִל וְאִ֧ישׁ מִלְחָמָ֛ה וּנְב֥וֹן דָּבָ֖ר וְאִ֣ישׁ תֹּ֑אַר וַיהוָ֖ה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וַיִּשְׁלַ֥ח שָׁא֛וּל מַלְאָכִ֖ים אֶל־יִשָׁ֑י וַיֹּ֕אמֶר שִׁלְחָ֥ה אֵלַ֛י אֶת־דָּוִ֥ד בִּנְךָ֖ אֲשֶׁ֥ר בַּצֹּֽאן׃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וַיִּקַּ֨ח יִשַׁ֜י חֲמ֥וֹר לֶ֙חֶם֙ וְנֹ֣אד יַ֔יִן וּגְדִ֥י עִזִּ֖ים אֶחָ֑ד וַיִּשְׁלַ֛ח בְּיַד־דָּוִ֥ד בְּנ֖וֹ אֶל־שָׁאֽוּל׃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וַיָּבֹ֤א דָוִד֙ אֶל־שָׁא֔וּל וַֽיַּעֲמֹ֖ד לְפָנָ֑יו וַיֶּאֱהָבֵ֣הֽוּ מְאֹ֔ד וַֽיְהִי־ל֖וֹ נֹשֵׂ֥א כֵלִֽים׃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וַיִּשְׁלַ֣ח שָׁא֔וּל אֶל־יִשַׁ֖י לֵאמֹ֑ר יַעֲמָד־נָ֤א דָוִד֙ לְפָנַ֔י כִּֽי־מָ֥צָא חֵ֖ן בְּעֵינָֽי׃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וְהָיָ֗ה בִּֽהְי֤וֹת רֽוּחַ־אֱלֹהִים֙ אֶל־שָׁא֔וּל וְלָקַ֥ח דָּוִ֛ד אֶת־הַכִּנּ֖וֹר וְנִגֵּ֣ן בְּיָד֑וֹ וְרָוַ֤ח לְשָׁאוּל֙ וְט֣וֹב ל֔וֹ וְסָ֥רָה מֵעָלָ֖יו ר֥וּחַ הָרָעָֽה׃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וַיַּאַסְפ֨וּ פְלִשְׁתִּ֤ים אֶת־מַֽחֲנֵיהֶם֙ לַמִּלְחָמָ֔ה וַיֵּאָ֣סְפ֔וּ שֹׂכֹ֖ה אֲשֶׁ֣ר לִיהוּדָ֑ה וַֽיַּחֲנ֛וּ בֵּין־שׂוֹכֹ֥ה וּבֵין־עֲזֵקָ֖ה בְּאֶ֥פֶס דַּמִּֽים׃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וְשָׁא֤וּל וְאִֽישׁ־יִשְׂרָאֵל֙ נֶאֶסְפ֔וּ וַֽיַּחֲנ֖וּ בְּעֵ֣מֶק הָאֵלָ֑ה וַיַּעַרְכ֥וּ מִלְחָמָ֖ה לִקְרַ֥את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וּפְלִשְׁתִּ֞ים עֹמְדִ֤ים אֶל־הָהָר֙ מִזֶּ֔ה וְיִשְׂרָאֵ֛ל עֹמְדִ֥ים אֶל־הָהָ֖ר מִזֶּ֑ה וְהַגַּ֖יְא בֵּינֵיהֶֽם׃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וַיֵּצֵ֤א אִֽישׁ־הַבֵּנַ֙יִם֙ מִמַּחֲנ֣וֹת פְּלִשְׁתִּ֔ים גָּלְיָ֥ת שְׁמ֖וֹ מִגַּ֑ת גָּבְה֕וֹ שֵׁ֥שׁ אַמּ֖וֹת וָזָֽרֶת׃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וְכ֤וֹבַע נְחֹ֙שֶׁת֙ עַל־רֹאשׁ֔וֹ וְשִׁרְי֥וֹן קַשְׂקַשִּׂ֖ים ה֣וּא לָב֑וּשׁ וּמִשְׁקַל֙ הַשִּׁרְי֔וֹן חֲמֵשֶׁת־אֲלָפִ֥ים שְׁקָלִ֖ים נְחֹֽשֶֽׁת׃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וּמִצְחַ֥ת נְחֹ֖שֶׁת עַל־רַגְלָ֑יו וְכִיד֥וֹן נְחֹ֖שֶׁת בֵּ֥ין כְּתֵפָֽיו׃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וחץ חֲנִית֗וֹ כִּמְנוֹר֙ אֹֽרְגִ֔ים וְלַהֶ֣בֶת חֲנִית֔וֹ שֵׁשׁ־מֵא֥וֹת שְׁקָלִ֖ים בַּרְזֶ֑ל וְנֹשֵׂ֥א הַצִּנָּ֖ה הֹלֵ֥ךְ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וַֽיַּעֲמֹ֗ד וַיִּקְרָא֙ אֶל־מַעַרְכֹ֣ת יִשְׂרָאֵ֔ל וַיֹּ֣אמֶר לָהֶ֔ם לָ֥מָּה תֵצְא֖וּ לַעֲרֹ֣ךְ מִלְחָמָ֑ה הֲל֧וֹא אָנֹכִ֣י הַפְּלִשְׁתִּ֗י וְאַתֶּם֙ עֲבָדִ֣ים לְשָׁא֔וּל בְּרוּ־לָכֶ֥ם אִ֖ישׁ וְיֵרֵ֥ד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אִם־יוּכַ֞ל לְהִלָּחֵ֤ם אִתִּי֙ וְהִכָּ֔נִי וְהָיִ֥ינוּ לָכֶ֖ם לַעֲבָדִ֑ים וְאִם־אֲנִ֤י אֽוּכַל־לוֹ֙ וְהִכִּיתִ֔יו וִהְיִ֤יתֶם לָ֙נוּ֙ לַעֲבָדִ֔ים וַעֲבַדְתֶּ֖ם אֹתָֽנוּ׃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וַיֹּ֙אמֶר֙ הַפְּלִשְׁתִּ֔י אֲנִ֗י חֵרַ֛פְתִּי אֶת־מַעַרְכ֥וֹת יִשְׂרָאֵ֖ל הַיּ֣וֹם הַזֶּ֑ה תְּנוּ־לִ֣י אִ֔ישׁ וְנִֽלָּחֲמָ֖ה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וַיִּשְׁמַ֤ע שָׁאוּל֙ וְכָל־יִשְׂרָאֵ֔ל אֶת־דִּבְרֵ֥י הַפְּלִשְׁתִּ֖י הָאֵ֑לֶּה וַיֵּחַ֥תּוּ וַיִּֽרְא֖וּ מְאֹֽד׃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וְדָוִד֩ בֶּן־אִ֨ישׁ אֶפְרָתִ֜י הַזֶּ֗ה מִבֵּ֥ית לֶ֙חֶם֙ יְהוּדָ֔ה וּשְׁמ֣וֹ יִשַׁ֔י וְל֖וֹ שְׁמֹנָ֣ה בָנִ֑ים וְהָאִישׁ֙ בִּימֵ֣י שָׁא֔וּל זָקֵ֖ן בָּ֥א בַאֲנָשִֽׁים׃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וַיֵּ֨לְכ֜וּ שְׁלֹ֤שֶׁת בְּנֵֽי־יִשַׁי֙ הַגְּדֹלִ֔ים הָלְכ֥וּ אַחֲרֵי־שָׁא֖וּל לַמִּלְחָמָ֑ה וְשֵׁ֣ם ׀ שְׁלֹ֣שֶׁת בָּנָ֗יו אֲשֶׁ֤ר הָלְכוּ֙ בַּמִּלְחָמָ֔ה אֱלִיאָ֣ב הַבְּכ֗וֹר וּמִשְׁנֵ֙הוּ֙ אֲבִ֣ינָדָ֔ב וְהַשְּׁלִשִׁ֖י שַׁמָּֽה׃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וְדָוִ֖ד ה֣וּא הַקָּטָ֑ן וּשְׁלֹשָׁה֙ הַגְּדֹלִ֔ים הָלְכ֖וּ אַחֲרֵ֥י שָׁאֽוּל׃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וְדָוִ֛ד הֹלֵ֥ךְ וָשָׁ֖ב מֵעַ֣ל שָׁא֑וּל לִרְע֛וֹת אֶת־צֹ֥אן אָבִ֖יו בֵּֽית־לָֽחֶם׃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וַיִּגַּ֥שׁ הַפְּלִשְׁתִּ֖י הַשְׁכֵּ֣ם וְהַעֲרֵ֑ב וַיִּתְיַצֵּ֖ב אַרְבָּעִ֥ים יֽוֹם׃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וַיֹּ֨אמֶר יִשַׁ֜י לְדָוִ֣ד בְּנ֗וֹ קַח־נָ֤א לְאַחֶ֙יךָ֙ אֵיפַ֤ת הַקָּלִיא֙ הַזֶּ֔ה וַעֲשָׂרָ֥ה לֶ֖חֶם הַזֶּ֑ה וְהָרֵ֥ץ הַֽמַּחֲנֶ֖ה לְאַחֶֽיךָ׃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וְ֠אֵת עֲשֶׂ֜רֶת חֲרִצֵ֤י הֶֽחָלָב֙ הָאֵ֔לֶּה תָּבִ֖יא לְשַׂר־הָאָ֑לֶף וְאֶת־אַחֶ֙יךָ֙ תִּפְקֹ֣ד לְשָׁל֔וֹם וְאֶת־עֲרֻבָּתָ֖ם תִּקָּֽח׃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וְשָׁא֤וּל וְהֵ֙מָּה֙ וְכָל־אִ֣ישׁ יִשְׂרָאֵ֔ל בְּעֵ֖מֶק הָֽאֵלָ֑ה נִלְחָמִ֖ים עִם־פְּלִשְׁתִּֽים׃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וַיַּשְׁכֵּ֨ם דָּוִ֜ד בַּבֹּ֗קֶר וַיִּטֹּ֤שׁ אֶת־הַצֹּאן֙ עַל־שֹׁמֵ֔ר וַיִּשָּׂ֣א וַיֵּ֔לֶךְ כַּאֲשֶׁ֥ר צִוָּ֖הוּ יִשָׁ֑י וַיָּבֹא֙ הַמַּעְגָּ֔לָה וְהַחַ֗יִל הַיֹּצֵא֙ אֶל־הַמַּ֣עֲרָכָ֔ה וְהֵרֵ֖עוּ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וַתַּעֲרֹ֤ךְ יִשְׂרָאֵל֙ וּפְלִשְׁתִּ֔ים מַעֲרָכָ֖ה לִקְרַ֥את מַעֲרָכָֽה׃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וַיִּטֹּשׁ֩ דָּוִ֨ד אֶת־הַכֵּלִ֜ים מֵעָלָ֗יו עַל־יַד֙ שׁוֹמֵ֣ר הַכֵּלִ֔ים וַיָּ֖רָץ הַמַּעֲרָכָ֑ה וַיָּבֹ֕א וַיִּשְׁאַ֥ל לְאֶחָ֖יו לְשָׁלֽוֹם׃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וְה֣וּא ׀ מְדַבֵּ֣ר עִמָּ֗ם וְהִנֵּ֣ה אִ֣ישׁ הַבֵּנַ֡יִם עוֹלֶ֞ה גָּלְיָת֩ הַפְּלִשְׁתִּ֨י שְׁמ֤וֹ מִגַּת֙ ממערות פְּלִשְׁתִּ֔ים וַיְדַבֵּ֖ר כַּדְּבָרִ֣ים הָאֵ֑לֶּה וַיִּשְׁמַ֖ע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וְכֹל֙ אִ֣ישׁ יִשְׂרָאֵ֔ל בִּרְאוֹתָ֖ם אֶת־הָאִ֑ישׁ וַיָּנֻ֙סוּ֙ מִפָּנָ֔יו וַיִּֽירְא֖וּ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וַיֹּ֣אמֶר ׀ אִ֣ישׁ יִשְׂרָאֵ֗ל הַרְּאִיתֶם֙ הָאִ֤ישׁ הָֽעֹלֶה֙ הַזֶּ֔ה כִּ֛י לְחָרֵ֥ף אֶת־יִשְׂרָאֵ֖ל עֹלֶ֑ה וְֽ֠הָיָה הָאִ֨ישׁ אֲשֶׁר־יַכֶּ֜נּוּ יַעְשְׁרֶ֥נּוּ הַמֶּ֣לֶךְ ׀ עֹ֣שֶׁר גָּד֗וֹל וְאֶת־בִּתּוֹ֙ יִתֶּן־ל֔וֹ וְאֵת֙ בֵּ֣ית אָבִ֔יו יַעֲשֶׂ֥ה חָפְשִׁ֖י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וַיֹּ֣אמֶר דָּוִ֗ד אֶֽל־הָאֲנָשִׁ֞ים הָעֹמְדִ֣ים עִמּוֹ֮ לֵאמֹר֒ מַה־יֵּעָשֶׂ֗ה לָאִישׁ֙ אֲשֶׁ֤ר יַכֶּה֙ אֶת־הַפְּלִשְׁתִּ֣י הַלָּ֔ז וְהֵסִ֥יר חֶרְפָּ֖ה מֵעַ֣ל יִשְׂרָאֵ֑ל כִּ֣י מִ֗י הַפְּלִשְׁתִּ֤י הֶֽעָרֵל֙ הַזֶּ֔ה כִּ֣י חֵרֵ֔ף מַעַרְכ֖וֹת אֱלֹהִ֥ים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וַיֹּ֤אמֶר לוֹ֙ הָעָ֔ם כַּדָּבָ֥ר הַזֶּ֖ה לֵאמֹ֑ר כֹּ֣ה יֵעָשֶׂ֔ה לָאִ֖ישׁ אֲשֶׁ֥ר יַכֶּֽנּוּ׃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וַיִּשְׁמַ֤ע אֱלִיאָב֙ אָחִ֣יו הַגָּד֔וֹל בְּדַבְּר֖וֹ אֶל־הָאֲנָשִׁ֑ים וַיִּֽחַר־אַף֩ אֱלִיאָ֨ב בְּדָוִ֜ד וַיֹּ֣אמֶר ׀ לָמָּה־זֶּ֣ה יָרַ֗דְתָּ וְעַל־מִ֨י נָטַ֜שְׁתָּ מְעַ֨ט הַצֹּ֤אן הָהֵ֙נָּה֙ בַּמִּדְבָּ֔ר אֲנִ֧י יָדַ֣עְתִּי אֶת־זְדֹנְךָ֗ וְאֵת֙ רֹ֣עַ לְבָבֶ֔ךָ כִּ֗י לְמַ֛עַן רְא֥וֹת הַמִּלְחָמָ֖ה יָרָֽדְתָּ׃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וַיֹּ֣אמֶר דָּוִ֔ד מֶ֥ה עָשִׂ֖יתִי עָ֑תָּה הֲל֖וֹא דָּבָ֥ר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וַיִּסֹּ֤ב מֵֽאֶצְלוֹ֙ אֶל־מ֣וּל אַחֵ֔ר וַיֹּ֖אמֶר כַּדָּבָ֣ר הַזֶּ֑ה וַיְשִׁבֻ֤הוּ הָעָם֙ דָּבָ֔ר כַּדָּבָ֖ר הָרִאשֽׁוֹן׃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וַיְּשָּֽׁמְעוּ֙ הַדְּבָרִ֔ים אֲשֶׁ֖ר דִּבֶּ֣ר דָּוִ֑ד וַיַּגִּ֥דוּ לִפְנֵֽי־שָׁא֖וּל וַיִּקָּחֵֽהוּ׃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וַיֹּ֤אמֶר דָּוִד֙ אֶל־שָׁא֔וּל אַל־יִפֹּ֥ל לֵב־אָדָ֖ם עָלָ֑יו עַבְדְּךָ֣ יֵלֵ֔ךְ וְנִלְחַ֖ם עִם־הַפְּלִשְׁתִּ֥י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וַיֹּ֨אמֶר שָׁא֜וּל אֶל־דָּוִ֗ד לֹ֤א תוּכַל֙ לָלֶ֙כֶת֙ אֶל־הַפְּלִשְׁתִּ֣י הַזֶּ֔ה לְהִלָּחֵ֖ם עִמּ֑וֹ כִּֽי־נַ֣עַר אַ֔תָּה וְה֛וּא אִ֥ישׁ מִלְחָמָ֖ה מִנְּעֻרָֽיו׃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וַיֹּ֤אמֶר דָּוִד֙ אֶל־שָׁא֔וּל רֹעֶ֨ה הָיָ֧ה עַבְדְּךָ֛ לְאָבִ֖יו בַּצֹּ֑אן וּבָ֤א הָֽאֲרִי֙ וְאֶת־הַדּ֔וֹב וְנָשָׂ֥א שֶׂ֖ה מֵהָעֵֽדֶר׃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וְיָצָ֧אתִי אַחֲרָ֛יו וְהִכִּתִ֖יו וְהִצַּ֣לְתִּי מִפִּ֑יו וַיָּ֣קָם עָלַ֔י וְהֶחֱזַ֙קְתִּי֙ בִּזְקָנ֔וֹ וְהִכִּתִ֖יו וַהֲמִיתִּֽיו׃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גַּ֧ם אֶֽת־הָאֲרִ֛י גַּם־הַדּ֖וֹב הִכָּ֣ה עַבְדֶּ֑ךָ וְֽ֠הָיָה הַפְּלִשְׁתִּ֨י הֶעָרֵ֤ל הַזֶּה֙ כְּאַחַ֣ד מֵהֶ֔ם כִּ֣י חֵרֵ֔ף מַעַרְכֹ֖ת אֱלֹהִ֥ים חַיִּֽים׃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וַיֹּאמֶר֮ דָּוִד֒ יְהוָ֗ה אֲשֶׁ֨ר הִצִּלַ֜נִי מִיַּ֤ד הָֽאֲרִי֙ וּמִיַּ֣ד הַדֹּ֔ב ה֣וּא יַצִּילֵ֔נִי מִיַּ֥ד הַפְּלִשְׁתִּ֖י הַזֶּ֑ה ס וַיֹּ֨אמֶר שָׁא֤וּל אֶל־דָּוִד֙ לֵ֔ךְ וַֽיהוָ֖ה יִהְיֶ֥ה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וַיַּלְבֵּ֨שׁ שָׁא֤וּל אֶת־דָּוִד֙ מַדָּ֔יו וְנָתַ֛ן ק֥וֹבַע נְחֹ֖שֶׁת עַל־רֹאשׁ֑וֹ וַיַּלְבֵּ֥שׁ אֹת֖וֹ שִׁרְיֽוֹן׃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וַיַּחְגֹּ֣ר דָּוִ֣ד אֶת־חַ֠רְבּוֹ מֵעַ֨ל לְמַדָּ֜יו וַיֹּ֣אֶל לָלֶכֶת֮ כִּ֣י לֹֽא־נִסָּה֒ וַיֹּ֨אמֶר דָּוִ֜ד אֶל־שָׁא֗וּל לֹ֥א אוּכַ֛ל לָלֶ֥כֶת בָּאֵ֖לֶּה כִּ֣י לֹ֣א נִסִּ֑יתִי וַיְסִרֵ֥ם דָּוִ֖ד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וַיִּקַּ֨ח מַקְל֜וֹ בְּיָד֗וֹ וַיִּבְחַר־ל֣וֹ חֲמִשָּׁ֣ה חַלֻּקֵֽי־אֲבָנִ֣ים ׀ מִן־הַנַּ֡חַל וַיָּ֣שֶׂם אֹ֠תָם בִּכְלִ֨י הָרֹעִ֧ים אֲשֶׁר־ל֛וֹ וּבַיַּלְק֖וּט וְקַלְּע֣וֹ בְיָד֑וֹ וַיִּגַּ֖שׁ אֶל־הַפְּלִשְׁתִּֽי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וַיֵּ֙לֶךְ֙ הַפְּלִשְׁתִּ֔י הֹלֵ֥ךְ וְקָרֵ֖ב אֶל־דָּוִ֑ד וְהָאִ֛ישׁ נֹשֵׂ֥א הַצִּנָּ֖ה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וַיַּבֵּ֧ט הַפְּלִשְׁתִּ֛י וַיִּרְאֶ֥ה אֶת־דָּוִ֖ד וַיִּבְזֵ֑הוּ כִּֽי־הָיָ֣ה נַ֔עַר וְאַדְמֹנִ֖י עִם־יְפֵ֥ה מַרְאֶֽה׃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וַיֹּ֤אמֶר הַפְּלִשְׁתִּי֙ אֶל־דָּוִ֔ד הֲכֶ֣לֶב אָנֹ֔כִי כִּֽי־אַתָּ֥ה בָֽא־אֵלַ֖י בַּמַּקְל֑וֹת וַיְקַלֵּ֧ל הַפְּלִשְׁתִּ֛י אֶת־דָּוִ֖ד בֵּאלֹהָֽיו׃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וַיֹּ֥אמֶר הַפְּלִשְׁתִּ֖י אֶל־דָּוִ֑ד לְכָ֣ה אֵלַ֔י וְאֶתְּנָה֙ אֶת־בְּשָׂ֣רְךָ֔ לְע֥וֹף הַשָּׁמַ֖יִם וּלְבֶהֱמַ֥ת הַשָּׂדֶֽה׃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וַיֹּ֤אמֶר דָּוִד֙ אֶל־הַפְּלִשְׁתִּ֔י אַתָּה֙ בָּ֣א אֵלַ֔י בְּחֶ֖רֶב וּבַחֲנִ֣ית וּבְכִיד֑וֹן וְאָנֹכִ֣י בָֽא־אֵלֶ֗יךָ בְּשֵׁם֙ יְהוָ֣ה צְבָא֔וֹת אֱלֹהֵ֛י מַעַרְכ֥וֹת יִשְׂרָאֵ֖ל אֲשֶׁ֥ר חֵרַֽפְתָּ׃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הַיּ֣וֹם הַזֶּ֡ה יְסַגֶּרְךָ֩ יְהוָ֨ה בְּיָדִ֜י וְהִכִּיתִ֗ךָ וַהֲסִרֹתִ֤י אֶת־רֹֽאשְׁךָ֙ מֵעָלֶ֔יךָ וְנָ֨תַתִּ֜י פֶּ֣גֶר מַחֲנֵ֤ה פְלִשְׁתִּים֙ הַיּ֣וֹם הַזֶּ֔ה לְע֥וֹף הַשָּׁמַ֖יִם וּלְחַיַּ֣ת הָאָ֑רֶץ וְיֵֽדְעוּ֙ כָּל־הָאָ֔רֶץ כִּ֛י יֵ֥שׁ אֱלֹהִ֖ים לְיִשְׂרָאֵֽל׃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וְיֵֽדְעוּ֙ כָּל־הַקָּהָ֣ל הַזֶּ֔ה כִּֽי־לֹ֛א בְּחֶ֥רֶב וּבַחֲנִ֖ית יְהוֹשִׁ֣יעַ יְהוָ֑ה כִּ֤י לַֽיהוָה֙ הַמִּלְחָמָ֔ה וְנָתַ֥ן אֶתְכֶ֖ם בְּיָדֵֽנוּ׃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וְהָיָה֙ כִּֽי־קָ֣ם הַפְּלִשְׁתִּ֔י וַיֵּ֥לֶךְ וַיִּקְרַ֖ב לִקְרַ֣את דָּוִ֑ד וַיְמַהֵ֣ר דָּוִ֔ד וַיָּ֥רָץ הַמַּעֲרָכָ֖ה לִקְרַ֥את הַפְּלִשְׁתִּֽי׃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וַיִּשְׁלַח֩ דָּוִ֨ד אֶת־יָד֜וֹ אֶל־הַכֶּ֗לִי וַיִּקַּ֨ח מִשָּׁ֥ם אֶ֙בֶן֙ וַיְקַלַּ֔ע וַיַּ֥ךְ אֶת־הַפְּלִשְׁתִּ֖י אֶל־מִצְח֑וֹ וַתִּטְבַּ֤ע הָאֶ֙בֶן֙ בְּמִצְח֔וֹ וַיִּפֹּ֥ל עַל־פָּנָ֖יו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וַיֶּחֱזַ֨ק דָּוִ֤ד מִן־הַפְּלִשְׁתִּי֙ בַּקֶּ֣לַע וּבָאֶ֔בֶן וַיַּ֥ךְ אֶת־הַפְּלִשְׁתִּ֖י וַיְמִיתֵ֑הוּ וְחֶ֖רֶב אֵ֥ין בְּיַד־דָּוִֽד׃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וַיָּ֣רָץ דָּ֠וִד וַיַּעֲמֹ֨ד אֶל־הַפְּלִשְׁתִּ֜י וַיִּקַּ֣ח אֶת־חַ֠רְבּוֹ וַֽיִּשְׁלְפָ֤הּ מִתַּעְרָהּ֙ וַיְמֹ֣תְתֵ֔הוּ וַיִּכְרָת־בָּ֖הּ אֶת־רֹאשׁ֑וֹ וַיִּרְא֧וּ הַפְּלִשְׁתִּ֛ים כִּֽי־מֵ֥ת גִּבּוֹרָ֖ם וַיָּנֻֽסוּ׃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וַיָּקֻ֣מוּ אַנְשֵׁי֩ יִשְׂרָאֵ֨ל וִיהוּדָ֜ה וַיָּרִ֗עוּ וַֽיִּרְדְּפוּ֙ אֶת־הַפְּלִשְׁתִּ֔ים עַד־בּוֹאֲךָ֣ גַ֔יְא וְעַ֖ד שַׁעֲרֵ֣י עֶקְר֑וֹן וַֽיִּפְּל֞וּ חַֽלְלֵ֤י פְלִשְׁתִּים֙ בְּדֶ֣רֶךְ שַׁעֲרַ֔יִם וְעַד־גַּ֖ת וְעַד־עֶקְרֽוֹן׃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וַיָּשֻׁ֙בוּ֙ בְּנֵ֣י יִשְׂרָאֵ֔ל מִדְּלֹ֖ק אַחֲרֵ֣י פְלִשְׁתִּ֑ים וַיָּשֹׁ֖סּוּ אֶת־מַחֲנֵיהֶֽם׃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וַיִּקַּ֤ח דָּוִד֙ אֶת־רֹ֣אשׁ הַפְּלִשְׁתִּ֔י וַיְבִאֵ֖הוּ יְרוּשָׁלִָ֑ם וְאֶת־כֵּלָ֖יו שָׂ֥ם בְּאָהֳלֽוֹ׃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וְכִרְא֨וֹת שָׁא֜וּל אֶת־דָּוִ֗ד יֹצֵא֙ לִקְרַ֣את הַפְּלִשְׁתִּ֔י אָמַ֗ר אֶל־אַבְנֵר֙ שַׂ֣ר הַצָּבָ֔א בֶּן־מִי־זֶ֥ה הַנַּ֖עַר אַבְנֵ֑ר וַיֹּ֣אמֶר אַבְנֵ֔ר חֵֽי־נַפְשְׁךָ֥ הַמֶּ֖לֶךְ אִם־יָדָֽעְתִּי׃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וַיֹּ֖אמֶר הַמֶּ֑לֶךְ שְׁאַ֣ל אַתָּ֔ה בֶּן־מִי־זֶ֖ה הָעָֽלֶם׃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וּכְשׁ֣וּב דָּוִ֗ד מֵֽהַכּוֹת֙ אֶת־הַפְּלִשְׁתִּ֔י וַיִּקַּ֤ח אֹתוֹ֙ אַבְנֵ֔ר וַיְבִאֵ֖הוּ לִפְנֵ֣י שָׁא֑וּל וְרֹ֥אשׁ הַפְּלִשְׁתִּ֖י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וַיֹּ֤אמֶר אֵלָיו֙ שָׁא֔וּל בֶּן־מִ֥י אַתָּ֖ה הַנָּ֑עַר וַיֹּ֣אמֶר דָּוִ֔ד בֶּֽן־עַבְדְּךָ֥ יִשַׁ֖י בֵּ֥ית הַלַּחְמִֽי׃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כְּכַלֹּתוֹ֙ לְדַבֵּ֣ר אֶל־שָׁא֔וּל וְנֶ֙פֶשׁ֙ יְה֣וֹנָתָ֔ן נִקְשְׁרָ֖ה בְּנֶ֣פֶשׁ דָּוִ֑ד ויאהבו יְהוֹנָתָ֖ן כְּנַפְשֽׁוֹ׃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וַיִּקָּחֵ֥הוּ שָׁא֖וּל בַּיּ֣וֹם הַה֑וּא וְלֹ֣א נְתָנ֔וֹ לָשׁ֖וּב בֵּ֥ית אָבִֽיו׃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וַיִּכְרֹ֧ת יְהוֹנָתָ֛ן וְדָוִ֖ד בְּרִ֑ית בְּאַהֲבָת֥וֹ אֹת֖וֹ כְּנַפְשֽׁוֹ׃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וַיִּתְפַּשֵּׁ֣ט יְהוֹנָתָ֗ן אֶֽת־הַמְּעִיל֙ אֲשֶׁ֣ר עָלָ֔יו וַֽיִּתְּנֵ֖הוּ לְדָוִ֑ד וּמַדָּ֕יו וְעַד־חַרְבּ֥וֹ וְעַד־קַשְׁתּ֖וֹ וְעַד־חֲגֹרֽוֹ׃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וַיֵּצֵ֨א דָוִ֜ד בְּכֹל֩ אֲשֶׁ֨ר יִשְׁלָחֶ֤נּוּ שָׁאוּל֙ יַשְׂכִּ֔יל וַיְשִׂמֵ֣הוּ שָׁא֔וּל עַ֖ל אַנְשֵׁ֣י הַמִּלְחָמָ֑ה וַיִּיטַב֙ בְּעֵינֵ֣י כָל־הָעָ֔ם וְגַ֕ם בְּעֵינֵ֖י עַבְדֵ֥י שָׁאֽוּל׃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וַיְהִ֣י בְּבוֹאָ֗ם בְּשׁ֤וּב דָּוִד֙ מֵהַכּ֣וֹת אֶת־הַפְּלִשְׁתִּ֔י וַתֵּצֶ֨אנָה הַנָּשִׁ֜ים מִכָּל־עָרֵ֤י יִשְׂרָאֵל֙ לשור וְהַמְּחֹל֔וֹת לִקְרַ֖את שָׁא֣וּל הַמֶּ֑לֶךְ בְּתֻפִּ֥ים בְּשִׂמְחָ֖ה וּבְשָׁלִשִֽׁים׃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וַֽתַּעֲנֶ֛ינָה הַנָּשִׁ֥ים הַֽמְשַׂחֲק֖וֹת וַתֹּאמַ֑רְןָ הִכָּ֤ה שָׁאוּל֙ באלפו וְדָוִ֖ד בְּרִבְבֹתָֽיו׃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וַיִּ֨חַר לְשָׁא֜וּל מְאֹ֗ד וַיֵּ֤רַע בְּעֵינָיו֙ הַדָּבָ֣ר הַזֶּ֔ה וַיֹּ֗אמֶר נָתְנ֤וּ לְדָוִד֙ רְבָב֔וֹת וְלִ֥י נָתְנ֖וּ הָאֲלָפִ֑ים וְע֥וֹד ל֖וֹ אַ֥ךְ הַמְּלוּכָֽה׃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וַיְהִ֥י שָׁא֖וּל עון אֶת־דָּוִ֑ד מֵהַיּ֥וֹם הַה֖וּא וָהָֽלְאָה׃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וַיְהִ֣י מִֽמָּחֳרָ֗ת וַתִּצְלַ֣ח רוּחַ֩ אֱלֹהִ֨ים ׀ רָעָ֤ה ׀ אֶל־שָׁאוּל֙ וַיִּתְנַבֵּ֣א בְתוֹךְ־הַבַּ֔יִת וְדָוִ֛ד מְנַגֵּ֥ן בְּיָד֖וֹ כְּי֣וֹם ׀ בְּי֑וֹם וְהַחֲנִ֖ית בְּיַד־שָׁאֽוּל׃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וַיָּ֤טֶל שָׁאוּל֙ אֶֽת־הַחֲנִ֔ית וַיֹּ֕אמֶר אַכֶּ֥ה בְדָוִ֖ד וּבַקִּ֑יר וַיִּסֹּ֥ב דָּוִ֛ד מִפָּנָ֖יו פַּעֲמָֽיִם׃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וַיִּרָ֥א שָׁא֖וּל מִלִּפְנֵ֣י דָוִ֑ד כִּֽי־הָיָ֤ה יְהוָה֙ עִמּ֔וֹ וּמֵעִ֥ם שָׁא֖וּל 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וַיְסִרֵ֤הוּ שָׁאוּל֙ מֵֽעִמּ֔וֹ וַיְשִׂמֵ֥הוּ ל֖וֹ שַׂר־אָ֑לֶף וַיֵּצֵ֥א וַיָּבֹ֖א לִפְנֵ֥י הָעָֽם׃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וַיְהִ֥י דָוִ֛ד לְכָל־דָּרְכָ֖ו מַשְׂכִּ֑יל וַֽיהוָ֖ה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וַיַּ֣רְא שָׁא֔וּל אֲשֶׁר־ה֖וּא מַשְׂכִּ֣יל מְאֹ֑ד וַיָּ֖גָר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וְכָל־יִשְׂרָאֵל֙ וִיהוּדָ֔ה אֹהֵ֖ב אֶת־דָּוִ֑ד כִּֽי־ה֛וּא יוֹצֵ֥א וָבָ֖א לִפְנֵיהֶֽם׃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וַיֹּ֨אמֶר שָׁא֜וּל אֶל־דָּוִ֗ד הִנֵּה֩ בִתִּ֨י הַגְּדוֹלָ֤ה מֵרַב֙ אֹתָהּ֙ אֶתֶּן־לְךָ֣ לְאִשָּׁ֔ה אַ֚ךְ הֱיֵה־לִּ֣י לְבֶן־חַ֔יִל וְהִלָּחֵ֖ם מִלְחֲמ֣וֹת יְהוָ֑ה וְשָׁא֣וּל אָמַ֗ר אַל־תְּהִ֤י יָדִי֙ בּ֔וֹ וּתְהִי־ב֖וֹ יַד־פְּלִשְׁתִּֽים׃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וַיֹּ֨אמֶר דָּוִ֜ד אֶל־שָׁא֗וּל מִ֤י אָֽנֹכִי֙ וּמִ֣י חַיַּ֔י מִשְׁפַּ֥חַת אָבִ֖י בְּיִשְׂרָאֵ֑ל כִּֽי־אֶהְיֶ֥ה חָתָ֖ן לַמֶּֽלֶךְ׃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וַיְהִ֗י בְּעֵ֥ת תֵּ֛ת אֶת־מֵרַ֥ב בַּת־שָׁא֖וּל לְדָוִ֑ד וְהִ֧יא נִתְּנָ֛ה לְעַדְרִיאֵ֥ל הַמְּחֹלָתִ֖י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וַתֶּאֱהַ֛ב מִיכַ֥ל בַּת־שָׁא֖וּל אֶת־דָּוִ֑ד וַיַּגִּ֣דוּ לְשָׁא֔וּל וַיִּשַׁ֥ר הַדָּבָ֖ר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וַיֹּ֨אמֶר שָׁא֜וּל אֶתְּנֶ֤נָּה לּוֹ֙ וּתְהִי־ל֣וֹ לְמוֹקֵ֔שׁ וּתְהִי־ב֖וֹ יַד־פְּלִשְׁתִּ֑ים וַיֹּ֤אמֶר שָׁאוּל֙ אֶל־דָּוִ֔ד בִּשְׁתַּ֛יִם תִּתְחַתֵּ֥ן בִּ֖י 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וַיְצַ֨ו שָׁא֜וּל אֶת־עֲבָדָ֗ו דַּבְּר֨וּ אֶל־דָּוִ֤ד בַּלָּט֙ לֵאמֹ֔ר הִנֵּ֨ה חָפֵ֤ץ בְּךָ֙ הַמֶּ֔לֶךְ וְכָל־עֲבָדָ֖יו אֲהֵב֑וּךָ וְעַתָּ֖ה הִתְחַתֵּ֥ן בַּמֶּֽלֶךְ׃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וַֽיְדַבְּר֞וּ עַבְדֵ֤י שָׁאוּל֙ בְּאָזְנֵ֣י דָוִ֔ד אֶת־הַדְּבָרִ֖ים הָאֵ֑לֶּה וַיֹּ֣אמֶר דָּוִ֗ד הַֽנְקַלָּ֤ה בְעֵֽינֵיכֶם֙ הִתְחַתֵּ֣ן בַּמֶּ֔לֶךְ וְאָנֹכִ֖י אִֽישׁ־רָ֥שׁ וְנִקְלֶֽה׃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וַיַּגִּ֜דוּ עַבְדֵ֥י שָׁא֛וּל ל֖וֹ לֵאמֹ֑ר כַּדְּבָרִ֥ים הָאֵ֖לֶּה דִּבֶּ֥ר דָּוִֽד׃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שָׁא֜וּל כֹּֽה־תֹאמְר֣וּ לְדָוִ֗ד אֵֽין־חֵ֤פֶץ לַמֶּ֙לֶךְ֙ בְּמֹ֔הַר כִּ֗י בְּמֵאָה֙ עָרְל֣וֹת פְּלִשְׁתִּ֔ים לְהִנָּקֵ֖ם בְּאֹיְבֵ֣י הַמֶּ֑לֶךְ וְשָׁא֣וּל חָשַׁ֔ב לְהַפִּ֥יל אֶת־דָּוִ֖ד בְּיַד־פְּלִשְׁתִּֽים׃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וַיַּגִּ֨דוּ עֲבָדָ֤יו לְדָוִד֙ אֶת־הַדְּבָרִ֣ים הָאֵ֔לֶּה וַיִּשַׁ֤ר הַדָּבָר֙ בְּעֵינֵ֣י דָוִ֔ד לְהִתְחַתֵּ֖ן בַּמֶּ֑לֶךְ וְלֹ֥א מָלְא֖וּ הַיָּמִֽים׃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וַיָּ֨קָם דָּוִ֜ד וַיֵּ֣לֶךְ ׀ ה֣וּא וַאֲנָשָׁ֗יו וַיַּ֣ךְ בַּפְּלִשְׁתִּים֮ מָאתַ֣יִם אִישׁ֒ וַיָּבֵ֤א דָוִד֙ אֶת־עָרְלֹ֣תֵיהֶ֔ם וַיְמַלְא֣וּם לַמֶּ֔לֶךְ לְהִתְחַתֵּ֖ן בַּמֶּ֑לֶךְ וַיִּתֶּן־ל֥וֹ שָׁא֛וּל אֶת־מִיכַ֥ל בִּתּ֖וֹ לְאִשָּֽׁה׃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וַיַּ֤רְא שָׁאוּל֙ וַיֵּ֔דַע כִּ֥י יְהוָ֖ה עִם־דָּוִ֑ד וּמִיכַ֥ל בַּת־שָׁא֖וּל אֲהֵבַֽתְהוּ׃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וַיֹּ֣אסֶף שָׁא֗וּל לֵרֹ֛א מִפְּנֵ֥י דָוִ֖ד ע֑וֹד וַיְהִ֥י שָׁא֛וּל אֹיֵ֥ב אֶת־דָּוִ֖ד כָּל־הַיָּמִֽים׃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וַיֵּצְא֖וּ שָׂרֵ֣י פְלִשְׁתִּ֑ים וַיְהִ֣י ׀ מִדֵּ֣י צֵאתָ֗ם שָׂכַ֤ל דָּוִד֙ מִכֹּל֙ עַבְדֵ֣י שָׁא֔וּל וַיִּיקַ֥ר שְׁמ֖וֹ מְאֹֽד׃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וַיְדַבֵּ֣ר שָׁא֗וּל אֶל־יוֹנָתָ֤ן בְּנוֹ֙ וְאֶל־כָּל־עֲבָדָ֔יו לְהָמִ֖ית אֶת־דָּוִ֑ד וִיהֽוֹנָתָן֙ בֶּן־שָׁא֔וּל חָפֵ֥ץ בְּדָוִ֖ד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וַיַּגֵּ֤ד יְהוֹנָתָן֙ לְדָוִ֣ד לֵאמֹ֔ר מְבַקֵּ֛שׁ שָׁא֥וּל אָבִ֖י לַהֲמִיתֶ֑ךָ וְעַתָּה֙ הִשָּֽׁמֶר־נָ֣א בַבֹּ֔קֶר וְיָשַׁבְתָּ֥ בַסֵּ֖תֶר וְנַחְבֵּֽאתָ׃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וַאֲנִ֨י אֵצֵ֜א וְעָמַדְתִּ֣י לְיַד־אָבִ֗י בַּשָּׂדֶה֙ אֲשֶׁ֣ר אַתָּ֣ה שָׁ֔ם וַאֲנִ֕י אֲדַבֵּ֥ר בְּךָ֖ אֶל־אָבִ֑י וְרָאִ֥יתִי מָ֖ה וְהִגַּ֥דְתִּי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וַיְדַבֵּ֨ר יְהוֹנָתָ֤ן בְּדָוִד֙ ט֔וֹב אֶל־שָׁא֖וּל אָבִ֑יו וַיֹּ֣אמֶר אֵ֠לָיו אַל־יֶחֱטָ֨א הַמֶּ֜לֶךְ בְּעַבְדּ֣וֹ בְדָוִ֗ד כִּ֣י ל֤וֹא חָטָא֙ לָ֔ךְ וְכִ֥י מַעֲשָׂ֖יו טוֹב־לְךָ֥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וַיָּשֶׂם֩ אֶת־נַפְשׁ֨וֹ בְכַפּ֜וֹ וַיַּ֣ךְ אֶת־הַפְּלִשְׁתִּ֗י וַיַּ֨עַשׂ יְהוָ֜ה תְּשׁוּעָ֤ה גְדוֹלָה֙ לְכָל־יִשְׂרָאֵ֔ל רָאִ֖יתָ וַתִּשְׂמָ֑ח וְלָ֤מָּה תֶֽחֱטָא֙ בְּדָ֣ם נָקִ֔י לְהָמִ֥ית אֶת־דָּוִ֖ד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וַיִּשְׁמַ֥ע שָׁא֖וּל בְּק֣וֹל יְהוֹנָתָ֑ן וַיִּשָּׁבַ֣ע שָׁא֔וּל חַי־יְהוָ֖ה אִם־יוּמָֽת׃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וַיִּקְרָ֤א יְהוֹנָתָן֙ לְדָוִ֔ד וַיַּגֶּד־לוֹ֙ יְה֣וֹנָתָ֔ן אֵ֥ת כָּל־הַדְּבָרִ֖ים הָאֵ֑לֶּה וַיָּבֵ֨א יְהוֹנָתָ֤ן אֶת־דָּוִד֙ אֶל־שָׁא֔וּל וַיְהִ֥י לְפָנָ֖יו כְּאֶתְמ֥וֹל שִׁלְשֽׁוֹם׃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וַתּ֥וֹסֶף הַמִּלְחָמָ֖ה לִֽהְי֑וֹת וַיֵּצֵ֨א דָוִ֜ד וַיִּלָּ֣חֶם בַּפְּלִשְׁתִּ֗ים וַיַּ֤ךְ בָּהֶם֙ מַכָּ֣ה גְדוֹלָ֔ה וַיָּנֻ֖סוּ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וַתְּהִי֩ ר֨וּחַ יְהוָ֤ה ׀ רָעָה֙ אֶל־שָׁא֔וּל וְהוּא֙ בְּבֵית֣וֹ יוֹשֵׁ֔ב וַחֲנִית֖וֹ בְּיָד֑וֹ וְדָוִ֖ד מְנַגֵּ֥ן בְּיָֽד׃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וַיְבַקֵּ֨שׁ שָׁא֜וּל לְהַכּ֤וֹת בַּֽחֲנִית֙ בְּדָוִ֣ד וּבַקִּ֔יר וַיִּפְטַר֙ מִפְּנֵ֣י שָׁא֔וּל וַיַּ֥ךְ אֶֽת־הַחֲנִ֖ית בַּקִּ֑יר וְדָוִ֛ד נָ֥ס וַיִּמָּלֵ֖ט בַּלַּ֥יְלָה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וַיִּשְׁלַח֩ שָׁא֨וּל מַלְאָכִ֜ים אֶל־בֵּ֤ית דָּוִד֙ לְשָׁמְר֔וֹ וְלַהֲמִית֖וֹ בַּבֹּ֑קֶר וַתַּגֵּ֣ד לְדָוִ֗ד מִיכַ֤ל אִשְׁתּוֹ֙ לֵאמֹ֔ר אִם־אֵ֨ינְךָ֜ מְמַלֵּ֤ט אֶֽת־נַפְשְׁךָ֙ הַלַּ֔יְלָה מָחָ֖ר אַתָּ֥ה מוּמָֽת׃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וַתֹּ֧רֶד מִיכַ֛ל אֶת־דָּוִ֖ד בְּעַ֣ד הַחַלּ֑וֹן וַיֵּ֥לֶךְ וַיִּבְרַ֖ח וַיִּמָּלֵֽט׃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וַתִּקַּ֨ח מִיכַ֜ל אֶת־הַתְּרָפִ֗ים וַתָּ֙שֶׂם֙ אֶל־הַמִּטָּ֔ה וְאֵת֙ כְּבִ֣יר הָֽעִזִּ֔ים שָׂ֖מָה מְרַֽאֲשֹׁתָ֑יו וַתְּכַ֖ס בַּבָּֽגֶד׃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וַיִּשְׁלַ֥ח שָׁא֛וּל מַלְאָכִ֖ים לָקַ֣חַת אֶת־דָּוִ֑ד וַתֹּ֖אמֶר חֹלֶ֥ה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וַיִּשְׁלַ֤ח שָׁאוּל֙ אֶת־הַמַּלְאָכִ֔ים לִרְא֥וֹת אֶת־דָּוִ֖ד לֵאמֹ֑ר הַעֲל֨וּ אֹת֧וֹ בַמִּטָּ֛ה אֵלַ֖י לַהֲמִתֽוֹ׃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וַיָּבֹ֙אוּ֙ הַמַּלְאָכִ֔ים וְהִנֵּ֥ה הַתְּרָפִ֖ים אֶל־הַמִּטָּ֑ה וּכְבִ֥יר הָעִזִּ֖ים מְרַאֲשֹׁתָֽיו׃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וַיֹּ֨אמֶר שָׁא֜וּל אֶל־מִיכַ֗ל לָ֤מָּה כָּ֙כָה֙ רִמִּיתִ֔נִי וַתְּשַׁלְּחִ֥י אֶת־אֹיְבִ֖י וַיִּמָּלֵ֑ט וַתֹּ֤אמֶר מִיכַל֙ אֶל־שָׁא֔וּל הוּא־אָמַ֥ר אֵלַ֛י שַׁלְּחִ֖נִי לָמָ֥ה אֲמִיתֵֽךְ׃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וְדָוִ֨ד בָּרַ֜ח וַיִּמָּלֵ֗ט וַיָּבֹ֤א אֶל־שְׁמוּאֵל֙ הָרָמָ֔תָה וַיַּ֨גֶּד־ל֔וֹ אֵ֛ת כָּל־אֲשֶׁ֥ר עָֽשָׂה־ל֖וֹ שָׁא֑וּל וַיֵּ֤לֶךְ הוּא֙ וּשְׁמוּאֵ֔ל וַיֵּשְׁב֖וּ בנוית׃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וַיֻּגַּ֥ד לְשָׁא֖וּל לֵאמֹ֑ר הִנֵּ֣ה דָוִ֔ד בנוית בָּרָמָֽה׃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וַיִּשְׁלַ֨ח שָׁא֣וּל מַלְאָכִים֮ לָקַ֣חַת אֶת־דָּוִד֒ וַיַּ֗רְא אֶֽת־לַהֲקַ֤ת הַנְּבִיאִים֙ נִבְּאִ֔ים וּשְׁמוּאֵ֕ל עֹמֵ֥ד נִצָּ֖ב עֲלֵיהֶ֑ם וַתְּהִ֞י עַֽל־מַלְאֲכֵ֤י שָׁאוּל֙ ר֣וּחַ אֱלֹהִ֔ים וַיִּֽתְנַבְּא֖וּ גַּם־הֵֽמָּה׃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וַיַּגִּ֣דוּ לְשָׁא֗וּל וַיִּשְׁלַח֙ מַלְאָכִ֣ים אֲחֵרִ֔ים וַיִּֽתְנַבְּא֖וּ גַּם־הֵ֑מָּה וַיֹּ֣סֶף שָׁא֗וּל וַיִּשְׁלַח֙ מַלְאָכִ֣ים שְׁלִשִׁ֔ים וַיִּֽתְנַבְּא֖וּ גַּם־הֵֽמָּה׃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וַיֵּ֨לֶךְ גַּם־ה֜וּא הָרָמָ֗תָה וַיָּבֹא֙ עַד־בּ֤וֹר הַגָּדוֹל֙ אֲשֶׁ֣ר בַּשֶּׂ֔כוּ וַיִּשְׁאַ֣ל וַיֹּ֔אמֶר אֵיפֹ֥ה שְׁמוּאֵ֖ל וְדָוִ֑ד וַיֹּ֕אמֶר הִנֵּ֖ה בנוית בָּרָמָֽה׃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וַיֵּ֣לֶךְ שָׁ֔ם אֶל־נוית בָּרָמָ֑ה וַתְּהִי֩ עָלָ֨יו גַּם־ה֜וּא ר֣וּחַ אֱלֹהִ֗ים וַיֵּ֤לֶךְ הָלוֹךְ֙ וַיִּתְנַבֵּ֔א עַד־בֹּא֖וֹ בנוית בָּרָמָֽה׃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וַיִּפְשַׁ֨ט גַּם־ה֜וּא בְּגָדָ֗יו וַיִּתְנַבֵּ֤א גַם־הוּא֙ לִפְנֵ֣י שְׁמוּאֵ֔ל וַיִּפֹּ֣ל עָרֹ֔ם כָּל־הַיּ֥וֹם הַה֖וּא וְכָל־הַלָּ֑יְלָה עַל־כֵּן֙ יֹֽאמְר֔וּ הֲגַ֥ם שָׁא֖וּל בַּנְּבִיאִֽם׃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וַיִּבְרַ֣ח דָּוִ֔ד מנוות בָּרָמָ֑ה וַיָּבֹ֞א וַיֹּ֣אמֶר ׀ לִפְנֵ֣י יְהוֹנָתָ֗ן מֶ֤ה עָשִׂ֙יתִי֙ מֶֽה־עֲוֺנִ֤י וּמֶֽה־חַטָּאתִי֙ לִפְנֵ֣י אָבִ֔יךָ כִּ֥י מְבַקֵּ֖שׁ אֶת־נַפְשִֽׁי׃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ל֣וֹ חָלִילָה֮ לֹ֣א תָמוּת֒ הִנֵּ֡ה לו־עשה אָבִ֜י דָּבָ֣ר גָּד֗וֹל א֚וֹ דָּבָ֣ר קָטֹ֔ן וְלֹ֥א יִגְלֶ֖ה אֶת־אָזְנִ֑י וּמַדּוּעַ֩ יַסְתִּ֨יר אָבִ֥י מִמֶּ֛נִּי אֶת־הַדָּבָ֥ר הַזֶּ֖ה אֵ֥ין 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וַיִּשָּׁבַ֨ע ע֜וֹד דָּוִ֗ד וַיֹּ֙אמֶר֙ יָדֹ֨עַ יָדַ֜ע אָבִ֗יךָ כִּֽי־מָצָ֤אתִי חֵן֙ בְּעֵינֶ֔יךָ וַיֹּ֛אמֶר אַל־יֵֽדַע־זֹ֥את יְהוֹנָתָ֖ן פֶּן־יֵֽעָצֵ֑ב וְאוּלָ֗ם חַי־יְהוָה֙ וְחֵ֣י נַפְשֶׁ֔ךָ כִּ֣י כְפֶ֔שַׂע בֵּינִ֖י וּבֵ֥ין הַמָּֽוֶת׃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וַיֹּ֥אמֶר יְהוֹנָתָ֖ן אֶל־דָּוִ֑ד מַה־תֹּאמַ֥ר נַפְשְׁךָ֖ וְאֶֽעֱשֶׂה־לָּֽךְ׃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דָּוִ֜ד אֶל־יְהוֹנָתָ֗ן הִֽנֵּה־חֹ֙דֶשׁ֙ מָחָ֔ר וְאָנֹכִ֛י יָשֹׁב־אֵשֵׁ֥ב עִם־הַמֶּ֖לֶךְ לֶאֱכ֑וֹל וְשִׁלַּחְתַּ֙נִי֙ וְנִסְתַּרְתִּ֣י בַשָּׂדֶ֔ה עַ֖ד הָעֶ֥רֶב הַשְּׁלִשִֽׁית׃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אִם־פָּקֹ֥ד יִפְקְדֵ֖נִי אָבִ֑יךָ וְאָמַרְתָּ֗ נִשְׁאֹל֩ נִשְׁאַ֨ל מִמֶּ֤נִּי דָוִד֙ לָרוּץ֙ בֵּֽית־לֶ֣חֶם עִיר֔וֹ כִּ֣י זֶ֧בַח הַיָּמִ֛ים שָׁ֖ם לְכָל־הַמִּשְׁפָּחָֽה׃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אִם־כֹּ֥ה יֹאמַ֛ר ט֖וֹב שָׁל֣וֹם לְעַבְדֶּ֑ךָ וְאִם־חָרֹ֤ה יֶֽחֱרֶה֙ ל֔וֹ דַּ֕ע כִּֽי־כָלְתָ֥ה הָרָעָ֖ה מֵעִמּֽוֹ׃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וְעָשִׂ֤יתָ חֶ֙סֶד֙ עַל־עַבְדֶּ֔ךָ כִּ֚י בִּבְרִ֣ית יְהוָ֔ה הֵבֵ֥אתָ אֶֽת־עַבְדְּךָ֖ עִמָּ֑ךְ וְאִם־יֶשׁ־בִּ֤י עָוֺן֙ הֲמִיתֵ֣נִי אַ֔תָּה וְעַד־אָבִ֖יךָ לָמָּה־זֶּ֥ה תְבִיאֵֽנִי׃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וַיֹּ֥אמֶר יְהוֹנָתָ֖ן חָלִ֣ילָה לָּ֑ךְ כִּ֣י ׀ אִם־יָדֹ֣עַ אֵדַ֗ע כִּֽי־כָלְתָ֨ה הָרָעָ֜ה מֵעִ֤ם אָבִי֙ לָב֣וֹא עָלֶ֔יךָ וְלֹ֥א אֹתָ֖הּ אַגִּ֥יד לָֽךְ׃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וַיֹּ֤אמֶר דָּוִד֙ אֶל־יְה֣וֹנָתָ֔ן מִ֖י יַגִּ֣יד לִ֑י א֛וֹ מַה־יַּעַנְךָ֥ אָבִ֖יךָ קָשָֽׁה׃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וַיֹּ֤אמֶר יְהֽוֹנָתָן֙ אֶל־דָּוִ֔ד לְכָ֖ה וְנֵצֵ֣א הַשָּׂדֶ֑ה וַיֵּצְא֥וּ שְׁנֵיהֶ֖ם הַשָּׂדֶֽה׃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וַיֹּ֨אמֶר יְהוֹנָתָ֜ן אֶל־דָּוִ֗ד יְהוָ֞ה אֱלֹהֵ֤י יִשְׂרָאֵל֙ כִּֽי־אֶחְקֹ֣ר אֶת־אָבִ֗י כָּעֵ֤ת ׀ מָחָר֙ הַשְּׁלִשִׁ֔ית וְהִנֵּה־ט֖וֹב אֶל־דָּוִ֑ד וְלֹֽא־אָז֙ אֶשְׁלַ֣ח אֵלֶ֔יךָ וְגָלִ֖יתִי אֶת־אָזְנֶֽךָ׃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כֹּֽה־יַעֲשֶׂה֩ יְהוָ֨ה לִֽיהוֹנָתָ֜ן וְכֹ֣ה יֹסִ֗יף כִּֽי־יֵיטִ֨ב אֶל־אָבִ֤י אֶת־הָֽרָעָה֙ עָלֶ֔יךָ וְגָלִ֙יתִי֙ אֶת־אָזְנֶ֔ךָ וְשִׁלַּחְתִּ֖יךָ וְהָלַכְתָּ֣ לְשָׁל֑וֹם וִיהִ֤י יְהוָה֙ עִמָּ֔ךְ כַּאֲשֶׁ֥ר הָיָ֖ה עִם־אָבִֽי׃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וְלֹ֖א אִם־עוֹדֶ֣נִּי חָ֑י וְלֹֽא־תַעֲשֶׂ֧ה עִמָּדִ֛י חֶ֥סֶד יְהוָ֖ה וְלֹ֥א אָמֽוּת׃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וְלֹֽא־תַכְרִ֧ת אֶֽת־חַסְדְּךָ֛ מֵעִ֥ם בֵּיתִ֖י עַד־עוֹלָ֑ם וְלֹ֗א בְּהַכְרִ֤ת יְהוָה֙ אֶת־אֹיְבֵ֣י דָוִ֔ד אִ֕ישׁ מֵעַ֖ל פְּנֵ֥י הָאֲדָמָֽה׃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וַיִּכְרֹ֥ת יְהוֹנָתָ֖ן עִם־בֵּ֣ית דָּוִ֑ד וּבִקֵּ֣שׁ יְהוָ֔ה מִיַּ֖ד אֹיְבֵ֥י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וַיּ֤וֹסֶף יְהֽוֹנָתָן֙ לְהַשְׁבִּ֣יעַ אֶת־דָּוִ֔ד בְּאַהֲבָת֖וֹ אֹת֑וֹ כִּֽי־אַהֲבַ֥ת נַפְשׁ֖וֹ אֲהֵבֽוֹ׃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וַיֹּֽאמֶר־ל֥וֹ יְהוֹנָתָ֖ן מָחָ֣ר חֹ֑דֶשׁ וְנִפְקַ֕דְתָּ כִּ֥י יִפָּקֵ֖ד מוֹשָׁבֶֽךָ׃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וְשִׁלַּשְׁתָּ֙ תֵּרֵ֣ד מְאֹ֔ד וּבָאתָ֙ אֶל־הַמָּק֔וֹם אֲשֶׁר־נִסְתַּ֥רְתָּ שָּׁ֖ם בְּי֣וֹם הַֽמַּעֲשֶׂ֑ה וְיָ֣שַׁבְתָּ֔ אֵ֖צֶל הָאֶ֥בֶן הָאָֽזֶל׃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וַאֲנִ֕י שְׁלֹ֥שֶׁת הַחִצִּ֖ים צִדָּ֣ה אוֹרֶ֑ה לְשַֽׁלַּֽח־לִ֖י לְמַטָּרָֽה׃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וְהִנֵּה֙ אֶשְׁלַ֣ח אֶת־הַנַּ֔עַר לֵ֖ךְ מְצָ֣א אֶת־הַחִצִּ֑ים אִם־אָמֹר֩ אֹמַ֨ר לַנַּ֜עַר הִנֵּ֥ה הַחִצִּ֣ים ׀ מִמְּךָ֣ וָהֵ֗נָּה קָחֶ֧נּוּ ׀ וָבֹ֛אָה כִּֽי־שָׁל֥וֹם לְךָ֛ וְאֵ֥ין דָּבָ֖ר חַי־יְהוָֽה׃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וְאִם־כֹּ֤ה אֹמַר֙ לָעֶ֔לֶם הִנֵּ֥ה הַחִצִּ֖ים מִמְּךָ֣ וָהָ֑לְאָה לֵ֕ךְ כִּ֥י שִֽׁלַּחֲךָ֖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וְהַ֨דָּבָ֔ר אֲשֶׁ֥ר דִּבַּ֖רְנוּ אֲנִ֣י וָאָ֑תָּה הִנֵּ֧ה יְהוָ֛ה בֵּינִ֥י וּבֵינְךָ֖ עַד־עוֹלָֽם׃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וַיִּסָּתֵ֥ר דָּוִ֖ד בַּשָּׂדֶ֑ה וַיְהִ֣י הַחֹ֔דֶשׁ וַיֵּ֧שֶׁב הַמֶּ֛לֶךְ על ־הַלֶּ֖חֶם לֶאֱכֽוֹל׃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וַיֵּ֣שֶׁב הַ֠מֶּלֶךְ עַל־מ֨וֹשָׁב֜וֹ כְּפַ֣עַם ׀ בְּפַ֗עַם אֶל־מוֹשַׁב֙ הַקִּ֔יר וַיָּ֙קָם֙ יְה֣וֹנָתָ֔ן וַיֵּ֥שֶׁב אַבְנֵ֖ר מִצַּ֣ד שָׁא֑וּל וַיִּפָּקֵ֖ד מְק֥וֹם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וְלֹֽא־דִבֶּ֥ר שָׁא֛וּל מְא֖וּמָה בַּיּ֣וֹם הַה֑וּא כִּ֤י אָמַר֙ מִקְרֶ֣ה ה֔וּא בִּלְתִּ֥י טָה֛וֹר ה֖וּא כִּֽי־לֹ֥א טָהֽוֹר׃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וַיְהִ֗י מִֽמָּחֳרַ֤ת הַחֹ֙דֶשׁ֙ הַשֵּׁנִ֔י וַיִּפָּקֵ֖ד מְק֣וֹם דָּוִ֑ד ס וַיֹּ֤אמֶר שָׁאוּל֙ אֶל־יְהוֹנָתָ֣ן בְּנ֔וֹ מַדּ֜וּעַ לֹא־בָ֧א בֶן־יִשַׁ֛י גַּם־תְּמ֥וֹל גַּם־הַיּ֖וֹם אֶל־הַלָּֽחֶם׃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וַיַּ֥עַן יְהוֹנָתָ֖ן אֶת־שָׁא֑וּל נִשְׁאֹ֨ל נִשְׁאַ֥ל דָּוִ֛ד מֵעִמָּדִ֖י עַד־בֵּ֥ית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וַיֹּ֡אמֶר שַׁלְּחֵ֣נִי נָ֡א כִּ֣י זֶבַח֩ מִשְׁפָּחָ֨ה לָ֜נוּ בָּעִ֗יר וְה֤וּא צִוָּֽה־לִי֙ אָחִ֔י וְעַתָּ֗ה אִם־מָצָ֤אתִי חֵן֙ בְּעֵינֶ֔יךָ אִמָּ֥לְטָה נָּ֖א וְאֶרְאֶ֣ה אֶת־אֶחָ֑י עַל־כֵּ֣ן לֹא־בָ֔א אֶל־שֻׁלְחַ֖ן 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וַיִּֽחַר־אַ֤ף שָׁאוּל֙ בִּיה֣וֹנָתָ֔ן וַיֹּ֣אמֶר ל֔וֹ בֶּֽן־נַעֲוַ֖ת הַמַּרְדּ֑וּת הֲל֣וֹא יָדַ֗עְתִּי כִּֽי־בֹחֵ֤ר אַתָּה֙ לְבֶן־יִשַׁ֔י לְבָ֨שְׁתְּךָ֔ וּלְבֹ֖שֶׁת עֶרְוַ֥ת אִמֶּֽךָ׃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כִּ֣י כָל־הַיָּמִ֗ים אֲשֶׁ֤ר בֶּן־יִשַׁי֙ חַ֣י עַל־הָאֲדָמָ֔ה לֹ֥א תִכּ֖וֹן אַתָּ֣ה וּמַלְכוּתֶ֑ךָ וְעַתָּ֗ה שְׁלַ֨ח וְקַ֤ח אֹתוֹ֙ אֵלַ֔י כִּ֥י בֶן־מָ֖וֶת הֽוּא׃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וַיַּ֙עַן֙ יְה֣וֹנָתָ֔ן אֶת־שָׁא֖וּל אָבִ֑יו וַיֹּ֧אמֶר אֵלָ֛יו לָ֥מָּה יוּמַ֖ת מֶ֥ה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וַיָּ֨טֶל שָׁא֧וּל אֶֽת־הַחֲנִ֛ית עָלָ֖יו לְהַכֹּת֑וֹ וַיֵּ֙דַע֙ יְה֣וֹנָתָ֔ן כִּֽי־כָ֥לָה הִ֛יא מֵעִ֥ם אָבִ֖יו לְהָמִ֥ית אֶת־דָּוִֽד׃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וַיָּ֧קָם יְהוֹנָתָ֛ן מֵעִ֥ם הַשֻּׁלְחָ֖ן בָּחֳרִי־אָ֑ף וְלֹא־אָכַ֞ל בְּיוֹם־הַחֹ֤דֶשׁ הַשֵּׁנִי֙ לֶ֔חֶם כִּ֤י נֶעְצַב֙ אֶל־דָּוִ֔ד כִּ֥י הִכְלִמ֖וֹ אָבִֽיו׃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וַיְהִ֣י בַבֹּ֔קֶר וַיֵּצֵ֧א יְהוֹנָתָ֛ן הַשָּׂדֶ֖ה לְמוֹעֵ֣ד דָּוִ֑ד וְנַ֥עַר קָטֹ֖ן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וַיֹּ֣אמֶר לְנַעֲר֔וֹ רֻ֗ץ מְצָ֥א נָא֙ אֶת־הַ֣חִצִּ֔ים אֲשֶׁ֥ר אָנֹכִ֖י מוֹרֶ֑ה הַנַּ֣עַר רָ֔ץ וְהֽוּא־יָרָ֥ה הַחֵ֖צִי לְהַעֲבִרֽוֹ׃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וַיָּבֹ֤א הַנַּ֙עַר֙ עַד־מְק֣וֹם הַחֵ֔צִי אֲשֶׁ֥ר יָרָ֖ה יְהוֹנָתָ֑ן וַיִּקְרָ֨א יְהוֹנָתָ֜ן אַחֲרֵ֤י הַנַּ֙עַר֙ וַיֹּ֔אמֶר הֲל֥וֹא הַחֵ֖צִי מִמְּךָ֥ וָהָֽלְאָה׃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וַיִּקְרָ֤א יְהֽוֹנָתָן֙ אַחֲרֵ֣י הַנַּ֔עַר מְהֵרָ֥ה ח֖וּשָׁה אַֽל־תַּעֲמֹ֑ד וַיְלַקֵּ֞ט נַ֤עַר יְהֽוֹנָתָן֙ אֶת־החצי וַיָּבֹ֖א אֶל־אֲדֹנָֽיו׃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וְהַנַּ֖עַר לֹֽא־יָדַ֣ע מְא֑וּמָה אַ֤ךְ יְהֽוֹנָתָן֙ וְדָוִ֔ד יָדְע֖וּ אֶת־הַדָּבָֽר׃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וַיִּתֵּ֤ן יְהֽוֹנָתָן֙ אֶת־כֵּלָ֔יו אֶל־הַנַּ֖עַר אֲשֶׁר־ל֑וֹ וַיֹּ֣אמֶר ל֔וֹ לֵ֖ךְ הָבֵ֥יא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הַנַּעַר֮ בָּא֒ וְדָוִ֗ד קָ֚ם מֵאֵ֣צֶל הַנֶּ֔גֶב וַיִּפֹּ֨ל לְאַפָּ֥יו אַ֛רְצָה וַיִּשְׁתַּ֖חוּ שָׁלֹ֣שׁ פְּעָמִ֑ים וַֽיִּשְּׁק֣וּ ׀ אִ֣ישׁ אֶת־רֵעֵ֗הוּ וַיִּבְכּוּ֙ אִ֣ישׁ אֶת־רֵעֵ֔הוּ עַד־דָּוִ֖ד הִגְדִּֽיל׃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וַיֹּ֧אמֶר יְהוֹנָתָ֛ן לְדָוִ֖ד לֵ֣ךְ לְשָׁל֑וֹם אֲשֶׁר֩ נִשְׁבַּ֨עְנוּ שְׁנֵ֜ינוּ אֲנַ֗חְנוּ בְּשֵׁ֤ם יְהוָה֙ לֵאמֹ֔ר יְהוָ֞ה יִֽהְיֶ֣ה ׀ בֵּינִ֣י וּבֵינֶ֗ךָ וּבֵ֥ין זַרְעִ֛י וּבֵ֥ין זַרְעֲךָ֖ עַד־עוֹלָֽם׃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וַיָּ֖קָם וַיֵּלַ֑ךְ וִיהוֹנָתָ֖ן בָּ֥א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וַיָּבֹ֤א דָוִד֙ נֹ֔בֶה אֶל־אֲחִימֶ֖לֶךְ הַכֹּהֵ֑ן וַיֶּחֱרַ֨ד אֲחִימֶ֜לֶךְ לִקְרַ֣את דָּוִ֗ד וַיֹּ֤אמֶר לוֹ֙ מַדּ֤וּעַ אַתָּה֙ לְבַדֶּ֔ךָ וְאִ֖ישׁ אֵ֥ין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דָּוִ֜ד לַאֲחִימֶ֣לֶךְ הַכֹּהֵ֗ן הַמֶּלֶךְ֮ צִוַּ֣נִי דָבָר֒ וַיֹּ֣אמֶר אֵלַ֗י אִ֣ישׁ אַל־יֵ֧דַע מְא֛וּמָה אֶת־הַדָּבָ֛ר אֲשֶׁר־אָנֹכִ֥י שֹׁלֵֽחֲךָ֖ וַאֲשֶׁ֣ר צִוִּיתִ֑ךָ וְאֶת־הַנְּעָרִ֣ים יוֹדַ֔עְתִּי אֶל־מְק֥וֹם פְּלֹנִ֖י אַלְמוֹנִֽי׃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וְעַתָּ֗ה מַה־יֵּ֧שׁ תַּֽחַת־יָדְךָ֛ חֲמִשָּׁה־לֶ֖חֶם תְּנָ֣ה בְיָדִ֑י א֖וֹ הַנִּמְצָֽא׃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וַיַּ֨עַן הַכֹּהֵ֤ן אֶת־דָּוִד֙ וַיֹּ֔אמֶר אֵֽין־לֶ֥חֶם חֹ֖ל אֶל־תַּ֣חַת יָדִ֑י כִּֽי־אִם־לֶ֤חֶם קֹ֙דֶשׁ֙ יֵ֔שׁ אִם־נִשְׁמְר֥וּ הַנְּעָרִ֖ים אַ֥ךְ מֵאִשָּֽׁה׃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וַיַּעַן֩ דָּוִ֨ד אֶת־הַכֹּהֵ֜ן וַיֹּ֣אמֶר ל֗וֹ כִּ֣י אִם־אִשָּׁ֤ה עֲצֻֽרָה־לָ֙נוּ֙ כִּתְמ֣וֹל שִׁלְשֹׁ֔ם בְּצֵאתִ֕י וַיִּהְי֥וּ כְלֵֽי־הַנְּעָרִ֖ים קֹ֑דֶשׁ וְהוּא֙ דֶּ֣רֶךְ חֹ֔ל וְאַ֕ף כִּ֥י הַיּ֖וֹם יִקְדַּ֥שׁ בַּכֶּֽלִי׃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וַיִּתֶּן־ל֥וֹ הַכֹּהֵ֖ן קֹ֑דֶשׁ כִּי֩ לֹא־הָ֨יָה שָׁ֜ם לֶ֗חֶם כִּֽי־אִם־לֶ֤חֶם הַפָּנִים֙ הַמּֽוּסָרִים֙ מִלִּפְנֵ֣י יְהוָ֔ה לָשׂוּם֙ לֶ֣חֶם חֹ֔ם בְּי֖וֹם הִלָּקְחֽוֹ׃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וְשָׁ֡ם אִישׁ֩ מֵעַבְדֵ֨י שָׁא֜וּל בַּיּ֣וֹם הַה֗וּא נֶעְצָר֙ לִפְנֵ֣י יְהוָ֔ה וּשְׁמ֖וֹ דֹּאֵ֣ג הָאֲדֹמִ֑י אַבִּ֥יר הָרֹעִ֖ים אֲשֶׁ֥ר לְשָׁאֽוּל׃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דָּוִד֙ לַאֲחִימֶ֔לֶךְ וְאִ֛ין יֶשׁ־פֹּ֥ה תַֽחַת־יָדְךָ֖ חֲנִ֣ית אוֹ־חָ֑רֶב כִּ֣י גַם־חַרְבִּ֤י וְגַם־כֵּלַי֙ לֹֽא־לָקַ֣חְתִּי בְיָדִ֔י כִּֽי־הָיָ֥ה דְבַר־הַמֶּ֖לֶךְ נָחֽוּץ׃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הַכֹּהֵ֗ן חֶרֶב֩ גָּלְיָ֨ת הַפְּלִשְׁתִּ֜י אֲשֶׁר־הִכִּ֣יתָ ׀ בְּעֵ֣מֶק הָאֵלָ֗ה הִנֵּה־הִ֞יא לוּטָ֣ה בַשִּׂמְלָה֮ אַחֲרֵ֣י הָאֵפוֹד֒ אִם־אֹתָ֤הּ תִּֽקַּח־לְךָ֙ קָ֔ח כִּ֣י אֵ֥ין אַחֶ֛רֶת זוּלָתָ֖הּ בָּזֶ֑ה וַיֹּ֧אמֶר דָּוִ֛ד אֵ֥ין כָּמ֖וֹהָ תְּנֶ֥נָּה 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וַיָּ֣קָם דָּוִ֔ד וַיִּבְרַ֥ח בַּיּוֹם־הַה֖וּא מִפְּנֵ֣י שָׁא֑וּל וַיָּבֹ֕א אֶל־אָכִ֖ישׁ מֶ֥לֶךְ גַּֽת׃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וַיֹּ֨אמְר֜וּ עַבְדֵ֤י אָכִישׁ֙ אֵלָ֔יו הֲלוֹא־זֶ֥ה דָוִ֖ד מֶ֣לֶךְ הָאָ֑רֶץ הֲל֣וֹא לָזֶ֗ה יַעֲנ֤וּ בַמְּחֹלוֹת֙ לֵאמֹ֔ר הִכָּ֤ה שָׁאוּל֙ באלפו וְדָוִ֖ד ברבבתו׃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וַיָּ֧שֶׂם דָּוִ֛ד אֶת־הַדְּבָרִ֥ים הָאֵ֖לֶּה בִּלְבָב֑וֹ וַיִּרָ֣א מְאֹ֔ד מִפְּנֵ֖י אָכִ֥ישׁ מֶֽלֶךְ־גַּֽת׃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וַיְשַׁנּ֤וֹ אֶת־טַעְמוֹ֙ בְּעֵ֣ינֵיהֶ֔ם וַיִּתְהֹלֵ֖ל בְּיָדָ֑ם ויתו עַל־דַּלְת֣וֹת הַשַּׁ֔עַר וַיּ֥וֹרֶד רִיר֖וֹ אֶל־זְקָנֽוֹ׃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אָכִ֖ישׁ אֶל־עֲבָדָ֑יו הִנֵּ֤ה תִרְאוּ֙ אִ֣ישׁ מִשְׁתַּגֵּ֔עַ לָ֛מָּה תָּבִ֥יאוּ אֹת֖וֹ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חֲסַ֤ר מְשֻׁגָּעִים֙ אָ֔נִי כִּי־הֲבֵאתֶ֣ם אֶת־זֶ֔ה לְהִשְׁתַּגֵּ֖עַ עָלָ֑י הֲזֶ֖ה יָב֥וֹא אֶל־בֵּיתִֽי׃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וַיֵּ֤לֶךְ דָּוִד֙ מִשָּׁ֔ם וַיִּמָּלֵ֖ט אֶל־מְעָרַ֣ת עֲדֻלָּ֑ם וַיִּשְׁמְע֤וּ אֶחָיו֙ וְכָל־בֵּ֣ית אָבִ֔יו וַיֵּרְד֥וּ אֵלָ֖יו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וַיִּֽתְקַבְּצ֣וּ אֵ֠לָיו כָּל־אִ֨ישׁ מָצ֜וֹק וְכָל־אִ֨ישׁ אֲשֶׁר־ל֤וֹ נֹשֶׁא֙ וְכָל־אִ֣ישׁ מַר־נֶ֔פֶשׁ וַיְהִ֥י עֲלֵיהֶ֖ם לְשָׂ֑ר וַיִּהְי֣וּ עִמּ֔וֹ כְּאַרְבַּ֥ע מֵא֖וֹת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וַיֵּ֧לֶךְ דָּוִ֛ד מִשָּׁ֖ם מִצְפֵּ֣ה מוֹאָ֑ב וַיֹּ֣אמֶר ׀ אֶל־מֶ֣לֶךְ מוֹאָ֗ב יֵֽצֵא־נָ֞א אָבִ֤י וְאִמִּי֙ אִתְּכֶ֔ם עַ֚ד אֲשֶׁ֣ר אֵדַ֔ע מַה־יַּֽעֲשֶׂה־לִּ֖י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וַיַּנְחֵ֕ם אֶת־פְּנֵ֖י מֶ֣לֶךְ מוֹאָ֑ב וַיֵּשְׁב֣וּ עִמּ֔וֹ כָּל־יְמֵ֥י הֱיוֹת־דָּוִ֖ד בַּמְּצוּדָֽה׃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וַיֹּאמֶר֩ גָּ֨ד הַנָּבִ֜יא אֶל־דָּוִ֗ד לֹ֤א תֵשֵׁב֙ בַּמְּצוּדָ֔ה לֵ֥ךְ וּבָֽאתָ־לְּךָ֖ אֶ֣רֶץ יְהוּדָ֑ה וַיֵּ֣לֶךְ דָּוִ֔ד וַיָּבֹ֖א יַ֥עַר חָֽרֶת׃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וַיִּשְׁמַ֣ע שָׁא֔וּל כִּ֚י נוֹדַ֣ע דָּוִ֔ד וַאֲנָשִׁ֖ים אֲשֶׁ֣ר אִתּ֑וֹ וְשָׁאוּל֩ יוֹשֵׁ֨ב בַּגִּבְעָ֜ה תַּֽחַת־הָאֶ֤שֶׁל בָּֽרָמָה֙ וַחֲנִית֣וֹ בְיָד֔וֹ וְכָל־עֲבָדָ֖יו נִצָּבִ֥ים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שָׁא֗וּל לַֽעֲבָדָיו֙ הַנִּצָּבִ֣ים עָלָ֔יו שִׁמְעוּ־נָ֖א בְּנֵ֣י יְמִינִ֑י גַּם־לְכֻלְּכֶ֗ם יִתֵּ֤ן בֶּן־יִשַׁי֙ שָׂד֣וֹת וּכְרָמִ֔ים לְכֻלְּכֶ֣ם יָשִׂ֔ים שָׂרֵ֥י אֲלָפִ֖ים וְשָׂרֵ֥י מֵאֽוֹת׃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כִּי֩ קְשַׁרְתֶּ֨ם כֻּלְּכֶ֜ם עָלַ֗י וְאֵין־גֹּלֶ֤ה אֶת־אָזְנִי֙ בִּכְרָת־בְּנִ֣י עִם־בֶּן־יִשַׁ֔י וְאֵין־חֹלֶ֥ה מִכֶּ֛ם עָלַ֖י וְגֹלֶ֣ה אֶת־אָזְנִ֑י כִּ֣י הֵקִים֩ בְּנִ֨י אֶת־עַבְדִּ֥י עָלַ֛י לְאֹרֵ֖ב כַּיּ֥וֹם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וַיַּ֜עַן דֹּאֵ֣ג הָאֲדֹמִ֗י וְה֛וּא נִצָּ֥ב עַל־עַבְדֵֽי־שָׁא֖וּל וַיֹּאמַ֑ר רָאִ֙יתִי֙ אֶת־בֶּן־יִשַׁ֔י בָּ֣א נֹ֔בֶה אֶל־אֲחִימֶ֖לֶךְ בֶּן־אֲחִטֽוּב׃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וַיִּשְׁאַל־לוֹ֙ בַּֽיהוָ֔ה וְצֵידָ֖ה נָ֣תַן ל֑וֹ וְאֵ֗ת חֶ֛רֶב גָּלְיָ֥ת הַפְּלִשְׁתִּ֖י נָ֥תַן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וַיִּשְׁלַ֣ח הַמֶּ֡לֶךְ לִקְרֹא֩ אֶת־אֲחִימֶ֨לֶךְ בֶּן־אֲחִיט֜וּב הַכֹּהֵ֗ן וְאֵ֨ת כָּל־בֵּ֥ית אָבִ֛יו הַכֹּהֲנִ֖ים אֲשֶׁ֣ר בְּנֹ֑ב וַיָּבֹ֥אוּ כֻלָּ֖ם אֶל־הַמֶּֽלֶךְ׃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שָׁא֔וּל שְֽׁמַֽע־נָ֖א בֶּן־אֲחִיט֑וּב וַיֹּ֖אמֶר הִנְנִ֥י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וַיֹּ֤אמֶר אלו שָׁא֔וּל לָ֚מָּה קְשַׁרְתֶּ֣ם עָלַ֔י אַתָּ֖ה וּבֶן־יִשָׁ֑י בְּתִתְּךָ֨ ל֜וֹ לֶ֣חֶם וְחֶ֗רֶב וְשָׁא֥וֹל לוֹ֙ בֵּֽאלֹהִ֔ים לָק֥וּם אֵלַ֛י לְאֹרֵ֖ב כַּיּ֥וֹם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וַיַּ֧עַן אֲחִימֶ֛לֶךְ אֶת־הַמֶּ֖לֶךְ וַיֹּאמַ֑ר וּמִ֤י בְכָל־עֲבָדֶ֙יךָ֙ כְּדָוִ֣ד נֶאֱמָ֔ן וַחֲתַ֥ן הַמֶּ֛לֶךְ וְסָ֥ר אֶל־מִשְׁמַעְתֶּ֖ךָ וְנִכְבָּ֥ד בְּבֵיתֶֽךָ׃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הַיּ֧וֹם הַחִלֹּ֛תִי לשאול ־ל֥וֹ בֵאלֹהִ֖ים חָלִ֣ילָה לִּ֑י אַל־יָשֵׂם֩ הַמֶּ֨לֶךְ בְּעַבְדּ֤וֹ דָבָר֙ בְּכָל־בֵּ֣ית אָבִ֔י כִּ֠י לֹֽא־יָדַ֤ע עַבְדְּךָ֙ בְּכָל־זֹ֔את דָּבָ֥ר קָטֹ֖ן א֥וֹ גָדֽוֹל׃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הַמֶּ֔לֶךְ מ֥וֹת תָּמ֖וּת אֲחִימֶ֑לֶךְ אַתָּ֖ה וְכָל־בֵּ֥ית אָבִֽיךָ׃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הַמֶּ֡לֶךְ לָרָצִים֩ הַנִּצָּבִ֨ים עָלָ֜יו סֹ֥בּוּ וְהָמִ֣יתוּ ׀ כֹּהֲנֵ֣י יְהוָ֗ה כִּ֤י גַם־יָדָם֙ עִם־דָּוִ֔ד וְכִ֤י יָֽדְעוּ֙ כִּֽי־בֹרֵ֣חַ ה֔וּא וְלֹ֥א גָל֖וּ אֶת־אזנו וְלֹֽא־אָב֞וּ עַבְדֵ֤י הַמֶּ֙לֶךְ֙ לִשְׁלֹ֣חַ אֶת־יָדָ֔ם לִפְגֹ֖עַ בְּכֹהֲנֵ֥י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הַמֶּ֙לֶךְ֙ לדויג סֹ֣ב אַתָּ֔ה וּפְגַ֖ע בַּכֹּהֲנִ֑ים וַיִּסֹּ֞ב דויג הָאֲדֹמִ֗י וַיִּפְגַּע־הוּא֙ בַּכֹּ֣הֲנִ֔ים וַיָּ֣מֶת ׀ בַּיּ֣וֹם הַה֗וּא שְׁמֹנִ֤ים וַחֲמִשָּׁה֙ אִ֔ישׁ נֹשֵׂ֖א אֵפ֥וֹד בָּֽד׃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וְאֵ֨ת נֹ֤ב עִיר־הַכֹּֽהֲנִים֙ הִכָּ֣ה לְפִי־חֶ֔רֶב מֵאִישׁ֙ וְעַד־אִשָּׁ֔ה מֵעוֹלֵ֖ל וְעַד־יוֹנֵ֑ק וְשׁ֧וֹר וַחֲמ֛וֹר וָשֶׂ֖ה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וַיִּמָּלֵ֣ט בֵּן־אֶחָ֗ד לַאֲחִימֶ֙לֶךְ֙ בֶּן־אֲחִט֔וּב וּשְׁמ֖וֹ אֶבְיָתָ֑ר וַיִּבְרַ֖ח אַחֲרֵ֥י 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וַיַּגֵּ֥ד אֶבְיָתָ֖ר לְדָוִ֑ד כִּ֚י הָרַ֣ג שָׁא֔וּל אֵ֖ת כֹּהֲנֵ֥י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וַיֹּ֨אמֶר דָּוִ֜ד לְאֶבְיָתָ֗ר יָדַ֜עְתִּי בַּיּ֤וֹם הַהוּא֙ כִּֽי־שָׁם֙ דויג הָאֲדֹמִ֔י כִּֽי־הַגֵּ֥ד יַגִּ֖יד לְשָׁא֑וּל אָנֹכִ֣י סַבֹּ֔תִי בְּכָל־נֶ֖פֶשׁ בֵּ֥ית אָבִֽיךָ׃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שְׁבָ֤ה אִתִּי֙ אַל־תִּירָ֔א כִּ֛י אֲשֶׁר־יְבַקֵּ֥שׁ אֶת־נַפְשִׁ֖י יְבַקֵּ֣שׁ אֶת־נַפְשֶׁ֑ךָ כִּֽי־מִשְׁמֶ֥רֶת אַתָּ֖ה עִמָּדִֽי׃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וַיַּגִּ֥דוּ לְדָוִ֖ד לֵאמֹ֑ר הִנֵּ֤ה פְלִשְׁתִּים֙ נִלְחָמִ֣ים בִּקְעִילָ֔ה וְהֵ֖מָּה שֹׁסִ֥ים אֶת־הַגֳּרָנֽוֹת׃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וַיִּשְׁאַ֨ל דָּוִ֤ד בַּֽיהוָה֙ לֵאמֹ֔ר הַאֵלֵ֣ךְ וְהִכֵּ֔יתִי בַּפְּלִשְׁתִּ֖ים הָאֵ֑לֶּה ס וַיֹּ֨אמֶר יְהוָ֜ה אֶל־דָּוִ֗ד לֵ֚ךְ וְהִכִּ֣יתָ בַפְּלִשְׁתִּ֔ים וְהוֹשַׁעְתָּ֖ אֶת־קְעִילָֽה׃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וַיֹּ֨אמְר֜וּ אַנְשֵׁ֤י דָוִד֙ אֵלָ֔יו הִנֵּ֨ה אֲנַ֥חְנוּ פֹ֛ה בִּֽיהוּדָ֖ה יְרֵאִ֑ים וְאַף֙ כִּֽי־נֵלֵ֣ךְ קְעִלָ֔ה אֶל־מַֽעַרְכ֖וֹת פְּלִשְׁתִּֽים׃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וַיּ֨וֹסֶף ע֤וֹד דָּוִד֙ לִשְׁאֹ֣ל בַּֽיהוָ֔ה ס וַֽיַּעֲנֵ֖הוּ יְהוָ֑ה וַיֹּ֗אמֶר ק֚וּם רֵ֣ד קְעִילָ֔ה כִּֽי־אֲנִ֥י נֹתֵ֛ן אֶת־פְּלִשְׁתִּ֖ים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וַיֵּ֣לֶךְ דָּוִד֩ ואנשו קְעִילָ֜ה וַיִּלָּ֣חֶם בַּפְּלִשְׁתִּ֗ים וַיִּנְהַג֙ אֶת־מִקְנֵיהֶ֔ם וַיַּ֥ךְ בָּהֶ֖ם מַכָּ֣ה גְדוֹלָ֑ה וַיֹּ֣שַׁע דָּוִ֔ד אֵ֖ת יֹשְׁבֵ֥י קְעִילָֽה׃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וַיְהִ֗י בִּ֠בְרֹחַ אֶבְיָתָ֧ר בֶּן־אֲחִימֶ֛לֶךְ אֶל־דָּוִ֖ד קְעִילָ֑ה אֵפ֖וֹד יָרַ֥ד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וַיֻּגַּ֣ד לְשָׁא֔וּל כִּי־בָ֥א דָוִ֖ד קְעִילָ֑ה וַיֹּ֣אמֶר שָׁא֗וּל נִכַּ֨ר אֹת֤וֹ אֱלֹהִים֙ בְּיָדִ֔י כִּ֚י נִסְגַּ֣ר לָב֔וֹא בְּעִ֖יר דְּלָתַ֥יִם וּבְרִֽיחַ׃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וַיְשַׁמַּ֥ע שָׁא֛וּל אֶת־כָּל־הָעָ֖ם לַמִּלְחָמָ֑ה לָרֶ֣דֶת קְעִילָ֔ה לָצ֥וּר אֶל־דָּוִ֖ד וְאֶל־אֲנָשָֽׁיו׃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וַיֵּ֣דַע דָּוִ֔ד כִּ֣י עָלָ֔יו שָׁא֖וּל מַחֲרִ֣ישׁ הָרָעָ֑ה וַיֹּ֙אמֶר֙ אֶל־אֶבְיָתָ֣ר הַכֹּהֵ֔ן הַגִּ֖ישָׁה הָאֵפֽוֹד׃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וַיֹּאמֶר֮ דָּוִד֒ יְהוָה֙ אֱלֹהֵ֣י יִשְׂרָאֵ֔ל שָׁמֹ֤עַ שָׁמַע֙ עַבְדְּךָ֔ כִּֽי־מְבַקֵּ֥שׁ שָׁא֖וּל לָב֣וֹא אֶל־קְעִילָ֑ה לְשַׁחֵ֥ת לָעִ֖יר בַּעֲבוּרִֽי׃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הֲיַסְגִּרֻ֣נִי בַעֲלֵי֩ קְעִילָ֨ה בְיָד֜וֹ הֲיֵרֵ֣ד שָׁא֗וּל כַּֽאֲשֶׁר֙ שָׁמַ֣ע עַבְדֶּ֔ךָ יְהוָה֙ אֱלֹהֵ֣י יִשְׂרָאֵ֔ל הַגֶּד־נָ֖א לְעַבְדֶּ֑ךָ ס וַיֹּ֥אמֶר יְהוָ֖ה יֵרֵֽד׃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דָּוִ֔ד הֲיַסְגִּ֜רוּ בַּעֲלֵ֧י קְעִילָ֛ה אֹתִ֥י וְאֶת־אֲנָשַׁ֖י בְּיַד־שָׁא֑וּל וַיֹּ֥אמֶר יְהוָ֖ה יַסְגִּֽירוּ׃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וַיָּקָם֩ דָּוִ֨ד וַאֲנָשָׁ֜יו כְּשֵׁשׁ־מֵא֣וֹת אִ֗ישׁ וַיֵּצְאוּ֙ מִקְּעִלָ֔ה וַיִּֽתְהַלְּכ֖וּ בַּאֲשֶׁ֣ר יִתְהַלָּ֑כוּ וּלְשָׁא֣וּל הֻגַּ֗ד כִּֽי־נִמְלַ֤ט דָּוִד֙ מִקְּעִילָ֔ה וַיֶּחְדַּ֖ל לָצֵֽאת׃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וַיֵּ֨שֶׁב דָּוִ֤ד בַּמִּדְבָּר֙ בַּמְּצָד֔וֹת וַיֵּ֥שֶׁב בָּהָ֖ר בְּמִדְבַּר־זִ֑יף וַיְבַקְשֵׁ֤הוּ שָׁאוּל֙ כָּל־הַיָּמִ֔ים וְלֹֽא־נְתָנ֥וֹ אֱלֹהִ֖ים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וַיַּ֣רְא דָוִ֔ד כִּֽי־יָצָ֥א שָׁא֖וּל לְבַקֵּ֣שׁ אֶת־נַפְשׁ֑וֹ וְדָוִ֥ד בְּמִדְבַּר־זִ֖יף בַּחֹֽרְשָׁה׃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וַיָּ֙קָם֙ יְהוֹנָתָ֣ן בֶּן־שָׁא֔וּל וַיֵּ֥לֶךְ אֶל־דָּוִ֖ד חֹ֑רְשָׁה וַיְחַזֵּ֥ק אֶת־יָד֖וֹ בֵּאלֹהִֽים׃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וַיֹּ֨אמֶר אֵלָ֜יו אַל־תִּירָ֗א כִּ֠י לֹ֤א תִֽמְצָאֲךָ֙ יַ֚ד שָׁא֣וּל אָבִ֔י וְאַתָּה֙ תִּמְלֹ֣ךְ עַל־יִשְׂרָאֵ֔ל וְאָנֹכִ֖י אֶֽהְיֶה־לְּךָ֣ לְמִשְׁנֶ֑ה וְגַם־שָׁא֥וּל אָבִ֖י יֹדֵ֥עַ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וַיִּכְרְת֧וּ שְׁנֵיהֶ֛ם בְּרִ֖ית לִפְנֵ֣י יְהוָ֑ה וַיֵּ֤שֶׁב דָּוִד֙ בַּחֹ֔רְשָׁה וִיהוֹנָתָ֖ן הָלַ֥ךְ לְבֵיתֽוֹ׃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וַיַּעֲל֤וּ זִפִים֙ אֶל־שָׁא֔וּל הַגִּבְעָ֖תָה לֵאמֹ֑ר הֲל֣וֹא דָ֠וִד מִסְתַּתֵּ֨ר עִמָּ֤נוּ בַמְּצָדוֹת֙ בַּחֹ֔רְשָׁה בְּגִבְעַת֙ הַֽחֲכִילָ֔ה אֲשֶׁ֖ר מִימִ֥ין הַיְשִׁימֽוֹן׃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וְ֠עַתָּה לְכָל־אַוַּ֨ת נַפְשְׁךָ֥ הַמֶּ֛לֶךְ לָרֶ֖דֶת רֵ֑ד וְלָ֥נוּ הַסְגִּיר֖וֹ בְּיַ֥ד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וַיֹּ֣אמֶר שָׁא֔וּל בְּרוּכִ֥ים אַתֶּ֖ם לַֽיהוָ֑ה כִּ֥י חֲמַלְתֶּ֖ם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לְכוּ־נָ֞א הָכִ֣ינוּ ע֗וֹד וּדְע֤וּ וּרְאוּ֙ אֶת־מְקוֹמוֹ֙ אֲשֶׁ֣ר תִּֽהְיֶ֣ה רַגְל֔וֹ מִ֥י רָאָ֖הוּ שָׁ֑ם כִּ֚י אָמַ֣ר אֵלַ֔י עָר֥וֹם יַעְרִ֖ם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וּרְא֣וּ וּדְע֗וּ מִכֹּ֤ל הַמַּֽחֲבֹאִים֙ אֲשֶׁ֣ר יִתְחַבֵּ֣א שָׁ֔ם וְשַׁבְתֶּ֤ם אֵלַי֙ אֶל־נָכ֔וֹן וְהָלַכְתִּ֖י אִתְּכֶ֑ם וְהָיָה֙ אִם־יֶשְׁנ֣וֹ בָאָ֔רֶץ וְחִפַּשְׂתִּ֣י אֹת֔וֹ בְּכֹ֖ל אַלְפֵ֥י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וַיָּק֛וּמוּ וַיֵּלְכ֥וּ זִ֖יפָה לִפְנֵ֣י שָׁא֑וּל וְדָוִ֨ד וַאֲנָשָׁ֜יו בְּמִדְבַּ֤ר מָעוֹן֙ בָּעֲרָבָ֔ה אֶ֖ל יְמִ֥ין הַיְשִׁימֽוֹן׃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וַיֵּ֨לֶךְ שָׁא֣וּל וַאֲנָשָׁיו֮ לְבַקֵּשׁ֒ וַיַּגִּ֣דוּ לְדָוִ֔ד וַיֵּ֣רֶד הַסֶּ֔לַע וַיֵּ֖שֶׁב בְּמִדְבַּ֣ר מָע֑וֹן וַיִּשְׁמַ֣ע שָׁא֔וּל וַיִּרְדֹּ֥ף אַחֲרֵֽי־דָוִ֖ד מִדְבַּ֥ר מָעֽוֹן׃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וַיֵּ֨לֶךְ שָׁא֜וּל מִצַּ֤ד הָהָר֙ מִזֶּ֔ה וְדָוִ֧ד וַאֲנָשָׁ֛יו מִצַּ֥ד הָהָ֖ר מִזֶּ֑ה וַיְהִ֨י דָוִ֜ד נֶחְפָּ֤ז לָלֶ֙כֶת֙ מִפְּנֵ֣י שָׁא֔וּל וְשָׁא֣וּל וַאֲנָשָׁ֗יו עֹֽטְרִ֛ים אֶל־דָּוִ֥ד וְאֶל־אֲנָשָׁ֖יו לְתָפְשָֽׂם׃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וּמַלְאָ֣ךְ בָּ֔א אֶל־שָׁא֖וּל לֵאמֹ֑ר מַהֲרָ֣ה וְלֵ֔כָה כִּֽי־פָשְׁט֥וּ פְלִשְׁתִּ֖ים עַל־הָאָֽרֶץ׃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וַיָּ֣שָׁב שָׁא֗וּל מִרְדֹף֙ אַחֲרֵ֣י דָוִ֔ד וַיֵּ֖לֶךְ לִקְרַ֣את פְּלִשְׁתִּ֑ים עַל־כֵּ֗ן קָֽרְאוּ֙ לַמָּק֣וֹם הַה֔וּא סֶ֖לַע הַֽמַּחְלְקֽוֹת׃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וַיַּ֥עַל דָּוִ֖ד מִשָּׁ֑ם וַיֵּ֖שֶׁב בִּמְצָד֥וֹת עֵֽין־גֶּֽדִי׃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וַיְהִ֗י כַּֽאֲשֶׁר֙ שָׁ֣ב שָׁא֔וּל מֵאַחֲרֵ֖י פְּלִשְׁתִּ֑ים וַיַּגִּ֤דוּ לוֹ֙ לֵאמֹ֔ר הִנֵּ֣ה דָוִ֔ד בְּמִדְבַּ֖ר עֵ֥ין גֶּֽדִי׃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וַיִּקַּ֣ח שָׁא֗וּל שְׁלֹ֧שֶׁת אֲלָפִ֛ים אִ֥ישׁ בָּח֖וּר מִכָּל־יִשְׂרָאֵ֑ל וַיֵּ֗לֶךְ לְבַקֵּ֤שׁ אֶת־דָּוִד֙ וַֽאֲנָשָׁ֔יו עַל־פְּנֵ֖י צוּרֵ֥י הַיְּעֵלִֽים׃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וַ֠יָּבֹא אֶל־גִּדְר֨וֹת הַצֹּ֤אן עַל־הַדֶּ֙רֶךְ֙ וְשָׁ֣ם מְעָרָ֔ה וַיָּבֹ֥א שָׁא֖וּל לְהָסֵ֣ךְ אֶת־רַגְלָ֑יו וְדָוִד֙ וַאֲנָשָׁ֔יו בְּיַרְכְּתֵ֥י הַמְּעָרָ֖ה יֹשְׁבִֽים׃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וַיֹּאמְרוּ֩ אַנְשֵׁ֨י דָוִ֜ד אֵלָ֗יו הִנֵּ֨ה הַיּ֜וֹם אֲֽשֶׁר־אָמַ֧ר יְהוָ֣ה אֵלֶ֗יךָ הִנֵּ֨ה אָנֹכִ֜י נֹתֵ֤ן אֶת־איביך בְּיָדֶ֔ךָ וְעָשִׂ֣יתָ לּ֔וֹ כַּאֲשֶׁ֖ר יִטַ֣ב בְּעֵינֶ֑יךָ וַיָּ֣קָם דָּוִ֗ד וַיִּכְרֹ֛ת אֶת־כְּנַֽף־הַמְּעִ֥יל אֲשֶׁר־לְשָׁא֖וּל בַּלָּֽט׃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וַֽיְהִי֙ אַֽחֲרֵי־כֵ֔ן וַיַּ֥ךְ לֵב־דָּוִ֖ד אֹת֑וֹ עַ֚ל אֲשֶׁ֣ר כָּרַ֔ת אֶת־כָּנָ֖ף אֲשֶׁ֥ר לְשָׁאֽוּל׃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לַאֲנָשָׁ֜יו חָלִ֧ילָה לִּ֣י מֵֽיהוָ֗ה אִם־אֶעֱשֶׂה֩ אֶת־הַדָּבָ֨ר הַזֶּ֤ה לַֽאדֹנִי֙ לִמְשִׁ֣יחַ יְהוָ֔ה לִשְׁלֹ֥חַ יָדִ֖י בּ֑וֹ כִּֽי־מְשִׁ֥יחַ 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וַיְשַׁסַּ֨ע דָּוִ֤ד אֶת־אֲנָשָׁיו֙ בַּדְּבָרִ֔ים וְלֹ֥א נְתָנָ֖ם לָק֣וּם אֶל־שָׁא֑וּל וְשָׁא֛וּל קָ֥ם מֵהַמְּעָרָ֖ה וַיֵּ֥לֶךְ בַּדָּֽרֶךְ׃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וַיָּ֨קָם דָּוִ֜ד אַחֲרֵי־כֵ֗ן וַיֵּצֵא֙ מן־המערה וַיִּקְרָ֧א אַֽחֲרֵי־שָׁא֛וּל לֵאמֹ֖ר אֲדֹנִ֣י הַמֶּ֑לֶךְ וַיַּבֵּ֤ט שָׁאוּל֙ אַֽחֲרָ֔יו וַיִּקֹּ֨ד דָּוִ֥ד אַפַּ֛יִם אַ֖רְצָה וַיִּשְׁתָּֽחוּ׃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וַיֹּ֤אמֶר דָּוִד֙ לְשָׁא֔וּל לָ֧מָּה תִשְׁמַ֛ע אֶת־דִּבְרֵ֥י אָדָ֖ם לֵאמֹ֑ר הִנֵּ֣ה דָוִ֔ד מְבַקֵּ֖שׁ רָעָתֶֽךָ׃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הִנֵּה֩ הַיּ֨וֹם הַזֶּ֜ה רָא֣וּ עֵינֶ֗יךָ אֵ֣ת אֲשֶׁר־נְתָנְךָ֩ יְהוָ֨ה ׀ הַיּ֤וֹם ׀ בְּיָדִי֙ בַּמְּעָרָ֔ה וְאָמַ֥ר לַהֲרָגֲךָ֖ וַתָּ֣חָס עָלֶ֑יךָ וָאֹמַ֗ר לֹא־אֶשְׁלַ֤ח יָדִי֙ בַּֽאדֹנִ֔י כִּי־מְשִׁ֥יחַ 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וְאָבִ֣י רְאֵ֔ה גַּ֗ם רְאֵ֛ה אֶת־כְּנַ֥ף מְעִילְךָ֖ בְּיָדִ֑י כִּ֡י בְּכָרְתִי֩ אֶת־כְּנַ֨ף מְעִֽילְךָ֜ וְלֹ֣א הֲרַגְתִּ֗יךָ דַּ֤ע וּרְאֵה֙ כִּי֩ אֵ֨ין בְּיָדִ֜י רָעָ֤ה וָפֶ֙שַׁע֙ וְלֹא־חָטָ֣אתִי לָ֔ךְ וְאַתָּ֛ה צֹדֶ֥ה אֶת־נַפְשִׁ֖י לְקַחְתָּֽהּ׃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יִשְׁפֹּ֤ט יְהוָה֙ בֵּינִ֣י וּבֵינֶ֔ךָ וּנְקָמַ֥נִי יְהוָ֖ה מִמֶּ֑ךָּ וְיָדִ֖י לֹ֥א תִֽהְיֶה־בָּֽךְ׃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כַּאֲשֶׁ֣ר יֹאמַ֗ר מְשַׁל֙ הַקַּדְמֹנִ֔י מֵרְשָׁעִ֖ים יֵ֣צֵא רֶ֑שַׁע וְיָדִ֖י לֹ֥א תִֽהְיֶה־בָּֽךְ׃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אַחֲרֵ֨י מִ֤י יָצָא֙ מֶ֣לֶךְ יִשְׂרָאֵ֔ל אַחֲרֵ֥י מִ֖י אַתָּ֣ה רֹדֵ֑ף אַֽחֲרֵי֙ כֶּ֣לֶב מֵ֔ת אַחֲרֵ֖י פַּרְעֹ֥שׁ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וְהָיָ֤ה יְהוָה֙ לְדַיָּ֔ן וְשָׁפַ֖ט בֵּינִ֣י וּבֵינֶ֑ךָ וְיֵ֙רֶא֙ וְיָרֵ֣ב אֶת־רִיבִ֔י וְיִשְׁפְּטֵ֖נִי מִיָּדֶֽךָ׃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וַיְהִ֣י ׀ כְּכַלּ֣וֹת דָּוִ֗ד לְדַבֵּ֞ר אֶת־הַדְּבָרִ֤ים הָאֵ֙לֶּה֙ אֶל־שָׁא֔וּל וַיֹּ֣אמֶר שָׁא֔וּל הֲקֹלְךָ֥ זֶ֖ה בְּנִ֣י דָוִ֑ד וַיִּשָּׂ֥א שָׁא֛וּל קֹל֖וֹ וַיֵּֽבְךְּ׃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וַיֹּ֙אמֶר֙ אֶל־דָּוִ֔ד צַדִּ֥יק אַתָּ֖ה מִמֶּ֑נִּי כִּ֤י אַתָּה֙ גְּמַלְתַּ֣נִי הַטּוֹבָ֔ה וַאֲנִ֖י גְּמַלְתִּ֥יךָ הָרָעָֽה׃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ואת הִגַּ֣דְתָּ הַיּ֔וֹם אֵ֛ת אֲשֶׁר־עָשִׂ֥יתָה אִתִּ֖י טוֹבָ֑ה אֵת֩ אֲשֶׁ֨ר סִגְּרַ֧נִי יְהוָ֛ה בְּיָדְךָ֖ וְלֹ֥א הֲרַגְתָּֽנִי׃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וְכִֽי־יִמְצָ֥א אִישׁ֙ אֶת־אֹ֣יְב֔וֹ וְשִׁלְּח֖וֹ בְּדֶ֣רֶךְ טוֹבָ֑ה וַֽיהוָה֙ יְשַׁלֶּמְךָ֣ טוֹבָ֔ה תַּ֚חַת הַיּ֣וֹם הַזֶּ֔ה אֲשֶׁ֥ר עָשִׂ֖יתָה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וְעַתָּה֙ הִנֵּ֣ה יָדַ֔עְתִּי כִּ֥י מָלֹ֖ךְ תִּמְל֑וֹךְ וְקָ֙מָה֙ בְּיָ֣דְךָ֔ מַמְלֶ֖כֶת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וְעַתָּ֗ה הִשָּׁ֤בְעָה לִּי֙ בַּֽיהוָ֔ה אִם־תַּכְרִ֥ית אֶת־זַרְעִ֖י אַֽחֲרָ֑י וְאִם־תַּשְׁמִ֥יד אֶת־שְׁמִ֖י מִבֵּ֥ית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וַיִּשָּׁבַ֥ע דָּוִ֖ד לְשָׁא֑וּל וַיֵּ֤לֶךְ שָׁאוּל֙ אֶל־בֵּית֔וֹ וְדָוִד֙ וַֽאֲנָשָׁ֔יו עָל֖וּ עַל־הַמְּצוּדָֽה׃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וַיָּ֣מָת שְׁמוּאֵ֔ל וַיִּקָּבְצ֤וּ כָל־יִשְׂרָאֵל֙ וַיִּסְפְּדוּ־ל֔וֹ וַיִּקְבְּרֻ֥הוּ בְּבֵית֖וֹ בָּרָמָ֑ה וַיָּ֣קָם דָּוִ֔ד וַיֵּ֖רֶד אֶל־מִדְבַּ֥ר פָּארָֽן׃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וְאִ֨ישׁ בְּמָע֜וֹן וּמַעֲשֵׂ֣הוּ בַכַּרְמֶ֗ל וְהָאִישׁ֙ גָּד֣וֹל מְאֹ֔ד וְל֛וֹ צֹ֥אן שְׁלֹֽשֶׁת־אֲלָפִ֖ים וְאֶ֣לֶף עִזִּ֑ים וַיְהִ֛י בִּגְזֹ֥ז אֶת־צֹאנ֖וֹ בַּכַּרְמֶֽל׃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וְשֵׁ֤ם הָאִישׁ֙ נָבָ֔ל וְשֵׁ֥ם אִשְׁתּ֖וֹ אֲבִגָ֑יִל וְהָאִשָּׁ֤ה טֽוֹבַת־שֶׂ֙כֶל֙ וִ֣יפַת תֹּ֔אַר וְהָאִ֥ישׁ קָשֶׁ֛ה וְרַ֥ע מַעֲלָלִ֖ים וְה֥וּא כלבו׃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וַיִּשְׁמַ֥ע דָּוִ֖ד בַּמִּדְבָּ֑ר כִּֽי־גֹזֵ֥ז נָבָ֖ל אֶת־צֹאנֽוֹ׃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וַיִּשְׁלַ֥ח דָּוִ֖ד עֲשָׂרָ֣ה נְעָרִ֑ים וַיֹּ֨אמֶר דָּוִ֜ד לַנְּעָרִ֗ים עֲל֤וּ כַרְמֶ֙לָה֙ וּבָאתֶ֣ם אֶל־נָבָ֔ל וּשְׁאֶלְתֶּם־ל֥וֹ בִשְׁמִ֖י לְשָׁלֽוֹם׃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וַאֲמַרְתֶּ֥ם כֹּ֖ה לֶחָ֑י וְאַתָּ֤ה שָׁלוֹם֙ וּבֵיתְךָ֣ שָׁל֔וֹם וְכֹ֥ל אֲשֶׁר־לְךָ֖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וְעַתָּ֣ה שָׁמַ֔עְתִּי כִּ֥י גֹזְזִ֖ים לָ֑ךְ עַתָּ֗ה הָרֹעִ֤ים אֲשֶׁר־לְךָ֙ הָי֣וּ עִמָּ֔נוּ לֹ֣א הֶכְלַמְנ֗וּם וְלֹֽא־נִפְקַ֤ד לָהֶם֙ מְא֔וּמָה כָּל־יְמֵ֖י הֱיוֹתָ֥ם בַּכַּרְמֶֽל׃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שְׁאַ֨ל אֶת־נְעָרֶ֜יךָ וְיַגִּ֣ידוּ לָ֗ךְ וְיִמְצְא֨וּ הַנְּעָרִ֥ים חֵן֙ בְּעֵינֶ֔יךָ כִּֽי־עַל־י֥וֹם ט֖וֹב בָּ֑נוּ תְּנָה־נָּ֗א אֵת֩ אֲשֶׁ֨ר תִּמְצָ֤א יָֽדְךָ֙ לַעֲבָדֶ֔יךָ וּלְבִנְךָ֖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וַיָּבֹ֙אוּ֙ נַעֲרֵ֣י דָוִ֔ד וַיְדַבְּר֧וּ אֶל־נָבָ֛ל כְּכָל־הַדְּבָרִ֥ים הָאֵ֖לֶּה בְּשֵׁ֣ם דָּוִ֑ד וַיָּנֽוּחוּ׃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וַיַּ֨עַן נָבָ֜ל אֶת־עַבְדֵ֤י דָוִד֙ וַיֹּ֔אמֶר מִ֥י דָוִ֖ד וּמִ֣י בֶן־יִשָׁ֑י הַיּוֹם֙ רַבּ֣וּ עֲבָדִ֔ים הַמִּתְפָּ֣רְצִ֔ים אִ֖ישׁ מִפְּנֵ֥י אֲדֹנָֽיו׃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וְלָקַחְתִּ֤י אֶת־לַחְמִי֙ וְאֶת־מֵימַ֔י וְאֵת֙ טִבְחָתִ֔י אֲשֶׁ֥ר טָבַ֖חְתִּי לְגֹֽזְזָ֑י וְנָֽתַתִּי֙ לַֽאֲנָשִׁ֔ים אֲשֶׁר֙ לֹ֣א יָדַ֔עְתִּי אֵ֥י מִזֶּ֖ה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וַיַּהַפְכ֥וּ נַעֲרֵֽי־דָוִ֖ד לְדַרְכָּ֑ם וַיָּשֻׁ֙בוּ֙ וַיָּבֹ֔אוּ וַיַּגִּ֣דוּ ל֔וֹ כְּכֹ֖ל הַדְּבָרִ֥ים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וַיֹּאמֶר֩ דָּוִ֨ד לַאֲנָשָׁ֜יו חִגְר֣וּ ׀ אִ֣ישׁ אֶת־חַרְבּ֗וֹ וַֽיַּחְגְּרוּ֙ אִ֣ישׁ אֶת־חַרְבּ֔וֹ וַיַּחְגֹּ֥ר גַּם־דָּוִ֖ד אֶת־חַרְבּ֑וֹ וַֽיַּעֲל֣וּ ׀ אַחֲרֵ֣י דָוִ֗ד כְּאַרְבַּ֤ע מֵאוֹת֙ אִ֔ישׁ וּמָאתַ֖יִם יָשְׁב֥וּ עַל־הַכֵּלִֽים׃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וְלַאֲבִיגַ֙יִל֙ אֵ֣שֶׁת נָבָ֔ל הִגִּ֧יד נַֽעַר־אֶחָ֛ד מֵהַנְּעָרִ֖ים לֵאמֹ֑ר הִנֵּ֣ה שָׁלַח֩ דָּוִ֨ד מַלְאָכִ֧ים ׀ מֵֽהַמִּדְבָּ֛ר לְבָרֵ֥ךְ אֶת־אֲדֹנֵ֖ינוּ וַיָּ֥עַט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וְהָ֣אֲנָשִׁ֔ים טֹבִ֥ים לָ֖נוּ מְאֹ֑ד וְלֹ֤א הָכְלַ֙מְנוּ֙ וְלֹֽא־פָקַ֣דְנוּ מְא֔וּמָה כָּל־יְמֵי֙ הִתְהַלַּ֣כְנוּ אִתָּ֔ם בִּֽהְיוֹתֵ֖נוּ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חוֹמָה֙ הָי֣וּ עָלֵ֔ינוּ גַּם־לַ֖יְלָה גַּם־יוֹמָ֑ם כָּל־יְמֵ֛י הֱיוֹתֵ֥נוּ עִמָּ֖ם רֹעִ֥ים הַצֹּֽאן׃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וְעַתָּ֗ה דְּעִ֤י וּרְאִי֙ מַֽה־תַּעֲשִׂ֔י כִּֽי־כָלְתָ֧ה הָרָעָ֛ה אֶל־אֲדֹנֵ֖ינוּ וְעַ֣ל כָּל־בֵּית֑וֹ וְהוּא֙ בֶּן־בְּלִיַּ֔עַל מִדַּבֵּ֖ר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וַתְּמַהֵ֣ר אבוגיל וַתִּקַּח֩ מָאתַ֨יִם לֶ֜חֶם וּשְׁנַ֣יִם נִבְלֵי־יַ֗יִן וְחָמֵ֨שׁ צֹ֤אן עשוות וְחָמֵ֤שׁ סְאִים֙ קָלִ֔י וּמֵאָ֥ה צִמֻּקִ֖ים וּמָאתַ֣יִם דְּבֵלִ֑ים וַתָּ֖שֶׂם עַל־הַחֲמֹרִֽים׃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וַתֹּ֤אמֶר לִנְעָרֶ֙יהָ֙ עִבְר֣וּ לְפָנַ֔י הִנְנִ֖י אַחֲרֵיכֶ֣ם בָּאָ֑ה וּלְאִישָׁ֥הּ נָבָ֖ל לֹ֥א הִגִּֽידָה׃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וְהָיָ֞ה הִ֣יא ׀ רֹכֶ֣בֶת עַֽל־הַחֲמ֗וֹר וְיֹרֶ֙דֶת֙ בְּסֵ֣תֶר הָהָ֔ר וְהִנֵּ֤ה דָוִד֙ וַאֲנָשָׁ֔יו יֹרְדִ֖ים לִקְרָאתָ֑הּ וַתִּפְגֹּ֖שׁ אֹתָֽם׃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וְדָוִ֣ד אָמַ֗ר אַךְ֩ לַשֶּׁ֨קֶר שָׁמַ֜רְתִּי אֶֽת־כָּל־אֲשֶׁ֤ר לָזֶה֙ בַּמִּדְבָּ֔ר וְלֹא־נִפְקַ֥ד מִכָּל־אֲשֶׁר־ל֖וֹ מְא֑וּמָה וַיָּֽשֶׁב־לִ֥י רָעָ֖ה תַּ֥חַת טוֹבָֽה׃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כֹּה־יַעֲשֶׂ֧ה אֱלֹהִ֛ים לְאֹיְבֵ֥י דָוִ֖ד וְכֹ֣ה יֹסִ֑יף אִם־אַשְׁאִ֧יר מִכָּל־אֲשֶׁר־ל֛וֹ עַד־הַבֹּ֖קֶר מַשְׁתִּ֥ין בְּקִֽיר׃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וַתֵּ֤רֶא אֲבִיגַ֙יִל֙ אֶת־דָּוִ֔ד וַתְּמַהֵ֕ר וַתֵּ֖רֶד מֵעַ֣ל הַחֲמ֑וֹר וַתִּפֹּ֞ל לְאַפֵּ֤י דָוִד֙ עַל־פָּנֶ֔יהָ וַתִּשְׁתַּ֖חוּ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וַתִּפֹּל֙ עַל־רַגְלָ֔יו וַתֹּ֕אמֶר בִּי־אֲנִ֥י אֲדֹנִ֖י הֶֽעָוֺ֑ן וּֽתְדַבֶּר־נָ֤א אֲמָֽתְךָ֙ בְּאָזְנֶ֔יךָ וּשְׁמַ֕ע אֵ֖ת דִּבְרֵ֥י אֲמָתֶֽךָ׃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אַל־נָ֣א יָשִׂ֣ים אֲדֹנִ֣י ׀ אֶת־לִבּ֡וֹ אֶל־אִישׁ֩ הַבְּלִיַּ֨עַל הַזֶּ֜ה עַל־נָבָ֗ל כִּ֤י כִשְׁמוֹ֙ כֶּן־ה֔וּא נָבָ֣ל שְׁמ֔וֹ וּנְבָלָ֖ה עִמּ֑וֹ וַֽאֲנִי֙ אֲמָ֣תְךָ֔ לֹ֥א רָאִ֛יתִי אֶת־נַעֲרֵ֥י אֲדֹנִ֖י אֲשֶׁ֥ר שָׁלָֽחְתָּ׃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וְעַתָּ֣ה אֲדֹנִ֗י חַי־יְהוָ֤ה וְחֵֽי־נַפְשְׁךָ֙ אֲשֶׁ֨ר מְנָעֲךָ֤ יְהוָה֙ מִבּ֣וֹא בְדָמִ֔ים וְהוֹשֵׁ֥עַ יָדְךָ֖ לָ֑ךְ וְעַתָּ֗ה יִֽהְי֤וּ כְנָבָל֙ אֹיְבֶ֔יךָ וְהַֽמְבַקְשִׁ֥ים אֶל־אֲדֹנִ֖י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וְעַתָּה֙ הַבְּרָכָ֣ה הַזֹּ֔את אֲשֶׁר־הֵבִ֥יא שִׁפְחָתְךָ֖ לַֽאדֹנִ֑י וְנִתְּנָה֙ לַנְּעָרִ֔ים הַמִּֽתְהַלְּכִ֖ים בְּרַגְלֵ֥י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שָׂ֥א נָ֖א לְפֶ֣שַׁע אֲמָתֶ֑ךָ כִּ֣י עָשֹֽׂה־יַעֲשֶׂה֩ יְהוָ֨ה לַֽאדֹנִ֜י בַּ֣יִת נֶאֱמָ֗ן כִּי־מִלְחֲמ֤וֹת יְהוָה֙ אֲדֹנִ֣י נִלְחָ֔ם וְרָעָ֛ה לֹא־תִמָּצֵ֥א בְךָ֖ מִיָּמֶֽיךָ׃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וַיָּ֤קָם אָדָם֙ לִרְדָפְךָ֔ וּלְבַקֵּ֖שׁ אֶת־נַפְשֶׁ֑ךָ וְֽהָיְתָה֩ נֶ֨פֶשׁ אֲדֹנִ֜י צְרוּרָ֣ה ׀ בִּצְר֣וֹר הַחַיִּ֗ים אֵ֚ת יְהוָ֣ה אֱלֹהֶ֔יךָ וְאֵ֨ת נֶ֤פֶשׁ אֹיְבֶ֙יךָ֙ יְקַלְּעֶ֔נָּה בְּת֖וֹךְ כַּ֥ף הַקָּֽלַע׃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וְהָיָ֗ה כִּֽי־יַעֲשֶׂ֤ה יְהוָה֙ לַֽאדֹנִ֔י כְּכֹ֛ל אֲשֶׁר־דִּבֶּ֥ר אֶת־הַטּוֹבָ֖ה עָלֶ֑יךָ וְצִוְּךָ֥ לְנָגִ֖יד עַל־יִשְׂרָאֵֽל׃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וְלֹ֣א תִהְיֶ֣ה זֹ֣את ׀ לְךָ֡ לְפוּקָה֩ וּלְמִכְשׁ֨וֹל לֵ֜ב לַאדֹנִ֗י וְלִשְׁפָּךְ־דָּם֙ חִנָּ֔ם וּלְהוֹשִׁ֥יעַ אֲדֹנִ֖י ל֑וֹ וְהֵיטִ֤ב יְהוָה֙ לַֽאדֹנִ֔י וְזָכַרְתָּ֖ אֶת־אֲמָתֶֽךָ׃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וַיֹּ֥אמֶר דָּוִ֖ד לַאֲבִיגַ֑ל בָּר֤וּךְ יְהוָה֙ אֱלֹהֵ֣י יִשְׂרָאֵ֔ל אֲשֶׁ֧ר שְׁלָחֵ֛ךְ הַיּ֥וֹם הַזֶּ֖ה לִקְרָאתִֽי׃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וּבָר֥וּךְ טַעְמֵ֖ךְ וּבְרוּכָ֣ה אָ֑תְּ אֲשֶׁ֨ר כְּלִתִ֜נִי הַיּ֤וֹם הַזֶּה֙ מִבּ֣וֹא בְדָמִ֔ים וְהֹשֵׁ֥עַ יָדִ֖י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וְאוּלָ֗ם חַי־יְהוָה֙ אֱלֹהֵ֣י יִשְׂרָאֵ֔ל אֲשֶׁ֣ר מְנָעַ֔נִי מֵהָרַ֖ע אֹתָ֑ךְ כִּ֣י ׀ לוּלֵ֣י מִהַ֗רְתְּ ותבאתי לִקְרָאתִ֔י כִּ֣י אִם־נוֹתַ֧ר לְנָבָ֛ל עַד־א֥וֹר הַבֹּ֖קֶר מַשְׁתִּ֥ין בְּקִֽיר׃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וַיִּקַּ֤ח דָּוִד֙ מִיָּדָ֔הּ אֵ֥ת אֲשֶׁר־הֵבִ֖יאָה ל֑וֹ וְלָ֣הּ אָמַ֗ר עֲלִ֤י לְשָׁלוֹם֙ לְבֵיתֵ֔ךְ רְאִי֙ שָׁמַ֣עְתִּי בְקוֹלֵ֔ךְ וָאֶשָּׂ֖א פָּנָֽיִךְ׃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וַתָּבֹ֣א אֲבִיגַ֣יִל ׀ אֶל־נָבָ֡ל וְהִנֵּה־לוֹ֩ מִשְׁתֶּ֨ה בְּבֵית֜וֹ כְּמִשְׁתֵּ֣ה הַמֶּ֗לֶךְ וְלֵ֤ב נָבָל֙ ט֣וֹב עָלָ֔יו וְה֥וּא שִׁכֹּ֖ר עַד־מְאֹ֑ד וְלֹֽא־הִגִּ֣ידָה לּ֗וֹ דָּבָ֥ר קָטֹ֛ן וְגָד֖וֹל עַד־א֥וֹר הַבֹּֽקֶר׃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וַיְהִ֣י בַבֹּ֗קֶר בְּצֵ֤את הַיַּ֙יִן֙ מִנָּבָ֔ל וַתַּגֶּד־ל֣וֹ אִשְׁתּ֔וֹ אֶת־הַדְּבָרִ֖ים הָאֵ֑לֶּה וַיָּ֤מָת לִבּוֹ֙ בְּקִרְבּ֔וֹ וְה֖וּא הָיָ֥ה לְאָֽבֶן׃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וַיְהִ֖י כַּעֲשֶׂ֣רֶת הַיָּמִ֑ים וַיִּגֹּ֧ף יְהוָ֛ה אֶת־נָבָ֖ל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וַיִּשְׁמַ֣ע דָּוִד֮ כִּ֣י מֵ֣ת נָבָל֒ וַיֹּ֡אמֶר בָּר֣וּךְ יְהוָ֡ה אֲשֶׁ֣ר רָב֩ אֶת־רִ֨יב חֶרְפָּתִ֜י מִיַּ֣ד נָבָ֗ל וְאֶת־עַבְדּוֹ֙ חָשַׂ֣ךְ מֵֽרָעָ֔ה וְאֵת֙ רָעַ֣ת נָבָ֔ל הֵשִׁ֥יב יְהוָ֖ה בְּרֹאשׁ֑וֹ וַיִּשְׁלַ֤ח דָּוִד֙ וַיְדַבֵּ֣ר בַּאֲבִיגַ֔יִל לְקַחְתָּ֥הּ 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וַיָּבֹ֜אוּ עַבְדֵ֥י דָוִ֛ד אֶל־אֲבִיגַ֖יִל הַכַּרְמֶ֑לָה וַיְדַבְּר֤וּ אֵלֶ֙יהָ֙ לֵאמֹ֔ר דָּוִד֙ שְׁלָחָ֣נוּ אֵלַ֔יִךְ לְקַחְתֵּ֥ךְ 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וַתָּ֕קָם וַתִּשְׁתַּ֥חוּ אַפַּ֖יִם אָ֑רְצָה וַתֹּ֗אמֶר הִנֵּ֤ה אֲמָֽתְךָ֙ לְשִׁפְחָ֔ה לִרְחֹ֕ץ רַגְלֵ֖י עַבְדֵ֥י אֲדֹנִֽי׃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וַתְּמַהֵ֞ר וַתָּ֣קָם אֲבִיגַ֗יִל וַתִּרְכַּב֙ עַֽל־הַחֲמ֔וֹר וְחָמֵשׁ֙ נַעֲרֹתֶ֔יהָ הַהֹלְכ֖וֹת לְרַגְלָ֑הּ וַתֵּ֗לֶךְ אַֽחֲרֵי֙ מַלְאֲכֵ֣י דָוִ֔ד וַתְּהִי־ל֖וֹ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וְאֶת־אֲחִינֹ֛עַם לָקַ֥ח דָּוִ֖ד מִֽיִּזְרְעֶ֑אל וַתִּהְיֶ֛יןָ גַּֽם־שְׁתֵּיהֶ֥ן ל֖וֹ לְנָשִֽׁים׃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וְשָׁא֗וּל נָתַ֛ן אֶת־מִיכַ֥ל בִּתּ֖וֹ אֵ֣שֶׁת דָּוִ֑ד לְפַלְטִ֥י בֶן־לַ֖יִשׁ אֲשֶׁ֥ר מִגַּלִּֽים׃</w:t>
      </w:r>
    </w:p>
    <w:p>
      <w:pPr>
        <w:pStyle w:val="Heading2"/>
        <w:bidi/>
      </w:pPr>
      <w:r>
        <w:rPr>
          <w:rtl/>
          <w:cs/>
          <w:lang w:val="he_IL" w:bidi="he_IL"/>
        </w:rPr>
        <w:t>1 Samuel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וַיָּבֹ֤אוּ הַזִּפִים֙ אֶל־שָׁא֔וּל הַגִּבְעָ֖תָה לֵאמֹ֑ר הֲל֨וֹא דָוִ֤ד מִסְתַּתֵּר֙ בְּגִבְעַ֣ת הַחֲכִילָ֔ה עַ֖ל פְּנֵ֥י הַיְשִׁימֹֽן׃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וַיָּ֣קָם שָׁא֗וּל וַיֵּ֙רֶד֙ אֶל־מִדְבַּר־זִ֔יף וְאִתּ֛וֹ שְׁלֹֽשֶׁת־אֲלָפִ֥ים אִ֖ישׁ בְּחוּרֵ֣י יִשְׂרָאֵ֑ל לְבַקֵּ֥שׁ אֶת־דָּוִ֖ד בְּמִדְבַּר־זִֽיף׃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וַיִּ֨חַן שָׁא֜וּל בְּגִבְעַ֣ת הַחֲכִילָ֗ה אֲשֶׁ֛ר עַל־פְּנֵ֥י הַיְשִׁימֹ֖ן עַל־הַדָּ֑רֶךְ וְדָוִד֙ יֹשֵׁ֣ב בַּמִּדְבָּ֔ר וַיַּ֕רְא כִּ֣י בָ֥א שָׁא֛וּל אַחֲרָ֖יו הַמִּדְבָּֽרָה׃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וַיִּשְׁלַ֥ח דָּוִ֖ד מְרַגְּלִ֑ים וַיֵּ֕דַע כִּֽי־בָ֥א שָׁא֖וּל אֶל־נָכֽוֹן׃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וַיָּ֣קָם דָּוִ֗ד וַיָּבֹא֮ אֶֽל־הַמָּקוֹם֮ אֲשֶׁ֣ר חָנָה־שָׁ֣ם שָׁאוּל֒ וַיַּ֣רְא דָּוִ֗ד אֶת־הַמָּקוֹם֙ אֲשֶׁ֣ר שָֽׁכַב־שָׁ֣ם שָׁא֔וּל וְאַבְנֵ֥ר בֶּן־נֵ֖ר שַׂר־צְבָא֑וֹ וְשָׁאוּל֙ שֹׁכֵ֣ב בַּמַּעְגָּ֔ל וְהָעָ֖ם חֹנִ֥ים סביבתו׃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וַיַּ֨עַן דָּוִ֜ד וַיֹּ֣אמֶר ׀ אֶל־אֲחִימֶ֣לֶךְ הַחִתִּ֗י וְאֶל־אֲבִישַׁ֨י בֶּן־צְרוּיָ֜ה אֲחִ֤י יוֹאָב֙ לֵאמֹ֔ר מִֽי־יֵרֵ֥ד אִתִּ֛י אֶל־שָׁא֖וּל אֶל־הַֽמַּחֲנֶ֑ה וַיֹּ֣אמֶר אֲבִישַׁ֔י אֲנִ֖י אֵרֵ֥ד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וַיָּבֹא֩ דָוִ֨ד וַאֲבִישַׁ֥י ׀ אֶל־הָעָם֮ לַיְלָה֒ וְהִנֵּ֣ה שָׁא֗וּל שֹׁכֵ֤ב יָשֵׁן֙ בַּמַּעְגָּ֔ל וַחֲנִית֥וֹ מְעוּכָֽה־בָאָ֖רֶץ מראשתו וְאַבְנֵ֣ר וְהָעָ֔ם שֹׁכְבִ֖ים סביבתו׃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אֲבִישַׁי֙ אֶל־דָּוִ֔ד סִגַּ֨ר אֱלֹהִ֥ים הַיּ֛וֹם אֶת־אוֹיִבְךָ֖ בְּיָדֶ֑ךָ וְעַתָּה֩ אַכֶּ֨נּוּ נָ֜א בַּחֲנִ֤ית וּבָאָ֙רֶץ֙ פַּ֣עַם אַחַ֔ת וְלֹ֥א אֶשְׁנֶ֖ה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וַיֹּ֧אמֶר דָּוִ֛ד אֶל־אֲבִישַׁ֖י אַל־תַּשְׁחִיתֵ֑הוּ כִּ֠י מִ֣י שָׁלַ֥ח יָד֛וֹ בִּמְשִׁ֥יחַ יְהוָ֖ה וְנִקָּֽה׃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וַיֹּ֤אמֶר דָּוִד֙ חַי־יְהוָ֔ה כִּ֥י אִם־יְהוָ֖ה יִגָּפֶ֑נּוּ אֽוֹ־יוֹמ֤וֹ יָבוֹא֙ וָמֵ֔ת א֧וֹ בַמִּלְחָמָ֛ה יֵרֵ֖ד וְנִסְפָּֽה׃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חָלִ֤ילָה לִּי֙ מֵֽיהוָ֔ה מִשְּׁלֹ֥חַ יָדִ֖י בִּמְשִׁ֣יחַ יְהוָ֑ה וְ֠עַתָּה קַח־נָ֨א אֶֽת־הַחֲנִ֜ית אֲשֶׁ֧ר מראשתו וְאֶת־צַפַּ֥חַת הַמַּ֖יִם וְנֵ֥לֲכָה 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וַיִּקַּח֩ דָּוִ֨ד אֶֽת־הַחֲנִ֜ית וְאֶת־צַפַּ֤חַת הַמַּ֙יִם֙ מֵרַאֲשֹׁתֵ֣י שָׁא֔וּל וַיֵּלְכ֖וּ לָהֶ֑ם וְאֵ֣ין רֹאֶה֩ וְאֵ֨ין יוֹדֵ֜עַ וְאֵ֣ין מֵקִ֗יץ כִּ֤י כֻלָּם֙ יְשֵׁנִ֔ים כִּ֚י תַּרְדֵּמַ֣ת יְהוָ֔ה נָפְלָ֖ה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וַיַּעֲבֹ֤ר דָּוִד֙ הָעֵ֔בֶר וַיַּעֲמֹ֥ד עַל־רֹאשׁ־הָהָ֖ר מֵֽרָחֹ֑ק רַ֥ב הַמָּק֖וֹם בֵּינֵיהֶֽם׃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וַיִּקְרָ֨א דָוִ֜ד אֶל־הָעָ֗ם וְאֶל־אַבְנֵ֤ר בֶּן־נֵר֙ לֵאמֹ֔ר הֲל֥וֹא תַעֲנֶ֖ה אַבְנֵ֑ר וַיַּ֤עַן אַבְנֵר֙ וַיֹּ֔אמֶר מִ֥י אַתָּ֖ה קָרָ֥אתָ אֶל־הַמֶּֽלֶךְ׃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וַיֹּאמֶר֩ דָּוִ֨ד אֶל־אַבְנֵ֜ר הֲלוֹא־אִ֣ישׁ אַתָּ֗ה וּמִ֤י כָמ֙וֹךָ֙ בְּיִשְׂרָאֵ֔ל וְלָ֙מָּה֙ לֹ֣א שָׁמַ֔רְתָּ אֶל־אֲדֹנֶ֖יךָ הַמֶּ֑לֶךְ כִּי־בָא֙ אַחַ֣ד הָעָ֔ם לְהַשְׁחִ֖ית אֶת־הַמֶּ֥לֶךְ אֲדֹנֶֽיךָ׃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לֹא־ט֞וֹב הַדָּבָ֣ר הַזֶּה֮ אֲשֶׁ֣ר עָשִׂיתָ֒ חַי־יְהוָ֗ה כִּ֤י בְנֵי־מָ֙וֶת֙ אַתֶּ֔ם אֲשֶׁ֧ר לֹֽא־שְׁמַרְתֶּ֛ם עַל־אֲדֹנֵיכֶ֖ם עַל־מְשִׁ֣יחַ יְהוָ֑ה וְעַתָּ֣ה ׀ רְאֵ֗ה אֵֽי־חֲנִ֥ית הַמֶּ֛לֶךְ וְאֶת־צַפַּ֥חַת הַמַּ֖יִם אֲשֶׁ֥ר מראשתו׃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וַיַּכֵּ֤ר שָׁאוּל֙ אֶת־ק֣וֹל דָּוִ֔ד וַיֹּ֕אמֶר הֲקוֹלְךָ֥ זֶ֖ה בְּנִ֣י דָוִ֑ד וַיֹּ֣אמֶר דָּוִ֔ד קוֹלִ֖י אֲדֹנִ֥י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וַיֹּ֕אמֶר לָ֥מָּה זֶּ֛ה אֲדֹנִ֥י רֹדֵ֖ף אַחֲרֵ֣י עַבְדּ֑וֹ כִּ֚י מֶ֣ה עָשִׂ֔יתִי וּמַה־בְּיָדִ֖י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וְעַתָּ֗ה יִֽשְׁמַֽע־נָא֙ אֲדֹנִ֣י הַמֶּ֔לֶךְ אֵ֖ת דִּבְרֵ֣י עַבְדּ֑וֹ אִם־יְהוָ֞ה הֱסִֽיתְךָ֥ בִי֙ יָרַ֣ח מִנְחָ֔ה וְאִ֣ם ׀ בְּנֵ֣י הָאָדָ֗ם אֲרוּרִ֥ים הֵם֙ לִפְנֵ֣י יְהוָ֔ה כִּֽי־גֵרְשׁ֣וּנִי הַיּ֗וֹם מֵהִסְתַּפֵּ֜חַ בְּנַחֲלַ֤ת יְהוָה֙ לֵאמֹ֔ר לֵ֥ךְ עֲבֹ֖ד אֱלֹהִ֥ים אֲחֵרִֽים׃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וְעַתָּ֗ה אַל־יִפֹּ֤ל דָּֽמִי֙ אַ֔רְצָה מִנֶּ֖גֶד פְּנֵ֣י יְהוָ֑ה כִּֽי־יָצָ֞א מֶ֣לֶךְ יִשְׂרָאֵ֗ל לְבַקֵּשׁ֙ אֶת־פַּרְעֹ֣שׁ אֶחָ֔ד כַּאֲשֶׁ֛ר יִרְדֹּ֥ף הַקֹּרֵ֖א בֶּהָרִֽים׃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וַיֹּאמֶר֩ שָׁא֨וּל חָטָ֜אתִי שׁ֣וּב בְּנִֽי־דָוִ֗ד כִּ֠י לֹֽא־אָרַ֤ע לְךָ֙ ע֔וֹד תַּ֠חַת אֲשֶׁ֨ר יָקְרָ֥ה נַפְשִׁ֛י בְּעֵינֶ֖יךָ הַיּ֣וֹם הַזֶּ֑ה הִנֵּ֥ה הִסְכַּ֛לְתִּי וָאֶשְׁגֶּ֖ה הַרְבֵּ֥ה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וַיַּ֤עַן דָּוִד֙ וַיֹּ֔אמֶר הִנֵּ֖ה החנית הַמֶּ֑לֶךְ וְיַעֲבֹ֛ר אֶחָ֥ד מֵֽהַנְּעָרִ֖ים וְיִקָּחֶֽהָ׃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וַֽיהוָה֙ יָשִׁ֣יב לָאִ֔ישׁ אֶת־צִדְקָת֖וֹ וְאֶת־אֱמֻנָת֑וֹ אֲשֶׁר֩ נְתָנְךָ֨ יְהוָ֤ה ׀ הַיּוֹם֙ בְּיָ֔ד וְלֹ֣א אָבִ֔יתִי לִשְׁלֹ֥חַ יָדִ֖י בִּמְשִׁ֥יחַ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וְהִנֵּ֗ה כַּאֲשֶׁ֨ר גָּדְלָ֧ה נַפְשְׁךָ֛ הַיּ֥וֹם הַזֶּ֖ה בְּעֵינָ֑י כֵּ֣ן תִּגְדַּ֤ל נַפְשִׁי֙ בְּעֵינֵ֣י יְהוָ֔ה וְיַצִּלֵ֖נִי מִכָּל־צָרָֽה׃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וַיֹּ֨אמֶר שָׁא֜וּל אֶל־דָּוִ֗ד בָּר֤וּךְ אַתָּה֙ בְּנִ֣י דָוִ֔ד גַּ֚ם עָשֹׂ֣ה תַעֲשֶׂ֔ה וְגַ֖ם יָכֹ֣ל תּוּכָ֑ל וַיֵּ֤לֶךְ דָּוִד֙ לְדַרְכּ֔וֹ וְשָׁא֖וּל שָׁ֥ב לִמְקוֹמֽוֹ׃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וַיֹּ֤אמֶר דָּוִד֙ אֶל־לִבּ֔וֹ עַתָּ֛ה אֶסָּפֶ֥ה יוֹם־אֶחָ֖ד בְּיַד־שָׁא֑וּל אֵֽין־לִ֨י ט֜וֹב כִּ֣י הִמָּלֵ֥ט אִמָּלֵ֣ט ׀ אֶל־אֶ֣רֶץ פְּלִשְׁתִּ֗ים וְנוֹאַ֨שׁ מִמֶּ֤נִּי שָׁאוּל֙ לְבַקְשֵׁ֤נִי עוֹד֙ בְּכָל־גְּב֣וּל יִשְׂרָאֵ֔ל וְנִמְלַטְתִּ֖י מִיָּדֽוֹ׃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וַיָּ֣קָם דָּוִ֔ד וַיַּעֲבֹ֣ר ה֔וּא וְשֵׁשׁ־מֵא֥וֹת אִ֖ישׁ אֲשֶׁ֣ר עִמּ֑וֹ אֶל־אָכִ֥ישׁ בֶּן־מָע֖וֹךְ מֶ֥לֶךְ גַּֽת׃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וַיֵּשֶׁב֩ דָּוִ֨ד עִם־אָכִ֥ישׁ בְּגַ֛ת ה֥וּא וַאֲנָשָׁ֖יו אִ֣ישׁ וּבֵית֑וֹ דָּוִד֙ וּשְׁתֵּ֣י נָשָׁ֔יו אֲחִינֹ֙עַם֙ הַיִּזְרְעֵאלִ֔ית וַאֲבִיגַ֥יִל אֵֽשֶׁת־נָבָ֖ל הַֽכַּרְמְלִֽית׃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וַיֻּגַּ֣ד לְשָׁא֔וּל כִּֽי־בָרַ֥ח דָּוִ֖ד גַּ֑ת וְלֹֽא־יוסף ע֖וֹד לְבַקְשֽׁוֹ׃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דָּוִ֜ד אֶל־אָכִ֗ישׁ אִם־נָא֩ מָצָ֨אתִי חֵ֤ן בְּעֵינֶ֙יךָ֙ יִתְּנוּ־לִ֣י מָק֗וֹם בְּאַחַ֛ת עָרֵ֥י הַשָּׂדֶ֖ה וְאֵ֣שְׁבָה שָּׁ֑ם וְלָ֨מָּה יֵשֵׁ֧ב עַבְדְּךָ֛ בְּעִ֥יר הַמַּמְלָכָ֖ה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וַיִּתֶּן־ל֥וֹ אָכִ֛ישׁ בַּיּ֥וֹם הַה֖וּא אֶת־צִֽקְלָ֑ג לָכֵ֞ן הָיְתָ֤ה צִֽקְלַג֙ לְמַלְכֵ֣י יְהוּדָ֔ה עַ֖ד 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וַֽיְהִי֙ מִסְפַּ֣ר הַיָּמִ֔ים אֲשֶׁר־יָשַׁ֥ב דָּוִ֖ד בִּשְׂדֵ֣ה פְלִשְׁתִּ֑ים יָמִ֖ים וְאַרְבָּעָ֥ה חֳדָשִֽׁים׃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וַיַּ֤עַל דָּוִד֙ וַֽאֲנָשָׁ֔יו וַֽיִּפְשְׁט֛וּ אֶל־הַגְּשׁוּרִ֥י והגרזי וְהָעֲמָלֵקִ֑י כִּ֣י הֵ֜נָּה יֹשְׁב֤וֹת הָאָ֙רֶץ֙ אֲשֶׁ֣ר מֵֽעוֹלָ֔ם בּוֹאֲךָ֥ שׁ֖וּרָה וְעַד־אֶ֥רֶץ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וְהִכָּ֤ה דָוִד֙ אֶת־הָאָ֔רֶץ וְלֹ֥א יְחַיֶּ֖ה אִ֣ישׁ וְאִשָּׁ֑ה וְלָקַח֩ צֹ֨אן וּבָקָ֜ר וַחֲמֹרִ֤ים וּגְמַלִּים֙ וּבְגָדִ֔ים וַיָּ֖שָׁב וַיָּבֹ֥א אֶל־אָכִֽישׁ׃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אָכִ֔ישׁ אַל־פְּשַׁטְתֶּ֖ם הַיּ֑וֹם וַיֹּ֣אמֶר דָּוִ֗ד עַל־נֶ֤גֶב יְהוּדָה֙ וְעַל־נֶ֣גֶב הַיַּרְחְמְאֵלִ֔י וְאֶל־נֶ֖גֶב הַקֵּינִֽי׃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וְאִ֨ישׁ וְאִשָּׁ֜ה לֹֽא־יְחַיֶּ֣ה דָוִ֗ד לְהָבִ֥יא גַת֙ לֵאמֹ֔ר פֶּן־יַגִּ֥דוּ עָלֵ֖ינוּ לֵאמֹ֑ר כֹּֽה־עָשָׂ֤ה דָוִד֙ וְכֹ֣ה מִשְׁפָּט֔וֹ כָּל־הַ֨יָּמִ֔ים אֲשֶׁ֥ר יָשַׁ֖ב בִּשְׂדֵ֥ה פְלִשְׁתִּֽים׃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וַיַּאֲמֵ֥ן אָכִ֖ישׁ בְּדָוִ֣ד לֵאמֹ֑ר הַבְאֵ֤שׁ הִבְאִישׁ֙ בְּעַמּ֣וֹ בְיִשְׂרָאֵ֔ל וְהָ֥יָה לִ֖י לְעֶ֥בֶד עוֹלָֽם׃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בַּיָּמִ֣ים הָהֵ֔ם וַיִּקְבְּצ֨וּ פְלִשְׁתִּ֤ים אֶת־מַֽחֲנֵיהֶם֙ לַצָּבָ֔א לְהִלָּחֵ֖ם בְּיִשְׂרָאֵ֑ל וַיֹּ֤אמֶר אָכִישׁ֙ אֶל־דָּוִ֔ד יָדֹ֣עַ תֵּדַ֗ע כִּ֤י אִתִּי֙ תֵּצֵ֣א בַֽמַּחֲנֶ֔ה אַתָּ֖ה וַאֲנָשֶֽׁיךָ׃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דָּוִד֙ אֶל־אָכִ֔ישׁ לָכֵן֙ אַתָּ֣ה תֵדַ֔ע אֵ֥ת אֲשֶׁר־יַעֲשֶׂ֖ה עַבְדֶּ֑ךָ וַיֹּ֤אמֶר אָכִישׁ֙ אֶל־דָּוִ֔ד לָכֵ֗ן שֹׁמֵ֧ר לְרֹאשִׁ֛י אֲשִֽׂימְךָ֖ כָּל־הַיָּמִֽים׃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וּשְׁמוּאֵ֣ל מֵ֔ת וַיִּסְפְּדוּ־לוֹ֙ כָּל־יִשְׂרָאֵ֔ל וַיִּקְבְּרֻ֥הוּ בָרָמָ֖ה וּבְעִיר֑וֹ וְשָׁא֗וּל הֵסִ֛יר הָאֹב֥וֹת וְאֶת־הַיִּדְּעֹנִ֖ים מֵהָאָֽרֶץ׃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וַיִּקָּבְצ֣וּ פְלִשְׁתִּ֔ים וַיָּבֹ֖אוּ וַיַּחֲנ֣וּ בְשׁוּנֵ֑ם וַיִּקְבֹּ֤ץ שָׁאוּל֙ אֶת־כָּל־יִשְׂרָאֵ֔ל וַֽיַּחֲנ֖וּ בַּגִּלְבֹּֽעַ׃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וַיַּ֥רְא שָׁא֖וּל אֶת־מַחֲנֵ֣ה פְלִשְׁתִּ֑ים וַיִּרָ֕א וַיֶּחֱרַ֥ד לִבּ֖וֹ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וַיִּשְׁאַ֤ל שָׁאוּל֙ בַּֽיהוָ֔ה וְלֹ֥א עָנָ֖הוּ יְהוָ֑ה גַּ֧ם בַּחֲלֹמ֛וֹת גַּ֥ם בָּאוּרִ֖ים גַּ֥ם בַּנְּבִיאִֽם׃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שָׁא֜וּל לַעֲבָדָ֗יו בַּקְּשׁוּ־לִי֙ אֵ֣שֶׁת בַּעֲלַת־א֔וֹב וְאֵלְכָ֥ה אֵלֶ֖יהָ וְאֶדְרְשָׁה־בָּ֑הּ וַיֹּאמְר֤וּ עֲבָדָיו֙ אֵלָ֔יו הִנֵּ֛ה אֵ֥שֶׁת בַּֽעֲלַת־א֖וֹב בְּעֵ֥ין דּֽוֹר׃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וַיִּתְחַפֵּ֣שׂ שָׁא֗וּל וַיִּלְבַּשׁ֙ בְּגָדִ֣ים אֲחֵרִ֔ים וַיֵּ֣לֶךְ ה֗וּא וּשְׁנֵ֤י אֲנָשִׁים֙ עִמּ֔וֹ וַיָּבֹ֥אוּ אֶל־הָאִשָּׁ֖ה לָ֑יְלָה וַיֹּ֗אמֶר קסומי ־נָ֥א לִי֙ בָּא֔וֹב וְהַ֣עֲלִי לִ֔י אֵ֥ת אֲשֶׁר־אֹמַ֖ר אֵלָֽיִךְ׃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וַתֹּ֨אמֶר הָֽאִשָּׁ֜ה אֵלָ֗יו הִנֵּ֨ה אַתָּ֤ה יָדַ֙עְתָּ֙ אֵ֣ת אֲשֶׁר־עָשָׂ֣ה שָׁא֔וּל אֲשֶׁ֥ר הִכְרִ֛ית אֶת־הָאֹב֥וֹת וְאֶת־הַיִּדְּעֹנִ֖י מִן־הָאָ֑רֶץ וְלָמָ֥ה אַתָּ֛ה מִתְנַקֵּ֥שׁ בְּנַפְשִׁ֖י לַהֲמִיתֵֽנִי׃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וַיִּשָּׁ֤בַֽע לָהּ֙ שָׁא֔וּל בַּֽיהוָ֖ה לֵאמֹ֑ר חַי־יְהוָ֕ה אִֽם־יִקְּרֵ֥ךְ עָוֺ֖ן בַּדָּבָ֥ר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וַתֹּ֙אמֶר֙ הָֽאִשָּׁ֔ה אֶת־מִ֖י אַֽעֲלֶה־לָּ֑ךְ וַיֹּ֕אמֶר אֶת־שְׁמוּאֵ֖ל הַֽעֲלִי־לִֽי׃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וַתֵּ֤רֶא הָֽאִשָּׁה֙ אֶת־שְׁמוּאֵ֔ל וַתִּזְעַ֖ק בְּק֣וֹל גָּד֑וֹל וַתֹּאמֶר֩ הָאִשָּׁ֨ה אֶל־שָׁא֧וּל לֵאמֹ֛ר לָ֥מָּה רִמִּיתָ֖נִי וְאַתָּ֥ה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לָ֥הּ הַמֶּ֛לֶךְ אַל־תִּֽירְאִ֖י כִּ֣י מָ֣ה רָאִ֑ית וַתֹּ֤אמֶר הָֽאִשָּׁה֙ אֶל־שָׁא֔וּל אֱלֹהִ֥ים רָאִ֖יתִי עֹלִ֥ים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וַיֹּ֤אמֶר לָהּ֙ מַֽה־תָּאֳר֔וֹ וַתֹּ֗אמֶר אִ֤ישׁ זָקֵן֙ עֹלֶ֔ה וְה֥וּא עֹטֶ֖ה מְעִ֑יל וַיֵּ֤דַע שָׁאוּל֙ כִּֽי־שְׁמוּאֵ֣ל ה֔וּא וַיִּקֹּ֥ד אַפַּ֛יִם אַ֖רְצָה וַיִּשְׁתָּֽחוּ׃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שְׁמוּאֵל֙ אֶל־שָׁא֔וּל לָ֥מָּה הִרְגַּזְתַּ֖נִי לְהַעֲל֣וֹת אֹתִ֑י וַיֹּ֣אמֶר שָׁ֠אוּל צַר־לִ֨י מְאֹ֜ד וּפְלִשְׁתִּ֣ים ׀ נִלְחָמִ֣ים בִּ֗י וֵֽאלֹהִ֞ים סָ֤ר מֵֽעָלַי֙ וְלֹֽא־עָנָ֣נִי ע֗וֹד גַּ֤ם בְּיַֽד־הַנְּבִיאִם֙ גַּם־בַּ֣חֲלֹמ֔וֹת וָאֶקְרָאֶ֣ה לְךָ֔ לְהוֹדִיעֵ֖נִי מָ֥ה אֶעֱשֶֽׂה׃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שְׁמוּאֵ֔ל וְלָ֖מָּה תִּשְׁאָלֵ֑נִי וַיהוָ֛ה סָ֥ר מֵעָלֶ֖יךָ וַיְהִ֥י עָרֶֽךָ׃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וַיַּ֤עַשׂ יְהוָה֙ ל֔וֹ כַּאֲשֶׁ֖ר דִּבֶּ֣ר בְּיָדִ֑י וַיִּקְרַ֨ע יְהוָ֤ה אֶת־הַמַּמְלָכָה֙ מִיָּדֶ֔ךָ וַֽיִּתְּנָ֖הּ לְרֵעֲךָ֥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כַּאֲשֶׁ֤ר לֹֽא־שָׁמַ֙עְתָּ֙ בְּק֣וֹל יְהוָ֔ה וְלֹֽא־עָשִׂ֥יתָ חֲרוֹן־אַפּ֖וֹ בַּעֲמָלֵ֑ק עַל־כֵּן֙ הַדָּבָ֣ר הַזֶּ֔ה עָשָֽׂה־לְךָ֥ יְהוָ֖ה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וְיִתֵּ֣ן יְ֠הוָה גַּ֣ם אֶת־יִשְׂרָאֵ֤ל עִמְּךָ֙ בְּיַד־פְּלִשְׁתִּ֔ים וּמָחָ֕ר אַתָּ֥ה וּבָנֶ֖יךָ עִמִּ֑י גַּ֚ם אֶת־מַחֲנֵ֣ה יִשְׂרָאֵ֔ל יִתֵּ֥ן יְהוָ֖ה בְּיַד־פְּלִשְׁתִּֽים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וַיְמַהֵ֣ר שָׁא֗וּל וַיִּפֹּ֤ל מְלֹא־קֽוֹמָתוֹ֙ אַ֔רְצָה וַיִּרָ֥א מְאֹ֖ד מִדִּבְרֵ֣י שְׁמוּאֵ֑ל גַּם־כֹּ֙חַ֙ לֹא־הָ֣יָה ב֔וֹ כִּ֣י לֹ֤א אָכַל֙ לֶ֔חֶם כָּל־הַיּ֖וֹם וְכָל־הַלָּֽיְלָה׃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וַתָּב֤וֹא הָֽאִשָּׁה֙ אֶל־שָׁא֔וּל וַתֵּ֖רֶא כִּי־נִבְהַ֣ל מְאֹ֑ד וַתֹּ֣אמֶר אֵלָ֗יו הִנֵּ֨ה שָׁמְעָ֤ה שִׁפְחָֽתְךָ֙ בְּקוֹלֶ֔ךָ וָאָשִׂ֤ים נַפְשִׁי֙ בְּכַפִּ֔י וָֽאֶשְׁמַע֙ אֶת־דְּבָרֶ֔יךָ אֲשֶׁ֥ר דִּבַּ֖רְתָּ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וְעַתָּ֗ה שְׁמַֽע־נָ֤א גַם־אַתָּה֙ בְּק֣וֹל שִׁפְחָתֶ֔ךָ וְאָשִׂ֧מָה לְפָנֶ֛יךָ פַּת־לֶ֖חֶם וֶאֱכ֑וֹל וִיהִ֤י בְךָ֙ כֹּ֔חַ כִּ֥י תֵלֵ֖ךְ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וַיְמָאֵ֗ן וַיֹּ֙אמֶר֙ לֹ֣א אֹכַ֔ל וַיִּפְרְצוּ־ב֤וֹ עֲבָדָיו֙ וְגַם־הָ֣אִשָּׁ֔ה וַיִּשְׁמַ֖ע לְקֹלָ֑ם וַיָּ֙קָם֙ מֵֽהָאָ֔רֶץ וַיֵּ֖שֶׁב אֶל־הַמִּטָּֽה׃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וְלָאִשָּׁ֤ה עֵֽגֶל־מַרְבֵּק֙ בַּבַּ֔יִת וַתְּמַהֵ֖ר וַתִּזְבָּחֵ֑הוּ וַתִּקַּח־קֶ֣מַח וַתָּ֔לָשׁ וַתֹּפֵ֖הוּ מַצּֽוֹת׃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וַתַּגֵּ֧שׁ לִפְנֵֽי־שָׁא֛וּל וְלִפְנֵ֥י עֲבָדָ֖יו וַיֹּאכֵ֑לוּ וַיָּקֻ֥מוּ וַיֵּלְכ֖וּ בַּלַּ֥יְלָה הַהֽוּא׃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וַיִּקְבְּצ֧וּ פְלִשְׁתִּ֛ים אֶת־כָּל־מַחֲנֵיהֶ֖ם אֲפֵ֑קָה וְיִשְׂרָאֵ֣ל חֹנִ֔ים בַּעַ֖יִן אֲשֶׁ֥ר בְּיִזְרְעֶֽאל׃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וְסַרְנֵ֤י פְלִשְׁתִּים֙ עֹֽבְרִ֔ים לְמֵא֖וֹת וְלַאֲלָפִ֑ים וְדָוִ֣ד וַאֲנָשָׁ֗יו עֹֽבְרִ֛ים בָּאַחֲרֹנָ֖ה עִם־אָכִֽישׁ׃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וַיֹּֽאמְרוּ֙ שָׂרֵ֣י פְלִשְׁתִּ֔ים מָ֖ה הָעִבְרִ֣ים הָאֵ֑לֶּה וַיֹּ֨אמֶר אָכִ֜ישׁ אֶל־שָׂרֵ֣י פְלִשְׁתִּ֗ים הֲלֽוֹא־זֶ֨ה דָוִ֜ד עֶ֣בֶד ׀ שָׁא֣וּל מֶֽלֶךְ־יִשְׂרָאֵ֗ל אֲשֶׁ֨ר הָיָ֤ה אִתִּי֙ זֶ֤ה יָמִים֙ אוֹ־זֶ֣ה שָׁנִ֔ים וְלֹֽא־מָצָ֤אתִי בוֹ֙ מְא֔וּמָה מִיּ֥וֹם נָפְל֖וֹ עַד־הַיּ֥וֹם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וַיִּקְצְפ֨וּ עָלָ֜יו שָׂרֵ֣י פְלִשְׁתִּ֗ים וַיֹּ֣אמְרוּ לוֹ֩ שָׂרֵ֨י פְלִשְׁתִּ֜ים הָשֵׁ֣ב אֶת־הָאִ֗ישׁ וְיָשֹׁב֙ אֶל־מְקוֹמוֹ֙ אֲשֶׁ֣ר הִפְקַדְתּ֣וֹ שָׁ֔ם וְלֹֽא־יֵרֵ֤ד עִמָּ֙נוּ֙ בַּמִּלְחָמָ֔ה וְלֹא־יִֽהְיֶה־לָּ֥נוּ לְשָׂטָ֖ן בַּמִּלְחָמָ֑ה וּבַמֶּ֗ה יִתְרַצֶּ֥ה זֶה֙ אֶל־אֲדֹנָ֔יו הֲל֕וֹא בְּרָאשֵׁ֖י הָאֲנָשִׁ֥ים הָהֵֽם׃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הֲלוֹא־זֶ֣ה דָוִ֔ד אֲשֶׁ֧ר יַעֲנוּ־ל֛וֹ בַּמְּחֹל֖וֹת לֵאמֹ֑ר הִכָּ֤ה שָׁאוּל֙ בַּֽאֲלָפָ֔יו וְדָוִ֖ד ברבבתו׃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וַיִּקְרָ֨א אָכִ֜ישׁ אֶל־דָּוִ֗ד וַיֹּ֣אמֶר אֵ֠לָיו חַי־יְהוָ֞ה כִּי־יָשָׁ֣ר אַתָּ֗ה וְט֣וֹב בְּ֠עֵינַי צֵאתְךָ֨ וּבֹאֲךָ֤ אִתִּי֙ בַּֽמַּחֲנֶ֔ה כִּ֠י לֹֽא־מָצָ֤אתִֽי בְךָ֙ רָעָ֔ה מִיּ֛וֹם בֹּאֲךָ֥ אֵלַ֖י עַד־הַיּ֣וֹם הַזֶּ֑ה וּבְעֵינֵ֥י הַסְּרָנִ֖ים לֹֽא־ט֥וֹב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וְעַתָּ֥ה שׁ֖וּב וְלֵ֣ךְ בְּשָׁל֑וֹם וְלֹֽא־תַעֲשֶׂ֣ה רָ֔ע בְּעֵינֵ֖י סַרְנֵ֥י פְלִשְׁתִּֽים׃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וַיֹּ֨אמֶר דָּוִ֜ד אֶל־אָכִ֗ישׁ כִּ֣י מֶ֤ה עָשִׂ֙יתִי֙ וּמַה־מָּצָ֣אתָ בְעַבְדְּךָ֔ מִיּוֹם֙ אֲשֶׁ֣ר הָיִ֣יתִי לְפָנֶ֔יךָ עַ֖ד הַיּ֣וֹם הַזֶּ֑ה כִּ֣י לֹ֤א אָבוֹא֙ וְנִלְחַ֔מְתִּי בְּאֹיְבֵ֖י אֲדֹנִ֥י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וַיַּ֣עַן אָכִישׁ֮ וַיֹּ֣אמֶר אֶל־דָּוִד֒ יָדַ֕עְתִּי כִּ֣י ט֥וֹב אַתָּ֛ה בְּעֵינַ֖י כְּמַלְאַ֣ךְ אֱלֹהִ֑ים אַ֣ךְ שָׂרֵ֤י פְלִשְׁתִּים֙ אָֽמְר֔וּ לֹֽא־יַעֲלֶ֥ה עִמָּ֖נוּ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וְעַתָּה֙ הַשְׁכֵּ֣ם בַּבֹּ֔קֶר וְעַבְדֵ֥י אֲדֹנֶ֖יךָ אֲשֶׁר־בָּ֣אוּ אִתָּ֑ךְ וְהִשְׁכַּמְתֶּ֣ם בַּבֹּ֔קֶר וְא֥וֹר לָכֶ֖ם וָלֵֽכוּ׃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וַיַּשְׁכֵּ֨ם דָּוִ֜ד ה֤וּא וַֽאֲנָשָׁיו֙ לָלֶ֣כֶת בַּבֹּ֔קֶר לָשׁ֖וּב אֶל־אֶ֣רֶץ פְּלִשְׁתִּ֑ים וּפְלִשְׁתִּ֖ים עָל֥וּ יִזְרְעֶֽאל׃ ס</w:t>
      </w:r>
    </w:p>
    <w:p>
      <w:pPr>
        <w:pStyle w:val="Heading2"/>
        <w:bidi/>
      </w:pPr>
      <w:r>
        <w:rPr>
          <w:rtl/>
          <w:cs/>
          <w:lang w:val="he_IL" w:bidi="he_IL"/>
        </w:rPr>
        <w:t>1 Samuel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וַיְהִ֞י בְּבֹ֨א דָוִ֧ד וַאֲנָשָׁ֛יו צִֽקְלַ֖ג בַּיּ֣וֹם הַשְּׁלִישִׁ֑י וַעֲמָלֵקִ֣י פָֽשְׁט֗וּ אֶל־נֶ֙גֶב֙ וְאֶל־צִ֣קְלַ֔ג וַיַּכּוּ֙ אֶת־צִ֣קְלַ֔ג וַיִּשְׂרְפ֥וּ אֹתָ֖הּ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וַיִּשְׁבּ֨וּ אֶת־הַנָּשִׁ֤ים אֲשֶׁר־בָּהּ֙ מִקָּטֹ֣ן וְעַד־גָּד֔וֹל לֹ֥א הֵמִ֖יתוּ אִ֑ישׁ וַיִּֽנְהֲג֔וּ וַיֵּלְכ֖וּ לְדַרְכָּֽם׃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וַיָּבֹ֨א דָוִ֤ד וַֽאֲנָשָׁיו֙ אֶל־הָעִ֔יר וְהִנֵּ֥ה שְׂרוּפָ֖ה בָּאֵ֑שׁ וּנְשֵׁיהֶ֛ם וּבְנֵיהֶ֥ם וּבְנֹתֵיהֶ֖ם נִשְׁבּֽוּ׃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וַיִּשָּׂ֨א דָוִ֜ד וְהָעָ֧ם אֲשֶׁר־אִתּ֛וֹ אֶת־קוֹלָ֖ם וַיִּבְכּ֑וּ עַ֣ד אֲשֶׁ֧ר אֵין־בָּהֶ֛ם כֹּ֖חַ לִבְכּֽוֹת׃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וּשְׁתֵּ֥י נְשֵֽׁי־דָוִ֖ד נִשְׁבּ֑וּ אֲחִינֹ֙עַם֙ הַיִּזְרְעֵלִ֔ית וַאֲבִיגַ֕יִל אֵ֖שֶׁת נָבָ֥ל הַֽכַּרְמְלִֽי׃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וַתֵּ֨צֶר לְדָוִ֜ד מְאֹ֗ד כִּֽי־אָמְר֤וּ הָעָם֙ לְסָקְל֔וֹ כִּֽי־מָ֙רָה֙ נֶ֣פֶשׁ כָּל־הָעָ֔ם אִ֖ישׁ עַל־בנו וְעַל־בְּנֹתָ֑יו וַיִּתְחַזֵּ֣ק דָּוִ֔ד בַּיהוָ֖ה אֱלֹהָֽיו׃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דָּוִ֗ד אֶל־אֶבְיָתָ֤ר הַכֹּהֵן֙ בֶּן־אֲחִימֶ֔לֶךְ הַגִּֽישָׁה־נָּ֥א לִ֖י הָאֵפֹ֑ד וַיַּגֵּ֧שׁ אֶבְיָתָ֛ר אֶת־הָאֵפֹ֖ד אֶל־דָּוִֽד׃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וַיִּשְׁאַ֨ל דָּוִ֤ד בַּֽיהוָה֙ לֵאמֹ֔ר אֶרְדֹּ֛ף אַחֲרֵ֥י הַגְּדוּד־הַזֶּ֖ה הַֽאַשִּׂגֶ֑נּוּ וַיֹּ֤אמֶר לוֹ֙ רְדֹ֔ף כִּֽי־הַשֵּׂ֥ג תַּשִּׂ֖יג וְהַצֵּ֥ל תַּצִּֽיל׃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וַיֵּ֣לֶךְ דָּוִ֗ד ה֚וּא וְשֵׁשׁ־מֵא֥וֹת אִישׁ֙ אֲשֶׁ֣ר אִתּ֔וֹ וַיָּבֹ֖אוּ עַד־נַ֣חַל הַבְּשׂ֑וֹר וְהַנּֽוֹתָרִ֖ים עָמָֽדוּ׃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וַיִּרְדֹּ֣ף דָּוִ֔ד ה֖וּא וְאַרְבַּע־מֵא֣וֹת אִ֑ישׁ וַיַּֽעַמְדוּ֙ מָאתַ֣יִם אִ֔ישׁ אֲשֶׁ֣ר פִּגְּר֔וּ מֵעֲבֹ֖ר אֶת־נַ֥חַל הַבְּשֽׂוֹר׃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וַֽיִּמְצְא֤וּ אִישׁ־מִצְרִי֙ בַּשָּׂדֶ֔ה וַיִּקְח֥וּ אֹת֖וֹ אֶל־דָּוִ֑ד וַיִּתְּנוּ־ל֥וֹ לֶ֙חֶם֙ וַיֹּ֔אכַל וַיַּשְׁקֻ֖הוּ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וַיִּתְּנוּ־לוֹ֩ פֶ֨לַח דְּבֵלָ֜ה וּשְׁנֵ֤י צִמֻּקִים֙ וַיֹּ֔אכַל וַתָּ֥שָׁב רוּח֖וֹ אֵלָ֑יו כִּ֠י לֹֽא־אָ֤כַל לֶ֙חֶם֙ וְלֹא־שָׁ֣תָה מַ֔יִם שְׁלֹשָׁ֥ה יָמִ֖ים וּשְׁלֹשָׁ֥ה לֵילֽוֹת׃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ל֤וֹ דָוִד֙ לְֽמִי־אַ֔תָּה וְאֵ֥י מִזֶּ֖ה אָ֑תָּה וַיֹּ֜אמֶר נַ֧עַר מִצְרִ֣י אָנֹ֗כִי עֶ֚בֶד לְאִ֣ישׁ עֲמָֽלֵקִ֔י וַיַּעַזְבֵ֧נִי אֲדֹנִ֛י כִּ֥י חָלִ֖יתִי הַיּ֥וֹם שְׁלֹשָֽׁה׃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אֲנַ֡חְנוּ פָּשַׁ֜טְנוּ נֶ֧גֶב הַכְּרֵתִ֛י וְעַל־אֲשֶׁ֥ר לִֽיהוּדָ֖ה וְעַל־נֶ֣גֶב כָּלֵ֑ב וְאֶת־צִקְלַ֖ג שָׂרַ֥פְנוּ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אֵלָיו֙ דָּוִ֔ד הֲתוֹרִדֵ֖נִי אֶל־הַגְּד֣וּד הַזֶּ֑ה וַיֹּ֡אמֶר הִשָּׁבְעָה֩ לִּ֨י בֵֽאלֹהִ֜ים אִם־תְּמִיתֵ֗נִי וְאִם־תַּסְגִּרֵ֙נִי֙ בְּיַד־אֲדֹנִ֔י וְאוֹרִֽדְךָ֖ אֶל־הַגְּד֥וּד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וַיֹּ֣רִדֵ֔הוּ וְהִנֵּ֥ה נְטֻשִׁ֖ים עַל־פְּנֵ֣י כָל־הָאָ֑רֶץ אֹכְלִ֤ים וְשֹׁתִים֙ וְחֹ֣גְגִ֔ים בְּכֹל֙ הַשָּׁלָ֣ל הַגָּד֔וֹל אֲשֶׁ֥ר לָקְח֛וּ מֵאֶ֥רֶץ פְּלִשְׁתִּ֖ים וּמֵאֶ֥רֶץ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וַיַּכֵּ֥ם דָּוִ֛ד מֵהַנֶּ֥שֶׁף וְעַד־הָעֶ֖רֶב לְמָֽחֳרָתָ֑ם וְלֹֽא־נִמְלַ֤ט מֵהֶם֙ אִ֔ישׁ כִּי֩ אִם־אַרְבַּ֨ע מֵא֧וֹת אִֽישׁ־נַ֛עַר אֲשֶׁר־רָכְב֥וּ עַל־הַגְּמַלִּ֖ים וַיָּנֻֽסוּ׃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וַיַּצֵּ֣ל דָּוִ֔ד אֵ֛ת כָּל־אֲשֶׁ֥ר לָקְח֖וּ עֲמָלֵ֑ק וְאֶת־שְׁתֵּ֥י נָשָׁ֖יו הִצִּ֥יל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וְלֹ֣א נֶעְדַּר־לָ֠הֶם מִן־הַקָּטֹ֨ן וְעַד־הַגָּד֜וֹל וְעַד־בָּנִ֤ים וּבָנוֹת֙ וּמִשָּׁלָ֔ל וְעַ֛ד כָּל־אֲשֶׁ֥ר לָקְח֖וּ לָהֶ֑ם הַכֹּ֖ל הֵשִׁ֥יב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וַיִּקַּ֣ח דָּוִ֔ד אֶת־כָּל־הַצֹּ֖אן וְהַבָּקָ֑ר נָהֲג֗וּ לִפְנֵי֙ הַמִּקְנֶ֣ה הַה֔וּא וַיֹּ֣אמְר֔וּ זֶ֖ה שְׁלַ֥ל דָּוִֽד׃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וַיָּבֹ֣א דָוִ֗ד אֶל־מָאתַ֨יִם הָאֲנָשִׁ֜ים אֲשֶֽׁר־פִּגְּר֣וּ ׀ מִלֶּ֣כֶת ׀ אַחֲרֵ֣י דָוִ֗ד וַיֹּֽשִׁיבֻם֙ בְּנַ֣חַל הַבְּשׂ֔וֹר וַיֵּֽצְאוּ֙ לִקְרַ֣את דָּוִ֔ד וְלִקְרַ֖את הָעָ֣ם אֲשֶׁר־אִתּ֑וֹ וַיִּגַּ֤שׁ דָּוִד֙ אֶת־הָעָ֔ם וַיִּשְׁאַ֥ל לָהֶ֖ם לְשָׁלֽוֹם׃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וַיַּ֜עַן כָּל־אִֽישׁ־ רָ֣ע וּבְלִיַּ֗עַל מֵֽהָאֲנָשִׁים֮ אֲשֶׁ֣ר הָלְכ֣וּ עִם־דָּוִד֒ וַיֹּאמְר֗וּ יַ֚עַן אֲשֶׁ֣ר לֹֽא־הָלְכ֣וּ עִמִּ֔י לֹֽא־נִתֵּ֣ן לָהֶ֔ם מֵהַשָּׁלָ֖ל אֲשֶׁ֣ר הִצַּ֑לְנוּ כִּֽי־אִם־אִ֤ישׁ אֶת־אִשְׁתּוֹ֙ וְאֶת־בָּנָ֔יו וְיִנְהֲג֖וּ וְיֵלֵֽכוּ׃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וַיֹּ֣אמֶר דָּוִ֔ד לֹֽא־תַעֲשׂ֥וּ כֵ֖ן אֶחָ֑י אֵ֠ת אֲשֶׁר־נָתַ֨ן יְהוָ֥ה לָ֙נוּ֙ וַיִּשְׁמֹ֣ר אֹתָ֔נוּ וַיִּתֵּ֗ן אֶֽת־הַגְּד֛וּד הַבָּ֥א עָלֵ֖ינוּ בְּיָדֵֽנוּ׃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וּמִי֙ יִשְׁמַ֣ע לָכֶ֔ם לַדָּבָ֖ר הַזֶּ֑ה כִּ֞י כְּחֵ֣לֶק ׀ הַיֹּרֵ֣ד בַּמִּלְחָמָ֗ה וּֽכְחֵ֛לֶק הַיֹּשֵׁ֥ב עַל־הַכֵּלִ֖ים יַחְדָּ֥ו יַחֲלֹֽקוּ׃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וַיְהִ֕י מֵֽהַיּ֥וֹם הַה֖וּא וָמָ֑עְלָה וַיְשִׂמֶ֜הָ לְחֹ֤ק וּלְמִשְׁפָּט֙ לְיִשְׂרָאֵ֔ל עַ֖ד 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וַיָּבֹ֤א דָוִד֙ אֶל־צִ֣קְלַ֔ג וַיְשַׁלַּ֧ח מֵֽהַשָּׁלָ֛ל לְזִקְנֵ֥י יְהוּדָ֖ה לְרֵעֵ֣הוּ לֵאמֹ֑ר הִנֵּ֤ה לָכֶם֙ בְּרָכָ֔ה מִשְּׁלַ֖ל אֹיְבֵ֥י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לַאֲשֶׁ֧ר בְּבֵֽית־אֵ֛ל וְלַאֲשֶׁ֥ר בְּרָמֽוֹת־נֶ֖גֶב וְלַאֲשֶׁ֥ר בְּיַתִּֽר׃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וְלַאֲשֶׁ֧ר בַּעֲרֹעֵ֛ר וְלַאֲשֶׁ֥ר בְּשִֽׂפְמ֖וֹת וְלַאֲשֶׁ֥ר בְּאֶשְׁתְּמֹֽעַ׃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וְלַאֲשֶׁ֣ר בְּרָכָ֗ל וְלַֽאֲשֶׁר֙ בְּעָרֵ֣י הַיְּרַחְמְאֵלִ֔י וְלַאֲשֶׁ֖ר בְּעָרֵ֥י הַקֵּינִֽי׃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וְלַאֲשֶׁ֧ר בְּחָרְמָ֛ה וְלַאֲשֶׁ֥ר בְּבוֹר־עָשָׁ֖ן וְלַאֲשֶׁ֥ר בַּעֲתָֽךְ׃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וְלַאֲשֶׁ֖ר בְּחֶבְר֑וֹן וּֽלְכָל־הַמְּקֹמ֛וֹת אֲשֶֽׁר־הִתְהַלֶּךְ־שָׁ֥ם דָּוִ֖ד ה֥וּא וַאֲנָשָֽׁיו׃ פ</w:t>
      </w:r>
    </w:p>
    <w:p>
      <w:pPr>
        <w:pStyle w:val="Heading2"/>
        <w:bidi/>
      </w:pPr>
      <w:r>
        <w:rPr>
          <w:rtl/>
          <w:cs/>
          <w:lang w:val="he_IL" w:bidi="he_IL"/>
        </w:rPr>
        <w:t>1 Samuel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וּפְלִשְׁתִּ֖ים נִלְחָמִ֣ים בְּיִשְׂרָאֵ֑ל וַיָּנֻ֜סוּ אַנְשֵׁ֤י יִשְׂרָאֵל֙ מִפְּנֵ֣י פְלִשְׁתִּ֔ים וַיִּפְּל֥וּ חֲלָלִ֖ים בְּהַ֥ר הַגִּלְבֹּֽעַ׃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וַיַּדְבְּק֣וּ פְלִשְׁתִּ֔ים אֶת־שָׁא֖וּל וְאֶת־בָּנָ֑יו וַיַּכּ֣וּ פְלִשְׁתִּ֗ים אֶת־יְהוֹנָתָ֧ן וְאֶת־אֲבִינָדָ֛ב וְאֶת־מַלְכִּי־שׁ֖וּעַ בְּנֵ֥י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וַתִּכְבַּ֤ד הַמִּלְחָמָה֙ אֶל־שָׁא֔וּל וַיִּמְצָאֻ֥הוּ הַמּוֹרִ֖ים אֲנָשִׁ֣ים בַּקָּ֑שֶׁת וַיָּ֥חֶל מְאֹ֖ד מֵהַמּוֹרִֽים׃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שָׁאוּל֩ לְנֹשֵׂ֨א כֵלָ֜יו שְׁלֹ֥ף חַרְבְּךָ֣ ׀ וְדָקְרֵ֣נִי בָ֗הּ פֶּן־יָ֠בוֹאוּ הָעֲרֵלִ֨ים הָאֵ֤לֶּה וּדְקָרֻ֙נִי֙ וְהִתְעַלְּלוּ־בִ֔י וְלֹ֤א אָבָה֙ נֹשֵׂ֣א כֵלָ֔יו כִּ֥י יָרֵ֖א מְאֹ֑ד וַיִּקַּ֤ח שָׁאוּל֙ אֶת־הַחֶ֔רֶב וַיִּפֹּ֖ל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וַיַּ֥רְא נֹשֵֽׂא־כֵלָ֖יו כִּ֣י מֵ֣ת שָׁא֑וּל וַיִּפֹּ֥ל גַּם־ה֛וּא עַל־חַרְבּ֖וֹ וַיָּ֥מָת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וַיָּ֣מָת שָׁא֡וּל וּשְׁלֹ֣שֶׁת בָּנָיו֩ וְנֹשֵׂ֨א כֵלָ֜יו גַּ֧ם כָּל־אֲנָשָׁ֛יו בַּיּ֥וֹם הַה֖וּא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וַיִּרְא֣וּ אַנְשֵֽׁי־יִ֠שְׂרָאֵל אֲשֶׁר־בְּעֵ֨בֶר הָעֵ֜מֶק וַאֲשֶׁ֣ר ׀ בְּעֵ֣בֶר הַיַּרְדֵּ֗ן כִּֽי־נָ֙סוּ֙ אַנְשֵׁ֣י יִשְׂרָאֵ֔ל וְכִי־מֵ֖תוּ שָׁא֣וּל וּבָנָ֑יו וַיַּעַזְב֤וּ אֶת־הֶֽעָרִים֙ וַיָּנֻ֔סוּ וַיָּבֹ֣אוּ פְלִשְׁתִּ֔ים וַיֵּֽשְׁב֖וּ בָּהֶֽן׃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וַֽיְהִי֙ מִֽמָּחֳרָ֔ת וַיָּבֹ֣אוּ פְלִשְׁתִּ֔ים לְפַשֵּׁ֖ט אֶת־הַחֲלָלִ֑ים וַֽיִּמְצְא֤וּ אֶת־שָׁאוּל֙ וְאֶת־שְׁלֹ֣שֶׁת בָּנָ֔יו נֹפְלִ֖ים בְּהַ֥ר הַגִּלְבֹּֽעַ׃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וַֽיִּכְרְתוּ֙ אֶת־רֹאשׁ֔וֹ וַיַּפְשִׁ֖יטוּ אֶת־כֵּלָ֑יו וַיְשַׁלְּח֨וּ בְאֶֽרֶץ־פְּלִשְׁתִּ֜ים סָבִ֗יב לְבַשֵּׂ֛ר בֵּ֥ית עֲצַבֵּיהֶ֖ם וְאֶת־הָעָֽם׃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וַיָּשִׂ֙מוּ֙ אֶת־כֵּלָ֔יו בֵּ֖ית עַשְׁתָּר֑וֹת וְאֶת־גְּוִיָּתוֹ֙ תָּקְע֔וּ בְּחוֹמַ֖ת בֵּ֥ית 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וַיִּשְׁמְע֣וּ אֵלָ֔יו יֹשְׁבֵ֖י יָבֵ֣ישׁ גִּלְעָ֑ד אֵ֛ת אֲשֶׁר־עָשׂ֥וּ פְלִשְׁתִּ֖ים לְשָׁאֽוּל׃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וַיָּק֜וּמוּ כָּל־אִ֣ישׁ חַיִל֮ וַיֵּלְכ֣וּ כָל־הַלַּיְלָה֒ וַיִּקְח֞וּ אֶת־גְּוִיַּ֣ת שָׁא֗וּל וְאֵת֙ גְּוִיֹּ֣ת בָּנָ֔יו מֵחוֹמַ֖ת בֵּ֣ית שָׁ֑ן וַיָּבֹ֣אוּ יָבֵ֔שָׁה וַיִּשְׂרְפ֥וּ אֹתָ֖ם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וַיִּקְחוּ֙ אֶת־עַצְמֹ֣תֵיהֶ֔ם וַיִּקְבְּר֥וּ תַֽחַת־הָאֶ֖שֶׁל בְּיָבֵ֑שָׁה וַיָּצֻ֖מוּ שִׁבְעַ֥ת יָמִֽים׃ פ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