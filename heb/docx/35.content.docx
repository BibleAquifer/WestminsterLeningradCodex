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Habakkuk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הַמַּשָׂא֙ אֲשֶׁ֣ר חָזָ֔ה חֲבַקּ֖וּק הַנָּבִֽיא׃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עַד־אָ֧נָה יְהוָ֛ה שִׁוַּ֖עְתִּי וְלֹ֣א תִשְׁמָ֑ע אֶזְעַ֥ק אֵלֶ֛יךָ חָמָ֖ס וְלֹ֥א תוֹשִֽׁיעַ׃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לָ֣מָּה תַרְאֵ֤נִי אָ֙וֶן֙ וְעָמָ֣ל תַּבִּ֔יט וְשֹׁ֥ד וְחָמָ֖ס לְנֶגְדִּ֑י וַיְהִ֧י רִ֦יב וּמָד֖וֹן יִשָּֽׂא׃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עַל־כֵּן֙ תָּפ֣וּג תּוֹרָ֔ה וְלֹֽא־יֵצֵ֥א לָנֶ֖צַח מִשְׁפָּ֑ט כִּ֤י רָשָׁע֙ מַכְתִּ֣יר אֶת־הַצַּדִּ֔יק עַל־כֵּ֛ן יֵצֵ֥א מִשְׁפָּ֖ט מְעֻקָּֽל׃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רְא֤וּ בַגּוֹיִם֙ וְֽהַבִּ֔יטוּ וְהִֽתַּמְּה֖וּ תְּמָ֑הוּ כִּי־פֹ֙עַל֙ פֹּעֵ֣ל בִּֽימֵיכֶ֔ם לֹ֥א תַאֲמִ֖ינוּ כִּ֥י יְסֻפָּֽר׃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כִּֽי־הִנְנִ֤י מֵקִים֙ אֶת־הַכַּשְׂדִּ֔ים הַגּ֖וֹי הַמַּ֣ר וְהַנִּמְהָ֑ר הַֽהוֹלֵךְ֙ לְמֶרְחֲבֵי־אֶ֔רֶץ לָרֶ֖שֶׁת מִשְׁכָּנ֥וֹת לֹּא־לֽוֹ׃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אָיֹ֥ם וְנוֹרָ֖א ה֑וּא מִמֶּ֕נּוּ מִשְׁפָּט֥וֹ וּשְׂאֵת֖וֹ יֵצֵֽא׃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וְקַלּ֨וּ מִנְּמֵרִ֜ים סוּסָ֗יו וְחַדּוּ֙ מִזְּאֵ֣בֵי עֶ֔רֶב וּפָ֖שׁוּ פָּֽרָשָׁ֑יו וּפָֽרָשָׁיו֙ מֵרָח֣וֹק יָבֹ֔אוּ יָעֻ֕פוּ כְּנֶ֖שֶׁר חָ֥שׁ לֶאֱכֽוֹל׃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כֻּלֹּה֙ לְחָמָ֣ס יָב֔וֹא מְגַמַּ֥ת פְּנֵיהֶ֖ם קָדִ֑ימָה וַיֶּאֱסֹ֥ף כַּח֖וֹל שֶֽׁבִי׃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וְהוּא֙ בַּמְּלָכִ֣ים יִתְקַלָּ֔ס וְרֹזְנִ֖ים מִשְׂחָ֣ק ל֑וֹ ה֚וּא לְכָל־מִבְצָ֣ר יִשְׂחָ֔ק וַיִּצְבֹּ֥ר עָפָ֖ר וַֽיִּלְכְּדָֽהּ׃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אָ֣ז חָלַ֥ף ר֛וּחַ וַֽיַּעֲבֹ֖ר וְאָשֵׁ֑ם ז֥וּ כֹח֖וֹ לֵאלֹהֽוֹ׃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הֲל֧וֹא אַתָּ֣ה מִקֶּ֗דֶם יְהוָ֧ה אֱלֹהַ֛י קְדֹשִׁ֖י לֹ֣א נָמ֑וּת יְהוָה֙ לְמִשְׁפָּ֣ט שַׂמְתּ֔וֹ וְצ֖וּר לְהוֹכִ֥יחַ יְסַדְתּֽוֹ׃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טְה֤וֹר עֵינַ֙יִם֙ מֵרְא֣וֹת רָ֔ע וְהַבִּ֥יט אֶל־עָמָ֖ל לֹ֣א תוּכָ֑ל לָ֤מָּה תַבִּיט֙ בּֽוֹגְדִ֔ים תַּחֲרִ֕ישׁ בְּבַלַּ֥ע רָשָׁ֖ע צַדִּ֥יק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וַתַּעֲשֶׂ֥ה אָדָ֖ם כִּדְגֵ֣י הַיָּ֑ם כְּרֶ֖מֶשׂ לֹא־מֹשֵׁ֥ל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כֻּלֹּה֙ בְּחַכָּ֣ה הֵֽעֲלָ֔ה יְגֹרֵ֣הוּ בְחֶרְמ֔וֹ וְיַאַסְפֵ֖הוּ בְּמִכְמַרְתּ֑וֹ עַל־כֵּ֖ן יִשְׂמַ֥ח וְיָגִֽיל׃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עַל־כֵּן֙ יְזַבֵּ֣חַ לְחֶרְמ֔וֹ וִֽיקַטֵּ֖ר לְמִכְמַרְתּ֑וֹ כִּ֤י בָהֵ֙מָּה֙ שָׁמֵ֣ן חֶלְק֔וֹ וּמַאֲכָל֖וֹ בְּרִאָֽה׃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הַ֥עַל כֵּ֖ן יָרִ֣יק חֶרְמ֑וֹ וְתָמִ֛יד לַהֲרֹ֥ג גּוֹיִ֖ם לֹ֥א יַחְמֽוֹל׃ ס</w:t>
      </w:r>
    </w:p>
    <w:p>
      <w:pPr>
        <w:pStyle w:val="Heading2"/>
        <w:bidi/>
      </w:pPr>
      <w:r>
        <w:rPr>
          <w:rtl/>
          <w:cs/>
          <w:lang w:val="he_IL" w:bidi="he_IL"/>
        </w:rPr>
        <w:t>Habakkuk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עַל־מִשְׁמַרְתִּ֣י אֶעֱמֹ֔דָה וְאֶֽתְיַצְּבָ֖ה עַל־מָצ֑וֹר וַאֲצַפֶּ֗ה לִרְאוֹת֙ מַה־יְדַבֶּר־בִּ֔י וּמָ֥ה אָשִׁ֖יב עַל־תּוֹכַחְתִּֽי׃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וַיַּעֲנֵ֤נִי יְהוָה֙ וַיֹּ֔אמֶר כְּת֣וֹב חָז֔וֹן וּבָאֵ֖ר עַל־הַלֻּח֑וֹת לְמַ֥עַן יָר֖וּץ ק֥וֹרֵא 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כִּ֣י ע֤וֹד חָזוֹן֙ לַמּוֹעֵ֔ד וְיָפֵ֥חַ לַקֵּ֖ץ וְלֹ֣א יְכַזֵּ֑ב אִם־יִתְמַהְמָהּ֙ חַכֵּה־ל֔וֹ כִּֽי־בֹ֥א יָבֹ֖א לֹ֥א יְאַחֵֽר׃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הִנֵּ֣ה עֻפְּלָ֔ה לֹא־יָשְׁרָ֥ה נַפְשׁ֖וֹ בּ֑וֹ וְצַדִּ֖יק בֶּאֱמוּנָת֥וֹ יִחְיֶֽה׃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וְאַף֙ כִּֽי־הַיַּ֣יִן בּוֹגֵ֔ד גֶּ֥בֶר יָהִ֖יר וְלֹ֣א יִנְוֶ֑ה אֲשֶׁר֩ הִרְחִ֨יב כִּשְׁא֜וֹל נַפְשׁ֗וֹ וְה֤וּא כַמָּ֙וֶת֙ וְלֹ֣א יִשְׂבָּ֔ע וַיֶּאֱסֹ֤ף אֵלָיו֙ כָּל־הַגּוֹיִ֔ם וַיִּקְבֹּ֥ץ אֵלָ֖יו כָּל־הָעַמִּֽים׃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הֲלוֹא־אֵ֣לֶּה כֻלָּ֗ם עָלָיו֙ מָשָׁ֣ל יִשָּׂ֔אוּ וּמְלִיצָ֖ה חִיד֣וֹת ל֑וֹ וְיֹאמַ֗ר ה֚וֹי הַמַּרְבֶּ֣ה לֹּא־ל֔וֹ עַד־מָתַ֕י וּמַכְבִּ֥יד עָלָ֖יו עַבְטִֽיט׃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הֲל֣וֹא פֶ֗תַע יָק֙וּמוּ֙ נֹשְׁכֶ֔יךָ וְיִקְצ֖וּ מְזַעְזְעֶ֑יךָ וְהָיִ֥יתָ לִמְשִׁסּ֖וֹת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כִּֽי אַתָּ֤ה שַׁלּ֙וֹתָ֙ גּוֹיִ֣ם רַבִּ֔ים יְשָׁלּ֖וּךָ כָּל־יֶ֣תֶר עַמִּ֑ים מִדְּמֵ֤י אָדָם֙ וַחֲמַס־אֶ֔רֶץ קִרְיָ֖ה וְכָל־יֹ֥שְׁבֵי בָֽהּ׃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ה֗וֹי בֹּצֵ֛עַ בֶּ֥צַע רָ֖ע לְבֵית֑וֹ לָשׂ֤וּם בַּמָּרוֹם֙ קִנּ֔וֹ לְהִנָּצֵ֖ל מִכַּף־רָֽע׃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יָעַ֥צְתָּ בֹּ֖שֶׁת לְבֵיתֶ֑ךָ קְצוֹת־עַמִּ֥ים רַבִּ֖ים וְחוֹטֵ֥א נַפְשֶֽׁךָ׃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כִּי־אֶ֖בֶן מִקִּ֣יר תִּזְעָ֑ק וְכָפִ֖יס מֵעֵ֥ץ יַעֲנֶֽנָּה׃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ה֛וֹי בֹּנֶ֥ה עִ֖יר בְּדָמִ֑ים וְכוֹנֵ֥ן קִרְיָ֖ה בְּעַוְלָֽה׃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הֲל֣וֹא הִנֵּ֔ה מֵאֵ֖ת יְהוָ֣ה צְבָא֑וֹת וְיִֽיגְע֤וּ עַמִּים֙ בְּדֵי־אֵ֔שׁ וּלְאֻמִּ֖ים בְּדֵי־רִ֥יק יִעָֽפוּ׃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כִּ֚י תִּמָּלֵ֣א הָאָ֔רֶץ לָדַ֖עַת אֶת־כְּב֣וֹד יְהוָ֑ה כַּמַּ֖יִם יְכַסּ֥וּ עַל־יָֽם׃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ה֚וֹי מַשְׁקֵ֣ה רֵעֵ֔הוּ מְסַפֵּ֥חַ חֲמָתְךָ֖ וְאַ֣ף שַׁכֵּ֑ר לְמַ֥עַן הַבִּ֖יט עַל־מְעוֹרֵיהֶֽם׃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שָׂבַ֤עְתָּ קָלוֹן֙ מִכָּב֔וֹד שְׁתֵ֥ה גַם־אַ֖תָּה וְהֵֽעָרֵ֑ל תִּסּ֣וֹב עָלֶ֗יךָ כּ֚וֹס יְמִ֣ין יְהוָ֔ה וְקִיקָל֖וֹן עַל־כְּבוֹדֶֽךָ׃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כִּ֣י חֲמַ֤ס לְבָנוֹן֙ יְכַסֶּ֔ךָּ וְשֹׁ֥ד בְּהֵמ֖וֹת יְחִיתַ֑ן מִדְּמֵ֤י אָדָם֙ וַחֲמַס־אֶ֔רֶץ קִרְיָ֖ה וְכָל־יֹ֥שְׁבֵי בָֽהּ׃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מָֽה־הוֹעִ֣יל פֶּ֗סֶל כִּ֤י פְסָלוֹ֙ יֹֽצְר֔וֹ מַסֵּכָ֖ה וּמ֣וֹרֶה שָּׁ֑קֶר כִּ֣י בָטַ֞ח יֹצֵ֤ר יִצְרוֹ֙ עָלָ֔יו לַעֲשׂ֖וֹת אֱלִילִ֥ים אִלְּמִֽים׃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ה֣וֹי אֹמֵ֤ר לָעֵץ֙ הָקִ֔יצָה ע֖וּרִי לְאֶ֣בֶן דּוּמָ֑ם ה֣וּא יוֹרֶ֔ה הִנֵּה־ה֗וּא תָּפוּשׂ֙ זָהָ֣ב וָכֶ֔סֶף וְכָל־ר֖וּחַ אֵ֥ין בְּקִרְבּֽוֹ׃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וַֽיהוָ֖ה בְּהֵיכַ֣ל קָדְשׁ֑וֹ הַ֥ס מִפָּנָ֖יו כָּל־הָאָֽרֶץ׃ פ</w:t>
      </w:r>
    </w:p>
    <w:p>
      <w:pPr>
        <w:pStyle w:val="Heading2"/>
        <w:bidi/>
      </w:pPr>
      <w:r>
        <w:rPr>
          <w:rtl/>
          <w:cs/>
          <w:lang w:val="he_IL" w:bidi="he_IL"/>
        </w:rPr>
        <w:t>Habakkuk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תְּפִלָּ֖ה לַחֲבַקּ֣וּק הַנָּבִ֑יא עַ֖ל שִׁגְיֹנֽוֹת׃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יְהוָ֗ה שָׁמַ֣עְתִּי שִׁמְעֲךָ֮ יָרֵאתִי֒ יְהוָ֗ה פָּֽעָלְךָ֙ בְּקֶ֤רֶב שָׁנִים֙ חַיֵּ֔יהוּ בְּקֶ֥רֶב שָׁנִ֖ים תּוֹדִ֑יעַ בְּרֹ֖גֶז רַחֵ֥ם תִּזְכּֽוֹר׃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אֱל֙וֹהַ֙ מִתֵּימָ֣ן יָב֔וֹא וְקָד֥וֹשׁ מֵֽהַר־פָּארָ֖ן סֶ֑לָה כִּסָּ֤ה שָׁמַ֙יִם֙ הוֹד֔וֹ וּתְהִלָּת֖וֹ מָלְאָ֥ה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וְנֹ֙גַהּ֙ כָּא֣וֹר תִּֽהְיֶ֔ה קַרְנַ֥יִם מִיָּד֖וֹ ל֑וֹ וְשָׁ֖ם חֶבְי֥וֹן עֻזֹּֽה׃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לְפָנָ֖יו יֵ֣לֶךְ דָּ֑בֶר וְיֵצֵ֥א רֶ֖שֶׁף לְרַגְלָֽיו׃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עָמַ֣ד ׀ וַיְמֹ֣דֶד אֶ֗רֶץ רָאָה֙ וַיַּתֵּ֣ר גּוֹיִ֔ם וַיִּתְפֹּֽצְצוּ֙ הַרְרֵי־עַ֔ד שַׁח֖וּ גִּבְע֣וֹת עוֹלָ֑ם הֲלִיכ֥וֹת עוֹלָ֖ם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תַּ֣חַת אָ֔וֶן רָאִ֖יתִי אָהֳלֵ֣י כוּשָׁ֑ן יִרְגְּז֕וּן יְרִיע֖וֹת אֶ֥רֶץ מִדְיָֽן׃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הֲבִנְהָרִים֙ חָרָ֣ה יְהוָ֔ה אִ֤ם בַּנְּהָרִים֙ אַפֶּ֔ךָ אִם־בַּיָּ֖ם עֶבְרָתֶ֑ךָ כִּ֤י תִרְכַּב֙ עַל־סוּסֶ֔יךָ מַרְכְּבֹתֶ֖יךָ יְשׁוּעָֽה׃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עֶרְיָ֤ה תֵעוֹר֙ קַשְׁתֶּ֔ךָ שְׁבֻע֥וֹת מַטּ֖וֹת אֹ֣מֶר סֶ֑לָה נְהָר֖וֹת תְּבַקַּע־אָֽרֶץ׃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רָא֤וּךָ יָחִ֙ילוּ֙ הָרִ֔ים זֶ֥רֶם מַ֖יִם עָבָ֑ר נָתַ֤ן תְּהוֹם֙ קוֹל֔וֹ ר֖וֹם יָדֵ֥יהוּ נָשָֽׂא׃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שֶׁ֥מֶשׁ יָרֵ֖חַ עָ֣מַד זְבֻ֑לָה לְא֤וֹר חִצֶּ֙יךָ֙ יְהַלֵּ֔כוּ לְנֹ֖גַהּ בְּרַ֥ק חֲנִיתֶֽךָ׃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בְּזַ֖עַם תִּצְעַד־אָ֑רֶץ בְּאַ֖ף תָּד֥וּשׁ 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יָצָ֙אתָ֙ לְיֵ֣שַׁע עַמֶּ֔ךָ לְיֵ֖שַׁע אֶת־מְשִׁיחֶ֑ךָ מָחַ֤צְתָּ רֹּאשׁ֙ מִבֵּ֣ית רָשָׁ֔ע עָר֛וֹת יְס֥וֹד עַד־צַוָּ֖אר סֶֽלָה׃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נָקַ֤בְתָּ בְמַטָּיו֙ רֹ֣אשׁ פרזו יִסְעֲר֖וּ לַהֲפִיצֵ֑נִי עֲלִ֣יצֻתָ֔ם כְּמוֹ־לֶאֱכֹ֥ל עָנִ֖י בַּמִּסְתָּֽר׃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דָּרַ֥כְתָּ בַיָּ֖ם סוּסֶ֑יךָ חֹ֖מֶר מַ֥יִם רַבִּֽים׃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שָׁמַ֣עְתִּי ׀ וַתִּרְגַּ֣ז בִּטְנִ֗י לְקוֹל֙ צָלֲל֣וּ שְׂפָתַ֔י יָב֥וֹא רָקָ֛ב בַּעֲצָמַ֖י וְתַחְתַּ֣י אֶרְגָּ֑ז אֲשֶׁ֤ר אָנ֙וּחַ֙ לְי֣וֹם צָרָ֔ה לַעֲל֖וֹת לְעַ֥ם יְגוּדֶֽנּוּ׃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כִּֽי־תְאֵנָ֣ה לֹֽא־תִפְרָ֗ח וְאֵ֤ין יְבוּל֙ בַּגְּפָנִ֔ים כִּחֵשׁ֙ מַעֲשֵׂה־זַ֔יִת וּשְׁדֵמ֖וֹת לֹא־עָ֣שָׂה אֹ֑כֶל גָּזַ֤ר מִמִּכְלָה֙ צֹ֔אן וְאֵ֥ין בָּקָ֖ר בָּרְפָתִֽים׃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וַאֲנִ֖י בַּיהוָ֣ה אֶעְל֑וֹזָה אָגִ֖ילָה בֵּאלֹהֵ֥י יִשְׁעִֽי׃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יְהוִ֤הּ אֲדֹנָי֙ חֵילִ֔י וַיָּ֤שֶׂם רַגְלַי֙ כָּֽאַיָּל֔וֹת וְעַ֥ל בָּמוֹתַ֖י יַדְרִכֵ֑נִי לַמְנַצֵּ֖חַ בִּנְגִינוֹתָֽי׃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