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Obadiah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חֲז֖וֹן עֹֽבַדְיָ֑ה כֹּֽה־אָמַר֩ אֲדֹנָ֨י יְהוִ֜ה לֶאֱד֗וֹם שְׁמוּעָ֨ה שָׁמַ֜עְנוּ מֵאֵ֤ת יְהוָה֙ וְצִיר֙ בַּגּוֹיִ֣ם שֻׁלָּ֔ח ק֛וּמוּ וְנָק֥וּמָה עָלֶיהָ לַמִּלְחָמָֽה׃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הִנֵּ֥ה קָטֹ֛ן נְתַתִּ֖יךָ בַּגּוֹיִ֑ם בָּז֥וּי אַתָּ֖ה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זְד֤וֹן לִבְּךָ֙ הִשִּׁיאֶ֔ךָ שֹׁכְנִ֥י בְחַגְוֵי־סֶּ֖לַע מְר֣וֹם שִׁבְתּ֑וֹ אֹמֵ֣ר בְּלִבּ֔וֹ מִ֥י יוֹרִדֵ֖נִי 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אִם־תַּגְבִּ֣יהַּ כַּנֶּ֔שֶׁר וְאִם־בֵּ֥ין כּֽוֹכָבִ֖ים שִׂ֣ים קִנֶּ֑ךָ מִשָּׁ֥ם אוֹרִֽידְךָ֖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אִם־גַּנָּבִ֤ים בָּאֽוּ־לְךָ֙ אִם־שׁ֣וֹדְדֵי לַ֔יְלָה אֵ֣יךְ נִדְמֵ֔יתָה הֲל֥וֹא יִגְנְב֖וּ דַּיָּ֑ם אִם־בֹּֽצְרִים֙ בָּ֣אוּ לָ֔ךְ הֲל֖וֹא יַשְׁאִ֥ירוּ עֹלֵלֽוֹת׃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אֵ֚יךְ נֶחְפְּשׂ֣וּ עֵשָׂ֔ו נִבְע֖וּ מַצְפֻּנָֽיו׃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עַֽד־הַגְּב֣וּל שִׁלְּח֗וּךָ כֹּ֚ל אַנְשֵׁ֣י בְרִיתֶ֔ךָ הִשִּׁיא֛וּךָ יָכְל֥וּ לְךָ֖ אַנְשֵׁ֣י שְׁלֹמֶ֑ךָ לַחְמְךָ֗ יָשִׂ֤ימוּ מָזוֹר֙ תַּחְתֶּ֔יךָ אֵ֥ין תְּבוּנָ֖ה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הֲל֛וֹא בַּיּ֥וֹם הַה֖וּא נְאֻם־יְהוָ֑ה וְהַאֲבַדְתִּ֤י חֲכָמִים֙ מֵֽאֱד֔וֹם וּתְבוּנָ֖ה מֵהַ֥ר עֵשָֽׂו׃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וְחַתּ֥וּ גִבּוֹרֶ֖יךָ תֵּימָ֑ן לְמַ֧עַן יִכָּֽרֶת־אִ֛ישׁ מֵהַ֥ר עֵשָׂ֖ו מִקָּֽטֶל׃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מֵחֲמַ֛ס אָחִ֥יךָ יַעֲקֹ֖ב תְּכַסְּךָ֣ בוּשָׁ֑ה וְנִכְרַ֖תָּ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בְּיוֹם֙ עֲמָֽדְךָ֣ מִנֶּ֔גֶד בְּי֛וֹם שְׁב֥וֹת זָרִ֖ים חֵיל֑וֹ וְנָכְרִ֞ים בָּ֣אוּ שערו וְעַל־יְרוּשָׁלִַ֙ם֙ יַדּ֣וּ גוֹרָ֔ל גַּם־אַתָּ֖ה כְּאַחַ֥ד מֵהֶֽם׃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וְאַל־תֵּ֤רֶא בְיוֹם־אָחִ֙יךָ֙ בְּי֣וֹם נָכְר֔וֹ וְאַל־תִּשְׂמַ֥ח לִבְנֵֽי־יְהוּדָ֖ה בְּי֣וֹם אָבְדָ֑ם וְאַל־תַּגְדֵּ֥ל פִּ֖יךָ בְּי֥וֹם צָרָֽה׃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אַל־תָּב֤וֹא בְשַֽׁעַר־עַמִּי֙ בְּי֣וֹם אֵידָ֔ם אַל־תֵּ֧רֶא גַם־אַתָּ֛ה בְּרָעָת֖וֹ בְּי֣וֹם אֵיד֑וֹ וְאַל־תִּשְׁלַ֥חְנָה בְחֵיל֖וֹ בְּי֥וֹם אֵידֽוֹ׃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וְאַֽל־תַּעֲמֹד֙ עַל־הַפֶּ֔רֶק לְהַכְרִ֖ית אֶת־פְּלִיטָ֑יו וְאַל־תַּסְגֵּ֥ר שְׂרִידָ֖יו בְּי֥וֹם צָרָֽה׃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כִּֽי־קָר֥וֹב יוֹם־יְהוָ֖ה עַל־כָּל־הַגּוֹיִ֑ם כַּאֲשֶׁ֤ר עָשִׂ֙יתָ֙ יֵעָ֣שֶׂה לָּ֔ךְ גְּמֻלְךָ֖ יָשׁ֥וּב בְּרֹאשֶֽׁךָ׃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כִּ֗י כַּֽאֲשֶׁ֤ר שְׁתִיתֶם֙ עַל־הַ֣ר קָדְשִׁ֔י יִשְׁתּ֥וּ כָֽל־הַגּוֹיִ֖ם תָּמִ֑יד וְשָׁת֣וּ וְלָע֔וּ וְהָי֖וּ כְּל֥וֹא הָיֽוּ׃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וּבְהַ֥ר צִיּ֛וֹן תִּהְיֶ֥ה פְלֵיטָ֖ה וְהָ֣יָה קֹ֑דֶשׁ וְיָֽרְשׁוּ֙ בֵּ֣ית יַֽעֲקֹ֔ב אֵ֖ת מוֹרָֽשֵׁיהֶם׃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וְהָיָה֩ בֵית־יַעֲקֹ֨ב אֵ֜שׁ וּבֵ֧ית יוֹסֵ֣ף לֶהָבָ֗ה וּבֵ֤ית עֵשָׂו֙ לְקַ֔שׁ וְדָלְק֥וּ בָהֶ֖ם וַאֲכָל֑וּם וְלֹֽא־יִֽהְיֶ֤ה שָׂרִיד֙ לְבֵ֣ית עֵשָׂ֔ו כִּ֥י יְהוָ֖ה דִּבֵּֽר׃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וְיָרְשׁ֨וּ הַנֶּ֜גֶב אֶת־הַ֣ר עֵשָׂ֗ו וְהַשְּׁפֵלָה֙ אֶת־פְּלִשְׁתִּ֔ים וְיָרְשׁוּ֙ אֶת־שְׂדֵ֣ה אֶפְרַ֔יִם וְאֵ֖ת שְׂדֵ֣ה שֹׁמְר֑וֹן וּבִנְיָמִ֖ן אֶת־הַגִּלְעָֽד׃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וְגָלֻ֣ת הַֽחֵל־הַ֠זֶּה לִבְנֵ֨י יִשְׂרָאֵ֤ל אֲשֶֽׁר־כְּנַעֲנִים֙ עַד־צָ֣רְפַ֔ת וְגָלֻ֥ת יְרוּשָׁלִַ֖ם אֲשֶׁ֣ר בִּסְפָרַ֑ד יִֽרְשׁ֕וּ אֵ֖ת עָרֵ֥י הַנֶּֽגֶב׃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וְעָל֤וּ מֽוֹשִׁעִים֙ בְּהַ֣ר צִיּ֔וֹן לִשְׁפֹּ֖ט אֶת־הַ֣ר עֵשָׂ֑ו וְהָיְתָ֥ה לַֽיהוָ֖ה הַמְּלוּכָֽה׃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