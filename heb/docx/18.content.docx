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Job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אִ֛ישׁ הָיָ֥ה בְאֶֽרֶץ־ע֖וּץ אִיּ֣וֹב שְׁמ֑וֹ וְהָיָ֣ה ׀ הָאִ֣ישׁ הַה֗וּא תָּ֧ם וְיָשָׁ֛ר וִירֵ֥א אֱלֹהִ֖ים וְסָ֥ר מֵרָֽע׃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וַיִּוָּ֥לְדוּ ל֛וֹ שִׁבְעָ֥ה בָנִ֖ים וְשָׁל֥וֹשׁ בָּנֽוֹת׃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וַיְהִ֣י מִ֠קְנֵהוּ שִֽׁבְעַ֨ת אַלְפֵי־צֹ֜אן וּשְׁלֹ֧שֶׁת אַלְפֵ֣י גְמַלִּ֗ים וַחֲמֵ֨שׁ מֵא֤וֹת צֶֽמֶד־בָּקָר֙ וַחֲמֵ֣שׁ מֵא֣וֹת אֲתוֹנ֔וֹת וַעֲבֻדָּ֖ה רַבָּ֣ה מְאֹ֑ד וַיְהִי֙ הָאִ֣ישׁ הַה֔וּא גָּד֖וֹל מִכָּל־בְּנֵי־קֶֽדֶם׃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וְהָלְכ֤וּ בָנָיו֙ וְעָשׂ֣וּ מִשְׁתֶּ֔ה בֵּ֖ית אִ֣ישׁ יוֹמ֑וֹ וְשָׁלְח֗וּ וְקָרְאוּ֙ לִשְׁלֹ֣שֶׁת אחיתיהם לֶאֱכֹ֥ל וְלִשְׁתּ֖וֹת עִמָּהֶֽם׃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וַיְהִ֡י כִּ֣י הִקִּיפֽוּ֩ יְמֵ֨י הַמִּשְׁתֶּ֜ה וַיִּשְׁלַ֧ח אִיּ֣וֹב וַֽיְקַדְּשֵׁ֗ם וְהִשְׁכִּ֣ים בַּבֹּקֶר֮ וְהֶעֱלָ֣ה עֹלוֹת֮ מִסְפַּ֣ר כֻּלָּם֒ כִּ֚י אָמַ֣ר אִיּ֔וֹב אוּלַי֙ חָטְא֣וּ בָנַ֔י וּבֵרֲכ֥וּ אֱלֹהִ֖ים בִּלְבָבָ֑ם כָּ֛כָה יַעֲשֶׂ֥ה אִיּ֖וֹב כָּל־הַיָּמִֽים׃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וַיְהִ֣י הַיּ֔וֹם וַיָּבֹ֙אוּ֙ בְּנֵ֣י הָאֱלֹהִ֔ים לְהִתְיַצֵּ֖ב עַל־יְהוָ֑ה וַיָּב֥וֹא גַֽם־הַשָּׂטָ֖ן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וַיֹּ֧אמֶר יְהוָ֛ה אֶל־הַשָּׂטָ֖ן מֵאַ֣יִן תָּבֹ֑א וַיַּ֨עַן הַשָּׂטָ֤ן אֶת־יְהוָה֙ וַיֹּאמַ֔ר מִשּׁ֣וּט בָּאָ֔רֶץ וּמֵֽהִתְהַלֵּ֖ךְ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יְהוָה֙ אֶל־הַשָּׂטָ֔ן הֲשַׂ֥מְתָּ לִבְּךָ֖ עַל־עַבְדִּ֣י אִיּ֑וֹב כִּ֣י אֵ֤ין כָּמֹ֙הוּ֙ בָּאָ֔רֶץ אִ֣ישׁ תָּ֧ם וְיָשָׁ֛ר יְרֵ֥א אֱלֹהִ֖ים וְסָ֥ר מֵרָֽע׃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וַיַּ֧עַן הַשָּׂטָ֛ן אֶת־יְהוָ֖ה וַיֹּאמַ֑ר הַֽחִנָּ֔ם יָרֵ֥א אִיּ֖וֹב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הֲלֹֽא־את שַׂ֣כְתָּ בַעֲד֧וֹ וּבְעַד־בֵּית֛וֹ וּבְעַ֥ד כָּל־אֲשֶׁר־ל֖וֹ מִסָּבִ֑יב מַעֲשֵׂ֤ה יָדָיו֙ בֵּרַ֔כְתָּ וּמִקְנֵ֖הוּ פָּרַ֥ץ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וְאוּלָם֙ שְֽׁלַֽח־נָ֣א יָֽדְךָ֔ וְגַ֖ע בְּכָל־אֲשֶׁר־ל֑וֹ אִם־לֹ֥א עַל־פָּנֶ֖יךָ יְבָרֲכֶֽךָּ׃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יְהוָ֜ה אֶל־הַשָּׂטָ֗ן הִנֵּ֤ה כָל־אֲשֶׁר־לוֹ֙ בְּיָדֶ֔ךָ רַ֣ק אֵלָ֔יו אַל־תִּשְׁלַ֖ח יָדֶ֑ךָ וַיֵּצֵא֙ הַשָּׂטָ֔ן מֵעִ֖ם פְּנֵ֥י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וַיְהִ֖י הַיּ֑וֹם וּבָנָ֨יו וּבְנֹתָ֤יו אֹֽכְלִים֙ וְשֹׁתִ֣ים יַ֔יִן בְּבֵ֖ית אֲחִיהֶ֥ם הַבְּכֽוֹר׃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וּמַלְאָ֛ךְ בָּ֥א אֶל־אִיּ֖וֹב וַיֹּאמַ֑ר הַבָּקָר֙ הָי֣וּ חֹֽרְשׁ֔וֹת וְהָאֲתֹנ֖וֹת רֹע֥וֹת עַל־יְדֵיהֶֽם׃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וַתִּפֹּ֤ל שְׁבָא֙ וַתִּקָּחֵ֔ם וְאֶת־הַנְּעָרִ֖ים הִכּ֣וּ לְפִי־חָ֑רֶב וָֽאִמָּ֨לְטָ֧ה רַק־אֲנִ֛י לְבַדִּ֖י לְהַגִּ֥יד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ע֣וֹד ׀ זֶ֣ה מְדַבֵּ֗ר וְזֶה֮ בָּ֣א וַיֹּאמַר֒ אֵ֣שׁ אֱלֹהִ֗ים נָֽפְלָה֙ מִן־הַשָּׁמַ֔יִם וַתִּבְעַ֥ר בַּצֹּ֛אן וּבַנְּעָרִ֖ים וַתֹּאכְלֵ֑ם וָאִמָּ֨לְטָ֧ה רַק־אֲנִ֛י לְבַדִּ֖י לְהַגִּ֥יד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ע֣וֹד ׀ זֶ֣ה מְדַבֵּ֗ר וְזֶה֮ בָּ֣א וַיֹּאמַר֒ כַּשְׂדִּ֞ים שָׂ֣מוּ ׀ שְׁלֹשָׁ֣ה רָאשִׁ֗ים וַֽיִּפְשְׁט֤וּ עַל־הַגְּמַלִּים֙ וַיִּקָּח֔וּם וְאֶת־הַנְּעָרִ֖ים הִכּ֣וּ לְפִי־חָ֑רֶב וָאִמָּ֨לְטָ֧ה רַק־אֲנִ֛י לְבַדִּ֖י לְהַגִּ֥יד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עַ֚ד זֶ֣ה מְדַבֵּ֔ר וְזֶ֖ה בָּ֣א וַיֹּאמַ֑ר בָּנֶ֨יךָ וּבְנוֹתֶ֤יךָ אֹֽכְלִים֙ וְשֹׁתִ֣ים יַ֔יִן בְּבֵ֖ית אֲחִיהֶ֥ם הַבְּכֽוֹר׃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וְהִנֵּה֩ ר֨וּחַ גְּדוֹלָ֜ה בָּ֣אָה ׀ מֵעֵ֣בֶר הַמִּדְבָּ֗ר וַיִּגַּע֙ בְּאַרְבַּע֙ פִּנּ֣וֹת הַבַּ֔יִת וַיִּפֹּ֥ל עַל־הַנְּעָרִ֖ים וַיָּמ֑וּתוּ וָאִמָּ֨לְטָ֧ה רַק־אֲנִ֛י לְבַדִּ֖י לְהַגִּ֥יד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וַיָּ֤קָם אִיּוֹב֙ וַיִּקְרַ֣ע אֶת־מְעִל֔וֹ וַיָּ֖גָז אֶת־רֹאשׁ֑וֹ וַיִּפֹּ֥ל אַ֖רְצָה וַיִּשְׁתָּֽחוּ׃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וַיֹּאמֶר֩ עָרֹ֨ם יצתי מִבֶּ֣טֶן אִמִּ֗י וְעָרֹם֙ אָשׁ֣וּב שָׁ֔מָה יְהוָ֣ה נָתַ֔ן וַיהוָ֖ה לָקָ֑ח יְהִ֛י שֵׁ֥ם יְהוָ֖ה מְבֹרָֽךְ׃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בְּכָל־זֹ֖את לֹא־חָטָ֣א אִיּ֑וֹב וְלֹא־נָתַ֥ן תִּפְלָ֖ה לֵאלֹהִֽים׃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Job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הַיּ֔וֹם וַיָּבֹ֙אוּ֙ בְּנֵ֣י הָֽאֱלֹהִ֔ים לְהִתְיַצֵּ֖ב עַל־יְהוָ֑ה וַיָּב֤וֹא גַֽם־הַשָּׂטָן֙ בְּתֹכָ֔ם לְהִתְיַצֵּ֖ב עַל־יְהוָֽה׃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יְהוָה֙ אֶל־הַשָּׂטָ֔ן אֵ֥י מִזֶּ֖ה תָּבֹ֑א וַיַּ֨עַן הַשָּׂטָ֤ן אֶת־יְהוָה֙ וַיֹּאמַ֔ר מִשֻּׁ֣ט בָּאָ֔רֶץ וּמֵהִתְהַלֵּ֖ךְ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יְהוָ֜ה אֶל־הַשָּׂטָ֗ן הֲשַׂ֣מְתָּ לִבְּךָ֮ אֶל־עַבְדִּ֣י אִיּוֹב֒ כִּי֩ אֵ֨ין כָּמֹ֜הוּ בָּאָ֗רֶץ אִ֣ישׁ תָּ֧ם וְיָשָׁ֛ר יְרֵ֥א אֱלֹהִ֖ים וְסָ֣ר מֵרָ֑ע וְעֹדֶ֙נּוּ֙ מַחֲזִ֣יק בְּתֻמָּת֔וֹ וַתְּסִיתֵ֥נִי ב֖וֹ לְבַלְּע֥וֹ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וַיַּ֧עַן הַשָּׂטָ֛ן אֶת־יְהוָ֖ה וַיֹּאמַ֑ר ע֣וֹר בְּעַד־ע֗וֹר וְכֹל֙ אֲשֶׁ֣ר לָאִ֔ישׁ יִתֵּ֖ן בְּעַ֥ד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אוּלָם֙ שְֽׁלַֽח־נָ֣א יָֽדְךָ֔ וְגַ֥ע אֶל־עַצְמ֖וֹ וְאֶל־בְּשָׂר֑וֹ אִם־לֹ֥א אֶל־פָּנֶ֖יךָ יְבָרֲכֶֽךָּ׃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וַיֹּ֧אמֶר יְהוָ֛ה אֶל־הַשָּׂטָ֖ן הִנּ֣וֹ בְיָדֶ֑ךָ אַ֖ךְ אֶת־נַפְשׁ֥וֹ 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וַיֵּצֵא֙ הַשָּׂטָ֔ן מֵאֵ֖ת פְּנֵ֣י יְהוָ֑ה וַיַּ֤ךְ אֶת־אִיּוֹב֙ בִּשְׁחִ֣ין רָ֔ע מִכַּ֥ף רַגְל֖וֹ עד קָדְקֳדֽוֹ׃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וַיִּֽקַּֽח־ל֣וֹ חֶ֔רֶשׂ לְהִתְגָּרֵ֖ד בּ֑וֹ וְה֖וּא יֹשֵׁ֥ב בְּתוֹךְ־הָאֵֽפֶר׃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וַתֹּ֤אמֶר לוֹ֙ אִשְׁתּ֔וֹ עֹדְךָ֖ מַחֲזִ֣יק בְּתֻמָּתֶ֑ךָ בָּרֵ֥ךְ אֱלֹהִ֖ים וָמֻֽת׃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אֵלֶ֗יהָ כְּדַבֵּ֞ר אַחַ֤ת הַנְּבָלוֹת֙ תְּדַבֵּ֔רִי גַּ֣ם אֶת־הַטּ֗וֹב נְקַבֵּל֙ מֵאֵ֣ת הָאֱלֹהִ֔ים וְאֶת־הָרָ֖ע לֹ֣א נְקַבֵּ֑ל בְּכָל־זֹ֛את לֹא־חָטָ֥א אִיּ֖וֹב בִּשְׂפָתָֽיו׃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וַֽיִּשְׁמְע֞וּ שְׁלֹ֣שֶׁת ׀ רֵעֵ֣י אִיּ֗וֹב אֵ֣ת כָּל־הָרָעָ֣ה הַזֹּאת֮ הַבָּ֣אָה עָלָיו֒ וַיָּבֹ֙אוּ֙ אִ֣ישׁ מִמְּקֹמ֔וֹ אֱלִיפַ֤ז הַתֵּימָנִי֙ וּבִלְדַּ֣ד הַשּׁוּחִ֔י וְצוֹפַ֖ר הַנַּֽעֲמָתִ֑י וַיִּוָּעֲד֣וּ יַחְדָּ֔ו לָב֥וֹא לָנֽוּד־ל֖וֹ וּֽלְנַחֲמֽוֹ׃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וַיִּשְׂא֨וּ אֶת־עֵינֵיהֶ֤ם מֵרָחוֹק֙ וְלֹ֣א הִכִּירֻ֔הוּ וַיִּשְׂא֥וּ קוֹלָ֖ם וַיִּבְכּ֑וּ וַֽיִּקְרְעוּ֙ אִ֣ישׁ מְעִל֔וֹ וַיִּזְרְק֥וּ עָפָ֛ר עַל־רָאשֵׁיהֶ֖ם הַשָּׁמָֽיְמָה׃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וַיֵּשְׁב֤וּ אִתּוֹ֙ לָאָ֔רֶץ שִׁבְעַ֥ת יָמִ֖ים וְשִׁבְעַ֣ת לֵיל֑וֹת וְאֵין־דֹּבֵ֤ר אֵלָיו֙ דָּבָ֔ר כִּ֣י רָא֔וּ כִּֽי־גָדַ֥ל הַכְּאֵ֖ב מְאֹֽד׃</w:t>
      </w:r>
    </w:p>
    <w:p>
      <w:pPr>
        <w:pStyle w:val="Heading2"/>
        <w:bidi/>
      </w:pPr>
      <w:r>
        <w:rPr>
          <w:rtl/>
          <w:cs/>
          <w:lang w:val="he_IL" w:bidi="he_IL"/>
        </w:rPr>
        <w:t>Job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אַחֲרֵי־כֵ֗ן פָּתַ֤ח אִיּוֹב֙ אֶת־פִּ֔יהוּ וַיְקַלֵּ֖ל אֶת־יוֹמֽוֹ׃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יֹ֣אבַד י֭וֹם אִוָּ֣לֶד בּ֑וֹ וְהַלַּ֥יְלָה אָ֝מַ֗ר הֹ֣רָה גָֽבֶר׃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הַיּ֥וֹם הַה֗וּא יְֽהִ֫י חֹ֥שֶׁךְ אַֽל־יִדְרְשֵׁ֣הוּ אֱל֣וֹהַּ מִמָּ֑עַל וְאַל־תּוֹפַ֖ע עָלָ֣יו נְהָרָֽה׃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יִגְאָלֻ֡הוּ חֹ֣שֶׁךְ וְ֭צַלְמָוֶת תִּשְׁכָּן־עָלָ֣יו עֲנָנָ֑ה יְ֝בַעֲתֻ֗הוּ כִּֽמְרִ֥ירֵי 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הַלַּ֥יְלָה הַהוּא֮ יִקָּחֵ֪ה֫וּ אֹ֥פֶל אַל־יִ֭חַדְּ בִּימֵ֣י שָׁנָ֑ה בְּמִסְפַּ֥ר יְ֝רָחִ֗ים אַל־יָבֹֽא׃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הִנֵּ֤ה הַלַּ֣יְלָה הַ֭הוּא יְהִ֣י גַלְמ֑וּד אַל־תָּבֹ֖א רְנָנָ֣ה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יִקְּבֻ֥הוּ אֹרְרֵי־י֑וֹם הָ֝עֲתִידִ֗ים עֹרֵ֥ר לִוְיָתָֽן׃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יֶחְשְׁכוּ֮ כּוֹכְבֵ֪י נִ֫שְׁפּ֥וֹ יְקַו־לְא֥וֹר וָאַ֑יִן וְאַל־יִ֝רְאֶ֗ה בְּעַפְעַפֵּי־שָֽׁחַר׃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לֹ֣א סָ֭גַר דַּלְתֵ֣י בִטְנִ֑י וַיַּסְתֵּ֥ר עָ֝מָ֗ל מֵעֵינָֽי׃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לָ֤מָּה לֹּ֣א מֵרֶ֣חֶם אָמ֑וּת מִבֶּ֖טֶן יָצָ֣אתִי וְאֶגְוָֽע׃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מַ֭דּוּעַ קִדְּמ֣וּנִי בִרְכָּ֑יִם וּמַה־שָּׁ֝דַ֗יִם כִּ֣י אִינָֽק׃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כִּֽי־עַ֭תָּה שָׁכַ֣בְתִּי וְאֶשְׁק֑וֹט יָ֝שַׁ֗נְתִּי אָ֤ז ׀ יָנ֬וּחַֽ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עִם־מְ֭לָכִים וְיֹ֣עֲצֵי אָ֑רֶץ הַבֹּנִ֖ים חֳרָב֣וֹת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א֣וֹ עִם־שָׂ֭רִים זָהָ֣ב לָהֶ֑ם הַֽמְמַלְאִ֖ים בָּתֵּיהֶ֣ם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א֤וֹ כְנֵ֣פֶל טָ֭מוּן לֹ֣א אֶהְיֶ֑ה כְּ֝עֹלְלִ֗ים לֹא־רָ֥אוּ 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שָׁ֣ם רְ֭שָׁעִים חָ֣דְלוּ רֹ֑גֶז וְשָׁ֥ם יָ֝נ֗וּחוּ יְגִ֣יעֵי כֹֽחַ׃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יַ֭חַד אֲסִירִ֣ים שַׁאֲנָ֑נוּ לֹ֥א שָׁ֝מְע֗וּ ק֣וֹל נֹגֵֽשׂ׃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קָטֹ֣ן וְ֭גָדוֹל שָׁ֣ם ה֑וּא וְ֝עֶ֗בֶד חָפְשִׁ֥י מֵאֲדֹנָֽיו׃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לָ֤מָּה יִתֵּ֣ן לְעָמֵ֣ל א֑וֹר וְ֝חַיִּ֗ים לְמָ֣רֵי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הַֽמְחַכִּ֣ים לַמָּ֣וֶת וְאֵינֶ֑נּוּ וַֽ֝יַּחְפְּרֻ֗הוּ מִמַּטְמוֹנִֽים׃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הַשְּׂמֵחִ֥ים אֱלֵי־גִ֑יל יָ֝שִׂ֗ישׂוּ כִּ֣י יִמְצְאוּ־קָֽבֶר׃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לְ֭גֶבֶר אֲשֶׁר־דַּרְכּ֣וֹ נִסְתָּ֑רָה וַיָּ֖סֶךְ אֱל֣וֹהַּ בַּעֲדֽוֹ׃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כִּֽי־לִפְנֵ֣י לַ֭חְמִי אַנְחָתִ֣י תָבֹ֑א וַֽיִּתְּכ֥וּ כַ֝מַּ֗יִם שַׁאֲגֹתָֽי׃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כִּ֤י פַ֣חַד פָּ֭חַדְתִּי וַיֶּאֱתָיֵ֑נִי וַאֲשֶׁ֥ר יָ֝גֹ֗רְתִּי יָ֣בֹא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לֹ֤א שָׁלַ֨וְתִּי ׀ וְלֹ֖א שָׁקַ֥טְתִּי וְֽלֹא־נָ֗חְתִּי וַיָּ֥בֹא רֹֽגֶז׃ פ</w:t>
      </w:r>
    </w:p>
    <w:p>
      <w:pPr>
        <w:pStyle w:val="Heading2"/>
        <w:bidi/>
      </w:pPr>
      <w:r>
        <w:rPr>
          <w:rtl/>
          <w:cs/>
          <w:lang w:val="he_IL" w:bidi="he_IL"/>
        </w:rPr>
        <w:t>Job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אֱלִיפַ֥ז הַֽתֵּימָנִ֗י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הֲנִסָּ֬ה דָבָ֣ר אֵלֶ֣יךָ תִּלְאֶ֑ה וַעְצֹ֥ר בְּ֝מִלִּ֗ין מִ֣י יוּכָֽל׃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הִ֭נֵּה יִסַּ֣רְתָּ רַבִּ֑ים וְיָדַ֖יִם רָפ֣וֹת תְּחַזֵּֽק׃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כּ֭וֹשֵׁל יְקִימ֣וּן מִלֶּ֑יךָ וּבִרְכַּ֖יִם כֹּרְע֣וֹת תְּאַמֵּֽץ׃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עַתָּ֨ה ׀ תָּב֣וֹא אֵלֶ֣יךָ וַתֵּ֑לֶא תִּגַּ֥ע עָ֝דֶ֗יךָ וַתִּבָּהֵֽל׃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הֲלֹ֣א יִ֭רְאָתְךָ כִּסְלָתֶ֑ךָ תִּ֝קְוָתְךָ֗ וְתֹ֣ם דְּרָכֶֽיךָ׃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זְכָר־נָ֗א מִ֤י ה֣וּא נָקִ֣י אָבָ֑ד וְ֝אֵיפֹ֗ה יְשָׁרִ֥ים נִכְחָֽדוּ׃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כַּאֲשֶׁ֣ר רָ֭אִיתִי חֹ֣רְשֵׁי אָ֑וֶן וְזֹרְעֵ֖י עָמָ֣ל יִקְצְרֻֽהוּ׃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מִנִּשְׁמַ֣ת אֱל֣וֹהַ יֹאבֵ֑דוּ וּמֵר֖וּחַ אַפּ֣וֹ יִכְלֽוּ׃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שַׁאֲגַ֣ת אַ֭רְיֵה וְק֣וֹל שָׁ֑חַל וְשִׁנֵּ֖י כְפִירִ֣ים נִתָּֽעוּ׃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לַ֭יִשׁ אֹבֵ֣ד מִבְּלִי־טָ֑רֶף וּבְנֵ֥י לָ֝בִ֗יא יִתְפָּרָֽדוּ׃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וְ֭אֵלַי דָּבָ֣ר יְגֻנָּ֑ב וַתִּקַּ֥ח אָ֝זְנִ֗י שֵׁ֣מֶץ מֶֽנְהֽוּ׃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בִּ֭שְׂעִפִּים מֵחֶזְיֹנ֣וֹת לָ֑יְלָה בִּנְפֹ֥ל תַּ֝רְדֵּמָ֗ה עַל־אֲנָשִֽׁים׃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פַּ֣חַד קְ֭רָאַנִי וּרְעָדָ֑ה וְרֹ֖ב עַצְמוֹתַ֣י הִפְחִֽיד׃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וְ֭רוּחַ עַל־פָּנַ֣י יַחֲלֹ֑ף תְּ֝סַמֵּ֗ר שַֽׂעֲרַ֥ת בְּשָׂרִֽי׃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יַעֲמֹ֤ד ׀ וְֽלֹא־אַכִּ֬יר מַרְאֵ֗הוּ תְּ֭מוּנָה לְנֶ֣גֶד עֵינָ֑י דְּמָמָ֖ה וָק֣וֹל אֶשְׁמָֽע׃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הַֽ֭אֱנוֹשׁ מֵאֱל֣וֹהַ יִצְדָּ֑ק אִ֥ם מֵ֝עֹשֵׂ֗הוּ יִטְהַר־גָּֽבֶר׃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הֵ֣ן בַּ֭עֲבָדָיו לֹ֣א יַאֲמִ֑ין וּ֝בְמַלְאָכָ֗יו יָשִׂ֥ים תָּהֳלָֽה׃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אַ֤ף ׀ שֹׁכְנֵ֬י בָֽתֵּי־חֹ֗מֶר אֲשֶׁר־בֶּעָפָ֥ר יְסוֹדָ֑ם יְ֝דַכְּא֗וּם לִפְנֵי־עָֽשׁ׃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מִבֹּ֣קֶר לָעֶ֣רֶב יֻכַּ֑תּוּ מִבְּלִ֥י מֵ֝שִׂ֗ים לָנֶ֥צַח יֹאבֵֽדוּ׃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הֲלֹא־נִסַּ֣ע יִתְרָ֣ם בָּ֑ם יָ֝מ֗וּתוּ וְלֹ֣א בְחָכְמָֽה׃</w:t>
      </w:r>
    </w:p>
    <w:p>
      <w:pPr>
        <w:pStyle w:val="Heading2"/>
        <w:bidi/>
      </w:pPr>
      <w:r>
        <w:rPr>
          <w:rtl/>
          <w:cs/>
          <w:lang w:val="he_IL" w:bidi="he_IL"/>
        </w:rPr>
        <w:t>Job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קְֽרָא־נָ֭א הֲיֵ֣שׁ עוֹנֶ֑ךָּ וְאֶל־מִ֖י מִקְּדֹשִׁ֣ים תִּפְנֶֽה׃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כִּֽי־לֶֽ֭אֱוִיל יַהֲרָג־כָּ֑עַשׂ וּ֝פֹתֶ֗ה תָּמִ֥ית קִנְאָֽה׃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אֲֽנִי־רָ֭אִיתִי אֱוִ֣יל מַשְׁרִ֑ישׁ וָאֶקּ֖וֹב נָוֵ֣הוּ פִתְאֹֽם׃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יִרְחֲק֣וּ בָנָ֣יו מִיֶּ֑שַׁע וְיִֽדַּכְּא֥וּ בַ֝שַּׁ֗עַר וְאֵ֣ין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אֲשֶׁ֤ר קְצִיר֨וֹ ׀ רָ֘עֵ֤ב יֹאכֵ֗ל וְאֶֽל־מִצִּנִּ֥ים יִקָּחֵ֑הוּ וְשָׁאַ֖ף צַמִּ֣ים חֵילָֽם׃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׀ לֹא־יֵצֵ֣א מֵעָפָ֣ר אָ֑וֶן וּ֝מֵאֲדָמָ֗ה לֹא־יִצְמַ֥ח עָמָֽל׃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כִּֽי־אָ֭דָם לְעָמָ֣ל יוּלָּ֑ד וּבְנֵי־רֶ֝֗שֶׁף יַגְבִּ֥יהוּ עֽוּף׃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אוּלָ֗ם אֲ֭נִי אֶדְרֹ֣שׁ אֶל־אֵ֑ל וְאֶל־אֱ֝לֹהִ֗ים אָשִׂ֥ים דִּבְרָתִֽי׃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עֹשֶׂ֣ה גְ֭דֹלוֹת וְאֵ֣ין חֵ֑קֶר נִ֝פְלָא֗וֹת עַד־אֵ֥ין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הַנֹּתֵ֣ן מָ֭טָר עַל־פְּנֵי־אָ֑רֶץ וְשֹׁ֥לֵֽחַ מַ֝יִם עַל־פְּנֵ֥י חוּצֽוֹת׃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לָשׂ֣וּם שְׁפָלִ֣ים לְמָר֑וֹם וְ֝קֹדְרִ֗ים שָׂ֣גְבוּ יֶֽשַׁע׃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מֵ֭פֵר מַחְשְׁב֣וֹת עֲרוּמִ֑ים וְֽלֹא־תַעֲשֶׂ֥ינָה יְ֝דֵיהֶ֗ם תּוּשִׁיָּֽה׃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לֹכֵ֣ד חֲכָמִ֣ים בְּעָרְמָ֑ם וַעֲצַ֖ת נִפְתָּלִ֣ים נִמְהָֽרָה׃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יוֹמָ֥ם יְפַגְּשׁוּ־חֹ֑שֶׁךְ וְ֝כַלַּ֗יְלָה יְֽמַשְׁשׁ֥וּ בַֽצָּהֳרָֽיִם׃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וַיֹּ֣שַׁע מֵ֭חֶרֶב מִפִּיהֶ֑ם וּמִיַּ֖ד חָזָ֣ק 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וַתְּהִ֣י לַדַּ֣ל תִּקְוָ֑ה וְ֝עֹלָ֗תָה קָ֣פְצָה פִּֽיהָ׃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הִנֵּ֤ה אַשְׁרֵ֣י אֱ֭נוֹשׁ יוֹכִחֶ֣נּֽוּ אֱל֑וֹהַּ וּמוּסַ֥ר שַׁ֝דַּ֗י אַל־תִּמְאָֽס׃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כִּ֤י ה֣וּא יַכְאִ֣יב וְיֶחְבָּ֑שׁ יִ֝מְחַ֗ץ וידו תִּרְפֶּֽינָה׃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בְּשֵׁ֣שׁ צָ֭רוֹת יַצִּילֶ֑ךָּ וּבְשֶׁ֓בַע ׀ לֹא־יִגַּ֖ע בְּךָ֣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בְּ֭רָעָב פָּֽדְךָ֣ מִמָּ֑וֶת וּ֝בְמִלְחָמָ֗ה מִ֣ידֵי 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בְּשׁ֣וֹט לָ֭שׁוֹן תֵּחָבֵ֑א וְֽלֹא־תִירָ֥א מִ֝שֹּׁ֗ד כִּ֣י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לְשֹׁ֣ד וּלְכָפָ֣ן תִּשְׂחָ֑ק וּֽמֵחַיַּ֥ת הָ֝אָ֗רֶץ אַל־תִּירָֽא׃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כִּ֤י עִם־אַבְנֵ֣י הַשָּׂדֶ֣ה בְרִיתֶ֑ךָ וְחַיַּ֥ת הַ֝שָּׂדֶ֗ה הָשְׁלְמָה־לָֽךְ׃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וְֽ֭יָדַעְתָּ כִּי־שָׁל֣וֹם אָהֳלֶ֑ךָ וּֽפָקַדְתָּ֥ נָ֝וְךָ וְלֹ֣א תֶחֱטָֽא׃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וְֽ֭יָדַעְתָּ כִּי־רַ֣ב זַרְעֶ֑ךָ וְ֝צֶאֱצָאֶ֗יךָ כְּעֵ֣שֶׂב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תָּב֣וֹא בְכֶ֣לַח אֱלֵי־קָ֑בֶר כַּעֲל֖וֹת גָּדִ֣ישׁ בְּעִתּֽוֹ׃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הִנֵּה־זֹ֭את חֲקַרְנ֥וּהָ כֶּֽן־הִ֑יא שְׁ֝מָעֶ֗נָּה וְאַתָּ֥ה דַֽע־לָֽךְ׃ פ</w:t>
      </w:r>
    </w:p>
    <w:p>
      <w:pPr>
        <w:pStyle w:val="Heading2"/>
        <w:bidi/>
      </w:pPr>
      <w:r>
        <w:rPr>
          <w:rtl/>
          <w:cs/>
          <w:lang w:val="he_IL" w:bidi="he_IL"/>
        </w:rPr>
        <w:t>Job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ל֗וּ שָׁק֣וֹל יִשָּׁקֵ֣ל כַּעְשִׂ֑י והיתי בְּֽמֹאזְנַ֥יִם יִשְׂאוּ־יָֽחַד׃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כִּֽי־עַתָּ֗ה מֵח֣וֹל יַמִּ֣ים יִכְבָּ֑ד עַל־כֵּ֝֗ן דְּבָרַ֥י לָֽעוּ׃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חִצֵּ֪י שַׁדַּ֡י עִמָּדִ֗י אֲשֶׁ֣ר חֲ֭מָתָם שֹׁתָ֣ה רוּחִ֑י בִּעוּתֵ֖י אֱל֣וֹהַּ יַֽעַרְכֽוּנִי׃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הֲיִֽנְהַק־פֶּ֥רֶא עֲלֵי־דֶ֑שֶׁא אִ֥ם יִגְעֶה־שּׁ֝֗וֹר עַל־בְּלִילֽוֹ׃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הֲיֵאָכֵ֣ל תָּ֭פֵל מִבְּלִי־מֶ֑לַח אִם־יֶשׁ־טַ֝֗עַם בְּרִ֣יר חַלָּמֽוּת׃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מֵאֲנָ֣ה לִנְגּ֣וֹעַ נַפְשִׁ֑י הֵ֝֗מָּה כִּדְוֵ֥י לַחְמִֽי׃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מִֽי־יִ֭תֵּן תָּב֣וֹא שֶֽׁאֱלָתִ֑י וְ֝תִקְוָתִ֗י יִתֵּ֥ן אֱלֽוֹהַּ׃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וְיֹאֵ֣ל אֱ֭לוֹהַּ וִֽידַכְּאֵ֑נִי יַתֵּ֥ר יָ֝ד֗וֹ וִֽיבַצְּעֵֽנִי׃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וּ֥תְהִי ע֨וֹד ׀ נֶ֘חָ֤מָתִ֗י וַאֲסַלְּדָ֣ה בְ֭חִילָה לֹ֣א יַחְמ֑וֹל כִּי־לֹ֥א כִ֝חַ֗דְתִּי אִמְרֵ֥י קָדֽוֹשׁ׃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מַה־כֹּחִ֥י כִֽי־אֲיַחֵ֑ל וּמַה־קִּ֝צִּ֗י כִּֽי־אַאֲרִ֥יךְ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אִם־כֹּ֣חַ אֲבָנִ֣ים כֹּחִ֑י אִֽם־בְּשָׂרִ֥י נָחֽוּשׁ׃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הַאִ֬ם אֵ֣ין עֶזְרָתִ֣י בִ֑י וְ֝תֻשִׁיָּ֗ה נִדְּחָ֥ה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לַמָּ֣ס מֵרֵעֵ֣הוּ חָ֑סֶד וְיִרְאַ֖ת שַׁדַּ֣י יַעֲזֽוֹב׃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אַ֭חַי בָּגְד֣וּ כְמוֹ־נָ֑חַל כַּאֲפִ֖יק נְחָלִ֣ים יַעֲבֹֽרוּ׃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הַקֹּדְרִ֥ים מִנִּי־קָ֑רַח עָ֝לֵ֗ימוֹ יִתְעַלֶּם־שָֽׁלֶג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בְּ֭עֵת יְזֹרְב֣וּ נִצְמָ֑תוּ בְּ֝חֻמּ֗וֹ נִדְעֲכ֥וּ מִמְּקוֹמָֽם׃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יִ֭לָּ֣פְתוּ אָרְח֣וֹת דַּרְכָּ֑ם יַעֲל֖וּ בַתֹּ֣הוּ וְיֹאבֵֽדוּ׃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הִ֭בִּיטוּ אָרְח֣וֹת תֵּמָ֑א הֲלִיכֹ֥ת שְׁ֝בָ֗א קִוּוּ־לָֽמוֹ׃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בֹּ֥שׁוּ כִּֽי־בָטָ֑ח בָּ֥אוּ עָ֝דֶ֗יהָ וַיֶּחְפָּֽרוּ׃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כִּֽי־עַ֭תָּה הֱיִ֣יתֶם לא תִּֽרְא֥וּ חֲ֝תַ֗ת וַתִּירָֽאוּ׃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הֲֽכִי־אָ֭מַרְתִּי הָ֣בוּ לִ֑י וּ֝מִכֹּחֲכֶ֗ם שִׁחֲד֥וּ בַעֲדִֽי׃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וּמַלְּט֥וּנִי מִיַּד־צָ֑ר וּמִיַּ֖ד עָרִיצִ֣ים תִּפְדּֽוּנִי׃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ה֭וֹרוּנִי וַאֲנִ֣י אַחֲרִ֑ישׁ וּמַה־שָּׁ֝גִ֗יתִי הָבִ֥ינוּ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מַה־נִּמְרְצ֥וּ אִמְרֵי־יֹ֑שֶׁר וּמַה־יּוֹכִ֖יחַ הוֹכֵ֣חַ מִכֶּֽם׃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הַלְהוֹכַ֣ח מִלִּ֣ים תַּחְשֹׁ֑בוּ וּ֝לְר֗וּחַ אִמְרֵ֥י נֹאָֽשׁ׃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אַף־עַל־יָת֥וֹם תַּפִּ֑ילוּ וְ֝תִכְר֗וּ עַל־רֵֽיעֲכֶֽם׃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וְ֭עַתָּה הוֹאִ֣ילוּ פְנוּ־בִ֑י וְעַל־פְּ֝נֵיכֶ֗ם אִם־אֲכַזֵּֽב׃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שֻֽׁבוּ־נָ֭א אַל־תְּהִ֣י עַוְלָ֑ה ושבי ע֝וֹד צִדְקִי־בָֽהּ׃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הֲיֵשׁ־בִּלְשׁוֹנִ֥י עַוְלָ֑ה אִם־חִ֝כִּ֗י לֹא־יָבִ֥ין הַוּֽוֹת׃</w:t>
      </w:r>
    </w:p>
    <w:p>
      <w:pPr>
        <w:pStyle w:val="Heading2"/>
        <w:bidi/>
      </w:pPr>
      <w:r>
        <w:rPr>
          <w:rtl/>
          <w:cs/>
          <w:lang w:val="he_IL" w:bidi="he_IL"/>
        </w:rPr>
        <w:t>Job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הֲלֹא־צָבָ֣א לֶאֱנ֣וֹשׁ על ־אָ֑רֶץ וְכִימֵ֖י שָׂכִ֣יר יָמָֽיו׃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כְּעֶ֥בֶד יִשְׁאַף־צֵ֑ל וּ֝כְשָׂכִ֗יר יְקַוֶּ֥ה פָעֳלֽוֹ׃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כֵּ֤ן הָנְחַ֣לְתִּי לִ֭י יַרְחֵי־שָׁ֑וְא וְלֵיל֥וֹת עָ֝מָ֗ל מִנּוּ־לִֽי׃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אִם־שָׁכַ֗בְתִּי וְאָמַ֗רְתִּי מָתַ֣י אָ֭קוּם וּמִדַּד־עָ֑רֶב וְשָׂבַ֖עְתִּי נְדֻדִ֣ים עֲדֵי־נָֽשֶׁף׃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לָ֘בַ֤שׁ בְּשָׂרִ֣י רִ֭מָּה וגיש עָפָ֑ר עוֹרִ֥י רָ֝גַ֗ע וַיִּמָּאֵֽס׃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יָמַ֣י קַ֭לּוּ מִנִּי־אָ֑רֶג וַ֝יִּכְל֗וּ בְּאֶ֣פֶס תִּקְוָֽה׃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זְ֭כֹר כִּי־ר֣וּחַ חַיָּ֑י לֹא־תָשׁ֥וּב עֵ֝ינִ֗י לִרְא֥וֹת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לֹֽא־תְ֭שׁוּרֵנִי עֵ֣ין רֹ֑אִי עֵינֶ֖יךָ בִּ֣י וְאֵינֶֽנִּי׃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כָּלָ֣ה עָ֭נָן וַיֵּלַ֑ךְ כֵּ֥ן יוֹרֵ֥ד שְׁ֝א֗וֹל לֹ֣א יַעֲלֶֽה׃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לֹא־יָשׁ֣וּב ע֣וֹד לְבֵית֑וֹ וְלֹא־יַכִּירֶ֖נּוּ ע֣וֹד 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גַּם־אֲנִי֮ לֹ֤א אֶחֱשָׂ֫ךְ פִּ֥י אֲֽ֭דַבְּרָה בְּצַ֣ר רוּחִ֑י אָ֝שִׂ֗יחָה בְּמַ֣ר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הֲֽיָם־אָ֭נִי אִם־תַּנִּ֑ין כִּֽי־תָשִׂ֖ים עָלַ֣י מִשְׁמָֽר׃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כִּֽי־אָ֭מַרְתִּי תְּנַחֲמֵ֣נִי עַרְשִׂ֑י יִשָּׂ֥א בְ֝שִׂיחִ֗י מִשְׁכָּבִֽי׃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וְחִתַּתַּ֥נִי בַחֲלֹמ֑וֹת וּֽמֵחֶזְיֹנ֥וֹת תְּבַעֲתַֽנִּי׃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וַתִּבְחַ֣ר מַחֲנָ֣ק נַפְשִׁ֑י מָ֝֗וֶת מֵֽעַצְמוֹתָֽי׃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מָ֭אַסְתִּי לֹא־לְעֹלָ֣ם אֶֽחְיֶ֑ה חֲדַ֥ל מִ֝מֶּ֗נִּי כִּי־הֶ֥בֶל יָמָֽי׃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מָֽה־אֱ֭נוֹשׁ כִּ֣י תְגַדְּלֶ֑נּוּ וְכִי־תָשִׁ֖ית אֵלָ֣יו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וַתִּפְקְדֶ֥נּוּ לִבְקָרִ֑ים לִ֝רְגָעִ֗ים תִּבְחָנֶֽנּוּ׃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כַּ֭מָּה לֹא־תִשְׁעֶ֣ה מִמֶּ֑נִּי לֹֽא־תַ֝רְפֵּ֗נִי עַד־בִּלְעִ֥י רֻקִּֽי׃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חָטָ֡אתִי מָ֤ה אֶפְעַ֨ל ׀ לָךְ֮ נֹצֵ֪ר הָאָ֫דָ֥ם לָ֤מָה שַׂמְתַּ֣נִי לְמִפְגָּ֣ע לָ֑ךְ וָאֶהְיֶ֖ה עָלַ֣י לְמַשָּֽׂא׃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וּמֶ֤ה ׀ לֹא־תִשָּׂ֣א פִשְׁעִי֮ וְתַעֲבִ֪יר אֶת־עֲוֺ֫נִ֥י כִּֽי־עַ֭תָּה לֶעָפָ֣ר אֶשְׁכָּ֑ב וְשִׁ֖חֲרְתַּ֣נִי וְאֵינֶֽנִּי׃ פ</w:t>
      </w:r>
    </w:p>
    <w:p>
      <w:pPr>
        <w:pStyle w:val="Heading2"/>
        <w:bidi/>
      </w:pPr>
      <w:r>
        <w:rPr>
          <w:rtl/>
          <w:cs/>
          <w:lang w:val="he_IL" w:bidi="he_IL"/>
        </w:rPr>
        <w:t>Job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בִּלְדַּ֥ד הַשּׁוּחִ֗י וַיֹאמַֽר׃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עַד־אָ֥ן תְּמַלֶּל־אֵ֑לֶּה וְר֥וּחַ כַּ֝בִּיר אִמְרֵי־פִֽיךָ׃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הַ֭אֵל יְעַוֵּ֣ת מִשְׁפָּ֑ט וְאִם־שַׁ֝דַּ֗י יְעַוֵּֽת־צֶֽדֶק׃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אִם־בָּנֶ֥יךָ חָֽטְאוּ־ל֑וֹ וַֽ֝יְשַׁלְּחֵ֗ם בְּיַד־פִּשְׁעָֽם׃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אִם־אַ֭תָּה תְּשַׁחֵ֣ר אֶל־אֵ֑ל וְאֶל־שַׁ֝דַּ֗י תִּתְחַנָּֽן׃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אִם־זַ֥ךְ וְיָשָׁ֗ר אָ֥תָּה כִּי־עַ֭תָּה יָעִ֣יר עָלֶ֑יךָ וְ֝שִׁלַּ֗ם נְוַ֣ת צִדְקֶֽךָ׃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וְהָיָ֣ה רֵאשִׁיתְךָ֣ מִצְעָ֑ר וְ֝אַחֲרִיתְךָ֗ יִשְׂגֶּ֥ה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כִּֽי־שְׁאַל־נָ֭א לְדֹ֣ר רִישׁ֑וֹן וְ֝כוֹנֵ֗ן לְחֵ֣קֶר אֲבוֹתָֽם׃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כִּֽי־תְמ֣וֹל אֲ֭נַחְנוּ וְלֹ֣א נֵדָ֑ע כִּ֤י צֵ֖ל יָמֵ֣ינוּ עֲלֵי־אָֽרֶץ׃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הֲלֹא־הֵ֣ם י֭וֹרוּךָ יֹ֣אמְרוּ לָ֑ךְ וּ֝מִלִּבָּ֗ם יוֹצִ֥אוּ מִלִּֽים׃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הֲיִֽגְאֶה־גֹּ֭מֶא בְּלֹ֣א בִצָּ֑ה יִשְׂגֶּה־אָ֥חוּ בְלִי־מָֽיִם׃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עֹדֶ֣נּוּ בְ֭אִבּוֹ לֹ֣א יִקָּטֵ֑ף וְלִפְנֵ֖י כָל־חָצִ֣יר יִיבָֽשׁ׃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כֵּ֗ן אָ֭רְחוֹת כָּל־שֹׁ֣כְחֵי אֵ֑ל וְתִקְוַ֖ת חָנֵ֣ף תֹּאבֵֽד׃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אֲשֶׁר־יָק֥וֹט כִּסְל֑וֹ וּבֵ֥ית עַ֝כָּבִ֗ישׁ מִבְטַחֽוֹ׃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יִשָּׁעֵ֣ן עַל־בֵּ֭יתוֹ וְלֹ֣א יַעֲמֹ֑ד יַחֲזִ֥יק בּ֝֗וֹ וְלֹ֣א יָקֽוּם׃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רָטֹ֣ב ה֭וּא לִפְנֵי־שָׁ֑מֶשׁ וְעַ֥ל גַּ֝נָּת֗וֹ יֹֽנַקְתּ֥וֹ תֵצֵֽא׃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עַל־גַּ֭ל שָֽׁרָשָׁ֣יו יְסֻבָּ֑כוּ בֵּ֖ית אֲבָנִ֣ים יֶחֱזֶֽה׃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אִם־יְבַלְּעֶ֥נּוּ מִמְּקוֹמ֑וֹ וְכִ֥חֶשׁ בּ֝֗וֹ לֹ֣א רְאִיתִֽיךָ׃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הֶן־ה֭וּא מְשׂ֣וֹשׂ דַּרְכּ֑וֹ וּ֝מֵעָפָ֗ר אַחֵ֥ר יִצְמָֽחוּ׃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הֶן־אֵ֭ל לֹ֣א יִמְאַס־תָּ֑ם וְלֹֽא־יַ֝חֲזִ֗יק בְּיַד־מְרֵעִֽים׃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עַד־יְמַלֵּ֣ה שְׂח֣וֹק פִּ֑יךָ וּשְׂפָתֶ֥יךָ תְרוּעָֽה׃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שֹׂנְאֶ֥יךָ יִלְבְּשׁוּ־בֹ֑שֶׁת וְאֹ֖הֶל רְשָׁעִ֣ים אֵינֶֽנּוּ׃ פ</w:t>
      </w:r>
    </w:p>
    <w:p>
      <w:pPr>
        <w:pStyle w:val="Heading2"/>
        <w:bidi/>
      </w:pPr>
      <w:r>
        <w:rPr>
          <w:rtl/>
          <w:cs/>
          <w:lang w:val="he_IL" w:bidi="he_IL"/>
        </w:rPr>
        <w:t>Job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אָ֭מְנָם יָדַ֣עְתִּי כִי־כֵ֑ן וּמַה־יִּצְדַּ֖ק אֱנ֣וֹשׁ עִם־אֵֽל׃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אִם־יַ֭חְפֹּץ לָרִ֣יב עִמּ֑וֹ לֹֽא־יַ֝עֲנֶ֗נּוּ אַחַ֥ת מִנִּי־אָֽלֶף׃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חֲכַ֣ם לֵ֭בָב וְאַמִּ֣יץ כֹּ֑חַ מִֽי־הִקְשָׁ֥ה אֵ֝לָ֗יו וַיִּשְׁלָֽם׃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הַמַּעְתִּ֣יק הָ֭רִים וְלֹ֣א יָדָ֑עוּ אֲשֶׁ֖ר הֲפָכָ֣ם בְּאַפּֽוֹ׃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הַמַּרְגִּ֣יז אֶ֭רֶץ מִמְּקוֹמָ֑הּ וְ֝עַמּוּדֶ֗יהָ יִתְפַלָּצֽוּן׃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הָאֹמֵ֣ר לַ֭חֶרֶס וְלֹ֣א יִזְרָ֑ח וּבְעַ֖ד כּוֹכָבִ֣ים יַחְתֹּֽם׃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נֹטֶ֣ה שָׁמַ֣יִם לְבַדּ֑וֹ וְ֝דוֹרֵ֗ךְ עַל־בָּ֥מֳתֵי 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עֹֽשֶׂה־עָ֭שׁ כְּסִ֥יל וְכִימָ֗ה וְחַדְרֵ֥י תֵמָֽן׃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עֹשֶׂ֣ה גְ֭דֹלוֹת עַד־אֵ֣ין חֵ֑קֶר וְנִפְלָא֗וֹת עַד־אֵ֥ין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הֵ֤ן יַעֲבֹ֣ר עָ֭לַי וְלֹ֣א אֶרְאֶ֑ה וְ֝יַחֲלֹ֗ף וְֽלֹא־אָבִ֥ין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הֵ֣ן יַ֭חְתֹּף מִ֣י יְשִׁיבֶ֑נּוּ מִֽי־יֹאמַ֥ר אֵ֝לָ֗יו מַֽה־תַּעֲשֶֽׂה׃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אֱ֭לוֹהַּ לֹא־יָשִׁ֣יב אַפּ֑וֹ תחתו שָׁ֝חֲח֗וּ עֹ֣זְרֵי רָֽהַב׃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אַ֭ף כִּֽי־אָנֹכִ֣י אֶֽעֱנֶ֑נּוּ אֶבְחֲרָ֖ה דְבָרַ֣י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אֲשֶׁ֣ר אִם־צָ֭דַקְתִּי לֹ֣א אֶעֱנֶ֑ה לִ֝מְשֹׁפְטִ֗י אֶתְחַנָּֽן׃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אִם־קָרָ֥אתִי וַֽיַּעֲנֵ֑נִי לֹֽא־אַ֝אֲמִ֗ין כִּֽי־יַאֲזִ֥ין קוֹלִֽי׃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אֲשֶׁר־בִּשְׂעָרָ֥ה יְשׁוּפֵ֑נִי וְהִרְבָּ֖ה פְצָעַ֣י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לֹֽא־יִ֭תְּנֵנִי הָשֵׁ֣ב רוּחִ֑י כִּ֥י יַ֝שְׂבִּעַ֗נִי מַמְּרֹרִֽים׃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אִם־לְכֹ֣חַ אַמִּ֣יץ הִנֵּ֑ה וְאִם־לְ֝מִשְׁפָּ֗ט מִ֣י יוֹעִידֵֽנִי׃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אִם־אֶ֭צְדָּק פִּ֣י יַרְשִׁיעֵ֑נִי תָּֽם־אָ֝֗נִי וַֽיַּעְקְשֵֽׁנִי׃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תָּֽם־אָ֭נִי לֹֽא־אֵדַ֥ע נַפְשִׁ֗י אֶמְאַ֥ס חַיָּֽי׃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אַחַ֗ת הִ֥יא עַל־כֵּ֥ן אָמַ֑רְתִּי תָּ֥ם וְ֝רָשָׁ֗ע ה֣וּא מְכַלֶּֽה׃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אִם־שׁ֭וֹט יָמִ֣ית פִּתְאֹ֑ם לְמַסַּ֖ת נְקִיִּ֣ם יִלְעָֽג׃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אֶ֤רֶץ ׀ נִתְּנָ֬ה בְֽיַד־רָשָׁ֗ע פְּנֵֽי־שֹׁפְטֶ֥יהָ יְכַסֶּ֑ה אִם־לֹ֖א אֵפ֣וֹא מִי־הֽוּא׃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וְיָמַ֣י קַ֭לּוּ מִנִּי־רָ֑ץ בָּֽ֝רְח֗וּ לֹא־רָא֥וּ 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חָ֭לְפוּ עִם־אֳנִיּ֣וֹת אֵבֶ֑ה כְּ֝נֶ֗שֶׁר יָט֥וּשׂ עֲלֵי־אֹֽכֶל׃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אִם־אָ֭מְרִי אֶשְׁכְּחָ֣ה שִׂיחִ֑י אֶעֶזְבָ֖ה פָנַ֣י וְאַבְלִֽיגָה׃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יָגֹ֥רְתִּי כָל־עַצְּבֹתָ֑י יָ֝דַ֗עְתִּי כִּי־לֹ֥א תְנַקֵּֽנִי׃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אָנֹכִ֥י אֶרְשָׁ֑ע לָמָּה־זֶּ֝֗ה הֶ֣בֶל אִיגָֽע׃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אִם־הִתְרָחַ֥צְתִּי במו ־שָׁ֑לֶג וַ֝הֲזִכּ֗וֹתִי בְּבֹ֣ר כַּפָּֽי׃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אָ֭ז בַּשַּׁ֣חַת תִּטְבְּלֵ֑נִי וְ֝תִֽעֲב֗וּנִי שַׂלְמוֹתָֽי׃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כִּי־לֹא־אִ֣ישׁ כָּמֹ֣נִי אֶֽעֱנֶ֑נּוּ נָב֥וֹא יַ֝חְדָּ֗ו בַּמִּשְׁפָּֽט׃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לֹ֣א יֵשׁ־בֵּינֵ֣ינוּ מוֹכִ֑יחַ יָשֵׁ֖ת יָד֣וֹ עַל־שְׁנֵֽינוּ׃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יָסֵ֣ר מֵעָלַ֣י שִׁבְט֑וֹ וְ֝אֵמָת֗וֹ אַֽל־תְּבַעֲתַֽנִּי׃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אַֽ֭דַבְּרָה וְלֹ֣א אִירָאֶ֑נּוּ כִּ֥י לֹא־כֵ֥ן אָ֝נֹכִ֗י עִמָּדִֽי׃</w:t>
      </w:r>
    </w:p>
    <w:p>
      <w:pPr>
        <w:pStyle w:val="Heading2"/>
        <w:bidi/>
      </w:pPr>
      <w:r>
        <w:rPr>
          <w:rtl/>
          <w:cs/>
          <w:lang w:val="he_IL" w:bidi="he_IL"/>
        </w:rPr>
        <w:t>Job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נָֽקְטָ֥ה נַפְשִׁ֗י בְּחַ֫יָּ֥י אֶֽעֶזְבָ֣ה עָלַ֣י שִׂיחִ֑י אֲ֝דַבְּרָה֗ בְּמַ֣ר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אֹמַ֣ר אֶל־אֱ֭לוֹהַּ אַל־תַּרְשִׁיעֵ֑נִי הֽ֝וֹדִיעֵ֗נִי עַ֣ל מַה־תְּרִיבֵֽנִי׃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הֲט֤וֹב לְךָ֨ ׀ כִּֽי־תַעֲשֹׁ֗ק כִּֽי־תִ֭מְאַס יְגִ֣יעַ כַּפֶּ֑יךָ וְעַל־עֲצַ֖ת רְשָׁעִ֣ים הוֹפָֽעְתָּ׃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הַעֵינֵ֣י בָשָׂ֣ר לָ֑ךְ אִם־כִּרְא֖וֹת אֱנ֣וֹשׁ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הֲכִימֵ֣י אֱנ֣וֹשׁ יָמֶ֑יךָ אִם־שְׁ֝נוֹתֶ֗יךָ כִּ֣ימֵי גָֽבֶר׃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כִּֽי־תְבַקֵּ֥שׁ לַעֲוֺנִ֑י וּ֭לְחַטָּאתִ֥י תִדְרֽוֹשׁ׃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עַֽל־דַּ֭עְתְּךָ כִּי־לֹ֣א אֶרְשָׁ֑ע וְאֵ֖ין מִיָּדְךָ֣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יָדֶ֣יךָ עִ֭צְּבוּנִי וַֽיַּעֲשׂ֑וּנִי יַ֥חַד סָ֝בִ֗יב וַֽתְּבַלְּעֵֽנִי׃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זְכָר־נָ֭א כִּי־כַחֹ֣מֶר עֲשִׂיתָ֑נִי וְֽאֶל־עָפָ֥ר תְּשִׁיבֵֽנִי׃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הֲלֹ֣א כֶ֭חָלָב תַּתִּיכֵ֑נִי וְ֝כַגְּבִנָּ֗ה תַּקְפִּיאֵֽנִי׃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ע֣וֹר וּ֭בָשָׂר תַּלְבִּישֵׁ֑נִי וּֽבַעֲצָמ֥וֹת וְ֝גִידִ֗ים תְּסֹכְכֵֽנִי׃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חַיִּ֣ים וָ֭חֶסֶד עָשִׂ֣יתָ עִמָּדִ֑י וּ֝פְקֻדָּתְךָ֗ שָֽׁמְרָ֥ה רוּחִֽי׃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וְ֭אֵלֶּה צָפַ֣נְתָּ בִלְבָבֶ֑ךָ יָ֝דַ֗עְתִּי כִּי־זֹ֥את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אִם־חָטָ֥אתִי וּשְׁמַרְתָּ֑נִי וּ֝מֵעֲוֺנִ֗י לֹ֣א תְנַקֵּֽנִי׃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אִם־רָשַׁ֡עְתִּי אַלְלַ֬י לִ֗י וְ֭צָדַקְתִּי לֹא־אֶשָּׂ֣א רֹאשִׁ֑י שְׂבַ֥ע קָ֝ל֗וֹן וּרְאֵ֥ה עָנְיִֽי׃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וְ֭יִגְאֶה כַּשַּׁ֣חַל תְּצוּדֵ֑נִי וְ֝תָשֹׁ֗ב תִּתְפַּלָּא־בִֽי׃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תְּחַדֵּ֬שׁ עֵדֶ֨יךָ ׀ נֶגְדִּ֗י וְתֶ֣רֶב כַּֽ֭עַשְׂךָ עִמָּדִ֑י חֲלִיפ֖וֹת וְצָבָ֣א עִמִּֽי׃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וְלָ֣מָּה מֵ֭רֶחֶם הֹצֵאתָ֑נִי אֶ֝גְוַ֗ע וְעַ֣יִן לֹא־תִרְאֵֽנִי׃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כַּאֲשֶׁ֣ר לֹא־הָיִ֣יתִי אֶהְיֶ֑ה מִ֝בֶּ֗טֶן לַקֶּ֥בֶר אוּבָֽל׃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הֲלֹא־מְעַ֣ט יָמַ֣י יחדל ישית מִ֝מֶּ֗נִּי וְאַבְלִ֥יגָה מְּעָֽט׃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בְּטֶ֣רֶם אֵ֭לֵךְ וְלֹ֣א אָשׁ֑וּב אֶל־אֶ֖רֶץ חֹ֣שֶׁךְ וְצַלְמָֽוֶת׃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אֶ֤רֶץ עֵיפָ֨תָה ׀ כְּמ֥וֹ אֹ֗פֶל צַ֭לְמָוֶת וְלֹ֥א סְדָרִ֗ים וַתֹּ֥פַע כְּמוֹ־אֹֽפֶל׃ פ</w:t>
      </w:r>
    </w:p>
    <w:p>
      <w:pPr>
        <w:pStyle w:val="Heading2"/>
        <w:bidi/>
      </w:pPr>
      <w:r>
        <w:rPr>
          <w:rtl/>
          <w:cs/>
          <w:lang w:val="he_IL" w:bidi="he_IL"/>
        </w:rPr>
        <w:t>Job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צֹפַ֥ר הַֽנַּעֲמָתִ֗י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הֲרֹ֣ב דְּ֭בָרִים לֹ֣א יֵעָנֶ֑ה וְאִם־אִ֖ישׁ שְׂפָתַ֣יִם יִצְדָּֽק׃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בַּ֭דֶּיךָ מְתִ֣ים יַחֲרִ֑ישׁו וַ֝תִּלְעַ֗ג וְאֵ֣ין מַכְלִֽם׃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וַ֭תֹּאמֶר זַ֣ךְ לִקְחִ֑י וּ֝בַ֗ר הָיִ֥יתִי בְעֵינֶֽיךָ׃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וְֽאוּלָ֗ם מִֽי־יִתֵּ֣ן אֱל֣וֹהַּ דַּבֵּ֑ר וְיִפְתַּ֖ח שְׂפָתָ֣יו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וְיַגֶּד־לְךָ֨ ׀ תַּֽעֲלֻמ֣וֹת חָכְמָה֮ כִּֽי־כִפְלַ֪יִם לְֽת֫וּשִׁיָּ֥ה וְדַ֡ע כִּֽי־יַשֶּׁ֥ה לְךָ֥ אֱ֝ל֗וֹהַ מֵעֲוֺנֶֽךָ׃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הַחֵ֣קֶר אֱל֣וֹהַ תִּמְצָ֑א אִ֤ם עַד־תַּכְלִ֖ית שַׁדַּ֣י תִּמְצָֽא׃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גָּבְהֵ֣י שָׁ֭מַיִם מַה־תִּפְעָ֑ל עֲמֻקָּ֥ה מִ֝שְּׁא֗וֹל מַה־תֵּדָֽע׃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אֲרֻכָּ֣ה מֵאֶ֣רֶץ מִדָּ֑הּ וּ֝רְחָבָ֗ה מִנִּי־יָֽם׃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אִם־יַחֲלֹ֥ף וְיַסְגִּ֑יר וְ֝יַקְהִ֗יל וּמִ֣י יְשִׁיבֶֽנּוּ׃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כִּי־ה֭וּא יָדַ֣ע מְתֵי־שָׁ֑וְא וַיַּרְא־אָ֝֗וֶן וְלֹ֣א יִתְבּוֹנָֽן׃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וְאִ֣ישׁ נָ֭בוּב יִלָּבֵ֑ב וְעַ֥יִר פֶּ֝֗רֶא אָדָ֥ם יִוָּלֵֽד׃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אִם־אַ֭תָּ֗ה הֲכִינ֣וֹתָ לִבֶּ֑ךָ וּפָרַשְׂתָּ֖ אֵלָ֣יו כַּפֶּֽךָ׃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אִם־אָ֣וֶן בְּ֭יָדְךָ הַרְחִיקֵ֑הוּ וְאַל־תַּשְׁכֵּ֖ן בְּאֹהָלֶ֣יךָ עַוְלָֽה׃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כִּי־אָ֤ז ׀ תִּשָּׂ֣א פָנֶ֣יךָ מִמּ֑וּם וְהָיִ֥יתָ מֻ֝צָ֗ק וְלֹ֣א תִירָֽא׃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כִּי־אַ֭תָּה עָמָ֣ל תִּשְׁכָּ֑ח כְּמַ֖יִם עָבְר֣וּ תִזְכֹּֽר׃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וּֽ֭מִצָּהֳרַיִם יָק֣וּם חָ֑לֶד תָּ֝עֻ֗פָה כַּבֹּ֥קֶר תִּהְיֶֽה׃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וּֽ֭בָטַחְתָּ כִּי־יֵ֣שׁ תִּקְוָ֑ה וְ֝חָפַרְתָּ֗ לָבֶ֥טַח תִּשְׁכָּֽב׃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וְֽ֭רָבַצְתָּ וְאֵ֣ין מַחֲרִ֑יד וְחִלּ֖וּ פָנֶ֣יךָ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וְעֵינֵ֥י רְשָׁעִ֗ים תִּ֫כְלֶ֥ינָה וּ֭מָנוֹס אָבַ֣ד מִנְהֶ֑ם וְ֝תִקְוָתָ֗ם מַֽפַּח־נָֽפֶשׁ ׃ פ</w:t>
      </w:r>
    </w:p>
    <w:p>
      <w:pPr>
        <w:pStyle w:val="Heading2"/>
        <w:bidi/>
      </w:pPr>
      <w:r>
        <w:rPr>
          <w:rtl/>
          <w:cs/>
          <w:lang w:val="he_IL" w:bidi="he_IL"/>
        </w:rPr>
        <w:t>Job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אָ֭מְנָם כִּ֣י אַתֶּם־עָ֑ם וְ֝עִמָּכֶ֗ם תָּמ֥וּת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גַּם־לִ֤י לֵבָ֨ב ׀ כְּֽמוֹכֶ֗ם לֹא־נֹפֵ֣ל אָנֹכִ֣י מִכֶּ֑ם וְאֶת־מִי־אֵ֥ין כְּמוֹ־אֵֽלֶּה׃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שְׂחֹ֤ק לְרֵעֵ֨הוּ ׀ אֶֽהְיֶ֗ה קֹרֵ֣א לֶ֭אֱלוֹהַּ וַֽיַּעֲנֵ֑הוּ שְׂ֝ח֗וֹק צַדִּ֥יק תָּמִֽים׃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לַפִּ֣יד בּ֭וּז לְעַשְׁתּ֣וּת שַׁאֲנָ֑ן נָ֝כ֗וֹן לְמ֣וֹעֲדֵי רָֽגֶל׃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יִשְׁלָ֤יוּ אֹֽהָלִ֨ים ׀ לְשֹׁ֥דְדִ֗ים וּֽ֭בַטֻּחוֹת לְמַרְגִּ֣יזֵי אֵ֑ל לַאֲשֶׁ֤ר הֵבִ֖יא אֱל֣וֹהַּ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וְֽאוּלָ֗ם שְׁאַל־נָ֣א בְהֵמ֣וֹת וְתֹרֶ֑ךָּ וְע֥וֹף הַ֝שָּׁמַ֗יִם וְיַגֶּד־לָֽךְ׃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א֤וֹ שִׂ֣יחַ לָאָ֣רֶץ וְתֹרֶ֑ךָּ וִֽיסַפְּר֥וּ לְ֝ךָ֗ דְּגֵ֣י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מִ֭י לֹא־יָדַ֣ע בְּכָל־אֵ֑לֶּה כִּ֥י יַד־יְ֝הוָה עָ֣שְׂתָה 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אֲשֶׁ֣ר בְּ֭יָדוֹ נֶ֣פֶשׁ כָּל־חָ֑י וְ֝ר֗וּחַ כָּל־בְּשַׂר־אִֽישׁ׃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הֲלֹא־אֹ֭זֶן מִלִּ֣ין תִּבְחָ֑ן וְ֝חֵ֗ךְ אֹ֣כֶל יִטְעַם־לֽוֹ׃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בִּֽישִׁישִׁ֥ים חָכְמָ֑ה וְאֹ֖רֶךְ יָמִ֣ים תְּבוּנָֽה׃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עִ֭מּוֹ חָכְמָ֣ה וּגְבוּרָ֑ה ל֝֗וֹ עֵצָ֥ה וּתְבוּנָֽה׃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הֵ֣ן יַ֭הֲרוֹס וְלֹ֣א יִבָּנֶ֑ה יִסְגֹּ֥ר עַל־אִ֝֗ישׁ וְלֹ֣א יִפָּתֵֽחַ׃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הֵ֤ן יַעְצֹ֣ר בַּמַּ֣יִם וְיִבָ֑שׁוּ וִֽ֝ישַׁלְּחֵ֗ם וְיַ֖הַפְכוּ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עִ֭מּוֹ עֹ֣ז וְתֽוּשִׁיָּ֑ה ל֝֗וֹ שֹׁגֵ֥ג וּמַשְׁגֶּֽה׃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מוֹלִ֣יךְ יוֹעֲצִ֣ים שׁוֹלָ֑ל וְֽשֹׁפְטִ֥ים יְהוֹלֵֽל׃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מוּסַ֣ר מְלָכִ֣ים פִּתֵּ֑חַ וַיֶּאְסֹ֥ר אֵ֝ז֗וֹר בְּמָתְנֵיהֶֽם׃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מוֹלִ֣יךְ כֹּהֲנִ֣ים שׁוֹלָ֑ל וְאֵֽתָנִ֣ים יְסַלֵּֽף׃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מֵסִ֣יר שָׂ֭פָה לְנֶאֱמָנִ֑ים וְטַ֖עַם זְקֵנִ֣ים יִקָּֽח׃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שׁוֹפֵ֣ךְ בּ֭וּז עַל־נְדִיבִ֑ים וּמְזִ֖יחַ אֲפִיקִ֣ים רִפָּֽה׃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מְגַלֶּ֣ה עֲ֭מֻקוֹת מִנִּי־חֹ֑שֶׁךְ וַיֹּצֵ֖א לָא֣וֹר צַלְמָֽוֶת׃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מַשְׂגִּ֣יא לַ֭גּוֹיִם וַֽיְאַבְּדֵ֑ם שֹׁטֵ֥חַ לַ֝גּוֹיִ֗ם וַיַּנְחֵֽם׃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מֵסִ֗יר לֵ֭ב רָאשֵׁ֣י עַם־הָאָ֑רֶץ וַ֝יַּתְעֵ֗ם בְּתֹ֣הוּ לֹא־דָֽרֶךְ׃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יְמַֽשְׁשׁוּ־חֹ֥שֶׁךְ וְלֹא־א֑וֹר וַ֝יַּתְעֵ֗ם כַּשִּׁכּֽוֹר׃</w:t>
      </w:r>
    </w:p>
    <w:p>
      <w:pPr>
        <w:pStyle w:val="Heading2"/>
        <w:bidi/>
      </w:pPr>
      <w:r>
        <w:rPr>
          <w:rtl/>
          <w:cs/>
          <w:lang w:val="he_IL" w:bidi="he_IL"/>
        </w:rPr>
        <w:t>Job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הֶן־כֹּ֭ל רָאֲתָ֣ה עֵינִ֑י שָֽׁמְעָ֥ה אָ֝זְנִ֗י וַתָּ֥בֶן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כְּֽ֭דַעְתְּכֶם יָדַ֣עְתִּי גַם־אָ֑נִי לֹא־נֹפֵ֖ל אָנֹכִ֣י מִכֶּֽם׃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אוּלָ֗ם אֲ֭נִי אֶל־שַׁדַּ֣י אֲדַבֵּ֑ר וְהוֹכֵ֖חַ אֶל־אֵ֣ל אֶחְפָּֽץ׃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וְֽאוּלָ֗ם אַתֶּ֥ם טֹֽפְלֵי־שָׁ֑קֶר רֹפְאֵ֖י אֱלִ֣ל כֻּלְּכֶֽם׃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מִֽי־יִ֭תֵּן הַחֲרֵ֣שׁ תַּחֲרִישׁ֑וּן וּתְהִ֖י לָכֶ֣ם לְחָכְמָֽה׃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שִׁמְעוּ־נָ֥א תוֹכַחְתִּ֑י וְרִב֖וֹת שְׂפָתַ֣י הַקְשִֽׁיבוּ׃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הַ֭לְאֵל תְּדַבְּר֣וּ עַוְלָ֑ה וְ֝ל֗וֹ תְּֽדַבְּר֥וּ רְמִיָּֽה׃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הֲפָנָ֥יו תִּשָּׂא֑וּן אִם־לָאֵ֥ל תְּרִיבֽוּן׃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הֲ֭טוֹב כִּֽי־יַחְקֹ֣ר אֶתְכֶ֑ם אִם־כְּהָתֵ֥ל בֶּ֝אֱנ֗וֹשׁ תְּהָתֵ֥לּוּ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הוֹכֵ֣חַ יוֹכִ֣יחַ אֶתְכֶ֑ם אִם־בַּ֝סֵּ֗תֶר פָּנִ֥ים תִּשָּׂאֽוּן׃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הֲלֹ֣א שְׂ֭אֵתוֹ תְּבַעֵ֣ת אֶתְכֶ֑ם וּ֝פַחְדּ֗וֹ יִפֹּ֥ל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זִֽ֭כְרֹנֵיכֶם מִשְׁלֵי־אֵ֑פֶר לְגַבֵּי־חֹ֝֗מֶר גַּבֵּיכֶֽם׃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הַחֲרִ֣ישׁוּ מִ֭מֶּנִּי וַאֲדַבְּרָה־אָ֑נִי וְיַעֲבֹ֖ר עָלַ֣י 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עַל־מָ֤ה ׀ אֶשָּׂ֣א בְשָׂרִ֣י בְשִׁנָּ֑י וְ֝נַפְשִׁ֗י אָשִׂ֥ים בְּכַפִּֽי׃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הֵ֣ן יִ֭קְטְלֵנִי לא אֲיַחֵ֑ל אַךְ־דְּ֝רָכַ֗י אֶל־פָּנָ֥יו אוֹכִֽיחַ׃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גַּם־הוּא־לִ֥י לִֽישׁוּעָ֑ה כִּי־לֹ֥א לְ֝פָנָ֗יו חָנֵ֥ף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שִׁמְע֣וּ שָׁ֭מוֹעַ מִלָּתִ֑י וְ֝אַֽחֲוָתִ֗י בְּאָזְנֵיכֶֽם׃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הִנֵּה־נָ֭א עָרַ֣כְתִּי מִשְׁפָּ֑ט יָ֝דַ֗עְתִּי כִּֽי־אֲנִ֥י אֶצְדָּֽק׃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מִי־ה֭וּא יָרִ֣יב עִמָּדִ֑י כִּֽי־עַתָּ֖ה אַחֲרִ֣ישׁ וְאֶגְוָֽע׃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אַךְ־שְׁ֭תַּיִם אַל־תַּ֣עַשׂ עִמָּדִ֑י אָ֥ז מִ֝פָּנֶ֗יךָ לֹ֣א אֶסָּתֵֽר׃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כַּ֭פְּךָ מֵעָלַ֣י הַרְחַ֑ק וְ֝אֵ֥מָתְךָ֗ אַֽל־תְּבַעֲתַֽנִּי׃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וּ֭קְרָא וְאָנֹכִ֣י אֶֽעֱנֶ֑ה אֽוֹ־אֲ֝דַבֵּ֗ר וַהֲשִׁיבֵֽנִי׃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כַּמָּ֣ה לִ֭י עֲוֺנ֣וֹת וְחַטָּא֑וֹת פִּֽשְׁעִ֥י וְ֝חַטָּאתִ֗י הֹדִיעֵֽנִי׃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לָֽמָּה־פָנֶ֥יךָ תַסְתִּ֑יר וְתַחְשְׁבֵ֖נִי לְאוֹיֵ֣ב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הֶעָלֶ֣ה נִדָּ֣ף תַּעֲר֑וֹץ וְאֶת־קַ֖שׁ יָבֵ֣שׁ תִּרְדֹּֽף׃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כִּֽי־תִכְתֹּ֣ב עָלַ֣י מְרֹר֑וֹת וְ֝תוֹרִישֵׁ֗נִי עֲוֺנ֥וֹת נְעוּרָֽי׃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וְתָ֘שֵׂ֤ם בַּסַּ֨ד ׀ רַגְלַ֗י וְתִשְׁמ֥וֹר כָּל־אָרְחוֹתָ֑י עַל־שָׁרְשֵׁ֥י רַ֝גְלַ֗י תִּתְחַקֶּֽה׃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וְ֭הוּא כְּרָקָ֣ב יִבְלֶ֑ה כְּ֝בֶ֗גֶד אֲכָ֣לוֹ עָֽשׁ׃</w:t>
      </w:r>
    </w:p>
    <w:p>
      <w:pPr>
        <w:pStyle w:val="Heading2"/>
        <w:bidi/>
      </w:pPr>
      <w:r>
        <w:rPr>
          <w:rtl/>
          <w:cs/>
          <w:lang w:val="he_IL" w:bidi="he_IL"/>
        </w:rPr>
        <w:t>Job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אָ֭דָם יְל֣וּד אִשָּׁ֑ה קְצַ֥ר יָ֝מִ֗ים וּֽשְׂבַֽע־רֹֽגֶז׃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כְּצִ֣יץ יָ֭צָא וַיִּמָּ֑ל וַיִּבְרַ֥ח כַּ֝צֵּ֗ל וְלֹ֣א יַעֲמֽוֹד׃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אַף־עַל־זֶ֭ה פָּקַ֣חְתָּ עֵינֶ֑ךָ וְאֹ֘תִ֤י תָבִ֖יא בְמִשְׁפָּ֣ט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מִֽי־יִתֵּ֣ן טָ֭הוֹר מִטָּמֵ֗א לֹ֣א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אִ֥ם חֲרוּצִ֨ים ׀ יָמָ֗יו מִֽסְפַּר־חֳדָשָׁ֥יו אִתָּ֑ךְ חקו עָ֝שִׂ֗יתָ וְלֹ֣א יַעֲבֽוֹר׃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שְׁעֵ֣ה מֵעָלָ֣יו וְיֶחְדָּ֑ל עַד־יִ֝רְצֶ֗ה כְּשָׂכִ֥יר 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יֵ֥שׁ לָעֵ֗ץ תִּ֫קְוָ֥ה אִֽם־יִ֭כָּרֵת וְע֣וֹד יַחֲלִ֑יף וְ֝יֹֽנַקְתּ֗וֹ לֹ֣א תֶחְדָּֽל׃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אִם־יַזְקִ֣ין בָּאָ֣רֶץ שָׁרְשׁ֑וֹ וּ֝בֶעָפָ֗ר יָמ֥וּת גִּזְעֽוֹ׃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מֵרֵ֣יחַ מַ֣יִם יַפְרִ֑חַ וְעָשָׂ֖ה קָצִ֣יר כְּמוֹ־נָֽטַע׃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וְגֶ֣בֶר יָ֭מוּת וַֽיֶּחֱלָ֑שׁ וַיִּגְוַ֖ע אָדָ֣ם וְאַיּֽוֹ׃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אָֽזְלוּ־מַ֭יִם מִנִּי־יָ֑ם וְ֝נָהָ֗ר יֶחֱרַ֥ב וְיָבֵֽשׁ׃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וְאִ֥ישׁ שָׁכַ֗ב וְֽלֹא־יָ֫ק֥וּם עַד־בִּלְתִּ֣י שָׁ֭מַיִם לֹ֣א יָקִ֑יצוּ וְלֹֽא־יֵ֝עֹ֗רוּ מִשְּׁנָתָֽם׃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מִ֤י יִתֵּ֨ן ׀ בִּשְׁא֬וֹל תַּצְפִּנֵ֗נִי תַּ֭סְתִּירֵנִי עַד־שׁ֣וּב אַפֶּ֑ךָ תָּ֤שִׁ֥ית לִ֖י חֹ֣ק וְתִזְכְּרֵֽנִי׃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אִם־יָמ֥וּת גֶּ֗בֶר הֲיִ֫חְיֶ֥ה כָּל־יְמֵ֣י צְבָאִ֣י אֲיַחֵ֑ל עַד־בּ֝֗וֹא חֲלִיפָתִֽי׃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תִּ֭קְרָא וְאָנֹכִ֣י אֶֽעֱנֶ֑ךָּ לְֽמַעֲשֵׂ֖ה יָדֶ֣יךָ תִכְסֹֽף׃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כִּֽי־עַ֭תָּה צְעָדַ֣י תִּסְפּ֑וֹר לֹֽא־תִ֝שְׁמ֗וֹר עַל־חַטָּאתִֽי׃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חָתֻ֣ם בִּצְר֣וֹר פִּשְׁעִ֑י וַ֝תִּטְפֹּ֗ל עַל־עֲוֺנִֽי׃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וְ֭אוּלָם הַר־נוֹפֵ֣ל יִבּ֑וֹל וְ֝צ֗וּר יֶעְתַּ֥ק מִמְּקֹמֽוֹ׃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אֲבָנִ֤ים ׀ שָׁ֥חֲקוּ מַ֗יִם תִּשְׁטֹֽף־סְפִיחֶ֥יהָ עֲפַר־אָ֑רֶץ וְתִקְוַ֖ת אֱנ֣וֹשׁ הֶאֱבַֽדְתָּ׃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תִּתְקְפֵ֣הוּ לָ֭נֶצַח וַֽיַּהֲלֹ֑ךְ מְשַׁנֶּ֥ה פָ֝נָ֗יו וַֽתְּשַׁלְּחֵֽהוּ׃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יִכְבְּד֣וּ בָ֭נָיו וְלֹ֣א יֵדָ֑ע וְ֝יִצְעֲר֗וּ וְֽלֹא־יָבִ֥ין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אַךְ־בְּ֭שָׂרוֹ עָלָ֣יו יִכְאָ֑ב וְ֝נַפְשׁ֗וֹ עָלָ֥יו תֶּאֱבָֽל׃ פ</w:t>
      </w:r>
    </w:p>
    <w:p>
      <w:pPr>
        <w:pStyle w:val="Heading2"/>
        <w:bidi/>
      </w:pPr>
      <w:r>
        <w:rPr>
          <w:rtl/>
          <w:cs/>
          <w:lang w:val="he_IL" w:bidi="he_IL"/>
        </w:rPr>
        <w:t>Job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אֱלִיפַ֥ז הַֽתֵּימָנִ֗י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הֶֽחָכָ֗ם יַעֲנֶ֥ה דַֽעַת־ר֑וּחַ וִֽימַלֵּ֖א קָדִ֣ים בִּטְנֽוֹ׃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הוֹכֵ֣חַ בְּ֭דָבָר לֹ֣א יִסְכּ֑וֹן וּ֝מִלִּ֗ים לֹא־יוֹעִ֥יל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אַף־אַ֭תָּה תָּפֵ֣ר יִרְאָ֑ה וְתִגְרַ֥ע שִׂ֝יחָ֗ה לִפְנֵי־אֵֽל׃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יְאַלֵּ֣ף עֲוֺנְךָ֣ פִ֑יךָ וְ֝תִבְחַ֗ר לְשׁ֣וֹן עֲרוּמִֽים׃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יַרְשִֽׁיעֲךָ֣ פִ֣יךָ וְלֹא־אָ֑נִי וּ֝שְׂפָתֶ֗יךָ יַעֲנוּ־בָֽךְ׃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הֲרִאישׁ֣וֹן אָ֭דָם תִּוָּלֵ֑ד וְלִפְנֵ֖י גְבָע֣וֹת חוֹלָֽלְתָּ׃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הַבְס֣וֹד אֱל֣וֹהַ תִּשְׁמָ֑ע וְתִגְרַ֖ע אֵלֶ֣יךָ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מַה־יָּ֭דַעְתָּ וְלֹ֣א נֵדָ֑ע תָּ֝בִ֗ין וְֽלֹא־עִמָּ֥נוּ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גַּם־שָׂ֣ב גַּם־יָשִׁ֣ישׁ בָּ֑נוּ כַּבִּ֖יר מֵאָבִ֣יךָ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הַמְעַ֣ט מִ֭מְּךָ תַּנְחֻמ֣וֹת אֵ֑ל וְ֝דָבָ֗ר לָאַ֥ט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מַה־יִּקָּחֲךָ֥ לִבֶּ֑ךָ וּֽמַה־יִּרְזְמ֥וּן 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כִּֽי־תָשִׁ֣יב אֶל־אֵ֣ל רוּחֶ֑ךָ וְהֹצֵ֖אתָ מִפִּ֣יךָ מִלִּֽין׃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מָֽה־אֱנ֥וֹשׁ כִּֽי־יִזְכֶּ֑ה וְכִֽי־יִ֝צְדַּ֗ק יְל֣וּד 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הֵ֣ן בקדשו לֹ֣א יַאֲמִ֑ין וְ֝שָׁמַ֗יִם לֹא־זַכּ֥וּ בְעֵינָֽיו׃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אַ֭ף כִּֽי־נִתְעָ֥ב וְֽנֶאֱלָ֑ח אִישׁ־שֹׁתֶ֖ה כַמַּ֣יִם עַוְלָֽה׃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אֲחַוְךָ֥ שְֽׁמַֽע־לִ֑י וְזֶֽה־חָ֝זִ֗יתִי וַאֲסַפֵּֽרָה׃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אֲשֶׁר־חֲכָמִ֥ים יַגִּ֑ידוּ וְלֹ֥א כִֽ֝חֲד֗וּ מֵאֲבוֹתָֽם׃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לָהֶ֣ם לְ֭בַדָּם נִתְּנָ֣ה הָאָ֑רֶץ וְלֹא־עָ֖בַר זָ֣ר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כָּל־יְמֵ֣י רָ֭שָׁע ה֣וּא מִתְחוֹלֵ֑ל וּמִסְפַּ֥ר שָׁ֝נִ֗ים נִצְפְּנ֥וּ לֶעָרִֽיץ׃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קוֹל־פְּחָדִ֥ים בְּאָזְנָ֑יו בַּ֝שָּׁל֗וֹם שׁוֹדֵ֥ד יְבוֹאֶֽנּוּ׃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לֹא־יַאֲמִ֣ין שׁ֭וּב מִנִּי־חֹ֑שֶׁךְ וצפו ה֣וּא אֱלֵי־חָֽרֶב׃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נֹ֘דֵ֤ד ה֣וּא לַלֶּ֣חֶם אַיֵּ֑ה יָדַ֓ע ׀ כִּֽי־נָכ֖וֹן בְּיָד֣וֹ יֽוֹם־חֹֽשֶׁךְ׃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יְֽ֭בַעֲתֻהוּ צַ֣ר וּמְצוּקָ֑ה תִּ֝תְקְפֵ֗הוּ כְּמֶ֤לֶךְ ׀ עָתִ֬יד לַכִּידֽוֹר׃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כִּֽי־נָטָ֣ה אֶל־אֵ֣ל יָד֑וֹ וְאֶל־שַׁ֝דַּ֗י יִתְגַּבָּֽר׃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יָר֣וּץ אֵלָ֣יו בְּצַוָּ֑אר בַּ֝עֲבִ֗י גַּבֵּ֥י מָֽגִנָּֽיו׃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כִּֽי־כִסָּ֣ה פָנָ֣יו בְּחֶלְבּ֑וֹ וַיַּ֖עַשׂ פִּימָ֣ה עֲלֵי־כָֽסֶל׃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וַיִּשְׁכּ֤וֹן ׀ עָ֘רִ֤ים נִכְחָד֗וֹת בָּ֭תִּים לֹא־יֵ֣שְׁבוּ לָ֑מוֹ אֲשֶׁ֖ר הִתְעַתְּד֣וּ לְגַלִּֽים׃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לֹֽא־יֶ֭עְשַׁר וְלֹא־יָק֣וּם חֵיל֑וֹ וְלֹֽא־יִטֶּ֖ה לָאָ֣רֶץ מִנְלָֽם׃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לֹֽא־יָס֨וּר ׀ מִנִּי־חֹ֗שֶׁךְ יֹֽ֭נַקְתּוֹ תְּיַבֵּ֣שׁ שַׁלְהָ֑בֶת וְ֝יָס֗וּר בְּר֣וּחַ פִּֽיו׃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אַל־יַאֲמֵ֣ן בשו נִתְעָ֑ה כִּי־שָׁ֝֗וְא תִּהְיֶ֥ה תְמוּרָתֽוֹ׃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בְּֽלֹא־י֭וֹמוֹ תִּמָּלֵ֑א וְ֝כִפָּת֗וֹ לֹ֣א רַעֲנָֽנָה׃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יַחְמֹ֣ס כַּגֶּ֣פֶן בִּסְר֑וֹ וְיַשְׁלֵ֥ךְ כַּ֝זַּ֗יִת נִצָּתֽוֹ׃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כִּֽי־עֲדַ֣ת חָנֵ֣ף גַּלְמ֑וּד וְ֝אֵ֗שׁ אָכְלָ֥ה אָֽהֳלֵי־שֹֽׁחַד׃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הָרֹ֣ה עָ֭מָל וְיָ֣לֹד אָ֑וֶן וּ֝בִטְנָ֗ם תָּכִ֥ין מִרְמָֽה׃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Job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שָׁמַ֣עְתִּי כְאֵ֣לֶּה רַבּ֑וֹת מְנַחֲמֵ֖י עָמָ֣ל כֻּלְּכֶֽם׃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הֲקֵ֥ץ לְדִבְרֵי־ר֑וּחַ א֥וֹ מַה־יַּ֝מְרִֽיצְךָ֗ כִּ֣י תַעֲנֶֽה׃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גַּ֤ם ׀ אָנֹכִי֮ כָּכֶ֪ם אֲדַ֫בֵּ֥רָה ל֤וּ־יֵ֪שׁ נַפְשְׁכֶ֡ם תַּ֤חַת נַפְשִׁ֗י אַחְבִּ֣ירָה עֲלֵיכֶ֣ם בְּמִלִּ֑ים וְאָנִ֥יעָה עֲ֝לֵיכֶ֗ם בְּמ֣וֹ רֹאשִֽׁי׃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אֲאַמִּצְכֶ֥ם בְּמוֹ־פִ֑י וְנִ֖יד שְׂפָתַ֣י יַחְשֹֽׂךְ׃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אִֽם־אֲ֭דַבְּרָה לֹא־יֵחָשֵׂ֣ךְ כְּאֵבִ֑י וְ֝אַחְדְּלָ֗ה מַה־מִנִּ֥י יַהֲלֹֽךְ׃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אַךְ־עַתָּ֥ה הֶלְאָ֑נִי הֲ֝שִׁמּ֗וֹתָ כָּל־עֲדָתִֽי׃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וַֽ֭תִּקְמְטֵנִי לְעֵ֣ד הָיָ֑ה וַיָּ֥קָם בִּ֥י כַ֝חֲשִׁ֗י בְּפָנַ֥י יַעֲנֶֽה׃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אַפּ֤וֹ טָרַ֨ף ׀ וַֽיִּשְׂטְמֵ֗נִי חָרַ֣ק עָלַ֣י בְּשִׁנָּ֑יו צָרִ֓י ׀ יִלְט֖וֹשׁ עֵינָ֣יו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פָּעֲר֬וּ עָלַ֨י ׀ בְּפִיהֶ֗ם בְּ֭חֶרְפָּה הִכּ֣וּ לְחָיָ֑י יַ֝֗חַד עָלַ֥י יִתְמַלָּאֽוּן׃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יַסְגִּירֵ֣נִי אֵ֭ל אֶ֣ל עֲוִ֑יל וְעַל־יְדֵ֖י רְשָׁעִ֣ים יִרְטֵֽנִי׃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שָׁ֘לֵ֤ו הָיִ֨יתִי ׀ וַֽיְפַרְפְּרֵ֗נִי וְאָחַ֣ז בְּ֭עָרְפִּי וַֽיְפַצְפְּצֵ֑נִי וַיְקִימֵ֥נִי ל֝֗וֹ לְמַטָּרָֽה׃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יָ֘סֹ֤בּוּ עָלַ֨י ׀ רַבָּ֗יו יְפַלַּ֣ח כִּ֭לְיוֹתַי וְלֹ֣א יַחְמ֑וֹל יִשְׁפֹּ֥ךְ לָ֝אָ֗רֶץ מְרֵרָֽתִי׃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יִפְרְצֵ֣נִי פֶ֭רֶץ עַל־פְּנֵי־פָ֑רֶץ יָרֻ֖ץ עָלַ֣י כְּגִבּֽוֹר׃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שַׂ֣ק תָּ֭פַרְתִּי עֲלֵ֣י גִלְדִּ֑י וְעֹלַ֖לְתִּי בֶעָפָ֣ר קַרְנִֽי׃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פָּנַ֣י חמרמרה מִנִּי־בֶ֑כִי וְעַ֖ל עַפְעַפַּ֣י צַלְמָֽוֶת׃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עַ֭ל לֹא־חָמָ֣ס בְּכַפָּ֑י וּֽתְפִלָּתִ֥י זַכָּֽה׃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אֶ֭רֶץ אַל־תְּכַסִּ֣י דָמִ֑י וְֽאַל־יְהִ֥י מָ֝ק֗וֹם לְזַעֲקָתִֽי׃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גַּם־עַ֭תָּה הִנֵּה־בַשָּׁמַ֣יִם עֵדִ֑י וְ֝שָׂהֲדִ֗י בַּמְּרוֹמִֽים׃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מְלִיצַ֥י רֵעָ֑י אֶל־אֱ֝ל֗וֹהַ דָּלְפָ֥ה עֵינִֽי׃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וְיוֹכַ֣ח לְגֶ֣בֶר עִם־אֱל֑וֹהַּ וּֽבֶן־אָדָ֥ם לְרֵעֵֽהוּ׃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כִּֽי־שְׁנ֣וֹת מִסְפָּ֣ר יֶאֱתָ֑יוּ וְאֹ֖רַח לֹא־אָשׁ֣וּב אֶהֱלֹֽךְ׃</w:t>
      </w:r>
    </w:p>
    <w:p>
      <w:pPr>
        <w:pStyle w:val="Heading2"/>
        <w:bidi/>
      </w:pPr>
      <w:r>
        <w:rPr>
          <w:rtl/>
          <w:cs/>
          <w:lang w:val="he_IL" w:bidi="he_IL"/>
        </w:rPr>
        <w:t>Job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רוּחִ֣י חֻ֭בָּלָה יָמַ֥י נִזְעָ֗כוּ קְבָרִ֥ים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אִם־לֹ֣א הֲ֭תֻלִים עִמָּדִ֑י וּ֝בְהַמְּרוֹתָ֗ם תָּלַ֥ן עֵינִֽי׃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שִֽׂימָה־נָּ֭א עָרְבֵ֣נִי עִמָּ֑ךְ מִֽי ה֝֗וּא לְיָדִ֥י יִתָּקֵֽעַ׃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כִּֽי־לִ֭בָּם צָפַ֣נְתָּ מִּשָּׂ֑כֶל עַל־כֵּ֝֗ן לֹ֣א תְרֹמֵֽם׃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לְ֭חֵלֶק יַגִּ֣יד רֵעִ֑ים וְעֵינֵ֖י בָנָ֣יו תִּכְלֶֽנָה׃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וְֽ֭הִצִּגַנִי לִמְשֹׁ֣ל עַמִּ֑ים וְתֹ֖פֶת לְפָנִ֣ים אֶֽהְיֶֽה׃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וַתֵּ֣כַהּ מִכַּ֣עַשׂ עֵינִ֑י וִֽיצֻרַ֖י כַּצֵּ֣ל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יָשֹׁ֣מּוּ יְשָׁרִ֣ים עַל־זֹ֑את וְ֝נָקִ֗י עַל־חָנֵ֥ף יִתְעֹרָֽר׃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וְיֹאחֵ֣ז צַדִּ֣יק דַּרְכּ֑וֹ וּֽטֳהָר־יָ֝דַ֗יִם יֹסִ֥יף אֹֽמֶץ׃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וְֽאוּלָ֗ם כֻּלָּ֣ם תָּ֭שֻׁבוּ וּבֹ֣אוּ נָ֑א וְלֹֽא־אֶמְצָ֖א בָכֶ֣ם חָכָֽם׃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יָמַ֣י עָ֭בְרוּ זִמֹּתַ֣י נִתְּק֑וּ מ֖וֹרָשֵׁ֣י לְבָבִֽי׃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לַ֭יְלָה לְי֣וֹם יָשִׂ֑ימוּ א֝֗וֹר קָר֥וֹב מִפְּנֵי־חֹֽשֶׁךְ׃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אִם־אֲ֭קַוֶּה שְׁא֣וֹל בֵּיתִ֑י בַּ֝חֹ֗שֶׁךְ רִפַּ֥דְתִּי יְצוּעָֽי׃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לַשַּׁ֣חַת קָ֭רָאתִי אָ֣בִי אָ֑תָּה אִמִּ֥י וַ֝אֲחֹתִ֗י לָֽרִמָּֽה׃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וְ֭אַיֵּה אֵפ֣וֹ תִקְוָתִ֑י וְ֝תִקְוָתִ֗י מִ֣י יְשׁוּרֶֽנָּה׃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בַּדֵּ֣י שְׁאֹ֣ל תֵּרַ֑דְנָה אִם־יַ֖חַד עַל־עָפָ֣ר נָֽחַת׃ ס</w:t>
      </w:r>
    </w:p>
    <w:p>
      <w:pPr>
        <w:pStyle w:val="Heading2"/>
        <w:bidi/>
      </w:pPr>
      <w:r>
        <w:rPr>
          <w:rtl/>
          <w:cs/>
          <w:lang w:val="he_IL" w:bidi="he_IL"/>
        </w:rPr>
        <w:t>Job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בִּלְדַּ֥ד הַשֻּׁחִ֗י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עַד־אָ֤נָה ׀ תְּשִׂימ֣וּן קִנְצֵ֣י לְמִלִּ֑ין תָּ֝בִ֗ינוּ וְאַחַ֥ר נְדַבֵּֽר׃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מַ֭דּוּעַ נֶחְשַׁ֣בְנוּ כַבְּהֵמָ֑ה נִ֝טְמִ֗ינוּ בְּעֵינֵיכֶֽם׃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טֹֽרֵ֥ף נַפְשׁ֗וֹ בְּאַ֫פּ֥וֹ הַ֭לְמַעַנְךָ תֵּעָ֣זַב אָ֑רֶץ וְיֶעְתַּק־צ֝֗וּר מִמְּקֹמֽוֹ׃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גַּ֤ם א֣וֹר רְשָׁעִ֣ים יִדְעָ֑ךְ וְלֹֽא־יִ֝גַּ֗הּ שְׁבִ֣יב אִשּֽׁוֹ׃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א֭וֹר חָשַׁ֣ךְ בְּאָהֳל֑וֹ וְ֝נֵר֗וֹ עָלָ֥יו יִדְעָֽךְ׃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יֵֽ֭צְרוּ צַעֲדֵ֣י אוֹנ֑וֹ וְֽתַשְׁלִיכֵ֥הוּ עֲצָתֽוֹ׃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כִּֽי־שֻׁלַּ֣ח בְּרֶ֣שֶׁת בְּרַגְלָ֑יו וְעַל־שְׂ֝בָכָ֗ה יִתְהַלָּֽךְ׃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יֹאחֵ֣ז בְּעָקֵ֣ב פָּ֑ח יַחֲזֵ֖ק עָלָ֣יו צַמִּֽים׃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טָמ֣וּן בָּאָ֣רֶץ חַבְל֑וֹ וּ֝מַלְכֻּדְתּ֗וֹ עֲלֵ֣י נָתִֽיב׃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סָ֭בִיב בִּֽעֲתֻ֣הוּ בַלָּה֑וֹת וֶהֱפִיצֻ֥הוּ לְרַגְלָֽיו׃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יְהִי־רָעֵ֥ב אֹנ֑וֹ וְ֝אֵ֗יד נָכ֥וֹן לְצַלְעֽוֹ׃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יֹ֭אכַל בַּדֵּ֣י עוֹר֑וֹ יֹאכַ֥ל בַּ֝דָּ֗יו בְּכ֣וֹר 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יִנָּתֵ֣ק מֵ֭אָהֳלוֹ מִבְטַח֑וֹ וְ֝תַצְעִדֵ֗הוּ לְמֶ֣לֶךְ בַּלָּהֽוֹת׃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תִּשְׁכּ֣וֹן בְּ֭אָהֳלוֹ מִבְּלִי־ל֑וֹ יְזֹרֶ֖ה עַל־נָוֵ֣הוּ גָפְרִֽית׃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מִ֭תַּחַת שָֽׁרָשָׁ֣יו יִבָ֑שׁוּ וּ֝מִמַּ֗עַל יִמַּ֥ל קְצִירֽוֹ׃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זִֽכְרוֹ־אָ֭בַד מִנִּי־אָ֑רֶץ וְלֹא־שֵׁ֥ם ל֝֗וֹ עַל־פְּנֵי־חֽוּץ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יֶ֭הְדְּפֻהוּ מֵא֣וֹר אֶל־חֹ֑שֶׁךְ וּֽמִתֵּבֵ֥ל יְנִדֻּֽהוּ׃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לֹ֘א נִ֤ין ל֣וֹ וְלֹא־נֶ֣כֶד בְּעַמּ֑וֹ וְאֵ֥ין שָׂ֝רִ֗יד בִּמְגוּרָֽיו׃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עַל־י֭וֹמוֹ נָשַׁ֣מּוּ אַחֲרֹנִ֑ים וְ֝קַדְמֹנִ֗ים אָ֣חֲזוּ שָֽׂעַר׃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אַךְ־אֵ֭לֶּה מִשְׁכְּנ֣וֹת עַוָּ֑ל וְ֝זֶ֗ה מְק֣וֹם לֹא־יָדַֽע־אֵֽל׃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Job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עַד־אָ֭נָה תּוֹגְי֣וּן נַפְשִׁ֑י וּֽתְדַכְּאוּנַ֥נִי בְמִלִּֽים׃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זֶ֤ה עֶ֣שֶׂר פְּ֭עָמִים תַּכְלִימ֑וּנִי לֹֽא־תֵ֝בֹ֗שׁוּ תַּהְכְּרוּ־לִֽי׃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וְאַף־אָמְנָ֥ם שָׁגִ֑יתִי אִ֝תִּ֗י תָּלִ֥ין מְשׁוּגָתִֽי׃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אִם־אָ֭מְנָם עָלַ֣י תַּגְדִּ֑ילוּ וְתוֹכִ֥יחוּ עָ֝לַ֗י חֶרְפָּתִּֽי׃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דְּֽעוּ־אֵ֭פוֹ כִּי־אֱל֣וֹהַּ עִוְּתָ֑נִי וּ֝מְצוּד֗וֹ עָלַ֥י הִקִּֽיף׃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הֵ֤ן אֶצְעַ֣ק חָ֭מָס וְלֹ֣א אֵעָנֶ֑ה אֲ֝שַׁוַּ֗ע וְאֵ֣ין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אָרְחִ֣י גָ֭דַר וְלֹ֣א אֶעֱב֑וֹר וְעַ֥ל נְ֝תִיבוֹתַ֗י חֹ֣שֶׁךְ יָשִֽׂים׃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כְּ֭בוֹדִי מֵעָלַ֣י הִפְשִׁ֑יט וַ֝יָּ֗סַר עֲטֶ֣רֶת רֹאשִֽׁי׃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יִתְּצֵ֣נִי סָ֭בִיב וָאֵלַ֑ךְ וַיַּסַּ֥ע כָּ֝עֵ֗ץ תִּקְוָתִֽי׃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וַיַּ֣חַר עָלַ֣י אַפּ֑וֹ וַיַּחְשְׁבֵ֖נִי ל֣וֹ כְצָרָֽיו׃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יַ֤חַד ׀ יָ֘בֹ֤אוּ גְדוּדָ֗יו וַיָּסֹ֣לּוּ עָלַ֣י דַּרְכָּ֑ם וַיַּחֲנ֖וּ סָבִ֣יב לְאָהֳלִֽי׃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אַ֭חַי מֵעָלַ֣י הִרְחִ֑יק וְ֝יֹדְעַ֗י אַךְ־זָ֥רוּ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חָדְל֥וּ קְרוֹבָ֑י וּֽמְיֻדָּעַ֥י שְׁכֵחֽוּנִי׃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גָּ֘רֵ֤י בֵיתִ֣י וְ֭אַמְהֹתַי לְזָ֣ר תַּחְשְׁבֻ֑נִי נָ֝כְרִ֗י הָיִ֥יתִי בְעֵינֵיהֶֽם׃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לְעַבְדִּ֣י קָ֭רָאתִי וְלֹ֣א יַעֲנֶ֑ה בְּמוֹ־פִ֝֗י אֶתְחַנֶּן־לֽוֹ׃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ר֭וּחִֽי זָ֣רָה לְאִשְׁתִּ֑י וְ֝חַנֹּתִ֗י לִבְנֵ֥י בִטְנִֽי׃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גַּם־עֲ֭וִילִים מָ֣אֲסוּ בִ֑י אָ֝ק֗וּמָה וַיְדַבְּרוּ־בִֽי׃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תִּֽ֭עֲבוּנִי כָּל־מְתֵ֣י סוֹדִ֑י וְזֶֽה־אָ֝הַ֗בְתִּי נֶהְפְּכוּ־בִֽי׃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בְּעוֹרִ֣י וּ֭בִבְשָׂרִי דָּבְקָ֣ה עַצְמִ֑י וָ֝אֶתְמַלְּטָ֗ה בְּע֣וֹר שִׁנָּֽי׃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חָנֻּ֬נִי חָנֻּ֣נִי אַתֶּ֣ם רֵעָ֑י כִּ֥י יַד־אֱ֝ל֗וֹהַּ נָ֣גְעָה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לָ֭מָּה תִּרְדְּפֻ֣נִי כְמוֹ־אֵ֑ל וּ֝מִבְּשָׂרִ֗י לֹ֣א תִשְׂבָּֽעוּ׃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מִֽי־יִתֵּ֣ן אֵ֭פוֹ וְיִכָּתְב֣וּן מִלָּ֑י מִֽי־יִתֵּ֖ן בַּסֵּ֣פֶר וְיֻחָֽקוּ׃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בְּעֵט־בַּרְזֶ֥ל וְעֹפָ֑רֶת לָ֝עַ֗ד בַּצּ֥וּר יֵחָצְבֽוּן׃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וַאֲנִ֣י יָ֭דַעְתִּי גֹּ֣אֲלִי חָ֑י וְ֝אַחֲר֗וֹן עַל־עָפָ֥ר יָקֽוּם׃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וְאַחַ֣ר ע֭וֹרִֽי נִקְּפוּ־זֹ֑את וּ֝מִבְּשָׂרִ֗י אֶֽחֱזֶ֥ה אֱלֽוֹהַּ׃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אֲשֶׁ֤ר אֲנִ֨י ׀ אֶֽחֱזֶה־לִּ֗י וְעֵינַ֣י רָא֣וּ וְלֹא־זָ֑ר כָּל֖וּ כִלְיֹתַ֣י בְּחֵקִֽי׃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כִּ֣י תֹ֭אמְרוּ מַה־נִּרְדָּף־ל֑וֹ וְשֹׁ֥רֶשׁ דָּ֝בָ֗ר נִמְצָא־בִֽי׃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גּ֤וּרוּ לָכֶ֨ם ׀ מִפְּנֵי־חֶ֗רֶב כִּֽי־חֵ֭מָה עֲוֺנ֣וֹת חָ֑רֶב לְמַ֖עַן תֵּדְע֣וּן שדין׃ ס</w:t>
      </w:r>
    </w:p>
    <w:p>
      <w:pPr>
        <w:pStyle w:val="Heading2"/>
        <w:bidi/>
      </w:pPr>
      <w:r>
        <w:rPr>
          <w:rtl/>
          <w:cs/>
          <w:lang w:val="he_IL" w:bidi="he_IL"/>
        </w:rPr>
        <w:t>Job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צֹפַ֥ר הַנַּֽעֲמָתִ֗י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לָ֭כֵן שְׂעִפַּ֣י יְשִׁיב֑וּנִי וּ֝בַעֲב֗וּר ח֣וּשִׁי 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מוּסַ֣ר כְּלִמָּתִ֣י אֶשְׁמָ֑ע וְ֝ר֗וּחַ מִֽבִּינָתִ֥י יַעֲנֵֽנִי׃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הֲזֹ֣את יָ֭דַעְתָּ מִנִּי־עַ֑ד מִנִּ֤י שִׂ֖ים אָדָ֣ם עֲלֵי־אָֽרֶץ׃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רִנְנַ֣ת רְ֭שָׁעִים מִקָּר֑וֹב וְשִׂמְחַ֖ת חָנֵ֣ף עֲדֵי־רָֽגַע׃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אִם־יַעֲלֶ֣ה לַשָּׁמַ֣יִם שִׂיא֑וֹ וְ֝רֹאשׁ֗וֹ לָעָ֥ב יַגִּֽיעַ׃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כְּֽ֭גֶלֲלוֹ לָנֶ֣צַח יֹאבֵ֑ד רֹ֝אָ֗יו יֹאמְר֥וּ אַיּֽוֹ׃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כַּחֲל֣וֹם יָ֭עוּף וְלֹ֣א יִמְצָא֑וּהוּ וְ֝יֻדַּ֗ד כְּחֶזְי֥וֹן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עַ֣יִן שְׁ֭זָפַתּוּ וְלֹ֣א תוֹסִ֑יף וְלֹא־ע֝֗וֹד תְּשׁוּרֶ֥נּוּ מְקוֹמֽוֹ׃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בָּ֭נָיו יְרַצּ֣וּ דַלִּ֑ים וְ֝יָדָ֗יו תָּשֵׁ֥בְנָה אוֹנֽוֹ׃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עַ֭צְמוֹתָיו מָלְא֣וּ עלומו וְ֝עִמּ֗וֹ עַל־עָפָ֥ר תִּשְׁכָּֽב׃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אִם־תַּמְתִּ֣יק בְּפִ֣יו רָעָ֑ה יַ֝כְחִידֶ֗נָּה תַּ֣חַת לְשׁוֹנֽוֹ׃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יַחְמֹ֣ל עָ֭לֶיהָ וְלֹ֣א יַֽעַזְבֶ֑נָּה וְ֝יִמְנָעֶ֗נָּה בְּת֣וֹךְ חִכּֽוֹ׃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לַ֭חְמוֹ בְּמֵעָ֣יו נֶהְפָּ֑ךְ מְרוֹרַ֖ת פְּתָנִ֣ים בְּקִרְבּֽוֹ׃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חַ֣יִל בָּ֭לַע וַיְקִאֶ֑נּוּ מִ֝בִּטְנ֗וֹ יוֹרִשֶׁ֥נּוּ 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רֹאשׁ־פְּתָנִ֥ים יִינָ֑ק תַּֽ֝הַרְגֵ֗הוּ לְשׁ֣וֹן אֶפְעֶֽה׃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אַל־יֵ֥רֶא בִפְלַגּ֑וֹת נַהֲרֵ֥י נַ֝חֲלֵ֗י דְּבַ֣שׁ וְחֶמְאָֽה׃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מֵשִׁ֣יב יָ֭גָע וְלֹ֣א יִבְלָ֑ע כְּחֵ֥יל תְּ֝מוּרָת֗וֹ וְלֹ֣א יַעֲלֹֽס׃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כִּֽי־רִ֭צַּץ עָזַ֣ב דַּלִּ֑ים בַּ֥יִת גָּ֝זַ֗ל וְלֹ֣א יִבֶנֵֽהוּ׃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כִּ֤י ׀ לֹא־יָדַ֣ע שָׁלֵ֣ו בְּבִטְנ֑וֹ בַּ֝חֲמוּד֗וֹ לֹ֣א יְמַלֵּֽט׃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אֵין־שָׂרִ֥יד לְאָכְל֑וֹ עַל־כֵּ֝֗ן לֹא־יָחִ֥יל טוּבֽוֹ׃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בִּמְלֹ֣אות שִׂ֭פְקוֹ יֵ֣צֶר ל֑וֹ כָּל־יַ֖ד עָמֵ֣ל תְּבוֹאֶֽנּוּ׃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יְהִ֤י ׀ לְמַלֵּ֬א בִטְנ֗וֹ יְֽשַׁלַּח־בּ֭וֹ חֲר֣וֹן אַפּ֑וֹ וְיַמְטֵ֥ר עָ֝לֵ֗ימוֹ בִּלְחוּמֽוֹ׃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יִ֭בְרַח מִנֵּ֣שֶׁק בַּרְזֶ֑ל תַּ֝חְלְפֵ֗הוּ קֶ֣שֶׁת נְחוּשָֽׁה׃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שָׁלַף֮ וַיֵּצֵ֪א מִגֵּ֫וָ֥ה וּ֭בָרָק מִֽמְּרֹרָת֥וֹ יַהֲלֹ֗ךְ עָלָ֥יו אֵמִֽים׃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כָּל־חֹשֶׁךְ֮ טָמ֪וּן לִצְפּ֫וּנָ֥יו תְּ֭אָכְלֵהוּ אֵ֣שׁ לֹֽא־נֻפָּ֑ח יֵ֖רַע שָׂרִ֣יד בְּאָהֳלֽוֹ׃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יְגַלּ֣וּ שָׁמַ֣יִם עֲוֺנ֑וֹ וְ֝אֶ֗רֶץ מִתְקוֹמָ֘מָ֥ה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יִ֭גֶל יְב֣וּל בֵּית֑וֹ נִ֝גָּר֗וֹת בְּי֣וֹם 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זֶ֤ה ׀ חֵֽלֶק־אָדָ֣ם רָ֭שָׁע מֵאֱלֹהִ֑ים וְנַחֲלַ֖ת אִמְר֣וֹ מֵאֵֽל׃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Job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שִׁמְע֣וּ שָׁ֭מוֹעַ מִלָּתִ֑י וּתְהִי־זֹ֝֗את תַּנְח֥וּמֹֽתֵיכֶֽם׃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שָׂ֭אוּנִי וְאָנֹכִ֣י אֲדַבֵּ֑ר וְאַחַ֖ר דַּבְּרִ֣י תַלְעִֽיג׃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הֶ֭אָנֹכִי לְאָדָ֣ם שִׂיחִ֑י וְאִם־מַ֝דּ֗וּעַ לֹא־תִקְצַ֥ר רוּחִֽי׃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פְּנוּ־אֵלַ֥י וְהָשַׁ֑מּוּ וְשִׂ֖ימוּ יָ֣ד עַל־פֶּֽה׃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וְאִם־זָכַ֥רְתִּי וְנִבְהָ֑לְתִּי וְאָחַ֥ז בְּ֝שָׂרִ֗י פַּלָּצֽוּת׃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מַדּ֣וּעַ רְשָׁעִ֣ים יִחְי֑וּ עָ֝תְק֗וּ גַּם־גָּ֥בְרוּ 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זַרְעָ֤ם נָכ֣וֹן לִפְנֵיהֶ֣ם עִמָּ֑ם וְ֝צֶאֱצָאֵיהֶ֗ם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בָּתֵּיהֶ֣ם שָׁל֣וֹם מִפָּ֑חַד וְלֹ֤א שֵׁ֖בֶט אֱל֣וֹהַּ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שׁוֹר֣וֹ עִ֭בַּר וְלֹ֣א יַגְעִ֑ל תְּפַלֵּ֥ט פָּ֝רָת֗וֹ וְלֹ֣א תְשַׁכֵּֽל׃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יְשַׁלְּח֣וּ כַ֭צֹּאן עֲוִילֵיהֶ֑ם וְ֝יַלְדֵיהֶ֗ם יְרַקֵּדֽוּן׃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יִ֭שְׂאוּ כְּתֹ֣ף וְכִנּ֑וֹר וְ֝יִשְׂמְח֗וּ לְק֣וֹל עוּגָֽב׃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יבלו בַטּ֣וֹב יְמֵיהֶ֑ם וּ֝בְרֶ֗גַע שְׁא֣וֹל יֵחָֽתּוּ׃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וַיֹּאמְר֣וּ לָ֭אֵל ס֣וּר מִמֶּ֑נּוּ וְדַ֥עַת דְּ֝רָכֶ֗יךָ לֹ֣א חָפָֽצְנוּ׃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מַה־שַׁדַּ֥י כִּֽי־נַֽעַבְדֶ֑נּוּ וּמַה־נּ֝וֹעִ֗יל כִּ֣י נִפְגַּע־בּֽוֹ׃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הֵ֤ן לֹ֣א בְיָדָ֣ם טוּבָ֑ם עֲצַ֥ת רְ֝שָׁעִ֗ים רָ֣חֲקָה מֶֽנִּי׃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כַּמָּ֤ה ׀ נֵר־רְשָׁ֘עִ֤ים יִדְעָ֗ךְ וְיָבֹ֣א עָלֵ֣ימוֹ אֵידָ֑ם חֲ֝בָלִ֗ים יְחַלֵּ֥ק בְּאַפּֽוֹ׃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יִהְי֗וּ כְּתֶ֥בֶן לִפְנֵי־ר֑וּחַ וּ֝כְמֹ֗ץ גְּנָבַ֥תּוּ סוּפָֽה׃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אֱל֗וֹהַּ יִצְפֹּן־לְבָנָ֥יו אוֹנ֑וֹ יְשַׁלֵּ֖ם אֵלָ֣יו וְיֵדָֽע׃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יִרְא֣וּ עינו כִּיד֑וֹ וּמֵחֲמַ֖ת שַׁדַּ֣י יִשְׁתֶּֽה׃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כִּ֤י מַה־חֶפְצ֣וֹ בְּבֵית֣וֹ אַחֲרָ֑יו וּמִסְפַּ֖ר חֳדָשָׁ֣יו חֻצָּֽצוּ׃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הַלְאֵ֥ל יְלַמֶּד־דָּ֑עַת וְ֝ה֗וּא רָמִ֥ים יִשְׁפּֽוֹט׃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זֶ֗ה יָ֭מוּת בְּעֶ֣צֶם תֻּמּ֑וֹ כֻּ֝לּ֗וֹ שַׁלְאֲנַ֥ן וְשָׁלֵֽיו׃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עֲ֭טִינָיו מָלְא֣וּ חָלָ֑ב וּמֹ֖חַ עַצְמוֹתָ֣יו יְשֻׁקֶּֽה׃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וְזֶ֗ה יָ֭מוּת בְּנֶ֣פֶשׁ מָרָ֑ה וְלֹֽא־אָ֝כַ֗ל בַּטּוֹבָֽה׃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יַ֭חַד עַל־עָפָ֣ר יִשְׁכָּ֑בוּ וְ֝רִמָּ֗ה תְּכַסֶּ֥ה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הֵ֣ן יָ֭דַעְתִּי מַחְשְׁבֽוֹתֵיכֶ֑ם וּ֝מְזִמּ֗וֹת עָלַ֥י תַּחְמֹֽסוּ׃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כִּ֤י תֹֽאמְר֗וּ אַיֵּ֥ה בֵית־נָדִ֑יב וְ֝אַיֵּ֗ה אֹ֤הֶל ׀ מִשְׁכְּנ֬וֹת רְשָׁעִֽים׃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הֲלֹ֣א שְׁ֭אֶלְתֶּם ע֣וֹבְרֵי דָ֑רֶךְ וְ֝אֹתֹתָ֗ם לֹ֣א תְנַכֵּֽרוּ׃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כִּ֤י לְי֣וֹם אֵ֭יד יֵחָ֣שֶׂךְ רָ֑ע לְי֖וֹם עֲבָר֣וֹת יוּבָֽלוּ׃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מִֽי־יַגִּ֣יד עַל־פָּנָ֣יו דַּרְכּ֑וֹ וְהֽוּא־עָ֝שָׂ֗ה מִ֣י יְשַׁלֶּם־לֽוֹ׃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וְ֭הוּא לִקְבָר֣וֹת יוּבָ֑ל וְֽעַל־גָּדִ֥ישׁ יִשְׁקֽוֹד׃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מָֽתְקוּ־ל֗וֹ רִגְבֵ֫י נָ֥חַל וְ֭אַחֲרָיו כָּל־אָדָ֣ם יִמְשׁ֑וֹךְ וּ֝לְפָנָ֗יו אֵ֣ין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וְ֭אֵיךְ תְּנַחֲמ֣וּנִי הָ֑בֶל וּ֝תְשֽׁוּבֹתֵיכֶ֗ם נִשְׁאַר־מָֽעַל׃ ס</w:t>
      </w:r>
    </w:p>
    <w:p>
      <w:pPr>
        <w:pStyle w:val="Heading2"/>
        <w:bidi/>
      </w:pPr>
      <w:r>
        <w:rPr>
          <w:rtl/>
          <w:cs/>
          <w:lang w:val="he_IL" w:bidi="he_IL"/>
        </w:rPr>
        <w:t>Job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אֱלִיפַ֥ז הַֽתֵּמָנִ֗י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הַלְאֵ֥ל יִסְכָּן־גָּ֑בֶר כִּֽי־יִסְכֹּ֖ן עָלֵ֣ימוֹ מַשְׂכִּֽיל׃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הַחֵ֣פֶץ לְ֭שַׁדַּי כִּ֣י תִצְדָּ֑ק וְאִם־בֶּ֝֗צַע כִּֽי־תַתֵּ֥ם דְּרָכֶֽיךָ׃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הֲֽ֭מִיִּרְאָ֣תְךָ יֹכִיחֶ֑ךָ יָב֥וֹא עִ֝מְּךָ֗ בַּמִּשְׁפָּֽט׃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הֲלֹ֣א רָעָֽתְךָ֣ רַבָּ֑ה וְאֵֽין־קֵ֝֗ץ לַעֲוֺנֹתֶֽיךָ׃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כִּֽי־תַחְבֹּ֣ל אַחֶ֣יךָ חִנָּ֑ם וּבִגְדֵ֖י עֲרוּמִּ֣ים תַּפְשִֽׁיט׃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לֹא־מַ֭יִם עָיֵ֣ף תַּשְׁקֶ֑ה וּ֝מֵרָעֵ֗ב תִּֽמְנַֽע־לָֽחֶם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וְאִ֣ישׁ זְ֭רוֹעַ ל֣וֹ הָאָ֑רֶץ וּנְשׂ֥וּא פָ֝נִ֗ים יֵ֣שֶׁב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אַ֭לְמָנוֹת שִׁלַּ֣חְתָּ רֵיקָ֑ם וּזְרֹע֖וֹת יְתֹמִ֣ים יְדֻכָּֽא׃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עַל־כֵּ֭ן סְבִיבוֹתֶ֣יךָ פַחִ֑ים וִֽ֝יבַהֶלְךָ פַּ֣חַד פִּתְאֹֽם׃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אוֹ־חֹ֥שֶׁךְ לֹֽא־תִרְאֶ֑ה וְֽשִׁפְעַת־מַ֥יִם תְּכַסֶּֽךָּ׃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הֲֽלֹא־אֱ֭לוֹהַּ גֹּ֣בַהּ שָׁמָ֑יִם וּרְאֵ֤ה רֹ֖אשׁ כּוֹכָבִ֣ים כִּי־רָֽמּוּ׃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וְֽ֭אָמַרְתָּ מַה־יָּ֣דַֽע אֵ֑ל הַבְעַ֖ד עֲרָפֶ֣ל יִשְׁפּֽוֹט׃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עָבִ֣ים סֵֽתֶר־ל֭וֹ וְלֹ֣א יִרְאֶ֑ה וְח֥וּג שָׁ֝מַ֗יִם יִתְהַלָּֽךְ׃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הַאֹ֣רַח עוֹלָ֣ם תִּשְׁמֹ֑ר אֲשֶׁ֖ר דָּרְכ֣וּ מְתֵי־אָֽוֶן׃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אֲשֶֽׁר־קֻמְּט֥וּ וְלֹא־עֵ֑ת נָ֝הָ֗ר יוּצַ֥ק יְסוֹדָֽם׃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הָאֹמְרִ֣ים לָ֭אֵל ס֣וּר מִמֶּ֑נּוּ וּמַה־יִּפְעַ֖ל שַׁדַּ֣י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וְה֤וּא מִלֵּ֣א בָתֵּיהֶ֣ם ט֑וֹב וַעֲצַ֥ת רְ֝שָׁעִ֗ים רָ֣חֲקָה מֶֽנִּי׃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יִרְא֣וּ צַדִּיקִ֣ים וְיִשְׂמָ֑חוּ וְ֝נָקִ֗י יִלְעַג־לָֽמוֹ׃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אִם־לֹ֣א נִכְחַ֣ד קִימָ֑נוּ וְ֝יִתְרָ֗ם אָ֣כְלָה 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הַסְכֶּן־נָ֣א עִמּ֑וֹ וּשְׁלם בָּ֝הֶ֗ם תְּֽבוֹאַתְךָ֥ 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קַח־נָ֣א מִפִּ֣יו תּוֹרָ֑ה וְשִׂ֥ים אֲ֝מָרָ֗יו בִּלְבָבֶֽךָ׃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אִם־תָּשׁ֣וּב עַד־שַׁ֭דַּי תִּבָּנֶ֑ה תַּרְחִ֥יק עַ֝וְלָ֗ה מֵאָהֳלֶֽךָ׃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וְשִׁית־עַל־עָפָ֥ר בָּ֑צֶר וּבְצ֖וּר נְחָלִ֣ים אוֹפִֽיר׃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וְהָיָ֣ה שַׁדַּ֣י בְּצָרֶ֑יךָ וְכֶ֖סֶף תּוֹעָפ֣וֹת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כִּי־אָ֭ז עַל־שַׁדַּ֣י תִּתְעַנָּ֑ג וְתִשָּׂ֖א אֶל־אֱל֣וֹהַּ 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תַּעְתִּ֣יר אֵ֭לָיו וְיִשְׁמָעֶ֑ךָּ וּנְדָרֶ֥יךָ תְשַׁלֵּֽם׃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וְֽתִגְזַר־א֭וֹמֶר וְיָ֣קָם לָ֑ךְ וְעַל־דְּ֝רָכֶ֗יךָ נָ֣גַֽהּ 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כִּֽי־הִ֭שְׁפִּילוּ וַתֹּ֣אמֶר גֵּוָ֑ה וְשַׁ֖ח עֵינַ֣יִם יוֹשִֽׁעַ׃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יְֽמַלֵּ֥ט אִֽי־נָקִ֑י וְ֝נִמְלַ֗ט בְּבֹ֣ר כַּפֶּֽיךָ׃ פ</w:t>
      </w:r>
    </w:p>
    <w:p>
      <w:pPr>
        <w:pStyle w:val="Heading2"/>
        <w:bidi/>
      </w:pPr>
      <w:r>
        <w:rPr>
          <w:rtl/>
          <w:cs/>
          <w:lang w:val="he_IL" w:bidi="he_IL"/>
        </w:rPr>
        <w:t>Job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גַּם־הַ֭יּוֹם מְרִ֣י שִׂחִ֑י יָ֝דִ֗י כָּבְדָ֥ה עַל־אַנְחָתִֽי׃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מִֽי־יִתֵּ֣ן יָ֭דַעְתִּי וְאֶמְצָאֵ֑הוּ אָ֝ב֗וֹא עַד־תְּכוּנָתֽוֹ׃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אֶעֶרְכָ֣ה לְפָנָ֣יו מִשְׁפָּ֑ט וּ֝פִ֗י אֲמַלֵּ֥א תוֹכָחֽוֹת׃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אֵ֭דְעָה מִלִּ֣ים יַעֲנֵ֑נִי וְ֝אָבִ֗ינָה מַה־יֹּ֥אמַר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הַבְּרָב־כֹּ֭חַ יָרִ֣יב עִמָּדִ֑י לֹ֥א אַךְ־ה֝֗וּא יָשִׂ֥ם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שָׁ֗ם יָ֭שָׁר נוֹכָ֣ח עִמּ֑וֹ וַאֲפַלְּטָ֥ה לָ֝נֶ֗צַח מִשֹּׁפְטִֽי׃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הֵ֤ן קֶ֣דֶם אֶהֱלֹ֣ךְ וְאֵינֶ֑נּוּ וְ֝אָח֗וֹר וְֽלֹא־אָבִ֥ין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שְׂמֹ֣אול בַּעֲשֹׂת֣וֹ וְלֹא־אָ֑חַז יַעְטֹ֥ף יָ֝מִ֗ין וְלֹ֣א אֶרְאֶֽה׃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כִּֽי־יָ֭דַע דֶּ֣רֶךְ עִמָּדִ֑י בְּ֝חָנַ֗נִי כַּזָּהָ֥ב אֵצֵֽא׃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בַּ֭אֲשֻׁרוֹ אָחֲזָ֣ה רַגְלִ֑י דַּרְכּ֖וֹ שָׁמַ֣רְתִּי וְלֹא־אָֽט׃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מִצְוַ֣ת שְׂ֭פָתָיו וְלֹ֣א אָמִ֑ישׁ מֵ֝חֻקִּ֗י צָפַ֥נְתִּי אִמְרֵי־פִֽיו׃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וְה֣וּא בְ֭אֶחָד וּמִ֣י יְשִׁיבֶ֑נּוּ וְנַפְשׁ֖וֹ אִוְּתָ֣ה וַיָּֽעַשׂ׃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כִּ֭י יַשְׁלִ֣ים חֻקִּ֑י וְכָהֵ֖נָּה רַבּ֣וֹת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עַל־כֵּ֭ן מִפָּנָ֣יו אֶבָּהֵ֑ל אֶ֝תְבּוֹנֵ֗ן וְאֶפְחַ֥ד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וְ֭אֵל הֵרַ֣ךְ לִבִּ֑י וְ֝שַׁדַּ֗י הִבְהִילָֽנִי׃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כִּֽי־לֹ֣א נִ֭צְמַתִּי מִפְּנֵי־חֹ֑שֶׁךְ וּ֝מִפָּנַ֗י כִּסָּה־אֹֽפֶל ׃</w:t>
      </w:r>
    </w:p>
    <w:p>
      <w:pPr>
        <w:pStyle w:val="Heading2"/>
        <w:bidi/>
      </w:pPr>
      <w:r>
        <w:rPr>
          <w:rtl/>
          <w:cs/>
          <w:lang w:val="he_IL" w:bidi="he_IL"/>
        </w:rPr>
        <w:t>Job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מַדּ֗וּעַ מִ֭שַּׁדַּי לֹא־נִצְפְּנ֣וּ עִתִּ֑ים וידעו לֹא־חָ֥זוּ יָמָֽיו׃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גְּבֻל֥וֹת יַשִּׂ֑יגוּ עֵ֥דֶר גָּ֝זְל֗וּ וַיִּרְעֽוּ׃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חֲמ֣וֹר יְתוֹמִ֣ים יִנְהָ֑גוּ יַ֝חְבְּל֗וּ שׁ֣וֹר אַלְמָנָֽה׃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יַטּ֣וּ אֶבְיוֹנִ֣ים מִדָּ֑רֶךְ יַ֥חַד חֻ֝בְּא֗וּ עֲנִיֵּי־אָֽרֶץ׃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הֵ֤ן פְּרָאִ֨ים ׀ בַּֽמִּדְבָּ֗ר יָצְא֣וּ בְּ֭פָעֳלָם מְשַׁחֲרֵ֣י לַטָּ֑רֶף עֲרָבָ֥ה ל֥וֹ לֶ֝֗חֶם לַנְּעָרִֽים׃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בַּ֭שָּׂדֶה בְּלִיל֣וֹ יקצירו וְכֶ֖רֶם רָשָׁ֣ע יְלַקֵּֽשׁוּ׃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עָר֣וֹם יָ֭לִינוּ מִבְּלִ֣י לְב֑וּשׁ וְאֵ֥ין כְּ֝ס֗וּת בַּקָּרָֽה׃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מִזֶּ֣רֶם הָרִ֣ים יִרְטָ֑בוּ וּֽמִבְּלִ֥י מַ֝חְסֶ֗ה חִבְּקוּ־צֽוּר׃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יִ֭גְזְלוּ מִשֹּׁ֣ד יָת֑וֹם וְֽעַל־עָנִ֥י יַחְבֹּֽלוּ׃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עָר֣וֹם הִ֭לְּכוּ בְּלִ֣י לְב֑וּשׁ וּ֝רְעֵבִ֗ים נָ֣שְׂאוּ עֹֽמֶר׃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בֵּין־שׁוּרֹתָ֥ם יַצְהִ֑ירוּ יְקָבִ֥ים דָּ֝רְכ֗וּ וַיִּצְמָֽאוּ׃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מֵ֘עִ֤יר מְתִ֨ים ׀ יִנְאָ֗קוּ וְנֶֽפֶשׁ־חֲלָלִ֥ים תְּשַׁוֵּ֑עַ וֶ֝אֱל֗וֹהַּ לֹא־יָשִׂ֥ים תִּפְלָֽה׃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הֵ֤מָּה ׀ הָיוּ֮ בְּֽמֹרְדֵ֫י־א֥וֹר לֹֽא־הִכִּ֥ירוּ דְרָכָ֑יו וְלֹ֥א יָ֝שְׁב֗וּ בִּנְתִיבֹתָֽיו׃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לָא֡וֹר יָ֘ק֤וּם רוֹצֵ֗חַ יִֽקְטָל־עָנִ֥י וְאֶבְי֑וֹן וּ֝בַלַּ֗יְלָה יְהִ֣י כַגַּנָּֽב׃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וְעֵ֤ין נֹאֵ֨ף ׀ שָׁ֤מְרָֽה נֶ֣שֶׁף לֵ֭אמֹר לֹא־תְשׁוּרֵ֣נִי עָ֑יִן וְסֵ֖תֶר פָּנִ֣ים יָשִֽׂים׃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חָתַ֥ר בַּחֹ֗שֶׁךְ בָּ֫תִּ֥ים יוֹמָ֥ם חִתְּמוּ־לָ֗מוֹ לֹא־יָ֥דְעוּ 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כִּ֤י יַחְדָּ֨ו ׀ בֹּ֣קֶר לָ֣מוֹ צַלְמָ֑וֶת כִּֽי־יַ֝כִּ֗יר בַּלְה֥וֹת צַלְמָֽוֶת׃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קַֽל־ה֤וּא ׀ עַל־פְּנֵי־מַ֗יִם תְּקֻלַּ֣ל חֶלְקָתָ֣ם בָּאָ֑רֶץ לֹֽא־יִ֝פְנֶה דֶּ֣רֶךְ כְּרָמִֽים׃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צִיָּ֤ה גַם־חֹ֗ם יִגְזְל֥וּ מֵֽימֵי־שֶׁ֗לֶג שְׁא֣וֹל חָטָֽאוּ׃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יִשְׁכָּ֘חֵ֤הוּ רֶ֨חֶם ׀ מְתָ֘ק֤וֹ רִמָּ֗ה ע֥וֹד לֹֽא־יִזָּכֵ֑ר וַתִּשָּׁבֵ֖ר כָּעֵ֣ץ עַוְלָֽה׃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רֹעֶ֣ה עֲ֭קָרָה לֹ֣א תֵלֵ֑ד וְ֝אַלְמָנָ֗ה לֹ֣א יְיֵטִֽיב׃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וּמָשַׁ֣ךְ אַבִּירִ֣ים בְּכֹח֑וֹ יָ֝ק֗וּם וְֽלֹא־יַאֲמִ֥ין בַּֽחַיִּֽין׃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יִתֶּן־ל֣וֹ לָ֭בֶטַח וְיִשָּׁעֵ֑ן וְ֝עֵינֵ֗יהוּ עַל־דַּרְכֵיהֶֽם׃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ר֤וֹמּוּ מְּעַ֨ט ׀ וְֽאֵינֶ֗נּוּ וְֽהֻמְּכ֗וּ כַּכֹּ֥ל יִקָּפְצ֑וּן וּכְרֹ֖אשׁ שִׁבֹּ֣לֶת יִמָּֽלוּ׃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וְאִם־לֹ֣א אֵ֭פוֹ מִ֣י יַכְזִיבֵ֑נִי וְיָשֵׂ֥ם לְ֝אַ֗ל מִלָּתִֽי׃ ס</w:t>
      </w:r>
    </w:p>
    <w:p>
      <w:pPr>
        <w:pStyle w:val="Heading2"/>
        <w:bidi/>
      </w:pPr>
      <w:r>
        <w:rPr>
          <w:rtl/>
          <w:cs/>
          <w:lang w:val="he_IL" w:bidi="he_IL"/>
        </w:rPr>
        <w:t>Job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וַ֭יַּעַן בִּלְדַּ֥ד הַשֻּׁחִ֗י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הַמְשֵׁ֣ל וָפַ֣חַד עִמּ֑וֹ עֹשֶׂ֥ה שָׁ֝ל֗וֹם בִּמְרוֹמָֽיו׃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הֲיֵ֣שׁ מִ֭סְפָּר לִגְדוּדָ֑יו וְעַל־מִ֝֗י לֹא־יָק֥וּם אוֹרֵֽהוּ׃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וּמַה־יִּצְדַּ֣ק אֱנ֣וֹשׁ עִם־אֵ֑ל וּמַה־יִּ֝זְכֶּ֗ה יְל֣וּד 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הֵ֣ן עַד־יָ֭רֵחַ וְלֹ֣א יַאֲהִ֑יל וְ֝כוֹכָבִ֗ים לֹא־זַכּ֥וּ בְעֵינָֽיו׃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אַ֭ף כִּֽי־אֱנ֣וֹשׁ רִמָּ֑ה וּבֶן־אָ֝דָ֗ם תּוֹלֵעָֽה׃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Job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מֶה־עָזַ֥רְתָּ לְלֹא־כֹ֑חַ ה֝וֹשַׁ֗עְתָּ זְר֣וֹעַ לֹא־עֹֽז׃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מַה־יָּ֭עַצְתָּ לְלֹ֣א חָכְמָ֑ה וְ֝תוּשִׁיָּ֗ה לָרֹ֥ב הוֹדָֽעְתָּ׃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אֶת־מִ֭י הִגַּ֣דְתָּ מִלִּ֑ין וְנִשְׁמַת־מִ֝י יָצְאָ֥ה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הָרְפָאִ֥ים יְחוֹלָ֑לוּ מִתַּ֥חַת מַ֝֗יִם וְשֹׁכְנֵיהֶֽם׃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עָר֣וֹם שְׁא֣וֹל נֶגְדּ֑וֹ וְאֵ֥ין כְּ֝ס֗וּת לָֽאֲבַדּֽוֹן׃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נֹטֶ֣ה צָפ֣וֹן עַל־תֹּ֑הוּ תֹּ֥לֶה אֶ֝֗רֶץ עַל־בְּלִי־מָֽה׃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צֹרֵֽר־מַ֥יִם בְּעָבָ֑יו וְלֹא־נִבְקַ֖ע עָנָ֣ן תַּחְתָּֽם׃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מְאַחֵ֥ז פְּנֵי־כִסֵּ֑ה פַּרְשֵׁ֖ז עָלָ֣יו עֲנָנֽוֹ׃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חֹֽק־חָ֭ג עַל־פְּנֵי־מָ֑יִם עַד־תַּכְלִ֖ית א֣וֹר עִם־חֹֽשֶׁךְ׃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עַמּוּדֵ֣י שָׁמַ֣יִם יְרוֹפָ֑פוּ וְ֝יִתְמְה֗וּ מִגַּעֲרָתֽוֹ׃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בְּ֭כֹחוֹ רָגַ֣ע הַיָּ֑ם ובתובנתו מָ֣חַץ רָֽהַב׃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בְּ֭רוּחוֹ שָׁמַ֣יִם שִׁפְרָ֑ה חֹֽלֲלָ֥ה יָ֝ד֗וֹ נָחָ֥שׁ בָּרִֽיחַ׃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הֶן־אֵ֤לֶּה ׀ קְצ֬וֹת דרכו וּמַה־שֵּׁ֣מֶץ דָּ֭בָר נִשְׁמַע־בּ֑וֹ וְרַ֥עַם גבורתו מִ֣י יִתְבּוֹנָֽן׃ ס</w:t>
      </w:r>
    </w:p>
    <w:p>
      <w:pPr>
        <w:pStyle w:val="Heading2"/>
        <w:bidi/>
      </w:pPr>
      <w:r>
        <w:rPr>
          <w:rtl/>
          <w:cs/>
          <w:lang w:val="he_IL" w:bidi="he_IL"/>
        </w:rPr>
        <w:t>Job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וַיֹּ֣סֶף אִ֭יּוֹב שְׂאֵ֥ת מְשָׁל֗וֹ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חַי־אֵ֭ל הֵסִ֣יר מִשְׁפָּטִ֑י וְ֝שַׁדַּ֗י הֵמַ֥ר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כִּֽי־כָל־ע֣וֹד נִשְׁמָתִ֣י בִ֑י וְר֖וּחַ אֱל֣וֹהַּ בְּאַפִּֽי׃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אִם־תְּדַבֵּ֣רְנָה שְׂפָתַ֣י עַוְלָ֑ה וּ֝לְשׁוֹנִ֗י אִם־יֶהְגֶּ֥ה רְמִיָּֽה׃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חָלִ֣ילָה לִּי֮ אִם־אַצְדִּ֪יק אֶ֫תְכֶ֥ם עַד־אֶגְוָ֑ע לֹא־אָסִ֖יר תֻּמָּתִ֣י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בְּצִדְקָתִ֣י הֶ֭חֱזַקְתִּי וְלֹ֣א אַרְפֶּ֑הָ לֹֽא־יֶחֱרַ֥ף לְ֝בָבִ֗י מִיָּמָֽי׃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יְהִ֣י כְ֭רָשָׁע אֹ֣יְבִ֑י וּמִתְקוֹמְמִ֥י כְעַוָּֽל׃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כִּ֤י מַה־תִּקְוַ֣ת חָ֭נֵף כִּ֣י יִבְצָ֑ע כִּ֤י יֵ֖שֶׁל אֱל֣וֹהַּ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הַֽ֭צַעֲקָתוֹ יִשְׁמַ֥ע ׀ אֵ֑ל כִּֽי־תָב֖וֹא עָלָ֣יו 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אִם־עַל־שַׁדַּ֥י יִתְעַנָּ֑ג יִקְרָ֖א אֱל֣וֹהַּ בְּכָל־עֵֽת׃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אוֹרֶ֣ה אֶתְכֶ֣ם בְּיַד־אֵ֑ל אֲשֶׁ֥ר עִם־שַׁ֝דַּ֗י לֹ֣א אֲכַחֵֽד׃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הֵן־אַתֶּ֣ם כֻּלְּכֶ֣ם חֲזִיתֶ֑ם וְלָמָּה־זֶּ֝֗ה הֶ֣בֶל תֶּהְבָּֽלוּ׃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זֶ֤ה ׀ חֵֽלֶק־אָדָ֖ם רָשָׁ֥ע ׀ עִם־אֵ֑ל וְֽנַחֲלַ֥ת עָ֝רִיצִ֗ים מִשַּׁדַּ֥י יִקָּֽחוּ׃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אִם־יִרְבּ֣וּ בָנָ֣יו לְמוֹ־חָ֑רֶב וְ֝צֶאֱצָאָ֗יו לֹ֣א יִשְׂבְּעוּ־לָֽחֶם׃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שרידו בַּמָּ֣וֶת יִקָּבֵ֑רוּ וְ֝אַלְמְנֹתָ֗יו לֹ֣א תִבְכֶּֽינָה׃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אִם־יִצְבֹּ֣ר כֶּעָפָ֣ר כָּ֑סֶף וְ֝כַחֹ֗מֶר יָכִ֥ין מַלְבּֽוּשׁ׃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יָ֭כִין וְצַדִּ֣יק יִלְבָּ֑שׁ וְ֝כֶ֗סֶף נָקִ֥י יַחֲלֹֽק׃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בָּנָ֣ה כָעָ֣שׁ בֵּית֑וֹ וּ֝כְסֻכָּ֗ה עָשָׂ֥ה נֹצֵֽר׃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עָשִׁ֣יר יִ֭שְׁכַּב וְלֹ֣א יֵאָסֵ֑ף עֵינָ֖יו פָּקַ֣ח וְאֵינֶֽנּוּ׃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תַּשִּׂיגֵ֣הוּ כַ֭מַּיִם בַּלָּה֑וֹת לַ֝֗יְלָה גְּנָבַ֥תּוּ סוּפָֽה׃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יִשָּׂאֵ֣הוּ קָדִ֣ים וְיֵלַ֑ךְ וִֽ֝ישָׂעֲרֵ֗הוּ מִמְּקֹמֽוֹ׃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וְיַשְׁלֵ֣ךְ עָ֭לָיו וְלֹ֣א יַחְמֹ֑ל מִ֝יָּד֗וֹ בָּר֥וֹחַ יִבְרָֽח׃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יִשְׂפֹּ֣ק עָלֵ֣ימוֹ כַפֵּ֑ימוֹ וְיִשְׁרֹ֥ק עָ֝לָ֗יו מִמְּקֹמֽוֹ׃</w:t>
      </w:r>
    </w:p>
    <w:p>
      <w:pPr>
        <w:pStyle w:val="Heading2"/>
        <w:bidi/>
      </w:pPr>
      <w:r>
        <w:rPr>
          <w:rtl/>
          <w:cs/>
          <w:lang w:val="he_IL" w:bidi="he_IL"/>
        </w:rPr>
        <w:t>Job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כִּ֤י יֵ֣שׁ לַכֶּ֣סֶף מוֹצָ֑א וּ֝מָק֗וֹם לַזָּהָ֥ב יָזֹֽקּוּ׃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בַּ֭רְזֶל מֵעָפָ֣ר יֻקָּ֑ח וְ֝אֶ֗בֶן יָצ֥וּק נְחוּשָֽׁה׃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קֵ֤ץ ׀ שָׂ֤ם לַחֹ֗שֶׁךְ וּֽלְכָל־תַּ֭כְלִית ה֣וּא חוֹקֵ֑ר אֶ֖בֶן אֹ֣פֶל וְצַלְמָֽוֶת׃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פָּ֤רַץ נַ֨חַל ׀ מֵֽעִם־גָּ֗ר הַֽנִּשְׁכָּחִ֥ים מִנִּי־רָ֑גֶל דַּ֖לּוּ מֵאֱנ֣וֹשׁ נָֽעוּ׃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אֶ֗רֶץ מִמֶּ֥נָּה יֵֽצֵא־לָ֑חֶם וְ֝תַחְתֶּ֗יהָ נֶהְפַּ֥ךְ כְּמוֹ־אֵֽשׁ׃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מְקוֹם־סַפִּ֥יר אֲבָנֶ֑יהָ וְעַפְרֹ֖ת זָהָ֣ב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נָ֭תִיב לֹֽא־יְדָ֣עוֹ עָ֑יִט וְלֹ֥א שְׁ֝זָפַ֗תּוּ עֵ֣ין אַיָּֽה׃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לֹֽא־הִדְרִיכֻ֥הוּ בְנֵי־שָׁ֑חַץ לֹֽא־עָדָ֖ה עָלָ֣יו שָֽׁחַל׃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בַּֽ֭חַלָּמִישׁ שָׁלַ֣ח יָד֑וֹ הָפַ֖ךְ מִשֹּׁ֣רֶשׁ 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בַּ֭צּוּרוֹת יְאֹרִ֣ים בִּקֵּ֑עַ וְכָל־יְ֝קָ֗ר רָאֲתָ֥ה עֵינֽוֹ׃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מִ֭בְּכִי נְהָר֣וֹת חִבֵּ֑שׁ וְ֝תַעֲלֻמָ֗הּ יֹ֣צִא אֽוֹר׃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וְֽ֭הַחָכְמָה מֵאַ֣יִן תִּמָּצֵ֑א וְאֵ֥י זֶ֝ה מְק֣וֹם 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לֹא־יָדַ֣ע אֱנ֣וֹשׁ עֶרְכָּ֑הּ וְלֹ֥א תִ֝מָּצֵ֗א בְּאֶ֣רֶץ הַֽחַיִּֽים׃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תְּה֣וֹם אָ֭מַר לֹ֣א בִי־הִ֑יא וְיָ֥ם אָ֝מַ֗ר אֵ֣ין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לֹא־יֻתַּ֣ן סְג֣וֹר תַּחְתֶּ֑יהָ וְלֹ֥א יִ֝שָּׁקֵ֗ל כֶּ֣סֶף מְחִירָֽהּ׃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לֹֽא־תְ֭סֻלֶּה בְּכֶ֣תֶם אוֹפִ֑יר בְּשֹׁ֖הַם יָקָ֣ר וְסַפִּֽיר׃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לֹא־יַעַרְכֶ֣נָּה זָ֭הָב וּזְכוֹכִ֑ית וּתְמ֖וּרָתָ֣הּ כְּלִי־פָֽז׃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רָאמ֣וֹת וְ֭גָבִישׁ לֹ֣א יִזָּכֵ֑ר וּמֶ֥שֶׁךְ חָ֝כְמָ֗ה מִפְּנִינִֽים׃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לֹֽא־יַ֭עַרְכֶנָּה פִּטְדַת־כּ֑וּשׁ בְּכֶ֥תֶם טָ֝ה֗וֹר לֹ֣א תְסֻלֶּֽה׃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וְֽ֭הַחָכְמָה מֵאַ֣יִן תָּב֑וֹא וְאֵ֥י זֶ֝֗ה מְק֣וֹם 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וְֽ֭נֶעֶלְמָה מֵעֵינֵ֣י כָל־חָ֑י וּמֵע֖וֹף הַשָּׁמַ֣יִם נִסְתָּֽרָה׃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אֲבַדּ֣וֹן וָ֭מָוֶת אָ֣מְר֑וּ בְּ֝אָזְנֵ֗ינוּ שָׁמַ֥עְנוּ שִׁמְעָֽהּ׃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אֱ֭לֹהִים הֵבִ֣ין דַּרְכָּ֑הּ וְ֝ה֗וּא יָדַ֥ע אֶת־מְקוֹמָֽהּ׃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כִּי־ה֭וּא לִקְצוֹת־הָאָ֣רֶץ יַבִּ֑יט תַּ֖חַת כָּל־הַשָּׁמַ֣יִם יִרְאֶֽה׃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לַעֲשׂ֣וֹת לָר֣וּחַ מִשְׁקָ֑ל וּ֝מַ֗יִם תִּכֵּ֥ן בְּמִדָּֽה׃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בַּעֲשֹׂת֣וֹ לַמָּטָ֣ר חֹ֑ק וְ֝דֶ֗רֶךְ לַחֲזִ֥יז קֹלֽוֹת׃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אָ֣ז רָ֭אָהּ וַֽיְסַפְּרָ֑הּ הֱ֝כִינָ֗הּ וְגַם־חֲקָרָֽהּ׃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וַיֹּ֤אמֶר ׀ לָֽאָדָ֗ם הֵ֤ן יִרְאַ֣ת אֲ֭דֹנָי הִ֣יא חָכְמָ֑ה וְס֖וּר מֵרָ֣ע בִּינָֽה׃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Job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וַיֹּ֣סֶף אִ֭יּוֹב שְׂאֵ֥ת מְשָׁל֗וֹ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מִֽי־יִתְּנֵ֥נִי כְיַרְחֵי־קֶ֑דֶם כִּ֝ימֵ֗י אֱל֣וֹהַּ יִשְׁמְרֵֽנִי׃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בְּהִלּ֣וֹ נֵ֭רוֹ עֲלֵ֣י רֹאשִׁ֑י לְ֝אוֹרוֹ אֵ֣לֶךְ 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כַּאֲשֶׁ֣ר הָ֭יִיתִי בִּימֵ֣י חָרְפִּ֑י בְּס֥וֹד אֱ֝ל֗וֹהַּ עֲלֵ֣י אָהֳלִֽי׃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בְּע֣וֹד שַׁ֭דַּי עִמָּדִ֑י סְבִ֖יבוֹתַ֣י נְעָרָֽי׃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בִּרְחֹ֣ץ הֲלִיכַ֣י בְּחֵמָ֑ה וְצ֥וּר יָצ֥וּק עִ֝מָּדִ֗י פַּלְגֵי־שָֽׁמֶן׃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בְּצֵ֣אתִי שַׁ֣עַר עֲלֵי־קָ֑רֶת בָּ֝רְח֗וֹב אָכִ֥ין מוֹשָׁבִֽי׃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רָא֣וּנִי נְעָרִ֣ים וְנֶחְבָּ֑אוּ וִֽ֝ישִׁישִׁים קָ֣מוּ עָמָֽדוּ׃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שָׂ֭רִים עָצְר֣וּ בְמִלִּ֑ים וְ֝כַ֗ף יָשִׂ֥ימוּ לְפִיהֶֽם׃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קוֹל־נְגִידִ֥ים נֶחְבָּ֑אוּ וּ֝לְשׁוֹנָ֗ם לְחִכָּ֥ם דָּבֵֽקָה׃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אֹ֣זֶן שָׁ֭מְעָה וַֽתְּאַשְּׁרֵ֑נִי וְעַ֥יִן רָ֝אֲתָ֗ה וַתְּעִידֵֽנִי׃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כִּֽי־אֲ֭מַלֵּט עָנִ֣י מְשַׁוֵּ֑עַ וְ֝יָת֗וֹם וְֽלֹא־עֹזֵ֥ר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בִּרְכַּ֣ת אֹ֭בֵד עָלַ֣י תָּבֹ֑א וְלֵ֖ב אַלְמָנָ֣ה אַרְנִֽן׃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צֶ֣דֶק לָ֭בַשְׁתִּי וַיִּלְבָּשֵׁ֑נִי כִּֽמְעִ֥יל וְ֝צָנִ֗יף מִשְׁפָּטִֽי׃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עֵינַ֣יִם הָ֭יִיתִי לַֽעִוֵּ֑ר וְרַגְלַ֖יִם לַפִּסֵּ֣חַ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אָ֣ב אָ֭נֹכִֽי לָֽאֶבְיוֹנִ֑ים וְרִ֖ב לֹא־יָדַ֣עְתִּי אֶחְקְרֵֽהוּ׃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וָֽ֭אֲשַׁבְּרָה מְתַלְּע֣וֹת עַוָּ֑ל וּ֝מִשִּׁנָּ֗יו אַשְׁלִ֥יךְ טָֽרֶף׃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וָ֭אֹמַר עִם־קִנִּ֣י אֶגְוָ֑ע וְ֝כַח֗וֹל אַרְבֶּ֥ה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שָׁרְשִׁ֣י פָת֣וּחַ אֱלֵי־מָ֑יִם וְ֝טַ֗ל יָלִ֥ין בִּקְצִירִֽי׃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כְּ֭בוֹדִי חָדָ֣שׁ עִמָּדִ֑י וְ֝קַשְׁתִּ֗י בְּיָדִ֥י תַחֲלִֽיף׃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לִֽי־שָׁמְע֥וּ וְיִחֵ֑לּוּ וְ֝יִדְּמ֗וּ לְמ֣וֹ עֲצָתִֽי׃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אַחֲרֵ֣י דְ֭בָרִי לֹ֣א יִשְׁנ֑וּ וְ֝עָלֵ֗ימוֹ תִּטֹּ֥ף מִלָּתִֽי׃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וְיִֽחֲל֣וּ כַמָּטָ֣ר לִ֑י וּ֝פִיהֶ֗ם פָּעֲר֥וּ לְמַלְקֽוֹשׁ׃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אֶשְׂחַ֣ק אֲ֭לֵהֶם לֹ֣א יַאֲמִ֑ינוּ וְא֥וֹר פָּ֝נַ֗י לֹ֣א יַפִּילֽוּן׃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אֶֽבֲחַ֣ר דַּרְכָּם֮ וְאֵשֵׁ֪ב רֹ֥אשׁ וְ֭אֶשְׁכּוֹן כְּמֶ֣לֶךְ בַּגְּד֑וּד כַּאֲשֶׁ֖ר אֲבֵלִ֣ים יְנַחֵֽם׃</w:t>
      </w:r>
    </w:p>
    <w:p>
      <w:pPr>
        <w:pStyle w:val="Heading2"/>
        <w:bidi/>
      </w:pPr>
      <w:r>
        <w:rPr>
          <w:rtl/>
          <w:cs/>
          <w:lang w:val="he_IL" w:bidi="he_IL"/>
        </w:rPr>
        <w:t>Job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וְעַתָּ֤ה ׀ שָֽׂחֲק֣וּ עָלַי֮ צְעִירִ֥ים מִמֶּ֗נִּי לְיָ֫מִ֥ים אֲשֶׁר־מָאַ֥סְתִּי אֲבוֹתָ֑ם לָ֝שִׁ֗ית עִם־כַּלְבֵ֥י צֹאנִֽי׃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גַּם־כֹּ֣חַ יְ֭דֵיהֶם לָ֣מָּה לִּ֑י עָ֝לֵ֗ימוֹ אָ֣בַד כָּֽלַח׃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בְּחֶ֥סֶר וּבְכָפָ֗ן גַּ֫לְמ֥וּד הַֽעֹרְקִ֥ים צִיָּ֑ה אֶ֝֗מֶשׁ שׁוֹאָ֥ה וּמְשֹׁאָֽה׃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הַקֹּטְפִ֣ים מַלּ֣וּחַ עֲלֵי־שִׂ֑יחַ וְשֹׁ֖רֶשׁ רְתָמִ֣ים לַחְמָֽם׃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מִן־גֵּ֥ו יְגֹרָ֑שׁוּ יָרִ֥יעוּ עָ֝לֵ֗ימוֹ כַּגַּנָּֽב׃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בַּעֲר֣וּץ נְחָלִ֣ים לִשְׁכֹּ֑ן חֹרֵ֖י עָפָ֣ר וְכֵפִֽים׃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בֵּין־שִׂיחִ֥ים יִנְהָ֑קוּ תַּ֖חַת חָר֣וּל יְסֻפָּֽחוּ׃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בְּֽנֵי־נָ֭בָל גַּם־בְּנֵ֣י בְלִי־שֵׁ֑ם נִ֝כְּא֗וּ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וְ֭עַתָּה נְגִינָתָ֣ם הָיִ֑יתִי וָאֱהִ֖י לָהֶ֣ם לְמִלָּֽה׃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תִּֽ֭עֲבוּנִי רָ֣חֲקוּ מֶ֑נִּי וּ֝מִפָּנַ֗י לֹא־חָ֥שְׂכוּ רֹֽק׃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כִּֽי־יתרו פִ֭תַּח וַיְעַנֵּ֑נִי וְ֝רֶ֗סֶן מִפָּנַ֥י שִׁלֵּֽחוּ׃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עַל־יָמִין֮ פִּרְחַ֪ח יָ֫ק֥וּמוּ רַגְלַ֥י שִׁלֵּ֑חוּ וַיָּסֹ֥לּוּ עָ֝לַ֗י אָרְח֥וֹת אֵידָֽם׃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נָתְס֗וּ נְֽתִיבָ֫תִ֥י לְהַוָּתִ֥י יֹעִ֑ילוּ לֹ֖א עֹזֵ֣ר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כְּפֶ֣רֶץ רָחָ֣ב יֶאֱתָ֑יוּ תַּ֥חַת שֹׁ֝אָ֗ה הִתְגַּלְגָּֽלוּ׃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הָהְפַּ֥ךְ עָלַ֗י בַּלָּ֫ה֥וֹת תִּרְדֹּ֣ף כָּ֭רוּחַ נְדִבָתִ֑י וּ֝כְעָ֗ב עָבְרָ֥ה יְשֻׁעָתִֽי׃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וְעַתָּ֗ה עָ֭לַי תִּשְׁתַּפֵּ֣ךְ נַפְשִׁ֑י יֹ֭אחֲז֣וּנִי יְמֵי־עֹֽנִי׃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לַ֗יְלָה עֲ֭צָמַי נִקַּ֣ר מֵעָלָ֑י וְ֝עֹרְקַ֗י לֹ֣א יִשְׁכָּבֽוּן׃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בְּרָב־כֹּ֭חַ יִתְחַפֵּ֣שׂ לְבוּשִׁ֑י כְּפִ֖י כֻתָּנְתִּ֣י יַֽאַזְרֵֽנִי׃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הֹרָ֥נִי לַחֹ֑מֶר וָ֝אֶתְמַשֵּׁ֗ל כֶּעָפָ֥ר וָאֵֽפֶר׃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אֲשַׁוַּ֣ע אֵ֭לֶיךָ וְלֹ֣א תַעֲנֵ֑נִי עָ֝מַ֗דְתִּי וַתִּתְבֹּ֥נֶן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תֵּהָפֵ֣ךְ לְאַכְזָ֣ר לִ֑י בְּעֹ֖צֶם יָדְךָ֣ תִשְׂטְמֵֽנִי׃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תִּשָּׂאֵ֣נִי אֶל־ר֭וּחַ תַּרְכִּיבֵ֑נִי וּ֝תְמֹגְגֵ֗נִי תשוה׃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כִּֽי־יָ֭דַעְתִּי מָ֣וֶת תְּשִׁיבֵ֑נִי וּבֵ֖ית מוֹעֵ֣ד לְכָל־חָֽי׃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אַ֣ךְ לֹא־בְ֭עִי יִשְׁלַח־יָ֑ד אִם־בְּ֝פִיד֗וֹ לָהֶ֥ן שֽׁוּעַ׃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אִם־לֹ֣א בָ֭כִיתִי לִקְשֵׁה־י֑וֹם עָֽגְמָ֥ה נַ֝פְשִׁ֗י לָאֶבְיֽוֹן׃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כִּ֤י ט֣וֹב קִ֭וִּיתִי וַיָּ֣בֹא רָ֑ע וַֽאֲיַחֲלָ֥ה לְ֝א֗וֹר וַיָּ֥בֹא אֹֽפֶל׃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מֵעַ֖י רֻתְּח֥וּ וְלֹא־דָ֗מּוּ קִדְּמֻ֥נִי יְמֵי־עֹֽנִי׃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קֹדֵ֣ר הִ֭לַּכְתִּי בְּלֹ֣א חַמָּ֑ה קַ֖מְתִּי בַקָּהָ֣ל אֲשַׁוֵּֽעַ׃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אָ֭ח הָיִ֣יתִי לְתַנִּ֑ים וְ֝רֵ֗עַ לִבְנ֥וֹת יַעֲנָֽה׃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ע֭וֹרִי שָׁחַ֣ר מֵעָלָ֑י וְעַצְמִי־חָ֝֗רָה מִנִּי־חֹֽרֶב׃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וַיְהִ֣י לְ֭אֵבֶל כִּנֹּרִ֑י וְ֝עֻגָבִ֗י לְק֣וֹל בֹּכִֽים׃</w:t>
      </w:r>
    </w:p>
    <w:p>
      <w:pPr>
        <w:pStyle w:val="Heading2"/>
        <w:bidi/>
      </w:pPr>
      <w:r>
        <w:rPr>
          <w:rtl/>
          <w:cs/>
          <w:lang w:val="he_IL" w:bidi="he_IL"/>
        </w:rPr>
        <w:t>Job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בְּ֭רִית כָּרַ֣תִּי לְעֵינָ֑י וּמָ֥ה אֶ֝תְבּוֹנֵ֗ן עַל־בְּתוּלָֽה׃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וּמֶ֤ה ׀ חֵ֣לֶק אֱל֣וֹהַּ מִמָּ֑עַל וְֽנַחֲלַ֥ת שַׁ֝דַּ֗י מִמְּרֹמִֽים׃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הֲלֹא־אֵ֥יד לְעַוָּ֑ל וְ֝נֵ֗כֶר לְפֹ֣עֲלֵי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הֲלֹא־ה֭וּא יִרְאֶ֣ה דְרָכָ֑י וְֽכָל־צְעָדַ֥י יִסְפּֽוֹר׃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אִם־הָלַ֥כְתִּי עִם־שָׁ֑וְא וַתַּ֖חַשׁ עַל־מִרְמָ֣ה רַגְלִֽי׃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יִשְׁקְלֵ֥נִי בְמֹאזְנֵי־צֶ֑דֶק וְיֵדַ֥ע אֱ֝ל֗וֹהַּ תֻּמָּתִֽי׃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אִ֥ם תִּטֶּ֣ה אַשֻּׁרִי֮ מִנִּ֪י הַ֫דָּ֥רֶךְ וְאַחַ֣ר עֵ֭ינַי הָלַ֣ךְ לִבִּ֑י וּ֝בְכַפַּ֗י דָּ֣בַק מֻאֽוּם׃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אֶ֭זְרְעָה וְאַחֵ֣ר יֹאכֵ֑ל וְֽצֶאֱצָאַ֥י יְשֹׁרָֽשׁוּ׃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אִם־נִפְתָּ֣ה לִ֭בִּי עַל־אִשָּׁ֑ה וְעַל־פֶּ֖תַח רֵעִ֣י אָרָֽבְתִּי׃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תִּטְחַ֣ן לְאַחֵ֣ר אִשְׁתִּ֑י וְ֝עָלֶ֗יהָ יִכְרְע֥וּן אֲחֵרִֽין׃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כִּי־הוא זִמָּ֑ה והיא עָוֺ֥ן פְּלִילִֽים׃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כִּ֤י אֵ֣שׁ הִ֭יא עַד־אֲבַדּ֣וֹן תֹּאכֵ֑ל וּֽבְכָל־תְּב֖וּאָתִ֣י תְשָׁרֵֽשׁ׃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אִם־אֶמְאַ֗ס מִשְׁפַּ֣ט עַ֭בְדִּי וַאֲמָתִ֑י בְּ֝רִבָ֗ם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וּמָ֣ה אֶֽ֭עֱשֶׂה כִּֽי־יָק֣וּם אֵ֑ל וְכִֽי־יִ֝פְקֹ֗ד מָ֣ה אֲשִׁיבֶֽנּוּ׃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הֲֽ֝לֹא־בַ֭בֶּטֶן עֹשֵׂ֣נִי עָשָׂ֑הוּ וַ֝יְכֻנֶ֗נּוּ בָּרֶ֥חֶם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אִם־אֶ֭מְנַע מֵחֵ֣פֶץ דַּלִּ֑ים וְעֵינֵ֖י אַלְמָנָ֣ה אֲכַלֶּֽה׃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וְאֹכַ֣ל פִּתִּ֣י לְבַדִּ֑י וְלֹא־אָכַ֖ל יָת֣וֹם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כִּ֣י מִ֭נְּעוּרַי גְּדֵלַ֣נִי כְאָ֑ב וּמִבֶּ֖טֶן אִמִּ֣י אַנְחֶֽנָּה׃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אִם־אֶרְאֶ֣ה א֭וֹבֵד מִבְּלִ֣י לְב֑וּשׁ וְאֵ֥ין כְּ֝ס֗וּת לָאֶבְיֽוֹן׃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אִם־לֹ֣א בֵרֲכ֣וּנִי חלצו וּמִגֵּ֥ז כְּ֝בָשַׂי יִתְחַמָּֽם׃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אִם־הֲנִיפ֣וֹתִי עַל־יָת֣וֹם יָדִ֑י כִּֽי־אֶרְאֶ֥ה בַ֝שַּׁ֗עַר עֶזְרָתִֽי׃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כְּ֭תֵפִי מִשִּׁכְמָ֣ה תִפּ֑וֹל וְ֝אֶזְרֹעִ֗י מִקָּנָ֥ה תִשָּׁבֵֽר׃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כִּ֤י פַ֣חַד אֵ֭לַי אֵ֣יד אֵ֑ל וּ֝מִשְּׂאֵת֗וֹ לֹ֣א אוּכָֽל׃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אִם־שַׂ֣מְתִּי זָהָ֣ב כִּסְלִ֑י וְ֝לַכֶּ֗תֶם אָמַ֥רְתִּי מִבְטַחִֽי׃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אִם־אֶ֭שְׂמַח כִּי־רַ֣ב חֵילִ֑י וְכִֽי־כַ֝בִּ֗יר מָצְאָ֥ה 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אִם־אֶרְאֶ֣ה א֖וֹר כִּ֣י יָהֵ֑ל וְ֝יָרֵ֗חַ יָקָ֥ר הֹלֵֽךְ׃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וַיִּ֣פְתְּ בַּסֵּ֣תֶר לִבִּ֑י וַתִּשַּׁ֖ק יָדִ֣י לְפִֽי׃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גַּם־ה֭וּא עָוֺ֣ן פְּלִילִ֑י כִּֽי־כִחַ֖שְׁתִּי לָאֵ֣ל מִמָּֽעַל׃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אִם־אֶ֭שְׂמַח בְּפִ֣יד מְשַׂנְאִ֑י וְ֝הִתְעֹרַ֗רְתִּי כִּֽי־מְצָ֥אוֹ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וְלֹא־נָתַ֣תִּי לַחֲטֹ֣א חִכִּ֑י לִשְׁאֹ֖ל בְּאָלָ֣ה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אִם־לֹ֣א אָ֭מְרוּ מְתֵ֣י אָהֳלִ֑י מִֽי־יִתֵּ֥ן מִ֝בְּשָׂר֗וֹ לֹ֣א נִשְׂבָּֽע׃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בַּ֭חוּץ לֹא־יָלִ֣ין גֵּ֑ר דְּ֝לָתַ֗י לָאֹ֥רַח אֶפְתָּֽח׃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אִם־כִּסִּ֣יתִי כְאָדָ֣ם פְּשָׁעָ֑י לִטְמ֖וֹן בְּחֻבִּ֣י עֲוֺֽנִי׃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כִּ֤י אֶֽעֱר֨וֹץ ׀ הָ֘מ֤וֹן רַבָּ֗ה וּבוּז־מִשְׁפָּח֥וֹת יְחִתֵּ֑נִי וָ֝אֶדֹּ֗ם לֹא־אֵ֥צֵא פָֽתַח׃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מִ֤י יִתֶּן־לִ֨י ׀ שֹׁ֘מֵ֤עַֽ לִ֗י הֶן־תָּ֭וִי שַׁדַּ֣י יַעֲנֵ֑נִי וְסֵ֥פֶר כָּ֝תַ֗ב אִ֣ישׁ רִיבִֽי׃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אִם־לֹ֣א עַל־שִׁ֭כְמִי אֶשָּׂאֶ֑נּוּ אֶֽעֶנְדֶ֖נּוּ עֲטָר֣וֹת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מִסְפַּ֣ר צְ֭עָדַי אַגִּידֶ֑נּוּ כְּמוֹ־נָ֝גִ֗יד אֲקָרֲבֶֽנּוּ׃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אִם־עָ֭לַי אַדְמָתִ֣י תִזְעָ֑ק וְ֝יַ֗חַד תְּלָמֶ֥יהָ יִבְכָּיֽוּן׃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אִם־כֹּ֭חָהּ אָכַ֣לְתִּי בְלִי־כָ֑סֶף וְנֶ֖פֶשׁ בְּעָלֶ֣יהָ הִפָּֽחְתִּי׃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תַּ֤חַת חִטָּ֨ה ׀ יֵ֥צֵא ח֗וֹחַ וְתַֽחַת־שְׂעֹרָ֥ה בָאְשָׁ֑ה תַּ֝֗מּוּ דִּבְרֵ֥י אִיּֽוֹב׃ פ</w:t>
      </w:r>
    </w:p>
    <w:p>
      <w:pPr>
        <w:pStyle w:val="Heading2"/>
        <w:bidi/>
      </w:pPr>
      <w:r>
        <w:rPr>
          <w:rtl/>
          <w:cs/>
          <w:lang w:val="he_IL" w:bidi="he_IL"/>
        </w:rPr>
        <w:t>Job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וַֽיִּשְׁבְּת֡וּ שְׁלֹ֤שֶׁת הָאֲנָשִׁ֣ים הָ֭אֵלֶּה מֵעֲנ֣וֹת אֶת־אִיּ֑וֹב כִּ֤י ה֖וּא צַדִּ֣יק בְּעֵינָֽיו׃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וַיִּ֤חַר אַ֨ף ׀ אֱלִיה֣וּא בֶן־בַּרַכְאֵ֣ל הַבּוּזִי֮ מִמִּשְׁפַּ֪חַ֫ת רָ֥ם בְּ֭אִיּוֹב חָרָ֣ה אַפּ֑וֹ עַֽל־צַדְּק֥וֹ נַ֝פְשׁ֗וֹ מֵאֱלֹהִֽים׃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וּבִשְׁלֹ֣שֶׁת רֵעָיו֮ חָרָ֪ה אַ֫פּ֥וֹ עַ֤ל אֲשֶׁ֣ר לֹא־מָצְא֣וּ מַעֲנֶ֑ה וַ֝יַּרְשִׁ֗יעוּ אֶת־אִיּֽוֹב׃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וֶֽאֱלִיה֗וּ חִכָּ֣ה אֶת־אִ֭יּוֹב בִּדְבָרִ֑ים כִּ֤י זְֽקֵנִים־הֵ֖מָּה מִמֶּ֣נּוּ לְיָמִֽים׃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וַיַּ֤רְא אֱלִיה֗וּא כִּ֘י אֵ֤ין מַעֲנֶ֗ה בְּ֭פִי שְׁלֹ֥שֶׁת הָאֲנָשִׁ֗ים וַיִּ֥חַר אַפּֽוֹ׃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וַיַּ֤עַן ׀ אֱלִיה֖וּא בֶן־בַּֽרַכְאֵ֥ל הַבּוּזִ֗י וַיֹּ֫אמַ֥ר צָ֘עִ֤יר אֲנִ֣י לְ֭יָמִים וְאַתֶּ֣ם יְשִׁישִׁ֑ים עַל־כֵּ֖ן זָחַ֥לְתִּי וָֽאִירָ֓א ׀ מֵחַוֺּ֖ת דֵּעִ֣י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אָ֭מַרְתִּי יָמִ֣ים יְדַבֵּ֑רוּ וְרֹ֥ב שָׁ֝נִ֗ים יֹדִ֥יעוּ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אָ֭כֵן רֽוּחַ־הִ֣יא בֶאֱנ֑וֹשׁ וְנִשְׁמַ֖ת שַׁדַּ֣י תְּבִינֵֽם׃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לֹֽא־רַבִּ֥ים יֶחְכָּ֑מוּ וּ֝זְקֵנִ֗ים יָבִ֥ינוּ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לָכֵ֣ן אָ֭מַרְתִּי שִׁמְעָה־לִּ֑י אֲחַוֶּ֖ה דֵּעִ֣י אַף־אָֽנִי׃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הֵ֤ן הוֹחַ֨לְתִּי לְֽדִבְרֵיכֶ֗ם אָ֭זִין עַד־תְּב֥וּנֹֽתֵיכֶ֑ם עַֽד־תַּחְקְר֥וּן מִלִּֽין׃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וְעָֽדֵיכֶ֗ם אֶתְבּ֫וֹנָ֥ן וְהִנֵּ֤ה אֵ֣ין לְאִיּ֣וֹב מוֹכִ֑יחַ עוֹנֶ֖ה אֲמָרָ֣יו מִכֶּֽם׃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פֶּן־תֹּ֣֭אמְרוּ מָצָ֣אנוּ חָכְמָ֑ה אֵ֖ל יִדְּפֶ֣נּוּ לֹא־אִֽישׁ׃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וְלֹא־עָרַ֣ךְ אֵלַ֣י מִלִּ֑ין וּ֝בְאִמְרֵיכֶ֗ם לֹ֣א אֲשִׁיבֶֽנּוּ׃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חַ֭תּוּ לֹא־עָ֣נוּ ע֑וֹד הֶעְתִּ֖יקוּ מֵהֶ֣ם מִלִּֽים׃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וְ֭הוֹחַלְתִּי כִּי־לֹ֣א יְדַבֵּ֑רוּ כִּ֥י עָ֝מְד֗וּ לֹא־עָ֥נוּ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אַעֲנֶ֣ה אַף־אֲנִ֣י חֶלְקִ֑י אֲחַוֶּ֖ה דֵעִ֣י אַף־אָֽנִי׃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כִּ֭י מָלֵ֣תִי מִלִּ֑ים הֱ֝צִיקַ֗תְנִי ר֣וּחַ בִּטְנִֽי׃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הִנֵּֽה־בִטְנִ֗י כְּיַ֥יִן לֹא־יִפָּתֵ֑חַ כְּאֹב֥וֹת חֲ֝דָשִׁ֗ים יִבָּקֵֽעַ׃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אֲדַבְּרָ֥ה וְיִֽרְוַֽח־לִ֑י אֶפְתַּ֖ח שְׂפָתַ֣י וְאֶֽעֱנֶֽה׃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אַל־נָ֭א אֶשָּׂ֣א פְנֵי־אִ֑ישׁ וְאֶל־אָ֝דָ֗ם לֹ֣א אֲכַנֶּֽה׃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כִּ֤י לֹ֣א יָדַ֣עְתִּי אֲכַנֶּ֑ה כִּ֝מְעַ֗ט יִשָּׂאֵ֥נִי עֹשֵֽׂנִי׃</w:t>
      </w:r>
    </w:p>
    <w:p>
      <w:pPr>
        <w:pStyle w:val="Heading2"/>
        <w:bidi/>
      </w:pPr>
      <w:r>
        <w:rPr>
          <w:rtl/>
          <w:cs/>
          <w:lang w:val="he_IL" w:bidi="he_IL"/>
        </w:rPr>
        <w:t>Job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וְֽאוּלָ֗ם שְׁמַֽע־נָ֣א אִיּ֣וֹב מִלָּ֑י וְֽכָל־דְּבָרַ֥י הַאֲזִֽינָה׃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הִנֵּה־נָ֭א פָּתַ֣חְתִּי פִ֑י דִּבְּרָ֖ה לְשׁוֹנִ֣י בְחִכִּֽי׃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יֹֽשֶׁר־לִבִּ֥י אֲמָרָ֑י וְדַ֥עַת שְׂ֝פָתַ֗י בָּר֥וּר מִלֵּֽלוּ׃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רֽוּחַ־אֵ֥ל עָשָׂ֑תְנִי וְנִשְׁמַ֖ת שַׁדַּ֣י תְּחַיֵּֽנִי׃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אִם־תּוּכַ֥ל הֲשִׁיבֵ֑נִי עֶרְכָ֥ה לְ֝פָנַ֗י הִתְיַצָּֽבָה׃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הֵן־אֲנִ֣י כְפִ֣יךָ לָאֵ֑ל מֵ֝חֹ֗מֶר קֹרַ֥צְתִּי גַם־אָֽנִי׃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הִנֵּ֣ה אֵ֭מָתִי לֹ֣א תְבַעֲתֶ֑ךָּ וְ֝אַכְפִּ֗י עָלֶ֥יךָ לֹא־יִכְבָּֽד׃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אַ֭ךְ אָמַ֣רְתָּ בְאָזְנָ֑י וְק֖וֹל מִלִּ֣ין אֶשְׁמָֽע׃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זַ֥ךְ אֲנִ֗י בְּֽלִ֫י פָ֥שַׁע חַ֥ף אָנֹכִ֑י וְלֹ֖א עָוֺ֣ן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הֵ֣ן תְּ֭נוּאוֹת עָלַ֣י יִמְצָ֑א יַחְשְׁבֵ֖נִי לְאוֹיֵ֣ב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יָשֵׂ֣ם בַּסַּ֣ד רַגְלָ֑י יִ֝שְׁמֹ֗ר כָּל־אָרְחֹתָֽי׃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הֶן־זֹ֣את לֹא־צָדַ֣קְתָּ אֶעֱנֶ֑ךָּ כִּֽי־יִרְבֶּ֥ה אֱ֝ל֗וֹהַ מֵאֱנֽוֹשׁ׃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מַ֭דּוּעַ אֵלָ֣יו רִיב֑וֹתָ כִּ֥י כָל־דְּ֝בָרָ֗יו לֹ֣א־יַעֲנֶֽה׃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כִּֽי־בְאַחַ֥ת יְדַבֶּר־אֵ֑ל וּ֝בִשְׁתַּ֗יִם לֹ֣א יְשׁוּרֶֽנָּה׃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בַּחֲל֤וֹם ׀ חֶזְי֬וֹן לַ֗יְלָה בִּנְפֹ֣ל תַּ֭רְדֵּמָה עַל־אֲנָשִׁ֑ים בִּ֝תְנוּמ֗וֹת עֲלֵ֣י מִשְׁכָּֽב׃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אָ֣ז יִ֭גְלֶה אֹ֣זֶן אֲנָשִׁ֑ים וּבְמֹ֖סָרָ֣ם יַחְתֹּֽם׃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לְ֭הָסִיר אָדָ֣ם מַעֲשֶׂ֑ה וְגֵוָ֖ה מִגֶּ֣בֶר יְכַסֶּֽה׃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יַחְשֹׂ֣ךְ נַ֭פְשׁוֹ מִנִּי־שָׁ֑חַת וְ֝חַיָּת֗וֹ מֵעֲבֹ֥ר בַּשָּֽׁלַח׃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וְהוּכַ֣ח בְּ֭מַכְאוֹב עַל־מִשְׁכָּב֑וֹ וריב עֲצָמָ֣יו אֵתָֽן׃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וְזִֽהֲמַ֣תּוּ חַיָּת֣וֹ לָ֑חֶם וְ֝נַפְשׁ֗וֹ מַאֲכַ֥ל תַּאֲוָֽה׃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יִ֣כֶל בְּשָׂר֣וֹ מֵרֹ֑אִי ושפי עַ֝צְמוֹתָ֗יו לֹ֣א רֻאּֽוּ׃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וַתִּקְרַ֣ב לַשַּׁ֣חַת נַפְשׁ֑וֹ וְ֝חַיָּת֗וֹ לַֽמְמִתִֽים׃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אִם־יֵ֤שׁ עָלָ֨יו ׀ מַלְאָ֗ךְ מֵלִ֗יץ אֶחָ֥ד מִנִּי־אָ֑לֶף לְהַגִּ֖יד לְאָדָ֣ם יָשְׁרֽוֹ׃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וַיְחֻנֶּ֗נּוּ וַיֹּ֗אמֶר פְּ֭דָעֵהוּ מֵרֶ֥דֶת שָׁ֗חַת מָצָ֥אתִי כֹֽפֶר׃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רֻֽטֲפַ֣שׁ בְּשָׂר֣וֹ מִנֹּ֑עַר יָ֝שׁ֗וּב לִימֵ֥י עֲלוּמָֽיו׃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יֶעְתַּ֤ר אֶל־אֱל֨וֹהַּ ׀ וַיִּרְצֵ֗הוּ וַיַּ֣רְא פָּ֭נָיו בִּתְרוּעָ֑ה וַיָּ֥שֶׁב לֶ֝אֱנ֗וֹשׁ צִדְקָתֽוֹ׃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יָשֹׁ֤ר ׀ עַל־אֲנָשִׁ֗ים וַיֹּ֗אמֶר חָ֭טָאתִי וְיָשָׁ֥ר הֶעֱוֵ֗יתִי וְלֹא־שָׁ֥וָה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פָּדָ֣ה נפשי מֵעֲבֹ֣ר בַּשָּׁ֑חַת וחיתי בָּא֥וֹר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הֶן־כָּל־אֵ֭לֶּה יִפְעַל־אֵ֑ל פַּעֲמַ֖יִם שָׁל֣וֹשׁ עִם־גָּֽבֶר׃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לְהָשִׁ֣יב נַ֭פְשׁוֹ מִנִּי־שָׁ֑חַת לֵ֝א֗וֹר בְּא֣וֹר הַֽחַיִּים׃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הַקְשֵׁ֖ב אִיּ֥וֹב שְֽׁמַֽע־לִ֑י הַ֝חֲרֵ֗שׁ וְאָנֹכִ֥י אֲדַבֵּֽר׃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אִם־יֵשׁ־מִלִּ֥ין הֲשִׁיבֵ֑נִי דַּ֝בֵּ֗ר כִּֽי־חָפַ֥צְתִּי צַדְּקֶֽךָּ׃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אִם־אַ֭יִן אַתָּ֥ה שְֽׁמַֽע־לִ֑י הַ֝חֲרֵ֗שׁ וַאֲאַלֶּפְךָ֥ חָכְמָֽה׃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Job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אֱלִיה֗וּא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שִׁמְע֣וּ חֲכָמִ֣ים מִלָּ֑י וְ֝יֹדְעִ֗ים הַאֲזִ֥ינוּ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כִּי־אֹ֭זֶן מִלִּ֣ין תִּבְחָ֑ן וְ֝חֵ֗ךְ יִטְעַ֥ם לֶאֱכֹֽל׃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מִשְׁפָּ֥ט נִבְחֲרָה־לָּ֑נוּ נֵדְעָ֖ה בֵינֵ֣ינוּ מַה־טּֽוֹב׃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כִּֽי־אָ֭מַר אִיּ֣וֹב צָדַ֑קְתִּי וְ֝אֵ֗ל הֵסִ֥יר מִשְׁפָּטִֽי׃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עַל־מִשְׁפָּטִ֥י אֲכַזֵּ֑ב אָנ֖וּשׁ חִצִּ֣י בְלִי־פָֽשַׁע׃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מִי־גֶ֥בֶר כְּאִיּ֑וֹב יִֽשְׁתֶּה־לַּ֥עַג כַּמָּֽיִם׃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וְאָרַ֣ח לְ֭חֶבְרָה עִם־פֹּ֣עֲלֵי אָ֑וֶן וְ֝לָלֶ֗כֶת עִם־אַנְשֵׁי־רֶֽשַׁע׃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כִּֽי־אָ֭מַר לֹ֣א יִסְכָּן־גָּ֑בֶר בִּ֝רְצֹת֗וֹ עִם־אֱלֹהִֽים׃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לָכֵ֤ן ׀ אַ֥נֲשֵׁ֥י לֵבָ֗ב שִׁמְע֫וּ לִ֥י חָלִ֖לָה לָאֵ֥ל מֵרֶ֗שַׁע וְשַׁדַּ֥י מֵעָֽוֶל׃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פֹ֣עַל אָ֭דָם יְשַׁלֶּם־ל֑וֹ וּֽכְאֹ֥רַח אִ֝֗ישׁ יַמְצִאֶֽנּוּ׃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אַף־אָמְנָ֗ם אֵ֥ל לֹֽא־יַרְשִׁ֑יעַ וְ֝שַׁדַּ֗י לֹֽא־יְעַוֵּ֥ת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מִֽי־פָקַ֣ד עָלָ֣יו אָ֑רְצָה וּמִ֥י שָׂ֝֗ם תֵּבֵ֥ל כֻּלָּֽהּ׃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אִם־יָשִׂ֣ים אֵלָ֣יו לִבּ֑וֹ רוּח֥וֹ וְ֝נִשְׁמָת֗וֹ אֵלָ֥יו יֶאֱסֹֽף׃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יִגְוַ֣ע כָּל־בָּשָׂ֣ר יָ֑חַד וְ֝אָדָ֗ם עַל־עָפָ֥ר יָשֽׁוּב׃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וְאִם־בִּ֥ינָה שִׁמְעָה־זֹּ֑את הַ֝אֲזִ֗ינָה לְק֣וֹל מִלָּֽי׃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הַאַ֬ף שׂוֹנֵ֣א מִשְׁפָּ֣ט יַחֲב֑וֹשׁ וְאִם־צַדִּ֖יק כַּבִּ֣יר תַּרְשִֽׁיעַ׃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הַאֲמֹ֣ר לְמֶ֣לֶךְ בְּלִיָּ֑עַל רָ֝שָׁ֗ע אֶל־נְדִיבִֽים׃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אֲשֶׁ֤ר לֹֽא־נָשָׂ֨א ׀ פְּנֵ֥י שָׂרִ֗ים וְלֹ֣א נִכַּר־שׁ֭וֹעַ לִפְנֵי־דָ֑ל כִּֽי־מַעֲשֵׂ֖ה יָדָ֣יו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רֶ֤גַע ׀ יָמֻתוּ֮ וַחֲצ֪וֹת לָ֥יְלָה יְגֹעֲשׁ֣וּ עָ֣ם וְיַעֲבֹ֑רוּ וְיָסִ֥ירוּ אַ֝בִּ֗יר לֹ֣א בְיָֽד׃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כִּי־עֵ֭ינָיו עַל־דַּרְכֵי־אִ֑ישׁ וְֽכָל־צְעָדָ֥יו יִרְאֶֽה׃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אֵֽין־חֹ֭שֶׁךְ וְאֵ֣ין צַלְמָ֑וֶת לְהִסָּ֥תֶר שָׁ֝֗ם פֹּ֣עֲלֵי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כִּ֤י לֹ֣א עַל־אִ֭ישׁ יָשִׂ֣ים ע֑וֹד לַהֲלֹ֥ךְ אֶל־אֵ֝֗ל בַּמִּשְׁפָּֽט׃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יָרֹ֣עַ כַּבִּירִ֣ים לֹא־חֵ֑קֶר וַיַּעֲמֵ֖ד אֲחֵרִ֣ים תַּחְתָּֽם׃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לָכֵ֗ן יַ֭כִּיר מַעְבָּֽדֵיהֶ֑ם וְהָ֥פַךְ לַ֝֗יְלָה וְיִדַּכָּֽאוּ׃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תַּֽחַת־רְשָׁעִ֥ים סְפָקָ֗ם בִּמְק֥וֹם רֹאִֽים׃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אֲשֶׁ֣ר עַל־כֵּ֭ן סָ֣רוּ מֵֽאַחֲרָ֑יו וְכָל־דְּ֝רָכָ֗יו לֹ֣א הִשְׂכִּֽילוּ׃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לְהָבִ֣יא עָ֭לָיו צַֽעֲקַת־דָּ֑ל וְצַעֲקַ֖ת עֲנִיִּ֣ים יִשְׁמָֽע׃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וְה֤וּא יַשְׁקִ֨ט ׀ וּמִ֥י יַרְשִׁ֗עַ וְיַסְתֵּ֣ר פָּ֭נִים וּמִ֣י יְשׁוּרֶ֑נּוּ וְעַל־גּ֖וֹי וְעַל־אָדָ֣ם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מִ֭מְּלֹךְ אָדָ֥ם חָנֵ֗ף מִמֹּ֥קְשֵׁי 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כִּֽי־אֶל־אֵ֭ל הֶאָמַ֥ר נָשָׂ֗אתִי לֹ֣א אֶחְבֹּֽל׃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בִּלְעֲדֵ֣י אֶ֭חֱזֶה אַתָּ֣ה הֹרֵ֑נִי אִֽם־עָ֥וֶל פָּ֝עַ֗לְתִּי לֹ֣א אֹסִֽיף׃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הַֽמֵעִמְּךָ֬ יְשַׁלְמֶ֨נָּה כִּֽי־מָאַ֗סְתָּ כִּי־אַתָּ֣ה תִבְחַ֣ר וְלֹא־אָ֑נִי וּֽמַה־יָדַ֥עְתָּ 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אַנְשֵׁ֣י לֵ֭בָב יֹ֣אמְרוּ לִ֑י וְגֶ֥בֶר חָ֝כָ֗ם שֹׁמֵ֥עַֽ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אִ֭יּוֹב לֹא־בְדַ֣עַת יְדַבֵּ֑ר וּ֝דְבָרָ֗יו לֹ֣א בְהַשְׂכֵּֽיל׃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אָבִ֗י יִבָּחֵ֣ן אִיּ֣וֹב עַד־נֶ֑צַח עַל־תְּ֝שֻׁבֹ֗ת בְּאַנְשֵׁי־אָֽוֶן׃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כִּ֥י יֹ֘סִ֤יף עַֽל־חַטָּאת֣וֹ פֶ֭שַׁע בֵּינֵ֣ינוּ יִסְפּ֑וֹק וְיֶ֖רֶב אֲמָרָ֣יו לָאֵֽל׃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Job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וַיַּ֥עַן אֱלִיה֗וּ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הֲ֭זֹאת חָשַׁ֣בְתָּ לְמִשְׁפָּ֑ט אָ֝מַ֗רְתָּ צִדְקִ֥י מֵאֵֽל׃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כִּֽי־תֹ֭אמַר מַה־יִּסְכָּן־לָ֑ךְ מָֽה־אֹ֝עִ֗יל מֵֽחַטָּאתִֽי׃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אֲ֭נִי אֲשִֽׁיבְךָ֣ מִלִּ֑ין וְֽאֶת־רֵעֶ֥יךָ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הַבֵּ֣ט שָׁמַ֣יִם וּרְאֵ֑ה וְשׁ֥וּר שְׁ֝חָקִ֗ים גָּבְה֥וּ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אִם־חָ֭טָאתָ מַה־תִּפְעָל־בּ֑וֹ וְרַבּ֥וּ פְ֝שָׁעֶ֗יךָ מַה־תַּעֲשֶׂה־לּֽוֹ׃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אִם־צָ֭דַקְתָּ מַה־תִּתֶּן־ל֑וֹ א֥וֹ מַה־מִיָּדְךָ֥ יִקָּֽח׃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לְאִישׁ־כָּמ֥וֹךָ רִשְׁעֶ֑ךָ וּלְבֶן־אָ֝דָ֗ם צִדְקָתֶֽךָ׃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מֵ֭רֹב עֲשׁוּקִ֣ים יַזְעִ֑יקוּ יְשַׁוְּע֖וּ מִזְּר֣וֹעַ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וְֽלֹא־אָמַ֗ר אַ֭יֵּה אֱל֣וֹהַּ עֹשָׂ֑י נֹתֵ֖ן זְמִר֣וֹת בַּלָּֽיְלָה׃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מַ֭לְּפֵנוּ מִבַּהֲמ֣וֹת אָ֑רֶץ וּמֵע֖וֹף הַשָּׁמַ֣יִם יְחַכְּמֵֽנוּ׃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שָׁ֣ם יִ֭צְעֲקוּ וְלֹ֣א יַעֲנֶ֑ה מִ֝פְּנֵ֗י גְּא֣וֹן רָעִֽים׃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אַךְ־שָׁ֭וְא לֹא־יִשְׁמַ֥ע ׀ אֵ֑ל וְ֝שַׁדַּ֗י לֹ֣א יְשׁוּרֶֽנָּה׃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אַ֣ף כִּֽי־תֹ֭אמַר לֹ֣א תְשׁוּרֶ֑נּוּ דִּ֥ין לְ֝פָנָ֗יו וּתְח֥וֹלֵֽל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וְעַתָּ֗ה כִּי־אַ֭יִן פָּקַ֣ד אַפּ֑וֹ וְלֹֽא־יָדַ֖ע בַּפַּ֣שׁ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וְ֭אִיּוֹב הֶ֣בֶל יִפְצֶה־פִּ֑יהוּ בִּבְלִי־דַ֝֗עַת מִלִּ֥ין יַכְבִּֽר׃ פ</w:t>
      </w:r>
    </w:p>
    <w:p>
      <w:pPr>
        <w:pStyle w:val="Heading2"/>
        <w:bidi/>
      </w:pPr>
      <w:r>
        <w:rPr>
          <w:rtl/>
          <w:cs/>
          <w:lang w:val="he_IL" w:bidi="he_IL"/>
        </w:rPr>
        <w:t>Job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וַיֹּ֥סֶף אֱלִיה֗וּא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כַּתַּר־לִ֣י זְ֭עֵיר וַאֲחַוֶּ֑ךָּ כִּ֤י ע֖וֹד לֶאֱל֣וֹהַּ מִלִּֽים׃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אֶשָּׂ֣א דֵ֭עִי לְמֵרָח֑וֹק וּ֝לְפֹעֲלִ֗י אֶֽתֵּֽן־צֶֽדֶק׃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כִּֽי־אָ֭מְנָם לֹא־שֶׁ֣קֶר מִלָּ֑י תְּמִ֖ים דֵּע֣וֹת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הֶן־אֵ֣ל כַּ֭בִּיר וְלֹ֣א יִמְאָ֑ס כַּ֝בִּ֗יר כֹּ֣חַֽ 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לֹא־יְחַיֶּ֥ה רָשָׁ֑ע וּמִשְׁפַּ֖ט עֲנִיִּ֣ים יִתֵּֽן׃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לֹֽא־יִגְרַ֥ע מִצַּדִּ֗יק עֵ֫ינָ֥יו וְאֶת־מְלָכִ֥ים לַכִּסֵּ֑א וַיֹּשִׁיבֵ֥ם לָ֝נֶ֗צַח וַיִּגְבָּֽהוּ׃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וְאִם־אֲסוּרִ֥ים בַּזִּקִּ֑ים יִ֝לָּכְד֗וּן בְּחַבְלֵי־עֹֽנִי׃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וַיַּגֵּ֣ד לָהֶ֣ם פָּעֳלָ֑ם וּ֝פִשְׁעֵיהֶ֗ם כִּ֣י יִתְגַּבָּֽרוּ׃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וַיִּ֣גֶל אָ֭זְנָם לַמּוּסָ֑ר וַ֝יֹּ֗אמֶר כִּֽי־יְשֻׁב֥וּן מֵאָֽוֶן׃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אִֽם־יִשְׁמְע֗וּ וְֽיַ֫עֲבֹ֥דוּ יְכַלּ֣וּ יְמֵיהֶ֣ם בַּטּ֑וֹב וּ֝שְׁנֵיהֶ֗ם בַּנְּעִימִֽים׃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וְאִם־לֹ֣א יִ֭שְׁמְעוּ בְּשֶׁ֣לַח יַעֲבֹ֑רוּ וְ֝יִגְוְע֗וּ כִּבְלִי־דָֽעַת׃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וְֽחַנְפֵי־לֵ֭ב יָשִׂ֣ימוּ אָ֑ף לֹ֥א יְ֝שַׁוְּע֗וּ כִּ֣י אֲסָרָֽם׃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תָּמֹ֣ת בַּנֹּ֣עַר נַפְשָׁ֑ם וְ֝חַיָּתָ֗ם בַּקְּדֵשִֽׁים׃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יְחַלֵּ֣ץ עָנִ֣י בְעָנְי֑וֹ וְיִ֖גֶל בַּלַּ֣חַץ אָזְנָֽם׃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וְאַ֤ף הֲסִיתְךָ֨ ׀ מִפִּי־צָ֗ר רַ֭חַב לֹא־מוּצָ֣ק תַּחְתֶּ֑יהָ וְנַ֥חַת שֻׁ֝לְחָנְךָ֗ מָ֣לֵא דָֽשֶׁן׃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וְדִין־רָשָׁ֥ע מָלֵ֑אתָ דִּ֖ין וּמִשְׁפָּ֣ט יִתְמֹֽכוּ׃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כִּֽי־חֵ֭מָה פֶּן־יְסִֽיתְךָ֣ בְסָ֑פֶק וְרָב־כֹּ֝֗פֶר אַל־יַטֶּֽךָּ׃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הֲיַעֲרֹ֣ךְ שׁ֭וּעֲךָ לֹ֣א בְצָ֑ר וְ֝כֹ֗ל מַאֲמַצֵּי־כֹֽחַ׃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אַל־תִּשְׁאַ֥ף הַלָּ֑יְלָה לַעֲל֖וֹת עַמִּ֣ים תַּחְתָּֽם׃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הִ֭שָּׁמֶר אַל־תֵּ֣פֶן אֶל־אָ֑וֶן כִּֽי־עַל־זֶ֝֗ה בָּחַ֥רְתָּ מֵעֹֽנִי׃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הֶן־אֵ֭ל יַשְׂגִּ֣יב בְּכֹח֑וֹ מִ֖י כָמֹ֣הוּ מוֹרֶֽה׃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מִֽי־פָקַ֣ד עָלָ֣יו דַּרְכּ֑וֹ וּמִֽי־אָ֝מַ֗ר פָּעַ֥לְתָּ עַוְלָֽה׃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זְ֭כֹר כִּֽי־תַשְׂגִּ֣יא פָעֳל֑וֹ אֲשֶׁ֖ר שֹׁרְר֣וּ אֲנָשִֽׁים׃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כָּל־אָדָ֥ם חָֽזוּ־ב֑וֹ אֱ֝נ֗וֹשׁ יַבִּ֥יט מֵרָחֽוֹק׃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הֶן־אֵ֣ל שַׂ֭גִּיא וְלֹ֣א נֵדָ֑ע מִסְפַּ֖ר שָׁנָ֣יו וְלֹא־חֵֽקֶר׃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כִּ֭י יְגָרַ֣ע נִטְפֵי־מָ֑יִם יָזֹ֖קּוּ מָטָ֣ר לְאֵדֽוֹ׃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אֲשֶֽׁר־יִזְּל֥וּ שְׁחָקִ֑ים יִ֝רְעֲפ֗וּ עֲלֵ֤י ׀ אָדָ֬ם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אַ֣ף אִם־יָ֭בִין מִפְרְשֵׂי־עָ֑ב תְּ֝שֻׁא֗וֹת סֻכָּתֽוֹ׃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הֵן־פָּרַ֣שׂ עָלָ֣יו אוֹר֑וֹ וְשָׁרְשֵׁ֖י הַיָּ֣ם כִּסָּֽה׃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כִּי־בָ֭ם יָדִ֣ין עַמִּ֑ים יִֽתֶּן־אֹ֥כֶל לְמַכְבִּֽיר׃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עַל־כַּפַּ֥יִם כִּסָּה־א֑וֹר וַיְצַ֖ו עָלֶ֣יהָ בְמַפְגִּֽיעַ׃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יַגִּ֣יד עָלָ֣יו רֵע֑וֹ מִ֝קְנֶ֗ה אַ֣ף עַל־עוֹלֶֽה׃</w:t>
      </w:r>
    </w:p>
    <w:p>
      <w:pPr>
        <w:pStyle w:val="Heading2"/>
        <w:bidi/>
      </w:pPr>
      <w:r>
        <w:rPr>
          <w:rtl/>
          <w:cs/>
          <w:lang w:val="he_IL" w:bidi="he_IL"/>
        </w:rPr>
        <w:t>Job 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אַף־לְ֭זֹאת יֶחֱרַ֣ד לִבִּ֑י וְ֝יִתַּ֗ר מִמְּקוֹמֽוֹ׃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שִׁמְע֤וּ שָׁמ֣וֹעַ בְּרֹ֣גֶז קֹל֑וֹ וְ֝הֶ֗גֶה מִפִּ֥יו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תַּֽחַת־כָּל־הַשָּׁמַ֥יִם יִשְׁרֵ֑הוּ וְ֝אוֹר֗וֹ עַל־כַּנְפ֥וֹת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אַחֲרָ֤יו ׀ יִשְׁאַג־ק֗וֹל יַ֭רְעֵם בְּק֣וֹל גְּאוֹנ֑וֹ וְלֹ֥א יְ֝עַקְּבֵ֗ם כִּֽי־יִשָּׁמַ֥ע קוֹלֽוֹ׃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יַרְעֵ֤ם אֵ֣ל בְּ֭קוֹלוֹ נִפְלָא֑וֹת עֹשֶׂ֥ה גְ֝דֹל֗וֹת וְלֹ֣א נֵדָֽע׃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לַשֶּׁ֨לַג ׀ יֹאמַ֗ר הֱוֵ֫א אָ֥רֶץ וְגֶ֥שֶׁם מָטָ֑ר וְ֝גֶ֗שֶׁם מִטְר֥וֹת עֻזּֽוֹ׃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בְּיַד־כָּל־אָדָ֥ם יַחְתּ֑וֹם לָ֝דַ֗עַת כָּל־אַנְשֵׁ֥י מַעֲשֵֽׂהוּ׃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וַתָּבֹ֣א חַיָּ֣ה בְמוֹ־אָ֑רֶב וּבִמְע֖וֹנֹתֶ֣יהָ תִשְׁכֹּֽן׃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מִן־הַ֭חֶדֶר תָּב֣וֹא סוּפָ֑ה וּֽמִמְּזָרִ֥ים קָרָֽה׃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מִנִּשְׁמַת־אֵ֥ל יִתֶּן־קָ֑רַח וְרֹ֖חַב מַ֣יִם בְּמוּצָֽק׃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אַף־בְּ֭רִי יַטְרִ֣יחַ עָ֑ב יָ֝פִ֗יץ עֲנַ֣ן אוֹרֽוֹ׃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וְה֤וּא מְסִבּ֨וֹת ׀ מִתְהַפֵּ֣ךְ בתחבולתו לְפָעֳלָ֑ם כֹּ֖ל אֲשֶׁ֥ר יְצַוֵּ֓ם ׀ עַל־פְּנֵ֖י תֵבֵ֣ל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אִם־לְשֵׁ֥בֶט אִם־לְאַרְצ֑וֹ אִם־לְ֝חֶ֗סֶד יַמְצִאֵֽהוּ׃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הַאֲזִ֣ינָה זֹּ֣את אִיּ֑וֹב עֲ֝מֹ֗ד וְהִתְבּוֹנֵ֤ן ׀ נִפְלְא֬וֹת 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הֲ֭תֵדַע בְּשׂוּם־אֱל֣וֹהַּ עֲלֵיהֶ֑ם וְ֝הוֹפִ֗יעַ א֣וֹר עֲנָנֽוֹ׃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הֲ֭תֵדַע עַל־מִפְלְשֵׂי ־עָ֑ב מִ֝פְלְא֗וֹת תְּמִ֣ים דֵּעִֽים׃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אֲשֶׁר־בְּגָדֶ֥יךָ חַמִּ֑ים בְּהַשְׁקִ֥ט אֶ֝֗רֶץ מִדָּרֽוֹם׃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תַּרְקִ֣יעַ עִ֭מּוֹ לִשְׁחָקִ֑ים חֲ֝זָקִ֗ים כִּרְאִ֥י מוּצָֽק׃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ה֭וֹדִיעֵנוּ מַה־נֹּ֣אמַר ל֑וֹ לֹ֥א־נַ֝עֲרֹ֗ךְ מִפְּנֵי־חֹֽשֶׁךְ׃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הַֽיְסֻפַּר־ל֭וֹ כִּ֣י אֲדַבֵּ֑ר אִֽם־אָ֥מַר אִ֝֗ישׁ כִּ֣י יְבֻלָּֽע׃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וְעַתָּ֤ה ׀ לֹ֘א רָ֤אוּ א֗וֹר בָּהִ֣יר ה֭וּא בַּשְּׁחָקִ֑ים וְר֥וּחַ עָ֝בְרָ֗ה וַֽתְּטַהֲרֵֽם׃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מִ֭צָּפוֹן זָהָ֣ב יֶֽאֱתֶ֑ה עַל־אֱ֝ל֗וֹהַּ נ֣וֹרָא הֽוֹד׃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שַׁדַּ֣י לֹֽא־מְ֭צָאנֻהוּ שַׂגִּיא־כֹ֑חַ וּמִשְׁפָּ֥ט וְרֹב־צְ֝דָקָ֗ה לֹ֣א יְעַנֶּֽה׃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לָ֭כֵן יְרֵא֣וּהוּ אֲנָשִׁ֑ים לֹֽא־יִ֝רְאֶ֗ה כָּל־חַכְמֵי־לֵֽב׃ פ</w:t>
      </w:r>
    </w:p>
    <w:p>
      <w:pPr>
        <w:pStyle w:val="Heading2"/>
        <w:bidi/>
      </w:pPr>
      <w:r>
        <w:rPr>
          <w:rtl/>
          <w:cs/>
          <w:lang w:val="he_IL" w:bidi="he_IL"/>
        </w:rPr>
        <w:t>Job 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וַיַּֽעַן־יְהוָ֣ה אֶת־אִ֭יּוֹב מנ הסערה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מִ֤י זֶ֨ה ׀ מַחְשִׁ֖יךְ עֵצָ֥ה בְמִלִּ֗ין בְּֽלִי־דָֽעַת׃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אֱזָר־נָ֣א כְגֶ֣בֶר חֲלָצֶ֑יךָ וְ֝אֶשְׁאָלְךָ֗ וְהוֹדִיעֵֽנִי׃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אֵיפֹ֣ה הָ֭יִיתָ בְּיָסְדִי־אָ֑רֶץ הַ֝גֵּ֗ד אִם־יָדַ֥עְתָּ בִינָֽה׃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מִי־שָׂ֣ם מְ֭מַדֶּיהָ כִּ֣י תֵדָ֑ע א֤וֹ מִֽי־נָטָ֖ה עָלֶ֣יהָ קָּֽו׃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עַל־מָ֭ה אֲדָנֶ֣יהָ הָטְבָּ֑עוּ א֥וֹ מִֽי־יָ֝רָ֗ה אֶ֣בֶן פִּנָּתָֽהּ׃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בְּרָן־יַ֭חַד כּ֣וֹכְבֵי בֹ֑קֶר וַ֝יָּרִ֗יעוּ כָּל־בְּנֵ֥י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וַיָּ֣סֶךְ בִּדְלָתַ֣יִם יָ֑ם בְּ֝גִיח֗וֹ מֵרֶ֥חֶם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בְּשׂוּמִ֣י עָנָ֣ן לְבֻשׁ֑וֹ וַ֝עֲרָפֶ֗ל חֲתֻלָּתֽוֹ׃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וָאֶשְׁבֹּ֣ר עָלָ֣יו חֻקִּ֑י וָֽ֝אָשִׂ֗ים בְּרִ֣יחַ וּדְלָתָֽיִם׃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וָאֹמַ֗ר עַד־פֹּ֣ה תָ֭בוֹא וְלֹ֣א תֹסִ֑יף וּפֹ֥א־יָ֝שִׁ֗ית בִּגְא֥וֹן גַּלֶּֽיךָ׃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הְֽ֭מִיָּמֶיךָ צִוִּ֣יתָ בֹּ֑קֶר ידעתה שחר 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לֶ֭אֱחֹז בְּכַנְפ֣וֹת הָאָ֑רֶץ וְיִנָּעֲר֖וּ 'l s="H7563"'רְשָׁ'seg type="x-suspended"'עִ֣'seg'ים'/l'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תִּ֭תְהַפֵּךְ כְּחֹ֣מֶר חוֹתָ֑ם וְ֝יִֽתְיַצְּב֗וּ כְּמ֣וֹ לְבֽוּשׁ׃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וְיִמָּנַ֣ע 'l s="H7563"'מֵרְשָׁ'seg type="x-suspended"'עִ֣'seg'ים'/l' אוֹרָ֑ם וּזְר֥וֹעַ רָ֝מָ֗ה תִּשָּׁבֵֽר׃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הֲ֭בָאתָ עַד־נִבְכֵי־ יָ֑ם וּבְחֵ֥קֶר תְּ֝ה֗וֹם הִתְהַלָּֽכְתָּ׃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הֲנִגְל֣וּ לְ֭ךָ שַׁעֲרֵי־מָ֑וֶת וְשַׁעֲרֵ֖י צַלְמָ֣וֶת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הִ֭תְבֹּנַנְתָּ עַד־רַחֲבֵי ־אָ֑רֶץ הַ֝גֵּ֗ד אִם־יָדַ֥עְתָּ כֻלָּֽהּ׃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אֵי־זֶ֣ה הַ֭דֶּרֶךְ יִשְׁכָּן־א֑וֹר וְ֝חֹ֗שֶׁךְ אֵי־זֶ֥ה 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כִּ֣י תִ֭קָּחֶנּוּ אֶל־גְּבוּל֑וֹ וְכִֽי־תָ֝בִ֗ין נְתִיב֥וֹת 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יָ֭דַעְתָּ כִּי־אָ֣ז תִּוָּלֵ֑ד וּמִסְפַּ֖ר יָמֶ֣יךָ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הֲ֭בָאתָ אֶל־אֹצְר֣וֹת שָׁ֑לֶג וְאֹצְר֖וֹת בָּרָ֣ד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אֲשֶׁר־חָשַׂ֥כְתִּי לְעֶת־צָ֑ר לְי֥וֹם קְ֝רָ֗ב וּמִלְחָמָֽה׃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אֵי־זֶ֣ה הַ֭דֶּרֶךְ יֵחָ֣לֶק א֑וֹר יָפֵ֖ץ קָדִ֣ים עֲלֵי־אָֽרֶץ׃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מִֽי־פִלַּ֣ג לַשֶּׁ֣טֶף תְּעָלָ֑ה וְ֝דֶ֗רֶךְ לַחֲזִ֥יז קֹלֽוֹת׃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לְ֭הַמְטִיר עַל־אֶ֣רֶץ לֹא־אִ֑ישׁ מִ֝דְבָּ֗ר לֹא־אָדָ֥ם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לְהַשְׂבִּ֣יעַ שֹׁ֭אָה וּמְשֹׁאָ֑ה וּ֝לְהַצְמִ֗יחַ מֹ֣צָא דֶֽשֶׁא׃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הֲיֵשׁ־לַמָּטָ֥ר אָ֑ב א֥וֹ מִי־ה֝וֹלִ֗יד אֶגְלֵי־טָֽל׃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מִבֶּ֣טֶן מִ֭י יָצָ֣א הַקָּ֑רַח וּכְפֹ֥ר שָׁ֝מַיִם מִ֣י יְלָדֽוֹ׃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כָּ֭אֶבֶן מַ֣יִם יִתְחַבָּ֑אוּ וּפְנֵ֥י תְ֝ה֗וֹם יִתְלַכָּֽדוּ׃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הַֽ֭תְקַשֵּׁר מַעֲדַנּ֣וֹת כִּימָ֑ה אֽוֹ־מֹשְׁכ֖וֹת כְּסִ֣יל תְּפַתֵּֽחַ׃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הֲתֹצִ֣יא מַזָּר֣וֹת בְּעִתּ֑וֹ וְ֝עַ֗יִשׁ עַל־בָּנֶ֥יהָ תַנְחֵֽם׃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הֲ֭יָדַעְתָּ חֻקּ֣וֹת שָׁמָ֑יִם אִם־תָּשִׂ֖ים מִשְׁטָר֣וֹ בָאָֽרֶץ׃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הֲתָרִ֣ים לָעָ֣ב קוֹלֶ֑ךָ וְֽשִׁפְעַת־מַ֥יִם תְּכַסֶּֽךָּ׃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הַֽתְשַׁלַּ֣ח בְּרָקִ֣ים וְיֵלֵ֑כוּ וְיֹאמְר֖וּ לְךָ֣ הִנֵּֽנוּ׃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מִי־שָׁ֭ת בַּטֻּח֣וֹת חָכְמָ֑ה א֤וֹ מִֽי־נָתַ֖ן לַשֶּׂ֣כְוִי בִינָֽה׃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מִֽי־יְסַפֵּ֣ר שְׁחָקִ֣ים בְּחָכְמָ֑ה וְנִבְלֵ֥י שָׁ֝מַ֗יִם מִ֣י יַשְׁכִּֽיב׃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בְּצֶ֣קֶת עָ֭פָר לַמּוּצָ֑ק וּרְגָבִ֥ים יְדֻבָּֽקוּ׃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הֲתָצ֣וּד לְלָבִ֣יא טָ֑רֶף וְחַיַּ֖ת כְּפִירִ֣ים תְּמַלֵּֽא׃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כִּי־יָשֹׁ֥חוּ בַמְּעוֹנ֑וֹת יֵשְׁב֖וּ בַסֻּכָּ֣ה לְמוֹ־אָֽרֶב׃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מִ֤י יָכִ֥ין לָעֹרֵ֗ב צֵ֫יד֥וֹ כִּֽי־ילדו אֶל־אֵ֣ל יְשַׁוֵּ֑עוּ יִ֝תְע֗וּ לִבְלִי־אֹֽכֶל׃</w:t>
      </w:r>
    </w:p>
    <w:p>
      <w:pPr>
        <w:pStyle w:val="Heading2"/>
        <w:bidi/>
      </w:pPr>
      <w:r>
        <w:rPr>
          <w:rtl/>
          <w:cs/>
          <w:lang w:val="he_IL" w:bidi="he_IL"/>
        </w:rPr>
        <w:t>Job 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הֲיָדַ֗עְתָּ עֵ֭ת לֶ֣דֶת יַעֲלֵי־סָ֑לַע חֹלֵ֖ל אַיָּל֣וֹת תִּשְׁמֹֽר׃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תִּסְפֹּ֣ר יְרָחִ֣ים תְּמַלֶּ֑אנָה וְ֝יָדַ֗עְתָּ עֵ֣ת לִדְתָּֽנָה׃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תִּ֭כְרַעְנָה יַלְדֵיהֶ֣ן תְּפַלַּ֑חְנָה חֶבְלֵיהֶ֥ם תְּשַׁלַּֽחְנָה׃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יַחְלְמ֣וּ בְ֭נֵיהֶם יִרְבּ֣וּ בַבָּ֑ר יָ֝צְא֗וּ וְלֹא־שָׁ֥בוּ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מִֽי־שִׁלַּ֣ח פֶּ֣רֶא חָפְשִׁ֑י וּמֹסְר֥וֹת עָ֝ר֗וֹד מִ֣י פִתֵּֽחַ׃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אֲשֶׁר־שַׂ֣מְתִּי עֲרָבָ֣ה בֵית֑וֹ וּֽמִשְׁכְּנוֹתָ֥יו מְלֵֽחָה׃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יִ֭שְׂחַק לַהֲמ֣וֹן קִרְיָ֑ה תְּשֻׁא֥וֹת נ֝וֹגֵ֗שׂ לֹ֣א יִשְׁמָֽע׃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יְת֣וּר הָרִ֣ים מִרְעֵ֑הוּ וְאַחַ֖ר כָּל־יָר֣וֹק יִדְרֽוֹשׁ׃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הֲיֹ֣אבֶה רֵּ֣ים עָבְדֶ֑ךָ אִם־יָ֝לִ֗ין עַל־אֲבוּסֶֽךָ׃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הֲֽתִקְשָׁר־רֵ֭ים בְּתֶ֣לֶם עֲבֹת֑וֹ אִם־יְשַׂדֵּ֖ד עֲמָקִ֣ים אַחֲרֶֽיךָ׃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הֲֽתִבְטַח־בּ֭וֹ כִּי־רַ֣ב כֹּח֑וֹ וְתַעֲזֹ֖ב אֵלָ֣יו יְגִיעֶֽךָ׃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הֲתַאֲמִ֣ין בּ֭וֹ כִּי־ישוב זַרְעֶ֑ךָ וְֽגָרְנְךָ֥ יֶאֱסֹֽף׃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כְּנַף־רְנָנִ֥ים נֶעֱלָ֑סָה אִם־אֶ֝בְרָ֗ה חֲסִידָ֥ה וְנֹצָֽה׃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כִּֽי־תַעֲזֹ֣ב לָאָ֣רֶץ בֵּצֶ֑יהָ וְֽעַל־עָפָ֥ר תְּחַמֵּֽם׃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וַ֭תִּשְׁכַּח כִּי־רֶ֣גֶל תְּזוּרֶ֑הָ וְחַיַּ֖ת הַשָּׂדֶ֣ה תְּדוּשֶֽׁהָ׃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הִקְשִׁ֣יחַ בָּנֶ֣יהָ לְּלֹא־לָ֑הּ לְרִ֖יק יְגִיעָ֣הּ בְּלִי־פָֽחַד׃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כִּֽי־הִשָּׁ֣הּ אֱל֣וֹהַּ חָכְמָ֑ה וְלֹא־חָ֥לַק לָ֝֗הּ בַּבִּינָֽה׃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כָּ֭עֵת בַּמָּר֣וֹם תַּמְרִ֑יא תִּֽשְׂחַ֥ק לַ֝סּ֗וּס וּלְרֹֽכְבֽוֹ׃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הֲתִתֵּ֣ן לַסּ֣וּס גְּבוּרָ֑ה הֲתַלְבִּ֖ישׁ צַוָּאר֣וֹ רַעְמָֽה׃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הְֽ֭תַרְעִישֶׁנּוּ כָּאַרְבֶּ֑ה ה֖וֹד נַחְר֣וֹ אֵימָֽה׃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יַחְפְּר֣וּ בָ֭עֵמֶק וְיָשִׂ֣ישׂ בְּכֹ֑חַ יֵ֝צֵ֗א לִקְרַאת־נָֽשֶׁק׃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יִשְׂחַ֣ק לְ֭פַחַד וְלֹ֣א יֵחָ֑ת וְלֹֽא־יָ֝שׁ֗וּב מִפְּנֵי־חָֽרֶב׃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עָ֭לָיו תִּרְנֶ֣ה אַשְׁפָּ֑ה לַ֖הַב חֲנִ֣ית וְכִידֽוֹן׃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בְּרַ֣עַשׁ וְ֭רֹגֶז יְגַמֶּא־אָ֑רֶץ וְלֹֽא־יַ֝אֲמִ֗ין כִּי־ק֥וֹל שׁוֹפָֽר׃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בְּדֵ֤י שֹׁפָ֨ר ׀ יֹ֘אמַ֤ר הֶאָ֗ח וּֽ֭מֵרָחוֹק יָרִ֣יחַ מִלְחָמָ֑ה רַ֥עַם שָׂ֝רִים וּתְרוּעָֽה׃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הֲֽ֭מִבִּינָ֣תְךָ יַֽאֲבֶר־נֵ֑ץ יִפְרֹ֖שׂ כנפו לְתֵימָֽן׃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אִם־עַל־פִּ֭יךָ יַגְבִּ֣יהַּ נָ֑שֶׁר וְ֝כִ֗י יָרִ֥ים קִנּֽוֹ׃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סֶ֣לַע יִ֭שְׁכֹּן וְיִתְלֹנָ֑ן עַֽל־שֶׁן־סֶ֝֗לַע וּמְצוּדָֽה׃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מִשָּׁ֥ם חָֽפַר־אֹ֑כֶל לְ֝מֵרָח֗וֹק עֵינָ֥יו יַבִּֽיטוּ׃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ואפרחו יְעַלְעוּ־דָ֑ם וּבַאֲשֶׁ֥ר חֲ֝לָלִ֗ים שָׁ֣ם הֽוּא׃ פ</w:t>
      </w:r>
    </w:p>
    <w:p>
      <w:pPr>
        <w:pStyle w:val="Heading2"/>
        <w:bidi/>
      </w:pPr>
      <w:r>
        <w:rPr>
          <w:rtl/>
          <w:cs/>
          <w:lang w:val="he_IL" w:bidi="he_IL"/>
        </w:rPr>
        <w:t>Job 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וַיַּ֖עַן יְהוָ֥ה אֶת־אִיּ֗וֹב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הֲ֭רֹב עִם־שַׁדַּ֣י יִסּ֑וֹר מוֹכִ֖יחַ אֱל֣וֹהַּ יַעֲנֶֽנָּה׃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וַיַּ֖עַן אִיּ֥וֹב אֶת־יְהוָ֗ה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הֵ֣ן קַ֭לֹּתִי מָ֣ה אֲשִׁיבֶ֑ךָּ יָ֝דִ֗י שַׂ֣מְתִּי לְמוֹ־פִֽי׃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אַחַ֣ת דִּ֭בַּרְתִּי וְלֹ֣א אֶֽעֱנֶ֑ה וּ֝שְׁתַּ֗יִם וְלֹ֣א אוֹסִֽיף׃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וַיַּֽעַן־יְהוָ֣ה אֶת־אִ֭יּוֹב מנ סערה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אֱזָר־נָ֣א כְגֶ֣בֶר חֲלָצֶ֑יךָ אֶ֝שְׁאָלְךָ֗ וְהוֹדִיעֵֽנִי׃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הַ֭אַף תָּפֵ֣ר מִשְׁפָּטִ֑י תַּ֝רְשִׁיעֵ֗נִי לְמַ֣עַן תִּצְדָּֽק׃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וְאִם־זְר֖וֹעַ כָּאֵ֥ל ׀ לָ֑ךְ וּ֝בְק֗וֹל כָּמֹ֥הוּ תַרְעֵֽם׃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עֲדֵ֥ה נָ֣א גָֽא֣וֹן וָגֹ֑בַהּ וְה֖וֹד וְהָדָ֣ר תִּלְבָּֽשׁ׃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הָ֭פֵץ עֶבְר֣וֹת אַפֶּ֑ךָ וּרְאֵ֥ה כָל־גֵּ֝אֶ֗ה וְהַשְׁפִּילֵֽהוּ׃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רְאֵ֣ה כָל־גֵּ֭אֶה הַכְנִיעֵ֑הוּ וַהֲדֹ֖ךְ רְשָׁעִ֣ים תַּחְתָּֽם׃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טָמְנֵ֣ם בֶּעָפָ֣ר יָ֑חַד פְּ֝נֵיהֶ֗ם חֲבֹ֣שׁ בַּטָּמֽוּן׃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וְגַם־אֲנִ֥י אוֹדֶ֑ךָּ כִּֽי־תוֹשִׁ֖עַ לְךָ֣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הִנֵּה־נָ֣א בְ֭הֵמוֹת אֲשֶׁר־עָשִׂ֣יתִי עִמָּ֑ךְ חָ֝צִ֗יר כַּבָּקָ֥ר יֹאכֵֽל׃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הִנֵּה־נָ֣א כֹח֣וֹ בְמָתְנָ֑יו וְ֝אֹנ֗וֹ בִּשְׁרִירֵ֥י בִטְנֽוֹ׃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יַחְפֹּ֣ץ זְנָב֣וֹ כְמוֹ־אָ֑רֶז גִּידֵ֖י פחדו יְשֹׂרָֽגוּ׃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עֲ֭צָמָיו אֲפִיקֵ֣י נְחוּשָׁ֑ה גְּ֝רָמָ֗יו כִּמְטִ֥יל בַּרְזֶֽל׃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ה֭וּא רֵאשִׁ֣ית דַּרְכֵי־אֵ֑ל הָ֝עֹשׂוֹ יַגֵּ֥שׁ חַרְבּֽוֹ׃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כִּֽי־ב֭וּל הָרִ֣ים יִשְׂאוּ־ל֑וֹ וְֽכָל־חַיַּ֥ת הַ֝שָּׂדֶ֗ה יְשַֽׂחֲקוּ־שָֽׁם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תַּֽחַת־צֶאֱלִ֥ים יִשְׁכָּ֑ב בְּסֵ֖תֶר קָנֶ֣ה וּבִצָּֽה׃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יְסֻכֻּ֣הוּ צֶאֱלִ֣ים צִֽלֲל֑וֹ יְ֝סֻבּ֗וּהוּ עַרְבֵי־נָֽחַל׃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הֵ֤ן יַעֲשֹׁ֣ק נָ֭הָר לֹ֣א יַחְפּ֑וֹז יִבְטַ֓ח ׀ כִּֽי־יָגִ֖יחַ יַרְדֵּ֣ן אֶל־פִּֽיהוּ׃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בְּעֵינָ֥יו יִקָּחֶ֑נּוּ בְּ֝מֽוֹקְשִׁ֗ים יִנְקָב־אָֽף׃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תִּמְשֹׁ֣ךְ לִוְיָתָ֣ן בְּחַכָּ֑ה וּ֝בְחֶ֗בֶל תַּשְׁקִ֥יעַ לְשֹׁנֽוֹ׃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הֲתָשִׂ֣ים אַגְמ֣וֹן בְּאַפּ֑וֹ וּ֝בְח֗וֹחַ תִּקּ֥וֹב לֶֽחֱיוֹ׃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הֲיַרְבֶּ֣ה אֵ֭לֶיךָ תַּחֲנוּנִ֑ים אִם־יְדַבֵּ֖ר אֵלֶ֣יךָ רַכּֽוֹת׃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הֲיִכְרֹ֣ת בְּרִ֣ית עִמָּ֑ךְ תִּ֝קָּחֶ֗נּוּ לְעֶ֣בֶד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הַֽתְשַׂחֶק־בּ֭וֹ כַּצִּפּ֑וֹר וְ֝תִקְשְׁרֶ֗נּוּ לְנַעֲרוֹתֶֽיךָ׃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יִכְר֣וּ עָ֭לָיו חַבָּרִ֑ים יֶ֝חֱצ֗וּהוּ בֵּ֣ין כְּֽנַעֲנִֽים׃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הַֽתְמַלֵּ֣א בְשֻׂכּ֣וֹת עוֹר֑וֹ וּבְצִלְצַ֖ל דָּגִ֣ים 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שִׂים־עָלָ֥יו כַּפֶּ֑ךָ זְכֹ֥ר מִ֝לְחָמָ֗ה אַל־תּוֹסַֽף׃</w:t>
      </w:r>
    </w:p>
    <w:p>
      <w:pPr>
        <w:pStyle w:val="Heading2"/>
        <w:bidi/>
      </w:pPr>
      <w:r>
        <w:rPr>
          <w:rtl/>
          <w:cs/>
          <w:lang w:val="he_IL" w:bidi="he_IL"/>
        </w:rPr>
        <w:t>Job 41:1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הֵן־תֹּחַלְתּ֥וֹ נִכְזָ֑בָה הֲגַ֖ם אֶל־מַרְאָ֣יו יֻטָֽל׃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לֹֽא־אַ֭כְזָר כִּ֣י יְעוּרֶ֑נּוּ וּמִ֥י ה֝֗וּא לְפָנַ֥י יִתְיַצָּֽב׃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מִ֣י הִ֭קְדִּימַנִי וַאֲשַׁלֵּ֑ם תַּ֖חַת כָּל־הַשָּׁמַ֣יִם לִי־הֽוּא׃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לא ־אַחֲרִ֥ישׁ בַּדָּ֑יו וּדְבַר־גְּ֝בוּר֗וֹת וְחִ֣ין עֶרְכּֽוֹ׃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מִֽי־גִ֭לָּה פְּנֵ֣י לְבוּשׁ֑וֹ בְּכֶ֥פֶל רִ֝סְנ֗וֹ מִ֣י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דַּלְתֵ֣י פָ֭נָיו מִ֣י פִתֵּ֑חַ סְבִיב֖וֹת שִׁנָּ֣יו אֵימָֽה׃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גַּ֭אֲוָה אֲפִיקֵ֣י מָֽגִנִּ֑ים סָ֝ג֗וּר חוֹתָ֥ם 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אֶחָ֣ד בְּאֶחָ֣ד יִגַּ֑שׁוּ וְ֝ר֗וּחַ לֹא־יָב֥וֹא בֵֽינֵיהֶֽם׃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אִישׁ־בְּאָחִ֥יהוּ יְדֻבָּ֑קוּ יִ֝תְלַכְּד֗וּ וְלֹ֣א יִתְפָּרָֽדוּ׃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עֲֽ֭טִישֹׁתָיו תָּ֣הֶל א֑וֹר וְ֝עֵינָ֗יו כְּעַפְעַפֵּי־שָֽׁחַר׃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מִ֭פִּיו לַפִּידִ֣ים יַהֲלֹ֑כוּ כִּיד֥וֹדֵי אֵ֝֗שׁ יִתְמַלָּֽטוּ׃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מִ֭נְּחִירָיו יֵצֵ֣א עָשָׁ֑ן כְּד֖וּד נָפ֣וּחַ וְאַגְמֹֽן׃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נַ֭פְשׁוֹ גֶּחָלִ֣ים תְּלַהֵ֑ט וְ֝לַ֗הַב מִפִּ֥יו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בְּֽ֭צַוָּארוֹ יָלִ֣ין עֹ֑ז וּ֝לְפָנָ֗יו תָּד֥וּץ דְּאָבָֽה׃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מַפְּלֵ֣י בְשָׂר֣וֹ דָבֵ֑קוּ יָצ֥וּק עָ֝לָ֗יו בַּל־יִמּֽוֹט׃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לִ֭בּוֹ יָצ֣וּק כְּמוֹ־אָ֑בֶן וְ֝יָצ֗וּק כְּפֶ֣לַח תַּחְתִּֽית׃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מִ֭שֵּׂתוֹ יָג֣וּרוּ אֵלִ֑ים מִ֝שְּׁבָרִ֗ים יִתְחַטָּֽאוּ׃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מַשִּׂיגֵ֣הוּ חֶ֭רֶב בְּלִ֣י תָק֑וּם חֲנִ֖ית מַסָּ֣ע וְשִׁרְיָֽה׃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יַחְשֹׁ֣ב לְתֶ֣בֶן בַּרְזֶ֑ל לְעֵ֖ץ רִקָּב֣וֹן נְחוּשָֽׁה׃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לֹֽא־יַבְרִיחֶ֥נּוּ בֶן־קָ֑שֶׁת לְ֝קַ֗שׁ נֶהְפְּכוּ־ל֥וֹ אַבְנֵי־קָֽלַע׃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כְּ֭קַשׁ נֶחְשְׁב֣וּ תוֹתָ֑ח וְ֝יִשְׂחַ֗ק לְרַ֣עַשׁ כִּידֽוֹן׃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תַּ֭חְתָּיו חַדּ֣וּדֵי חָ֑רֶשׂ יִרְפַּ֖ד חָר֣וּץ עֲלֵי־טִֽיט׃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יַרְתִּ֣יחַ כַּסִּ֣יר מְצוּלָ֑ה יָ֝֗ם יָשִׂ֥ים כַּמֶּרְקָחָֽה׃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אַ֭חֲרָיו יָאִ֣יר נָתִ֑יב יַחְשֹׁ֖ב תְּה֣וֹם לְשֵׂיבָֽה׃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אֵֽין־עַל־עָפָ֥ר מָשְׁל֑וֹ הֶ֝עָשׂ֗וּ לִבְלִי־חָֽת׃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אֵֽת־כָּל־גָּבֹ֥הַּ יִרְאֶ֑ה ה֝֗וּא מֶ֣לֶךְ עַל־כָּל־בְּנֵי־שָֽׁחַץ׃ ס</w:t>
      </w:r>
    </w:p>
    <w:p>
      <w:pPr>
        <w:pStyle w:val="Heading2"/>
        <w:bidi/>
      </w:pPr>
      <w:r>
        <w:rPr>
          <w:rtl/>
          <w:cs/>
          <w:lang w:val="he_IL" w:bidi="he_IL"/>
        </w:rPr>
        <w:t>Job 42:1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וַיַּ֖עַן אִיּ֥וֹב אֶת־יְהוָ֗ה וַיֹּאמַֽר׃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ידעת כִּי־כֹ֣ל תּוּכָ֑ל וְלֹא־יִבָּצֵ֖ר מִמְּךָ֣ מְזִמָּֽה׃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מִ֤י זֶ֨ה ׀ מַעְלִ֥ים עֵצָ֗ה בְּֽלִ֫י דָ֥עַת לָכֵ֣ן הִ֭גַּדְתִּי וְלֹ֣א אָבִ֑ין נִפְלָא֥וֹת מִ֝מֶּ֗נִּי וְלֹ֣א אֵדָֽע׃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שְֽׁמַֽע־נָ֭א וְאָנֹכִ֣י אֲדַבֵּ֑ר אֶ֝שְׁאָלְךָ֗ וְהוֹדִיעֵֽנִי׃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לְשֵֽׁמַע־אֹ֥זֶן שְׁמַעְתִּ֑יךָ וְ֝עַתָּ֗ה עֵינִ֥י רָאָֽתְךָ׃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עַל־כֵּ֭ן אֶמְאַ֣ס וְנִחַ֑מְתִּי עַל־עָפָ֥ר וָאֵֽפֶר׃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וַיְהִ֗י אַחַ֨ר דִּבֶּ֧ר יְהוָ֛ה אֶת־הַדְּבָרִ֥ים הָאֵ֖לֶּה אֶל־אִיּ֑וֹב וַיֹּ֨אמֶר יְהוָ֜ה אֶל־אֱלִיפַ֣ז הַתֵּֽימָנִ֗י חָרָ֨ה אַפִּ֤י בְךָ֙ וּבִשְׁנֵ֣י רֵעֶ֔יךָ כִּ֠י לֹ֣א דִבַּרְתֶּ֥ם אֵלַ֛י נְכוֹנָ֖ה כְּעַבְדִּ֥י אִיּֽוֹב׃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וְעַתָּ֡ה קְחֽוּ־לָכֶ֣ם שִׁבְעָֽה־פָרִים֩ וְשִׁבְעָ֨ה אֵילִ֜ים וּלְכ֣וּ ׀ אֶל־עַבְדִּ֣י אִיּ֗וֹב וְהַעֲלִיתֶ֤ם עוֹלָה֙ בַּֽעַדְכֶ֔ם וְאִיּ֣וֹב עַבְדִּ֔י יִתְפַּלֵּ֖ל עֲלֵיכֶ֑ם כִּ֧י אִם־פָּנָ֣יו אֶשָּׂ֗א לְבִלְתִּ֞י עֲשׂ֤וֹת עִמָּכֶם֙ נְבָלָ֔ה כִּ֠י לֹ֣א דִבַּרְתֶּ֥ם אֵלַ֛י נְכוֹנָ֖ה כְּעַבְדִּ֥י אִיּֽוֹב׃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וַיֵּלְכוּ֩ אֱלִיפַ֨ז הַתֵּֽימָנִ֜י וּבִלְדַּ֣ד הַשּׁוּחִ֗י צֹפַר֙ הַנַּ֣עֲמָתִ֔י וַֽיַּעֲשׂ֔וּ כַּאֲשֶׁ֛ר דִּבֶּ֥ר אֲלֵיהֶ֖ם יְהוָ֑ה וַיִּשָּׂ֥א יְהוָ֖ה אֶת־פְּנֵ֥י אִיּֽוֹב׃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וַֽיהוָ֗ה שָׁ֚ב אֶת־שבית אִיּ֔וֹב בְּהִֽתְפַּֽלְל֖וֹ בְּעַ֣ד רֵעֵ֑הוּ וַ֧יֹּסֶף יְהוָ֛ה אֶת־כָּל־אֲשֶׁ֥ר לְאִיּ֖וֹב לְמִשְׁנֶֽה׃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וַיָּבֹ֣אוּ אֵ֠לָיו כָּל־אֶחָ֨יו וְכָל־אחיתיו וְכָל־יֹדְעָ֣יו לְפָנִ֗ים וַיֹּאכְל֨וּ עִמּ֣וֹ לֶחֶם֮ בְּבֵיתוֹ֒ וַיָּנֻ֤דוּ לוֹ֙ וַיְנַחֲמ֣וּ אֹת֔וֹ עַ֚ל כָּל־הָ֣רָעָ֔ה אֲשֶׁר־הֵבִ֥יא יְהוָ֖ה עָלָ֑יו וַיִּתְּנוּ־ל֗וֹ אִ֚ישׁ קְשִׂיטָ֣ה אֶחָ֔ת וְאִ֕ישׁ נֶ֥זֶם זָהָ֖ב אֶחָֽד׃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וַֽיהוָ֗ה בֵּרַ֛ךְ אֶת־אַחֲרִ֥ית אִיּ֖וֹב מֵרֵאשִׁת֑וֹ וַֽיְהִי־ל֡וֹ אַרְבָּעָה֩ עָשָׂ֨ר אֶ֜לֶף צֹ֗אן וְשֵׁ֤שֶׁת אֲלָפִים֙ גְּמַלִּ֔ים וְאֶֽלֶף־צֶ֥מֶד בָּקָ֖ר וְאֶ֥לֶף אֲתוֹנֽוֹת׃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וַֽיְהִי־ל֛וֹ שִׁבְעָ֥נָה בָנִ֖ים וְשָׁל֥וֹשׁ בָּנֽוֹת׃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וַיִּקְרָ֤א שֵׁם־הָֽאַחַת֙ יְמִימָ֔ה וְשֵׁ֥ם הַשֵּׁנִ֖ית קְצִיעָ֑ה וְשֵׁ֥ם הַשְּׁלִישִׁ֖ית קֶ֥רֶן הַפּֽוּךְ׃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וְלֹ֨א נִמְצָ֜א נָשִׁ֥ים יָפ֛וֹת כִּבְנ֥וֹת אִיּ֖וֹב בְּכָל־הָאָ֑רֶץ וַיִּתֵּ֨ן לָהֶ֧ם אֲבִיהֶ֛ם נַחֲלָ֖ה בְּת֥וֹךְ אֲחֵיהֶֽם׃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וַיְחִ֤י אִיּוֹב֙ אַֽחֲרֵי־זֹ֔את מֵאָ֥ה וְאַרְבָּעִ֖ים שָׁנָ֑ה וירא אֶת־בָּנָיו֙ וְאֶת־בְּנֵ֣י בָנָ֔יו אַרְבָּעָ֖ה דֹּרֽוֹת׃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וַיָּ֣מָת אִיּ֔וֹב זָקֵ֖ן וּשְׂבַ֥ע יָמִֽים׃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