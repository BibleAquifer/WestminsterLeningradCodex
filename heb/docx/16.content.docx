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Nehemiah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דִּבְרֵ֥י נְחֶמְיָ֖ה בֶּן־חֲכַלְיָ֑ה וַיְהִ֤י בְחֹֽדֶשׁ־כסלו שְׁנַ֣ת עֶשְׂרִ֔ים וַאֲנִ֥י הָיִ֖יתִי בְּשׁוּשַׁ֥ן הַבִּירָֽה׃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וַיָּבֹ֨א חֲנָ֜נִי אֶחָ֧ד מֵאַחַ֛י ה֥וּא וַאֲנָשִׁ֖ים מִֽיהוּדָ֑ה וָאֶשְׁאָלֵ֞ם עַל־הַיְּהוּדִ֧ים הַפְּלֵיטָ֛ה אֲשֶֽׁר־נִשְׁאֲר֥וּ מִן־הַשֶּׁ֖בִי וְעַל־יְרוּשָׁלִָֽם׃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וַיֹּאמְרוּ֮ לִי֒ הַֽנִּשְׁאָרִ֞ים אֲשֶֽׁר־נִשְׁאֲר֤וּ מִן־הַשְּׁבִי֙ שָׁ֣ם בַּמְּדִינָ֔ה בְּרָעָ֥ה גְדֹלָ֖ה וּבְחֶרְפָּ֑ה וְחוֹמַ֤ת יְרוּשָׁלִַ֙ם֙ מְפֹרָ֔צֶת וּשְׁעָרֶ֖יהָ נִצְּת֥וּ בָאֵֽשׁ׃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וַיְהִ֞י כְּשָׁמְעִ֣י ׀ אֶת־הַדְּבָרִ֣ים הָאֵ֗לֶּה יָשַׁ֙בְתִּי֙ וָֽאֶבְכֶּ֔ה וָאֶתְאַבְּלָ֖ה יָמִ֑ים וָֽאֱהִ֥י צָם֙ וּמִתְפַּלֵּ֔ל לִפְנֵ֖י אֱלֹהֵ֥י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וָאֹמַ֗ר אָֽנָּ֤א יְהוָה֙ אֱלֹהֵ֣י הַשָּׁמַ֔יִם הָאֵ֥ל הַגָּד֖וֹל וְהַנּוֹרָ֑א שֹׁמֵ֤ר הַבְּרִית֙ וָחֶ֔סֶד לְאֹהֲבָ֖יו וּלְשֹׁמְרֵ֥י מִצְוֺתָֽיו׃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תְּהִ֣י נָ֣א אָזְנְךָֽ־קַשֶּׁ֣בֶת וְֽעֵינֶ֪יךָ פְתֻוּח֟וֹת לִשְׁמֹ֣עַ אֶל־תְּפִלַּ֣ת עַבְדְּךָ֡ אֲשֶׁ֣ר אָנֹכִי֩ מִתְפַּלֵּ֨ל לְפָנֶ֤יךָ הַיּוֹם֙ יוֹמָ֣ם וָלַ֔יְלָה עַל־בְּנֵ֥י יִשְׂרָאֵ֖ל עֲבָדֶ֑יךָ וּמִתְוַדֶּ֗ה עַל־חַטֹּ֤אות בְּנֵֽי־יִשְׂרָאֵל֙ אֲשֶׁ֣ר חָטָ֣אנוּ לָ֔ךְ וַאֲנִ֥י וּבֵית־אָבִ֖י חָטָֽאנוּ׃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חֲבֹ֖ל חָבַ֣לְנוּ לָ֑ךְ וְלֹא־שָׁמַ֣רְנוּ אֶת־הַמִּצְוֺ֗ת וְאֶת־הַֽחֻקִּים֙ וְאֶת־הַמִּשְׁפָּטִ֔ים אֲשֶׁ֥ר צִוִּ֖יתָ אֶת־מֹשֶׁ֥ה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זְכָר־נָא֙ אֶת־הַדָּבָ֔ר אֲשֶׁ֥ר צִוִּ֛יתָ אֶת־מֹשֶׁ֥ה עַבְדְּךָ֖ לֵאמֹ֑ר אַתֶּ֣ם תִּמְעָ֔לוּ אֲנִ֕י אָפִ֥יץ אֶתְכֶ֖ם בָּעַמִּֽים׃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וְשַׁבְתֶּ֣ם אֵלַ֔י וּשְׁמַרְתֶּם֙ מִצְוֺתַ֔י וַעֲשִׂיתֶ֖ם אֹתָ֑ם אִם־יִהְיֶ֨ה נִֽדַּחֲכֶ֜ם בִּקְצֵ֤ה הַשָּׁמַ֙יִם֙ מִשָּׁ֣ם אֲקַבְּצֵ֔ם והבואתים אֶל־הַמָּק֔וֹם אֲשֶׁ֣ר בָּחַ֔רְתִּי לְשַׁכֵּ֥ן אֶת־שְׁמִ֖י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וְהֵ֥ם עֲבָדֶ֖יךָ וְעַמֶּ֑ךָ אֲשֶׁ֤ר פָּדִ֙יתָ֙ בְּכֹחֲךָ֣ הַגָּד֔וֹל וּבְיָדְךָ֖ הַחֲזָקָֽה׃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אָנָּ֣א אֲדֹנָ֗י תְּהִ֣י נָ֣א אָזְנְךָֽ־קַ֠שֶּׁבֶת אֶל־תְּפִלַּ֨ת עַבְדְּךָ֜ וְאֶל־תְּפִלַּ֣ת עֲבָדֶ֗יךָ הַֽחֲפֵצִים֙ לְיִרְאָ֣ה אֶת־שְׁמֶ֔ךָ וְהַצְלִֽיחָה־נָּ֤א לְעַבְדְּךָ֙ הַיּ֔וֹם וּתְנֵ֣הוּ לְרַחֲמִ֔ים לִפְנֵ֖י הָאִ֣ישׁ הַזֶּ֑ה וַאֲנִ֛י הָיִ֥יתִי מַשְׁקֶ֖ה לַמֶּֽלֶךְ׃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׀ בְּחֹ֣דֶשׁ נִיסָ֗ן שְׁנַ֥ת עֶשְׂרִ֛ים לְאַרְתַּחְשַׁ֥סְתְּא הַמֶּ֖לֶךְ יַ֣יִן לְפָנָ֑יו וָאֶשָּׂ֤א אֶת־הַיַּ֙יִן֙ וָאֶתְּנָ֣ה לַמֶּ֔לֶךְ וְלֹא־הָיִ֥יתִי רַ֖ע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וַיֹּאמֶר֩ לִ֨י הַמֶּ֜לֶךְ מַדּ֣וּעַ ׀ פָּנֶ֣יךָ רָעִ֗ים וְאַתָּה֙ אֵֽינְךָ֣ חוֹלֶ֔ה אֵ֣ין זֶ֔ה כִּי־אִ֖ם רֹ֣עַֽ לֵ֑ב וָאִירָ֖א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וָאֹמַ֣ר לַמֶּ֔לֶךְ הַמֶּ֖לֶךְ לְעוֹלָ֣ם יִחְיֶ֑ה מַדּ֜וּעַ לֹא־יֵרְע֣וּ פָנַ֗י אֲשֶׁ֨ר הָעִ֜יר בֵּית־קִבְר֤וֹת אֲבֹתַי֙ חֲרֵבָ֔ה וּשְׁעָרֶ֖יהָ אֻכְּל֥וּ בָאֵֽשׁ׃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לִי֙ הַמֶּ֔לֶךְ עַל־מַה־זֶּ֖ה אַתָּ֣ה מְבַקֵּ֑שׁ וָֽאֶתְפַּלֵּ֔ל אֶל־אֱלֹהֵ֖י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וָאֹמַ֣ר לַמֶּ֔לֶךְ אִם־עַל־הַמֶּ֣לֶךְ ט֔וֹב וְאִם־יִיטַ֥ב עַבְדְּךָ֖ לְפָנֶ֑יךָ אֲשֶׁ֧ר תִּשְׁלָחֵ֣נִי אֶל־יְהוּדָ֗ה אֶל־עִ֛יר קִבְר֥וֹת אֲבֹתַ֖י וְאֶבְנֶֽנָּה׃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וַיֹּאמֶר֩ לִ֨י הַמֶּ֜לֶךְ וְהַשֵּׁגַ֣ל ׀ יוֹשֶׁ֣בֶת אֶצְל֗וֹ עַד־מָתַ֛י יִהְיֶ֥ה מַֽהֲלָכֲךָ֖ וּמָתַ֣י תָּשׁ֑וּב וַיִּיטַ֤ב לִפְנֵֽי־הַמֶּ֙לֶךְ֙ וַיִּשְׁלָחֵ֔נִי וָֽאֶתְּנָ֥ה ל֖וֹ זְמָֽן׃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וָאוֹמַר֮ לַמֶּלֶךְ֒ אִם־עַל־הַמֶּ֣לֶךְ ט֔וֹב אִגְּרוֹת֙ יִתְּנוּ־לִ֔י עַֽל־פַּחֲו֖וֹת עֵ֣בֶר הַנָּהָ֑ר אֲשֶׁר֙ יַעֲבִיר֔וּנִי עַ֥ד אֲשֶׁר־אָב֖וֹא אֶל־יְהוּדָֽה׃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וְאִגֶּ֡רֶת אֶל־אָסָף֩ שֹׁמֵ֨ר הַפַּרְדֵּ֜ס אֲשֶׁ֣ר לַמֶּ֗לֶךְ אֲשֶׁ֣ר יִתֶּן־לִ֣י עֵצִ֡ים לְ֠קָרוֹת אֶת־שַׁעֲרֵ֨י הַבִּירָ֤ה אֲשֶׁר־לַבַּ֙יִת֙ וּלְחוֹמַ֣ת הָעִ֔יר וְלַבַּ֖יִת אֲשֶׁר־אָב֣וֹא אֵלָ֑יו וַיִּתֶּן־לִ֣י הַמֶּ֔לֶךְ כְּיַד־אֱלֹהַ֖י הַטּוֹבָ֥ה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וָֽאָב֗וֹא אֶֽל־פַּֽחֲווֹת֙ עֵ֣בֶר הַנָּהָ֔ר וָאֶתְּנָ֣ה לָהֶ֔ם אֵ֖ת אִגְּר֣וֹת הַמֶּ֑לֶךְ וַיִּשְׁלַ֤ח עִמִּי֙ הַמֶּ֔לֶךְ שָׂ֥רֵי חַ֖יִל וּפָרָשִֽׁים׃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וַיִּשְׁמַ֞ע סַנְבַלַּ֣ט הַחֹרֹנִ֗י וְטֽוֹבִיָּה֙ הָעֶ֣בֶד הָֽעַמֹּנִ֔י וַיֵּ֥רַע לָהֶ֖ם רָעָ֣ה גְדֹלָ֑ה אֲשֶׁר־בָּ֥א אָדָ֔ם לְבַקֵּ֥שׁ טוֹבָ֖ה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וָאָב֖וֹא אֶל־יְרוּשָׁלִָ֑ם וָאֱהִי־שָׁ֖ם יָמִ֥ים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וָאָק֣וּם ׀ לַ֗יְלָה אֲנִי֮ וַאֲנָשִׁ֣ים ׀ מְעַט֮ עִמִּי֒ וְלֹא־הִגַּ֣דְתִּי לְאָדָ֔ם מָ֗ה אֱלֹהַי֙ נֹתֵ֣ן אֶל־לִבִּ֔י לַעֲשׂ֖וֹת לִירוּשָׁלִָ֑ם וּבְהֵמָה֙ אֵ֣ין עִמִּ֔י כִּ֚י אִם־הַבְּהֵמָ֔ה אֲשֶׁ֥ר אֲנִ֖י רֹכֵ֥ב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וָאֵצְאָ֨ה בְשַֽׁעַר־הַגַּ֜יא לַ֗יְלָה וְאֶל־פְּנֵי֙ עֵ֣ין הַתַּנִּ֔ין וְאֶל־שַׁ֖עַר הָאַשְׁפֹּ֑ת וָאֱהִ֨י שֹׂבֵ֜ר בְּחוֹמֹ֤ת יְרוּשָׁלִַ֙ם֙ אֲשֶׁר־המפרוצים וּשְׁעָרֶ֖יהָ אֻכְּל֥וּ בָאֵֽשׁ׃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וָאֶֽעֱבֹר֙ אֶל־שַׁ֣עַר הָעַ֔יִן וְאֶל־בְּרֵכַ֖ת הַמֶּ֑לֶךְ וְאֵין־מָק֥וֹם לַבְּהֵמָ֖ה לַעֲבֹ֥ר תַּחְתָּֽי׃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וָאֱהִ֨י עֹלֶ֤ה בַנַּ֙חַל֙ לַ֔יְלָה וָאֱהִ֥י שֹׂבֵ֖ר בַּחוֹמָ֑ה וָאָשׁ֗וּב וָאָב֛וֹא בְּשַׁ֥עַר הַגַּ֖יְא וָאָשֽׁוּב׃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וְהַסְּגָנִ֗ים לֹ֤א יָדְעוּ֙ אָ֣נָה הָלַ֔כְתִּי וּמָ֖ה אֲנִ֣י עֹשֶׂ֑ה וְלַיְּהוּדִ֨ים וְלַכֹּהֲנִ֜ים וְלַחֹרִ֣ים וְלַסְּגָנִ֗ים וּלְיֶ֙תֶר֙ עֹשֵׂ֣ה הַמְּלָאכָ֔ה עַד־כֵּ֖ן לֹ֥א הִגַּֽדְתִּי׃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וָאוֹמַ֣ר אֲלֵהֶ֗ם אַתֶּ֤ם רֹאִים֙ הָרָעָה֙ אֲשֶׁ֣ר אֲנַ֣חְנוּ בָ֔הּ אֲשֶׁ֤ר יְרוּשָׁלִַ֙ם֙ חֲרֵבָ֔ה וּשְׁעָרֶ֖יהָ נִצְּת֣וּ בָאֵ֑שׁ לְכ֗וּ וְנִבְנֶה֙ אֶת־חוֹמַ֣ת יְרוּשָׁלִַ֔ם וְלֹא־נִהְיֶ֥ה ע֖וֹד חֶרְפָּֽה׃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וָאַגִּ֨יד לָהֶ֜ם אֶת־יַ֣ד אֱלֹהַ֗י אֲשֶׁר־הִיא֙ טוֹבָ֣ה עָלַ֔י וְאַף־דִּבְרֵ֥י הַמֶּ֖לֶךְ אֲשֶׁ֣ר אָֽמַר־לִ֑י וַיֹּֽאמְרוּ֙ נָק֣וּם וּבָנִ֔ינוּ וַיְחַזְּק֥וּ יְדֵיהֶ֖ם לַטּוֹבָֽה׃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וַיִּשְׁמַע֩ סַנְבַלַּ֨ט הַחֹרֹנִ֜י וְטֹבִיָּ֣ה ׀ הָעֶ֣בֶד הָֽעַמּוֹנִ֗י וְגֶ֙שֶׁם֙ הָֽעַרְבִ֔י וַיַּלְעִ֣גוּ לָ֔נוּ וַיִּבְז֖וּ עָלֵ֑ינוּ וַיֹּאמְר֗וּ מָֽה־הַדָּבָ֤ר הַזֶּה֙ אֲשֶׁ֣ר אַתֶּ֣ם עֹשִׂ֔ים הַעַ֥ל הַמֶּ֖לֶךְ אַתֶּ֥ם מֹרְדִֽים׃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וָאָשִׁ֨יב אוֹתָ֜ם דָּבָ֗ר וָאוֹמַ֤ר לָהֶם֙ אֱלֹהֵ֣י הַשָּׁמַ֔יִם ה֚וּא יַצְלִ֣יחַֽ לָ֔נוּ וַאֲנַ֥חְנוּ עֲבָדָ֖יו נָק֣וּם וּבָנִ֑ינוּ וְלָכֶ֗ם אֵֽין־חֵ֧לֶק וּצְדָקָ֛ה וְזִכָּר֖וֹן בִּירוּשָׁלִָֽם׃</w:t>
      </w:r>
    </w:p>
    <w:p>
      <w:pPr>
        <w:pStyle w:val="Heading2"/>
        <w:bidi/>
      </w:pPr>
      <w:r>
        <w:rPr>
          <w:rtl/>
          <w:cs/>
          <w:lang w:val="he_IL" w:bidi="he_IL"/>
        </w:rPr>
        <w:t>Nehemiah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וַיָּ֡קָם אֶלְיָשִׁיב֩ הַכֹּהֵ֨ן הַגָּד֜וֹל וְאֶחָ֣יו הַכֹּהֲנִ֗ים וַיִּבְנוּ֙ אֶת־שַׁ֣עַר הַצֹּ֔אן הֵ֣מָּה קִדְּשׁ֔וּהוּ וַֽיַּעֲמִ֖ידוּ דַּלְתֹתָ֑יו וְעַד־מִגְדַּ֤ל הַמֵּאָה֙ קִדְּשׁ֔וּהוּ עַ֖ד מִגְדַּ֥ל חֲנַנְאֵֽל׃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וְעַל־יָד֥וֹ בָנ֖וּ אַנְשֵׁ֣י יְרֵח֑וֹ ס וְעַל־יָד֣וֹ בָנָ֔ה זַכּ֖וּר בֶּן־אִמְרִֽי׃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וְאֵת֙ שַׁ֣עַר הַדָּגִ֔ים בָּנ֖וּ בְּנֵ֣י הַסְּנָאָ֑ה הֵ֣מָּה קֵר֔וּהוּ וַֽיַּעֲמִ֙ידוּ֙ דַּלְתֹתָ֔יו מַנְעוּלָ֖יו וּבְרִיחָֽיו׃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וְעַל־יָדָ֣ם הֶחֱזִ֗יק מְרֵמ֤וֹת בֶּן־אוּרִיָּה֙ בֶּן־הַקּ֔וֹץ ס וְעַל־יָדָ֣ם הֶחֱזִ֔יק מְשֻׁלָּ֥ם בֶּן־בֶּרֶכְיָ֖ה בֶּן־מְשֵׁיזַבְאֵ֑ל ס וְעַל־יָדָ֣ם הֶֽחֱזִ֔יק צָד֖וֹק בֶּֽן־בַּעֲנָֽא׃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וְעַל־יָדָ֖ם הֶחֱזִ֣יקוּ הַתְּקוֹעִ֑ים וְאַדִּֽירֵיהֶם֙ לֹא־הֵבִ֣יאוּ צַוָּרָ֔ם בַּעֲבֹדַ֖ת אֲדֹנֵיהֶֽם׃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וְאֵת֩ שַׁ֨עַר הַיְשָׁנָ֜ה הֶחֱזִ֗יקוּ יֽוֹיָדָע֙ בֶּן־פָּסֵ֔חַ וּמְשֻׁלָּ֖ם בֶּן־בְּסֽוֹדְיָ֑ה הֵ֣מָּה קֵר֔וּהוּ וַֽיַּעֲמִ֙ידוּ֙ דַּלְתֹתָ֔יו וּמַנְעֻלָ֖יו וּבְרִיחָֽיו׃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וְעַל־יָדָ֨ם הֶחֱזִ֜יק מְלַטְיָ֣ה הַגִּבְעֹנִ֗י וְיָדוֹן֙ הַמֵּרֹ֣נֹתִ֔י אַנְשֵׁ֥י גִבְע֖וֹן וְהַמִּצְפָּ֑ה לְכִסֵּ֕א פַּחַ֖ת עֵ֥בֶר הַנָּהָֽר׃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עַל־יָד֣וֹ הֶחֱזִ֗יק עֻזִּיאֵ֤ל בֶּֽן־חַרְהֲיָה֙ צֽוֹרְפִ֔ים ס וְעַל־יָד֣וֹ הֶחֱזִ֔יק חֲנַנְיָ֖ה בֶּן־הָרַקָּחִ֑ים וַיַּֽעַזְבוּ֙ יְר֣וּשָׁלִַ֔ם עַ֖ד הַחוֹמָ֥ה הָרְחָבָֽה׃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וְעַל־יָדָ֤ם הֶחֱזִיק֙ רְפָיָ֣ה בֶן־ח֔וּר שַׂ֕ר חֲצִ֖י פֶּ֥לֶךְ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וְעַל־יָדָ֧ם הֶחֱזִ֛יק יְדָיָ֥ה בֶן־חֲרוּמַ֖ף וְנֶ֣גֶד בֵּית֑וֹ ס וְעַל־יָד֣וֹ הֶחֱזִ֔יק חַטּ֖וּשׁ בֶּן־חֲשַׁבְנְיָֽה׃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מִדָּ֣ה שֵׁנִ֗ית הֶחֱזִיק֙ מַלְכִּיָּ֣ה בֶן־חָרִ֔ם וְחַשּׁ֖וּב בֶּן־פַּחַ֣ת מוֹאָ֑ב וְאֵ֖ת מִגְדַּ֥ל הַתַּנּוּרִֽים׃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וְעַל־יָד֣וֹ הֶחֱזִ֗יק שַׁלּוּם֙ בֶּן־הַלּוֹחֵ֔שׁ שַׂ֕ר חֲצִ֖י פֶּ֣לֶךְ יְרוּשָׁלִָ֑ם ה֖וּא וּבְנוֹתָֽיו׃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אֵת֩ שַׁ֨עַר הַגַּ֜יְא הֶחֱזִ֣יק חָנוּן֮ וְיֹשְׁבֵ֣י זָנוֹחַ֒ הֵ֣מָּה בָנ֔וּהוּ וַֽיַּעֲמִ֙ידוּ֙ דַּלְתֹתָ֔יו מַנְעֻלָ֖יו וּבְרִיחָ֑יו וְאֶ֤לֶף אַמָּה֙ בַּחוֹמָ֔ה עַ֖ד שַׁ֥עַר הָשֲׁפֽוֹת׃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וְאֵ֣ת ׀ שַׁ֣עַר הָאַשְׁפּ֗וֹת הֶחֱזִיק֙ מַלְכִּיָּ֣ה בֶן־רֵכָ֔ב שַׂ֖ר פֶּ֣לֶךְ בֵּית־הַכָּ֑רֶם ה֣וּא יִבְנֶ֔נּוּ וְיַעֲמִיד֙ דַּלְתֹתָ֔יו מַנְעֻלָ֖יו וּבְרִיחָֽיו׃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וְאֵת֩ שַׁ֨עַר הָעַ֜יִן הֶ֠חֱזִיק שַׁלּ֣וּן בֶּן־כָּל־חֹזֶה֮ שַׂ֣ר פֶּ֣לֶךְ הַמִּצְפָּה֒ ה֤וּא יִבְנֶ֙נּוּ֙ וִיטַֽלְלֶ֔נּוּ ויעמידו דַּלְתֹתָ֔יו מַנְעֻלָ֖יו וּבְרִיחָ֑יו וְ֠אֵת חוֹמַ֞ת בְּרֵכַ֤ת הַשֶּׁ֙לַח֙ לְגַן־הַמֶּ֔לֶךְ וְעַד־הַֽמַּעֲל֔וֹת הַיּוֹרְד֖וֹת מֵעִ֥יר דָּוִֽיד׃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אַחֲרָ֤יו הֶחֱזִיק֙ נְחֶמְיָ֣ה בֶן־עַזְבּ֔וּק שַׂ֕ר חֲצִ֖י פֶּ֣לֶךְ בֵּֽית־צ֑וּר עַד־נֶ֙גֶד֙ קִבְרֵ֣י דָוִ֔יד וְעַד־הַבְּרֵכָה֙ הָעֲשׂוּיָ֔ה וְעַ֖ד בֵּ֥ית הַגִּבֹּרִֽים׃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אַחֲרָ֛יו הֶחֱזִ֥יקוּ הַלְוִיִּ֖ם רְח֣וּם בֶּן־בָּנִ֑י עַל־יָד֣וֹ הֶחֱזִ֗יק חֲשַׁבְיָ֛ה שַׂר־חֲצִי־פֶ֥לֶךְ קְעִילָ֖ה לְפִלְכּֽוֹ׃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אַחֲרָיו֙ הֶחֱזִ֣יקוּ אֲחֵיהֶ֔ם בַּוַּ֖י בֶּן־חֵנָדָ֑ד שַׂ֕ר חֲצִ֖י פֶּ֥לֶךְ קְעִילָֽה׃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וַיְחַזֵּ֨ק עַל־יָד֜וֹ עֵ֧זֶר בֶּן־יֵשׁ֛וּעַ שַׂ֥ר הַמִּצְפָּ֖ה מִדָּ֣ה שֵׁנִ֑ית מִנֶּ֕גֶד עֲלֹ֥ת הַנֶּ֖שֶׁק הַמִּקְצֹֽעַ׃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אַחֲרָ֨יו הֶחֱרָ֧ה הֶחֱזִ֛יק בָּר֥וּךְ בֶּן־זבי מִדָּ֣ה שֵׁנִ֑ית מִן־הַ֨מִּקְצ֔וֹעַ עַד־פֶּ֙תַח֙ בֵּ֣ית אֶלְיָשִׁ֔יב הַכֹּהֵ֖ן הַגָּדֽוֹל׃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אַחֲרָ֣יו הֶחֱזִ֗יק מְרֵמ֧וֹת בֶּן־אוּרִיָּ֛ה בֶּן־הַקּ֖וֹץ מִדָּ֣ה שֵׁנִ֑ית מִפֶּ֙תַח֙ בֵּ֣ית אֶלְיָשִׁ֔יב וְעַד־תַּכְלִ֖ית בֵּ֥ית אֶלְיָשִֽׁיב׃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וְאַחֲרָ֛יו הֶחֱזִ֥יקוּ הַכֹּהֲנִ֖ים אַנְשֵׁ֥י הַכִּכָּֽר׃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אַחֲרָ֨יו הֶחֱזִ֧יק בִּנְיָמִ֛ן וְחַשּׁ֖וּב נֶ֣גֶד בֵּיתָ֑ם ס אַחֲרָ֣יו הֶחֱזִ֗יק עֲזַרְיָ֧ה בֶן־מַעֲשֵׂיָ֛ה בֶּן־עֲנָֽנְיָ֖ה אֵ֥צֶל בֵּיתֽוֹ׃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אַחֲרָ֣יו הֶחֱזִ֗יק בִּנּ֛וּי בֶּן־חֵנָדָ֖ד מִדָּ֣ה שֵׁנִ֑ית מִבֵּ֣ית עֲזַרְיָ֔ה עַד־הַמִּקְצ֖וֹעַ וְעַד־הַפִּנָּֽה׃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פָּלָ֣ל בֶּן־אוּזַי֮ מִנֶּ֣גֶד הַמִּקְצוֹעַ֒ וְהַמִּגְדָּ֗ל הַיּוֹצֵא֙ מִבֵּ֤ית הַמֶּ֙לֶךְ֙ הָֽעֶלְי֔וֹן אֲשֶׁ֖ר לַחֲצַ֣ר הַמַּטָּרָ֑ה אַחֲרָ֖יו פְּדָיָ֥ה בֶן־פַּרְעֹֽשׁ׃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וְהַ֨נְּתִינִ֔ים הָי֥וּ יֹשְׁבִ֖ים בָּעֹ֑פֶל עַ֠ד נֶ֜גֶד שַׁ֤עַר הַמַּ֙יִם֙ לַמִּזְרָ֔ח וְהַמִּגְדָּ֖ל הַיּוֹצֵֽא׃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אַחֲרָ֛יו הֶחֱזִ֥יקוּ הַתְּקֹעִ֖ים מִדָּ֣ה שֵׁנִ֑ית מִנֶּ֜גֶד הַמִּגְדָּ֤ל הַגָּדוֹל֙ הַיּוֹצֵ֔א וְעַ֖ד חוֹמַ֥ת הָעֹֽפֶל׃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מֵעַ֣ל ׀ שַׁ֣עַר הַסּוּסִ֗ים הֶחֱזִ֙יקוּ֙ הַכֹּ֣הֲנִ֔ים אִ֖ישׁ לְנֶ֥גֶד בֵּיתֽוֹ׃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אַחֲרָ֧יו הֶחֱזִ֛יק צָד֥וֹק בֶּן־אִמֵּ֖ר נֶ֣גֶד בֵּית֑וֹ ס וְאַחֲרָ֤יו הֶחֱזִיק֙ שְׁמַֽעְיָ֣ה בֶן־שְׁכַנְיָ֔ה שֹׁמֵ֖ר שַׁ֥עַר הַמִּזְרָֽח׃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אחרי הֶחֱזִ֜יק חֲנַנְיָ֣ה בֶן־שֶׁלֶמְיָ֗ה וְחָנ֧וּן בֶּן־צָלָ֛ף הַשִּׁשִּׁ֖י מִדָּ֣ה שֵׁנִ֑י ס אַחֲרָ֣יו הֶחֱזִ֗יק מְשֻׁלָּם֙ בֶּן־בֶּ֣רֶכְיָ֔ה נֶ֖גֶד נִשְׁכָּתֽוֹ׃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אחרי הֶחֱזִ֗יק מַלְכִּיָּה֙ בֶּן־הַצֹּ֣רְפִ֔י עַד־בֵּ֥ית הַנְּתִינִ֖ים וְהָרֹכְלִ֑ים נֶ֚גֶד שַׁ֣עַר הַמִּפְקָ֔ד וְעַ֖ד עֲלִיַּ֥ת הַפִּנָּֽה׃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וּבֵ֨ין עֲלִיַּ֤ת הַפִּנָּה֙ לְשַׁ֣עַר הַצֹּ֔אן הֶחֱזִ֥יקוּ הַצֹּרְפִ֖ים וְהָרֹכְלִֽים׃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וַיְהִ֞י כַּאֲשֶׁ֧ר שָׁמַ֣ע סַנְבַלַּ֗ט כִּֽי־אֲנַ֤חְנוּ בוֹנִים֙ אֶת־הַ֣חוֹמָ֔ה וַיִּ֣חַר ל֔וֹ וַיִּכְעַ֖ס הַרְבֵּ֑ה וַיַּלְעֵ֖ג עַל־הַיְּהוּדִֽים׃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וַיֹּ֣אמֶר ׀ לִפְנֵ֣י אֶחָ֗יו וְחֵיל֙ שֹֽׁמְר֔וֹן וַיֹּ֕אמֶר מָ֛ה הַיְּהוּדִ֥ים הָאֲמֵלָלִ֖ים עֹשִׂ֑ים הֲיַעַזְב֨וּ לָהֶ֤ם הֲיִזְבָּ֙חוּ֙ הַיְכַלּ֣וּ בַיּ֔וֹם הַיְחַיּ֧וּ אֶת־הָאֲבָנִ֛ים מֵעֲרֵמ֥וֹת הֶעָפָ֖ר וְהֵ֥מָּה שְׂרוּפֽוֹת׃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וְטוֹבִיָּ֥ה הָעַמֹּנִ֖י אֶצְל֑וֹ וַיֹּ֗אמֶר גַּ֚ם אֲשֶׁר־הֵ֣ם בּוֹנִ֔ים אִם־יַעֲלֶ֣ה שׁוּעָ֔ל וּפָרַ֖ץ חוֹמַ֥ת אַבְנֵיהֶֽם׃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שְׁמַ֤ע אֱלֹהֵ֙ינוּ֙ כִּֽי־הָיִ֣ינוּ בוּזָ֔ה וְהָשֵׁ֥ב חֶרְפָּתָ֖ם אֶל־רֹאשָׁ֑ם וּתְנֵ֥ם לְבִזָּ֖ה בְּאֶ֥רֶץ שִׁבְיָֽה׃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וְאַל־תְּכַס֙ עַל־עֲוֺנָ֔ם וְחַטָּאתָ֖ם מִלְּפָנֶ֣יךָ אַל־תִּמָּחֶ֑ה כִּ֥י הִכְעִ֖יסוּ לְנֶ֥גֶד הַבּוֹנִֽים׃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וַנִּבְנֶה֙ אֶת־הַ֣חוֹמָ֔ה וַתִּקָּשֵׁ֥ר כָּל־הַחוֹמָ֖ה עַד־חֶצְיָ֑הּ וַיְהִ֧י לֵ֦ב לָעָ֖ם לַעֲשֽׂוֹת׃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כַאֲשֶׁ֣ר שָׁמַ֣ע סַנְבַלַּ֡ט וְ֠טוֹבִיָּה וְהָעַרְבִ֨ים וְהָעַמֹּנִ֜ים וְהָאַשְׁדּוֹדִ֗ים כִּֽי־עָלְתָ֤ה אֲרוּכָה֙ לְחֹמ֣וֹת יְרוּשָׁלִַ֔ם כִּי־הֵחֵ֥לּוּ הַפְּרֻצִ֖ים לְהִסָּתֵ֑ם וַיִּ֥חַר לָהֶ֖ם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וַיִּקְשְׁר֤וּ כֻלָּם֙ יַחְדָּ֔ו לָב֖וֹא לְהִלָּחֵ֣ם בִּירוּשָׁלִָ֑ם וְלַעֲשׂ֥וֹת ל֖וֹ תּוֹעָֽה׃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וַנִּתְפַּלֵּ֖ל אֶל־אֱלֹהֵ֑ינוּ וַנַּעֲמִ֨יד מִשְׁמָ֧ר עֲלֵיהֶ֛ם יוֹמָ֥ם וָלַ֖יְלָה מִפְּנֵיהֶֽם׃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יְהוּדָ֗ה כָּשַׁל֙ כֹּ֣חַ הַסַּבָּ֔ל וְהֶעָפָ֖ר הַרְבֵּ֑ה וַאֲנַ֙חְנוּ֙ לֹ֣א נוּכַ֔ל לִבְנ֖וֹת בַּחוֹמָֽה׃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וַיֹּאמְר֣וּ צָרֵ֗ינוּ לֹ֤א יֵדְעוּ֙ וְלֹ֣א יִרְא֔וּ עַ֛ד אֲשֶׁר־נָב֥וֹא אֶל־תּוֹכָ֖ם וַהֲרַגְנ֑וּם וְהִשְׁבַּ֖תְנוּ אֶת־הַמְּלָאכָֽה׃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וַֽיְהִי֙ כַּאֲשֶׁר־בָּ֣אוּ הַיְּהוּדִ֔ים הַיֹּשְׁבִ֖ים אֶצְלָ֑ם וַיֹּ֤אמְרוּ לָ֙נוּ֙ עֶ֣שֶׂר פְּעָמִ֔ים מִכָּל־הַמְּקֹמ֖וֹת אֲשֶׁר־תָּשׁ֥וּבוּ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וָֽאַעֲמִ֞יד מִֽתַּחְתִּיּ֧וֹת לַמָּק֛וֹם מֵאַחֲרֵ֥י לַחוֹמָ֖ה בצחחיים וָֽאַעֲמִ֤יד אֶת־הָעָם֙ לְמִשְׁפָּח֔וֹת עִם־חַרְבֹתֵיהֶ֛ם רָמְחֵיהֶ֖ם וְקַשְּׁתֹתֵיהֶֽם׃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וָאֵ֣רֶא וָאָק֗וּם וָאֹמַ֞ר אֶל־הַחֹרִ֤ים וְאֶל־הַסְּגָנִים֙ וְאֶל־יֶ֣תֶר הָעָ֔ם אַל־תִּֽירְא֖וּ מִפְּנֵיהֶ֑ם אֶת־אֲדֹנָ֞י הַגָּד֤וֹל וְהַנּוֹרָא֙ זְכֹ֔רוּ וְהִֽלָּחֲמ֗וּ עַל־אֲחֵיכֶם֙ בְּנֵיכֶ֣ם וּבְנֹתֵיכֶ֔ם נְשֵׁיכֶ֖ם וּבָתֵּיכֶֽם׃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וַיְהִ֞י כַּֽאֲשֶׁר־שָׁמְע֤וּ אוֹיְבֵ֙ינוּ֙ כִּי־נ֣וֹדַֽע לָ֔נוּ וַיָּ֥פֶר הָאֱלֹהִ֖ים אֶת־עֲצָתָ֑ם ונשוב כֻּלָּ֙נוּ֙ אֶל־הַ֣חוֹמָ֔ה אִ֖ישׁ אֶל־מְלַאכְתּֽוֹ׃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וַיְהִ֣י ׀ מִן־הַיּ֣וֹם הַה֗וּא חֲצִ֣י נְעָרַי֮ עֹשִׂ֣ים בַּמְּלָאכָה֒ וְחֶצְיָ֗ם מַחֲזִיקִים֙ וְהָרְמָחִ֣ים הַמָּגִנִּ֔ים וְהַקְּשָׁת֖וֹת וְהַשִּׁרְיֹנִ֑ים וְהַ֨שָּׂרִ֔ים אַחֲרֵ֖י כָּל־בֵּ֥ית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הַבּוֹנִ֧ים בַּחוֹמָ֛ה וְהַנֹּשְׂאִ֥ים בַּסֶּ֖בֶל עֹמְשִׂ֑ים בְּאַחַ֤ת יָדוֹ֙ עֹשֶׂ֣ה בַמְּלָאכָ֔ה וְאַחַ֖ת מַחֲזֶ֥קֶת הַשָּֽׁלַח׃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וְהַ֨בּוֹנִ֔ים אִ֥ישׁ חַרְבּ֛וֹ אֲסוּרִ֥ים עַל־מָתְנָ֖יו וּבוֹנִ֑ים וְהַתּוֹקֵ֥עַ בַּשּׁוֹפָ֖ר אֶצְלִֽי׃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וָאֹמַ֞ר אֶל־הַחֹרִ֤ים וְאֶל־הַסְּגָנִים֙ וְאֶל־יֶ֣תֶר הָעָ֔ם הַמְּלָאכָ֥ה הַרְבֵּ֖ה וּרְחָבָ֑ה וַאֲנַ֗חְנוּ נִפְרָדִים֙ עַל־הַ֣חוֹמָ֔ה רְחוֹקִ֖ים אִ֥ישׁ מֵאָחִֽיו׃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בִּמְק֗וֹם אֲשֶׁ֤ר תִּשְׁמְעוּ֙ אֶת־ק֣וֹל הַשּׁוֹפָ֔ר שָׁ֖מָּה תִּקָּבְצ֣וּ אֵלֵ֑ינוּ אֱלֹהֵ֖ינוּ יִלָּ֥חֶם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וַאֲנַ֖חְנוּ עֹשִׂ֣ים בַּמְּלָאכָ֑ה וְחֶצְיָ֗ם מַחֲזִיקִים֙ בָּֽרְמָחִ֔ים מֵעֲל֣וֹת הַשַּׁ֔חַר עַ֖ד צֵ֥את הַכּוֹכָבִֽים׃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גַּ֣ם בָּעֵ֤ת הַהִיא֙ אָמַ֣רְתִּי לָעָ֔ם אִ֣ישׁ וְנַעֲר֔וֹ יָלִ֖ינוּ בְּת֣וֹךְ יְרוּשָׁלִָ֑ם וְהָֽיוּ־לָ֧נוּ הַלַּ֛יְלָה מִשְׁמָ֖ר וְהַיּ֥וֹם מְלָאכָֽה׃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וְאֵ֨ין אֲנִ֜י וְאַחַ֣י וּנְעָרַ֗י וְאַנְשֵׁ֤י הַמִּשְׁמָר֙ אֲשֶׁ֣ר אַחֲרַ֔י אֵין־אֲנַ֥חְנוּ פֹשְׁטִ֖ים בְּגָדֵ֑ינוּ אִ֖ישׁ שִׁלְח֥וֹ הַמָּֽיִם׃ ס</w:t>
      </w:r>
    </w:p>
    <w:p>
      <w:pPr>
        <w:pStyle w:val="Heading2"/>
        <w:bidi/>
      </w:pPr>
      <w:r>
        <w:rPr>
          <w:rtl/>
          <w:cs/>
          <w:lang w:val="he_IL" w:bidi="he_IL"/>
        </w:rPr>
        <w:t>Nehemiah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וַתְּהִ֨י צַעֲקַ֥ת הָעָ֛ם וּנְשֵׁיהֶ֖ם גְּדוֹלָ֑ה אֶל־אֲחֵיהֶ֖ם הַיְּהוּדִֽים׃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וְיֵשׁ֙ אֲשֶׁ֣ר אֹמְרִ֔ים בָּנֵ֥ינוּ וּבְנֹתֵ֖ינוּ אֲנַ֣חְנוּ רַבִּ֑ים וְנִקְחָ֥ה דָגָ֖ן וְנֹאכְלָ֥ה וְנִחְיֶֽה׃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וְיֵשׁ֙ אֲשֶׁ֣ר אֹמְרִ֔ים שְׂדֹתֵ֛ינוּ וּכְרָמֵ֥ינוּ וּבָתֵּ֖ינוּ אֲנַ֣חְנוּ עֹרְבִ֑ים וְנִקְחָ֥ה דָגָ֖ן בָּרָעָֽב׃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וְיֵשׁ֙ אֲשֶׁ֣ר אֹמְרִ֔ים לָוִ֥ינוּ כֶ֖סֶף לְמִדַּ֣ת הַמֶּ֑לֶךְ שְׂדֹתֵ֖ינוּ וּכְרָמֵֽינוּ׃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וְעַתָּ֗ה כִּבְשַׂ֤ר אַחֵ֙ינוּ֙ בְּשָׂרֵ֔נוּ כִּבְנֵיהֶ֖ם בָּנֵ֑ינוּ וְהִנֵּ֣ה אֲנַ֣חְנוּ כֹ֠בְשִׁים אֶת־בָּנֵ֨ינוּ וְאֶת־בְּנֹתֵ֜ינוּ לַעֲבָדִ֗ים וְיֵ֨שׁ מִבְּנֹתֵ֤ינוּ נִכְבָּשׁוֹת֙ וְאֵ֣ין לְאֵ֣ל יָדֵ֔נוּ וּשְׂדֹתֵ֥ינוּ וּכְרָמֵ֖ינוּ לַאֲחֵרִֽים׃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וַיִּ֥חַר לִ֖י מְאֹ֑ד כַּאֲשֶׁ֤ר שָׁמַ֙עְתִּי֙ אֶת־זַֽעֲקָתָ֔ם וְאֵ֖ת הַדְּבָרִ֥ים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וַיִּמָּלֵ֨ךְ לִבִּ֜י עָלַ֗י וָאָרִ֙יבָה֙ אֶת־הַחֹרִ֣ים וְאֶת־הַסְּגָנִ֔ים וָאֹמְרָ֣ה לָהֶ֔ם מַשָּׁ֥א אִישׁ־בְּאָחִ֖יו אַתֶּ֣ם נשאים וָאֶתֵּ֥ן עֲלֵיהֶ֖ם קְהִלָּ֥ה גְדוֹלָֽה׃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וָאֹמְרָ֣ה לָהֶ֗ם אֲנַ֣חְנוּ קָ֠נִינוּ אֶת־אַחֵ֨ינוּ הַיְּהוּדִ֜ים הַנִּמְכָּרִ֤ים לַגּוֹיִם֙ כְּדֵ֣י בָ֔נוּ וְגַם־אַתֶּ֛ם תִּמְכְּר֥וּ אֶת־אֲחֵיכֶ֖ם וְנִמְכְּרוּ־לָ֑נוּ וַֽיַּחֲרִ֔ישׁוּ וְלֹ֥א מָצְא֖וּ דָּבָֽר׃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ויאמר לֹא־ט֥וֹב הַדָּבָ֖ר אֲשֶׁר־אַתֶּ֣ם עֹשִׂ֑ים הֲל֞וֹא בְּיִרְאַ֤ת אֱלֹהֵ֙ינוּ֙ תֵּלֵ֔כוּ מֵחֶרְפַּ֖ת הַגּוֹיִ֥ם אוֹיְבֵֽינוּ׃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וְגַם־אֲנִי֙ אַחַ֣י וּנְעָרַ֔י נֹשִׁ֥ים בָּהֶ֖ם כֶּ֣סֶף וְדָגָ֑ן נַֽעַזְבָה־נָּ֖א אֶת־הַמַּשָּׁ֥א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הָשִׁיבוּ֩ נָ֨א לָהֶ֜ם כְּהַיּ֗וֹם שְׂדֹתֵיהֶ֛ם כַּרְמֵיהֶ֥ם זֵיתֵיהֶ֖ם וּבָתֵּיהֶ֑ם וּמְאַ֨ת הַכֶּ֤סֶף וְהַדָּגָן֙ הַתִּיר֣וֹשׁ וְהַיִּצְהָ֔ר אֲשֶׁ֥ר אַתֶּ֖ם נֹשִׁ֥ים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וַיֹּאמְר֣וּ נָשִׁ֗יב וּמֵהֶם֙ לֹ֣א נְבַקֵּ֔שׁ כֵּ֣ן נַעֲשֶׂ֔ה כַּאֲשֶׁ֖ר אַתָּ֣ה אוֹמֵ֑ר וָאֶקְרָא֙ אֶת־הַכֹּ֣הֲנִ֔ים וָֽאַשְׁבִּיעֵ֔ם לַעֲשׂ֖וֹת כַּדָּבָ֥ר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גַּם־חָצְנִ֣י נָעַ֗רְתִּי וָֽאֹמְרָ֡ה כָּ֣כָה יְנַעֵ֪ר הָֽאֱלֹהִ֟ים אֶת־כָּל־הָאִישׁ֩ אֲשֶׁ֨ר לֹֽא־יָקִ֜ים אֶת־הַדָּבָ֣ר הַזֶּ֗ה מִבֵּיתוֹ֙ וּמִ֣יגִיע֔וֹ וְכָ֛כָה יִהְיֶ֥ה נָע֖וּר וָרֵ֑ק וַיֹּאמְר֨וּ כָֽל־הַקָּהָ֜ל אָמֵ֗ן וַֽיְהַלְלוּ֙ אֶת־יְהוָ֔ה וַיַּ֥עַשׂ הָעָ֖ם כַּדָּבָ֥ר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גַּ֞ם מִיּ֣וֹם ׀ אֲשֶׁר־צִוָּ֣ה אֹתִ֗י לִהְי֣וֹת פֶּחָם֮ בְּאֶ֣רֶץ יְהוּדָה֒ מִשְּׁנַ֣ת עֶשְׂרִ֗ים וְ֠עַד שְׁנַ֨ת שְׁלֹשִׁ֤ים וּשְׁתַּ֙יִם֙ לְאַרְתַּחְשַׁ֣סְתְּא הַמֶּ֔לֶךְ שָׁנִ֖ים שְׁתֵּ֣ים עֶשְׂרֵ֑ה אֲנִ֣י וְאַחַ֔י לֶ֥חֶם הַפֶּ֖חָה לֹ֥א אָכַֽלְתִּי׃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וְהַפַּחוֹת֩ הָרִאשֹׁנִ֨ים אֲשֶׁר־לְפָנַ֜י הִכְבִּ֣ידוּ עַל־הָעָ֗ם וַיִּקְח֨וּ מֵהֶ֜ם בְּלֶ֤חֶם וָיַ֙יִן֙ אַחַר֙ כֶּֽסֶף־שְׁקָלִ֣ים אַרְבָּעִ֔ים גַּ֥ם נַעֲרֵיהֶ֖ם שָׁלְט֣וּ עַל־הָעָ֑ם וַאֲנִי֙ לֹא־עָשִׂ֣יתִי כֵ֔ן מִפְּנֵ֖י יִרְאַ֥ת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וְ֠גַם בִּמְלֶ֜אכֶת הַחוֹמָ֤ה הַזֹּאת֙ הֶחֱזַ֔קְתִּי וְשָׂדֶ֖ה לֹ֣א קָנִ֑ינוּ וְכָל־נְעָרַ֔י קְבוּצִ֥ים שָׁ֖ם עַל־הַמְּלָאכָֽה׃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וְהַיְּהוּדִ֨ים וְהַסְּגָנִ֜ים מֵאָ֧ה וַחֲמִשִּׁ֣ים אִ֗ישׁ וְהַבָּאִ֥ים אֵלֵ֛ינוּ מִן־הַגּוֹיִ֥ם אֲשֶׁר־סְבִיבֹתֵ֖ינוּ עַל־שֻׁלְחָנִֽי׃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וַאֲשֶׁר֩ הָיָ֨ה נַעֲשֶׂ֜ה לְי֣וֹם אֶחָ֗ד שׁ֣וֹר אֶחָ֞ד צֹ֠אן שֵׁשׁ־בְּרֻר֤וֹת וְצִפֳּרִים֙ נַֽעֲשׂוּ־לִ֔י וּבֵ֨ין עֲשֶׂ֧רֶת יָמִ֛ים בְּכָל־יַ֖יִן לְהַרְבֵּ֑ה וְעִם־זֶ֗ה לֶ֤חֶם הַפֶּחָה֙ לֹ֣א בִקַּ֔שְׁתִּי כִּֽי־כָֽבְדָ֥ה הָעֲבֹדָ֖ה עַל־הָעָ֥ם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זָכְרָה־לִּ֥י אֱלֹהַ֖י לְטוֹבָ֑ה כֹּ֥ל אֲשֶׁר־עָשִׂ֖יתִי עַל־הָעָ֥ם הַזֶּֽה׃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כַאֲשֶׁ֣ר נִשְׁמַ֣ע לְסַנְבַלַּ֣ט וְ֠טוֹבִיָּה וּלְגֶ֨שֶׁם הָֽעַרְבִ֜י וּלְיֶ֣תֶר אֹֽיְבֵ֗ינוּ כִּ֤י בָנִ֙יתִי֙ אֶת־הַ֣חוֹמָ֔ה וְלֹא־נ֥וֹתַר בָּ֖הּ פָּ֑רֶץ גַּ֚ם עַד־הָעֵ֣ת הַהִ֔יא דְּלָת֖וֹת לֹא־הֶעֱמַ֥דְתִּי בַשְּׁעָרִֽים׃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וַיִּשְׁלַ֨ח סַנְבַלַּ֤ט וְגֶ֙שֶׁם֙ אֵלַ֣י לֵאמֹ֔ר לְכָ֞ה וְנִֽוָּעֲדָ֥ה יַחְדָּ֛ו בַּכְּפִירִ֖ים בְּבִקְעַ֣ת אוֹנ֑וֹ וְהֵ֙מָּה֙ חֹֽשְׁבִ֔ים לַעֲשׂ֥וֹת לִ֖י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וָאֶשְׁלְחָ֨ה עֲלֵיהֶ֤ם מַלְאָכִים֙ לֵאמֹ֔ר מְלָאכָ֤ה גְדוֹלָה֙ אֲנִ֣י עֹשֶׂ֔ה וְלֹ֥א אוּכַ֖ל לָרֶ֑דֶת לָ֣מָּה תִשְׁבַּ֤ת הַמְּלָאכָה֙ כַּאֲשֶׁ֣ר אַרְפֶּ֔הָ וְיָרַדְתִּ֖י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וַיִּשְׁלְח֥וּ אֵלַ֛י כַּדָּבָ֥ר הַזֶּ֖ה אַרְבַּ֣ע פְּעָמִ֑ים וָאָשִׁ֥יב אוֹתָ֖ם כַּדָּבָ֥ר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וַיִּשְׁלַח֩ אֵלַ֨י סַנְבַלַּ֜ט כַּדָּבָ֥ר הַזֶּ֛ה פַּ֥עַם חֲמִישִׁ֖ית אֶֽת־נַעֲר֑וֹ וְאִגֶּ֥רֶת פְּתוּחָ֖ה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כָּת֣וּב בָּ֗הּ בַּגּוֹיִ֤ם נִשְׁמָע֙ וְגַשְׁמ֣וּ אֹמֵ֔ר אַתָּ֤ה וְהַיְּהוּדִים֙ חֹשְׁבִ֣ים לִמְר֔וֹד עַל־כֵּ֛ן אַתָּ֥ה בוֹנֶ֖ה הַחוֹמָ֑ה וְאַתָּ֗ה הֹוֶ֤ה לָהֶם֙ לְמֶ֔לֶךְ כַּדְּבָרִ֖ים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וְגַם־נְבִיאִ֡ים הֶעֱמַ֣דְתָּ לִקְרֹא֩ עָלֶ֨יךָ בִֽירוּשָׁלִַ֜ם לֵאמֹ֗ר מֶ֚לֶךְ בִּֽיהוּדָ֔ה וְעַתָּה֙ יִשָּׁמַ֣ע לַמֶּ֔לֶךְ כַּדְּבָרִ֣ים הָאֵ֑לֶּה וְעַתָּ֣ה לְכָ֔ה וְנִֽוָּעֲצָ֖ה יַחְדָּֽו׃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וָאֶשְׁלְחָ֤ה אֵלָיו֙ לֵאמֹ֔ר לֹ֤א נִֽהְיָה֙ כַּדְּבָרִ֣ים הָאֵ֔לֶּה אֲשֶׁ֖ר אַתָּ֣ה אוֹמֵ֑ר כִּ֥י מִֽלִּבְּךָ֖ אַתָּ֥ה בוֹדָֽאם׃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כֻלָּ֗ם מְיָֽרְאִ֤ים אוֹתָ֙נוּ֙ לֵאמֹ֔ר יִרְפּ֧וּ יְדֵיהֶ֛ם מִן־הַמְּלָאכָ֖ה וְלֹ֣א תֵעָשֶׂ֑ה וְעַתָּ֖ה חַזֵּ֥ק אֶת־יָדָֽי׃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וַאֲנִי־בָ֗אתִי בֵּ֣ית שְֽׁמַֽעְיָ֧ה בֶן־דְּלָיָ֛ה בֶּן־מְהֵֽיטַבְאֵ֖ל וְה֣וּא עָצ֑וּר וַיֹּ֡אמֶר נִוָּעֵד֩ אֶל־בֵּ֨ית הָאֱלֹהִ֜ים אֶל־תּ֣וֹךְ הַֽהֵיכָ֗ל וְנִסְגְּרָה֙ דַּלְת֣וֹת הַהֵיכָ֔ל כִּ֚י בָּאִ֣ים לְהָרְגֶ֔ךָ וְלַ֖יְלָה בָּאִ֥ים לְהָרְגֶֽךָ׃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וָאֹמְרָ֗ה הַאִ֤ישׁ כָּמ֙וֹנִי֙ יִבְרָ֔ח וּמִ֥י כָמ֛וֹנִי אֲשֶׁר־יָב֥וֹא אֶל־הַהֵיכָ֖ל וָחָ֑י לֹ֖א אָבֽוֹא׃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וָאַכִּ֕ירָה וְהִנֵּ֥ה לֹֽא־אֱלֹהִ֖ים שְׁלָח֑וֹ כִּ֤י הַנְּבוּאָה֙ דִּבֶּ֣ר עָלַ֔י וְטוֹבִיָּ֥ה וְסַנְבַלַּ֖ט שְׂכָרֽוֹ׃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לְמַ֤עַן שָׂכוּר֙ ה֔וּא לְמַֽעַן־אִירָ֥א וְאֶֽעֱשֶׂה־כֵּ֖ן וְחָטָ֑אתִי וְהָיָ֤ה לָהֶם֙ לְשֵׁ֣ם רָ֔ע לְמַ֖עַן יְחָֽרְפֽוּנִי׃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זָכְרָ֧ה אֱלֹהַ֛י לְטוֹבִיָּ֥ה וּלְסַנְבַלַּ֖ט כְּמַעֲשָׂ֣יו אֵ֑לֶּה וְגַ֨ם לְנוֹעַדְיָ֤ה הַנְּבִיאָה֙ וּלְיֶ֣תֶר הַנְּבִיאִ֔ים אֲשֶׁ֥ר הָי֖וּ מְיָֽרְאִ֥ים אוֹתִֽי׃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וַתִּשְׁלַם֙ הַֽחוֹמָ֔ה בְּעֶשְׂרִ֥ים וַחֲמִשָּׁ֖ה לֶאֱל֑וּל לַחֲמִשִּׁ֥ים וּשְׁנַ֖יִם יֽוֹם׃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וַיְהִ֗י כַּאֲשֶׁ֤ר שָֽׁמְעוּ֙ כָּל־א֣וֹיְבֵ֔ינוּ וַיִּֽרְא֗וּ כָּל־הַגּוֹיִם֙ אֲשֶׁ֣ר סְבִֽיבֹתֵ֔ינוּ וַיִּפְּל֥וּ מְאֹ֖ד בְּעֵינֵיהֶ֑ם וַיֵּ֣דְע֔וּ כִּ֚י מֵאֵ֣ת אֱלֹהֵ֔ינוּ נֶעֶשְׂתָ֖ה הַמְּלָאכָ֥ה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גַּ֣ם ׀ בַּיָּמִ֣ים הָהֵ֗ם מַרְבִּ֞ים חֹרֵ֤י יְהוּדָה֙ אִגְּרֹ֣תֵיהֶ֔ם הוֹלְכ֖וֹת עַל־טוֹבִיָּ֑ה וַאֲשֶׁ֥ר לְטוֹבִיָּ֖ה בָּא֥וֹת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כִּי־רַבִּ֣ים בִּֽיהוּדָ֗ה בַּעֲלֵ֤י שְׁבוּעָה֙ ל֔וֹ כִּי־חָתָ֥ן ה֖וּא לִשְׁכַנְיָ֣ה בֶן־אָרַ֑ח וִֽיהוֹחָנָ֣ן בְּנ֔וֹ לָקַ֕ח אֶת־בַּת־מְשֻׁלָּ֖ם בֶּ֥ן בֶּֽרֶכְיָֽה׃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גַּ֣ם טוֹבֹתָ֗יו הָי֤וּ אֹמְרִים֙ לְפָנַ֔י וּדְבָרַ֕י הָי֥וּ מוֹצִיאִ֖ים ל֑וֹ אִגְּר֛וֹת שָׁלַ֥ח טוֹבִיָּ֖ה לְיָֽרְאֵֽנִי׃</w:t>
      </w:r>
    </w:p>
    <w:p>
      <w:pPr>
        <w:pStyle w:val="Heading2"/>
        <w:bidi/>
      </w:pPr>
      <w:r>
        <w:rPr>
          <w:rtl/>
          <w:cs/>
          <w:lang w:val="he_IL" w:bidi="he_IL"/>
        </w:rPr>
        <w:t>Nehemiah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כַּאֲשֶׁ֤ר נִבְנְתָה֙ הַחוֹמָ֔ה וָאַעֲמִ֖יד הַדְּלָת֑וֹת וַיִּפָּֽקְד֛וּ הַשּׁוֹעֲרִ֥ים וְהַמְשֹׁרְרִ֖ים וְהַלְוִיִּֽם׃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וָאֲצַוֶּ֞ה אֶת־חֲנָ֣נִי אָחִ֗י וְאֶת־חֲנַנְיָ֛ה שַׂ֥ר הַבִּירָ֖ה עַל־יְרוּשָׁלִָ֑ם כִּי־הוּא֙ כְּאִ֣ישׁ אֱמֶ֔ת וְיָרֵ֥א אֶת־הָאֱלֹהִ֖ים מֵרַבִּֽים׃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ויאמר לָהֶ֗ם לֹ֣א יִפָּֽתְח֞וּ שַׁעֲרֵ֤י יְרוּשָׁלִַ֙ם֙ עַד־חֹ֣ם הַשֶּׁ֔מֶשׁ וְעַ֨ד הֵ֥ם עֹמְדִ֛ים יָגִ֥יפוּ הַדְּלָת֖וֹת וֶאֱחֹ֑זוּ וְהַעֲמֵ֗יד מִשְׁמְרוֹת֙ יֹשְׁבֵ֣י יְרוּשָׁלִַ֔ם אִ֚ישׁ בְּמִשְׁמָר֔וֹ וְאִ֖ישׁ נֶ֥גֶד 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וְהָעִ֞יר רַחֲבַ֤ת יָדַ֙יִם֙ וּגְדוֹלָ֔ה וְהָעָ֥ם מְעַ֖ט בְּתוֹכָ֑הּ וְאֵ֥ין בָּתִּ֖ים בְּנוּיִֽם׃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וַיִּתֵּ֤ן אֱלֹהַי֙ אֶל־לִבִּ֔י וָאֶקְבְּצָ֞ה אֶת־הַחֹרִ֧ים וְאֶת־הַסְּגָנִ֛ים וְאֶת־הָעָ֖ם לְהִתְיַחֵ֑שׂ וָֽאֶמְצָ֗א סֵ֤פֶר הַיַּ֙חַשׂ֙ הָעוֹלִ֣ים בָּרִאשׁוֹנָ֔ה וָאֶמְצָ֖א כָּת֥וּב בּֽוֹ׃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אֵ֣לֶּה ׀ בְּנֵ֣י הַמְּדִינָ֗ה הָעֹלִים֙ מִשְּׁבִ֣י הַגּוֹלָ֔ה אֲשֶׁ֣ר הֶגְלָ֔ה נְבוּכַדְנֶצַּ֖ר מֶ֣לֶךְ בָּבֶ֑ל וַיָּשׁ֧וּבוּ לִֽירוּשָׁלִַ֛ם וְלִיהוּדָ֖ה אִ֥ישׁ לְעִירֽוֹ׃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הַבָּאִ֣ים עִם־זְרֻבָּבֶ֗ל יֵשׁ֡וּעַ נְחֶמְיָ֡ה עֲ֠זַרְיָה רַֽעַמְיָ֨ה נַחֲמָ֜נִי מָרְדֳּכַ֥י בִּלְשָׁ֛ן מִסְפֶּ֥רֶת בִּגְוַ֖י נְח֣וּם בַּעֲנָ֑ה מִסְפַּ֕ר אַנְשֵׁ֖י עַ֥ם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בְּנֵ֣י פַרְעֹ֔שׁ אַלְפַּ֕יִם מֵאָ֖ה וְשִׁבְעִ֥ים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בְּנֵ֣י שְׁפַטְיָ֔ה שְׁלֹ֥שׁ מֵא֖וֹת שִׁבְעִ֥ים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בְּנֵ֣י אָרַ֔ח שֵׁ֥שׁ מֵא֖וֹת חֲמִשִּׁ֥ים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בְּנֵֽי־פַחַ֥ת מוֹאָ֛ב לִבְנֵ֥י יֵשׁ֖וּעַ וְיוֹאָ֑ב אַלְפַּ֕יִם וּשְׁמֹנֶ֥ה מֵא֖וֹת שְׁמֹנָ֥ה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בְּנֵ֣י עֵילָ֔ם אֶ֕לֶף מָאתַ֖יִם חֲמִשִּׁ֥ים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בְּנֵ֣י זַתּ֔וּא שְׁמֹנֶ֥ה מֵא֖וֹת אַרְבָּעִ֥ים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בְּנֵ֣י זַכָּ֔י שְׁבַ֥ע מֵא֖וֹת וְשִׁשִּֽׁים׃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בְּנֵ֣י בִנּ֔וּי שֵׁ֥שׁ מֵא֖וֹת אַרְבָּעִ֥ים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בְּנֵ֣י בֵבָ֔י שֵׁ֥שׁ מֵא֖וֹת עֶשְׂרִ֥ים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בְּנֵ֣י עַזְגָּ֔ד אַלְפַּ֕יִם שְׁלֹ֥שׁ מֵא֖וֹת עֶשְׂרִ֥ים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בְּנֵי֙ אֲדֹ֣נִיקָ֔ם שֵׁ֥שׁ מֵא֖וֹת שִׁשִּׁ֥ים וְשִׁבְעָֽה׃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בְּנֵ֣י בִגְוָ֔י אַלְפַּ֖יִם שִׁשִּׁ֥ים וְשִׁבְעָֽה׃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בְּנֵ֣י עָדִ֔ין שֵׁ֥שׁ מֵא֖וֹת חֲמִשִּׁ֥ים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בְּנֵֽי־אָטֵ֥ר לְחִזְקִיָּ֖ה תִּשְׁעִ֥ים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בְּנֵ֣י חָשֻׁ֔ם שְׁלֹ֥שׁ מֵא֖וֹת עֶשְׂרִ֥ים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בְּנֵ֣י בֵצָ֔י שְׁלֹ֥שׁ מֵא֖וֹת עֶשְׂרִ֥ים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בְּנֵ֣י חָרִ֔יף מֵאָ֖ה שְׁנֵ֥ים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בְּנֵ֥י גִבְע֖וֹן תִּשְׁעִ֥ים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אַנְשֵׁ֤י בֵֽית־לֶ֙חֶם֙ וּנְטֹפָ֔ה מֵאָ֖ה שְׁמֹנִ֥ים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אַנְשֵׁ֣י עֲנָת֔וֹת מֵאָ֖ה עֶשְׂרִ֥ים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אַנְשֵׁ֥י בֵית־עַזְמָ֖וֶת אַרְבָּעִ֥ים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אַנְשֵׁ֨י קִרְיַ֤ת יְעָרִים֙ כְּפִירָ֣ה וּבְאֵר֔וֹת שְׁבַ֥ע מֵא֖וֹת אַרְבָּעִ֥ים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אַנְשֵׁ֤י הָֽרָמָה֙ וָגָ֔בַע שֵׁ֥שׁ מֵא֖וֹת עֶשְׂרִ֥ים וְאֶחָֽד׃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אַנְשֵׁ֣י מִכְמָ֔ס מֵאָ֖ה וְעֶשְׂרִ֥ים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אַנְשֵׁ֤י בֵֽית־אֵל֙ וְהָעָ֔י מֵאָ֖ה עֶשְׂרִ֥ים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אַנְשֵׁ֥י נְב֛וֹ אַחֵ֖ר חֲמִשִּׁ֥ים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בְּנֵי֙ עֵילָ֣ם אַחֵ֔ר אֶ֕לֶף מָאתַ֖יִם חֲמִשִּׁ֥ים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בְּנֵ֣י חָרִ֔ם שְׁלֹ֥שׁ מֵא֖וֹת וְעֶשְׂרִֽים׃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בְּנֵ֣י יְרֵח֔וֹ שְׁלֹ֥שׁ מֵא֖וֹת אַרְבָּעִ֥ים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בְּנֵי־לֹד֙ חָדִ֣יד וְאוֹנ֔וֹ שְׁבַ֥ע מֵא֖וֹת וְעֶשְׂרִ֥ים וְאֶחָֽד׃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בְּנֵ֣י סְנָאָ֔ה שְׁלֹ֣שֶׁת אֲלָפִ֔ים תְּשַׁ֥ע מֵא֖וֹת וּשְׁלֹשִֽׁים׃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הַֽכֹּהֲנִ֑ים בְּנֵ֤י יְדַֽעְיָה֙ לְבֵ֣ית יֵשׁ֔וּעַ תְּשַׁ֥ע מֵא֖וֹת שִׁבְעִ֥ים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בְּנֵ֣י אִמֵּ֔ר אֶ֖לֶף חֲמִשִּׁ֥ים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בְּנֵ֣י פַשְׁח֔וּר אֶ֕לֶף מָאתַ֖יִם אַרְבָּעִ֥ים וְשִׁבְעָֽה׃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בְּנֵ֣י חָרִ֔ם אֶ֖לֶף שִׁבְעָ֥ה עָשָֽׂר׃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הַלְוִיִּ֑ם בְּנֵֽי־יֵשׁ֧וּעַ לְקַדְמִיאֵ֛ל לִבְנֵ֥י לְהוֹדְוָ֖ה שִׁבְעִ֥ים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הַֽמְשֹׁרְרִ֑ים בְּנֵ֣י אָסָ֔ף מֵאָ֖ה אַרְבָּעִ֥ים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הַשֹּֽׁעֲרִ֗ים בְּנֵֽי־שַׁלּ֤וּם בְּנֵֽי־אָטֵר֙ בְּנֵֽי־טַלְמֹ֣ן בְּנֵֽי־עַקּ֔וּב בְּנֵ֥י חֲטִיטָ֖א בְּנֵ֣י שֹׁבָ֑י מֵאָ֖ה שְׁלֹשִׁ֥ים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הַנְּתִינִ֑ים בְּנֵי־צִחָ֥א בְנֵי־חֲשֻׂפָ֖א בְּנֵ֥י טַבָּעֽוֹת׃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בְּנֵי־קֵירֹ֥ס בְּנֵי־סִיעָ֖א בְּנֵ֥י פָדֽוֹן׃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בְּנֵי־לְבָנָ֥ה בְנֵי־חֲגָבָ֖ה בְּנֵ֥י שַׁלְמָֽי׃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בְּנֵי־חָנָ֥ן בְּנֵי־גִדֵּ֖ל בְּנֵי־גָֽחַר׃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בְּנֵי־רְאָיָ֥ה בְנֵי־רְצִ֖ין בְּנֵ֥י נְקוֹדָֽא׃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בְּנֵי־גַזָּ֥ם בְּנֵי־עֻזָּ֖א בְּנֵ֥י פָסֵֽחַ׃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בְּנֵי־בֵסַ֥י בְּנֵי־מְעוּנִ֖ים בְּנֵ֥י נפושסים׃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בְּנֵי־בַקְבּ֥וּק בְּנֵֽי־חֲקוּפָ֖א בְּנֵ֥י חַרְחֽוּר׃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בְּנֵי־בַצְלִ֥ית בְּנֵֽי־מְחִידָ֖א בְּנֵ֥י חַרְשָֽׁא׃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בְּנֵי־בַרְק֥וֹס בְּֽנֵי־סִֽיסְרָ֖א בְּנֵי־תָֽמַח׃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בְּנֵ֥י נְצִ֖יחַ בְּנֵ֥י חֲטִיפָֽא׃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בְּנֵ֖י עַבְדֵ֣י שְׁלֹמֹ֑ה בְּנֵי־סוֹטַ֥י בְּנֵי־סוֹפֶ֖רֶת בְּנֵ֥י פְרִידָֽא׃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בְּנֵי־יַעְלָ֥א בְנֵי־דַרְק֖וֹן בְּנֵ֥י גִדֵּֽל׃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בְּנֵ֧י שְׁפַטְיָ֣ה בְנֵֽי־חַטִּ֗יל בְּנֵ֛י פֹּכֶ֥רֶת הַצְּבָיִ֖ים בְּנֵ֥י אָמֽוֹן׃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כָּל־הַ֨נְּתִינִ֔ים וּבְנֵ֖י עַבְדֵ֣י שְׁלֹמֹ֑ה שְׁלֹ֥שׁ מֵא֖וֹת תִּשְׁעִ֥ים וּשְׁנָֽיִם׃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וְאֵ֗לֶּה הָֽעוֹלִים֙ מִתֵּ֥ל מֶ֙לַח֙ תֵּ֣ל חַרְשָׁ֔א כְּר֥וּב אַדּ֖וֹן וְאִמֵּ֑ר וְלֹ֣א יָכְל֗וּ לְהַגִּ֤יד בֵּית־אֲבוֹתָם֙ וְזַרְעָ֔ם אִ֥ם מִיִּשְׂרָאֵ֖ל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בְּנֵי־דְלָיָ֥ה בְנֵֽי־טוֹבִיָּ֖ה בְּנֵ֣י נְקוֹדָ֑א שֵׁ֥שׁ מֵא֖וֹת וְאַרְבָּעִ֥ים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וּמִן־הַכֹּ֣הֲנִ֔ים בְּנֵ֥י חֳבַיָּ֖ה בְּנֵ֣י הַקּ֑וֹץ בְּנֵ֣י בַרְזִלַּ֗י אֲשֶׁ֣ר לָ֠קַח מִבְּנ֞וֹת בַּרְזִלַּ֤י הַגִּלְעָדִי֙ אִשָּׁ֔ה וַיִּקָּרֵ֖א עַל־שְׁמָֽם׃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אֵ֗לֶּה בִּקְשׁ֧וּ כְתָבָ֛ם הַמִּתְיַחְשִׂ֖ים וְלֹ֣א נִמְצָ֑א וַיְגֹֽאֲל֖וּ מִן־הַכְּהֻנָּֽה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וַיֹּ֤אמֶר הַתִּרְשָׁ֙תָא֙ לָהֶ֔ם אֲשֶׁ֥ר לֹא־יֹאכְל֖וּ מִקֹּ֣דֶשׁ הַקֳּדָשִׁ֑ים עַ֛ד עֲמֹ֥ד הַכֹּהֵ֖ן לְאוּרִ֥ים וְתוּמִּֽים׃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כָּל־הַקָּהָ֖ל כְּאֶחָ֑ד אַרְבַּ֣ע רִבּ֔וֹא אַלְפַּ֖יִם שְׁלֹשׁ־מֵא֥וֹת וְשִׁשִּֽׁים׃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מִ֠לְּבַד עַבְדֵיהֶ֤ם וְאַמְהֹֽתֵיהֶם֙ אֵ֔לֶּה שִׁבְעַ֣ת אֲלָפִ֔ים שְׁלֹ֥שׁ מֵא֖וֹת שְׁלֹשִׁ֣ים וְשִׁבְעָ֑ה וְלָהֶ֗ם מְשֹֽׁרֲרִים֙ וּמְשֹׁ֣רֲר֔וֹת מָאתַ֖יִם וְאַרְבָּעִ֥ים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68</w:t>
      </w:r>
      <w:r>
        <w:rPr>
          <w:rtl/>
          <w:cs/>
          <w:lang w:val="he_IL" w:bidi="he_IL"/>
        </w:rPr>
        <w:t xml:space="preserve"> גְּמַלִּ֕ים אַרְבַּ֥ע מֵא֖וֹת שְׁלֹשִׁ֣ים וַחֲמִשָּׁ֑ה ס חֲמֹרִ֕ים שֵׁ֣שֶׁת אֲלָפִ֔ים שְׁבַ֥ע מֵא֖וֹת וְעֶשְׂרִֽים׃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69</w:t>
      </w:r>
      <w:r>
        <w:rPr>
          <w:rtl/>
          <w:cs/>
          <w:lang w:val="he_IL" w:bidi="he_IL"/>
        </w:rPr>
        <w:t xml:space="preserve"> וּמִקְצָת֙ רָאשֵׁ֣י הָֽאָב֔וֹת נָתְנ֖וּ לַמְּלָאכָ֑ה הַתִּרְשָׁ֜תָא נָתַ֣ן לָאוֹצָ֗ר זָהָ֞ב דַּרְכְּמֹנִ֥ים אֶ֙לֶף֙ מִזְרָק֣וֹת חֲמִשִּׁ֔ים כָּתְנוֹת֙ כֹּֽהֲנִ֔ים שְׁלֹשִׁ֖ים וַחֲמֵ֥שׁ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70</w:t>
      </w:r>
      <w:r>
        <w:rPr>
          <w:rtl/>
          <w:cs/>
          <w:lang w:val="he_IL" w:bidi="he_IL"/>
        </w:rPr>
        <w:t xml:space="preserve"> וּמֵֽרָאשֵׁ֣י הָֽאָב֗וֹת נָֽתְנוּ֙ לְאוֹצַ֣ר הַמְּלָאכָ֔ה זָהָ֕ב דַּרְכְּמוֹנִ֖ים שְׁתֵּ֣י רִבּ֑וֹת וְכֶ֕סֶף מָנִ֖ים אַלְפַּ֥יִם וּמָאתָֽיִם׃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71</w:t>
      </w:r>
      <w:r>
        <w:rPr>
          <w:rtl/>
          <w:cs/>
          <w:lang w:val="he_IL" w:bidi="he_IL"/>
        </w:rPr>
        <w:t xml:space="preserve"> וַאֲשֶׁ֣ר נָתְנוּ֮ שְׁאֵרִ֣ית הָעָם֒ זָהָ֗ב דַּרְכְּמוֹנִים֙ שְׁתֵּ֣י רִבּ֔וֹא וְכֶ֖סֶף מָנִ֣ים אַלְפָּ֑יִם וְכָתְנֹ֥ת כֹּֽהֲנִ֖ים שִׁשִּׁ֥ים וְשִׁבְעָֽה׃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72</w:t>
      </w:r>
      <w:r>
        <w:rPr>
          <w:rtl/>
          <w:cs/>
          <w:lang w:val="he_IL" w:bidi="he_IL"/>
        </w:rPr>
        <w:t xml:space="preserve"> וַיֵּשְׁב֣וּ הַכֹּהֲנִ֣ים וְהַלְוִיִּ֡ם וְהַשּׁוֹעֲרִים֩ וְהַמְשֹׁרְרִ֨ים וּמִן־הָעָ֧ם וְהַנְּתִינִ֛ים וְכָל־יִשְׂרָאֵ֖ל בְּעָרֵיהֶ֑ם וַיִּגַּע֙ הַחֹ֣דֶשׁ הַשְּׁבִיעִ֔י וּבְנֵ֥י יִשְׂרָאֵ֖ל בְּעָרֵיהֶֽם׃</w:t>
      </w:r>
    </w:p>
    <w:p>
      <w:pPr>
        <w:pStyle w:val="Heading2"/>
        <w:bidi/>
      </w:pPr>
      <w:r>
        <w:rPr>
          <w:rtl/>
          <w:cs/>
          <w:lang w:val="he_IL" w:bidi="he_IL"/>
        </w:rPr>
        <w:t>Nehemiah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וַיֵּאָסְפ֤וּ כָל־הָעָם֙ כְּאִ֣ישׁ אֶחָ֔ד אֶל־הָ֣רְח֔וֹב אֲשֶׁ֖ר לִפְנֵ֣י שַֽׁעַר־הַמָּ֑יִם וַיֹּֽאמְרוּ֙ לְעֶזְרָ֣א הַסֹּפֵ֔ר לְהָבִ֗יא אֶת־סֵ֙פֶר֙ תּוֹרַ֣ת מֹשֶׁ֔ה אֲשֶׁר־צִוָּ֥ה יְהוָ֖ה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וַיָּבִ֣יא עֶזְרָ֣א הַ֠כֹּהֵן אֶֽת־הַתּוֹרָ֞ה לִפְנֵ֤י הַקָּהָל֙ מֵאִ֣ישׁ וְעַד־אִשָּׁ֔ה וְכֹ֖ל מֵבִ֣ין לִשְׁמֹ֑עַ בְּי֥וֹם אֶחָ֖ד לַחֹ֥דֶשׁ הַשְּׁבִיעִֽי׃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וַיִּקְרָא־בוֹ֩ לִפְנֵ֨י הָרְח֜וֹב אֲשֶׁ֣ר ׀ לִפְנֵ֣י שַֽׁעַר־הַמַּ֗יִם מִן־הָאוֹר֙ עַד־מַחֲצִ֣ית הַיּ֔וֹם נֶ֛גֶד הָאֲנָשִׁ֥ים וְהַנָּשִׁ֖ים וְהַמְּבִינִ֑ים וְאָזְנֵ֥י כָל־הָעָ֖ם אֶל־סֵ֥פֶר הַתּוֹרָֽה׃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וַֽיַּעֲמֹ֞ד עֶזְרָ֣א הַסֹּפֵ֗ר עַֽל־מִגְדַּל־עֵץ֮ אֲשֶׁ֣ר עָשׂ֣וּ לַדָּבָר֒ וַיַּֽעֲמֹ֣ד אֶצְל֡וֹ מַתִּתְיָ֡ה וְשֶׁ֡מַע וַ֠עֲנָיָה וְאוּרִיָּ֧ה וְחִלְקִיָּ֛ה וּמַעֲשֵׂיָ֖ה עַל־יְמִינ֑וֹ וּמִשְּׂמֹאל֗וֹ פְּ֠דָיָה וּמִֽישָׁאֵ֧ל וּמַלְכִּיָּ֛ה וְחָשֻׁ֥ם וְחַשְׁבַּדָּ֖נָה זְכַרְיָ֥ה מְשֻׁלָּֽם׃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וַיִּפְתַּ֨ח עֶזְרָ֤א הַסֵּ֙פֶר֙ לְעֵינֵ֣י כָל־הָעָ֔ם כִּֽי־מֵעַ֥ל כָּל־הָעָ֖ם הָיָ֑ה וּכְפִתְח֖וֹ עָֽמְד֥וּ כָל־הָעָֽם׃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וַיְבָ֣רֶךְ עֶזְרָ֔א אֶת־יְהוָ֥ה הָאֱלֹהִ֖ים הַגָּד֑וֹל וַיַּֽעֲנ֨וּ כָל־הָעָ֜ם אָמֵ֤ן ׀ אָמֵן֙ בְּמֹ֣עַל יְדֵיהֶ֔ם וַיִּקְּד֧וּ וַיִּשְׁתַּחֲוֻּ֛ לַיהוָ֖ה אַפַּ֥יִם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וְיֵשׁ֡וּעַ וּבָנִ֡י וְשֵׁרֵ֥בְיָ֣ה ׀ יָמִ֡ין עַקּ֡וּב שַׁבְּתַ֣י ׀ הֽוֹדִיָּ֡ה מַעֲשֵׂיָ֡ה קְלִיטָ֣א עֲזַרְיָה֩ יוֹזָבָ֨ד חָנָ֤ן פְּלָאיָה֙ וְהַלְוִיִּ֔ם מְבִינִ֥ים אֶת־הָעָ֖ם לַתּוֹרָ֑ה וְהָעָ֖ם עַל־עָמְדָֽם׃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וַֽיִּקְרְא֥וּ בַסֵּ֛פֶר בְּתוֹרַ֥ת הָאֱלֹהִ֖ים מְפֹרָ֑שׁ וְשׂ֣וֹם שֶׂ֔כֶל וַיָּבִ֖ינוּ בַּמִּקְרָֽא׃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נְחֶמְיָ֣ה ה֣וּא הַתִּרְשָׁ֡תָא וְעֶזְרָ֣א הַכֹּהֵ֣ן ׀ הַסֹּפֵ֡ר וְהַלְוִיִּם֩ הַמְּבִינִ֨ים אֶת־הָעָ֜ם לְכָל־הָעָ֗ם הַיּ֤וֹם קָדֹֽשׁ־הוּא֙ לַיהוָ֣ה אֱלֹהֵיכֶ֔ם אַל־תִּֽתְאַבְּל֖וּ וְאַל־תִּבְכּ֑וּ כִּ֤י בוֹכִים֙ כָּל־הָעָ֔ם כְּשָׁמְעָ֖ם אֶת־דִּבְרֵ֥י הַתּוֹרָֽה׃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לָהֶ֡ם לְכוּ֩ אִכְל֨וּ מַשְׁמַנִּ֜ים וּשְׁת֣וּ מַֽמְתַקִּ֗ים וְשִׁלְח֤וּ מָנוֹת֙ לְאֵ֣ין נָכ֣וֹן ל֔וֹ כִּֽי־קָד֥וֹשׁ הַיּ֖וֹם לַאֲדֹנֵ֑ינוּ וְאַל־תֵּ֣עָצֵ֔בוּ כִּֽי־חֶדְוַ֥ת יְהוָ֖ה הִ֥יא מָֽעֻזְּכֶֽם׃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וְהַלְוִיִּ֞ם מַחְשִׁ֤ים לְכָל־הָעָם֙ לֵאמֹ֣ר הַ֔סּוּ כִּ֥י הַיּ֖וֹם קָדֹ֑שׁ וְאַל־תֵּעָצֵֽבוּ׃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וַיֵּלְכ֨וּ כָל־הָעָ֜ם לֶאֱכֹ֤ל וְלִשְׁתּוֹת֙ וּלְשַׁלַּ֣ח מָנ֔וֹת וְלַעֲשׂ֖וֹת שִׂמְחָ֣ה גְדוֹלָ֑ה כִּ֤י הֵבִ֙ינוּ֙ בַּדְּבָרִ֔ים אֲשֶׁ֥ר הוֹדִ֖יעוּ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וּבַיּ֣וֹם הַשֵּׁנִ֡י נֶאֶסְפוּ֩ רָאשֵׁ֨י הָאָב֜וֹת לְכָל־הָעָ֗ם הַכֹּֽהֲנִים֙ וְהַלְוִיִּ֔ם אֶל־עֶזְרָ֖א הַסֹּפֵ֑ר וּלְהַשְׂכִּ֖יל אֶל־דִּבְרֵ֥י הַתּוֹרָֽה׃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וַֽיִּמְצְא֖וּ כָּת֣וּב בַּתּוֹרָ֑ה אֲשֶׁ֨ר צִוָּ֤ה יְהוָה֙ בְּיַד־מֹשֶׁ֔ה אֲשֶׁר֩ יֵשְׁב֨וּ בְנֵֽי־יִשְׂרָאֵ֧ל בַּסֻּכּ֛וֹת בֶּחָ֖ג בַּחֹ֥דֶשׁ הַשְּׁבִיעִֽי׃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וַאֲשֶׁ֣ר יַשְׁמִ֗יעוּ וְיַעֲבִ֨ירוּ ק֥וֹל בְּכָל־עָרֵיהֶם֮ וּבִירוּשָׁלִַ֣ם לֵאמֹר֒ צְא֣וּ הָהָ֗ר וְהָבִ֙יאוּ֙ עֲלֵי־זַ֙יִת֙ וַעֲלֵי־עֵ֣ץ שֶׁ֔מֶן וַעֲלֵ֤י הֲדַס֙ וַעֲלֵ֣י תְמָרִ֔ים וַעֲלֵ֖י עֵ֣ץ עָבֹ֑ת לַעֲשֹׂ֥ת סֻכֹּ֖ת כַּכָּתֽוּב׃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וַיֵּצְא֣וּ הָעָם֮ וַיָּבִיאוּ֒ וַיַּעֲשׂוּ֩ לָהֶ֨ם סֻכּ֜וֹת אִ֤ישׁ עַל־גַּגּוֹ֙ וּבְחַצְרֹ֣תֵיהֶ֔ם וּבְחַצְר֖וֹת בֵּ֣ית הָאֱלֹהִ֑ים וּבִרְחוֹב֙ שַׁ֣עַר הַמַּ֔יִם וּבִרְח֖וֹב שַׁ֥עַר 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וַיַּֽעֲשׂ֣וּ כָֽל־הַ֠קָּהָל הַשָּׁבִ֨ים מִן־הַשְּׁבִ֥י ׀ סֻכּוֹת֮ וַיֵּשְׁב֣וּ בַסֻּכּוֹת֒ כִּ֣י לֹֽא־עָשׂ֡וּ מִימֵי֩ יֵשׁ֨וּעַ בִּן־נ֥וּן כֵּן֙ בְּנֵ֣י יִשְׂרָאֵ֔ל עַ֖ד הַיּ֣וֹם הַה֑וּא וַתְּהִ֥י שִׂמְחָ֖ה גְּדוֹלָ֥ה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וַ֠יִּקְרָא בְּסֵ֨פֶר תּוֹרַ֤ת הָאֱלֹהִים֙ י֣וֹם ׀ בְּי֔וֹם מִן־הַיּוֹם֙ הָֽרִאשׁ֔וֹן עַ֖ד הַיּ֣וֹם הָאַחֲר֑וֹן וַיַּֽעֲשׂוּ־חָג֙ שִׁבְעַ֣ת יָמִ֔ים וּבַיּ֧וֹם הַשְּׁמִינִ֛י עֲצֶ֖רֶת כַּמִּשְׁפָּֽט׃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וּבְיוֹם֩ עֶשְׂרִ֨ים וְאַרְבָּעָ֜ה לַחֹ֣דֶשׁ הַזֶּ֗ה נֶאֶסְפ֤וּ בְנֵֽי־יִשְׂרָאֵל֙ בְּצ֣וֹם וּבְשַׂקִּ֔ים וַאֲדָמָ֖ה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וַיִּבָּֽדְלוּ֙ זֶ֣רַע יִשְׂרָאֵ֔ל מִכֹּ֖ל בְּנֵ֣י נֵכָ֑ר וַיַּעַמְד֗וּ וַיִּתְוַדּוּ֙ עַל־חַטֹּ֣אתֵיהֶ֔ם וַעֲוֺנ֖וֹת אֲבֹתֵיהֶֽם׃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וַיָּק֙וּמוּ֙ עַל־עָמְדָ֔ם וַֽיִּקְרְא֗וּ בְּסֵ֨פֶר תּוֹרַ֧ת יְהוָ֛ה אֱלֹהֵיהֶ֖ם רְבִעִ֣ית הַיּ֑וֹם וּרְבִעִית֙ מִתְוַדִּ֣ים וּמִֽשְׁתַּחֲוִ֔ים לַיהוָ֖ה אֱלֹהֵיהֶֽם׃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וַיָּ֜קָם עַֽל־מַֽעֲלֵ֣ה הַלְוִיִּ֗ם יֵשׁ֨וּעַ וּבָנִ֜י קַדְמִיאֵ֧ל שְׁבַנְיָ֛ה בֻּנִּ֥י שֵׁרֵבְיָ֖ה בָּנִ֣י כְנָ֑נִי וַֽיִּזְעֲקוּ֙ בְּק֣וֹל גָּד֔וֹל אֶל־יְהוָ֖ה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וַיֹּאמְר֣וּ הַלְוִיִּ֡ם יֵשׁ֣וּעַ וְ֠קַדְמִיאֵל בָּנִ֨י חֲשַׁבְנְיָ֜ה שֵׁרֵֽבְיָ֤ה הֽוֹדִיָּה֙ שְׁבַנְיָ֣ה פְתַֽחְיָ֔ה ק֗וּמוּ בָּרֲכוּ֙ אֶת־יְהוָ֣ה אֱלֹֽהֵיכֶ֔ם מִן־הָעוֹלָ֖ם עַד־הָעוֹלָ֑ם וִיבָֽרְכוּ֙ שֵׁ֣ם כְּבוֹדֶ֔ךָ וּמְרוֹמַ֥ם עַל־כָּל־בְּרָכָ֖ה וּתְהִלָּֽה׃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אַתָּה־ה֣וּא יְהוָה֮ לְבַדֶּךָ֒ את עָשִׂ֡יתָ אֶֽת־הַשָּׁמַיִם֩ שְׁמֵ֨י הַשָּׁמַ֜יִם וְכָל־צְבָאָ֗ם הָאָ֜רֶץ וְכָל־אֲשֶׁ֤ר עָלֶ֙יהָ֙ הַיַּמִּים֙ וְכָל־אֲשֶׁ֣ר בָּהֶ֔ם וְאַתָּ֖ה מְחַיֶּ֣ה אֶת־כֻּלָּ֑ם וּצְבָ֥א הַשָּׁמַ֖יִם לְךָ֥ מִשְׁתַּחֲוִֽים׃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אַתָּה־הוּא֙ יְהוָ֣ה הָאֱלֹהִ֔ים אֲשֶׁ֤ר בָּחַ֙רְתָּ֙ בְּאַבְרָ֔ם וְהוֹצֵאת֖וֹ מֵא֣וּר כַּשְׂדִּ֑ים וְשַׂ֥מְתָּ שְּׁמ֖וֹ אַבְרָהָֽם׃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וּמָצָ֣אתָ אֶת־לְבָבוֹ֮ נֶאֱמָ֣ן לְפָנֶיךָ֒ וְכָר֨וֹת עִמּ֜וֹ הַבְּרִ֗ית לָתֵ֡ת אֶת־אֶרֶץ֩ הַכְּנַעֲנִ֨י הַחִתִּ֜י הָאֱמֹרִ֧י וְהַפְּרִזִּ֛י וְהַיְבוּסִ֥י וְהַגִּרְגָּשִׁ֖י לָתֵ֣ת לְזַרְע֑וֹ וַתָּ֙קֶם֙ אֶת־דְּבָרֶ֔יךָ כִּ֥י צַדִּ֖יק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וַתֵּ֛רֶא אֶת־עֳנִ֥י אֲבֹתֵ֖ינוּ בְּמִצְרָ֑יִם וְאֶת־זַעֲקָתָ֥ם שָׁמַ֖עְתָּ עַל־יַם־סֽוּף׃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וַ֠תִּתֵּן אֹתֹ֨ת וּמֹֽפְתִ֜ים בְּפַרְעֹ֤ה וּבְכָל־עֲבָדָיו֙ וּבְכָל־עַ֣ם אַרְצ֔וֹ כִּ֣י יָדַ֔עְתָּ כִּ֥י הֵזִ֖ידוּ עֲלֵיהֶ֑ם וַתַּֽעַשׂ־לְךָ֥ שֵׁ֖ם כְּהַיּ֥וֹם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וְהַיָּם֙ בָּקַ֣עְתָּ לִפְנֵיהֶ֔ם וַיַּֽעַבְר֥וּ בְתוֹךְ־הַיָּ֖ם בַּיַּבָּשָׁ֑ה וְֽאֶת־רֹ֨דְפֵיהֶ֜ם הִשְׁלַ֧כְתָּ בִמְצוֹלֹ֛ת כְּמוֹ־אֶ֖בֶן בְּמַ֥יִם עַזִּֽים׃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וּבְעַמּ֣וּד עָנָ֔ן הִנְחִיתָ֖ם יוֹמָ֑ם וּבְעַמּ֥וּד אֵשׁ֙ לַ֔יְלָה לְהָאִ֣יר לָהֶ֔ם אֶת־הַדֶּ֖רֶךְ אֲשֶׁ֥ר יֵֽלְכוּ־בָֽהּ׃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וְעַ֤ל הַר־סִינַי֙ יָרַ֔דְתָּ וְדַבֵּ֥ר עִמָּהֶ֖ם מִשָּׁמָ֑יִם וַתִּתֵּ֨ן לָהֶ֜ם מִשְׁפָּטִ֤ים יְשָׁרִים֙ וְתוֹר֣וֹת אֱמֶ֔ת חֻקִּ֥ים וּמִצְוֺ֖ת טוֹבִֽים׃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וְאֶת־שַׁבַּ֥ת קָדְשְׁךָ֖ הוֹדַ֣עַתָ לָהֶ֑ם וּמִצְו֤וֹת וְחֻקִּים֙ וְתוֹרָ֔ה צִוִּ֣יתָ לָהֶ֔ם בְּיַ֖ד מֹשֶׁ֥ה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וְ֠לֶחֶם מִשָּׁמַ֜יִם נָתַ֤תָּה לָהֶם֙ לִרְעָבָ֔ם וּמַ֗יִם מִסֶּ֛לַע הוֹצֵ֥אתָ לָהֶ֖ם לִצְמָאָ֑ם וַתֹּ֣אמֶר לָהֶ֗ם לָבוֹא֙ לָרֶ֣שֶׁת אֶת־הָאָ֔רֶץ אֲשֶׁר־נָשָׂ֥אתָ אֶת־יָדְךָ֖ לָתֵ֥ת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וְהֵ֥ם וַאֲבֹתֵ֖ינוּ הֵזִ֑ידוּ וַיַּקְשׁוּ֙ אֶת־עָרְפָּ֔ם וְלֹ֥א שָׁמְע֖וּ אֶל־מִצְוֺתֶֽיךָ׃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וַיְמָאֲנ֣וּ לִשְׁמֹ֗עַ וְלֹא־זָכְר֤וּ נִפְלְאֹתֶ֙יךָ֙ אֲשֶׁ֣ר עָשִׂ֣יתָ עִמָּהֶ֔ם וַיַּקְשׁוּ֙ אֶת־עָרְפָּ֔ם וַיִּתְּנוּ־רֹ֛אשׁ לָשׁ֥וּב לְעַבְדֻתָ֖ם בְּמִרְיָ֑ם וְאַתָּה֩ אֱל֨וֹהַּ סְלִיח֜וֹת חַנּ֧וּן וְרַח֛וּם אֶֽרֶךְ־אַפַּ֥יִם וְרַב־וחסד וְלֹ֥א עֲזַבְתָּֽם׃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אַ֗ף כִּֽי־עָשׂ֤וּ לָהֶם֙ עֵ֣גֶל מַסֵּכָ֔ה וַיֹּ֣אמְר֔וּ זֶ֣ה אֱלֹהֶ֔יךָ אֲשֶׁ֥ר הֶעֶלְךָ֖ מִמִּצְרָ֑יִם וַֽיַּעֲשׂ֔וּ נֶאָצ֖וֹת גְּדֹלֽוֹת׃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וְאַתָּה֙ בְּרַחֲמֶ֣יךָ הָֽרַבִּ֔ים לֹ֥א עֲזַבְתָּ֖ם בַּמִּדְבָּ֑ר אֶת־עַמּ֣וּד הֶ֠עָנָן לֹא־סָ֨ר מֵעֲלֵיהֶ֤ם בְּיוֹמָם֙ לְהַנְחֹתָ֣ם בְּהַדֶּ֔רֶךְ וְאֶת־עַמּ֨וּד הָאֵ֤שׁ בְּלַ֙יְלָה֙ לְהָאִ֣יר לָהֶ֔ם וְאֶת־הַדֶּ֖רֶךְ אֲשֶׁ֥ר יֵֽלְכוּ־בָֽהּ׃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וְרוּחֲךָ֨ הַטּוֹבָ֔ה נָתַ֖תָּ לְהַשְׂכִּילָ֑ם וּמַנְךָ֙ לֹא־מָנַ֣עְתָּ מִפִּיהֶ֔ם וּמַ֛יִם נָתַ֥תָּה לָהֶ֖ם לִצְמָאָֽם׃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וְאַרְבָּעִ֥ים שָׁנָ֛ה כִּלְכַּלְתָּ֥ם בַּמִּדְבָּ֖ר לֹ֣א חָסֵ֑רוּ שַׂלְמֹֽתֵיהֶם֙ לֹ֣א בָל֔וּ וְרַגְלֵיהֶ֖ם לֹ֥א בָצֵֽקוּ׃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וַתִּתֵּ֨ן לָהֶ֤ם מַמְלָכוֹת֙ וַעֲמָמִ֔ים וַֽתַּחְלְקֵ֖ם לְפֵאָ֑ה וַיִּֽירְשׁ֞וּ אֶת־אֶ֣רֶץ סִיח֗וֹן וְאֶת־אֶ֙רֶץ֙ מֶ֣לֶךְ חֶשְׁבּ֔וֹן וְאֶת־אֶ֖רֶץ ע֥וֹג מֶֽלֶךְ־הַבָּשָֽׁן׃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וּבְנֵיהֶ֣ם הִרְבִּ֔יתָ כְּכֹכְבֵ֖י הַשָּׁמָ֑יִם וַתְּבִיאֵם֙ אֶל־הָאָ֔רֶץ אֲשֶׁר־אָמַ֥רְתָּ לַאֲבֹתֵיהֶ֖ם לָב֥וֹא לָרָֽשֶׁת׃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וַיָּבֹ֤אוּ הַבָּנִים֙ וַיִּֽירְשׁ֣וּ אֶת־הָאָ֔רֶץ וַתַּכְנַ֨ע לִפְנֵיהֶ֜ם אֶת־יֹשְׁבֵ֤י הָאָ֙רֶץ֙ הַכְּנַ֣עֲנִ֔ים וַֽתִּתְּנֵ֖ם בְּיָדָ֑ם וְאֶת־מַלְכֵיהֶם֙ וְאֶת־עַֽמְמֵ֣י הָאָ֔רֶץ לַעֲשׂ֥וֹת בָּהֶ֖ם כִּרְצוֹנָֽם׃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וַֽיִּלְכְּד֞וּ עָרִ֣ים בְּצֻרוֹת֮ וַאֲדָמָ֣ה שְׁמֵנָה֒ וַיִּֽירְשׁ֡וּ בָּתִּ֣ים מְלֵֽאִים־כָּל־ ט֠וּב בֹּר֨וֹת חֲצוּבִ֜ים כְּרָמִ֧ים וְזֵיתִ֛ים וְעֵ֥ץ מַאֲכָ֖ל לָרֹ֑ב וַיֹּאכְל֤וּ וַֽיִּשְׂבְּעוּ֙ וַיַּשְׁמִ֔ינוּ וַיִּֽתְעַדְּנ֖וּ בְּטוּבְךָ֥ הַגָּדֽוֹל׃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וַיַּמְר֨וּ וַֽיִּמְרְד֜וּ בָּ֗ךְ וַיַּשְׁלִ֤כוּ אֶת־תּוֹרָֽתְךָ֙ אַחֲרֵ֣י גַוָּ֔ם וְאֶת־נְבִיאֶ֣יךָ הָרָ֔גוּ אֲשֶׁר־הֵעִ֥ידוּ בָ֖ם לַהֲשִׁיבָ֣ם אֵלֶ֑יךָ וַֽיַּעֲשׂ֔וּ נֶאָצ֖וֹת גְּדוֹלֹֽת׃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וַֽתִּתְּנֵם֙ בְּיַ֣ד צָֽרֵיהֶ֔ם וַיָּצֵ֖רוּ לָהֶ֑ם וּבְעֵ֤ת צָֽרָתָם֙ יִצְעֲק֣וּ אֵלֶ֔יךָ וְאַתָּה֙ מִשָּׁמַ֣יִם תִּשְׁמָ֔ע וּֽכְרַחֲמֶ֣יךָ הָֽרַבִּ֗ים תִּתֵּ֤ן לָהֶם֙ מֽוֹשִׁיעִ֔ים וְיוֹשִׁיע֖וּם מִיַּ֥ד צָרֵיהֶֽם׃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וּכְנ֣וֹחַ לָהֶ֔ם יָשׁ֕וּבוּ לַעֲשׂ֥וֹת רַ֖ע לְפָנֶ֑יךָ וַתַּֽעַזְבֵ֞ם בְּיַ֤ד אֹֽיְבֵיהֶם֙ וַיִּרְדּ֣וּ בָהֶ֔ם וַיָּשׁ֙וּבוּ֙ וַיִּזְעָק֔וּךָ וְאַתָּ֞ה מִשָּׁמַ֧יִם תִּשְׁמַ֛ע וְתַצִּילֵ֥ם כְּֽרַחֲמֶ֖יךָ רַבּ֥וֹת עִתִּֽים׃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וַתָּ֨עַד בָּהֶ֜ם לַהֲשִׁיבָ֣ם אֶל־תּוֹרָתֶ֗ךָ וְהֵ֨מָּה הֵזִ֜ידוּ וְלֹא־שָׁמְע֤וּ לְמִצְוֺתֶ֙יךָ֙ וּבְמִשְׁפָּטֶ֣יךָ חָֽטְאוּ־בָ֔ם אֲשֶׁר־יַעֲשֶׂ֥ה אָדָ֖ם וְחָיָ֣ה בָהֶ֑ם וַיִּתְּנ֤וּ כָתֵף֙ סוֹרֶ֔רֶת וְעָרְפָּ֥ם הִקְשׁ֖וּ וְלֹ֥א שָׁמֵֽעוּ׃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וַתִּמְשֹׁ֤ךְ עֲלֵיהֶם֙ שָׁנִ֣ים רַבּ֔וֹת וַתָּ֨עַד בָּ֧ם בְּרוּחֲךָ֛ בְּיַד־נְבִיאֶ֖יךָ וְלֹ֣א הֶאֱזִ֑ינוּ וַֽתִּתְּנֵ֔ם בְּיַ֖ד עַמֵּ֥י הָאֲרָצֹֽת׃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וּֽבְרַחֲמֶ֧יךָ הָרַבִּ֛ים לֹֽא־עֲשִׂיתָ֥ם כָּלָ֖ה וְלֹ֣א עֲזַבְתָּ֑ם כִּ֛י אֵֽל־חַנּ֥וּן וְרַח֖וּם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וְעַתָּ֣ה אֱ֠לֹהֵינוּ הָאֵ֨ל הַגָּד֜וֹל הַגִּבּ֣וֹר וְהַנּוֹרָא֮ שׁוֹמֵ֣ר הַבְּרִ֣ית וְהַחֶסֶד֒ אַל־יִמְעַ֣ט לְפָנֶ֡יךָ אֵ֣ת כָּל־הַתְּלָאָ֣ה אֲֽשֶׁר־מְ֠צָאַתְנוּ לִמְלָכֵ֨ינוּ לְשָׂרֵ֧ינוּ וּלְכֹהֲנֵ֛ינוּ וְלִנְבִיאֵ֥נוּ וְלַאֲבֹתֵ֖ינוּ וּלְכָל־עַמֶּ֑ךָ מִימֵי֙ מַלְכֵ֣י אַשּׁ֔וּר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וְאַתָּ֣ה צַדִּ֔יק עַ֖ל כָּל־הַבָּ֣א עָלֵ֑ינוּ כִּֽי־אֱמֶ֥ת עָשִׂ֖יתָ וַאֲנַ֥חְנוּ הִרְשָֽׁעְנוּ׃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וְאֶת־מְלָכֵ֤ינוּ שָׂרֵ֙ינוּ֙ כֹּהֲנֵ֣ינוּ וַאֲבֹתֵ֔ינוּ לֹ֥א עָשׂ֖וּ תּוֹרָתֶ֑ךָ וְלֹ֤א הִקְשִׁ֙יבוּ֙ אֶל־מִצְוֺתֶ֔יךָ וּלְעֵ֣דְוֺתֶ֔יךָ אֲשֶׁ֥ר הַעִידֹ֖תָ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וְהֵ֣ם בְּמַלְכוּתָם֩ וּבְטוּבְךָ֨ הָרָ֜ב אֲשֶׁר־נָתַ֣תָּ לָהֶ֗ם וּבְאֶ֨רֶץ הָרְחָבָ֧ה וְהַשְּׁמֵנָ֛ה אֲשֶׁר־נָתַ֥תָּ לִפְנֵיהֶ֖ם לֹ֣א עֲבָד֑וּךָ וְֽלֹא־שָׁ֔בוּ מִמַּֽעַלְלֵיהֶ֖ם הָרָעִֽים׃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הִנֵּ֛ה אֲנַ֥חְנוּ הַיּ֖וֹם עֲבָדִ֑ים וְהָאָ֜רֶץ אֲשֶׁר־נָתַ֣תָּה לַאֲבֹתֵ֗ינוּ לֶאֱכֹ֤ל אֶת־פִּרְיָהּ֙ וְאֶת־טוּבָ֔הּ הִנֵּ֛ה אֲנַ֥חְנוּ עֲבָדִ֖ים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וּתְבוּאָתָ֣הּ מַרְבָּ֗ה לַמְּלָכִ֛ים אֲשֶׁר־נָתַ֥תָּה עָלֵ֖ינוּ בְּחַטֹּאותֵ֑ינוּ וְעַ֣ל גְּ֠וִיֹּתֵינוּ מֹשְׁלִ֤ים וּבִבְהֶמְתֵּ֙נוּ֙ כִּרְצוֹנָ֔ם וּבְצָרָ֥ה גְדוֹלָ֖ה אֲנָֽחְנוּ׃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וּבְכָל־זֹ֕את אֲנַ֛חְנוּ כֹּרְתִ֥ים אֲמָנָ֖ה וְכֹתְבִ֑ים וְעַל֙ הֶֽחָת֔וּם שָׂרֵ֥ינוּ לְוִיֵּ֖נוּ כֹּהֲנֵֽינוּ׃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וְעַ֖ל הַחֲתוּמִ֑ים נְחֶמְיָ֧ה הַתִּרְשָׁ֛תָא בֶּן־חֲכַלְיָ֖ה וְצִדְקִיָּֽה׃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שְׂרָיָ֥ה עֲזַרְיָ֖ה יִרְמְיָֽה׃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פַּשְׁח֥וּר אֲמַרְיָ֖ה מַלְכִּיָּֽה׃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חַטּ֥וּשׁ שְׁבַנְיָ֖ה מַלּֽוּךְ׃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חָרִ֥ם מְרֵמ֖וֹת עֹֽבַדְיָֽה׃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דָּנִיֵּ֥אל גִּנְּת֖וֹן בָּרֽוּךְ׃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מְשֻׁלָּ֥ם אֲבִיָּ֖ה מִיָּמִֽן׃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מַֽעַזְיָ֥ה בִלְגַּ֖י שְׁמַֽעְיָ֑ה אֵ֖לֶּה הַכֹּהֲנִֽים׃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וְֽהַלְוִיִּ֑ם וְיֵשׁ֙וּעַ֙ בֶּן־אֲזַנְיָ֔ה בִּנּ֕וּי מִבְּנֵ֥י חֵנָדָ֖ד קַדְמִיאֵֽל׃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וַאֲחֵיהֶ֑ם שְׁבַנְיָ֧ה הֽוֹדִיָּ֛ה קְלִיטָ֖א פְּלָאיָ֥ה חָנָֽן׃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מִיכָ֥א רְח֖וֹב חֲשַׁבְיָֽה׃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זַכּ֥וּר שֵׁרֵֽבְיָ֖ה שְׁבַנְיָֽה׃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הוֹדִיָּ֥ה בָנִ֖י בְּנִֽינוּ׃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רָאשֵׁ֖י הָעָ֑ם פַּרְעֹשׁ֙ פַּחַ֣ת מוֹאָ֔ב עֵילָ֥ם זַתּ֖וּא בָּנִֽי׃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בֻּנִּ֥י עַזְגָּ֖ד בֵּבָֽי׃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אֲדֹנִיָּ֥ה בִגְוַ֖י עָדִֽין׃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אָטֵ֥ר חִזְקִיָּ֖ה עַזּֽוּר׃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הוֹדִיָּ֥ה חָשֻׁ֖ם בֵּצָֽי׃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חָרִ֥יף עֲנָת֖וֹת נובי׃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מַגְפִּיעָ֥שׁ מְשֻׁלָּ֖ם חֵזִֽיר׃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מְשֵׁיזַבְאֵ֥ל צָד֖וֹק יַדּֽוּעַ׃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פְּלַטְיָ֥ה חָנָ֖ן עֲנָיָֽה׃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הוֹשֵׁ֥עַ חֲנַנְיָ֖ה חַשּֽׁוּב׃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הַלּוֹחֵ֥שׁ פִּלְחָ֖א שׁוֹבֵֽק׃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רְח֥וּם חֲשַׁבְנָ֖ה מַעֲשֵׂיָֽה׃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וַאֲחִיָּ֥ה חָנָ֖ן עָנָֽן׃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מַלּ֥וּךְ חָרִ֖ם בַּעֲנָֽה׃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וּשְׁאָ֣ר הָעָ֡ם הַכֹּהֲנִ֣ים הַ֠לְוִיִּם הַשּׁוֹעֲרִ֨ים הַמְשֹׁרְרִ֜ים הַנְּתִינִ֗ים וְֽכָל־הַנִּבְדָּ֞ל מֵעַמֵּ֤י הָאֲרָצוֹת֙ אֶל־תּוֹרַ֣ת הָאֱלֹהִ֔ים נְשֵׁיהֶ֖ם בְּנֵיהֶ֣ם וּבְנֹתֵיהֶ֑ם כֹּ֖ל יוֹדֵ֥עַ מֵבִֽין׃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מַחֲזִיקִ֣ים עַל־אֲחֵיהֶם֮ אַדִּירֵיהֶם֒ וּבָאִ֞ים בְּאָלָ֣ה וּבִשְׁבוּעָ֗ה לָלֶ֙כֶת֙ בְּתוֹרַ֣ת הָאֱלֹהִ֔ים אֲשֶׁ֣ר נִתְּנָ֔ה בְּיַ֖ד מֹשֶׁ֣ה עֶֽבֶד־הָֽאֱלֹהִ֑ים וְלִשְׁמ֣וֹר וְלַעֲשׂ֗וֹת אֶת־כָּל־מִצְוֺת֙ יְהוָ֣ה אֲדֹנֵ֔ינוּ וּמִשְׁפָּטָ֖יו וְחֻקָּֽיו׃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וַאֲשֶׁ֛ר לֹא־נִתֵּ֥ן בְּנֹתֵ֖ינוּ לְעַמֵּ֣י הָאָ֑רֶץ וְאֶת־בְּנֹ֣תֵיהֶ֔ם לֹ֥א נִקַּ֖ח לְבָנֵֽינוּ׃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וְעַמֵּ֣י הָאָ֡רֶץ הַֽמְבִיאִים֩ אֶת־הַמַּקָּח֨וֹת וְכָל־שֶׁ֜בֶר בְּי֤וֹם הַשַּׁבָּת֙ לִמְכּ֔וֹר לֹא־נִקַּ֥ח מֵהֶ֛ם בַּשַּׁבָּ֖ת וּבְי֣וֹם קֹ֑דֶשׁ וְנִטֹּ֛שׁ אֶת־הַשָּׁנָ֥ה הַשְּׁבִיעִ֖ית וּמַשָּׁ֥א כָל־יָֽד׃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וְהֶעֱמַ֤דְנוּ עָלֵ֙ינוּ֙ מִצְוֺ֔ת לָתֵ֥ת עָלֵ֛ינוּ שְׁלִשִׁ֥ית הַשֶּׁ֖קֶל בַּשָּׁנָ֑ה לַעֲבֹדַ֖ת בֵּ֥ית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לְלֶ֣חֶם הַֽמַּעֲרֶ֡כֶת וּמִנְחַ֣ת הַתָּמִ֣יד וּלְעוֹלַ֣ת הַ֠תָּמִיד הַשַּׁבָּת֨וֹת הֶחֳדָשִׁ֜ים לַמּוֹעֲדִ֗ים וְלַקֳּדָשִׁים֙ וְלַ֣חַטָּא֔וֹת לְכַפֵּ֖ר עַל־יִשְׂרָאֵ֑ל וְכֹ֖ל מְלֶ֥אכֶת בֵּית־אֱלֹהֵֽינוּ׃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וְהַגּוֹרָל֨וֹת הִפַּ֜לְנוּ עַל־קֻרְבַּ֣ן הָעֵצִ֗ים הַכֹּהֲנִ֣ים הַלְוִיִּם֮ וְהָעָם֒ לְ֠הָבִיא לְבֵ֨ית אֱלֹהֵ֧ינוּ לְבֵית־אֲבֹתֵ֛ינוּ לְעִתִּ֥ים מְזֻמָּנִ֖ים שָׁנָ֣ה בְשָׁנָ֑ה לְבַעֵ֗ר עַל־מִזְבַּח֙ יְהוָ֣ה אֱלֹהֵ֔ינוּ כַּכָּת֖וּב בַּתּוֹרָֽה׃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וּלְהָבִ֞יא אֶת־בִּכּוּרֵ֣י אַדְמָתֵ֗נוּ וּבִכּוּרֵ֛י כָּל־פְּרִ֥י כָל־עֵ֖ץ שָׁנָ֣ה בְשָׁנָ֑ה לְבֵ֖ית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וְאֶת־בְּכֹר֤וֹת בָּנֵ֙ינוּ֙ וּבְהֶמְתֵּ֔ינוּ כַּכָּת֖וּב בַּתּוֹרָ֑ה וְאֶת־בְּכוֹרֵ֨י בְקָרֵ֜ינוּ וְצֹאנֵ֗ינוּ לְהָבִיא֙ לְבֵ֣ית אֱלֹהֵ֔ינוּ לַכֹּ֣הֲנִ֔ים הַמְשָׁרְתִ֖ים בְּבֵ֥ית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וְאֶת־רֵאשִׁ֣ית עֲרִיסֹתֵ֣ינוּ וּ֠תְרוּמֹתֵינוּ וּפְרִ֨י כָל־עֵ֜ץ תִּיר֣וֹשׁ וְיִצְהָ֗ר נָבִ֤יא לַכֹּהֲנִים֙ אֶל־לִשְׁכ֣וֹת בֵּית־אֱלֹהֵ֔ינוּ וּמַעְשַׂ֥ר אַדְמָתֵ֖נוּ לַלְוִיִּ֑ם וְהֵם֙ הַלְוִיִּ֔ם הַֽמְעַשְּׂרִ֔ים בְּכֹ֖ל עָרֵ֥י עֲבֹדָתֵֽנוּ׃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וְהָיָ֨ה הַכֹּהֵ֧ן בֶּֽן־אַהֲרֹ֛ן עִם־הַלְוִיִּ֖ם בַּעְשֵׂ֣ר הַלְוִיִּ֑ם וְהַלְוִיִּ֞ם יַעֲל֨וּ אֶת־מַעֲשַׂ֤ר הַֽמַּעֲשֵׂר֙ לְבֵ֣ית אֱלֹהֵ֔ינוּ אֶל־הַלְּשָׁכ֖וֹת לְבֵ֥ית הָאוֹצָֽר׃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כִּ֣י אֶל־הַ֠לְּשָׁכוֹת יָבִ֨יאוּ בְנֵי־יִשְׂרָאֵ֜ל וּבְנֵ֣י הַלֵּוִ֗י אֶת־תְּרוּמַ֣ת הַדָּגָן֮ הַתִּיר֣וֹשׁ וְהַיִּצְהָר֒ וְשָׁם֙ כְּלֵ֣י הַמִּקְדָּ֔שׁ וְהַכֹּהֲנִים֙ הַמְשָׁ֣רְתִ֔ים וְהַשּׁוֹעֲרִ֖ים וְהַמְשֹׁרְרִ֑ים וְלֹ֥א נַעֲזֹ֖ב אֶת־בֵּ֥ית אֱלֹהֵֽינוּ׃</w:t>
      </w:r>
    </w:p>
    <w:p>
      <w:pPr>
        <w:pStyle w:val="Heading2"/>
        <w:bidi/>
      </w:pPr>
      <w:r>
        <w:rPr>
          <w:rtl/>
          <w:cs/>
          <w:lang w:val="he_IL" w:bidi="he_IL"/>
        </w:rPr>
        <w:t>Nehemiah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וַיֵּשְׁב֥וּ שָׂרֵֽי־הָעָ֖ם בִּירוּשָׁלִָ֑ם וּשְׁאָ֣ר הָ֠עָם הִפִּ֨ילוּ גוֹרָל֜וֹת לְהָבִ֣יא ׀ אֶחָ֣ד מִן־הָעֲשָׂרָ֗ה לָשֶׁ֙בֶת֙ בִּֽירוּשָׁלִַ֙ם֙ עִ֣יר הַקֹּ֔דֶשׁ וְתֵ֥שַׁע הַיָּד֖וֹת בֶּעָרִֽים׃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וַֽיְבָרֲכ֖וּ הָעָ֑ם לְכֹל֙ הָֽאֲנָשִׁ֔ים הַמִּֽתְנַדְּבִ֔ים לָשֶׁ֖בֶת בִּירוּשָׁלִָֽם׃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וְאֵ֙לֶּה֙ רָאשֵׁ֣י הַמְּדִינָ֔ה אֲשֶׁ֥ר יָשְׁב֖וּ בִּירוּשָׁלִָ֑ם וּבְעָרֵ֣י יְהוּדָ֗ה יָֽשְׁב֞וּ אִ֤ישׁ בַּאֲחֻזָּתוֹ֙ בְּעָ֣רֵיהֶ֔ם יִשְׂרָאֵ֤ל הַכֹּהֲנִים֙ וְהַלְוִיִּ֣ם וְהַנְּתִינִ֔ים וּבְנֵ֖י עַבְדֵ֥י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וּבִֽירוּשָׁלִַ֙ם֙ יָֽשְׁב֔וּ מִבְּנֵ֥י יְהוּדָ֖ה וּמִבְּנֵ֣י בִנְיָמִ֑ן מִבְּנֵ֣י יְ֠הוּדָה עֲתָיָ֨ה בֶן־עֻזִּיָּ֜ה בֶּן־זְכַרְיָ֧ה בֶן־אֲמַרְיָ֛ה בֶּן־שְׁפַטְיָ֥ה בֶן־מַהֲלַלְאֵ֖ל מִבְּנֵי־פָֽרֶץ׃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וּמַעֲשֵׂיָ֣ה בֶן־בָּר֣וּךְ בֶּן־כָּל־חֹ֠זֶה בֶּן־חֲזָיָ֨ה בֶן־עֲדָיָ֧ה בֶן־יוֹיָרִ֛יב בֶּן־זְכַרְיָ֖ה בֶּן־הַשִּׁלֹנִֽי׃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כָּל־בְּנֵי־פֶ֕רֶץ הַיֹּשְׁבִ֖ים בִּירוּשָׁלִָ֑ם אַרְבַּ֥ע מֵא֛וֹת שִׁשִּׁ֥ים וּשְׁמֹנָ֖ה אַנְשֵׁי־חָֽיִל׃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וְאֵ֖לֶּה בְּנֵ֣י בִנְיָמִ֑ן סַלֻּ֡א בֶּן־מְשֻׁלָּ֡ם בֶּן־יוֹעֵ֡ד בֶּן־פְּדָיָה֩ בֶן־ק֨וֹלָיָ֧ה בֶן־מַעֲשֵׂיָ֛ה בֶּן־אִֽיתִיאֵ֖ל בֶּן־יְשַֽׁעְיָֽה׃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וְאַחֲרָ֖יו גַּבַּ֣י סַלָּ֑י תְּשַׁ֥ע מֵא֖וֹת עֶשְׂרִ֥ים וּשְׁמֹנָֽה׃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וְיוֹאֵ֥ל בֶּן־זִכְרִ֖י פָּקִ֣יד עֲלֵיהֶ֑ם וִיהוּדָ֧ה בֶן־הַסְּנוּאָ֛ה עַל־הָעִ֖יר מִשְׁנֶֽה׃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מִן־הַֽכֹּהֲנִ֑ים יְדַֽעְיָ֥ה בֶן־יוֹיָרִ֖יב יָכִֽין׃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שְׂרָיָ֨ה בֶן־חִלְקִיָּ֜ה בֶּן־מְשֻׁלָּ֣ם בֶּן־צָד֗וֹק בֶּן־מְרָיוֹת֙ בֶּן־אֲחִיט֔וּב נְגִ֖ד בֵּ֥ית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וַאֲחֵיהֶ֗ם עֹשֵׂ֤י הַמְּלָאכָה֙ לַבַּ֔יִת שְׁמֹנֶ֥ה מֵא֖וֹת עֶשְׂרִ֣ים וּשְׁנָ֑יִם וַ֠עֲדָיָה בֶּן־יְרֹחָ֤ם בֶּן־פְּלַלְיָה֙ בֶּן־אַמְצִ֣י בֶן־זְכַרְיָ֔ה בֶּן־פַּשְׁח֖וּר בֶּן־מַלְכִּיָּֽה׃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וְאֶחָיו֙ רָאשִׁ֣ים לְאָב֔וֹת מָאתַ֖יִם אַרְבָּעִ֣ים וּשְׁנָ֑יִם וַעֲמַשְׁסַ֧י בֶּן־עֲזַרְאֵ֛ל בֶּן־אַחְזַ֥י בֶּן־מְשִׁלֵּמ֖וֹת בֶּן־אִמֵּֽר׃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וַאֲחֵיהֶם֙ גִּבּ֣וֹרֵי חַ֔יִל מֵאָ֖ה עֶשְׂרִ֣ים וּשְׁמֹנָ֑ה וּפָקִ֣יד עֲלֵיהֶ֔ם זַבְדִּיאֵ֖ל בֶּן־הַגְּדוֹלִֽים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וּמִֽן־הַלְוִיִּ֑ם שְׁמַעְיָ֧ה בֶן־חַשּׁ֛וּב בֶּן־עַזְרִיקָ֥ם בֶּן־חֲשַׁבְיָ֖ה בֶּן־בּוּנִּֽי׃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וְשַׁבְּתַ֨י וְיוֹזָבָ֜ד עַל־הַמְּלָאכָ֤ה הַחִֽיצֹנָה֙ לְבֵ֣ית הָאֱלֹהִ֔ים מֵרָאשֵׁ֖י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וּמַתַּנְיָ֣ה בֶן־מִ֠יכָה בֶּן־זַבְדִּ֨י בֶן־אָסָ֜ף רֹ֗אשׁ הַתְּחִלָּה֙ יְהוֹדֶ֣ה לַתְּפִלָּ֔ה וּבַקְבֻּקְיָ֖ה מִשְׁנֶ֣ה מֵאֶחָ֑יו וְעַבְדָּא֙ בֶּן־שַׁמּ֔וּעַ בֶּן־גָּלָ֖ל בֶּן־ידיתון׃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כָּל־הַלְוִיִּם֙ בְּעִ֣יר הַקֹּ֔דֶשׁ מָאתַ֖יִם שְׁמֹנִ֥ים וְאַרְבָּעָֽה׃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וְהַשּֽׁוֹעֲרִים֙ עַקּ֣וּב טַלְמ֔וֹן וַאֲחֵיהֶ֖ם הַשֹּׁמְרִ֣ים בַּשְּׁעָרִ֑ים מֵאָ֖ה שִׁבְעִ֥ים וּשְׁנָֽיִם׃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וּשְׁאָ֨ר יִשְׂרָאֵ֜ל הַכֹּהֲנִ֤ים הַלְוִיִּם֙ בְּכָל־עָרֵ֣י יְהוּדָ֔ה אִ֖ישׁ בְּנַחֲלָתֽוֹ׃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וְהַנְּתִינִ֖ים יֹשְׁבִ֣ים בָּעֹ֑פֶל וְצִיחָ֥א וְגִשְׁפָּ֖א עַל־הַנְּתִינִֽים 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וּפְקִ֤יד הַלְוִיִּם֙ בִּיר֣וּשָׁלִַ֔ם עֻזִּ֤י בֶן־בָּנִי֙ בֶּן־חֲשַׁבְיָ֔ה בֶּן־מַתַּנְיָ֖ה בֶּן־מִיכָ֑א מִבְּנֵ֤י אָסָף֙ הַמְשֹׁ֣רְרִ֔ים לְנֶ֖גֶד מְלֶ֥אכֶת בֵּית־הָאֱלֹהִֽים׃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כִּֽי־מִצְוַ֥ת הַמֶּ֖לֶךְ עֲלֵיהֶ֑ם וַאֲמָנָ֥ה עַל־הַמְשֹׁרְרִ֖ים דְּבַר־י֥וֹם בְּיוֹמֽוֹ׃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וּפְתַֽחְיָ֨ה בֶּן־מְשֵֽׁיזַבְאֵ֜ל מִבְּנֵי־זֶ֤רַח בֶּן־יְהוּדָה֙ לְיַ֣ד הַמֶּ֔לֶךְ לְכָל־דָּבָ֖ר לָעָֽם׃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וְאֶל־הַחֲצֵרִ֖ים בִּשְׂדֹתָ֑ם מִבְּנֵ֣י יְהוּדָ֗ה יָֽשְׁב֞וּ בְּקִרְיַ֤ת הָֽאַרְבַּע֙ וּבְנֹתֶ֔יהָ וּבְדִיבֹן֙ וּבְנֹתֶ֔יהָ וּבִֽיקַּבְצְאֵ֖ל וַחֲצֵרֶֽיהָ׃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וּבְיֵשׁ֥וּעַ וּבְמוֹלָדָ֖ה וּבְבֵ֥ית פָּֽלֶט׃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וּבַחֲצַ֥ר שׁוּעָ֛ל וּבִבְאֵ֥ר שֶׁ֖בַע וּבְנֹתֶֽיהָ׃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וּבְצִֽקְלַ֥ג וּבִמְכֹנָ֖ה וּבִבְנֹתֶֽיהָ׃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וּבְעֵ֥ין רִמּ֛וֹן וּבְצָרְעָ֖ה וּבְיַרְמֽוּת׃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זָנֹ֤חַ עֲדֻלָּם֙ וְחַצְרֵיהֶ֔ם לָכִישׁ֙ וּשְׂדֹתֶ֔יהָ עֲזֵקָ֖ה וּבְנֹתֶ֑יהָ וַיַּחֲנ֥וּ מִבְּאֵֽר־שֶׁ֖בַע עַד־גֵּֽיא־הִנֹּֽם׃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וּבְנֵ֥י בִנְיָמִ֖ן מִגָּ֑בַע מִכְמָ֣שׂ וְעַיָּ֔ה וּבֵֽית־אֵ֖ל וּבְנֹתֶֽיהָ׃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עֲנָת֥וֹת נֹ֖ב עֲנָֽנְיָֽה׃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חָצ֥וֹר ׀ רָמָ֖ה גִּתָּֽיִם׃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חָדִ֥יד צְבֹעִ֖ים נְבַלָּֽט׃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לֹ֥ד וְאוֹנ֖וֹ גֵּ֥י הַחֲרָשִֽׁים׃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וּמִן־הַלְוִיִּ֔ם מַחְלְק֥וֹת יְהוּדָ֖ה לְבִנְיָמִֽין׃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וְאֵ֙לֶּה֙ הַכֹּהֲנִ֣ים וְהַלְוִיִּ֔ם אֲשֶׁ֥ר עָל֛וּ עִם־זְרֻבָּבֶ֥ל בֶּן־שְׁאַלְתִּיאֵ֖ל וְיֵשׁ֑וּעַ שְׂרָיָ֥ה יִרְמְיָ֖ה עֶזְרָֽא׃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אֲמַרְיָ֥ה מַלּ֖וּךְ חַטּֽוּשׁ׃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שְׁכַנְיָ֥ה רְחֻ֖ם מְרֵמֹֽת׃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עִדּ֥וֹא גִנְּת֖וֹי אֲבִיָּֽה׃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מִיָּמִ֥ין מַֽעַדְיָ֖ה בִּלְגָּֽה׃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שְׁמַֽעְיָ֥ה וְיוֹיָרִ֖יב יְדַֽעְיָֽה׃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סַלּ֣וּ עָמ֔וֹק חִלְקִיָּ֖ה יְדַֽעְיָ֑ה אֵ֣לֶּה רָאשֵׁ֧י הַכֹּהֲנִ֛ים וַאֲחֵיהֶ֖ם בִּימֵ֥י יֵשֽׁוּעַ׃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וְהַלְוִיִּ֗ם יֵשׁ֧וּעַ בִּנּ֛וּי קַדְמִיאֵ֥ל שֵׁרֵבְיָ֖ה יְהוּדָ֣ה מַתַּנְיָ֑ה עַֽל־הֻיְּד֖וֹת ה֥וּא וְאֶחָֽיו׃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וּבַקְבֻּֽקְיָ֨ה וענו אֲחֵיהֶ֛ם לְנֶגְדָּ֖ם לְמִשְׁמָרֽוֹת׃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וְיֵשׁ֖וּעַ הוֹלִ֣יד אֶת־יֽוֹיָקִ֑ים וְיֽוֹיָקִים֙ הוֹלִ֣יד אֶת־אֶלְיָשִׁ֔יב וְאֶלְיָשִׁ֖יב אֶת־יוֹיָדָֽע׃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וְיוֹיָדָע֙ הוֹלִ֣יד אֶת־יוֹנָתָ֔ן וְיוֹנָתָ֖ן הוֹלִ֥יד אֶת־יַדּֽוּעַ׃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וּבִימֵי֙ יֽוֹיָקִ֔ים הָי֥וּ כֹהֲנִ֖ים רָאשֵׁ֣י הָאָב֑וֹת לִשְׂרָיָ֣ה מְרָיָ֔ה לְיִרְמְיָ֖ה חֲנַנְיָֽה׃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לְעֶזְרָ֣א מְשֻׁלָּ֔ם לַאֲמַרְיָ֖ה יְהוֹחָנָֽן׃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למלוכי יֽוֹנָתָ֔ן לִשְׁבַנְיָ֖ה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לְחָרִ֣ם עַדְנָ֔א לִמְרָי֖וֹת חֶלְקָֽי׃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לעדיא זְכַרְיָ֖ה לְגִנְּת֥וֹן מְשֻׁלָּֽם׃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לַאֲבִיָּ֖ה זִכְרִ֑י לְמִ֨נְיָמִ֔ין לְמוֹעַדְיָ֖ה פִּלְטָֽי׃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לְבִלְגָּ֣ה שַׁמּ֔וּעַ לִֽשְׁמַעְיָ֖ה יְהוֹנָתָֽן׃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וּלְיוֹיָרִ֣יב מַתְּנַ֔י לִֽידַֽעְיָ֖ה עֻזִּֽי׃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לְסַלַּ֥י קַלָּ֖י לְעָמ֥וֹק עֵֽבֶר׃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לְחִלְקִיָּ֣ה חֲשַׁבְיָ֔ה לִֽידַֽעְיָ֖ה נְתַנְאֵֽל׃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הַלְוִיִּם֩ בִּימֵ֨י אֶלְיָשִׁ֜יב יוֹיָדָ֤ע וְיוֹחָנָן֙ וְיַדּ֔וּעַ כְּתוּבִ֖ים רָאשֵׁ֣י אָב֑וֹת וְהַכֹּ֣הֲנִ֔ים עַל־מַלְכ֖וּת דָּרְיָ֥וֶשׁ הַפָּֽרְסִֽי׃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בְּנֵ֤י לֵוִי֙ רָאשֵׁ֣י הָֽאָב֔וֹת כְּתוּבִ֕ים עַל־סֵ֖פֶר דִּבְרֵ֣י הַיָּמִ֑ים וְעַד־יְמֵ֖י יֽוֹחָנָ֥ן בֶּן־אֶלְיָשִֽׁיב׃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וְרָאשֵׁ֣י הַ֠לְוִיִּם חֲשַׁבְיָ֨ה שֵֽׁרֵבְיָ֜ה וְיֵשׁ֤וּעַ בֶּן־קַדְמִיאֵל֙ וַאֲחֵיהֶ֣ם לְנֶגְדָּ֔ם לְהַלֵּ֣ל לְהוֹד֔וֹת בְּמִצְוַ֖ת דָּוִ֣יד אִישׁ־הָאֱלֹהִ֑ים מִשְׁמָ֖ר לְעֻמַּ֥ת מִשְׁמָֽר׃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מַתַּנְיָ֧ה וּבַקְבֻּֽקְיָ֛ה עֹבַדְיָ֥ה מְשֻׁלָּ֖ם טַלְמ֣וֹן עַקּ֑וּב שֹׁמְרִ֤ים שֽׁוֹעֲרִים֙ מִשְׁמָ֔ר בַּאֲסֻפֵּ֖י הַשְּׁעָרִֽים׃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אֵ֕לֶּה בִּימֵ֛י יוֹיָקִ֥ים בֶּן־יֵשׁ֖וּעַ בֶּן־יוֹצָדָ֑ק וּבִימֵי֙ נְחֶמְיָ֣ה הַפֶּחָ֔ה וְעֶזְרָ֥א הַכֹּהֵ֖ן הַסּוֹפֵֽר׃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וּבַחֲנֻכַּ֞ת חוֹמַ֣ת יְרוּשָׁלִַ֗ם בִּקְשׁ֤וּ אֶת־הַלְוִיִּם֙ מִכָּל־מְק֣וֹמֹתָ֔ם לַהֲבִיאָ֖ם לִֽירוּשָׁלִָ֑ם לַעֲשֹׂ֨ת חֲנֻכָּ֤ה וְשִׂמְחָה֙ וּבְתוֹד֣וֹת וּבְשִׁ֔יר מְצִלְתַּ֖יִם נְבָלִ֥ים וּבְכִנֹּרֽוֹת׃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וַיֵּאָ֣סְפ֔וּ בְּנֵ֖י הַמְשֹׁרְרִ֑ים וּמִן־הַכִּכָּר֙ סְבִיב֣וֹת יְרוּשָׁלִַ֔ם וּמִן־חַצְרֵ֖י נְטֹפָתִֽי׃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וּמִבֵּית֙ הַגִּלְגָּ֔ל וּמִשְּׂד֥וֹת גֶּ֖בַע וְעַזְמָ֑וֶת כִּ֣י חֲצֵרִ֗ים בָּנ֤וּ לָהֶם֙ הַמְשֹׁ֣רֲרִ֔ים סְבִיב֖וֹת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וַיִּֽטַּהֲר֔וּ הַכֹּהֲנִ֖ים וְהַלְוִיִּ֑ם וַֽיְטַהֲרוּ֙ אֶת־הָעָ֔ם וְאֶת־הַשְּׁעָרִ֖ים וְאֶֽת־הַחוֹמָֽה׃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וָאַעֲלֶה֙ אֶת־שָׂרֵ֣י יְהוּדָ֔ה מֵעַ֖ל לַחוֹמָ֑ה וָאַעֲמִ֡ידָה שְׁתֵּ֣י תוֹדֹת֩ גְּדוֹלֹ֨ת וְתַהֲלֻכֹ֤ת לַיָּמִין֙ מֵעַ֣ל לַחוֹמָ֔ה לְשַׁ֖עַר הָאַשְׁפֹּֽת׃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וַיֵּ֤לֶךְ אַחֲרֵיהֶם֙ הוֹשַׁ֣עְיָ֔ה וַחֲצִ֖י שָׂרֵ֥י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וַעֲזַרְיָ֥ה עֶזְרָ֖א וּמְשֻׁלָּֽם׃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יְהוּדָה֙ וּבִנְיָמִ֔ן וּֽשְׁמַֽעְיָ֖ה וְיִרְמְיָֽה׃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וּמִבְּנֵ֥י הַכֹּהֲנִ֖ים בַּחֲצֹצְר֑וֹת זְכַרְיָ֨ה בֶן־יֽוֹנָתָ֜ן בֶּן־שְׁמַֽעְיָ֗ה בֶּן־מַתַּנְיָה֙ בֶּן־מִ֣יכָיָ֔ה בֶּן־זַכּ֖וּר בֶּן־אָסָֽף׃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וְֽאֶחָ֡יו שְֽׁמַעְיָ֡ה וַעֲזַרְאֵ֡ל מִֽלֲלַ֡י גִּֽלֲלַ֡י מָעַ֞י נְתַנְאֵ֤ל וִֽיהוּדָה֙ חֲנָ֔נִי בִּכְלֵי־שִׁ֥יר דָּוִ֖יד אִ֣ישׁ הָאֱלֹהִ֑ים וְעֶזְרָ֥א הַסּוֹפֵ֖ר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וְעַל֩ שַׁ֨עַר הָעַ֜יִן וְנֶגְדָּ֗ם עָלוּ֙ עַֽל־מַעֲלוֹת֙ עִ֣יר דָּוִ֔יד בַּֽמַּעֲלֶ֖ה לַחוֹמָ֑ה מֵעַל֙ לְבֵ֣ית דָּוִ֔יד וְעַ֛ד שַׁ֥עַר הַמַּ֖יִם מִזְרָֽח׃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וְהַתּוֹדָ֧ה הַשֵּׁנִ֛ית הַהוֹלֶ֥כֶת לְמ֖וֹאל וַאֲנִ֣י אַחֲרֶ֑יהָ וַחֲצִ֨י הָעָ֜ם מֵעַ֣ל לְהַחוֹמָ֗ה מֵעַל֙ לְמִגְדַּ֣ל הַתַּנּוּרִ֔ים וְעַ֖ד הַחוֹמָ֥ה הָרְחָבָֽה׃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וּמֵעַ֣ל לְשַֽׁעַר־אֶ֠פְרַיִם וְעַל־שַׁ֨עַר הַיְשָׁנָ֜ה וְעַל־שַׁ֣עַר הַדָּגִ֗ים וּמִגְדַּ֤ל חֲנַנְאֵל֙ וּמִגְדַּ֣ל הַמֵּאָ֔ה וְעַ֖ד שַׁ֣עַר הַצֹּ֑אן וְעָ֣מְד֔וּ בְּשַׁ֖עַר הַמַּטָּרָֽה׃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וַֽתַּעֲמֹ֛דְנָה שְׁתֵּ֥י הַתּוֹדֹ֖ת בְּבֵ֣ית הָאֱלֹהִ֑ים וַאֲנִ֕י וַחֲצִ֥י הַסְּגָנִ֖ים עִמִּֽי׃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וְהַכֹּהֲנִ֡ים אֶלְיָקִ֡ים מַעֲשֵׂיָ֡ה מִ֠נְיָמִין מִיכָיָ֧ה אֶלְיוֹעֵינַ֛י זְכַרְיָ֥ה חֲנַנְיָ֖ה בַּחֲצֹצְרֽוֹת׃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וּמַעֲשֵׂיָ֨ה וּֽשְׁמַֽעְיָ֜ה וְאֶלְעָזָ֧ר וְעֻזִּ֛י וִֽיהוֹחָנָ֥ן וּמַלְכִּיָּ֖ה וְעֵילָ֣ם וָעָ֑זֶר וַיַּשְׁמִ֙יעוּ֙ הַמְשֹׁ֣רְרִ֔ים וְיִֽזְרַחְיָ֖ה הַפָּקִֽיד׃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וַיִּזְבְּח֣וּ בַיּוֹם־הַ֠הוּא זְבָחִ֨ים גְּדוֹלִ֜ים וַיִּשְׂמָ֗חוּ כִּ֤י הָאֱלֹהִים֙ שִׂמְּחָם֙ שִׂמְחָ֣ה גְדוֹלָ֔ה וְגַ֧ם הַנָּשִׁ֛ים וְהַיְלָדִ֖ים שָׂמֵ֑חוּ וַתִּשָּׁמַ֛ע שִׂמְחַ֥ת יְרוּשָׁלִַ֖ם מֵרָחֽוֹק׃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וַיִּפָּקְד֣וּ בַיּוֹם֩ הַה֨וּא אֲנָשִׁ֜ים עַל־הַנְּשָׁכ֗וֹת לָא֨וֹצָר֥וֹת לַתְּרוּמוֹת֮ לָרֵאשִׁ֣ית וְלַמַּֽעַשְׂרוֹת֒ לִכְנ֨וֹס בָּהֶ֜ם לִשְׂדֵ֤י הֶעָרִים֙ מְנָא֣וֹת הַתּוֹרָ֔ה לַכֹּהֲנִ֖ים וְלַלְוִיִּ֑ם כִּ֚י שִׂמְחַ֣ת יְהוּדָ֔ה עַל־הַכֹּהֲנִ֥ים וְעַל־הַלְוִיִּ֖ם הָעֹמְדִֽים׃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וַֽיִּשְׁמְר֞וּ מִשְׁמֶ֤רֶת אֱלֹֽהֵיהֶם֙ וּמִשְׁמֶ֣רֶת הַֽטָּהֳרָ֔ה וְהַמְשֹׁרְרִ֖ים וְהַשֹּׁעֲרִ֑ים כְּמִצְוַ֥ת דָּוִ֖יד שְׁלֹמֹ֥ה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כִּֽי־בִימֵ֥י דָוִ֛יד וְאָסָ֖ף מִקֶּ֑דֶם ראש הַמְשֹׁ֣רְרִ֔ים וְשִׁיר־תְּהִלָּ֥ה וְהֹד֖וֹת לֵֽאלֹהִֽים׃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וְכָל־יִשְׂרָאֵל֩ בִּימֵ֨י זְרֻבָּבֶ֜ל וּבִימֵ֣י נְחֶמְיָ֗ה נֹֽתְנִ֛ים מְנָי֛וֹת הַמְשֹׁרְרִ֥ים וְהַשֹּׁעֲרִ֖ים דְּבַר־י֣וֹם בְּיוֹמ֑וֹ וּמַקְדִּשִׁים֙ לַלְוִיִּ֔ם וְהַלְוִיִּ֔ם מַקְדִּשִׁ֖ים לִבְנֵ֥י אַהֲרֹֽן׃ פ</w:t>
      </w:r>
    </w:p>
    <w:p>
      <w:pPr>
        <w:pStyle w:val="Heading2"/>
        <w:bidi/>
      </w:pPr>
      <w:r>
        <w:rPr>
          <w:rtl/>
          <w:cs/>
          <w:lang w:val="he_IL" w:bidi="he_IL"/>
        </w:rPr>
        <w:t>Nehemiah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בַּיּ֣וֹם הַה֗וּא נִקְרָ֛א בְּסֵ֥פֶר מֹשֶׁ֖ה בְּאָזְנֵ֣י הָעָ֑ם וְנִמְצָא֙ כָּת֣וּב בּ֔וֹ אֲ֠שֶׁר לֹא־יָב֨וֹא עַמֹּנִ֧י וּמֹאָבִ֛י בִּקְהַ֥ל הָאֱלֹהִ֖ים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כִּ֣י לֹ֧א קִדְּמ֛וּ אֶת־בְּנֵ֥י יִשְׂרָאֵ֖ל בַּלֶּ֣חֶם וּבַמָּ֑יִם וַיִּשְׂכֹּ֨ר עָלָ֤יו אֶת־בִּלְעָם֙ לְקַֽלְל֔וֹ וַיַּהֲפֹ֧ךְ אֱלֹהֵ֛ינוּ הַקְּלָלָ֖ה לִבְרָכָֽה׃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וַיְהִ֖י כְּשָׁמְעָ֣ם אֶת־הַתּוֹרָ֑ה וַיַּבְדִּ֥ילוּ כָל־עֵ֖רֶב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וְלִפְנֵ֣י מִזֶּ֔ה אֶלְיָשִׁיב֙ הַכֹּהֵ֔ן נָת֖וּן בְּלִשְׁכַּ֣ת בֵּית־אֱלֹהֵ֑ינוּ קָר֖וֹב לְטוֹבִיָּֽה׃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וַיַּ֨עַשׂ ל֜וֹ לִשְׁכָּ֣ה גְדוֹלָ֗ה וְשָׁ֣ם הָי֪וּ לְפָנִ֟ים נֹ֠תְנִים אֶת־הַמִּנְחָ֨ה הַלְּבוֹנָ֜ה וְהַכֵּלִ֗ים וּמַעְשַׂ֤ר הַדָּגָן֙ הַתִּיר֣וֹשׁ וְהַיִּצְהָ֔ר מִצְוַת֙ הַלְוִיִּ֔ם וְהַמְשֹׁרְרִ֖ים וְהַשֹּׁעֲרִ֑ים וּתְרוּמַ֖ת הַכֹּהֲנִֽים׃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וּבְכָל־זֶ֕ה לֹ֥א הָיִ֖יתִי בִּֽירוּשָׁלִָ֑ם כִּ֡י בִּשְׁנַת֩ שְׁלֹשִׁ֨ים וּשְׁתַּ֜יִם לְאַרְתַּחְשַׁ֤סְתְּא מֶֽלֶךְ־בָּבֶל֙ בָּ֣אתִי אֶל־הַמֶּ֔לֶךְ וּלְקֵ֥ץ יָמִ֖ים נִשְׁאַ֥לְתִּי מִן־הַמֶּֽלֶךְ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וָאָב֖וֹא לִֽירוּשָׁלִָ֑ם וָאָבִ֣ינָה בָרָעָ֗ה אֲשֶׁ֨ר עָשָׂ֤ה אֶלְיָשִׁיב֙ לְט֣וֹבִיָּ֔ה לַעֲשׂ֥וֹת לוֹ֙ נִשְׁכָּ֔ה בְּחַצְרֵ֖י בֵּ֥ית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וַיֵּ֥רַֽע לִ֖י מְאֹ֑ד וָֽאַשְׁלִ֜יכָה אֶֽת־כָּל־ כְּלֵ֧י בֵית־טוֹבִיָּ֛ה הַח֖וּץ מִן־הַלִּשְׁכָּֽה׃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וָאֹ֣מְרָ֔ה וַֽיְטַהֲר֖וּ הַלְּשָׁכ֑וֹת וָאָשִׁ֣יבָה שָּׁ֗ם כְּלֵי֙ בֵּ֣ית הָאֱלֹהִ֔ים אֶת־הַמִּנְחָ֖ה וְהַלְּבוֹנָֽה׃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וָאֵ֣דְעָ֔ה כִּֽי־מְנָי֥וֹת הַלְוִיִּ֖ם לֹ֣א נִתָּ֑נָה וַיִּבְרְח֧וּ אִישׁ־לְשָׂדֵ֛הוּ הַלְוִיִּ֥ם וְהַמְשֹׁרְרִ֖ים עֹשֵׂ֥י הַמְּלָאכָֽה׃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וָאָרִ֙יבָה֙ אֶת־הַסְּגָנִ֔ים וָאֹ֣מְרָ֔ה מַדּ֖וּעַ נֶעֱזַ֣ב בֵּית־הָאֱלֹהִ֑ים וָֽאֶ֨קְבְּצֵ֔ם וָֽאַעֲמִדֵ֖ם עַל־עָמְדָֽם׃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וְכָל־יְהוּדָ֗ה הֵבִ֜יאוּ מַעְשַׂ֧ר הַדָּגָ֛ן וְהַתִּיר֥וֹשׁ וְהַיִּצְהָ֖ר לָאוֹצָרֽוֹת׃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וָאוֹצְרָ֣ה עַל־א֠וֹצָרוֹת שֶׁלֶמְיָ֨ה הַכֹּהֵ֜ן וְצָד֣וֹק הַסּוֹפֵ֗ר וּפְדָיָה֙ מִן־הַלְוִיִּ֔ם וְעַל־יָדָ֔ם חָנָ֥ן בֶּן־זַכּ֖וּר בֶּן־מַתַּנְיָ֑ה כִּ֤י נֶאֱמָנִים֙ נֶחְשָׁ֔בוּ וַעֲלֵיהֶ֖ם לַחֲלֹ֥ק לַאֲחֵיהֶֽם׃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זָכְרָה־לִּ֥י אֱלֹהַ֖י עַל־זֹ֑את וְאַל־תֶּ֣מַח חֲסָדַ֗י אֲשֶׁ֥ר עָשִׂ֛יתִי בְּבֵ֥ית אֱלֹהַ֖י וּבְמִשְׁמָרָֽיו׃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בַּיָּמִ֣ים הָהֵ֡מָּה רָאִ֣יתִי בִֽיהוּדָ֣ה ׀ דֹּֽרְכִֽים־גִּתּ֣וֹת ׀ בַּשַּׁבָּ֡ת וּמְבִיאִ֣ים הָעֲרֵמ֣וֹת וְֽעֹמְסִ֪ים עַל־הַחֲמֹרִ֟ים וְאַף־יַ֜יִן עֲנָבִ֤ים וּתְאֵנִים֙ וְכָל־מַשָּׂ֔א וּמְבִיאִ֥ים יְרוּשָׁלִַ֖ם בְּי֣וֹם הַשַּׁבָּ֑ת וָאָעִ֕יד בְּי֖וֹם מִכְרָ֥ם צָֽיִד׃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וְהַצֹּרִים֙ יָ֣שְׁבוּ בָ֔הּ מְבִיאִ֥ים דָּ֖אג וְכָל־מֶ֑כֶר וּמֹכְרִ֧ים בַּשַּׁבָּ֛ת לִבְנֵ֥י יְהוּדָ֖ה וּבִירוּשָׁלִָֽם׃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וָאָרִ֕יבָה אֵ֖ת חֹרֵ֣י יְהוּדָ֑ה וָאֹמְרָ֣ה לָהֶ֗ם מָֽה־הַדָּבָ֨ר הָרָ֤ע הַזֶּה֙ אֲשֶׁ֣ר אַתֶּ֣ם עֹשִׂ֔ים וּֽמְחַלְּלִ֖ים אֶת־י֥וֹם הַשַּׁבָּֽת׃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הֲל֨וֹא כֹ֤ה עָשׂוּ֙ אֲבֹ֣תֵיכֶ֔ם וַיָּבֵ֨א אֱלֹהֵ֜ינוּ עָלֵ֗ינוּ אֵ֚ת כָּל־הָרָעָ֣ה הַזֹּ֔את וְעַ֖ל הָעִ֣יר הַזֹּ֑את וְאַתֶּ֞ם מוֹסִיפִ֤ים חָרוֹן֙ עַל־יִשְׂרָאֵ֔ל לְחַלֵּ֖ל אֶת־הַשַּׁבָּֽת׃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וַיְהִ֡י כַּאֲשֶׁ֣ר צָֽלֲלוּ֩ שַׁעֲרֵ֨י יְרוּשָׁלִַ֜ם לִפְנֵ֣י הַשַּׁבָּ֗ת וָאֹֽמְרָה֙ וַיִּסָּגְר֣וּ הַדְּלָת֔וֹת וָאֹ֣מְרָ֔ה אֲשֶׁר֙ לֹ֣א יִפְתָּח֔וּם עַ֖ד אַחַ֣ר הַשַּׁבָּ֑ת וּמִנְּעָרַ֗י הֶֽעֱמַ֙דְתִּי֙ עַל־הַשְּׁעָרִ֔ים לֹא־יָב֥וֹא מַשָּׂ֖א בְּי֥וֹם הַשַּׁבָּֽת׃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וַיָּלִ֨ינוּ הָרֹכְלִ֜ים וּמֹכְרֵ֧י כָל־מִמְכָּ֛ר מִח֥וּץ לִירוּשָׁלִָ֖ם פַּ֥עַם וּשְׁתָּֽיִם׃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וָאָעִ֣ידָה בָהֶ֗ם וָאֹמְרָ֤ה אֲלֵיהֶם֙ מַדּ֜וּעַ אַתֶּ֤ם לֵנִים֙ נֶ֣גֶד הַחוֹמָ֔ה אִם־תִּשְׁנ֕וּ יָ֖ד אֶשְׁלַ֣ח בָּכֶ֑ם מִן־הָעֵ֣ת הַהִ֔יא לֹא־בָ֖אוּ בַּשַּׁבָּֽת׃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וָאֹמְרָ֣ה לַלְוִיִּ֗ם אֲשֶׁ֨ר יִֽהְי֤וּ מִֽטַּהֲרִים֙ וּבָאִים֙ שֹׁמְרִ֣ים הַשְּׁעָרִ֔ים לְקַדֵּ֖שׁ אֶת־י֣וֹם הַשַּׁבָּ֑ת גַּם־זֹאת֙ זָכְרָה־לִּ֣י אֱלֹהַ֔י וְח֥וּסָה עָלַ֖י כְּרֹ֥ב חַסְדֶּֽךָ׃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גַּ֣ם ׀ בַּיָּמִ֣ים הָהֵ֗ם רָאִ֤יתִי אֶת־הַיְּהוּדִים֙ הֹשִׁ֗יבוּ נָשִׁים֙ אשדודיות עמוניות מוֹאֲבִיּֽוֹת׃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וּבְנֵיהֶ֗ם חֲצִי֙ מְדַבֵּ֣ר אַשְׁדּוֹדִ֔ית וְאֵינָ֥ם מַכִּירִ֖ים לְדַבֵּ֣ר יְהוּדִ֑ית וְכִלְשׁ֖וֹן עַ֥ם וָעָֽם׃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וָאָרִ֤יב עִמָּם֙ וָאֲקַֽלְלֵ֔ם וָאַכֶּ֥ה מֵהֶ֛ם אֲנָשִׁ֖ים וָֽאֶמְרְטֵ֑ם וָאַשְׁבִּיעֵ֣ם בֵּֽאלֹהִ֗ים אִם־תִּתְּנ֤וּ בְנֹֽתֵיכֶם֙ לִבְנֵיהֶ֔ם וְאִם־תִּשְׂאוּ֙ מִבְּנֹ֣תֵיהֶ֔ם לִבְנֵיכֶ֖ם וְלָכֶֽם׃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הֲל֣וֹא עַל־אֵ֣לֶּה חָטָֽא־שְׁלֹמֹ֣ה מֶ֣לֶךְ יִשְׂרָאֵ֡ל וּבַגּוֹיִ֣ם הָרַבִּים֩ לֹֽא־הָיָ֨ה מֶ֜לֶךְ כָּמֹ֗הוּ וְאָה֤וּב לֵֽאלֹהָיו֙ הָיָ֔ה וַיִּתְּנֵ֣הוּ אֱלֹהִ֔ים מֶ֖לֶךְ עַל־כָּל־יִשְׂרָאֵ֑ל גַּם־אוֹת֣וֹ הֶחֱטִ֔יאוּ הַנָּשִׁ֖ים הַנָּכְרִיּֽוֹת׃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וְלָכֶ֣ם הֲנִשְׁמַ֗ע לַעֲשֹׂת֙ אֵ֣ת כָּל־הָרָעָ֤ה הַגְּדוֹלָה֙ הַזֹּ֔את לִמְעֹ֖ל בֵּֽאלֹהֵ֑ינוּ לְהֹשִׁ֖יב נָשִׁ֥ים נָכְרִיּֽוֹת׃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וּמִבְּנֵ֨י יוֹיָדָ֤ע בֶּן־אֶלְיָשִׁיב֙ הַכֹּהֵ֣ן הַגָּד֔וֹל חָתָ֖ן לְסַנְבַלַּ֣ט הַחֹרֹנִ֑י וָאַבְרִיחֵ֖הוּ מֵעָלָֽי׃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זָכְרָ֥ה לָהֶ֖ם אֱלֹהָ֑י עַ֚ל גָּאֳלֵ֣י הַכְּהֻנָּ֔ה וּבְרִ֥ית הַכְּהֻנָּ֖ה וְהַלְוִיִּֽם׃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וְטִֽהַרְתִּ֖ים מִכָּל־נֵכָ֑ר וָאַעֲמִ֧ידָה מִשְׁמָר֛וֹת לַכֹּהֲנִ֥ים וְלַלְוִיִּ֖ם אִ֥ישׁ בִּמְלַאכְתּֽוֹ׃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וּלְקֻרְבַּ֧ן הָעֵצִ֛ים בְּעִתִּ֥ים מְזֻמָּנ֖וֹת וְלַבִּכּוּרִ֑ים זָכְרָה־לִּ֥י אֱלֹהַ֖י לְטוֹבָֽה׃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