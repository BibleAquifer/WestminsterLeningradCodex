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Jeremiah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דִּבְרֵ֥י יִרְמְיָ֖הוּ בֶּן־חִלְקִיָּ֑הוּ מִן־הַכֹּֽהֲנִים֙ אֲשֶׁ֣ר בַּעֲנָת֔וֹת בְּאֶ֖רֶץ בִּנְיָמִֽן׃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אֲשֶׁ֨ר הָיָ֤ה דְבַר־יְהוָה֙ אֵלָ֔יו בִּימֵ֛י יֹאשִׁיָּ֥הוּ בֶן־אָמ֖וֹן מֶ֣לֶךְ יְהוּדָ֑ה בִּשְׁלֹשׁ־עֶשְׂרֵ֥ה שָׁנָ֖ה לְמָלְכֽוֹ׃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וַיְהִ֗י בִּימֵ֨י יְהוֹיָקִ֤ים בֶּן־יֹאשִׁיָּ֙הוּ֙ מֶ֣לֶךְ יְהוּדָ֔ה עַד־תֹּם֙ עַשְׁתֵּ֣י עֶשְׂרֵ֣ה שָׁנָ֔ה לְצִדְקִיָּ֥הוּ בֶן־יֹאשִׁיָּ֖הוּ מֶ֣לֶךְ יְהוּדָ֑ה עַד־גְּל֥וֹת יְרוּשָׁלִַ֖ם בַּחֹ֥דֶשׁ הַחֲמִישִֽׁי׃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בְּטֶ֨רֶם אצורך בַבֶּ֙טֶן֙ יְדַעְתִּ֔יךָ וּבְטֶ֛רֶם תֵּצֵ֥א מֵרֶ֖חֶם הִקְדַּשְׁתִּ֑יךָ נָבִ֥יא לַגּוֹיִ֖ם נְתַתִּֽיךָ׃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וָאֹמַ֗ר אֲהָהּ֙ אֲדֹנָ֣י יְהֹוִ֔ה הִנֵּ֥ה לֹא־יָדַ֖עְתִּי דַּבֵּ֑ר כִּי־נַ֖עַר אָנֹֽכִי׃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וַיֹּ֤אמֶר יְהוָה֙ אֵלַ֔י אַל־תֹּאמַ֖ר נַ֣עַר אָנֹ֑כִי כִּ֠י עַֽל־כָּל־אֲשֶׁ֤ר אֶֽשְׁלָחֲךָ֙ תֵּלֵ֔ךְ וְאֵ֛ת כָּל־אֲשֶׁ֥ר אֲצַוְּךָ֖ תְּדַבֵּֽר׃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אַל־תִּירָ֖א מִפְּנֵיהֶ֑ם כִּֽי־אִתְּךָ֥ אֲנִ֛י לְהַצִּלֶ֖ךָ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וַיִּשְׁלַ֤ח יְהוָה֙ אֶת־יָד֔וֹ וַיַּגַּ֖ע עַל־פִּ֑י וַיֹּ֤אמֶר יְהוָה֙ אֵלַ֔י הִנֵּ֛ה נָתַ֥תִּי דְבָרַ֖י בְּפִֽיךָ׃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רְאֵ֞ה הִפְקַדְתִּ֣יךָ ׀ הַיּ֣וֹם הַזֶּ֗ה עַל־הַגּוֹיִם֙ וְעַל־הַמַּמְלָכ֔וֹת לִנְת֥וֹשׁ וְלִנְת֖וֹץ וּלְהַאֲבִ֣יד וְלַהֲר֑וֹס לִבְנ֖וֹת וְלִנְטֽוֹעַ׃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וַיְהִ֤י דְבַר־יְהוָה֙ אֵלַ֣י לֵאמֹ֔ר מָה־אַתָּ֥ה רֹאֶ֖ה יִרְמְיָ֑הוּ וָאֹמַ֕ר מַקֵּ֥ל שָׁקֵ֖ד אֲנִ֥י רֹאֶֽה׃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וַיֹּ֧אמֶר יְהוָ֛ה אֵלַ֖י הֵיטַ֣בְתָּ לִרְא֑וֹת כִּֽי־שֹׁקֵ֥ד אֲנִ֛י עַל־דְּבָרִ֖י לַעֲשֹׂתֽוֹ׃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וַיְהִ֨י דְבַר־יְהוָ֤ה ׀ אֵלַי֙ שֵׁנִ֣ית לֵאמֹ֔ר מָ֥ה אַתָּ֖ה רֹאֶ֑ה וָאֹמַ֗ר סִ֤יר נָפ֙וּחַ֙ אֲנִ֣י רֹאֶ֔ה וּפָנָ֖יו מִפְּנֵ֥י צָפֽוֹנָה׃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וַיֹּ֥אמֶר יְהוָ֖ה אֵלָ֑י מִצָּפוֹן֙ תִּפָּתַ֣ח הָרָעָ֔ה עַ֥ל כָּל־יֹשְׁבֵ֖י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׀ הִנְנִ֣י קֹרֵ֗א לְכָֽל־מִשְׁפְּח֛וֹת מַמְלְכ֥וֹת צָפ֖וֹנָה נְאֻם־יְהוָ֑ה וּבָ֡אוּ וְֽנָתְנוּ֩ אִ֨ישׁ כִּסְא֜וֹ פֶּ֣תַח ׀ שַׁעֲרֵ֣י יְרוּשָׁלִַ֗ם וְעַ֤ל כָּל־חוֹמֹתֶ֙יהָ֙ סָבִ֔יב וְעַ֖ל כָּל־עָרֵ֥י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וְדִבַּרְתִּ֤י מִשְׁפָּטַי֙ אוֹתָ֔ם עַ֖ל כָּל־רָעָתָ֑ם אֲשֶׁ֣ר עֲזָב֗וּנִי וַֽיְקַטְּרוּ֙ לֵאלֹהִ֣ים אֲחֵרִ֔ים וַיִּֽשְׁתַּחֲו֖וּ לְמַעֲשֵׂ֥י יְדֵיהֶֽם׃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וְאַתָּה֙ תֶּאְזֹ֣ר מָתְנֶ֔יךָ וְקַמְתָּ֙ וְדִבַּרְתָּ֣ אֲלֵיהֶ֔ם אֵ֛ת כָּל־אֲשֶׁ֥ר אָנֹכִ֖י אֲצַוֶּ֑ךָּ אַל־תֵּחַת֙ מִפְּנֵיהֶ֔ם פֶּֽן־אֲחִתְּךָ֖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וַאֲנִ֞י הִנֵּ֧ה נְתַתִּ֣יךָ הַיּ֗וֹם לְעִ֨יר מִבְצָ֜ר וּלְעַמּ֥וּד בַּרְזֶ֛ל וּלְחֹמ֥וֹת נְחֹ֖שֶׁת עַל־כָּל־הָאָ֑רֶץ לְמַלְכֵ֤י יְהוּדָה֙ לְשָׂרֶ֔יהָ לְכֹהֲנֶ֖יהָ וּלְעַ֥ם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וְנִלְחֲמ֥וּ אֵלֶ֖יךָ וְלֹא־י֣וּכְלוּ לָ֑ךְ כִּֽי־אִתְּךָ֥ אֲנִ֛י נְאֻם־יְהוָ֖ה לְהַצִּילֶֽךָ׃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הָלֹ֡ךְ וְקָֽרָאתָ֩ בְאָזְנֵ֨י יְרוּשָׁלִַ֜ם לֵאמֹ֗ר כֹּ֚ה אָמַ֣ר יְהוָ֔ה זָכַ֤רְתִּי לָךְ֙ חֶ֣סֶד נְעוּרַ֔יִךְ אַהֲבַ֖ת כְּלוּלֹתָ֑יִךְ לֶכְתֵּ֤ךְ אַחֲרַי֙ בַּמִּדְבָּ֔ר בְּאֶ֖רֶץ לֹ֥א זְרוּעָֽה׃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קֹ֤דֶשׁ יִשְׂרָאֵל֙ לַיהוָ֔ה רֵאשִׁ֖ית תְּבוּאָתֹ֑ה כָּל־אֹכְלָ֣יו יֶאְשָׁ֔מוּ רָעָ֛ה תָּבֹ֥א אֲלֵיהֶ֖ם נְאֻם־יְהוָֽה׃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שִׁמְע֥וּ דְבַר־יְהוָ֖ה בֵּ֣ית יַעֲקֹ֑ב וְכָֽל־מִשְׁפְּח֖וֹת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כֹּ֣ה ׀ אָמַ֣ר יְהוָ֗ה מַה־מָּצְא֨וּ אֲבוֹתֵיכֶ֥ם בִּי֙ עָ֔וֶל כִּ֥י רָחֲק֖וּ מֵעָלָ֑י וַיֵּֽלְכ֛וּ אַחֲרֵ֥י הַהֶ֖בֶל וַיֶּהְבָּֽלוּ׃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וְלֹ֣א אָמְר֔וּ אַיֵּ֣ה יְהוָ֔ה הַמַּעֲלֶ֥ה אֹתָ֖נוּ מֵאֶ֣רֶץ מִצְרָ֑יִם הַמּוֹלִ֨יךְ אֹתָ֜נוּ בַּמִּדְבָּ֗ר בְּאֶ֨רֶץ עֲרָבָ֤ה וְשׁוּחָה֙ בְּאֶ֙רֶץ֙ צִיָּ֣ה וְצַלְמָ֔וֶת בְּאֶ֗רֶץ לֹֽא־עָ֤בַר בָּהּ֙ אִ֔ישׁ וְלֹֽא־יָשַׁ֥ב אָדָ֖ם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וָאָבִ֤יא אֶתְכֶם֙ אֶל־אֶ֣רֶץ הַכַּרְמֶ֔ל לֶאֱכֹ֥ל פִּרְיָ֖הּ וְטוּבָ֑הּ וַתָּבֹ֙אוּ֙ וַתְּטַמְּא֣וּ אֶת־אַרְצִ֔י וְנַחֲלָתִ֥י שַׂמְתֶּ֖ם לְתוֹעֵבָֽה׃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הַכֹּהֲנִ֗ים לֹ֤א אָֽמְרוּ֙ אַיֵּ֣ה יְהוָ֔ה וְתֹפְשֵׂ֤י הַתּוֹרָה֙ לֹ֣א יְדָע֔וּנִי וְהָרֹעִ֖ים פָּ֣שְׁעוּ בִ֑י וְהַנְּבִיאִים֙ נִבְּא֣וּ בַבַּ֔עַל וְאַחֲרֵ֥י לֹֽא־יוֹעִ֖לוּ הָלָֽכוּ׃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לָכֵ֗ן עֹ֛ד אָרִ֥יב אִתְּכֶ֖ם נְאֻם־יְהוָ֑ה וְאֶת־בְּנֵ֥י בְנֵיכֶ֖ם אָרִֽיב׃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עִבְר֞וּ אִיֵּ֤י כִתִּיִּים֙ וּרְא֔וּ וְקֵדָ֛ר שִׁלְח֥וּ וְהִֽתְבּוֹנְנ֖וּ מְאֹ֑ד וּרְא֕וּ הֵ֥ן הָיְתָ֖ה כָּזֹֽאת׃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הַהֵימִ֥יר גּוֹי֙ אֱלֹהִ֔ים וְהֵ֖מָּה לֹ֣א אֱלֹהִ֑ים וְעַמִּ֛י הֵמִ֥יר כְּבוֹד֖וֹ בְּל֥וֹא יוֹעִֽיל׃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שֹׁ֥מּוּ שָׁמַ֖יִם עַל־זֹ֑את וְשַׂעֲר֛וּ חָרְב֥וּ מְאֹ֖ד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כִּֽי־שְׁתַּ֥יִם רָע֖וֹת עָשָׂ֣ה עַמִּ֑י אֹתִ֨י עָזְב֜וּ מְק֣וֹר ׀ מַ֣יִם חַיִּ֗ים לַחְצֹ֤ב לָהֶם֙ בֹּאר֔וֹת בֹּארֹת֙ נִשְׁבָּרִ֔ים אֲשֶׁ֥ר לֹא־יָכִ֖לוּ 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הַעֶ֙בֶד֙ יִשְׂרָאֵ֔ל אִם־יְלִ֥יד בַּ֖יִת ה֑וּא מַדּ֖וּעַ הָיָ֥ה לָבַֽז׃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עָלָיו֙ יִשְׁאֲג֣וּ כְפִרִ֔ים נָתְנ֖וּ קוֹלָ֑ם וַיָּשִׁ֤יתוּ אַרְצוֹ֙ לְשַׁמָּ֔ה עָרָ֥יו נצתה מִבְּלִ֥י יֹשֵֽׁב׃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גַּם־בְּנֵי־נֹ֖ף ותחפנס יִרְע֖וּךְ קָדְקֹֽד׃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הֲלוֹא־זֹ֖את תַּעֲשֶׂה־לָּ֑ךְ עָזְבֵךְ֙ אֶת־יְהוָ֣ה אֱלֹהַ֔יִךְ בְּעֵ֖ת מוֹלִיכֵ֥ךְ בַּדָּֽרֶךְ׃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וְעַתָּ֗ה מַה־לָּךְ֙ לְדֶ֣רֶךְ מִצְרַ֔יִם לִשְׁתּ֖וֹת מֵ֣י שִׁח֑וֹר וּמַה־לָּךְ֙ לְדֶ֣רֶךְ אַשּׁ֔וּר לִשְׁתּ֖וֹת מֵ֥י נָהָֽר׃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תְּיַסְּרֵ֣ךְ רָעָתֵ֗ךְ וּמְשֻֽׁבוֹתַ֙יִךְ֙ תּוֹכִחֻ֔ךְ וּדְעִ֤י וּרְאִי֙ כִּי־רַ֣ע וָמָ֔ר עָזְבֵ֖ךְ אֶת־יְהוָ֣ה אֱלֹהָ֑יִךְ וְלֹ֤א פַחְדָּתִי֙ אֵלַ֔יִךְ נְאֻם־אֲדֹנָ֥י יְהוִ֖ה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כִּ֣י מֵעוֹלָ֞ם שָׁבַ֣רְתִּי עֻלֵּ֗ךְ נִתַּ֙קְתִּי֙ מוֹסְרֹתַ֔יִךְ וַתֹּאמְרִ֖י לֹ֣א אעבד כִּ֣י עַֽל־כָּל־גִּבְעָ֞ה גְּבֹהָ֗ה וְתַ֙חַת֙ כָּל־עֵ֣ץ רַעֲנָ֔ן אַ֖תְּ צֹעָ֥ה זֹנָֽה׃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וְאָֽנֹכִי֙ נְטַעְתִּ֣יךְ שֹׂרֵ֔ק כֻּלֹּ֖ה זֶ֣רַע אֱמֶ֑ת וְאֵיךְ֙ נֶהְפַּ֣כְתְּ לִ֔י סוּרֵ֖י הַגֶּ֥פֶן נָכְרִיָּֽה׃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כִּ֤י אִם־תְּכַבְּסִי֙ בַּנֶּ֔תֶר וְתַרְבִּי־לָ֖ךְ בֹּרִ֑ית נִכְתָּ֤ם עֲוֺנֵךְ֙ לְפָנַ֔י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אֵ֣יךְ תֹּאמְרִ֞י לֹ֣א נִטְמֵ֗אתִי אַחֲרֵ֤י הַבְּעָלִים֙ לֹ֣א הָלַ֔כְתִּי רְאִ֤י דַרְכֵּךְ֙ בַּגַּ֔יְא דְּעִ֖י מֶ֣ה עָשִׂ֑ית בִּכְרָ֥ה קַלָּ֖ה מְשָׂרֶ֥כֶת דְּרָכֶֽיהָ׃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פֶּ֣רֶה ׀ לִמֻּ֣ד מִדְבָּ֗ר בְּאַוַּ֤ת נפשו שָׁאֲפָ֣ה ר֔וּחַ תַּאֲנָתָ֖הּ מִ֣י יְשִׁיבֶ֑נָּה כָּל־מְבַקְשֶׁ֙יהָ֙ לֹ֣א יִיעָ֔פוּ בְּחָדְשָׁ֖הּ יִמְצָאֽוּנְהָ׃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מִנְעִ֤י רַגְלֵךְ֙ מִיָּחֵ֔ף וגורנך מִצִּמְאָ֑ה וַתֹּאמְרִ֣י נוֹאָ֔שׁ ל֕וֹא כִּֽי־אָהַ֥בְתִּי זָרִ֖ים וְאַחֲרֵיהֶ֥ם אֵלֵֽךְ׃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כְּבֹ֤שֶׁת גַּנָּב֙ כִּ֣י יִמָּצֵ֔א כֵּ֥ן הֹבִ֖ישׁוּ בֵּ֣ית יִשְׂרָאֵ֑ל הֵ֤מָּה מַלְכֵיהֶם֙ שָֽׂרֵיהֶ֔ם וְכֹהֲנֵיהֶ֖ם וּנְבִיאֵיהֶֽם׃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אֹמְרִ֨ים לָעֵ֜ץ אָ֣בִי אַ֗תָּה וְלָאֶ֙בֶן֙ אַ֣תְּ ילדתני כִּֽי־פָנ֥וּ אֵלַ֛י עֹ֖רֶף וְלֹ֣א פָנִ֑ים וּבְעֵ֤ת רָֽעָתָם֙ יֹֽאמְר֔וּ ק֖וּמָה וְהוֹשִׁיעֵֽנוּ׃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וְאַיֵּ֤ה אֱלֹהֶ֙יךָ֙ אֲשֶׁ֣ר עָשִׂ֣יתָ לָּ֔ךְ יָק֕וּמוּ אִם־יוֹשִׁיע֖וּךָ בְּעֵ֣ת רָעָתֶ֑ךָ כִּ֚י מִסְפַּ֣ר עָרֶ֔יךָ הָי֥וּ אֱלֹהֶ֖יךָ יְהוּדָֽה׃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לָ֥מָּה תָרִ֖יבוּ אֵלָ֑י כֻּלְּכֶ֛ם פְּשַׁעְתֶּ֥ם בִּ֖י נְאֻם־יְהוָֽה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לַשָּׁוְא֙ הִכֵּ֣יתִי אֶת־בְּנֵיכֶ֔ם מוּסָ֖ר לֹ֣א לָקָ֑חוּ אָכְלָ֧ה חַרְבְּכֶ֛ם נְבִֽיאֵיכֶ֖ם כְּאַרְיֵ֥ה מַשְׁחִֽית׃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הַדּ֗וֹר אַתֶּם֙ רְא֣וּ דְבַר־יְהוָ֔ה הֲמִדְבָּ֤ר הָיִ֙יתִי֙ לְיִשְׂרָאֵ֔ל אִ֛ם אֶ֥רֶץ מַאְפֵּ֖לְיָ֑ה מַדּ֜וּעַ אָמְר֤וּ עַמִּי֙ רַ֔דְנוּ לֽוֹא־נָב֥וֹא ע֖וֹד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הֲתִשְׁכַּ֤ח בְּתוּלָה֙ עֶדְיָ֔הּ כַּלָּ֖ה קִשֻּׁרֶ֑יהָ וְעַמִּ֣י שְׁכֵח֔וּנִי יָמִ֖ים אֵ֥ין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מַה־תֵּיטִ֥בִי דַּרְכֵּ֖ךְ לְבַקֵּ֣שׁ אַהֲבָ֑ה לָכֵן֙ גַּ֣ם אֶת־הָרָע֔וֹת למדתי אֶת־דְּרָכָֽיִךְ׃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גַּ֤ם בִּכְנָפַ֙יִךְ֙ נִמְצְא֔וּ דַּ֛ם נַפְשׁ֥וֹת אֶבְיוֹנִ֖ים נְקִיִּ֑ים לֹֽא־בַמַּחְתֶּ֥רֶת מְצָאתִ֖ים כִּ֥י עַל־כָּל־אֵֽלֶּה׃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וַתֹּֽאמְרִי֙ כִּ֣י נִקֵּ֔יתִי אַ֛ךְ שָׁ֥ב אַפּ֖וֹ מִמֶּ֑נִּי הִנְנִי֙ נִשְׁפָּ֣ט אוֹתָ֔ךְ עַל־אָמְרֵ֖ךְ לֹ֥א חָטָֽאתִי׃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מַה־תֵּזְלִ֥י מְאֹ֖ד לְשַׁנּ֣וֹת אֶת־דַּרְכֵּ֑ךְ גַּ֤ם מִמִּצְרַ֙יִם֙ תֵּב֔וֹשִׁי כַּאֲשֶׁר־בֹּ֖שְׁתְּ מֵאַשּֽׁוּר׃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גַּ֣ם מֵאֵ֥ת זֶה֙ תֵּֽצְאִ֔י וְיָדַ֖יִךְ עַל־רֹאשֵׁ֑ךְ כִּֽי־מָאַ֤ס יְהֹוָה֙ בְּמִבְטַחַ֔יִךְ וְלֹ֥א תַצְלִ֖יחִי לָהֶֽם׃</w:t>
      </w:r>
    </w:p>
    <w:p>
      <w:pPr>
        <w:pStyle w:val="Heading2"/>
        <w:bidi/>
      </w:pPr>
      <w:r>
        <w:rPr>
          <w:rtl/>
          <w:cs/>
          <w:lang w:val="he_IL" w:bidi="he_IL"/>
        </w:rPr>
        <w:t>Jeremiah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לֵאמֹ֡ר הֵ֣ן יְשַׁלַּ֣ח אִ֣ישׁ אֶת־אִשְׁתּוֹ֩ וְהָלְכָ֨ה מֵאִתּ֜וֹ וְהָיְתָ֣ה לְאִישׁ־אַחֵ֗ר הֲיָשׁ֤וּב אֵלֶ֙יהָ֙ ע֔וֹד הֲל֛וֹא חָנ֥וֹף תֶּחֱנַ֖ף הָאָ֣רֶץ הַהִ֑יא וְאַ֗תְּ זָנִית֙ רֵעִ֣ים רַבִּ֔ים וְשׁ֥וֹב אֵלַ֖י נְאֻם־יְהֹוָֽה׃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שְׂאִֽי־עֵינַ֨יִךְ עַל־שְׁפָיִ֜ם וּרְאִ֗י אֵיפֹה֙ לֹ֣א שגלת עַל־דְּרָכִים֙ יָשַׁ֣בְתְּ לָהֶ֔ם כַּעֲרָבִ֖י בַּמִּדְבָּ֑ר וַתַּחֲנִ֣יפִי אֶ֔רֶץ בִּזְנוּתַ֖יִךְ וּבְרָעָתֵֽךְ׃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וַיִּמָּנְע֣וּ רְבִבִ֔ים וּמַלְק֖וֹשׁ ל֣וֹא הָיָ֑ה וּמֵ֨צַח אִשָּׁ֤ה זוֹנָה֙ הָ֣יָה לָ֔ךְ מֵאַ֖נְתְּ הִכָּלֵֽם׃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הֲל֣וֹא מֵעַ֔תָּה קראתי לִ֖י אָבִ֑י אַלּ֥וּף נְעֻרַ֖י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הֲיִנְטֹ֣ר לְעוֹלָ֔ם אִם־יִשְׁמֹ֖ר לָנֶ֑צַח הִנֵּ֥ה דברתי וַתַּעֲשִׂ֥י הָרָע֖וֹת וַתּוּכָֽל׃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וַיֹּ֨אמֶר יְהוָ֜ה אֵלַ֗י בִּימֵי֙ יֹאשִׁיָּ֣הוּ הַמֶּ֔לֶךְ הֲֽרָאִ֔יתָ אֲשֶׁ֥ר עָשְׂתָ֖ה מְשֻׁבָ֣ה יִשְׂרָאֵ֑ל הֹלְכָ֨ה הִ֜יא עַל־כָּל־הַ֣ר גָּבֹ֗הַּ וְאֶל־תַּ֛חַת כָּל־עֵ֥ץ רַעֲנָ֖ן וַתִּזְנִי־שָֽׁם׃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וָאֹמַ֗ר אַחֲרֵ֨י עֲשׂוֹתָ֧הּ אֶת־כָּל־אֵ֛לֶּה אֵלַ֥י תָּשׁ֖וּב וְלֹא־שָׁ֑בָה ותראה בָּגוֹדָ֥ה אֲחוֹתָ֖הּ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וָאֵ֗רֶא כִּ֤י עַל־כָּל־אֹדוֹת֙ אֲשֶׁ֤ר נִֽאֲפָה֙ מְשֻׁבָ֣ה יִשְׂרָאֵ֔ל שִׁלַּחְתִּ֕יהָ וָאֶתֵּ֛ן אֶת־סֵ֥פֶר כְּרִיתֻתֶ֖יהָ אֵלֶ֑יהָ וְלֹ֨א יָֽרְאָ֜ה בֹּֽגֵדָ֤ה יְהוּדָה֙ אֲחוֹתָ֔הּ וַתֵּ֖לֶךְ וַתִּ֥זֶן גַּם־הִֽיא׃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וְהָיָה֙ מִקֹּ֣ל זְנוּתָ֔הּ וַתֶּחֱנַ֖ף אֶת־הָאָ֑רֶץ וַתִּנְאַ֥ף אֶת־הָאֶ֖בֶן וְאֶת־הָעֵֽץ׃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וְגַם־בְּכָל־זֹ֗את לֹא־שָׁ֨בָה אֵלַ֜י בָּגוֹדָ֧ה אֲחוֹתָ֛הּ יְהוּדָ֖ה בְּכָל־לִבָּ֑הּ כִּ֥י אִם־בְּשֶׁ֖קֶר נְאֻם־יְהוָֽה׃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יְהוָה֙ אֵלַ֔י צִדְּקָ֥ה נַפְשָׁ֖הּ מְשֻׁבָ֣ה יִשְׂרָאֵ֑ל מִבֹּגֵדָ֖ה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הָלֹ֡ךְ וְקָֽרָאתָ֩ אֶת־הַדְּבָרִ֨ים הָאֵ֜לֶּה צָפ֗וֹנָה וְ֠אָמַרְתָּ שׁ֣וּבָה מְשֻׁבָ֤ה יִשְׂרָאֵל֙ נְאֻם־יְהוָ֔ה לֽוֹא־אַפִּ֥יל פָּנַ֖י בָּכֶ֑ם כִּֽי־חָסִ֤יד אֲנִי֙ נְאֻם־יְהוָ֔ה לֹ֥א אֶטּ֖וֹר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אַ֚ךְ דְּעִ֣י עֲוֺנֵ֔ךְ כִּ֛י בַּיהוָ֥ה אֱלֹהַ֖יִךְ פָּשָׁ֑עַתְּ וַתְּפַזְּרִ֨י אֶת־דְּרָכַ֜יִךְ לַזָּרִ֗ים תַּ֚חַת כָּל־עֵ֣ץ רַעֲנָ֔ן וּבְקוֹלִ֥י לֹא־שְׁמַעְתֶּ֖ם נְאֻם־יְהֹוָֽה׃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שׁ֣וּבוּ בָנִ֤ים שׁוֹבָבִים֙ נְאֻם־יְהוָ֔ה כִּ֥י אָנֹכִ֖י בָּעַ֣לְתִּי בָכֶ֑ם וְלָקַחְתִּ֨י אֶתְכֶ֜ם אֶחָ֣ד מֵעִ֗יר וּשְׁנַ֙יִם֙ מִמִּשְׁפָּחָ֔ה וְהֵבֵאתִ֥י אֶתְכֶ֖ם 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וְנָתַתִּ֥י לָכֶ֛ם רֹעִ֖ים כְּלִבִּ֑י וְרָע֥וּ אֶתְכֶ֖ם דֵּעָ֥ה וְהַשְׂכֵּֽיל׃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וְהָיָ֡ה כִּ֣י תִרְבּוּ֩ וּפְרִיתֶ֨ם בָּאָ֜רֶץ בַּיָּמִ֤ים הָהֵ֙מָּה֙ נְאֻם־יְהוָ֔ה לֹא־יֹ֣אמְרוּ ע֗וֹד אֲרוֹן֙ בְּרִית־יְהוָ֔ה וְלֹ֥א יַעֲלֶ֖ה עַל־לֵ֑ב וְלֹ֤א יִזְכְּרוּ־בוֹ֙ וְלֹ֣א יִפְקֹ֔דוּ וְלֹ֥א יֵעָשֶׂ֖ה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בָּעֵ֣ת הַהִ֗יא יִקְרְא֤וּ לִירוּשָׁלִַ֙ם֙ כִּסֵּ֣א יְהוָ֔ה וְנִקְוּ֨וּ אֵלֶ֧יהָ כָֽל־הַגּוֹיִ֛ם לְשֵׁ֥ם יְהוָ֖ה לִירוּשָׁלִָ֑ם וְלֹא־יֵלְכ֣וּ ע֔וֹד אַחֲרֵ֕י שְׁרִר֖וּת לִבָּ֥ם הָרָֽע׃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בַּיָּמִ֣ים הָהֵ֔מָּה יֵלְכ֥וּ בֵית־יְהוּדָ֖ה עַל־בֵּ֣ית יִשְׂרָאֵ֑ל וְיָבֹ֤אוּ יַחְדָּו֙ מֵאֶ֣רֶץ צָפ֔וֹן עַל־הָאָ֕רֶץ אֲשֶׁ֥ר הִנְחַ֖לְתִּי אֶת־אֲבוֹתֵיכֶֽם׃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וְאָנֹכִ֣י אָמַ֗רְתִּי אֵ֚יךְ אֲשִׁיתֵ֣ךְ בַּבָּנִ֔ים וְאֶתֶּן־לָךְ֙ אֶ֣רֶץ חֶמְדָּ֔ה נַחֲלַ֥ת צְבִ֖י צִבְא֣וֹת גּוֹיִ֑ם וָאֹמַ֗ר אָבִי֙ תקראו ־לִ֔י וּמֵאַחֲרַ֖י לֹ֥א תשובו׃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אָכֵ֛ן בָּגְדָ֥ה אִשָּׁ֖ה מֵרֵעָ֑הּ כֵּ֣ן בְּגַדְתֶּ֥ם בִּ֛י בֵּ֥ית יִשְׂרָאֵ֖ל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ק֚וֹל עַל־שְׁפָיִ֣ים נִשְׁמָ֔ע בְּכִ֥י תַחֲנוּנֵ֖י בְּנֵ֣י יִשְׂרָאֵ֑ל כִּ֤י הֶעֱוּוּ֙ אֶת־דַּרְכָּ֔ם שָׁכְח֖וּ אֶת־יְהֹוָ֥ה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שׁ֚וּבוּ בָּנִ֣ים שׁוֹבָבִ֔ים אֶרְפָּ֖ה מְשׁוּבֹֽתֵיכֶ֑ם הִנְנוּ֙ אָתָ֣נוּ לָ֔ךְ כִּ֥י אַתָּ֖ה יְהֹוָ֥ה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אָכֵ֥ן לַשֶּׁ֛קֶר מִגְּבָע֖וֹת הָמ֣וֹן הָרִ֑ים אָכֵן֙ בַּיהֹוָ֣ה אֱלֹהֵ֔ינוּ תְּשׁוּעַ֖ת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וְהַבֹּ֗שֶׁת אָֽכְלָ֛ה אֶת־יְגִ֥יעַ אֲבוֹתֵ֖ינוּ מִנְּעוּרֵ֑ינוּ אֶת־צֹאנָם֙ וְאֶת־בְּקָרָ֔ם אֶת־בְּנֵיהֶ֖ם וְאֶת־בְּנוֹתֵיהֶֽם׃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נִשְׁכְּבָ֣ה בְּבָשְׁתֵּ֗נוּ וּֽתְכַסֵּנוּ֮ כְּלִמָּתֵנוּ֒ כִּי֩ לַיהוָ֨ה אֱלֹהֵ֜ינוּ חָטָ֗אנוּ אֲנַ֙חְנוּ֙ וַאֲבוֹתֵ֔ינוּ מִנְּעוּרֵ֖ינוּ וְעַד־הַיּ֣וֹם הַזֶּ֑ה וְלֹ֣א שָׁמַ֔עְנוּ בְּק֖וֹל יְהֹוָ֥ה אֱלֹהֵֽינוּ׃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אִם־תָּשׁ֨וּב יִשְׂרָאֵ֧ל ׀ נְאֻם־יְהוָ֛ה אֵלַ֖י תָּשׁ֑וּב וְאִם־תָּסִ֧יר שִׁקּוּצֶ֛יךָ מִפָּנַ֖י וְלֹ֥א תָנֽוּד׃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וְנִשְׁבַּ֙עְתָּ֙ חַי־יְהוָ֔ה בֶּאֱמֶ֖ת בְּמִשְׁפָּ֣ט וּבִצְדָקָ֑ה וְהִתְבָּ֥רְכוּ ב֛וֹ גּוֹיִ֖ם וּב֥וֹ יִתְהַלָּֽלוּ׃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כִּי־כֹ֣ה ׀ אָמַ֣ר יְהֹוָ֗ה לְאִ֤ישׁ יְהוּדָה֙ וְלִיר֣וּשָׁלִַ֔ם נִ֥ירוּ לָכֶ֖ם נִ֑יר וְאַֽל־תִּזְרְע֖וּ אֶל־קוֹצִֽים׃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הִמֹּ֣לוּ לַיהֹוָ֗ה וְהָסִ֙רוּ֙ עָרְל֣וֹת לְבַבְכֶ֔ם אִ֥ישׁ יְהוּדָ֖ה וְיֹשְׁבֵ֣י יְרוּשָׁלִָ֑ם פֶּן־תֵּצֵ֨א כָאֵ֜שׁ חֲמָתִ֗י וּבָעֲרָה֙ וְאֵ֣ין מְכַבֶּ֔ה מִפְּנֵ֖י רֹ֥עַ מַעַלְלֵיכֶֽם׃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הַגִּ֣ידוּ בִֽיהוּדָ֗ה וּבִירוּשָׁלִַ֙ם֙ הַשְׁמִ֔יעוּ וְאִמְר֕וּ ותקעו שׁוֹפָ֖ר בָּאָ֑רֶץ קִרְא֤וּ מַלְאוּ֙ וְאִמְר֔וּ הֵאָסְפ֥וּ וְנָב֖וֹאָה אֶל־עָרֵ֥י הַמִּבְצָֽר׃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שְׂאוּ־נֵ֣ס צִיּ֔וֹנָה הָעִ֖יזוּ אַֽל־תַּעֲמֹ֑דוּ כִּ֣י רָעָ֗ה אָנֹכִ֛י מֵבִ֥יא מִצָּפ֖וֹן וְשֶׁ֥בֶר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עָלָ֤ה אַרְיֵה֙ מִֽסֻּבְּכ֔וֹ וּמַשְׁחִ֣ית גּוֹיִ֔ם נָסַ֖ע יָצָ֣א מִמְּקֹמ֑וֹ לָשׂ֤וּם אַרְצֵךְ֙ לְשַׁמָּ֔ה עָרַ֥יִךְ תִּצֶּ֖ינָה מֵאֵ֥ין יוֹשֵֽׁב׃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עַל־זֹ֛את חִגְר֥וּ שַׂקִּ֖ים סִפְד֣וּ וְהֵילִ֑ילוּ כִּ֥י לֹא־שָׁ֛ב חֲר֥וֹן אַף־יְהֹוָ֖ה מִמֶּֽנּוּ׃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וְהָיָ֤ה בַיּוֹם־הַהוּא֙ נְאֻם־יְהוָ֔ה יֹאבַ֥ד לֵב־הַמֶּ֖לֶךְ וְלֵ֣ב הַשָּׂרִ֑ים וְנָשַׁ֙מּוּ֙ הַכֹּ֣הֲנִ֔ים וְהַנְּבִיאִ֖ים יִתְמָֽהוּ׃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וָאֹמַ֞ר אֲהָ֣הּ ׀ אֲדֹנָ֣י יְהוִ֗ה אָכֵן֩ הַשֵּׁ֨א הִשֵּׁ֜אתָ לָעָ֤ם הַזֶּה֙ וְלִירוּשָׁלִַ֣ם לֵאמֹ֔ר שָׁל֖וֹם יִהְיֶ֣ה לָכֶ֑ם וְנָגְעָ֥ה חֶ֖רֶב עַד־הַנָּֽפֶשׁ׃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בָּעֵ֣ת הַהִ֗יא יֵאָמֵ֤ר לָֽעָם־הַזֶּה֙ וְלִיר֣וּשָׁלִַ֔ם ר֣וּחַ צַ֤ח שְׁפָיִים֙ בַּמִּדְבָּ֔ר דֶּ֖רֶךְ בַּת־עַמִּ֑י ל֥וֹא לִזְר֖וֹת וְל֥וֹא לְהָבַֽר׃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ר֧וּחַ מָלֵ֛א מֵאֵ֖לֶּה יָ֣בוֹא לִ֑י עַתָּ֕ה גַּם־אֲנִ֛י אֲדַבֵּ֥ר מִשְׁפָּטִ֖ים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הִנֵּ֣ה ׀ כַּעֲנָנִ֣ים יַעֲלֶ֗ה וְכַסּוּפָה֙ מַרְכְּבוֹתָ֔יו קַלּ֥וּ מִנְּשָׁרִ֖ים סוּסָ֑יו א֥וֹי לָ֖נוּ כִּ֥י שֻׁדָּֽדְנוּ׃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כַּבְּסִ֨י מֵרָעָ֤ה לִבֵּךְ֙ יְר֣וּשָׁלִַ֔ם לְמַ֖עַן תִּוָּשֵׁ֑עִי עַד־מָתַ֛י תָּלִ֥ין בְּקִרְבֵּ֖ךְ מַחְשְׁב֥וֹת אוֹנֵֽךְ׃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כִּ֛י ק֥וֹל מַגִּ֖יד מִדָּ֑ן וּמַשְׁמִ֥יעַ אָ֖וֶן מֵהַ֥ר 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הַזְכִּ֣ירוּ לַגּוֹיִ֗ם הִנֵּה֙ הַשְׁמִ֣יעוּ עַל־יְרוּשָׁלִַ֔ם נֹצְרִ֥ים בָּאִ֖ים מֵאֶ֣רֶץ הַמֶּרְחָ֑ק וַֽיִּתְּנ֛וּ עַל־עָרֵ֥י יְהוּדָ֖ה קוֹלָֽם׃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כְּשֹׁמְרֵ֣י שָׂדַ֔י הָי֥וּ עָלֶ֖יהָ מִסָּבִ֑יב כִּי־אֹתִ֥י מָרָ֖תָה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דַּרְכֵּךְ֙ וּמַ֣עֲלָלַ֔יִךְ עָשׂ֥וֹ אֵ֖לֶּה לָ֑ךְ זֹ֤את רָעָתֵךְ֙ כִּ֣י מָ֔ר כִּ֥י נָגַ֖ע עַד־לִבֵּֽךְ׃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מֵעַ֣י ׀ מֵעַ֨י ׀ אחולה קִיר֥וֹת לִבִּ֛י הֹֽמֶה־לִּ֥י לִבִּ֖י לֹ֣א אַחֲרִ֑ישׁ כִּ֣י ק֤וֹל שׁוֹפָר֙ שמעתי נַפְשִׁ֔י תְּרוּעַ֖ת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שֶׁ֤בֶר עַל־שֶׁ֙בֶר֙ נִקְרָ֔א כִּ֥י שֻׁדְּדָ֖ה כָּל־הָאָ֑רֶץ פִּתְאֹם֙ שֻׁדְּד֣וּ אֹהָלַ֔י רֶ֖גַע יְרִיעֹתָֽי׃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עַד־מָתַ֖י אֶרְאֶה־נֵּ֑ס אֶשְׁמְעָ֖ה ק֥וֹל שׁוֹפָֽר׃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׀ אֱוִ֣יל עַמִּ֗י אוֹתִי֙ לֹ֣א יָדָ֔עוּ בָּנִ֤ים סְכָלִים֙ הֵ֔מָּה וְלֹ֥א נְבוֹנִ֖ים הֵ֑מָּה חֲכָמִ֥ים הֵ֙מָּה֙ לְהָרַ֔ע וּלְהֵיטִ֖יב לֹ֥א יָדָֽעוּ׃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רָאִ֙יתִי֙ אֶת־הָאָ֔רֶץ וְהִנֵּה־תֹ֖הוּ וָבֹ֑הוּ וְאֶל־הַשָּׁמַ֖יִם וְאֵ֥ין אוֹרָֽם׃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רָאִ֙יתִי֙ הֶֽהָרִ֔ים וְהִנֵּ֖ה רֹעֲשִׁ֑ים וְכָל־הַגְּבָע֖וֹת הִתְקַלְקָֽלוּ׃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רָאִ֕יתִי וְהִנֵּ֖ה אֵ֣ין הָאָדָ֑ם וְכָל־ע֥וֹף הַשָּׁמַ֖יִם נָדָֽדוּ׃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רָאִ֕יתִי וְהִנֵּ֥ה הַכַּרְמֶ֖ל הַמִּדְבָּ֑ר וְכָל־עָרָ֗יו נִתְּצוּ֙ מִפְּנֵ֣י יְהוָ֔ה מִפְּנֵ֖י חֲר֥וֹן אַפּֽוֹ׃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כִּי־כֹה֙ אָמַ֣ר יְהוָ֔ה שְׁמָמָ֥ה תִהְיֶ֖ה כָּל־הָאָ֑רֶץ וְכָלָ֖ה לֹ֥א אֶעֱשֶֽׂה׃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עַל־זֹאת֙ תֶּאֱבַ֣ל הָאָ֔רֶץ וְקָדְר֥וּ הַשָּׁמַ֖יִם מִמָּ֑עַל עַ֤ל כִּי־דִבַּ֙רְתִּי֙ זַמֹּ֔תִי וְלֹ֥א נִחַ֖מְתִּי וְלֹא־אָשׁ֥וּב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מִקּ֨וֹל פָּרָ֜שׁ וְרֹ֣מֵה קֶ֗שֶׁת בֹּרַ֙חַת֙ כָּל־הָעִ֔יר בָּ֚אוּ בֶּעָבִ֔ים וּבַכֵּפִ֖ים עָל֑וּ כָּל־הָעִ֣יר עֲזוּבָ֔ה וְאֵין־יוֹשֵׁ֥ב בָּהֵ֖ן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ואתי שָׁד֜וּד מַֽה־תַּעֲשִׂ֗י כִּֽי־תִלְבְּשִׁ֨י שָׁנִ֜י כִּי־תַעְדִּ֣י עֲדִי־זָהָ֗ב כִּֽי־תִקְרְעִ֤י בַפּוּךְ֙ עֵינַ֔יִךְ לַשָּׁ֖וְא תִּתְיַפִּ֑י מָאֲסוּ־בָ֥ךְ עֹגְבִ֖ים נַפְשֵׁ֥ךְ יְבַקֵּֽשׁוּ׃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כִּי֩ ק֨וֹל כְּחוֹלָ֜ה שָׁמַ֗עְתִּי צָרָה֙ כְּמַבְכִּירָ֔ה ק֧וֹל בַּת־צִיּ֛וֹן תִּתְיַפֵּ֖חַ תְּפָרֵ֣שׂ כַּפֶּ֑יהָ אֽוֹי־נָ֣א לִ֔י כִּֽי־עָיְפָ֥ה נַפְשִׁ֖י לְהֹרְגִֽים׃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שׁוֹטְט֞וּ בְּחוּצ֣וֹת יְרוּשָׁלִַ֗ם וּרְאוּ־נָ֤א וּדְעוּ֙ וּבַקְשׁ֣וּ בִרְחוֹבוֹתֶ֔יהָ אִם־תִּמְצְא֣וּ אִ֔ישׁ אִם־יֵ֛שׁ עֹשֶׂ֥ה מִשְׁפָּ֖ט מְבַקֵּ֣שׁ אֱמוּנָ֑ה וְאֶסְלַ֖ח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וְאִ֥ם חַי־יְהֹוָ֖ה יֹאמֵ֑רוּ לָכֵ֥ן לַשֶּׁ֖קֶר יִשָּׁבֵֽעוּ׃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יְהֹוָ֗ה עֵינֶיךָ֮ הֲל֣וֹא לֶאֱמוּנָה֒ הִכִּ֤יתָה אֹתָם֙ וְֽלֹא־חָ֔לוּ כִּלִּיתָ֕ם מֵאֲנ֖וּ קַ֣חַת מוּסָ֑ר חִזְּק֤וּ פְנֵיהֶם֙ מִסֶּ֔לַע מֵאֲנ֖וּ לָשֽׁוּב׃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וַאֲנִ֣י אָמַ֔רְתִּי אַךְ־דַּלִּ֖ים הֵ֑ם נוֹאֲל֕וּ כִּ֣י לֹ֤א יָדְעוּ֙ דֶּ֣רֶךְ יְהוָ֔ה מִשְׁפַּ֖ט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אֵֽלֲכָה־לִּ֤י אֶל־הַגְּדֹלִים֙ וַאֲדַבְּרָ֣ה אוֹתָ֔ם כִּ֣י הֵ֗מָּה יָדְעוּ֙ דֶּ֣רֶךְ יְהוָ֔ה מִשְׁפַּ֖ט אֱלֹהֵיהֶ֑ם אַ֣ךְ הֵ֤מָּה יַחְדָּו֙ שָׁ֣בְרוּ עֹ֔ל נִתְּק֖וּ מוֹסֵרֽוֹת׃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עַל־כֵּן֩ הִכָּ֨ם אַרְיֵ֜ה מִיַּ֗עַר זְאֵ֤ב עֲרָבוֹת֙ יְשָׁדְדֵ֔ם נָמֵ֤ר שֹׁקֵד֙ עַל־עָ֣רֵיהֶ֔ם כָּל־הַיּוֹצֵ֥א מֵהֵ֖נָּה יִטָּרֵ֑ף כִּ֤י רַבּוּ֙ פִּשְׁעֵיהֶ֔ם עָצְמ֖וּ משבותיהם׃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אֵ֤י לָזֹאת֙ אסלוח־לָ֔ךְ בָּנַ֣יִךְ עֲזָב֔וּנִי וַיִּשָּׁבְע֖וּ בְּלֹ֣א אֱלֹהִ֑ים וָאַשְׂבִּ֤עַ אוֹתָם֙ וַיִּנְאָ֔פוּ וּבֵ֥ית זוֹנָ֖ה יִתְגֹּדָֽדוּ׃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סוּסִ֥ים מְיֻזָּנִ֖ים מַשְׁכִּ֣ים הָי֑וּ אִ֛ישׁ אֶל־אֵ֥שֶׁת רֵעֵ֖הוּ יִצְהָֽלוּ׃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הַֽעַל־אֵ֥לֶּה לוֹא־אֶפְקֹ֖ד נְאֻם־יְהֹוָ֑ה וְאִם֙ בְּג֣וֹי אֲשֶׁר־כָּזֶ֔ה לֹ֥א תִתְנַקֵּ֖ם נַפְשִֽׁי׃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עֲל֤וּ בְשָׁרוֹתֶ֙יהָ֙ וְשַׁחֵ֔תוּ וְכָלָ֖ה אַֽל־תַּעֲשׂ֑וּ הָסִ֙ירוּ֙ נְטִ֣ישׁוֹתֶ֔יהָ כִּ֛י ל֥וֹא לַיהוָ֖ה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כִּי֩ בָג֨וֹד בָּגְד֜וּ בִּ֗י בֵּ֧ית יִשְׂרָאֵ֛ל וּבֵ֥ית יְהוּדָ֖ה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כִּֽחֲשׁוּ֙ בַּיהוָ֔ה וַיֹּאמְר֖וּ לֹא־ה֑וּא וְלֹא־תָב֤וֹא עָלֵ֙ינוּ֙ רָעָ֔ה וְחֶ֥רֶב וְרָעָ֖ב ל֥וֹא נִרְאֶֽה׃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וְהַנְּבִיאִים֙ יִֽהְי֣וּ לְר֔וּחַ וְהַדִּבֵּ֖ר אֵ֣ין בָּהֶ֑ם כֹּ֥ה יֵעָשֶׂ֖ה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לָכֵ֗ן כֹּֽה־אָמַ֤ר יְהוָה֙ אֱלֹהֵ֣י צְבָא֔וֹת יַ֚עַן דַּבֶּרְכֶ֔ם אֶת־הַדָּבָ֖ר הַזֶּ֑ה הִנְנִ֣י נֹתֵן֩ דְּבָרַ֨י בְּפִ֜יךָ לְאֵ֗שׁ וְהָעָ֥ם הַזֶּ֛ה עֵצִ֖ים וַאֲכָלָֽתַם׃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הִנְנִ֣י מֵבִיא֩ עֲלֵיכֶ֨ם גּ֧וֹי מִמֶּרְחָ֛ק בֵּ֥ית יִשְׂרָאֵ֖ל נְאֻם־יְהֹוָ֑ה גּ֣וֹי ׀ אֵיתָ֣ן ה֗וּא גּ֤וֹי מֵעוֹלָם֙ ה֔וּא גּ֚וֹי לֹא־תֵדַ֣ע לְשֹׁנ֔וֹ וְלֹ֥א תִשְׁמַ֖ע מַה־יְדַבֵּֽר׃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אַשְׁפָּת֖וֹ כְּקֶ֣בֶר פָּת֑וּחַ כֻּלָּ֖ם גִּבּוֹרִֽים׃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וְאָכַ֨ל קְצִֽירְךָ֜ וְלַחְמֶ֗ךָ יֹאכְלוּ֙ בָּנֶ֣יךָ וּבְנוֹתֶ֔יךָ יֹאכַ֤ל צֹאנְךָ֙ וּבְקָרֶ֔ךָ יֹאכַ֥ל גַּפְנְךָ֖ וּתְאֵנָתֶ֑ךָ יְרֹשֵׁ֞שׁ עָרֵ֣י מִבְצָרֶ֗יךָ אֲשֶׁ֥ר אַתָּ֛ה בּוֹטֵ֥חַ בָּהֵ֖נָּה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וְגַ֛ם בַּיָּמִ֥ים הָהֵ֖מָּה נְאֻם־יְהֹוָ֑ה לֹֽא־אֶעֱשֶׂ֥ה אִתְּכֶ֖ם כָּלָֽה׃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וְהָיָה֙ כִּ֣י תֹאמְר֔וּ תַּ֣חַת מֶ֗ה עָשָׂ֨ה יְהֹוָ֧ה אֱלֹהֵ֛ינוּ לָ֖נוּ אֶת־כָּל־אֵ֑לֶּה וְאָמַרְתָּ֣ אֲלֵיהֶ֗ם כַּאֲשֶׁ֨ר עֲזַבְתֶּ֤ם אוֹתִי֙ וַתַּעַבְד֞וּ אֱלֹהֵ֤י נֵכָר֙ בְּאַרְצְכֶ֔ם כֵּ֚ן תַּעַבְד֣וּ זָרִ֔ים בְּאֶ֖רֶץ לֹ֥א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הַגִּ֥ידוּ זֹ֖את בְּבֵ֣ית יַעֲקֹ֑ב וְהַשְׁמִיע֥וּהָ בִיהוּדָ֖ה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שִׁמְעוּ־נָ֣א זֹ֔את עַ֥ם סָכָ֖ל וְאֵ֣ין לֵ֑ב עֵינַ֤יִם לָהֶם֙ וְלֹ֣א יִרְא֔וּ אָזְנַ֥יִם לָהֶ֖ם וְלֹ֥א יִשְׁמָֽעוּ׃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הַאוֹתִ֨י לֹא־תִירָ֜אוּ נְאֻם־יְהֹוָ֗ה אִ֤ם מִפָּנַי֙ לֹ֣א תָחִ֔ילוּ אֲשֶׁר־שַׂ֤מְתִּי חוֹל֙ גְּב֣וּל לַיָּ֔ם חָק־עוֹלָ֖ם וְלֹ֣א יַעַבְרֶ֑נְהוּ וַיִּֽתְגָּעֲשׁוּ֙ וְלֹ֣א יוּכָ֔לוּ וְהָמ֥וּ גַלָּ֖יו וְלֹ֥א יַעַבְרֻֽנְהוּ׃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וְלָעָ֤ם הַזֶּה֙ הָיָ֔ה לֵ֖ב סוֹרֵ֣ר וּמוֹרֶ֑ה סָ֖רוּ וַיֵּלֵֽכוּ׃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וְלֹֽא־אָמְר֣וּ בִלְבָבָ֗ם נִ֤ירָא נָא֙ אֶת־יְהוָ֣ה אֱלֹהֵ֔ינוּ הַנֹּתֵ֗ן גֶּ֛שֶׁם וירה וּמַלְק֖וֹשׁ בְּעִתּ֑וֹ שְׁבֻע֛וֹת חֻקּ֥וֹת קָצִ֖יר יִשְׁמָר־לָֽנוּ׃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עֲוֺנוֹתֵיכֶ֖ם הִטּוּ־אֵ֑לֶּה וְחַטֹּ֣אותֵיכֶ֔ם מָנְע֥וּ הַטּ֖וֹב מִכֶּֽם׃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כִּי־נִמְצְא֥וּ בְעַמִּ֖י רְשָׁעִ֑ים יָשׁוּר֙ כְּשַׁ֣ךְ יְקוּשִׁ֔ים הִצִּ֥יבוּ מַשְׁחִ֖ית אֲנָשִׁ֥ים יִלְכֹּֽדוּ׃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כִּכְלוּב֙ מָ֣לֵא ע֔וֹף כֵּ֥ן בָּתֵּיהֶ֖ם מְלֵאִ֣ים מִרְמָ֑ה עַל־כֵּ֥ן גָּדְל֖וּ וַֽיַּעֲשִֽׁירוּ׃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שָׁמְנ֣וּ עָשְׁת֗וּ גַּ֚ם עָֽבְר֣וּ דִבְרֵי־רָ֔ע דִּ֣ין לֹא־דָ֔נוּ דִּ֥ין יָת֖וֹם וְיַצְלִ֑יחוּ וּמִשְׁפַּ֥ט אֶבְיוֹנִ֖ים לֹ֥א שָׁפָֽטוּ׃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הַֽעַל־אֵ֥לֶּה לֹֽא־אֶפְקֹ֖ד נְאֻם־יְהֹוָ֑ה אִ֚ם בְּג֣וֹי אֲשֶׁר־כָּזֶ֔ה לֹ֥א תִתְנַקֵּ֖ם נַפְשִֽׁי׃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שַׁמָּה֙ וְשַׁ֣עֲרוּרָ֔ה נִהְיְתָ֖ה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הַנְּבִיאִ֞ים נִבְּא֣וּ־בַשֶּׁ֗קֶר וְהַכֹּהֲנִים֙ יִרְדּ֣וּ עַל־יְדֵיהֶ֔ם וְעַמִּ֖י אָ֣הֲבוּ כֵ֑ן וּמַֽה־תַּעֲשׂ֖וּ לְאַחֲרִיתָֽהּ׃</w:t>
      </w:r>
    </w:p>
    <w:p>
      <w:pPr>
        <w:pStyle w:val="Heading2"/>
        <w:bidi/>
      </w:pPr>
      <w:r>
        <w:rPr>
          <w:rtl/>
          <w:cs/>
          <w:lang w:val="he_IL" w:bidi="he_IL"/>
        </w:rPr>
        <w:t>Jeremiah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הָעִ֣זוּ ׀ בְּנֵ֣י בִניָמִ֗ן מִקֶּ֙רֶב֙ יְר֣וּשָׁלִַ֔ם וּבִתְק֙וֹעַ֙ תִּקְע֣וּ שׁוֹפָ֔ר וְעַל־בֵּ֥ית הַכֶּ֖רֶם שְׂא֣וּ מַשְׂאֵ֑ת כִּ֥י רָעָ֛ה נִשְׁקְפָ֥ה מִצָּפ֖וֹן וְשֶׁ֥בֶר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הַנָּוָה֙ וְהַמְּעֻנָּגָ֔ה דָּמִ֖יתִי בַּת־צִיּֽוֹן׃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אֵלֶ֛יהָ יָבֹ֥אוּ רֹעִ֖ים וְעֶדְרֵיהֶ֑ם תָּקְע֨וּ עָלֶ֤יהָ אֹהָלִים֙ סָבִ֔יב רָע֖וּ אִ֥ישׁ אֶת־יָדֽוֹ׃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קַדְּשׁ֤וּ עָלֶ֙יהָ֙ מִלְחָמָ֔ה ק֖וּמוּ וְנַעֲלֶ֣ה בַֽצָּהֳרָ֑יִם א֥וֹי לָ֙נוּ֙ כִּי־פָנָ֣ה הַיּ֔וֹם כִּ֥י יִנָּט֖וּ צִלְלֵי־עָֽרֶב׃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ק֚וּמוּ וְנַעֲלֶ֣ה בַלָּ֔יְלָה וְנַשְׁחִ֖יתָה אַרְמְנוֹתֶֽיהָ׃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כֹ֤ה אָמַר֙ יְהוָ֣ה צְבָא֔וֹת כִּרְת֣וּ עֵצָ֔ה וְשִׁפְכ֥וּ עַל־יְרוּשָׁלִַ֖ם סֹלְלָ֑ה הִ֚יא הָעִ֣יר הָפְקַ֔ד כֻּלָּ֖הּ עֹ֥שֶׁק בְּקִרְבָּֽהּ׃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כְּהָקִ֥יר בור מֵימֶ֔יהָ כֵּ֖ן הֵקֵ֣רָה רָעָתָ֑הּ חָמָ֣ס וָ֠שֹׁד יִשָּׁ֨מַע בָּ֧הּ עַל־פָּנַ֛י תָּמִ֖יד חֳלִ֥י וּמַכָּֽה׃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הִוָּסְרִי֙ יְר֣וּשָׁלִַ֔ם פֶּן־תֵּקַ֥ע נַפְשִׁ֖י מִמֵּ֑ךְ פֶּן־אֲשִׂימֵ֣ךְ שְׁמָמָ֔ה אֶ֖רֶץ ל֥וֹא נוֹשָֽׁבָה׃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כֹּ֤ה אָמַר֙ יְהֹוָ֣ה צְבָא֔וֹת עוֹלֵ֛ל יְעוֹלְל֥וּ כַגֶּ֖פֶן שְׁאֵרִ֣ית יִשְׂרָאֵ֑ל הָשֵׁב֙ יָדְךָ֔ כְּבוֹצֵ֖ר עַל־סַלְסִלּֽוֹת׃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עַל־מִ֨י אֲדַבְּרָ֤ה וְאָעִ֙ידָה֙ וְיִשְׁמָ֔עוּ הִנֵּה֙ עֲרֵלָ֣ה אָזְנָ֔ם וְלֹ֥א יוּכְל֖וּ לְהַקְשִׁ֑יב הִנֵּ֣ה דְבַר־יְהוָ֗ה הָיָ֥ה לָהֶ֛ם לְחֶרְפָּ֖ה לֹ֥א יַחְפְּצוּ־בֽוֹ׃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וְאֵת֩ חֲמַ֨ת יְהוָ֤ה ׀ מָלֵ֙אתִי֙ נִלְאֵ֣יתִי הָכִ֔יל שְׁפֹ֤ךְ עַל־עוֹלָל֙ בַּח֔וּץ וְעַ֛ל ס֥וֹד בַּחוּרִ֖ים יַחְדָּ֑ו כִּֽי־גַם־אִ֤ישׁ עִם־אִשָּׁה֙ יִלָּכֵ֔דוּ זָקֵ֖ן עִם־מְלֵ֥א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וְנָסַ֤בּוּ בָֽתֵּיהֶם֙ לַאֲחֵרִ֔ים שָׂד֥וֹת וְנָשִׁ֖ים יַחְדָּ֑ו כִּֽי־אַטֶּ֧ה אֶת־יָדִ֛י עַל־יֹשְׁבֵ֥י הָאָ֖רֶץ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כִּ֤י מִקְּטַנָּם֙ וְעַד־גְּדוֹלָ֔ם כֻּלּ֖וֹ בּוֹצֵ֣עַ בָּ֑צַע וּמִנָּבִיא֙ וְעַד־כֹּהֵ֔ן כֻּלּ֖וֹ עֹ֥שֶׂה שָּֽׁקֶר׃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וַֽיְרַפְּא֞וּ אֶת־שֶׁ֤בֶר עַמִּי֙ עַל־נְקַלָּ֔ה לֵאמֹ֖ר שָׁל֣וֹם ׀ שָׁל֑וֹם וְאֵ֖ין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הֹבִ֕ישׁוּ כִּ֥י תוֹעֵבָ֖ה עָשׂ֑וּ גַּם־בּ֣וֹשׁ לֹֽא־יֵב֗וֹשׁוּ גַּם־הַכְלִים֙ לֹ֣א יָדָ֔עוּ לָכֵ֞ן יִפְּל֧וּ בַנֹּפְלִ֛ים בְּעֵת־פְּקַדְתִּ֥ים יִכָּשְׁל֖וּ אָמַ֥ר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כֹּ֣ה אָמַ֣ר יְהוָ֡ה עִמְדוּ֩ עַל־דְּרָכִ֨ים וּרְא֜וּ וְשַׁאֲל֣וּ ׀ לִנְתִב֣וֹת עוֹלָ֗ם אֵי־זֶ֨ה דֶ֤רֶךְ הַטּוֹב֙ וּלְכוּ־בָ֔הּ וּמִצְא֥וּ מַרְגּ֖וֹעַ לְנַפְשְׁכֶ֑ם וַיֹּאמְר֖וּ לֹ֥א נֵלֵֽךְ׃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וַהֲקִמֹתִ֤י עֲלֵיכֶם֙ צֹפִ֔ים הַקְשִׁ֖יבוּ לְק֣וֹל שׁוֹפָ֑ר וַיֹּאמְר֖וּ לֹ֥א נַקְשִֽׁיב׃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לָכֵ֖ן שִׁמְע֣וּ הַגּוֹיִ֑ם וּדְעִ֥י עֵדָ֖ה אֶת־אֲשֶׁר־בָּֽם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שִׁמְעִ֣י הָאָ֔רֶץ הִנֵּ֨ה אָנֹכִ֜י מֵבִ֥יא רָעָ֛ה אֶל־הָעָ֥ם הַזֶּ֖ה פְּרִ֣י מַחְשְׁבוֹתָ֑ם כִּ֤י עַל־דְּבָרַי֙ לֹ֣א הִקְשִׁ֔יבוּ וְתוֹרָתִ֖י וַיִּמְאֲסוּ־בָֽהּ׃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לָמָּה־זֶּ֨ה לִ֤י לְבוֹנָה֙ מִשְּׁבָ֣א תָב֔וֹא וְקָנֶ֥ה הַטּ֖וֹב מֵאֶ֣רֶץ מֶרְחָ֑ק עֹלֽוֹתֵיכֶם֙ לֹ֣א לְרָצ֔וֹן וְזִבְחֵיכֶ֖ם לֹא־עָ֥רְבוּ לִֽי׃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לָכֵ֗ן כֹּ֚ה אָמַ֣ר יְהוָ֔ה הִנְנִ֥י נֹתֵ֛ן אֶל־הָעָ֥ם הַזֶּ֖ה מִכְשֹׁלִ֑ים וְכָ֣שְׁלוּ בָ֠ם אָב֨וֹת וּבָנִ֥ים יַחְדָּ֛ו שָׁכֵ֥ן וְרֵע֖וֹ יאבדו׃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כֹּ֚ה אָמַ֣ר יְהוָ֔ה הִנֵּ֛ה עַ֥ם בָּ֖א מֵאֶ֣רֶץ צָפ֑וֹן וְג֣וֹי גָּד֔וֹל יֵע֖וֹר מִיַּרְכְּתֵי־אָֽרֶץ׃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קֶ֣שֶׁת וְכִיד֞וֹן יַחֲזִ֗יקוּ אַכְזָרִ֥י הוּא֙ וְלֹ֣א יְרַחֵ֔מוּ קוֹלָם֙ כַּיָּ֣ם יֶהֱמֶ֔ה וְעַל־סוּסִ֖ים יִרְכָּ֑בוּ עָר֗וּךְ כְּאִישׁ֙ לַמִּלְחָמָ֔ה עָלַ֖יִךְ בַּת־צִיּֽוֹן׃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שָׁמַ֥עְנוּ אֶת־שָׁמְע֖וֹ רָפ֣וּ יָדֵ֑ינוּ צָרָה֙ הֶחֱזִיקַ֔תְנוּ חִ֖יל כַּיּוֹלֵדָֽה׃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אַל־תצאי הַשָּׂדֶ֔ה וּבַדֶּ֖רֶךְ אַל־תלכי כִּ֚י חֶ֣רֶב לְאֹיֵ֔ב מָג֖וֹר מִסָּבִֽיב׃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בַּת־עַמִּ֤י חִגְרִי־שָׂק֙ וְהִתְפַּלְּשִׁ֣י בָאֵ֔פֶר אֵ֤בֶל יָחִיד֙ עֲשִׂ֣י לָ֔ךְ מִסְפַּ֖ד תַּמְרוּרִ֑ים כִּ֣י פִתְאֹ֔ם יָבֹ֥א הַשֹּׁדֵ֖ד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בָּח֛וֹן נְתַתִּ֥יךָ בְעַמִּ֖י מִבְצָ֑ר וְתֵדַ֕ע וּבָחַנְתָּ֖ אֶת־דַּרְכָּֽם׃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כֻּלָּם֙ סָרֵ֣י סֽוֹרְרִ֔ים הֹלְכֵ֥י רָכִ֖יל נְחֹ֣שֶׁת וּבַרְזֶ֑ל כֻּלָּ֥ם מַשְׁחִיתִ֖ים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נָחַ֣ר מַפֻּ֔חַ מאשתם עֹפָ֑רֶת לַשָּׁוְא֙ צָרַ֣ף צָר֔וֹף וְרָעִ֖ים לֹ֥א נִתָּֽקוּ׃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כֶּ֣סֶף נִמְאָ֔ס קָרְא֖וּ לָהֶ֑ם כִּֽי־מָאַ֥ס יְהוָ֖ה בָּהֶֽם׃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הַדָּבָר֙ אֲשֶׁ֣ר הָיָ֣ה אֶֽל־יִרְמְיָ֔הוּ מֵאֵ֥ת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עֲמֹ֗ד בְּשַׁ֙עַר֙ בֵּ֣ית יְהוָ֔ה וְקָרָ֣אתָ שָּׁ֔ם אֶת־הַדָּבָ֖ר הַזֶּ֑ה וְאָמַרְתָּ֞ שִׁמְע֣וּ דְבַר־יְהוָ֗ה כָּל־יְהוּדָה֙ הַבָּאִים֙ בַּשְּׁעָרִ֣ים הָאֵ֔לֶּה לְהִֽשְׁתַּחֲוֺ֖ת לַיהוָֽה׃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כֹּֽה־אָמַ֞ר יְהוָ֤ה צְבָאוֹת֙ אֱלֹהֵ֣י יִשְׂרָאֵ֔ל הֵיטִ֥יבוּ דַרְכֵיכֶ֖ם וּמַֽעַלְלֵיכֶ֑ם וַאֲשַׁכְּנָ֣ה אֶתְכֶ֔ם בַּמָּק֥וֹם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אַל־תִּבְטְח֣וּ לָכֶ֔ם אֶל־דִּבְרֵ֥י הַשֶּׁ֖קֶר לֵאמֹ֑ר הֵיכַ֤ל יְהוָה֙ הֵיכַ֣ל יְהוָ֔ה הֵיכַ֥ל יְהוָ֖ה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אִם־הֵיטֵיב֙ תֵּיטִ֔יבוּ אֶת־דַּרְכֵיכֶ֖ם וְאֶת־מַֽעַלְלֵיכֶ֑ם אִם־עָשׂ֤וֹ תַֽעֲשׂוּ֙ מִשְׁפָּ֔ט בֵּ֥ין אִ֖ישׁ וּבֵ֥ין 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גֵּ֣ר יָת֤וֹם וְאַלְמָנָה֙ לֹ֣א תַֽעֲשֹׁ֔קוּ וְדָ֣ם נָקִ֔י אַֽל־תִּשְׁפְּכ֖וּ בַּמָּק֣וֹם הַזֶּ֑ה וְאַחֲרֵ֨י אֱלֹהִ֧ים אֲחֵרִ֛ים לֹ֥א תֵלְכ֖וּ לְרַ֥ע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וְשִׁכַּנְתִּ֤י אֶתְכֶם֙ בַּמָּק֣וֹם הַזֶּ֔ה בָּאָ֕רֶץ אֲשֶׁ֥ר נָתַ֖תִּי לַאֲבֽוֹתֵיכֶ֑ם לְמִן־עוֹלָ֖ם וְעַד־עוֹלָֽם׃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הִנֵּ֤ה אַתֶּם֙ בֹּטְחִ֣ים לָכֶ֔ם עַל־דִּבְרֵ֖י הַשָּׁ֑קֶר לְבִלְתִּ֖י הוֹעִֽיל׃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הֲגָנֹ֤ב ׀ רָצֹ֙חַ֙ וְֽנָאֹ֔ף וְהִשָּׁבֵ֥עַ לַשֶּׁ֖קֶר וְקַטֵּ֣ר לַבָּ֑עַל וְהָלֹ֗ךְ אַחֲרֵ֛י אֱלֹהִ֥ים אֲחֵרִ֖ים אֲשֶׁ֥ר לֹֽא־יְדַעְתֶּֽם׃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וּבָאתֶ֞ם וַעֲמַדְתֶּ֣ם לְפָנַ֗י בַּבַּ֤יִת הַזֶּה֙ אֲשֶׁ֣ר נִקְרָא־שְׁמִ֣י עָלָ֔יו וַאֲמַרְתֶּ֖ם נִצַּ֑לְנוּ לְמַ֣עַן עֲשׂ֔וֹת אֵ֥ת כָּל־הַתּוֹעֵב֖וֹת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הַמְעָרַ֣ת פָּרִצִ֗ים הָיָ֨ה הַבַּ֧יִת הַזֶּ֛ה אֲשֶׁר־נִקְרָֽא־שְׁמִ֥י עָלָ֖יו בְּעֵינֵיכֶ֑ם גַּ֧ם אָנֹכִ֛י הִנֵּ֥ה רָאִ֖יתִי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לְכוּ־נָ֗א אֶל־מְקוֹמִי֙ אֲשֶׁ֣ר בְּשִׁיל֔וֹ אֲשֶׁ֨ר שִׁכַּ֧נְתִּֽי שְׁמִ֛י שָׁ֖ם בָּרִֽאשׁוֹנָ֑ה וּרְאוּ֙ אֵ֣ת אֲשֶׁר־עָשִׂ֣יתִי ל֔וֹ מִפְּנֵ֕י רָעַ֖ת עַמִּ֥י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וְעַתָּ֗ה יַ֧עַן עֲשׂוֹתְכֶ֛ם אֶת־כָּל־הַמַּֽעֲשִׂ֥ים הָאֵ֖לֶּה נְאֻם־יְהוָ֑ה וָאֲדַבֵּ֨ר אֲלֵיכֶ֜ם הַשְׁכֵּ֤ם וְדַבֵּר֙ וְלֹ֣א שְׁמַעְתֶּ֔ם וָאֶקְרָ֥א אֶתְכֶ֖ם וְלֹ֥א עֲנִיתֶֽם׃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וְעָשִׂ֜יתִי לַבַּ֣יִת ׀ אֲשֶׁ֧ר נִֽקְרָא־שְׁמִ֣י עָלָ֗יו אֲשֶׁ֤ר אַתֶּם֙ בֹּטְחִ֣ים בּ֔וֹ וְלַ֨מָּק֔וֹם אֲשֶׁר־נָתַ֥תִּי לָכֶ֖ם וְלַאֲבֽוֹתֵיכֶ֑ם כַּאֲשֶׁ֥ר עָשִׂ֖יתִי לְשִׁלֽוֹ׃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וְהִשְׁלַכְתִּ֥י אֶתְכֶ֖ם מֵעַ֣ל פָּנָ֑י כַּאֲשֶׁ֤ר הִשְׁלַ֙כְתִּי֙ אֶת־כָּל־אֲחֵיכֶ֔ם אֵ֖ת כָּל־זֶ֥רַע אֶפְרָֽיִם׃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וְאַתָּ֞ה אַל־תִּתְפַּלֵּ֣ל ׀ בְּעַד־הָעָ֣ם הַזֶּ֗ה וְאַל־תִּשָּׂ֧א בַעֲדָ֛ם רִנָּ֥ה וּתְפִלָּ֖ה וְאַל־תִּפְגַּע־בִּ֑י כִּי־אֵינֶ֥נִּי שֹׁמֵ֖עַ אֹתָֽךְ׃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הַֽאֵינְךָ֣ רֹאֶ֔ה מָ֛ה הֵ֥מָּה עֹשִׂ֖ים בְּעָרֵ֣י יְהוּדָ֑ה וּבְחֻצ֖וֹת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הַבָּנִ֞ים מְלַקְּטִ֣ים עֵצִ֗ים וְהָֽאָבוֹת֙ מְבַעֲרִ֣ים אֶת־הָאֵ֔שׁ וְהַנָּשִׁ֖ים לָשׁ֣וֹת בָּצֵ֑ק לַעֲשׂ֨וֹת כַּוָּנִ֜ים לִמְלֶ֣כֶת הַשָּׁמַ֗יִם וְהַסֵּ֤ךְ נְסָכִים֙ לֵאלֹהִ֣ים אֲחֵרִ֔ים לְמַ֖עַן הַכְעִסֵֽנִי׃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הַאֹתִ֛י הֵ֥ם מַכְעִסִ֖ים נְאֻם־יְהוָ֑ה הֲל֣וֹא אֹתָ֔ם לְמַ֖עַן בֹּ֥שֶׁת פְּנֵיהֶֽם׃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לָכֵ֞ן כֹּה־אָמַ֣ר ׀ אֲדֹנָ֣י יְהֹוִ֗ה הִנֵּ֨ה אַפִּ֤י וַֽחֲמָתִי֙ נִתֶּ֙כֶת֙ אֶל־הַמָּק֣וֹם הַזֶּ֔ה עַל־הָֽאָדָם֙ וְעַל־הַבְּהֵמָ֔ה וְעַל־עֵ֥ץ הַשָּׂדֶ֖ה וְעַל־פְּרִ֣י הָֽאֲדָמָ֑ה וּבָעֲרָ֖ה וְלֹ֥א תִכְבֶּֽה׃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כֹּ֥ה אָמַ֛ר יְהוָ֥ה צְבָא֖וֹת אֱלֹהֵ֣י יִשְׂרָאֵ֑ל עֹלוֹתֵיכֶ֛ם סְפ֥וּ עַל־זִבְחֵיכֶ֖ם וְאִכְל֥וּ בָשָֽׂר׃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כִּ֠י לֹֽא־דִבַּ֤רְתִּי אֶת־אֲבֽוֹתֵיכֶם֙ וְלֹ֣א צִוִּיתִ֔ים בְּי֛וֹם הוציא אוֹתָ֖ם מֵאֶ֣רֶץ מִצְרָ֑יִם עַל־דִּבְרֵ֥י עוֹלָ֖ה וָזָֽבַח׃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כִּ֣י אִֽם־אֶת־הַדָּבָ֣ר הַ֠זֶּה צִוִּ֨יתִי אוֹתָ֤ם לֵאמֹר֙ שִׁמְע֣וּ בְקוֹלִ֔י וְהָיִ֤יתִי לָכֶם֙ לֵֽאלֹהִ֔ים וְאַתֶּ֖ם תִּֽהְיוּ־לִ֣י לְעָ֑ם וַהֲלַכְתֶּ֗ם בְּכָל־הַדֶּ֙רֶךְ֙ אֲשֶׁ֣ר אֲצַוֶּ֣ה אֶתְכֶ֔ם לְמַ֖עַן יִיטַ֥ב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וְלֹ֤א שָֽׁמְעוּ֙ וְלֹֽא־הִטּ֣וּ אֶת־אָזְנָ֔ם וַיֵּֽלְכוּ֙ בְּמֹ֣עֵצ֔וֹת בִּשְׁרִר֖וּת לִבָּ֣ם הָרָ֑ע וַיִּהְי֥וּ לְאָח֖וֹר וְלֹ֥א לְפָנִֽים׃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לְמִן־הַיּ֗וֹם אֲשֶׁ֨ר יָצְא֤וּ אֲבֽוֹתֵיכֶם֙ מֵאֶ֣רֶץ מִצְרַ֔יִם עַ֖ד הַיּ֣וֹם הַזֶּ֑ה וָאֶשְׁלַ֤ח אֲלֵיכֶם֙ אֶת־כָּל־עֲבָדַ֣י הַנְּבִיאִ֔ים י֖וֹם הַשְׁכֵּ֥ם וְשָׁלֹֽחַ׃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וְל֤וֹא שָׁמְעוּ֙ אֵלַ֔י וְלֹ֥א הִטּ֖וּ אֶת־אָזְנָ֑ם וַיַּקְשׁוּ֙ אֶת־עָרְפָּ֔ם הֵרֵ֖עוּ מֵאֲבוֹתָֽם׃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וְדִבַּרְתָּ֤ אֲלֵיהֶם֙ אֶת־כָּל־הַדְּבָרִ֣ים הָאֵ֔לֶּה וְלֹ֥א יִשְׁמְע֖וּ אֵלֶ֑יךָ וְקָרָ֥אתָ אֲלֵיהֶ֖ם וְלֹ֥א יַעֲנֽוּכָה׃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וְאָמַרְתָּ֣ אֲלֵיהֶ֗ם זֶ֤ה הַגּוֹי֙ אֲשֶׁ֣ר לֽוֹא־שָׁמְע֗וּ בְּקוֹל֙ יְהוָ֣ה אֱלֹהָ֔יו וְלֹ֥א לָקְח֖וּ מוּסָ֑ר אָֽבְדָה֙ הָֽאֱמוּנָ֔ה וְנִכְרְתָ֖ה מִפִּיהֶֽם׃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גָּזִּ֤י נִזְרֵךְ֙ וְֽהַשְׁלִ֔יכִי וּשְׂאִ֥י עַל־שְׁפָיִ֖ם קִינָ֑ה כִּ֚י מָאַ֣ס יְהוָ֔ה וַיִּטֹּ֖שׁ אֶת־דּ֥וֹר עֶבְרָתֽוֹ׃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כִּֽי־עָשׂ֨וּ בְנֵי־יְהוּדָ֥ה הָרַ֛ע בְּעֵינַ֖י נְאֻום־יְהוָ֑ה שָׂ֣מוּ שִׁקּֽוּצֵיהֶ֗ם בַּבַּ֛יִת אֲשֶׁר־נִקְרָא־ שְׁמִ֥י עָלָ֖יו לְטַמְּאֽוֹ׃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וּבָנ֞וּ בָּמ֣וֹת הַתֹּ֗פֶת אֲשֶׁר֙ בְּגֵ֣יא בֶן־הִנֹּ֔ם לִשְׂרֹ֛ף אֶת־בְּנֵיהֶ֥ם וְאֶת־בְּנֹתֵיהֶ֖ם בָּאֵ֑שׁ אֲשֶׁר֙ לֹ֣א צִוִּ֔יתִי וְלֹ֥א עָלְתָ֖ה עַל־לִבִּֽי׃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לָכֵ֞ן הִנֵּֽה־יָמִ֤ים בָּאִים֙ נְאֻם־יְהוָ֔ה וְלֹא־יֵאָמֵ֨ר ע֤וֹד הַתֹּ֙פֶת֙ וְגֵ֣יא בֶן־הִנֹּ֔ם כִּ֖י אִם־גֵּ֣יא הַהֲרֵגָ֑ה וְקָבְר֥וּ בְתֹ֖פֶת מֵאֵ֥ין מָקֽוֹם׃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וְֽהָ֨יְתָ֜ה נִבְלַ֨ת הָעָ֤ם הַזֶּה֙ לְמַֽאֲכָ֔ל לְע֥וֹף הַשָּׁמַ֖יִם וּלְבֶהֱמַ֣ת הָאָ֑רֶץ וְאֵ֖ין מַחֲרִֽיד׃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וְהִשְׁבַּתִּ֣י ׀ מֵעָרֵ֣י יְהוּדָ֗ה וּמֵֽחֻצוֹת֙ יְר֣וּשָׁלִַ֔ם ק֤וֹל שָׂשׂוֹן֙ וְק֣וֹל שִׂמְחָ֔ה ק֥וֹל חָתָ֖ן וְק֣וֹל כַּלָּ֑ה כִּ֥י לְחָרְבָּ֖ה תִּהְיֶ֥ה הָאָֽרֶץ׃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Jeremiah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בָּעֵ֣ת הַהִ֣יא נְאֻם־יְהוָ֡ה ויציאו אֶת־עַצְמ֣וֹת מַלְכֵֽי־יְהוּדָ֣ה וְאֶת־עַצְמוֹת־שָׂרָיו֩ וְאֶת־עַצְמ֨וֹת הַכֹּהֲנִ֜ים וְאֵ֣ת ׀ עַצְמ֣וֹת הַנְּבִיאִ֗ים וְאֵ֛ת עַצְמ֥וֹת יוֹשְׁבֵֽי־יְרוּשָׁלִָ֖ם מִקִּבְרֵיהֶֽם׃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וּשְׁטָחוּם֩ לַשֶּׁ֨מֶשׁ וְלַיָּרֵ֜חַ וּלְכֹ֣ל ׀ צְבָ֣א הַשָּׁמַ֗יִם אֲשֶׁ֨ר אֲהֵב֜וּם וַאֲשֶׁ֤ר עֲבָדוּם֙ וַֽאֲשֶׁר֙ הָלְכ֣וּ אַֽחֲרֵיהֶ֔ם וַאֲשֶׁ֣ר דְּרָשׁ֔וּם וַאֲשֶׁ֥ר הִֽשְׁתַּחֲו֖וּ לָהֶ֑ם לֹ֤א יֵאָֽסְפוּ֙ וְלֹ֣א יִקָּבֵ֔רוּ לְדֹ֛מֶן עַל־פְּנֵ֥י הָאֲדָמָ֖ה יִֽהְיֽוּ׃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וְנִבְחַ֥ר מָ֙וֶת֙ מֵֽחַיִּ֔ים לְכֹ֗ל הַשְּׁאֵרִית֙ הַנִּשְׁאָרִ֔ים מִן־הַמִּשְׁפָּחָ֥ה הָֽרָעָ֖ה הַזֹּ֑את בְּכָל־הַמְּקֹמ֤וֹת הַנִּשְׁאָרִים֙ אֲשֶׁ֣ר הִדַּחְתִּ֣ים שָׁ֔ם נְאֻ֖ם יְהוָ֥ה צְבָאֽוֹת׃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וְאָמַרְתָּ֣ אֲלֵיהֶ֗ם כֹּ֚ה אָמַ֣ר יְהוָ֔ה הֲיִפְּל֖וּ וְלֹ֣א יָק֑וּמוּ אִם־יָשׁ֖וּב וְלֹ֥א יָשֽׁוּב׃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מַדּ֨וּעַ שׁוֹבְבָ֜ה הָעָ֥ם הַזֶּ֛ה יְרוּשָׁלִַ֖ם מְשֻׁבָ֣ה נִצַּ֑חַת הֶחֱזִ֙יקוּ֙ בַּתַּרְמִ֔ית מֵאֲנ֖וּ לָשֽׁוּב׃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הִקְשַׁ֤בְתִּי וָֽאֶשְׁמָע֙ לוֹא־כֵ֣ן יְדַבֵּ֔רוּ אֵ֣ין אִ֗ישׁ נִחָם֙ עַל־רָ֣עָת֔וֹ לֵאמֹ֖ר מֶ֣ה עָשִׂ֑יתִי כֻּלֹּ֗ה שָׁ֚ב במרצותם כְּס֥וּס שׁוֹטֵ֖ף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גַּם־חֲסִידָ֣ה בַשָּׁמַ֗יִם יָֽדְעָה֙ מֽוֹעֲדֶ֔יהָ וְתֹ֤ר וסוס וְעָג֔וּר שָׁמְר֖וּ אֶת־עֵ֣ת בֹּאָ֑נָה וְעַמִּ֕י לֹ֣א יָֽדְע֔וּ אֵ֖ת מִשְׁפַּ֥ט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אֵיכָ֤ה תֹֽאמְרוּ֙ חֲכָמִ֣ים אֲנַ֔חְנוּ וְתוֹרַ֥ת יְהוָ֖ה אִתָּ֑נוּ אָכֵן֙ הִנֵּ֣ה לַשֶּׁ֣קֶר עָשָׂ֔ה עֵ֖ט שֶׁ֥קֶר סֹפְרִֽים׃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הֹבִ֣ישׁוּ חֲכָמִ֔ים חַ֖תּוּ וַיִּלָּכֵ֑דוּ הִנֵּ֤ה בִדְבַר־יְהוָה֙ מָאָ֔סוּ וְחָכְמַֽת־מֶ֖ה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לָכֵן֩ אֶתֵּ֨ן אֶת־נְשֵׁיהֶ֜ם לַאֲחֵרִ֗ים שְׂדֽוֹתֵיהֶם֙ לְי֣וֹרְשִׁ֔ים כִּ֤י מִקָּטֹן֙ וְעַד־גָּד֔וֹל כֻּלֹּ֖ה בֹּצֵ֣עַ בָּ֑צַע מִנָּבִיא֙ וְעַד־כֹּהֵ֔ן כֻּלֹּ֖ה עֹ֥שֶׂה שָּֽׁקֶר׃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וַיְרַפּ֞וּ אֶת־שֶׁ֤בֶר בַּת־עַמִּי֙ עַל־נְקַלָּ֔ה לֵאמֹ֖ר שָׁל֣וֹם ׀ שָׁל֑וֹם וְאֵ֖ין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הֹבִ֕שׁוּ כִּ֥י תוֹעֵבָ֖ה עָשׂ֑וּ גַּם־בּ֣וֹשׁ לֹֽא־יֵבֹ֗שׁוּ וְהִכָּלֵם֙ לֹ֣א יָדָ֔עוּ לָכֵ֞ן יִפְּל֣וּ בַנֹּפְלִ֗ים בְּעֵ֧ת פְּקֻדָּתָ֛ם יִכָּשְׁל֖וּ אָמַ֥ר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אָסֹ֥ף אֲסִיפֵ֖ם נְאֻם־יְהֹוָ֑ה אֵין֩ עֲנָבִ֨ים בַּגֶּ֜פֶן וְאֵ֧ין תְּאֵנִ֣ים בַּתְּאֵנָ֗ה וְהֶֽעָלֶה֙ נָבֵ֔ל וָאֶתֵּ֥ן לָהֶ֖ם יַעַבְרֽוּם׃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עַל־מָה֙ אֲנַ֣חְנוּ יֹֽשְׁבִ֔ים הֵֽאָסְפ֗וּ וְנָב֛וֹא אֶל־עָרֵ֥י הַמִּבְצָ֖ר וְנִדְּמָה־שָּׁ֑ם כִּי֩ יְהוָ֨ה אֱלֹהֵ֤ינוּ הֲדִמָּ֙נוּ֙ וַיַּשְׁקֵ֣נוּ מֵי־רֹ֔אשׁ כִּ֥י חָטָ֖אנוּ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קַוֵּ֥ה לְשָׁל֖וֹם וְאֵ֣ין ט֑וֹב לְעֵ֥ת מַרְפֵּ֖ה וְהִנֵּ֥ה בְעָתָֽה׃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מִדָּ֤ן נִשְׁמַע֙ נַחְרַ֣ת סוּסָ֗יו מִקּוֹל֙ מִצְהֲל֣וֹת אַבִּירָ֔יו רָעֲשָׁ֖ה כָּל־הָאָ֑רֶץ וַיָּב֗וֹאוּ וַיֹּֽאכְלוּ֙ אֶ֣רֶץ וּמְלוֹאָ֔הּ עִ֖יר וְיֹ֥שְׁבֵי בָֽהּ׃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כִּי֩ הִנְנִ֨י מְשַׁלֵּ֜חַ בָּכֶ֗ם נְחָשִׁים֙ צִפְעֹנִ֔ים אֲשֶׁ֥ר אֵין־לָהֶ֖ם לָ֑חַשׁ וְנִשְּׁכ֥וּ אֶתְכֶ֖ם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מַבְלִ֥יגִיתִ֖י עֲלֵ֣י יָג֑וֹן עָלַ֖י לִבִּ֥י דַוָּֽי׃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הִנֵּה־ק֞וֹל שַֽׁוְעַ֣ת בַּת־עַמִּ֗י מֵאֶ֙רֶץ֙ מַרְחַקִּ֔ים הַֽיהוָה֙ אֵ֣ין בְּצִיּ֔וֹן אִם־מַלְכָּ֖הּ אֵ֣ין בָּ֑הּ מַדּ֗וּעַ הִכְעִס֛וּנִי בִּפְסִלֵיהֶ֖ם בְּהַבְלֵ֥י נֵכָֽר׃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עָבַ֥ר קָצִ֖יר כָּ֣לָה קָ֑יִץ וַאֲנַ֖חְנוּ ל֥וֹא נוֹשָֽׁעְנוּ׃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עַל־שֶׁ֥בֶר בַּת־עַמִּ֖י הָשְׁבָּ֑רְתִּי קָדַ֕רְתִּי שַׁמָּ֖ה הֶחֱזִקָֽתְנִי׃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הַצֳרִי֙ אֵ֣ין בְּגִלְעָ֔ד אִם־רֹפֵ֖א אֵ֣ין שָׁ֑ם כִּ֗י מַדּ֙וּעַ֙ לֹ֣א עָֽלְתָ֔ה אֲרֻכַ֖ת בַּת־עַמִּֽי׃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מִֽי־יִתֵּ֤ן רֹאשִׁי֙ מַ֔יִם וְעֵינִ֖י מְק֣וֹר דִּמְעָ֑ה וְאֶבְכֶּה֙ יוֹמָ֣ם וָלַ֔יְלָה אֵ֖ת חַֽלְלֵ֥י בַת־עַמִּֽי׃</w:t>
      </w:r>
    </w:p>
    <w:p>
      <w:pPr>
        <w:pStyle w:val="Heading2"/>
        <w:bidi/>
      </w:pPr>
      <w:r>
        <w:rPr>
          <w:rtl/>
          <w:cs/>
          <w:lang w:val="he_IL" w:bidi="he_IL"/>
        </w:rPr>
        <w:t>Jeremiah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מִֽי־יִתְּנֵ֣נִי בַמִּדְבָּ֗ר מְלוֹן֙ אֹֽרְחִ֔ים וְאֶֽעֶזְבָה֙ אֶת־עַמִּ֔י וְאֵלְכָ֖ה מֵֽאִתָּ֑ם כִּ֤י כֻלָּם֙ מְנָ֣אֲפִ֔ים עֲצֶ֖רֶת בֹּגְדִֽים׃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וַֽיַּדְרְכ֤וּ אֶת־לְשׁוֹנָם֙ קַשְׁתָּ֣ם שֶׁ֔קֶר וְלֹ֥א לֶאֱמוּנָ֖ה גָּבְר֣וּ בָאָ֑רֶץ כִּי֩ מֵרָעָ֨ה אֶל־רָעָ֧ה ׀ יָצָ֛אוּ וְאֹתִ֥י לֹֽא־יָדָ֖עוּ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אִ֤ישׁ מֵרֵעֵ֙הוּ֙ הִשָּׁמֵ֔רוּ וְעַל־כָּל־אָ֖ח אַל־תִּבְטָ֑חוּ כִּ֤י כָל־אָח֙ עָק֣וֹב יַעְקֹ֔ב וְכָל־רֵ֖עַ רָכִ֥יל יַהֲלֹֽךְ׃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וְאִ֤ישׁ בְּרֵעֵ֙הוּ֙ יְהָתֵ֔לּוּ וֶאֱמֶ֖ת לֹ֣א יְדַבֵּ֑רוּ לִמְּד֧וּ לְשׁוֹנָ֛ם דַּבֶּר־שֶׁ֖קֶר הַעֲוֵ֥ה נִלְאֽוּ׃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שִׁבְתְּךָ֖ בְּת֣וֹךְ מִרְמָ֑ה בְּמִרְמָ֛ה מֵאֲנ֥וּ דַֽעַת־אוֹתִ֖י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לָכֵ֗ן כֹּ֤ה אָמַר֙ יְהוָ֣ה צְבָא֔וֹת הִנְנִ֥י צוֹרְפָ֖ם וּבְחַנְתִּ֑ים כִּֽי־אֵ֣יךְ אֶעֱשֶׂ֔ה מִפְּנֵ֖י בַּת־עַמִּֽי׃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חֵ֥ץ שוחט לְשׁוֹנָ֖ם מִרְמָ֣ה דִבֵּ֑ר בְּפִ֗יו שָׁל֤וֹם אֶת־רֵעֵ֙הוּ֙ יְדַבֵּ֔ר וּבְקִרְבּ֖וֹ יָשִׂ֥ים אָרְבּֽוֹ׃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הַעַל־אֵ֥לֶּה לֹֽא־אֶפְקָד־בָּ֖ם נְאֻם־יְהוָ֑ה אִ֚ם בְּג֣וֹי אֲשֶׁר־כָּזֶ֔ה לֹ֥א תִתְנַקֵּ֖ם נַפְשִֽׁי׃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עַל־הֶ֨הָרִ֜ים אֶשָּׂ֧א בְכִ֣י וָנֶ֗הִי וְעַל־נְא֤וֹת מִדְבָּר֙ קִינָ֔ה כִּ֤י נִצְּתוּ֙ מִבְּלִי־אִ֣ישׁ עֹבֵ֔ר וְלֹ֥א שָׁמְע֖וּ ק֣וֹל מִקְנֶ֑ה מֵע֤וֹף הַשָּׁמַ֙יִם֙ וְעַד־בְּהֵמָ֔ה נָדְד֖וּ הָלָֽכוּ׃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וְנָתַתִּ֧י אֶת־יְרוּשָׁלִַ֛ם לְגַלִּ֖ים מְע֣וֹן תַּנִּ֑ים וְאֶת־עָרֵ֧י יְהוּדָ֛ה אֶתֵּ֥ן שְׁמָמָ֖ה מִבְּלִ֖י יוֹשֵֽׁב׃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מִֽי־הָאִ֤ישׁ הֶֽחָכָם֙ וְיָבֵ֣ן אֶת־זֹ֔את וַאֲשֶׁ֨ר דִּבֶּ֧ר פִּֽי־יְהוָ֛ה אֵלָ֖יו וְיַגִּדָ֑הּ עַל־מָה֙ אָבְדָ֣ה הָאָ֔רֶץ נִצְּתָ֥ה כַמִּדְבָּ֖ר מִבְּלִ֖י עֹבֵֽר׃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יְהוָ֔ה עַל־עָזְבָם֙ אֶת־תּ֣וֹרָתִ֔י אֲשֶׁ֥ר נָתַ֖תִּי לִפְנֵיהֶ֑ם וְלֹא־שָׁמְע֥וּ בְקוֹלִ֖י וְלֹא־הָ֥לְכוּ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וַיֵּ֣לְכ֔וּ אַחֲרֵ֖י שְׁרִר֣וּת לִבָּ֑ם וְאַחֲרֵי֙ הַבְּעָלִ֔ים אֲשֶׁ֥ר לִמְּד֖וּם אֲבוֹתָֽם׃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לָכֵ֗ן כֹּֽה־אָמַ֞ר יְהוָ֤ה צְבָאוֹת֙ אֱלֹהֵ֣י יִשְׂרָאֵ֔ל הִנְנִ֧י מַאֲכִילָ֛ם אֶת־הָעָ֥ם הַזֶּ֖ה לַֽעֲנָ֑ה וְהִשְׁקִיתִ֖ים מֵי־רֹֽאשׁ׃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וַהֲפִֽצוֹתִים֙ בַּגּוֹיִ֔ם אֲשֶׁר֙ לֹ֣א יָֽדְע֔וּ הֵ֖מָּה וַֽאֲבוֹתָ֑ם וְשִׁלַּחְתִּ֤י אַֽחֲרֵיהֶם֙ אֶת־הַחֶ֔רֶב עַ֥ד כַּלּוֹתִ֖י אוֹתָֽם׃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כֹּ֤ה אָמַר֙ יְהוָ֣ה צְבָא֔וֹת הִתְבּֽוֹנְנ֛וּ וְקִרְא֥וּ לַמְקוֹנְנ֖וֹת וּתְבוֹאֶ֑ינָה וְאֶל־הַחֲכָמ֥וֹת שִׁלְח֖וּ וְתָבֽוֹאנָה׃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וּתְמַהֵ֕רְנָה וְתִשֶּׂ֥נָה עָלֵ֖ינוּ נֶ֑הִי וְתֵרַ֤דְנָה עֵינֵ֙ינוּ֙ דִּמְעָ֔ה וְעַפְעַפֵּ֖ינוּ יִזְּלוּ־מָֽיִם׃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כִּ֣י ק֥וֹל נְהִ֛י נִשְׁמַ֥ע מִצִּיּ֖וֹן אֵ֣יךְ שֻׁדָּ֑דְנוּ בֹּ֤שְׁנֽוּ מְאֹד֙ כִּֽי־עָזַ֣בְנוּ אָ֔רֶץ כִּ֥י הִשְׁלִ֖יכוּ מִשְׁכְּנוֹתֵֽינוּ׃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כִּֽי־שְׁמַ֤עְנָה נָשִׁים֙ דְּבַר־יְהוָ֔ה וְתִקַּ֥ח אָזְנְכֶ֖ם דְּבַר־פִּ֑יו וְלַמֵּ֤דְנָה בְנֽוֹתֵיכֶם֙ נֶ֔הִי וְאִשָּׁ֥ה רְעוּתָ֖הּ קִינָֽה׃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כִּֽי־עָ֤לָה מָ֙וֶת֙ בְּחַלּוֹנֵ֔ינוּ בָּ֖א בְּאַרְמְנוֹתֵ֑ינוּ לְהַכְרִ֤ית עוֹלָל֙ מִח֔וּץ בַּחוּרִ֖ים מֵרְחֹבֽוֹת׃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דַּבֵּ֗ר כֹּ֚ה נְאֻם־יְהוָ֔ה וְנָֽפְלָה֙ נִבְלַ֣ת הָֽאָדָ֔ם כְּדֹ֖מֶן עַל־פְּנֵ֣י הַשָּׂדֶ֑ה וּכְעָמִ֛יר מֵאַחֲרֵ֥י הַקֹּצֵ֖ר וְאֵ֥ין מְאַסֵּֽף׃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כֹּ֣ה ׀ אָמַ֣ר יְהוָ֗ה אַל־יִתְהַלֵּ֤ל חָכָם֙ בְּחָכְמָת֔וֹ וְאַל־יִתְהַלֵּ֥ל הַגִּבּ֖וֹר בִּגְבֽוּרָת֑וֹ אַל־יִתְהַלֵּ֥ל עָשִׁ֖יר בְּעָשְׁרֽוֹ׃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כִּ֣י אִם־בְּזֹ֞את יִתְהַלֵּ֣ל הַמִּתְהַלֵּ֗ל הַשְׂכֵּל֮ וְיָדֹ֣עַ אוֹתִי֒ כִּ֚י אֲנִ֣י יְהוָ֔ה עֹ֥שֶׂה חֶ֛סֶד מִשְׁפָּ֥ט וּצְדָקָ֖ה בָּאָ֑רֶץ כִּֽי־בְאֵ֥לֶּה חָפַ֖צְתִּי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הִנֵּ֛ה יָמִ֥ים בָּאִ֖ים נְאֻם־יְהוָ֑ה וּפָ֣קַדְתִּ֔י עַל־כָּל־מ֖וּל בְּעָרְלָֽה׃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עַל־מִצְרַ֣יִם וְעַל־יְהוּדָ֗ה וְעַל־אֱד֞וֹם וְעַל־בְּנֵ֤י עַמּוֹן֙ וְעַל־מוֹאָ֔ב וְעַל֙ כָּל־קְצוּצֵ֣י פֵאָ֔ה הַיֹּשְׁבִ֖ים בַּמִּדְבָּ֑ר כִּ֤י כָל־הַגּוֹיִם֙ עֲרֵלִ֔ים וְכָל־בֵּ֥ית יִשְׂרָאֵ֖ל עַרְלֵי־לֵֽב׃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שִׁמְע֣וּ אֶת־הַדָּבָ֗ר אֲשֶׁ֨ר דִּבֶּ֧ר יְהוָ֛ה עֲלֵיכֶ֖ם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כֹּ֣ה ׀ אָמַ֣ר יְהוָ֗ה אֶל־דֶּ֤רֶךְ הַגּוֹיִם֙ אַל־תִּלְמָ֔דוּ וּמֵאֹת֥וֹת הַשָּׁמַ֖יִם אַל־תֵּחָ֑תּוּ כִּֽי־יֵחַ֥תּוּ הַגּוֹיִ֖ם מֵהֵֽמָּה׃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כִּֽי־חֻקּ֥וֹת הָֽעַמִּ֖ים הֶ֣בֶל ה֑וּא כִּֽי־עֵץ֙ מִיַּ֣עַר כְּרָת֔וֹ מַעֲשֵׂ֥ה יְדֵ֥י־חָרָ֖שׁ בַּֽמַּעֲצָֽד׃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בְּכֶ֥סֶף וּבְזָהָ֖ב יְיַפֵּ֑הוּ בְּמַסְמְר֧וֹת וּבְמַקָּב֛וֹת יְחַזְּק֖וּם וְל֥וֹא יָפִֽיק׃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כְּתֹ֨מֶר מִקְשָׁ֥ה הֵ֙מָּה֙ וְלֹ֣א יְדַבֵּ֔רוּ נָשׂ֥וֹא יִנָּשׂ֖וּא כִּ֣י לֹ֣א יִצְעָ֑דוּ אַל־תִּֽירְא֤וּ מֵהֶם֙ כִּי־לֹ֣א יָרֵ֔עוּ וְגַם־הֵיטֵ֖יב אֵ֥ין אוֹתָֽם׃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מֵאֵ֥ין כָּמ֖וֹךָ יְהוָ֑ה גָּד֥וֹל אַתָּ֛ה וְגָד֥וֹל שִׁמְךָ֖ בִּגְבוּרָֽה׃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מִ֣י לֹ֤א יִֽרָאֲךָ֙ מֶ֣לֶךְ הַגּוֹיִ֔ם כִּ֥י לְךָ֖ יָאָ֑תָה כִּ֣י בְכָל־חַכְמֵ֧י הַגּוֹיִ֛ם וּבְכָל־מַלְכוּתָ֖ם מֵאֵ֥ין כָּמֽוֹךָ׃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וּבְאַחַ֖ת יִבְעֲר֣וּ וְיִכְסָ֑לוּ מוּסַ֥ר הֲבָלִ֖ים עֵ֥ץ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כֶּ֣סֶף מְרֻקָּ֞ע מִתַּרְשִׁ֣ישׁ יוּבָ֗א וְזָהָב֙ מֵֽאוּפָ֔ז מַעֲשֵׂ֥ה חָרָ֖שׁ וִידֵ֣י צוֹרֵ֑ף תְּכֵ֤לֶת וְאַרְגָּמָן֙ לְבוּשָׁ֔ם מַעֲשֵׂ֥ה חֲכָמִ֖ים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וַֽיהוָ֤ה אֱלֹהִים֙ אֱמֶ֔ת הֽוּא־אֱלֹהִ֥ים חַיִּ֖ים וּמֶ֣לֶךְ עוֹלָ֑ם מִקִּצְפּוֹ֙ תִּרְעַ֣שׁ הָאָ֔רֶץ וְלֹֽא־יָכִ֥לוּ גוֹיִ֖ם זַעְמֽוֹ׃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כִּדְנָה֙ תֵּאמְר֣וּן לְה֔וֹם אֱלָ֣הַיָּ֔א דִּֽי־שְׁמַיָּ֥א וְאַרְקָ֖א לָ֣א עֲבַ֑דוּ יֵאבַ֧דוּ מֵֽאַרְעָ֛א וּמִן־תְּח֥וֹת שְׁמַיָּ֖א אֵֽלֶּה׃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עֹשֵׂ֥ה אֶ֙רֶץ֙ בְּכֹח֔וֹ מֵכִ֥ין תֵּבֵ֖ל בְּחָכְמָת֑וֹ וּבִתְבוּנָת֖וֹ נָטָ֥ה שָׁמָֽיִם׃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לְק֨וֹל תִּתּ֜וֹ הֲמ֥וֹן מַ֙יִם֙ בַּשָּׁמַ֔יִם וַיַּעֲלֶ֥ה נְשִׂאִ֖ים מִקְצֵ֣ה ארץ בְּרָקִ֤ים לַמָּטָר֙ עָשָׂ֔ה וַיּ֥וֹצֵא ר֖וּחַ מֵאֹצְרֹתָֽיו׃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נִבְעַ֤ר כָּל־אָדָם֙ מִדַּ֔עַת הֹבִ֥ישׁ כָּל־צוֹרֵ֖ף מִפָּ֑סֶל כִּ֛י שֶׁ֥קֶר נִסְכּ֖וֹ וְלֹא־ר֥וּחַ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הֶ֣בֶל הֵ֔מָּה מַעֲשֵׂ֖ה תַּעְתֻּעִ֑ים בְּעֵ֥ת פְּקֻדָּתָ֖ם יֹאבֵֽדוּ׃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לֹֽא־כְאֵ֜לֶּה חֵ֣לֶק יַעֲקֹ֗ב כִּֽי־יוֹצֵ֤ר הַכֹּל֙ ה֔וּא וְיִ֨שְׂרָאֵ֔ל שֵׁ֖בֶט נַֽחֲלָת֑וֹ יְהוָ֥ה צְבָא֖וֹת שְׁמֽוֹ׃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אִסְפִּ֥י מֵאֶ֖רֶץ כִּנְעָתֵ֑ךְ ישבתי בַּמָּצֽוֹר׃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כִּֽי־כֹה֙ אָמַ֣ר יְהוָ֔ה הִנְנִ֥י קוֹלֵ֛עַ אֶת־יוֹשְׁבֵ֥י הָאָ֖רֶץ בַּפַּ֣עַם הַזֹּ֑את וַהֲצֵר֥וֹתִי לָהֶ֖ם לְמַ֥עַן יִמְצָֽאוּ׃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א֥וֹי לִי֙ עַל־שִׁבְרִ֔י נַחְלָ֖ה מַכָּתִ֑י וַאֲנִ֣י אָמַ֔רְתִּי אַ֛ךְ זֶ֥ה חֳלִ֖י וְאֶשָּׂאֶֽנּוּ׃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אָהֳלִ֣י שֻׁדָּ֔ד וְכָל־מֵיתָרַ֖י נִתָּ֑קוּ בָּנַ֤י יְצָאֻ֙נִי֙ וְאֵינָ֔ם אֵין־נֹטֶ֥ה עוֹד֙ אָהֳלִ֔י וּמֵקִ֖ים יְרִיעוֹתָֽי׃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כִּ֤י נִבְעֲרוּ֙ הָֽרֹעִ֔ים וְאֶת־יְהוָ֖ה לֹ֣א דָרָ֑שׁוּ עַל־כֵּן֙ לֹ֣א הִשְׂכִּ֔ילוּ וְכָל־מַרְעִיתָ֖ם נָפֽוֹצָה׃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ק֤וֹל שְׁמוּעָה֙ הִנֵּ֣ה בָאָ֔ה וְרַ֥עַשׁ גָּד֖וֹל מֵאֶ֣רֶץ צָפ֑וֹן לָשׂ֞וּם אֶת־עָרֵ֧י יְהוּדָ֛ה שְׁמָמָ֖ה מְע֥וֹן תַּנִּֽים׃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יָדַ֣עְתִּי יְהוָ֔ה כִּ֛י לֹ֥א לָאָדָ֖ם דַּרְכּ֑וֹ לֹֽא־לְאִ֣ישׁ הֹלֵ֔ךְ וְהָכִ֖ין אֶֽת־צַעֲדֽוֹ׃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יַסְּרֵ֥נִי יְהוָ֖ה אַךְ־בְּמִשְׁפָּ֑ט אַל־בְּאַפְּךָ֖ פֶּן־תַּמְעִטֵֽנִי׃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שְׁפֹ֣ךְ חֲמָתְךָ֗ עַל־הַגּוֹיִם֙ אֲשֶׁ֣ר לֹֽא־יְדָע֔וּךָ וְעַל֙ מִשְׁפָּח֔וֹת אֲשֶׁ֥ר בְּשִׁמְךָ֖ לֹ֣א קָרָ֑אוּ כִּֽי־אָכְל֣וּ אֶֽת־יַעֲקֹ֗ב וַאֲכָלֻ֙הוּ֙ וַיְכַלֻּ֔הוּ וְאֶת־נָוֵ֖הוּ הֵשַֽׁמּוּ׃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הַדָּבָר֙ אֲשֶׁ֣ר הָיָ֣ה אֶֽל־יִרְמְיָ֔הוּ מֵאֵ֥ת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שִׁמְע֕וּ אֶת־דִּבְרֵ֖י הַבְּרִ֣ית הַזֹּ֑את וְדִבַּרְתָּם֙ אֶל־אִ֣ישׁ יְהוּדָ֔ה וְעַל־יֹשְׁבֵ֖י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וְאָמַרְתָּ֣ אֲלֵיהֶ֔ם כֹּֽה־אָמַ֥ר יְהוָ֖ה אֱלֹהֵ֣י יִשְׂרָאֵ֑ל אָר֣וּר הָאִ֔ישׁ אֲשֶׁר֙ לֹ֣א יִשְׁמַ֔ע אֶת־דִּבְרֵ֖י הַבְּרִ֥ית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אֲשֶׁ֣ר צִוִּ֣יתִי אֶת־אֲבֽוֹתֵיכֶ֡ם בְּי֣וֹם הוֹצִיאִֽי־אוֹתָ֣ם מֵאֶֽרֶץ־מִצְרַיִם֩ מִכּ֨וּר הַבַּרְזֶ֜ל לֵאמֹ֗ר שִׁמְע֤וּ בְקוֹלִי֙ וַעֲשִׂיתֶ֣ם אוֹתָ֔ם כְּכֹ֥ל אֲשֶׁר־אֲצַוֶּ֖ה אֶתְכֶ֑ם וִהְיִ֤יתֶם לִי֙ לְעָ֔ם וְאָ֣נֹכִ֔י אֶהְיֶ֥ה לָכֶ֖ם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לְמַעַן֩ הָקִ֨ים אֶת־הַשְּׁבוּעָ֜ה אֲשֶׁר־נִשְׁבַּ֣עְתִּי לַאֲבֽוֹתֵיכֶ֗ם לָתֵ֤ת לָהֶם֙ אֶ֣רֶץ זָבַ֥ת חָלָ֛ב וּדְבַ֖שׁ כַּיּ֣וֹם הַזֶּ֑ה וָאַ֥עַן וָאֹמַ֖ר אָמֵ֥ן ׀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וַיֹּ֤אמֶר יְהוָה֙ אֵלַ֔י קְרָ֨א אֶת־כָּל־הַדְּבָרִ֤ים הָאֵ֙לֶּה֙ בְּעָרֵ֣י יְהוּדָ֔ה וּבְחֻצ֥וֹת יְרוּשָׁלִַ֖ם לֵאמֹ֑ר שִׁמְע֗וּ אֶת־דִּבְרֵי֙ הַבְּרִ֣ית הַזֹּ֔את וַעֲשִׂיתֶ֖ם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כִּי֩ הָעֵ֨ד הַעִדֹ֜תִי בַּאֲבֽוֹתֵיכֶ֗ם בְּיוֹם֩ הַעֲלוֹתִ֨י אוֹתָ֜ם מֵאֶ֤רֶץ מִצְרַ֙יִם֙ וְעַד־הַיּ֣וֹם הַזֶּ֔ה הַשְׁכֵּ֥ם וְהָעֵ֖ד לֵאמֹ֑ר שִׁמְע֖וּ בְּקוֹלִֽי׃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וְלֹ֤א שָֽׁמְעוּ֙ וְלֹֽא־הִטּ֣וּ אֶת־אָזְנָ֔ם וַיֵּ֣לְכ֔וּ אִ֕ישׁ בִּשְׁרִיר֖וּת לִבָּ֣ם הָרָ֑ע וָאָבִ֨יא עֲלֵיהֶ֜ם אֶֽת־כָּל־דִּבְרֵ֧י הַבְּרִית־הַזֹּ֛את אֲשֶׁר־צִוִּ֥יתִי לַעֲשׂ֖וֹת וְלֹ֥א עָשֽׂוּ׃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וַיֹּ֥אמֶר יְהוָ֖ה אֵלָ֑י נִֽמְצָא־קֶ֙שֶׁר֙ בְּאִ֣ישׁ יְהוּדָ֔ה וּבְיֹשְׁבֵ֖י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שָׁ֩בוּ֩ עַל־עֲוֺנֹ֨ת אֲבוֹתָ֜ם הָרִֽאשֹׁנִ֗ים אֲשֶׁ֤ר מֵֽאֲנוּ֙ לִשְׁמ֣וֹעַ אֶת־דְּבָרַ֔י וְהֵ֣מָּה הָלְכ֗וּ אַחֲרֵ֛י אֱלֹהִ֥ים אֲחֵרִ֖ים לְעָבְדָ֑ם הֵפֵ֤רוּ בֵֽית־יִשְׂרָאֵל֙ וּבֵ֣ית יְהוּדָ֔ה אֶת־בְּרִיתִ֕י אֲשֶׁ֥ר כָּרַ֖תִּי אֶת־אֲבוֹתָֽם׃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לָכֵ֗ן כֹּ֚ה אָמַ֣ר יְהוָ֔ה הִנְנִ֨י מֵבִ֤יא אֲלֵיהֶם֙ רָעָ֔ה אֲשֶׁ֥ר לֹֽא־יוּכְל֖וּ לָצֵ֣את מִמֶּ֑נָּה וְזָעֲק֣וּ אֵלַ֔י וְלֹ֥א אֶשְׁמַ֖ע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וְהָֽלְכ֞וּ עָרֵ֣י יְהוּדָ֗ה וְיֹשְׁבֵי֙ יְר֣וּשָׁלִַ֔ם וְזָֽעֲקוּ֙ אֶל־הָ֣אֱלֹהִ֔ים אֲשֶׁ֛ר הֵ֥ם מְקַטְּרִ֖ים לָהֶ֑ם וְהוֹשֵׁ֛עַ לֹֽא־יוֹשִׁ֥יעוּ לָהֶ֖ם בְּעֵ֥ת רָעָתָֽם׃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כִּ֚י מִסְפַּ֣ר עָרֶ֔יךָ הָי֥וּ אֱלֹהֶ֖יךָ יְהוּדָ֑ה וּמִסְפַּ֞ר חֻצ֣וֹת יְרוּשָׁלִַ֗ם שַׂמְתֶּ֤ם מִזְבְּחוֹת֙ לַבֹּ֔שֶׁת מִזְבְּח֖וֹת לְקַטֵּ֥ר לַבָּֽעַל׃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וְאַתָּ֗ה אַל־תִּתְפַּלֵּל֙ בְּעַד־הָעָ֣ם הַזֶּ֔ה וְאַל־תִּשָּׂ֥א בַעֲדָ֖ם רִנָּ֣ה וּתְפִלָּ֑ה כִּ֣י אֵינֶ֣נִּי שֹׁמֵ֗עַ בְּעֵ֛ת קָרְאָ֥ם אֵלַ֖י בְּעַ֥ד רָעָתָֽם׃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מֶ֣ה לִֽידִידִ֞י בְּבֵיתִ֗י עֲשׂוֹתָ֤הּ הַֽמְזִמָּ֙תָה֙ הָֽרַבִּ֔ים וּבְשַׂר־קֹ֖דֶשׁ יַעַבְר֣וּ מֵֽעָלָ֑יִךְ כִּ֥י רָעָתֵ֖כִי אָ֥ז תַּעֲלֹֽזִי׃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זַ֤יִת רַֽעֲנָן֙ יְפֵ֣ה פְרִי־תֹ֔אַר קָרָ֥א יְהוָ֖ה שְׁמֵ֑ךְ לְק֣וֹל ׀ הֲמוּלָּ֣ה גְדֹלָ֗ה הִצִּ֥ית אֵשׁ֙ עָלֶ֔יהָ וְרָע֖וּ דָּלִיּוֹתָֽיו׃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וַיהוָ֤ה צְבָאוֹת֙ הַנּוֹטֵ֣עַ אוֹתָ֔ךְ דִּבֶּ֥ר עָלַ֖יִךְ רָעָ֑ה בִּ֠גְלַל רָעַ֨ת בֵּֽית־יִשְׂרָאֵ֜ל וּבֵ֣ית יְהוּדָ֗ה אֲשֶׁ֨ר עָשׂ֥וּ לָהֶ֛ם לְהַכְעִסֵ֖נִי לְקַטֵּ֥ר לַבָּֽעַל׃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וַֽיהוָ֥ה הֽוֹדִיעַ֖נִי וָֽאֵדָ֑עָה אָ֖ז הִרְאִיתַ֥נִי מַעַלְלֵיהֶֽם׃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וַאֲנִ֕י כְּכֶ֥בֶשׂ אַלּ֖וּף יוּבַ֣ל לִטְב֑וֹחַ וְלֹֽא־יָדַ֜עְתִּי כִּֽי־עָלַ֣י ׀ חָשְׁב֣וּ מַחֲשָׁב֗וֹת נַשְׁחִ֨יתָה עֵ֤ץ בְּלַחְמוֹ֙ וְנִכְרְתֶ֙נּוּ֙ מֵאֶ֣רֶץ חַיִּ֔ים וּשְׁמ֖וֹ לֹֽא־יִזָּכֵ֥ר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וַֽיהוָ֤ה צְבָאוֹת֙ שֹׁפֵ֣ט צֶ֔דֶק בֹּחֵ֥ן כְּלָי֖וֹת וָלֵ֑ב אֶרְאֶ֤ה נִקְמָֽתְךָ֙ מֵהֶ֔ם כִּ֥י אֵלֶ֖יךָ גִּלִּ֥יתִי אֶת־רִיבִֽי׃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לָכֵ֗ן כֹּֽה־אָמַ֤ר יְהוָה֙ עַל־אַנְשֵׁ֣י עֲנָת֔וֹת הַֽמְבַקְשִׁ֥ים אֶֽת־נַפְשְׁךָ֖ לֵאמֹ֑ר לֹ֤א תִנָּבֵא֙ בְּשֵׁ֣ם יְהוָ֔ה וְלֹ֥א תָמ֖וּת בְּיָדֵֽנוּ׃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לָכֵ֗ן כֹּ֤ה אָמַר֙ יְהוָ֣ה צְבָא֔וֹת הִנְנִ֥י פֹקֵ֖ד עֲלֵיהֶ֑ם הַבַּֽחוּרִים֙ יָמֻ֣תוּ בַחֶ֔רֶב בְּנֵיהֶם֙ וּבְנ֣וֹתֵיהֶ֔ם יָמֻ֖תוּ בָּרָעָֽב׃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וּשְׁאֵרִ֕ית לֹ֥א תִֽהְיֶ֖ה לָהֶ֑ם כִּֽי־אָבִ֥יא רָעָ֛ה אֶל־אַנְשֵׁ֥י עֲנָת֖וֹת שְׁנַ֥ת פְּקֻדָּתָֽם׃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צַדִּ֤יק אַתָּה֙ יְהוָ֔ה כִּ֥י אָרִ֖יב אֵלֶ֑יךָ אַ֤ךְ מִשְׁפָּטִים֙ אֲדַבֵּ֣ר אוֹתָ֔ךְ מַדּ֗וּעַ דֶּ֤רֶךְ רְשָׁעִים֙ צָלֵ֔חָה שָׁל֖וּ כָּל־בֹּ֥גְדֵי בָֽגֶד׃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נְטַעְתָּם֙ גַּם־שֹׁרָ֔שׁוּ יֵלְכ֖וּ גַּם־עָ֣שׂוּ פֶ֑רִי קָר֤וֹב אַתָּה֙ בְּפִיהֶ֔ם וְרָח֖וֹק מִכִּלְיוֹתֵיהֶֽם׃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וְאַתָּ֤ה יְהוָה֙ יְדַעְתָּ֔נִי תִּרְאֵ֕נִי וּבָחַנְתָּ֥ לִבִּ֖י אִתָּ֑ךְ הַתִּקֵם֙ כְּצֹ֣אן לְטִבְחָ֔ה וְהַקְדִּשֵׁ֖ם לְי֥וֹם הֲרֵגָֽה׃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עַד־מָתַי֙ תֶּאֱבַ֣ל הָאָ֔רֶץ וְעֵ֥שֶׂב כָּל־הַשָּׂדֶ֖ה יִיבָ֑שׁ מֵרָעַ֣ת יֹֽשְׁבֵי־בָ֗הּ סָפְתָ֤ה בְהֵמוֹת֙ וָע֔וֹף כִּ֣י אָמְר֔וּ לֹ֥א יִרְאֶ֖ה אֶת־אַחֲרִיתֵֽנוּ׃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כִּ֣י אֶת־רַגְלִ֥ים ׀ רַ֙צְתָּה֙ וַיַּלְא֔וּךָ וְאֵ֥יךְ תְּתַֽחֲרֶ֖ה אֶת־הַסּוּסִ֑ים וּבְאֶ֤רֶץ שָׁלוֹם֙ אַתָּ֣ה בוֹטֵ֔חַ וְאֵ֥יךְ תַּעֲשֶׂ֖ה בִּגְא֥וֹן 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כִּ֧י גַם־אַחֶ֣יךָ וּבֵית־אָבִ֗יךָ גַּם־הֵ֙מָּה֙ בָּ֣גְדוּ בָ֔ךְ גַּם־הֵ֛מָּה קָרְא֥וּ אַחֲרֶ֖יךָ מָלֵ֑א אַל־תַּאֲמֵ֣ן בָּ֔ם כִּֽי־יְדַבְּר֥וּ אֵלֶ֖יךָ טוֹבֽוֹת׃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עָזַ֙בְתִּי֙ אֶת־בֵּיתִ֔י נָטַ֖שְׁתִּי אֶת־נַחֲלָתִ֑י נָתַ֛תִּי אֶת־יְדִד֥וּת נַפְשִׁ֖י בְּכַ֥ף אֹיְבֶֽיהָ׃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הָיְתָה־לִּ֥י נַחֲלָתִ֖י כְּאַרְיֵ֣ה בַיָּ֑עַר נָתְנָ֥ה עָלַ֛י בְּקוֹלָ֖הּ עַל־כֵּ֥ן שְׂנֵאתִֽיהָ׃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הַעַ֨יִט צָב֤וּעַ נַחֲלָתִי֙ לִ֔י הַעַ֖יִט סָבִ֣יב עָלֶ֑יהָ לְכ֗וּ אִסְפ֛וּ כָּל־חַיַּ֥ת הַשָּׂדֶ֖ה הֵתָ֥יוּ לְאָכְלָֽה׃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רֹעִ֤ים רַבִּים֙ שִֽׁחֲת֣וּ כַרְמִ֔י בֹּסְס֖וּ אֶת־חֶלְקָתִ֑י נָֽתְנ֛וּ אֶת־חֶלְקַ֥ת חֶמְדָּתִ֖י לְמִדְבַּ֥ר שְׁמָמָֽה׃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שָׂמָהּ֙ לִשְׁמָמָ֔ה אָבְלָ֥ה עָלַ֖י שְׁמֵמָ֑ה נָשַׁ֙מָּה֙ כָּל־הָאָ֔רֶץ כִּ֛י אֵ֥ין אִ֖ישׁ שָׂ֥ם עַל־לֵֽב׃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עַֽל־כָּל־שְׁפָיִ֣ם בַּמִּדְבָּ֗ר בָּ֚אוּ שֹֽׁדְדִ֔ים כִּ֣י חֶ֤רֶב לַֽיהוָה֙ אֹֽכְלָ֔ה מִקְצֵה־אֶ֖רֶץ וְעַד־קְצֵ֣ה הָאָ֑רֶץ אֵ֥ין שָׁל֖וֹם לְכָל־בָּשָֽׂר׃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זָרְע֤וּ חִטִּים֙ וְקֹצִ֣ים קָצָ֔רוּ נֶחְל֖וּ לֹ֣א יוֹעִ֑לוּ וּבֹ֙שׁוּ֙ מִתְּבוּאֹ֣תֵיכֶ֔ם מֵחֲר֖וֹן אַף־יְהוָֽה׃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כֹּ֣ה ׀ אָמַ֣ר יְהוָ֗ה עַל־כָּל־שְׁכֵנַי֙ הָֽרָעִ֔ים הַנֹּֽגְעִים֙ בַּֽנַּחֲלָ֔ה אֲשֶׁר־הִנְחַ֥לְתִּי אֶת־עַמִּ֖י אֶת־יִשְׂרָאֵ֑ל הִנְנִ֤י נֹֽתְשָׁם֙ מֵעַ֣ל אַדְמָתָ֔ם וְאֶת־בֵּ֥ית יְהוּדָ֖ה אֶתּ֥וֹשׁ מִתּוֹכָֽם׃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וְהָיָ֗ה אַֽחֲרֵי֙ נָתְשִׁ֣י אוֹתָ֔ם אָשׁ֖וּב וְרִֽחַמְתִּ֑ים וַהֲשִׁבֹתִ֛ים אִ֥ישׁ לְנַחֲלָת֖וֹ וְאִ֥ישׁ לְאַרְצֽוֹ׃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וְהָיָ֡ה אִם־לָמֹ֣ד יִלְמְדוּ֩ אֶת־דַּֽרְכֵ֨י עַמִּ֜י לְהִשָּׁבֵ֤עַ בִּשְׁמִי֙ חַי־יְהוָ֔ה כַּאֲשֶׁ֤ר לִמְּדוּ֙ אֶת־עַמִּ֔י לְהִשָּׁבֵ֖עַ בַּבָּ֑עַל וְנִבְנ֖וּ בְּת֥וֹךְ עַמִּֽי׃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וְאִ֖ם לֹ֣א יִשְׁמָ֑עוּ וְנָ֨תַשְׁתִּ֜י אֶת־הַגּ֥וֹי הַה֛וּא נָת֥וֹשׁ וְאַבֵּ֖ד נְאֻם־יְהוָֽה׃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כֹּֽה־אָמַ֨ר יְהוָ֜ה אֵלַ֗י הָל֞וֹךְ וְקָנִ֤יתָ לְּךָ֙ אֵז֣וֹר פִּשְׁתִּ֔ים וְשַׂמְתּ֖וֹ עַל־מָתְנֶ֑יךָ וּבַמַּ֖יִם לֹ֥א תְבִאֵֽהוּ׃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וָאֶקְנֶ֥ה אֶת־הָאֵז֖וֹר כִּדְבַ֣ר יְהוָ֑ה וָאָשִׂ֖ם עַל־מָתְנָֽי׃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וַיְהִ֧י דְבַר־יְהוָ֛ה אֵלַ֖י שֵׁנִ֥ית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קַ֧ח אֶת־הָאֵז֛וֹר אֲשֶׁ֥ר קָנִ֖יתָ אֲשֶׁ֣ר עַל־מָתְנֶ֑יךָ וְקוּם֙ לֵ֣ךְ פְּרָ֔תָה וְטָמְנֵ֥הוּ שָׁ֖ם בִּנְקִ֥יק הַסָּֽלַע׃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וָאֵלֵ֕ךְ וָאֶטְמְנֵ֖הוּ בִּפְרָ֑ת כַּאֲשֶׁ֛ר צִוָּ֥ה יְהוָ֖ה אוֹתִֽי׃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וַיְהִ֕י מִקֵּ֖ץ יָמִ֣ים רַבִּ֑ים וַיֹּ֨אמֶר יְהוָ֜ה אֵלַ֗י ק֚וּם לֵ֣ךְ פְּרָ֔תָה וְקַ֤ח מִשָּׁם֙ אֶת־הָ֣אֵז֔וֹר אֲשֶׁ֥ר צִוִּיתִ֖יךָ לְטָמְנוֹ־שָֽׁם׃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וָאֵלֵ֣ךְ פְּרָ֔תָה וָאֶחְפֹּ֗ר וָֽאֶקַּח֙ אֶת־הָ֣אֵז֔וֹר מִן־הַמָּק֖וֹם אֲשֶׁר־טְמַנְתִּ֣יו שָׁ֑מָּה וְהִנֵּה֙ נִשְׁחַ֣ת הָאֵז֔וֹר לֹ֥א יִצְלַ֖ח לַכֹּֽל׃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כֹּ֖ה אָמַ֣ר יְהוָ֑ה כָּ֠כָה אַשְׁחִ֞ית אֶת־גְּא֧וֹן יְהוּדָ֛ה וְאֶת־גְּא֥וֹן יְרוּשָׁלִַ֖ם הָרָֽב׃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הָעָם֩ הַזֶּ֨ה הָרָ֜ע הַֽמֵּאֲנִ֣ים ׀ לִשְׁמ֣וֹעַ אֶת־דְּבָרַ֗י הַהֹֽלְכִים֙ בִּשְׁרִר֣וּת לִבָּ֔ם וַיֵּלְכ֗וּ אַֽחֲרֵי֙ אֱלֹהִ֣ים אֲחֵרִ֔ים לְעָבְדָ֖ם וּלְהִשְׁתַּחֲוֺ֣ת לָהֶ֑ם וִיהִי֙ כָּאֵז֣וֹר הַזֶּ֔ה אֲשֶׁ֥ר לֹא־יִצְלַ֖ח לַכֹּֽל׃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כִּ֡י כַּאֲשֶׁר֩ יִדְבַּ֨ק הָאֵז֜וֹר אֶל־מָתְנֵי־אִ֗ישׁ כֵּ֣ן הִדְבַּ֣קְתִּי אֵ֠לַי אֶת־כָּל־בֵּ֨ית יִשְׂרָאֵ֜ל וְאֶת־כָּל־בֵּ֤ית יְהוּדָה֙ נְאֻם־יְהוָ֔ה לִֽהְי֥וֹת לִי֙ לְעָ֔ם וּלְשֵׁ֥ם וְלִתְהִלָּ֖ה וּלְתִפְאָ֑רֶת וְלֹ֖א שָׁמֵֽעוּ׃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וְאָמַרְתָּ֨ אֲלֵיהֶ֜ם אֶת־הַדָּבָ֣ר הַזֶּ֗ה ס כֹּֽה־אָמַ֤ר יְהוָה֙ אֱלֹהֵ֣י יִשְׂרָאֵ֔ל כָּל־נֵ֖בֶל יִמָּ֣לֵא יָ֑יִן וְאָמְר֣וּ אֵלֶ֔יךָ הֲיָדֹ֙עַ֙ לֹ֣א נֵדַ֔ע כִּ֥י כָל־נֵ֖בֶל יִמָּ֥לֵא יָֽיִן׃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וְאָמַרְתָּ֨ אֲלֵיהֶ֜ם כֹּֽה־אָמַ֣ר יְהוָ֗ה הִנְנִ֣י מְמַלֵּ֣א אֶת־כָּל־יֹשְׁבֵ֣י הָאָ֪רֶץ הַזֹּ֟את וְאֶת־הַמְּלָכִ֣ים הַיֹּשְׁבִים֩ לְדָוִ֨ד עַל־כִּסְא֜וֹ וְאֶת־הַכֹּהֲנִ֣ים וְאֶת־הַנְּבִיאִ֗ים וְאֵ֛ת כָּל־יֹשְׁבֵ֥י יְרוּשָׁלִָ֖ם שִׁכָּרֽוֹן׃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וְנִפַּצְתִּים֩ אִ֨ישׁ אֶל־אָחִ֜יו וְהָאָב֧וֹת וְהַבָּנִ֛ים יַחְדָּ֖ו נְאֻם־יְהוָ֑ה לֹֽא־אֶחְמ֧וֹל וְלֹֽא־אָח֛וּס וְלֹ֥א אֲרַחֵ֖ם מֵהַשְׁחִיתָֽם׃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שִׁמְע֥וּ וְהַאֲזִ֖ינוּ אַל־תִּגְבָּ֑הוּ כִּ֥י יְהוָ֖ה דִּבֵּֽר׃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תְּנוּ֩ לַיהוָ֨ה אֱלֹהֵיכֶ֤ם כָּבוֹד֙ בְּטֶ֣רֶם יַחְשִׁ֔ךְ וּבְטֶ֛רֶם יִֽתְנַגְּפ֥וּ רַגְלֵיכֶ֖ם עַל־הָ֣רֵי נָ֑שֶׁף וְקִוִּיתֶ֤ם לְאוֹר֙ וְשָׂמָ֣הּ לְצַלְמָ֔וֶת ישית לַעֲרָפֶֽל׃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וְאִם֙ לֹ֣א תִשְׁמָע֔וּהָ בְּמִסְתָּרִ֥ים תִּבְכֶּֽה־נַפְשִׁ֖י מִפְּנֵ֣י גֵוָ֑ה וְדָמֹ֨עַ תִּדְמַ֜ע וְתֵרַ֤ד עֵינִי֙ דִּמְעָ֔ה כִּ֥י נִשְׁבָּ֖ה עֵ֥דֶר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אֱמֹ֥ר לַמֶּ֛לֶךְ וְלַגְּבִירָ֖ה הַשְׁפִּ֣ילוּ שֵׁ֑בוּ כִּ֤י יָרַד֙ מַרְאֲשׁ֣וֹתֵיכֶ֔ם עֲטֶ֖רֶת תִּֽפְאַרְתְּכֶֽם׃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עָרֵ֥י הַנֶּ֛גֶב סֻגְּר֖וּ וְאֵ֣ין פֹּתֵ֑חַ הָגְלָ֧ת יְהוּדָ֛ה כֻּלָּ֖הּ הָגְלָ֥ת שְׁלוֹמִֽים׃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שאי עֵֽינֵיכֶם֙ וראי הַבָּאִ֖ים מִצָּפ֑וֹן אַיֵּ֗ה הָעֵ֙דֶר֙ נִתַּן־לָ֔ךְ צֹ֖אן תִּפְאַרְתֵּֽךְ׃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מַה־תֹּֽאמְרִי֙ כִּֽי־יִפְקֹ֣ד עָלַ֔יִךְ וְ֠אַתְּ לִמַּ֨דְתְּ אֹתָ֥ם עָלַ֛יִךְ אַלֻּפִ֖ים לְרֹ֑אשׁ הֲל֤וֹא חֲבָלִים֙ יֹאחֱז֔וּךְ כְּמ֖וֹ אֵ֥שֶׁת לֵדָֽה׃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וְכִ֤י תֹאמְרִי֙ בִּלְבָבֵ֔ךְ מַדּ֖וּעַ קְרָאֻ֣נִי אֵ֑לֶּה בְּרֹ֧ב עֲוֺנֵ֛ךְ נִגְל֥וּ שׁוּלַ֖יִךְ נֶחְמְס֥וּ עֲקֵבָֽיִךְ׃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הֲיַהֲפֹ֤ךְ כּוּשִׁי֙ עוֹר֔וֹ וְנָמֵ֖ר חֲבַרְבֻּרֹתָ֑יו גַּם־אַתֶּם֙ תּוּכְל֣וּ לְהֵיטִ֔יב לִמֻּדֵ֖י הָרֵֽעַ׃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וַאֲפִיצֵ֖ם כְּקַשׁ־עוֹבֵ֑ר לְר֖וּחַ מִדְבָּֽר׃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זֶ֣ה גוֹרָלֵ֧ךְ מְנָת־מִדַּ֛יִךְ מֵֽאִתִּ֖י נְאֻם־יְהוָ֑ה אֲשֶׁר֙ שָׁכַ֣חַתְּ אוֹתִ֔י וַֽתִּבְטְחִ֖י בַּשָּֽׁקֶר׃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וְגַם־אֲנִ֛י חָשַׂ֥פְתִּי שׁוּלַ֖יִךְ עַל־פָּנָ֑יִךְ וְנִרְאָ֖ה קְלוֹנֵֽךְ׃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נִֽאֻפַ֤יִךְ וּמִצְהֲלוֹתַ֙יִךְ֙ זִמַּ֣ת זְנוּתֵ֔ךְ עַל־גְּבָעוֹת֙ בַּשָּׂדֶ֔ה רָאִ֖יתִי שִׁקּוּצָ֑יִךְ א֥וֹי לָךְ֙ יְר֣וּשָׁלִַ֔ם לֹ֣א תִטְהֲרִ֔י אַחֲרֵ֥י מָתַ֖י עֹֽד׃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אֲשֶׁ֨ר הָיָ֤ה דְבַר־יְהוָה֙ אֶֽל־יִרְמְיָ֔הוּ עַל־דִּבְרֵ֖י הַבַּצָּרֽוֹת׃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אָבְלָ֣ה יְהוּדָ֔ה וּשְׁעָרֶ֥יהָ אֻמְלְל֖וּ קָדְר֣וּ לָאָ֑רֶץ וְצִוְחַ֥ת יְרוּשָׁלִַ֖ם עָלָֽתָה׃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וְאַדִּ֣רֵיהֶ֔ם שָׁלְח֥וּ צעוריהם לַמָּ֑יִם בָּ֣אוּ עַל־גֵּבִ֞ים לֹא־מָ֣צְאוּ מַ֗יִם שָׁ֤בוּ כְלֵיהֶם֙ רֵיקָ֔ם בֹּ֥שׁוּ וְהָכְלְמ֖וּ וְחָפ֥וּ רֹאשָֽׁם׃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בַּעֲב֤וּר הָאֲדָמָה֙ חַ֔תָּה כִּ֛י לֹא־הָיָ֥ה גֶ֖שֶׁם בָּאָ֑רֶץ בֹּ֥שׁוּ אִכָּרִ֖ים חָפ֥וּ רֹאשָֽׁם׃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גַם־אַיֶּ֙לֶת֙ בַּשָּׂדֶ֔ה יָלְדָ֖ה וְעָז֑וֹב כִּ֥י לֹֽא־הָיָ֖ה דֶּֽשֶׁא׃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וּפְרָאִים֙ עָמְד֣וּ עַל־שְׁפָיִ֔ם שָׁאֲפ֥וּ ר֖וּחַ כַּתַּנִּ֑ים כָּל֥וּ עֵינֵיהֶ֖ם כִּי־אֵ֥ין עֵֽשֶׂב׃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אִם־עֲוֺנֵ֙ינוּ֙ עָ֣נוּ בָ֔נוּ יְהוָ֕ה עֲשֵׂ֖ה לְמַ֣עַן שְׁמֶ֑ךָ כִּֽי־רַבּ֥וּ מְשׁוּבֹתֵ֖ינוּ לְךָ֥ חָטָֽאנוּ׃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מִקְוֵה֙ יִשְׂרָאֵ֔ל מֽוֹשִׁיע֖וֹ בְּעֵ֣ת צָרָ֑ה לָ֤מָּה תִֽהְיֶה֙ כְּגֵ֣ר בָּאָ֔רֶץ וּכְאֹרֵ֖חַ נָטָ֥ה לָלֽוּן׃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לָ֤מָּה תִֽהְיֶה֙ כְּאִ֣ישׁ נִדְהָ֔ם כְּגִבּ֖וֹר לֹא־יוּכַ֣ל לְהוֹשִׁ֑יעַ וְאַתָּ֧ה בְקִרְבֵּ֣נוּ יְהוָ֗ה וְשִׁמְךָ֛ עָלֵ֥ינוּ נִקְרָ֖א אַל־תַּנִּחֵֽנוּ׃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כֹּֽה־אָמַ֨ר יְהוָ֜ה לָעָ֣ם הַזֶּ֗ה כֵּ֤ן אָֽהֲבוּ֙ לָנ֔וּעַ רַגְלֵיהֶ֖ם לֹ֣א חָשָׂ֑כוּ וַיהוָה֙ לֹ֣א רָצָ֔ם עַתָּה֙ יִזְכֹּ֣ר עֲוֺנָ֔ם וְיִפְקֹ֖ד חַטֹּאתָֽם׃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וַיֹּ֥אמֶר יְהוָ֖ה אֵלָ֑י אַל־תִּתְפַּלֵּ֛ל בְּעַד־הָעָ֥ם הַזֶּ֖ה לְטוֹבָֽה׃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יָצֻ֗מוּ אֵינֶ֤נִּי שֹׁמֵ֙עַ֙ אֶל־רִנָּתָ֔ם וְכִ֧י יַעֲל֛וּ עֹלָ֥ה וּמִנְחָ֖ה אֵינֶ֣נִּי רֹצָ֑ם כִּ֗י בַּחֶ֙רֶב֙ וּבָרָעָ֣ב וּבַדֶּ֔בֶר אָנֹכִ֖י מְכַלֶּ֥ה אוֹתָֽם׃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וָאֹמַ֞ר אֲהָ֣הּ ׀ אֲדֹנָ֣י יְהוִ֗ה הִנֵּ֨ה הַנְּבִאִ֜ים אֹמְרִ֤ים לָהֶם֙ לֹֽא־תִרְא֣וּ חֶ֔רֶב וְרָעָ֖ב לֹֽא־יִהְיֶ֣ה לָכֶ֑ם כִּֽי־שְׁל֤וֹם אֱמֶת֙ אֶתֵּ֣ן לָכֶ֔ם בַּמָּק֖וֹם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וַיֹּ֨אמֶר יְהוָ֜ה אֵלַ֗י שֶׁ֚קֶר הַנְּבִאִים֙ נִבְּאִ֣ים בִּשְׁמִ֔י לֹ֤א שְׁלַחְתִּים֙ וְלֹ֣א צִוִּיתִ֔ים וְלֹ֥א דִבַּ֖רְתִּי אֲלֵיהֶ֑ם חֲז֨וֹן שֶׁ֜קֶר וְקֶ֤סֶם ואלול ותרמות לִבָּ֔ם הֵ֖מָּה מִֽתְנַבְּאִ֥ים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לָכֵ֞ן כֹּֽה־אָמַ֣ר יְהוָ֗ה עַֽל־הַנְּבִאִ֞ים הַנִּבְּאִ֣ים בִּשְׁמִי֮ וַאֲנִ֣י לֹֽא־שְׁלַחְתִּים֒ וְהֵ֙מָּה֙ אֹֽמְרִ֔ים חֶ֣רֶב וְרָעָ֔ב לֹ֥א יִהְיֶ֖ה בָּאָ֣רֶץ הַזֹּ֑את בַּחֶ֤רֶב וּבָֽרָעָב֙ יִתַּ֔מּוּ הַנְּבִאִ֖ים הָהֵֽמָּה׃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וְהָעָ֣ם אֲשֶׁר־הֵ֣מָּה נִבְּאִ֣ים לָהֶ֡ם יִֽהְי֣וּ מֻשְׁלָכִים֩ בְּחֻצ֨וֹת יְרוּשָׁלִַ֜ם מִפְּנֵ֣י ׀ הָרָעָ֣ב וְהַחֶ֗רֶב וְאֵ֤ין מְקַבֵּר֙ לָהֵ֔מָּה הֵ֣מָּה נְשֵׁיהֶ֔ם וּבְנֵיהֶ֖ם וּבְנֹֽתֵיהֶ֑ם וְשָׁפַכְתִּ֥י עֲלֵיהֶ֖ם אֶת־רָעָתָֽם׃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וְאָמַרְתָּ֤ אֲלֵיהֶם֙ אֶת־הַדָּבָ֣ר הַזֶּ֔ה תֵּרַ֨דְנָה עֵינַ֥י דִּמְעָ֛ה לַ֥יְלָה וְיוֹמָ֖ם וְאַל־תִּדְמֶ֑ינָה כִּי֩ שֶׁ֨בֶר גָּד֜וֹל נִשְׁבְּרָ֗ה בְּתוּלַת֙ בַּת־עַמִּ֔י מַכָּ֖ה נַחְלָ֥ה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אִם־יָצָ֣אתִי הַשָּׂדֶ֗ה וְהִנֵּה֙ חַלְלֵי־חֶ֔רֶב וְאִם֙ בָּ֣אתִי הָעִ֔יר וְהִנֵּ֖ה תַּחֲלוּאֵ֣י רָעָ֑ב כִּֽי־גַם־נָבִ֧יא גַם־כֹּהֵ֛ן סָחֲר֥וּ אֶל־אֶ֖רֶץ וְלֹ֥א יָדָֽעוּ׃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הֲמָאֹ֨ס מָאַ֜סְתָּ אֶת־יְהוּדָ֗ה אִם־בְּצִיּוֹן֙ גָּעֲלָ֣ה נַפְשֶׁ֔ךָ מַדּ֙וּעַ֙ הִכִּיתָ֔נוּ וְאֵ֥ין לָ֖נוּ מַרְפֵּ֑א קַוֵּ֤ה לְשָׁלוֹם֙ וְאֵ֣ין ט֔וֹב וּלְעֵ֥ת מַרְפֵּ֖א וְהִנֵּ֥ה בְעָתָֽה׃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יָדַ֧עְנוּ יְהוָ֛ה רִשְׁעֵ֖נוּ עֲוֺ֣ן אֲבוֹתֵ֑ינוּ כִּ֥י חָטָ֖אנוּ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אַל־תִּנְאַץ֙ לְמַ֣עַן שִׁמְךָ֔ אַל־תְּנַבֵּ֖ל כִּסֵּ֣א כְבוֹדֶ֑ךָ זְכֹ֕ר אַל־תָּפֵ֥ר בְּרִֽיתְךָ֖ אִתָּֽנוּ׃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הֲיֵ֨שׁ בְּהַבְלֵ֤י הַגּוֹיִם֙ מַגְשִׁמִ֔ים וְאִם־הַשָּׁמַ֖יִם יִתְּנ֣וּ רְבִבִ֑ים הֲלֹ֨א אַתָּה־ה֜וּא יְהוָ֤ה אֱלֹהֵ֙ינוּ֙ וּ֨נְקַוֶּה־לָּ֔ךְ כִּֽי־אַתָּ֥ה עָשִׂ֖יתָ אֶת־כָּל־ אֵֽלֶּה׃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יְהוָה֙ אֵלַ֔י אִם־יַעֲמֹ֨ד מֹשֶׁ֤ה וּשְׁמוּאֵל֙ לְפָנַ֔י אֵ֥ין נַפְשִׁ֖י אֶל־הָעָ֣ם הַזֶּ֑ה שַׁלַּ֥ח מֵֽעַל־פָּנַ֖י וְיֵצֵֽאוּ׃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וְהָיָ֛ה כִּֽי־יֹאמְר֥וּ אֵלֶ֖יךָ אָ֣נָה נֵצֵ֑א וְאָמַרְתָּ֨ אֲלֵיהֶ֜ם כֹּֽה־אָמַ֣ר יְהוָ֗ה אֲשֶׁ֨ר לַמָּ֤וֶת לַמָּ֙וֶת֙ וַאֲשֶׁ֤ר לַחֶ֙רֶב֙ לַחֶ֔רֶב וַאֲשֶׁ֤ר לָֽרָעָב֙ לָֽרָעָ֔ב וַאֲשֶׁ֥ר לַשְּׁבִ֖י לַשֶּֽׁבִי׃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וּפָקַדְתִּ֨י עֲלֵיהֶ֜ם אַרְבַּ֤ע מִשְׁפָּחוֹת֙ נְאֻם־יְהוָ֔ה אֶת־הַחֶ֣רֶב לַֽהֲרֹ֔ג וְאֶת־הַכְּלָבִ֖ים לִסְחֹ֑ב וְאֶת־ע֧וֹף הַשָּׁמַ֛יִם וְאֶת־בֶּהֱמַ֥ת הָאָ֖רֶץ לֶאֱכֹ֥ל וּלְהַשְׁחִֽית׃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וּנְתַתִּ֣ים לזועה לְכֹ֖ל מַמְלְכ֣וֹת הָאָ֑רֶץ בִּ֠גְלַל מְנַשֶּׁ֤ה בֶן־יְחִזְקִיָּ֙הוּ֙ מֶ֣לֶךְ יְהוּדָ֔ה עַ֥ל אֲשֶׁר־עָשָׂ֖ה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כִּ֠י מִֽי־יַחְמֹ֤ל עָלַ֙יִךְ֙ יְר֣וּשָׁלִַ֔ם וּמִ֖י יָנ֣וּד לָ֑ךְ וּמִ֣י יָס֔וּר לִשְׁאֹ֥ל לְשָׁלֹ֖ם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אַ֣תְּ נָטַ֥שְׁתְּ אֹתִ֛י נְאֻם־יְהוָ֖ה אָח֣וֹר תֵּלֵ֑כִי וָאַ֨ט אֶת־יָדִ֤י עָלַ֙יִךְ֙ וָֽאַשְׁחִיתֵ֔ךְ נִלְאֵ֖יתִי הִנָּחֵֽם׃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וָאֶזְרֵ֥ם בְּמִזְרֶ֖ה בְּשַׁעֲרֵ֣י הָאָ֑רֶץ שִׁכַּ֤לְתִּי אִבַּ֙דְתִּי֙ אֶת־עַמִּ֔י מִדַּרְכֵיהֶ֖ם לוֹא־שָֽׁבוּ׃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עָֽצְמוּ־לִ֤י אַלְמְנֹתָו֙ מֵח֣וֹל יַמִּ֔ים הֵבֵ֨אתִי לָהֶ֥ם עַל־אֵ֛ם בָּח֖וּר שֹׁדֵ֣ד בַּֽצָּהֳרָ֑יִם הִפַּ֤לְתִּי עָלֶ֙יהָ֙ פִּתְאֹ֔ם עִ֖יר וּבֶהָלֽוֹת׃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אֻמְלְלָ֞ה יֹלֶ֣דֶת הַשִּׁבְעָ֗ה נָפְחָ֥ה נַפְשָׁ֛הּ באה שִׁמְשָׁ֛הּ בְּעֹ֥ד יוֹמָ֖ם בּ֣וֹשָׁה וְחָפֵ֑רָה וּשְׁאֵֽרִיתָ֗ם לַחֶ֧רֶב אֶתֵּ֛ן לִפְנֵ֥י אֹיְבֵיהֶ֖ם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אֽוֹי־לִ֣י אִמִּ֔י כִּ֣י יְלִדְתִּ֗נִי אִ֥ישׁ רִ֛יב וְאִ֥ישׁ מָד֖וֹן לְכָל־הָאָ֑רֶץ לֹֽא־נָשִׁ֥יתִי וְלֹא־נָֽשׁוּ־בִ֖י כֻּלֹּ֥ה מְקַלְלַֽונִי׃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אָמַ֣ר יְהוָ֔ה אִם־לֹ֥א שרותך לְט֑וֹב אִם־ל֣וֹא ׀ הִפְגַּ֣עְתִּֽי בְךָ֗ בְּעֵ֥ת־רָעָ֛ה וּבְעֵ֥ת צָרָ֖ה אֶת־הָאֹיֵֽב׃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הֲיָרֹ֨עַ בַּרְזֶ֧ל ׀ בַּרְזֶ֛ל מִצָּפ֖וֹן וּנְחֹֽשֶׁת׃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חֵילְךָ֧ וְאוֹצְרוֹתֶ֛יךָ לָבַ֥ז אֶתֵּ֖ן לֹ֣א בִמְחִ֑יר וּבְכָל־חַטֹּאותֶ֖יךָ וּבְכָל־גְּבוּלֶֽיךָ׃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וְהַֽעֲבַרְתִּי֙ אֶת־אֹ֣יְבֶ֔יךָ בְּאֶ֖רֶץ לֹ֣א יָדָ֑עְתָּ כִּֽי־אֵ֛שׁ קָדְחָ֥ה בְאַפִּ֖י עֲלֵיכֶ֥ם תּוּקָֽד׃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אַתָּ֧ה יָדַ֣עְתָּ יְהוָ֗ה זָכְרֵ֤נִי וּפָקְדֵ֙נִי֙ וְהִנָּ֤קֶם לִי֙ מֵרֹ֣דְפַ֔י אַל־לְאֶ֥רֶךְ אַפְּךָ֖ תִּקָּחֵ֑נִי דַּ֕ע שְׂאֵתִ֥י עָלֶ֖יךָ חֶרְפָּֽה׃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נִמְצְא֤וּ דְבָרֶ֙יךָ֙ וָאֹ֣כְלֵ֔ם וַיְהִ֤י דבריך לִ֔י לְשָׂשׂ֖וֹן וּלְשִׂמְחַ֣ת לְבָבִ֑י כִּֽי־נִקְרָ֤א שִׁמְךָ֙ עָלַ֔י יְהוָ֖ה אֱלֹהֵ֥י צְבָאֽוֹת׃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לֹֽא־יָשַׁ֥בְתִּי בְסוֹד־מְשַׂחֲקִ֖ים וָֽאֶעְלֹ֑ז מִפְּנֵ֤י יָֽדְךָ֙ בָּדָ֣ד יָשַׁ֔בְתִּי כִּֽי־זַ֖עַם מִלֵּאתָֽנִי׃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לָ֣מָּה הָיָ֤ה כְאֵבִי֙ נֶ֔צַח וּמַכָּתִ֖י אֲנוּשָׁ֑ה֙ מֵֽאֲנָה֙ הֵֽרָפֵ֔א הָי֨וֹ תִֽהְיֶ֥ה לִי֙ כְּמ֣וֹ אַכְזָ֔ב מַ֖יִם לֹ֥א נֶאֱמָֽנוּ׃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לָכֵ֞ן כֹּֽה־אָמַ֣ר יְהוָ֗ה אִם־תָּשׁ֤וּב וַאֲשִֽׁיבְךָ֙ לְפָנַ֣י תַּֽעֲמֹ֔ד וְאִם־תּוֹצִ֥יא יָקָ֛ר מִזּוֹלֵ֖ל כְּפִ֣י תִֽהְיֶ֑ה יָשֻׁ֤בוּ הֵ֙מָּה֙ אֵלֶ֔יךָ וְאַתָּ֖ה לֹֽא־תָשׁ֥וּב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וּנְתַתִּ֜יךָ לָעָ֣ם הַזֶּ֗ה לְחוֹמַ֤ת נְחֹ֙שֶׁת֙ בְּצוּרָ֔ה וְנִלְחֲמ֥וּ אֵלֶ֖יךָ וְלֹא־י֣וּכְלוּ לָ֑ךְ כִּֽי־אִתְּךָ֥ אֲנִ֛י לְהוֹשִֽׁיעֲךָ֥ וּלְהַצִּילֶ֖ךָ נְאֻם־יְהוָֽה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וְהִצַּלְתִּ֖יךָ מִיַּ֣ד רָעִ֑ים וּפְדִתִ֖יךָ מִכַּ֥ף עָרִצִֽים׃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לֹֽא־תִקַּ֥ח לְךָ֖ אִשָּׁ֑ה וְלֹֽא־יִהְי֤וּ לְךָ֙ בָּנִ֣ים וּבָנ֔וֹת בַּמָּק֖וֹם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כִּי־כֹ֣ה ׀ אָמַ֣ר יְהוָ֗ה עַל־הַבָּנִים֙ וְעַל־הַבָּנ֔וֹת הַיִּלּוֹדִ֖ים בַּמָּק֣וֹם הַזֶּ֑ה וְעַֽל־אִמֹּתָ֞ם הַיֹּלְד֣וֹת אוֹתָ֗ם וְעַל־אֲבוֹתָ֛ם הַמּוֹלִדִ֥ים אוֹתָ֖ם בָּאָ֥רֶץ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מְמוֹתֵ֨י תַחֲלֻאִ֜ים יָמֻ֗תוּ לֹ֤א יִסָּֽפְדוּ֙ וְלֹ֣א יִקָּבֵ֔רוּ לְדֹ֛מֶן עַל־פְּנֵ֥י הָאֲדָמָ֖ה יִֽהְי֑וּ וּבַחֶ֤רֶב וּבָֽרָעָב֙ יִכְל֔וּ וְהָיְתָ֤ה נִבְלָתָם֙ לְמַאֲכָ֔ל לְע֥וֹף הַשָּׁמַ֖יִם וּלְבֶהֱמַ֥ת 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כִּֽי־כֹ֣ה ׀ אָמַ֣ר יְהוָ֗ה אַל־תָּבוֹא֙ בֵּ֣ית מַרְזֵ֔חַ וְאַל־תֵּלֵ֣ךְ לִסְפּ֔וֹד וְאַל־תָּנֹ֖ד לָהֶ֑ם כִּֽי־אָסַ֨פְתִּי אֶת־שְׁלוֹמִ֜י מֵאֵ֨ת הָעָ֤ם־הַזֶּה֙ נְאֻם־יְהוָ֔ה אֶת־הַחֶ֖סֶד וְאֶת־הָֽרַחֲמִֽים׃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וּמֵ֨תוּ גְדֹלִ֧ים וּקְטַנִּ֛ים בָּאָ֥רֶץ הַזֹּ֖את לֹ֣א יִקָּבֵ֑רוּ וְלֹֽא־יִסְפְּד֣וּ לָהֶ֔ם וְלֹ֣א יִתְגֹּדַ֔ד וְלֹ֥א יִקָּרֵ֖חַ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וְלֹֽא־יִפְרְס֥וּ לָהֶ֛ם עַל־אֵ֖בֶל לְנַחֲמ֣וֹ עַל־מֵ֑ת וְלֹֽא־יַשְׁק֤וּ אוֹתָם֙ כּ֣וֹס תַּנְחוּמִ֔ים עַל־אָבִ֖יו וְעַל־אִמּֽוֹ׃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וּבֵית־מִשְׁתֶּ֥ה לֹא־תָב֖וֹא לָשֶׁ֣בֶת אוֹתָ֑ם לֶאֱכֹ֖ל וְלִשְׁתּֽוֹת׃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כִּי֩ כֹ֨ה אָמַ֜ר יְהוָ֤ה צְבָאוֹת֙ אֱלֹהֵ֣י יִשְׂרָאֵ֔ל הִנְנִ֨י מַשְׁבִּ֜ית מִן־הַמָּק֥וֹם הַזֶּ֛ה לְעֵינֵיכֶ֖ם וּבִֽימֵיכֶ֑ם ק֤וֹל שָׂשׂוֹן֙ וְק֣וֹל שִׂמְחָ֔ה ק֥וֹל חָתָ֖ן וְק֥וֹל כַּלָּֽה׃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וְהָיָ֗ה כִּ֤י תַגִּיד֙ לָעָ֣ם הַזֶּ֔ה אֵ֥ת כָּל־הַדְּבָרִ֖ים הָאֵ֑לֶּה וְאָמְר֣וּ אֵלֶ֗יךָ עַל־מֶה֩ דִבֶּ֨ר יְהוָ֤ה עָלֵ֙ינוּ֙ אֵ֣ת כָּל־הָרָעָ֤ה הַגְּדוֹלָה֙ הַזֹּ֔את וּמֶ֤ה עֲוֺנֵ֙נוּ֙ וּמֶ֣ה חַטָּאתֵ֔נוּ אֲשֶׁ֥ר חָטָ֖אנוּ לַֽיהוָ֥ה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וְאָמַרְתָּ֣ אֲלֵיהֶ֗ם עַל֩ אֲשֶׁר־עָזְב֨וּ אֲבוֹתֵיכֶ֤ם אוֹתִי֙ נְאֻם־יְהוָ֔ה וַיֵּלְכ֗וּ אַֽחֲרֵי֙ אֱלֹהִ֣ים אֲחֵרִ֔ים וַיַּעַבְד֖וּם וַיִּשְׁתַּחֲו֣וּ לָהֶ֑ם וְאֹתִ֣י עָזָ֔בוּ וְאֶת־תּוֹרָתִ֖י לֹ֥א שָׁמָֽרוּ׃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וְאַתֶּ֛ם הֲרֵעֹתֶ֥ם לַעֲשׂ֖וֹת מֵאֲבֽוֹתֵיכֶ֑ם וְהִנְּכֶ֣ם הֹלְכִ֗ים אִ֚ישׁ אַֽחֲרֵי֙ שְׁרִר֣וּת לִבּֽוֹ־הָרָ֔ע לְבִלְתִּ֖י שְׁמֹ֥עַ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וְהֵטַלְתִּ֣י אֶתְכֶ֗ם מֵעַל֙ הָאָ֣רֶץ הַזֹּ֔את עַל־הָאָ֕רֶץ אֲשֶׁר֙ לֹ֣א יְדַעְתֶּ֔ם אַתֶּ֖ם וַאֲבֽוֹתֵיכֶ֑ם וַעֲבַדְתֶּם־שָׁ֞ם אֶת־אֱלֹהִ֤ים אֲחֵרִים֙ יוֹמָ֣ם וָלַ֔יְלָה אֲשֶׁ֛ר לֹֽא־אֶתֵּ֥ן לָכֶ֖ם חֲנִינָֽה׃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לָכֵ֛ן הִנֵּֽה־יָמִ֥ים בָּאִ֖ים נְאֻם־יְהוָ֑ה וְלֹֽא־יֵאָמֵ֥ר עוֹד֙ חַי־יְהוָ֔ה אֲשֶׁ֧ר הֶעֱלָ֛ה אֶת־בְּנֵ֥י יִשְׂרָאֵ֖ל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אִם־חַי־יְהוָ֗ה אֲשֶׁ֨ר הֶעֱלָ֜ה אֶת־בְּנֵ֤י יִשְׂרָאֵל֙ מֵאֶ֣רֶץ צָפ֔וֹן וּמִכֹּל֙ הָֽאֲרָצ֔וֹת אֲשֶׁ֥ר הִדִּיחָ֖ם שָׁ֑מָּה וַהֲשִֽׁבֹתִים֙ עַל־אַדְמָתָ֔ם אֲשֶׁ֥ר נָתַ֖תִּי לַאֲבוֹתָֽם׃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הִנְנִ֨י שֹׁלֵ֜חַ לדוגים רַבִּ֛ים נְאֻם־יְהוָ֖ה וְדִיג֑וּם וְאַֽחֲרֵי־כֵ֗ן אֶשְׁלַח֙ לְרַבִּ֣ים צַיָּדִ֔ים וְצָד֞וּם מֵעַ֤ל כָּל־הַר֙ וּמֵעַ֣ל כָּל־גִּבְעָ֔ה וּמִנְּקִיקֵ֖י הַסְּלָעִֽים׃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כִּ֤י עֵינַי֙ עַל־כָּל־דַּרְכֵיהֶ֔ם לֹ֥א נִסְתְּר֖וּ מִלְּפָנָ֑י וְלֹֽא־נִצְפַּ֥ן עֲוֺנָ֖ם מִנֶּ֥גֶד 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וְשִׁלַּמְתִּ֣י רִֽאשׁוֹנָ֗ה מִשְׁנֵ֤ה עֲוֺנָם֙ וְחַטָּאתָ֔ם עַ֖ל חַלְּלָ֣ם אֶת־אַרְצִ֑י בְּנִבְלַ֤ת שִׁקּֽוּצֵיהֶם֙ וְתוֹעֲב֣וֹתֵיהֶ֔ם מָלְא֖וּ אֶת־נַחֲלָתִֽי׃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יְהוָ֞ה עֻזִּ֧י וּמָעֻזִּ֛י וּמְנוּסִ֖י בְּי֣וֹם צָרָ֑ה אֵלֶ֗יךָ גּוֹיִ֤ם יָבֹ֙אוּ֙ מֵֽאַפְסֵי־אָ֔רֶץ וְיֹאמְר֗וּ אַךְ־שֶׁ֙קֶר֙ נָחֲל֣וּ אֲבוֹתֵ֔ינוּ הֶ֖בֶל וְאֵֽין־בָּ֥ם מוֹעִֽיל׃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הֲיַעֲשֶׂה־לּ֥וֹ אָדָ֖ם אֱלֹהִ֑ים וְהֵ֖מָּה לֹ֥א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לָכֵן֙ הִנְנִ֣י מֽוֹדִיעָ֔ם בַּפַּ֣עַם הַזֹּ֔את אוֹדִיעֵ֥ם אֶת־יָדִ֖י וְאֶת־גְּבֽוּרָתִ֑י וְיָדְע֖וּ כִּֽי־שְׁמִ֥י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חַטַּ֣את יְהוּדָ֗ה כְּתוּבָ֛ה בְּעֵ֥ט בַּרְזֶ֖ל בְּצִפֹּ֣רֶן שָׁמִ֑יר חֲרוּשָׁה֙ עַל־ל֣וּחַ לִבָּ֔ם וּלְקַרְנ֖וֹת מִזְבְּחוֹתֵיכֶֽם׃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כִּזְכֹּ֤ר בְּנֵיהֶם֙ מִזְבְּחוֹתָ֔ם וַאֲשֵׁרֵיהֶ֖ם עַל־עֵ֣ץ רַֽעֲנָ֑ן עַ֖ל גְּבָע֥וֹת הַגְּבֹהֽוֹת׃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הֲרָרִי֙ בַּשָּׂדֶ֔ה חֵילְךָ֥ כָל־אוֹצְרוֹתֶ֖יךָ לָבַ֣ז אֶתֵּ֑ן בָּמֹתֶ֕יךָ בְּחַטָּ֖את בְּכָל־גְּבוּלֶֽיךָ׃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וְשָׁמַטְתָּ֗ה וּבְךָ֙ מִנַּחֲלָֽתְךָ֙ אֲשֶׁ֣ר נָתַ֣תִּי לָ֔ךְ וְהַעֲבַדְתִּ֙יךָ֙ אֶת־אֹ֣יְבֶ֔יךָ בָּאָ֖רֶץ אֲשֶׁ֣ר לֹֽא־יָדָ֑עְתָּ כִּֽי־אֵ֛שׁ קְדַחְתֶּ֥ם בְּאַפִּ֖י עַד־עוֹלָ֥ם תּוּקָֽד׃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כֹּ֣ה ׀ אָמַ֣ר יְהוָ֗ה אָר֤וּר הַגֶּ֙בֶר֙ אֲשֶׁ֣ר יִבְטַ֣ח בָּֽאָדָ֔ם וְשָׂ֥ם בָּשָׂ֖ר זְרֹע֑וֹ וּמִן־יְהוָ֖ה יָס֥וּר 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וְהָיָה֙ כְּעַרְעָ֣ר בָּֽעֲרָבָ֔ה וְלֹ֥א יִרְאֶ֖ה כִּי־יָב֣וֹא ט֑וֹב וְשָׁכַ֤ן חֲרֵרִים֙ בַּמִּדְבָּ֔ר אֶ֥רֶץ מְלֵחָ֖ה וְלֹ֥א תֵשֵֽׁב׃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בָּר֣וּךְ הַגֶּ֔בֶר אֲשֶׁ֥ר יִבְטַ֖ח בַּֽיהוָ֑ה וְהָיָ֥ה יְהוָ֖ה מִבְטַחֽוֹ׃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וְהָיָ֞ה כְּעֵ֣ץ ׀ שָׁת֣וּל עַל־מַ֗יִם וְעַל־יוּבַל֙ יְשַׁלַּ֣ח שָֽׁרָשָׁ֔יו וְלֹ֤א ירא כִּֽי־יָבֹ֣א חֹ֔ם וְהָיָ֥ה עָלֵ֖הוּ רַֽעֲנָ֑ן וּבִשְׁנַ֤ת בַּצֹּ֙רֶת֙ לֹ֣א יִדְאָ֔ג וְלֹ֥א יָמִ֖ישׁ מֵעֲשׂ֥וֹת פֶּֽרִי׃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עָקֹ֥ב הַלֵּ֛ב מִכֹּ֖ל וְאָנֻ֣שׁ ה֑וּא מִ֖י יֵדָעֶֽנּוּ׃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אֲנִ֧י יְהוָ֛ה חֹקֵ֥ר לֵ֖ב בֹּחֵ֣ן כְּלָי֑וֹת וְלָתֵ֤ת לְאִישׁ֙ כדרכו כִּפְרִ֖י מַעֲלָלָֽיו׃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קֹרֵ֤א דָגַר֙ וְלֹ֣א יָלָ֔ד עֹ֥שֶׂה עֹ֖שֶׁר וְלֹ֣א בְמִשְׁפָּ֑ט בַּחֲצִ֤י ימו יַעַזְבֶ֔נּוּ וּבְאַחֲרִית֖וֹ יִהְיֶ֥ה נָבָֽל׃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כִּסֵּ֣א כָב֔וֹד מָר֖וֹם מֵֽרִאשׁ֑וֹן מְק֖וֹם מִקְדָּשֵֽׁנוּ׃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מִקְוֵ֤ה יִשְׂרָאֵל֙ יְהוָ֔ה כָּל־עֹזְבֶ֖יךָ יֵבֹ֑שׁוּ יסורי בָּאָ֣רֶץ יִכָּתֵ֔בוּ כִּ֥י עָזְב֛וּ מְק֥וֹר מַֽיִם־חַיִּ֖ים אֶת־יְהוָֽה׃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רְפָאֵ֤נִי יְהוָה֙ וְאֵ֣רָפֵ֔א הוֹשִׁיעֵ֖נִי וְאִוָּשֵׁ֑עָה כִּ֥י תְהִלָּתִ֖י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הִנֵּה־הֵ֕מָּה אֹמְרִ֖ים אֵלָ֑י אַיֵּ֥ה דְבַר־יְהוָ֖ה יָ֥בוֹא נָֽא׃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וַאֲנִ֞י לֹא־אַ֣צְתִּי ׀ מֵרֹעֶ֣ה אַחֲרֶ֗יךָ וְי֥וֹם אָנ֛וּשׁ לֹ֥א הִתְאַוֵּ֖יתִי אַתָּ֣ה יָדָ֑עְתָּ מוֹצָ֣א שְׂפָתַ֔י נֹ֥כַח פָּנֶ֖יךָ הָיָֽה׃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אַל־תִּֽהְיֵה־לִ֖י לִמְחִתָּ֑ה מַֽחֲסִי־אַ֖תָּה בְּי֥וֹם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יֵבֹ֤שׁוּ רֹדְפַי֙ וְאַל־אֵבֹ֣שָׁה אָ֔נִי יֵחַ֣תּוּ הֵ֔מָּה וְאַל־אֵחַ֖תָּה אָ֑נִי הָבִ֤יא עֲלֵיהֶם֙ י֣וֹם רָעָ֔ה וּמִשְׁנֶ֥ה שִׁבָּר֖וֹן שָׁבְרֵֽם׃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כֹּה־אָמַ֨ר יְהוָ֜ה אֵלַ֗י הָלֹ֤ךְ וְעָֽמַדְתָּ֙ בְּשַׁ֣עַר בְּנֵֽי־עם אֲשֶׁ֨ר יָבֹ֤אוּ בוֹ֙ מַלְכֵ֣י יְהוּדָ֔ה וַאֲשֶׁ֖ר יֵ֣צְאוּ ב֑וֹ וּבְכֹ֖ל שַׁעֲרֵ֥י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וְאָמַרְתָּ֣ אֲ֠לֵיהֶם שִׁמְע֨וּ דְבַר־יְהוָ֜ה מַלְכֵ֤י יְהוּדָה֙ וְכָל־יְהוּדָ֔ה וְכֹ֖ל יֹשְׁבֵ֣י יְרוּשָׁלִָ֑ם הַבָּאִ֖ים בַּשְּׁעָרִ֥ים הָאֵֽלֶּה׃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כֹּ֚ה אָמַ֣ר יְהוָ֔ה הִשָּׁמְר֖וּ בְּנַפְשֽׁוֹתֵיכֶ֑ם וְאַל־תִּשְׂא֤וּ מַשָּׂא֙ בְּי֣וֹם הַשַּׁבָּ֔ת וַהֲבֵאתֶ֖ם בְּשַׁעֲרֵ֥י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וְלֹא־תוֹצִ֨יאוּ מַשָּׂ֤א מִבָּֽתֵּיכֶם֙ בְּי֣וֹם הַשַּׁבָּ֔ת וְכָל־מְלָאכָ֖ה לֹ֣א תַֽעֲשׂ֑וּ וְקִדַּשְׁתֶּם֙ אֶת־י֣וֹם הַשַּׁבָּ֔ת כַּאֲשֶׁ֥ר צִוִּ֖יתִי אֶת־אֲבוֹתֵיכֶֽם׃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וְלֹ֣א שָֽׁמְע֔וּ וְלֹ֥א הִטּ֖וּ אֶת־אָזְנָ֑ם וַיַּקְשׁוּ֙ אֶת־עָרְפָּ֔ם לְבִלְתִּ֣י שומע וּלְבִלְתִּ֖י קַ֥חַת מוּסָֽר׃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וְ֠הָיָה אִם־שָׁמֹ֨עַ תִּשְׁמְע֤וּן אֵלַי֙ נְאֻם־יְהוָ֔ה לְבִלְתִּ֣י ׀ הָבִ֣יא מַשָּׂ֗א בְּשַׁעֲרֵ֛י הָעִ֥יר הַזֹּ֖את בְּי֣וֹם הַשַּׁבָּ֑ת וּלְקַדֵּשׁ֙ אֶת־י֣וֹם הַשַּׁבָּ֔ת לְבִלְתִּ֥י עֲשֽׂוֹת־בה כָּל־מְלָאכָֽה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וּבָ֣אוּ בְשַׁעֲרֵ֣י הָעִ֣יר הַזֹּ֡את מְלָכִ֣ים ׀ וְשָׂרִ֡ים יֹשְׁבִים֩ עַל־כִּסֵּ֨א דָוִ֜ד רֹכְבִ֣ים ׀ בָּרֶ֣כֶב וּבַסּוּסִ֗ים הֵ֚מָּה וְשָׂ֣רֵיהֶ֔ם אִ֥ישׁ יְהוּדָ֖ה וְיֹשְׁבֵ֣י יְרוּשָׁלִָ֑ם וְיָשְׁבָ֥ה הָֽעִיר־הַזֹּ֖את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וּבָ֣אוּ מֵעָרֵֽי־יְ֠הוּדָה וּמִסְּבִיב֨וֹת יְרוּשָׁלִַ֜ם וּמֵאֶ֣רֶץ בִּנְיָמִ֗ן וּמִן־הַשְּׁפֵלָ֤ה וּמִן־הָהָר֙ וּמִן־הַנֶּ֔גֶב מְבִאִ֛ים עוֹלָ֥ה וְזֶ֖בַח וּמִנְחָ֣ה וּלְבוֹנָ֑ה וּמְבִאֵ֥י תוֹדָ֖ה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וְאִם־לֹ֨א תִשְׁמְע֜וּ אֵלַ֗י לְקַדֵּשׁ֙ אֶת־י֣וֹם הַשַּׁבָּ֔ת וּלְבִלְתִּ֣י ׀ שְׂאֵ֣ת מַשָּׂ֗א וּבֹ֛א בְּשַׁעֲרֵ֥י יְרוּשָׁלִַ֖ם בְּי֣וֹם הַשַּׁבָּ֑ת וְהִצַּ֧תִּי אֵ֣שׁ בִּשְׁעָרֶ֗יהָ וְאָֽכְלָ֛ה אַרְמְנ֥וֹת יְרוּשָׁלִַ֖ם וְלֹ֥א תִכְבֶּֽה׃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הַדָּבָר֙ אֲשֶׁ֣ר הָיָ֣ה אֶֽל־יִרְמְיָ֔הוּ מֵאֵ֥ת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ק֥וּם וְיָרַדְתָּ֖ בֵּ֣ית הַיּוֹצֵ֑ר וְשָׁ֖מָּה אַשְׁמִֽיעֲךָ֥ אֶת־דְּבָרָֽי׃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וָאֵרֵ֖ד בֵּ֣ית הַיּוֹצֵ֑ר והנהו עֹשֶׂ֥ה מְלָאכָ֖ה עַל־הָאָבְנָֽיִם׃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וְנִשְׁחַ֣ת הַכְּלִ֗י אֲשֶׁ֨ר ה֥וּא עֹשֶׂ֛ה בַּחֹ֖מֶר בְּיַ֣ד הַיּוֹצֵ֑ר וְשָׁ֗ב וַֽיַּעֲשֵׂ֙הוּ֙ כְּלִ֣י אַחֵ֔ר כַּאֲשֶׁ֥ר יָשַׁ֛ר בְּעֵינֵ֥י הַיּוֹצֵ֖ר לַעֲשֽׂוֹת׃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וַיְהִ֥י דְבַר־יְהוָ֖ה אֵלַ֥י לֵאמֽוֹר׃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הֲכַיּוֹצֵ֨ר הַזֶּ֜ה לֹא־אוּכַ֨ל לַעֲשׂ֥וֹת לָכֶ֛ם בֵּ֥ית יִשְׂרָאֵ֖ל נְאֻם־יְהוָ֑ה הִנֵּ֤ה כַחֹ֙מֶר֙ בְּיַ֣ד הַיּוֹצֵ֔ר כֵּן־אַתֶּ֥ם בְּיָדִ֖י בֵּ֥ית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רֶ֣גַע אֲדַבֵּ֔ר עַל־גּ֖וֹי וְעַל־מַמְלָכָ֑ה לִנְת֥וֹשׁ וְלִנְת֖וֹץ וּֽלְהַאֲבִֽיד׃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וְשָׁב֙ הַגּ֣וֹי הַה֔וּא מֵרָ֣עָת֔וֹ אֲשֶׁ֥ר דִּבַּ֖רְתִּי עָלָ֑יו וְנִֽחַמְתִּי֙ עַל־הָ֣רָעָ֔ה אֲשֶׁ֥ר חָשַׁ֖בְתִּי לַעֲשׂ֥וֹת 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וְרֶ֣גַע אֲדַבֵּ֔ר עַל־גּ֖וֹי וְעַל־מַמְלָכָ֑ה לִבְנֹ֖ת וְלִנְטֹֽעַ׃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וְעָשָׂ֤ה הרעה בְּעֵינַ֔י לְבִלְתִּ֖י שְׁמֹ֣עַ בְּקוֹלִ֑י וְנִֽחַמְתִּי֙ עַל־הַטּוֹבָ֔ה אֲשֶׁ֥ר אָמַ֖רְתִּי לְהֵיטִ֥יב אוֹתֽוֹ׃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וְעַתָּ֡ה אֱמָר־נָ֣א אֶל־אִישׁ־יְהוּדָה֩ וְעַל־יוֹשְׁבֵ֨י יְרוּשָׁלִַ֜ם לֵאמֹ֗ר כֹּ֚ה אָמַ֣ר יְהוָ֔ה הִנֵּ֨ה אָנֹכִ֜י יוֹצֵ֤ר עֲלֵיכֶם֙ רָעָ֔ה וְחֹשֵׁ֥ב עֲלֵיכֶ֖ם מַֽחֲשָׁבָ֑ה שׁ֣וּבוּ נָ֗א אִ֚ישׁ מִדַּרְכּ֣וֹ הָֽרָעָ֔ה וְהֵיטִ֥יבוּ דַרְכֵיכֶ֖ם וּמַעַלְלֵיכֶֽם׃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וְאָמְר֖וּ נוֹאָ֑שׁ כִּֽי־אַחֲרֵ֤י מַחְשְׁבוֹתֵ֙ינוּ֙ נֵלֵ֔ךְ וְאִ֛ישׁ שְׁרִר֥וּת לִבּֽוֹ־הָרָ֖ע נַעֲשֶֽׂה׃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לָכֵ֗ן כֹּ֚ה אָמַ֣ר יְהוָ֔ה שַֽׁאֲלוּ־נָא֙ בַּגּוֹיִ֔ם מִ֥י שָׁמַ֖ע כָּאֵ֑לֶּה שַֽׁעֲרֻרִת֙ עָשְׂתָ֣ה מְאֹ֔ד בְּתוּלַ֖ת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הֲיַעֲזֹ֥ב מִצּ֛וּר שָׂדַ֖י שֶׁ֣לֶג לְבָנ֑וֹן אִם־יִנָּתְשׁ֗וּ מַ֛יִם זָרִ֥ים קָרִ֖ים נוֹזְלִֽים׃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כִּֽי־שְׁכֵחֻ֥נִי עַמִּ֖י לַשָּׁ֣וְא יְקַטֵּ֑רוּ וַיַּכְשִׁל֤וּם בְּדַרְכֵיהֶם֙ שְׁבִילֵ֣י עוֹלָ֔ם לָלֶ֣כֶת נְתִיב֔וֹת דֶּ֖רֶךְ לֹ֥א סְלוּלָֽה׃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לָשׂ֥וּם אַרְצָ֛ם לְשַׁמָּ֖ה שרוקת עוֹלָ֑ם כֹּ֚ל עוֹבֵ֣ר עָלֶ֔יהָ יִשֹּׁ֖ם וְיָנִ֥יד בְּרֹאשֽׁוֹ׃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כְּרֽוּחַ־קָדִ֥ים אֲפִיצֵ֖ם לִפְנֵ֣י אוֹיֵ֑ב עֹ֧רֶף וְלֹֽא־פָנִ֛ים אֶרְאֵ֖ם בְּי֥וֹם אֵידָֽם׃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וַיֹּאמְר֗וּ לְכ֨וּ וְנַחְשְׁבָ֣ה עַֽל־יִרְמְיָהוּ֮ מַחֲשָׁבוֹת֒ כִּי֩ לֹא־תֹאבַ֨ד תּוֹרָ֜ה מִכֹּהֵ֗ן וְעֵצָה֙ מֵֽחָכָ֔ם וְדָבָ֖ר מִנָּבִ֑יא לְכוּ֙ וְנַכֵּ֣הוּ בַלָּשׁ֔וֹן וְאַל־נַקְשִׁ֖יבָה אֶל־כָּל־דְּבָרָֽיו׃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הַקְשִׁ֥יבָה יְהוָ֖ה אֵלָ֑י וּשְׁמַ֖ע לְק֥וֹל יְרִיבָֽי׃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הַיְשֻׁלַּ֤ם תַּֽחַת־טוֹבָה֙ רָעָ֔ה כִּֽי־כָר֥וּ שׁוּחָ֖ה לְנַפְשִׁ֑י זְכֹ֣ר ׀ עָמְדִ֣י לְפָנֶ֗יךָ לְדַבֵּ֤ר עֲלֵיהֶם֙ טוֹבָ֔ה לְהָשִׁ֥יב אֶת־חֲמָתְךָ֖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לָכֵן֩ תֵּ֨ן אֶת־בְּנֵיהֶ֜ם לָרָעָ֗ב וְהַגִּרֵם֮ עַל־יְדֵי־חֶרֶב֒ וְתִֽהְיֶ֨נָה נְשֵׁיהֶ֤ם שַׁכֻּלוֹת֙ וְאַלְמָנ֔וֹת וְאַ֨נְשֵׁיהֶ֔ם יִֽהְי֖וּ הֲרֻ֣גֵי מָ֑וֶת בַּח֣וּרֵיהֶ֔ם מֻכֵּי־חֶ֖רֶב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תִּשָּׁמַ֤ע זְעָקָה֙ מִבָּ֣תֵּיהֶ֔ם כִּֽי־תָבִ֧יא עֲלֵיהֶ֛ם גְּד֖וּד פִּתְאֹ֑ם כִּֽי־כָר֤וּ שיחה לְלָכְדֵ֔נִי וּפַחִ֖ים טָמְנ֥וּ לְרַגְלָֽי׃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וְאַתָּ֣ה יְ֠הוָה יָדַ֜עְתָּ אֶֽת־כָּל־עֲצָתָ֤ם עָלַי֙ לַמָּ֔וֶת אַל־תְּכַפֵּר֙ עַל־עֲוֺנָ֔ם וְחַטָּאתָ֖ם מִלְּפָנֶ֣יךָ אַל־תֶּ֑מְחִי והיו מֻכְשָׁלִים֙ לְפָנֶ֔יךָ בְּעֵ֥ת אַפְּךָ֖ עֲשֵׂ֥ה בָהֶֽם׃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כֹּ֚ה אָמַ֣ר יְהוָ֔ה הָל֛וֹךְ וְקָנִ֥יתָ בַקְבֻּ֖ק יוֹצֵ֣ר חָ֑רֶשׂ וּמִזִּקְנֵ֣י הָעָ֔ם וּמִזִּקְנֵ֖י הַכֹּהֲנִֽים׃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וְיָצָ֙אתָ֙ אֶל־גֵּ֣יא בֶן־הִנֹּ֔ם אֲשֶׁ֕ר פֶּ֖תַח שַׁ֣עַר החרסות וְקָרָ֣אתָ שָּׁ֔ם אֶת־הַדְּבָרִ֖ים אֲשֶׁר־אֲדַבֵּ֥ר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וְאָֽמַרְתָּ֙ שִׁמְע֣וּ דְבַר־יְהוָ֔ה מַלְכֵ֣י יְהוּדָ֔ה וְיֹשְׁבֵ֖י יְרֽוּשָׁלִָ֑ם כֹּֽה־אָמַר֩ יְהוָ֨ה צְבָא֜וֹת אֱלֹהֵ֣י יִשְׂרָאֵ֗ל הִנְנִ֨י מֵבִ֤יא רָעָה֙ עַל־הַמָּק֣וֹם הַזֶּ֔ה אֲשֶׁ֥ר כָּל־שֹׁמְעָ֖הּ תִּצַּ֥לְנָה אָזְנָֽיו׃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יַ֣עַן ׀ אֲשֶׁ֣ר עֲזָבֻ֗נִי וַֽיְנַכְּר֞וּ אֶת־הַמָּק֤וֹם הַזֶּה֙ וַיְקַטְּרוּ־בוֹ֙ לֵאלֹהִ֣ים אֲחֵרִ֔ים אֲשֶׁ֧ר לֹֽא־יְדָע֛וּם הֵ֥מָּה וַאֲבֽוֹתֵיהֶ֖ם וּמַלְכֵ֣י יְהוּדָ֑ה וּמָֽלְא֛וּ אֶת־הַמָּק֥וֹם הַזֶּ֖ה דַּ֥ם נְקִיִּֽם׃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וּבָנ֞וּ אֶת־בָּמ֣וֹת הַבַּ֗עַל לִשְׂרֹ֧ף אֶת־בְּנֵיהֶ֛ם בָּאֵ֖שׁ עֹל֣וֹת לַבָּ֑עַל אֲשֶׁ֤ר לֹֽא־צִוִּ֙יתִי֙ וְלֹ֣א דִבַּ֔רְתִּי וְלֹ֥א עָלְתָ֖ה עַל־לִבִּֽי׃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לָכֵ֞ן הִנֵּֽה־יָמִ֤ים בָּאִים֙ נְאֻם־יְהוָ֔ה וְלֹא־יִקָּרֵא֩ לַמָּק֨וֹם הַזֶּ֥ה ע֛וֹד הַתֹּ֖פֶת וְגֵ֣יא בֶן־הִנֹּ֑ם כִּ֖י אִם־גֵּ֥יא הַהֲרֵגָֽה׃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וּ֠בַקֹּתִי אֶת־עֲצַ֨ת יְהוּדָ֤ה וִירוּשָׁלִַ֙ם֙ בַּמָּק֣וֹם הַזֶּ֔ה וְהִפַּלְתִּ֤ים בַּחֶ֙רֶב֙ לִפְנֵ֣י אֹֽיְבֵיהֶ֔ם וּבְיַ֖ד מְבַקְשֵׁ֣י נַפְשָׁ֑ם וְנָתַתִּ֤י אֶת־נִבְלָתָם֙ לְמַֽאֲכָ֔ל לְע֥וֹף הַשָּׁמַ֖יִם וּלְבֶהֱמַ֥ת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וְשַׂמְתִּי֙ אֶת־הָעִ֣יר הַזֹּ֔את לְשַׁמָּ֖ה וְלִשְׁרֵקָ֑ה כֹּ֚ל עֹבֵ֣ר עָלֶ֔יהָ יִשֹּׁ֥ם וְיִשְׁרֹ֖ק עַל־כָּל־מַכֹּתֶֽהָ׃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וְהַֽאֲכַלְתִּ֞ים אֶת־בְּשַׂ֣ר בְּנֵיהֶ֗ם וְאֵת֙ בְּשַׂ֣ר בְּנֹתֵיהֶ֔ם וְאִ֥ישׁ בְּשַׂר־רֵעֵ֖הוּ יֹאכֵ֑לוּ בְּמָצוֹר֙ וּבְמָצ֔וֹק אֲשֶׁ֨ר יָצִ֧יקוּ לָהֶ֛ם אֹיְבֵיהֶ֖ם וּמְבַקְשֵׁ֥י נַפְשָֽׁם׃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וְשָׁבַרְתָּ֖ הַבַּקְבֻּ֑ק לְעֵינֵי֙ הָֽאֲנָשִׁ֔ים הַהֹלְכִ֖ים אוֹתָֽךְ׃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וְאָמַרְתָּ֨ אֲלֵיהֶ֜ם כֹּה־אָמַ֣ר ׀ יְהוָ֣ה צְבָא֗וֹת כָּ֣כָה אֶשְׁבֹּ֞ר אֶת־הָעָ֤ם הַזֶּה֙ וְאֶת־הָעִ֣יר הַזֹּ֔את כַּאֲשֶׁ֤ר יִשְׁבֹּר֙ אֶת־כְּלִ֣י הַיּוֹצֵ֔ר אֲשֶׁ֛ר לֹֽא־יוּכַ֥ל לְהֵרָפֵ֖ה ע֑וֹד וּבְתֹ֣פֶת יִקְבְּר֔וּ מֵאֵ֥ין מָק֖וֹם לִקְבּֽוֹר׃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כֵּֽן־אֶעֱשֶׂ֞ה לַמָּק֥וֹם הַזֶּ֛ה נְאֻם־יְהוָ֖ה וּלְיֽוֹשְׁבָ֑יו וְלָתֵ֛ת אֶת־הָעִ֥יר הַזֹּ֖את כְּתֹֽפֶת׃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וְהָי֞וּ בָּתֵּ֣י יְרוּשָׁלִַ֗ם וּבָתֵּי֙ מַלְכֵ֣י יְהוּדָ֔ה כִּמְק֥וֹם הַתֹּ֖פֶת הַטְּמֵאִ֑ים לְכֹ֣ל הַבָּתִּ֗ים אֲשֶׁ֨ר קִטְּר֜וּ עַל־גַּגֹּֽתֵיהֶם֙ לְכֹל֙ צְבָ֣א הַשָּׁמַ֔יִם וְהַסֵּ֥ךְ נְסָכִ֖ים לֵאלֹהִ֥ים אֲחֵרִֽים׃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וַיָּבֹ֤א יִרְמְיָ֙הוּ֙ מֵֽהַתֹּ֔פֶת אֲשֶׁ֨ר שְׁלָח֧וֹ יְהוָ֛ה שָׁ֖ם לְהִנָּבֵ֑א וַֽיַּעֲמֹד֙ בַּחֲצַ֣ר בֵּית־יְהוָ֔ה וַיֹּ֖אמֶר אֶל־כָּל־הָעָֽם׃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כֹּֽה־אָמַ֞ר יְהוָ֤ה צְבָאוֹת֙ אֱלֹהֵ֣י יִשְׂרָאֵ֔ל הִנְנִ֨י מבי אֶל־הָעִ֤יר הַזֹּאת֙ וְעַל־כָּל־עָרֶ֔יהָ אֵ֚ת כָּל־הָ֣רָעָ֔ה אֲשֶׁ֥ר דִּבַּ֖רְתִּי עָלֶ֑יהָ כִּ֤י הִקְשׁוּ֙ אֶת־עָרְפָּ֔ם לְבִלְתִּ֖י שְׁמ֥וֹעַ אֶת־דְּבָרָֽי׃</w:t>
      </w:r>
    </w:p>
    <w:p>
      <w:pPr>
        <w:pStyle w:val="Heading2"/>
        <w:bidi/>
      </w:pPr>
      <w:r>
        <w:rPr>
          <w:rtl/>
          <w:cs/>
          <w:lang w:val="he_IL" w:bidi="he_IL"/>
        </w:rPr>
        <w:t>Jeremiah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וַיִּשְׁמַ֤ע פַּשְׁחוּר֙ בֶּן־אִמֵּ֣ר הַכֹּהֵ֔ן וְהֽוּא־פָקִ֥יד נָגִ֖יד בְּבֵ֣ית יְהוָ֑ה אֶֽת־יִרְמְיָ֔הוּ נִבָּ֖א אֶת־הַדְּבָרִ֥ים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וַיַּכֶּ֣ה פַשְׁח֔וּר אֵ֖ת יִרְמְיָ֣הוּ הַנָּבִ֑יא וַיִּתֵּ֨ן אֹת֜וֹ עַל־הַמַּהְפֶּ֗כֶת אֲשֶׁ֨ר בְּשַׁ֤עַר בִּנְיָמִן֙ הָֽעֶלְי֔וֹן אֲשֶׁ֖ר בְּבֵ֥ית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וַֽיְהִי֙ מִֽמָּחֳרָ֔ת וַיֹּצֵ֥א פַשְׁח֛וּר אֶֽת־יִרְמְיָ֖הוּ מִן־הַמַּהְפָּ֑כֶת וַיֹּ֨אמֶר אֵלָ֜יו יִרְמְיָ֗הוּ לֹ֤א פַשְׁחוּר֙ קָרָ֤א יְהוָה֙ שְׁמֶ֔ךָ כִּ֖י אִם־מָג֥וֹר מִסָּבִֽיב׃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כִּ֣י כֹ֣ה אָמַ֣ר יְהוָ֡ה הִנְנִי֩ נֹתֶנְךָ֨ לְמָג֜וֹר לְךָ֣ וּלְכָל־אֹהֲבֶ֗יךָ וְנָֽפְל֛וּ בְּחֶ֥רֶב אֹיְבֵיהֶ֖ם וְעֵינֶ֣יךָ רֹא֑וֹת וְאֶת־כָּל־יְהוּדָ֗ה אֶתֵּן֙ בְּיַ֣ד מֶֽלֶךְ־בָּבֶ֔ל וְהִגְלָ֥ם בָּבֶ֖לָה וְהִכָּ֥ם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וְנָתַתִּ֗י אֶת־כָּל־ חֹ֙סֶן֙ הָעִ֣יר הַזֹּ֔את וְאֶת־כָּל־יְגִיעָ֖הּ וְאֶת־כָּל־יְקָרָ֑הּ וְאֵ֨ת כָּל־אוֹצְר֜וֹת מַלְכֵ֣י יְהוּדָ֗ה אֶתֵּן֙ בְּיַ֣ד אֹֽיְבֵיהֶ֔ם וּבְזָזוּם֙ וּלְקָח֔וּם וֶהֱבִיא֖וּם בָּבֶֽלָה׃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וְאַתָּ֣ה פַשְׁח֗וּר וְכֹל֙ יֹשְׁבֵ֣י בֵיתֶ֔ךָ תֵּלְכ֖וּ בַּשֶּׁ֑בִי וּבָבֶ֣ל תָּב֗וֹא וְשָׁ֤ם תָּמוּת֙ וְשָׁ֣ם תִּקָּבֵ֔ר אַתָּה֙ וְכָל־אֹ֣הֲבֶ֔יךָ אֲשֶׁר־נִבֵּ֥אתָ לָהֶ֖ם בַּשָּֽׁקֶר׃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פִּתִּיתַ֤נִי יְהוָה֙ וָֽאֶפָּ֔ת חֲזַקְתַּ֖נִי וַתּוּכָ֑ל הָיִ֤יתִי לִשְׂחוֹק֙ כָּל־הַיּ֔וֹם כֻּלֹּ֖ה לֹעֵ֥ג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כִּֽי־מִדֵּ֤י אֲדַבֵּר֙ אֶזְעָ֔ק חָמָ֥ס וָשֹׁ֖ד אֶקְרָ֑א כִּֽי־הָיָ֨ה דְבַר־יְהוָ֥ה לִ֛י לְחֶרְפָּ֥ה וּלְקֶ֖לֶס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וְאָמַרְתִּ֣י לֹֽא־אֶזְכְּרֶ֗נּוּ וְלֹֽא־אֲדַבֵּ֥ר עוֹד֙ בִּשְׁמ֔וֹ וְהָיָ֤ה בְלִבִּי֙ כְּאֵ֣שׁ בֹּעֶ֔רֶת עָצֻ֖ר בְּעַצְמֹתָ֑י וְנִלְאֵ֥יתִי כַּֽלְכֵ֖ל וְלֹ֥א אוּכָֽל׃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שָׁמַ֜עְתִּי דִּבַּ֣ת רַבִּים֮ מָג֣וֹר מִסָּבִיב֒ הַגִּ֙ידוּ֙ וְנַגִּידֶ֔נּוּ כֹּ֚ל אֱנ֣וֹשׁ שְׁלוֹמִ֔י שֹׁמְרֵ֖י צַלְעִ֑י אוּלַ֤י יְפֻתֶּה֙ וְנ֣וּכְלָה ל֔וֹ וְנִקְחָ֥ה נִקְמָתֵ֖נוּ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וַֽיהוָ֤ה אוֹתִי֙ כְּגִבּ֣וֹר עָרִ֔יץ עַל־כֵּ֛ן רֹדְפַ֥י יִכָּשְׁל֖וּ וְלֹ֣א יֻכָ֑לוּ בֹּ֤שׁוּ מְאֹד֙ כִּֽי־לֹ֣א הִשְׂכִּ֔ילוּ כְּלִמַּ֥ת עוֹלָ֖ם לֹ֥א תִשָּׁכֵֽחַ׃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וַיהוָ֤ה צְבָאוֹת֙ בֹּחֵ֣ן צַדִּ֔יק רֹאֶ֥ה כְלָי֖וֹת וָלֵ֑ב אֶרְאֶ֤ה נִקְמָֽתְךָ֙ מֵהֶ֔ם כִּ֥י אֵלֶ֖יךָ גִּלִּ֥יתִי אֶת־רִיבִֽי׃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שִׁ֚ירוּ לַֽיהוָ֔ה הַֽלְל֖וּ אֶת־יְהוָ֑ה כִּ֥י הִצִּ֛יל אֶת־נֶ֥פֶשׁ אֶבְי֖וֹן מִיַּ֥ד מְרֵעִֽים׃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אָר֣וּר הַיּ֔וֹם אֲשֶׁ֥ר יֻלַּ֖דְתִּי בּ֑וֹ י֛וֹם אֲשֶׁר־יְלָדַ֥תְנִי אִמִּ֖י אַל־יְהִ֥י בָרֽוּךְ׃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אָר֣וּר הָאִ֗ישׁ אֲשֶׁ֨ר בִּשַּׂ֤ר אֶת־אָבִי֙ לֵאמֹ֔ר יֻֽלַּד־לְךָ֖ בֵּ֣ן זָכָ֑ר שַׂמֵּ֖חַ שִׂמֳּחָֽהוּ׃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וְהָיָה֙ הָאִ֣ישׁ הַה֔וּא כֶּֽעָרִ֛ים אֲשֶׁר־הָפַ֥ךְ יְהוָ֖ה וְלֹ֣א נִחָ֑ם וְשָׁמַ֤ע זְעָקָה֙ בַּבֹּ֔קֶר וּתְרוּעָ֖ה בְּעֵ֥ת צָהֳרָֽיִם׃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אֲשֶׁ֥ר לֹא־מוֹתְתַ֖נִי מֵרָ֑חֶם וַתְּהִי־לִ֤י אִמִּי֙ קִבְרִ֔י וְרַחְמָ֖הֿ הֲרַ֥ת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לָ֤מָּה זֶּה֙ מֵרֶ֣חֶם יָצָ֔אתִי לִרְא֥וֹת עָמָ֖ל וְיָג֑וֹן וַיִּכְל֥וּ בְּבֹ֖שֶׁת יָמָֽי׃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הַדָּבָ֛ר אֲשֶׁר־הָיָ֥ה אֶֽל־יִרְמְיָ֖הוּ מֵאֵ֣ת יְהוָ֑ה בִּשְׁלֹ֨חַ אֵלָ֜יו הַמֶּ֣לֶךְ צִדְקִיָּ֗הוּ אֶת־פַּשְׁחוּר֙ בֶּן־מַלְכִּיָּ֔ה וְאֶת־צְפַנְיָ֧ה בֶן־מַעֲשֵׂיָ֛ה הַכֹּהֵ֖ן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דְּרָשׁ־נָ֤א בַעֲדֵ֙נוּ֙ אֶת־יְהוָ֔ה כִּ֛י נְבוּכַדְרֶאצַּ֥ר מֶֽלֶךְ־בָּבֶ֖ל נִלְחָ֣ם עָלֵ֑ינוּ אוּלַי֩ יַעֲשֶׂ֨ה יְהוָ֤ה אוֹתָ֙נוּ֙ כְּכָל־נִפְלְאֹתָ֔יו וְיַעֲלֶ֖ה מֵעָלֵֽינוּ׃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וַיֹּ֥אמֶר יִרְמְיָ֖הוּ אֲלֵיהֶ֑ם כֹּ֥ה תֹאמְרֻ֖ן אֶל־צִדְקִיָּֽהוּ׃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כֹּֽה־אָמַ֨ר יְהוָ֜ה אֱלֹהֵ֣י יִשְׂרָאֵ֗ל הִנְנִ֣י מֵסֵב֮ אֶת־כְּלֵ֣י הַמִּלְחָמָה֮ אֲשֶׁ֣ר בְּיֶדְכֶם֒ אֲשֶׁ֨ר אַתֶּ֜ם נִלְחָמִ֣ים בָּ֗ם אֶת־מֶ֤לֶךְ בָּבֶל֙ וְאֶת־הַכַּשְׂדִּ֔ים הַצָּרִ֣ים עֲלֵיכֶ֔ם מִח֖וּץ לַֽחוֹמָ֑ה וְאָסַפְתִּ֣י אוֹתָ֔ם אֶל־תּ֖וֹךְ הָעִ֥יר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וְנִלְחַמְתִּ֤י אֲנִי֙ אִתְּכֶ֔ם בְּיָ֥ד נְטוּיָ֖ה וּבִזְר֣וֹעַ חֲזָקָ֑ה וּבְאַ֥ף וּבְחֵמָ֖ה וּבְקֶ֥צֶף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וְהִכֵּיתִ֗י אֶת־יֽוֹשְׁבֵי֙ הָעִ֣יר הַזֹּ֔את וְאֶת־הָאָדָ֖ם וְאֶת־הַבְּהֵמָ֑ה בְּדֶ֥בֶר גָּד֖וֹל יָמֻֽתוּ׃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וְאַחֲרֵי־כֵ֣ן נְאֻם־יְהוָ֡ה אֶתֵּ֣ן אֶת־צִדְקִיָּ֣הוּ מֶֽלֶךְ־יְהוּדָ֣ה וְאֶת־עֲבָדָ֣יו ׀ וְאֶת־הָעָ֡ם וְאֶת־הַנִּשְׁאָרִים֩ בָּעִ֨יר הַזֹּ֜את מִן־הַדֶּ֣בֶר ׀ מִן־הַחֶ֣רֶב וּמִן־הָרָעָ֗ב בְּיַד֙ נְבוּכַדְרֶאצַּ֣ר מֶֽלֶךְ־בָּבֶ֔ל וּבְיַד֙ אֹֽיְבֵיהֶ֔ם וּבְיַ֖ד מְבַקְשֵׁ֣י נַפְשָׁ֑ם וְהִכָּ֣ם לְפִי־חֶ֔רֶב לֹֽא־יָח֣וּס עֲלֵיהֶ֔ם וְלֹ֥א יַחְמֹ֖ל וְלֹ֥א יְרַחֵֽם׃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וְאֶל־הָעָ֤ם הַזֶּה֙ תֹּאמַ֔ר כֹּ֖ה אָמַ֣ר יְהוָ֑ה הִנְנִ֤י נֹתֵן֙ לִפְנֵיכֶ֔ם אֶת־דֶּ֥רֶךְ הַחַיִּ֖ים וְאֶת־דֶּ֥רֶךְ הַמָּֽוֶת׃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הַיֹּשֵׁב֙ בָּעִ֣יר הַזֹּ֔את יָמ֕וּת בַּחֶ֖רֶב וּבָרָעָ֣ב וּבַדָּ֑בֶר וְהַיּוֹצֵא֩ וְנָפַ֨ל עַל־הַכַּשְׂדִּ֜ים הַצָּרִ֤ים עֲלֵיכֶם֙ יחיה וְהָֽיְתָה־לּ֥וֹ נַפְשׁ֖וֹ לְשָׁלָֽל׃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שַׂ֣מְתִּי פָ֠נַי בָּעִ֨יר הַזֹּ֧את לְרָעָ֛ה וְלֹ֥א לְטוֹבָ֖ה נְאֻם־יְהוָ֑ה בְּיַד־מֶ֤לֶךְ בָּבֶל֙ תִּנָּתֵ֔ן וּשְׂרָפָ֖הּ בָּאֵֽשׁ׃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וּלְבֵית֙ מֶ֣לֶךְ יְהוּדָ֔ה שִׁמְע֖וּ דְּבַר־יְהוָֽה׃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בֵּ֣ית דָּוִ֗ד כֹּ֚ה אָמַ֣ר יְהוָ֔ה דִּ֤ינוּ לַבֹּ֙קֶר֙ מִשְׁפָּ֔ט וְהַצִּ֥ילוּ גָז֖וּל מִיַּ֣ד עוֹשֵׁ֑ק פֶּן־תֵּצֵ֨א כָאֵ֜שׁ חֲמָתִ֗י וּבָעֲרָה֙ וְאֵ֣ין מְכַבֶּ֔ה מִפְּנֵ֖י רֹ֥עַ מעלליהם׃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הִנְנִ֨י אֵלַ֜יִךְ יֹשֶׁ֧בֶת הָעֵ֛מֶק צ֥וּר הַמִּישֹׁ֖ר נְאֻם־יְהוָ֑ה הָאֹֽמְרִים֙ מִֽי־יֵחַ֣ת עָלֵ֔ינוּ וּמִ֥י יָב֖וֹא בִּמְעוֹנוֹתֵֽינוּ׃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וּפָקַדְתִּ֧י עֲלֵיכֶ֛ם כִּפְרִ֥י מַעַלְלֵיכֶ֖ם נְאֻם־יְהוָ֑ה וְהִצַּ֤תִּי אֵשׁ֙ בְּיַעְרָ֔הּ וְאָכְלָ֖ה כָּל־סְבִיבֶֽיהָ׃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כֹּ֚ה אָמַ֣ר יְהוָ֔ה רֵ֖ד בֵּֽית־מֶ֣לֶךְ יְהוּדָ֑ה וְדִבַּרְתָּ֣ שָׁ֔ם אֶת־הַדָּבָ֖ר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וְאָֽמַרְתָּ֙ שְׁמַ֣ע דְּבַר־יְהוָ֔ה מֶ֣לֶךְ יְהוּדָ֔ה הַיֹּשֵׁ֖ב עַל־כִּסֵּ֣א דָוִ֑ד אַתָּ֤ה וַעֲבָדֶ֙יךָ֙ וְעַמְּךָ֔ הַבָּאִ֖ים בַּשְּׁעָרִ֥ים הָאֵֽלֶּה׃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כֹּ֣ה ׀ אָמַ֣ר יְהוָ֗ה עֲשׂ֤וּ מִשְׁפָּט֙ וּצְדָקָ֔ה וְהַצִּ֥ילוּ גָז֖וּל מִיַּ֣ד עָשׁ֑וֹק וְגֵר֩ יָת֨וֹם וְאַלְמָנָ֤ה אַל־תֹּנוּ֙ אַל־תַּחְמֹ֔סוּ וְדָ֣ם נָקִ֔י אַֽל־תִּשְׁפְּכ֖וּ בַּמָּק֥וֹם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אִם־עָשׂוֹ֙ תַּֽעֲשׂ֔וּ אֶת־הַדָּבָ֖ר הַזֶּ֑ה וּבָ֣אוּ בְשַׁעֲרֵ֣י הַבַּ֣יִת הַזֶּ֡ה מְלָכִים֩ יֹשְׁבִ֨ים לְדָוִ֜ד עַל־כִּסְא֗וֹ רֹֽכְבִים֙ בָּרֶ֣כֶב וּבַסּוּסִ֔ים ה֥וּא ועבדו וְעַמּֽוֹ׃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וְאִם֙ לֹ֣א תִשְׁמְע֔וּ אֶת־הַדְּבָרִ֖ים הָאֵ֑לֶּה בִּ֤י נִשְׁבַּ֙עְתִּי֙ נְאֻם־יְהוָ֔ה כִּי־לְחָרְבָּ֥ה יִֽהְיֶ֖ה הַבַּ֥יִת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כִּֽי־כֹ֣ה ׀ אָמַ֣ר יְהוָ֗ה עַל־בֵּית֙ מֶ֣לֶךְ יְהוּדָ֔ה גִּלְעָ֥ד אַתָּ֛ה לִ֖י רֹ֣אשׁ הַלְּבָנ֑וֹן אִם־לֹ֤א אֲשִֽׁיתְךָ֙ מִדְבָּ֔ר עָרִ֖ים לֹ֥א נושבה׃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וְקִדַּשְׁתִּ֥י עָלֶ֛יךָ מַשְׁחִתִ֖ים אִ֣ישׁ וְכֵלָ֑יו וְכָֽרְתוּ֙ מִבְחַ֣ר אֲרָזֶ֔יךָ וְהִפִּ֖ילוּ עַל־הָאֵֽשׁ׃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וְעָֽבְרוּ֙ גּוֹיִ֣ם רַבִּ֔ים עַ֖ל הָעִ֣יר הַזֹּ֑את וְאָֽמְרוּ֙ אִ֣ישׁ אֶל־רֵעֵ֔הוּ עַל־מֶ֨ה עָשָׂ֤ה יְהוָה֙ כָּ֔כָה לָעִ֥יר הַגְּדוֹלָ֖ה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וְאָ֣מְר֔וּ עַ֚ל אֲשֶׁ֣ר עָֽזְב֔וּ אֶת־בְּרִ֥ית יְהוָ֖ה אֱלֹֽהֵיהֶ֑ם וַיִּֽשְׁתַּחֲו֛וּ לֵאלֹהִ֥ים אֲחֵרִ֖ים וַיַּעַבְדֽוּם׃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אַל־תִּבְכּ֣וּ לְמֵ֔ת וְאַל־תָּנֻ֖דוּ ל֑וֹ בְּכ֤וּ בָכוֹ֙ לַֽהֹלֵ֔ךְ כִּ֣י לֹ֤א יָשׁוּב֙ ע֔וֹד וְרָאָ֖ה אֶת־אֶ֥רֶץ מוֹלַדְתּֽוֹ׃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כִּ֣י כֹ֣ה אָֽמַר־יְ֠הוָה אֶל־שַׁלֻּ֨ם בֶּן־יֹאשִׁיָּ֜הוּ מֶ֣לֶךְ יְהוּדָ֗ה הַמֹּלֵךְ֙ תַּ֚חַת יֹאשִׁיָּ֣הוּ אָבִ֔יו אֲשֶׁ֥ר יָצָ֖א מִן־הַמָּק֣וֹם הַזֶּ֑ה לֹֽא־יָשׁ֥וּב שָׁ֖ם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כִּ֗י בִּמְק֛וֹם אֲשֶׁר־הִגְל֥וּ אֹת֖וֹ שָׁ֣ם יָמ֑וּת וְאֶת־הָאָ֥רֶץ הַזֹּ֖את לֹֽא־יִרְאֶ֥ה עֽוֹד׃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ה֣וֹי בֹּנֶ֤ה בֵיתוֹ֙ בְּֽלֹא־צֶ֔דֶק וַעֲלִיּוֹתָ֖יו בְּלֹ֣א מִשְׁפָּ֑ט בְּרֵעֵ֙הוּ֙ יַעֲבֹ֣ד חִנָּ֔ם וּפֹעֲל֖וֹ לֹ֥א יִתֶּן־לֽוֹ׃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הָאֹמֵ֗ר אֶבְנֶה־לִּי֙ בֵּ֣ית מִדּ֔וֹת וַעֲלִיּ֖וֹת מְרֻוָּחִ֑ים וְקָ֤רַֽע לוֹ֙ חַלּוֹנָ֔י וְסָפ֣וּן בָּאָ֔רֶז וּמָשׁ֖וֹחַ בַּשָּׁשַֽׁר׃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הֲתִֽמְלֹ֔ךְ כִּ֥י אַתָּ֖ה מְתַחֲרֶ֣ה בָאָ֑רֶז אָבִ֜יךָ הֲל֧וֹא אָכַ֣ל וְשָׁתָ֗ה וְעָשָׂ֤ה מִשְׁפָּט֙ וּצְדָקָ֔ה אָ֖ז ט֥וֹב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דָּ֛ן דִּין־עָנִ֥י וְאֶבְי֖וֹן אָ֣ז ט֑וֹב הֲלוֹא־הִ֛יא הַדַּ֥עַת אֹתִ֖י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כִּ֣י אֵ֤ין עֵינֶ֙יךָ֙ וְלִבְּךָ֔ כִּ֖י אִם־עַל־בִּצְעֶ֑ךָ וְעַ֤ל דַּֽם־הַנָּקִי֙ לִשְׁפּ֔וֹךְ וְעַל־הָעֹ֥שֶׁק וְעַל־הַמְּרוּצָ֖ה לַעֲשֽׂוֹת׃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לָכֵ֞ן כֹּֽה־אָמַ֣ר יְהוָ֗ה אֶל־יְהוֹיָקִ֤ים בֶּן־יֹאשִׁיָּ֙הוּ֙ מֶ֣לֶךְ יְהוּדָ֔ה לֹא־יִסְפְּד֣וּ ל֔וֹ ה֥וֹי אָחִ֖י וְה֣וֹי אָח֑וֹת לֹא־יִסְפְּד֣וּ ל֔וֹ ה֥וֹי אָד֖וֹן וְה֥וֹי הֹדֹֽה׃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קְבוּרַ֥ת חֲמ֖וֹר יִקָּבֵ֑ר סָח֣וֹב וְהַשְׁלֵ֔ךְ מֵהָ֖לְאָה לְשַׁעֲרֵ֥י יְרוּשָׁלִָֽם׃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עֲלִ֤י הַלְּבָנוֹן֙ וּֽצְעָ֔קִי וּבַבָּשָׁ֖ן תְּנִ֣י קוֹלֵ֑ךְ וְצַֽעֲקִי֙ מֵֽעֲבָרִ֔ים כִּ֥י נִשְׁבְּר֖וּ כָּל־מְאַהֲבָֽיִךְ׃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דִּבַּ֤רְתִּי אֵלַ֙יִךְ֙ בְּשַׁלְוֺתַ֔יִךְ אָמַ֖רְתְּ לֹ֣א אֶשְׁמָ֑ע זֶ֤ה דַרְכֵּךְ֙ מִנְּעוּרַ֔יִךְ כִּ֥י לֹֽא־שָׁמַ֖עַתְּ בְּקוֹלִֽי׃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כָּל־רֹעַ֙יִךְ֙ תִּרְעֶה־ר֔וּחַ וּֽמְאַהֲבַ֖יִךְ בַּשְּׁבִ֣י יֵלֵ֑כוּ כִּ֣י אָ֤ז תֵּבֹ֙שִׁי֙ וְנִכְלַ֔מְתְּ מִכֹּ֖ל רָעָתֵֽךְ׃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ישבתי בַּלְּבָנ֔וֹן מקננתי בָּֽאֲרָזִ֑ים מַה־נֵּחַנְתְּ֙ בְּבֹא־לָ֣ךְ חֲבָלִ֔ים חִ֖יל כַּיֹּלֵדָֽה׃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חַי־אָנִי֮ נְאֻם־יְהוָה֒ כִּ֣י אִם־יִהְיֶ֞ה כָּנְיָ֤הוּ בֶן־יְהֽוֹיָקִים֙ מֶ֣לֶךְ יְהוּדָ֔ה חוֹתָ֖ם עַל־יַ֣ד יְמִינִ֑י כִּ֥י מִשָּׁ֖ם אֶתְּקֶֽנְךָּ׃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וּנְתַתִּ֗יךָ בְּיַד֙ מְבַקְשֵׁ֣י נַפְשֶׁ֔ךָ וּבְיַ֛ד אֲשֶׁר־אַתָּ֥ה יָג֖וֹר מִפְּנֵיהֶ֑ם וּבְיַ֛ד נְבוּכַדְרֶאצַּ֥ר מֶֽלֶךְ־בָּבֶ֖ל וּבְיַ֥ד הַכַּשְׂדִּֽים׃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וְהֵֽטַלְתִּ֣י אֹתְךָ֗ וְאֶֽת־אִמְּךָ֙ אֲשֶׁ֣ר יְלָדַ֔תְךָ עַ֚ל הָאָ֣רֶץ אַחֶ֔רֶת אֲשֶׁ֥ר לֹֽא־יֻלַּדְתֶּ֖ם שָׁ֑ם וְשָׁ֖ם תָּמֽוּתוּ׃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וְעַל־הָאָ֗רֶץ אֲשֶׁר־הֵ֛ם מְנַשְּׂאִ֥ים אֶת־נַפְשָׁ֖ם לָשׁ֣וּב שָׁ֑ם שָׁ֖מָּה לֹ֥א יָשֽׁוּבוּ׃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הַעֶ֨צֶב נִבְזֶ֜ה נָפ֗וּץ הָאִ֤ישׁ הַזֶּה֙ כָּנְיָ֔הוּ אִ֨ם־כְּלִ֔י אֵ֥ין חֵ֖פֶץ בּ֑וֹ מַדּ֤וּעַ הֽוּטֲלוּ֙ ה֣וּא וְזַרְע֔וֹ וְהֻ֨שְׁלְכ֔וּ עַל־הָאָ֖רֶץ אֲשֶׁ֥ר לֹא־יָדָֽעוּ׃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אֶ֥רֶץ אֶ֖רֶץ אָ֑רֶץ שִׁמְעִ֖י דְּבַר־יְהוָֽה׃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כֹּ֣ה ׀ אָמַ֣ר יְהוָ֗ה כִּתְב֞וּ אֶת־הָאִ֤ישׁ הַזֶּה֙ עֲרִירִ֔י גֶּ֖בֶר לֹא־יִצְלַ֣ח בְּיָמָ֑יו כִּי֩ לֹ֨א יִצְלַ֜ח מִזַּרְע֗וֹ אִ֚ישׁ יֹשֵׁב֙ עַל־כִּסֵּ֣א דָוִ֔ד וּמֹשֵׁ֥ל ע֖וֹד בִּיהוּדָֽה׃</w:t>
      </w:r>
    </w:p>
    <w:p>
      <w:pPr>
        <w:pStyle w:val="Heading2"/>
        <w:bidi/>
      </w:pPr>
      <w:r>
        <w:rPr>
          <w:rtl/>
          <w:cs/>
          <w:lang w:val="he_IL" w:bidi="he_IL"/>
        </w:rPr>
        <w:t>Jeremiah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ה֣וֹי רֹעִ֗ים מְאַבְּדִ֧ים וּמְפִצִ֛ים אֶת־צֹ֥אן מַרְעִיתִ֖י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לָ֠כֵן כֹּֽה־אָמַ֨ר יְהוָ֜ה אֱלֹהֵ֣י יִשְׂרָאֵ֗ל עַֽל־הָרֹעִים֮ הָרֹעִ֣ים אֶת־עַמִּי֒ אַתֶּ֞ם הֲפִצֹתֶ֤ם אֶת־צֹאנִי֙ וַתַּדִּח֔וּם וְלֹ֥א פְקַדְתֶּ֖ם אֹתָ֑ם הִנְנִ֨י פֹקֵ֧ד עֲלֵיכֶ֛ם אֶת־רֹ֥עַ מַעַלְלֵיכֶ֖ם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וַאֲנִ֗י אֲקַבֵּץ֙ אֶת־שְׁאֵרִ֣ית צֹאנִ֔י מִכֹּל֙ הָאֲרָצ֔וֹת אֲשֶׁר־הִדַּ֥חְתִּי אֹתָ֖ם שָׁ֑ם וַהֲשִׁבֹתִ֥י אֶתְהֶ֛ן עַל־נְוֵהֶ֖ן וּפָר֥וּ וְרָבֽוּ׃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וַהֲקִמֹתִ֧י עֲלֵיהֶ֛ם רֹעִ֖ים וְרָע֑וּם וְלֹא־יִֽירְא֨וּ ע֧וֹד וְלֹא־יֵחַ֛תּוּ וְלֹ֥א יִפָּקֵ֖דוּ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הִנֵּ֨ה יָמִ֤ים בָּאִים֙ נְאֻם־יְהוָ֔ה וַהֲקִמֹתִ֥י לְדָוִ֖ד צֶ֣מַח צַדִּ֑יק וּמָ֤לַךְ מֶ֙לֶךְ֙ וְהִשְׂכִּ֔יל וְעָשָׂ֛ה מִשְׁפָּ֥ט וּצְדָקָ֖ה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בְּיָמָיו֙ תִּוָּשַׁ֣ע יְהוּדָ֔ה וְיִשְׂרָאֵ֖ל יִשְׁכֹּ֣ן לָבֶ֑טַח וְזֶה־שְּׁמ֥וֹ אֲֽשֶׁר־יִקְרְא֖וֹ יְהוָ֥ה ׀ צִדְקֵֽנוּ׃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לָכֵ֛ן הִנֵּֽה־יָמִ֥ים בָּאִ֖ים נְאֻם־יְהוָ֑ה וְלֹא־יֹ֤אמְרוּ עוֹד֙ חַי־יְהוָ֔ה אֲשֶׁ֧ר הֶעֱלָ֛ה אֶת־בְּנֵ֥י יִשְׂרָאֵ֖ל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כִּ֣י אִם־חַי־יְהוָ֗ה אֲשֶׁ֣ר הֶעֱלָה֩ וַאֲשֶׁ֨ר הֵבִ֜יא אֶת־זֶ֨רַע בֵּ֤ית יִשְׂרָאֵל֙ מֵאֶ֣רֶץ צָפ֔וֹנָה וּמִכֹּל֙ הָֽאֲרָצ֔וֹת אֲשֶׁ֥ר הִדַּחְתִּ֖ים שָׁ֑ם וְיָשְׁב֖וּ עַל־אַדְמָתָֽם׃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לַנְּבִאִ֞ים נִשְׁבַּ֧ר לִבִּ֣י בְקִרְבִּ֗י רָֽחֲפוּ֙ כָּל־עַצְמוֹתַ֔י הָיִ֙יתִי֙ כְּאִ֣ישׁ שִׁכּ֔וֹר וּכְגֶ֖בֶר עֲבָ֣רוֹ יָ֑יִן מִפְּנֵ֣י יְהוָ֔ה וּמִפְּנֵ֖י דִּבְרֵ֥י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מְנָֽאֲפִים֙ מָלְאָ֣ה הָאָ֔רֶץ כִּֽי־מִפְּנֵ֤י אָלָה֙ אָבְלָ֣ה הָאָ֔רֶץ יָבְשׁ֖וּ נְא֣וֹת מִדְבָּ֑ר וַתְּהִ֤י מְרֽוּצָתָם֙ רָעָ֔ה וּגְבוּרָתָ֖ם לֹא־כֵֽן׃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כִּֽי־גַם־נָבִ֥יא גַם־כֹּהֵ֖ן חָנֵ֑פוּ גַּם־בְּבֵיתִ֛י מָצָ֥אתִי רָעָתָ֖ם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לָכֵן֩ יִֽהְיֶ֨ה דַרְכָּ֜ם לָהֶ֗ם כַּחֲלַקְלַקּוֹת֙ בָּֽאֲפֵלָ֔ה יִדַּ֖חוּ וְנָ֣פְלוּ בָ֑הּ כִּֽי־אָבִ֨יא עֲלֵיהֶ֥ם רָעָ֛ה שְׁנַ֥ת פְּקֻדָּתָ֖ם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וּבִנְבִיאֵ֥י שֹׁמְר֖וֹן רָאִ֣יתִי תִפְלָ֑ה הִנַּבְּא֣וּ בַבַּ֔עַל וַיַּתְע֥וּ אֶת־עַמִּ֖י אֶת־יִשְׂרָאֵֽל׃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וּבִנְבִאֵ֨י יְרוּשָׁלִַ֜ם רָאִ֣יתִי שַׁעֲרוּרָ֗ה נָא֞וֹף וְהָלֹ֤ךְ בַּשֶּׁ֙קֶר֙ וְחִזְּקוּ֙ יְדֵ֣י מְרֵעִ֔ים לְבִ֨לְתִּי־שָׁ֔בוּ אִ֖ישׁ מֵרָֽעָת֑וֹ הָֽיוּ־לִ֤י כֻלָּם֙ כִּסְדֹ֔ם וְיֹשְׁבֶ֖יהָ כַּעֲמֹרָֽה׃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לָכֵ֞ן כֹּֽה־אָמַ֨ר יְהוָ֤ה צְבָאוֹת֙ עַל־הַנְּבִאִ֔ים הִנְנִ֨י מַאֲכִ֤יל אוֹתָם֙ לַֽעֲנָ֔ה וְהִשְׁקִתִ֖ים מֵי־רֹ֑אשׁ כִּ֗י מֵאֵת֙ נְבִיאֵ֣י יְרוּשָׁלִַ֔ם יָצְאָ֥ה חֲנֻפָּ֖ה לְכָל־הָאָֽרֶץ׃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כֹּֽה־אָמַ֞ר יְהוָ֣ה צְבָא֗וֹת אַֽל־תִּשְׁמְע֞וּ עַל־דִּבְרֵ֤י הַנְּבִאִים֙ הַנִּבְּאִ֣ים לָכֶ֔ם מַהְבִּלִ֥ים הֵ֖מָּה אֶתְכֶ֑ם חֲז֤וֹן לִבָּם֙ יְדַבֵּ֔רוּ לֹ֖א מִפִּ֥י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אֹמְרִ֤ים אָמוֹר֙ לִֽמְנַאֲצַ֔י דִּבֶּ֣ר יְהוָ֔ה שָׁל֖וֹם יִֽהְיֶ֣ה לָכֶ֑ם וְ֠כֹל הֹלֵ֞ךְ בִּשְׁרִר֤וּת לִבּוֹ֙ אָֽמְר֔וּ לֹֽא־תָב֥וֹא עֲלֵיכֶ֖ם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כִּ֣י מִ֤י עָמַד֙ בְּס֣וֹד יְהוָ֔ה וְיֵ֖רֶא וְיִשְׁמַ֣ע אֶת־דְּבָר֑וֹ מִֽי־הִקְשִׁ֥יב דברי וַיִּשְׁמָֽע׃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הִנֵּ֣ה ׀ סַעֲרַ֣ת יְהוָ֗ה חֵמָה֙ יָֽצְאָ֔ה וְסַ֖עַר מִתְחוֹלֵ֑ל עַ֛ל רֹ֥אשׁ רְשָׁעִ֖ים יָחֽוּל׃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לֹ֤א יָשׁוּב֙ אַף־יְהוָ֔ה עַד־עֲשֹׂת֥וֹ וְעַד־הֲקִימ֖וֹ מְזִמּ֣וֹת לִבּ֑וֹ בְּאַֽחֲרִית֙ הַיָּמִ֔ים תִּתְבּ֥וֹנְנוּ בָ֖הּ בִּינָֽה׃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לֹא־שָׁלַ֥חְתִּי אֶת־הַנְּבִאִ֖ים וְהֵ֣ם רָ֑צוּ לֹא־דִבַּ֥רְתִּי אֲלֵיהֶ֖ם וְהֵ֥ם נִבָּֽאוּ׃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וְאִֽם־עָמְד֖וּ בְּסוֹדִ֑י וְיַשְׁמִ֤עוּ דְבָרַי֙ אֶת־עַמִּ֔י וִֽישִׁבוּם֙ מִדַּרְכָּ֣ם הָרָ֔ע וּמֵרֹ֖עַ מַֽעַלְלֵיהֶֽם׃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הַאֱלֹהֵ֧י מִקָּרֹ֛ב אָ֖נִי נְאֻם־יְהוָ֑ה וְלֹ֥א אֱלֹהֵ֖י מֵרָחֹֽק׃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אִם־יִסָּתֵ֨ר אִ֧ישׁ בַּמִּסְתָּרִ֛ים וַאֲנִ֥י לֹֽא־אֶרְאֶ֖נּוּ נְאֻם־יְהוָ֑ה הֲל֨וֹא אֶת־הַשָּׁמַ֧יִם וְאֶת־הָאָ֛רֶץ אֲנִ֥י מָלֵ֖א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שָׁמַ֗עְתִּי אֵ֤ת אֲשֶׁר־אָֽמְרוּ֙ הַנְּבִאִ֔ים הַֽנִּבְּאִ֥ים בִּשְׁמִ֛י שֶׁ֖קֶר לֵאמֹ֑ר חָלַ֖מְתִּי חָלָֽמְתִּי׃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עַד־מָתַ֗י הֲיֵ֛שׁ בְּלֵ֥ב הַנְּבִאִ֖ים נִבְּאֵ֣י הַשָּׁ֑קֶר וּנְבִיאֵ֖י תַּרְמִ֥ת לִבָּֽם׃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הַחֹשְׁבִ֗ים לְהַשְׁכִּ֤יחַ אֶת־עַמִּי֙ שְׁמִ֔י בַּחֲל֣וֹמֹתָ֔ם אֲשֶׁ֥ר יְסַפְּר֖וּ אִ֣ישׁ לְרֵעֵ֑הוּ כַּאֲשֶׁ֨ר שָׁכְח֧וּ אֲבוֹתָ֛ם אֶת־שְׁמִ֖י בַּבָּֽעַל׃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הַנָּבִ֞יא אֲשֶׁר־אִתּ֤וֹ חֲלוֹם֙ יְסַפֵּ֣ר חֲל֔וֹם וַאֲשֶׁ֤ר דְּבָרִי֙ אִתּ֔וֹ יְדַבֵּ֥ר דְּבָרִ֖י אֱמֶ֑ת מַה־לַתֶּ֥בֶן אֶת־הַבָּ֖ר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הֲל֨וֹא כֹ֧ה דְבָרִ֛י כָּאֵ֖שׁ נְאֻם־יְהוָ֑ה וּכְפַטִּ֖ישׁ יְפֹ֥צֵֽץ סָֽלַע׃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לָכֵ֛ן הִנְנִ֥י עַל־הַנְּבִאִ֖ים נְאֻם־יְהוָ֑ה מְגַנְּבֵ֣י דְבָרַ֔י אִ֖ישׁ מֵאֵ֥ת רֵעֵֽהוּ׃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הִנְנִ֥י עַל־הַנְּבִיאִ֖ם נְאֻם־יְהוָ֑ה הַלֹּקְחִ֣ים לְשׁוֹנָ֔ם וַֽיִּנְאֲמ֖וּ נְאֻֽם׃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הִ֠נְנִי עַֽל־נִבְּאֵ֞י חֲלֹמ֥וֹת שֶׁ֙קֶר֙ נְאֻם־יְהוָ֔ה וַֽיְסַפְּרוּם֙ וַיַּתְע֣וּ אֶת־עַמִּ֔י בְּשִׁקְרֵיהֶ֖ם וּבְפַחֲזוּתָ֑ם וְאָנֹכִ֨י לֹֽא־שְׁלַחְתִּ֜ים וְלֹ֣א צִוִּיתִ֗ים וְהוֹעֵ֛יל לֹֽא־יוֹעִ֥ילוּ לָֽעָם־הַזֶּ֖ה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וְכִי־יִשְׁאָלְךָ֩ הָעָ֨ם הַזֶּ֜ה אֽוֹ־הַנָּבִ֤יא אֽוֹ־כֹהֵן֙ לֵאמֹ֔ר מַה־מַשָּׂ֖א יְהוָ֑ה וְאָמַרְתָּ֤ אֲלֵיהֶם֙ אֶת־מַה־מַשָּׂ֔א וְנָטַשְׁתִּ֥י אֶתְכֶ֖ם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וְהַנָּבִ֤יא וְהַכֹּהֵן֙ וְהָעָ֔ם אֲשֶׁ֥ר יֹאמַ֖ר מַשָּׂ֣א יְהוָ֑ה וּפָקַדְתִּ֛י עַל־הָאִ֥ישׁ הַה֖וּא וְעַל־בֵּיתֽוֹ׃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כֹּ֥ה תֹאמְר֛וּ אִ֥ישׁ עַל־רֵעֵ֖הוּ וְאִ֣ישׁ אֶל־אָחִ֑יו מֶה־עָנָ֣ה יְהוָ֔ה וּמַה־דִּבֶּ֖ר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וּמַשָּׂ֥א יְהוָ֖ה לֹ֣א תִזְכְּרוּ־ע֑וֹד כִּ֣י הַמַּשָּׂ֗א יִֽהְיֶה֙ לְאִ֣ישׁ דְּבָר֔וֹ וַהֲפַכְתֶּ֗ם אֶת־דִּבְרֵי֙ אֱלֹהִ֣ים חַיִּ֔ים יְהוָ֥ה צְבָא֖וֹת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כֹּ֥ה תֹאמַ֖ר אֶל־הַנָּבִ֑יא מֶה־עָנָ֣ךְ יְהוָ֔ה וּמַה־דִּבֶּ֖ר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וְאִם־מַשָּׂ֣א יְהוָה֮ תֹּאמֵרוּ֒ לָכֵ֗ן כֹּ֚ה אָמַ֣ר יְהוָ֔ה יַ֧עַן אֲמָרְכֶ֛ם אֶת־הַדָּבָ֥ר הַזֶּ֖ה מַשָּׂ֣א יְהוָ֑ה וָאֶשְׁלַ֤ח אֲלֵיכֶם֙ לֵאמֹ֔ר לֹ֥א תֹאמְר֖וּ מַשָּׂ֥א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לָכֵ֣ן הִנְנִ֔י וְנָשִׁ֥יתִי אֶתְכֶ֖ם נָשֹׁ֑א וְנָטַשְׁתִּ֣י אֶתְכֶ֗ם וְאֶת־הָעִיר֙ אֲשֶׁ֨ר נָתַ֧תִּי לָכֶ֛ם וְלַאֲבוֹתֵיכֶ֖ם מֵעַ֥ל פָּנָֽי׃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וְנָתַתִּ֥י עֲלֵיכֶ֖ם חֶרְפַּ֣ת עוֹלָ֑ם וּכְלִמּ֣וּת עוֹלָ֔ם אֲשֶׁ֖ר לֹ֥א תִשָּׁכֵֽחַ׃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הִרְאַנִי֮ יְהוָה֒ וְהִנֵּ֗ה שְׁנֵי֙ דּוּדָאֵ֣י תְאֵנִ֔ים מוּעָדִ֕ים לִפְנֵ֖י הֵיכַ֣ל יְהוָ֑ה אַחֲרֵ֣י הַגְל֣וֹת נְבוּכַדְרֶאצַּ֣ר מֶֽלֶךְ־בָּבֶ֡ל אֶת־יְכָנְיָ֣הוּ בֶן־יְהוֹיָקִ֣ים מֶֽלֶךְ־יְהוּדָה֩ וְאֶת־שָׂרֵ֨י יְהוּדָ֜ה וְאֶת־הֶחָרָ֤שׁ וְאֶת־הַמַּסְגֵּר֙ מִיר֣וּשָׁלִַ֔ם וַיְבִאֵ֖ם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הַדּ֣וּד אֶחָ֗ד תְּאֵנִים֙ טֹב֣וֹת מְאֹ֔ד כִּתְאֵנֵ֖י הַבַּכֻּר֑וֹת וְהַדּ֣וּד אֶחָ֗ד תְּאֵנִים֙ רָע֣וֹת מְאֹ֔ד אֲשֶׁ֥ר לֹא־תֵֽאָכַ֖לְנָה מֵרֹֽעַ׃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יְהוָ֜ה אֵלַ֗י מָֽה־אַתָּ֤ה רֹאֶה֙ יִרְמְיָ֔הוּ וָאֹמַ֖ר תְּאֵנִ֑ים הַתְּאֵנִ֤ים הַטֹּבוֹת֙ טֹב֣וֹת מְאֹ֔ד וְהָֽרָעוֹת֙ רָע֣וֹת מְאֹ֔ד אֲשֶׁ֥ר לֹא־תֵאָכַ֖לְנָה מֵרֹֽעַ׃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כֹּֽה־אָמַ֤ר יְהוָה֙ אֱלֹהֵ֣י יִשְׂרָאֵ֔ל כַּתְּאֵנִ֥ים הַטֹּב֖וֹת הָאֵ֑לֶּה כֵּֽן־אַכִּ֞יר אֶת־גָּל֣וּת יְהוּדָ֗ה אֲשֶׁ֨ר שִׁלַּ֜חְתִּי מִן־הַמָּק֥וֹם הַזֶּ֛ה אֶ֥רֶץ כַּשְׂדִּ֖ים לְטוֹבָֽה׃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וְשַׂמְתִּ֨י עֵינִ֤י עֲלֵיהֶם֙ לְטוֹבָ֔ה וַהֲשִׁבֹתִ֖ים עַל־הָאָ֣רֶץ הַזֹּ֑את וּבְנִיתִים֙ וְלֹ֣א אֶהֱרֹ֔ס וּנְטַעְתִּ֖ים וְלֹ֥א אֶתּֽוֹשׁ׃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וְנָתַתִּי֩ לָהֶ֨ם לֵ֜ב לָדַ֣עַת אֹתִ֗י כִּ֚י אֲנִ֣י יְהוָ֔ה וְהָיוּ־לִ֣י לְעָ֔ם וְאָ֣נֹכִ֔י אֶהְיֶ֥ה לָהֶ֖ם לֵאלֹהִ֑ים כִּֽי־יָשֻׁ֥בוּ אֵלַ֖י בְּכָל־לִבָּֽם 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וְכַתְּאֵנִים֙ הָֽרָע֔וֹת אֲשֶׁ֥ר לֹא־תֵאָכַ֖לְנָה מֵרֹ֑עַ כִּי־כֹ֣ה ׀ אָמַ֣ר יְהוָ֗ה כֵּ֣ן אֶ֠תֵּן אֶת־צִדְקִיָּ֨הוּ מֶֽלֶךְ־יְהוּדָ֤ה וְאֶת־שָׂרָיו֙ וְאֵ֣ת ׀ שְׁאֵרִ֣ית יְרוּשָׁלִַ֗ם הַנִּשְׁאָרִים֙ בָּאָ֣רֶץ הַזֹּ֔את וְהַיֹּשְׁבִ֖ים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וּנְתַתִּים֙ לזועה לְרָעָ֔ה לְכֹ֖ל מַמְלְכ֣וֹת הָאָ֑רֶץ לְחֶרְפָּ֤ה וּלְמָשָׁל֙ לִשְׁנִינָ֣ה וְלִקְלָלָ֔ה בְּכָל־הַמְּקֹמ֖וֹת אֲשֶֽׁר־אַדִּיחֵ֥ם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וְשִׁלַּ֣חְתִּי בָ֔ם אֶת־הַחֶ֖רֶב אֶת־הָרָעָ֣ב וְאֶת־הַדָּ֑בֶר עַד־תֻּמָּם֙ מֵעַ֣ל הָאֲדָמָ֔ה אֲשֶׁר־נָתַ֥תִּי לָהֶ֖ם וְלַאֲבוֹתֵיהֶֽם׃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הַדָּבָ֞ר אֲשֶׁר־הָיָ֤ה עַֽל־יִרְמְיָ֙הוּ֙ עַל־כָּל־עַ֣ם יְהוּדָ֔ה בַּשָּׁנָה֙ הָֽרְבִעִ֔ית לִיהוֹיָקִ֥ים בֶּן־יֹאשִׁיָּ֖הוּ מֶ֣לֶךְ יְהוּדָ֑ה הִ֗יא הַשָּׁנָה֙ הָרִ֣אשֹׁנִ֔ית לִנְבֽוּכַדְרֶאצַּ֖ר 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אֲשֶׁ֨ר דִּבֶּ֜ר יִרְמְיָ֤הוּ הַנָּבִיא֙ עַל־כָּל־עַ֣ם יְהוּדָ֔ה וְאֶ֛ל כָּל־יֹשְׁבֵ֥י יְרוּשָׁלִַ֖ם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מִן־שְׁלֹ֣שׁ עֶשְׂרֵ֣ה שָׁנָ֡ה לְיֹאשִׁיָּ֣הוּ בֶן־אָמוֹן֩ מֶ֨לֶךְ יְהוּדָ֜ה וְעַ֣ד ׀ הַיּ֣וֹם הַזֶּ֗ה זֶ֚ה שָׁלֹ֤שׁ וְעֶשְׂרִים֙ שָׁנָ֔ה הָיָ֥ה דְבַר־יְהוָ֖ה אֵלָ֑י וָאֲדַבֵּ֧ר אֲלֵיכֶ֛ם אַשְׁכֵּ֥ים וְדַבֵּ֖ר וְלֹ֥א שְׁמַעְתֶּֽם׃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וְשָׁלַח֩ יְהוָ֨ה אֲלֵיכֶ֜ם אֶֽת־כָּל־עֲבָדָ֧יו הַנְּבִאִ֛ים הַשְׁכֵּ֥ם וְשָׁלֹ֖חַ וְלֹ֣א שְׁמַעְתֶּ֑ם וְלֹֽא־הִטִּיתֶ֥ם אֶֽת־אָזְנְכֶ֖ם לִשְׁמֹֽעַ׃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לֵאמֹ֗ר שֽׁוּבוּ־נָ֞א אִ֣ישׁ מִדַּרְכּ֤וֹ הָֽרָעָה֙ וּמֵרֹ֣עַ מַעַלְלֵיכֶ֔ם וּשְׁבוּ֙ עַל־הָ֣אֲדָמָ֔ה אֲשֶׁ֨ר נָתַ֧ן יְהוָ֛ה לָכֶ֖ם וְלַאֲבֽוֹתֵיכֶ֑ם לְמִן־עוֹלָ֖ם וְעַד־עוֹלָֽם׃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וְאַל־תֵּלְכ֗וּ אַֽחֲרֵי֙ אֱלֹהִ֣ים אֲחֵרִ֔ים לְעָבְדָ֖ם וּלְהִשְׁתַּחֲוֺ֣ת לָהֶ֑ם וְלֹֽא־תַכְעִ֤יסוּ אוֹתִי֙ בְּמַעֲשֵׂ֣ה יְדֵיכֶ֔ם וְלֹ֥א אָרַ֖ע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וְלֹֽא־שְׁמַעְתֶּ֥ם אֵלַ֖י נְאֻם־יְהוָ֑ה לְמַ֧עַן הכעסוני בְּמַעֲשֵׂ֥ה יְדֵיכֶ֖ם לְרַ֥ע לָכֶֽם׃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לָכֵ֕ן כֹּ֥ה אָמַ֖ר יְהוָ֣ה צְבָא֑וֹת יַ֕עַן אֲשֶׁ֥ר לֹֽא־שְׁמַעְתֶּ֖ם אֶת־דְּבָרָֽי׃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הִנְנִ֣י שֹׁלֵ֡חַ וְלָקַחְתִּי֩ אֶת־כָּל־מִשְׁפְּח֨וֹת צָפ֜וֹן נְאֻם־יְהוָ֗ה וְאֶל־נְבֽוּכַדְרֶאצַּ֣ר מֶֽלֶךְ־בָּבֶל֮ עַבְדִּי֒ וַהֲבִ֨אֹתִ֜ים עַל־הָאָ֤רֶץ הַזֹּאת֙ וְעַל־יֹ֣שְׁבֶ֔יהָ וְעַ֛ל כָּל־הַגּוֹיִ֥ם הָאֵ֖לֶּה סָבִ֑יב וְהַ֣חֲרַמְתִּ֔ים וְשַׂמְתִּים֙ לְשַׁמָּ֣ה וְלִשְׁרֵקָ֔ה וּלְחָרְב֖וֹת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וְהַאֲבַדְתִּ֣י מֵהֶ֗ם ק֤וֹל שָׂשׂוֹן֙ וְק֣וֹל שִׂמְחָ֔ה ק֥וֹל חָתָ֖ן וְק֣וֹל כַּלָּ֑ה ק֥וֹל רֵחַ֖יִם וְא֥וֹר נֵֽר׃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וְהָֽיְתָה֙ כָּל־הָאָ֣רֶץ הַזֹּ֔את לְחָרְבָּ֖ה לְשַׁמָּ֑ה וְעָ֨בְד֜וּ הַגּוֹיִ֥ם הָאֵ֛לֶּה אֶת־מֶ֥לֶךְ בָּבֶ֖ל שִׁבְעִ֥ים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וְהָיָ֣ה כִמְלֹ֣אות שִׁבְעִ֣ים שָׁנָ֡ה אֶפְקֹ֣ד עַל־מֶֽלֶךְ־בָּבֶל֩ וְעַל־הַגּ֨וֹי הַה֧וּא נְאֻם־יְהוָ֛ה אֶת־עֲוֺנָ֖ם וְעַל־אֶ֣רֶץ כַּשְׂדִּ֑ים וְשַׂמְתִּ֥י אֹת֖וֹ לְשִֽׁמְמ֥וֹת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והבאיתי עַל־הָאָ֣רֶץ הַהִ֔יא אֶת־כָּל־דְּבָרַ֖י אֲשֶׁר־דִּבַּ֣רְתִּי עָלֶ֑יהָ אֵ֤ת כָּל־הַכָּתוּב֙ בַּסֵּ֣פֶר הַזֶּ֔ה אֲשֶׁר־נִבָּ֥א יִרְמְיָ֖הוּ עַל־כָּל־הַגּוֹיִֽם׃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עָֽבְדוּ־בָ֤ם גַּם־הֵ֙מָּה֙ גּוֹיִ֣ם רַבִּ֔ים וּמְלָכִ֖ים גְּדוֹלִ֑ים וְשִׁלַּמְתִּ֥י לָהֶ֛ם כְּפָעֳלָ֖ם וּכְמַעֲשֵׂ֥ה יְדֵיהֶֽם׃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כֹה֩ אָמַ֨ר יְהוָ֜ה אֱלֹהֵ֤י יִשְׂרָאֵל֙ אֵלַ֔י קַ֠ח אֶת־כּ֨וֹס הַיַּ֧יִן הַחֵמָ֛ה הַזֹּ֖את מִיָּדִ֑י וְהִשְׁקִיתָ֤ה אֹתוֹ֙ אֶת־כָּל־הַגּוֹיִ֔ם אֲשֶׁ֧ר אָנֹכִ֛י שֹׁלֵ֥חַ אוֹתְךָ֖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וְשָׁת֕וּ וְהִֽתְגֹּֽעֲשׁ֖וּ וְהִתְהֹלָ֑לוּ מִפְּנֵ֣י הַחֶ֔רֶב אֲשֶׁ֛ר אָנֹכִ֥י שֹׁלֵ֖חַ בֵּינֹתָֽם׃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וָאֶקַּ֥ח אֶת־הַכּ֖וֹס מִיַּ֣ד יְהוָ֑ה וָֽאַשְׁקֶה֙ אֶת־כָּל־הַגּוֹיִ֔ם אֲשֶׁר־שְׁלָחַ֥נִי יְהוָ֖ה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אֶת־יְרוּשָׁלִַ֙ם֙ וְאֶת־עָרֵ֣י יְהוּדָ֔ה וְאֶת־מְלָכֶ֖יהָ אֶת־שָׂרֶ֑יהָ לָתֵ֨ת אֹתָ֜ם לְחָרְבָּ֧ה לְשַׁמָּ֛ה לִשְׁרֵקָ֥ה וְלִקְלָלָ֖ה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אֶת־פַּרְעֹ֧ה מֶֽלֶךְ־מִצְרַ֛יִם וְאֶת־עֲבָדָ֥יו וְאֶת־שָׂרָ֖יו וְאֶת־כָּל־עַמּֽוֹ׃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וְאֵת֙ כָּל־הָעֶ֔רֶב וְאֵ֕ת כָּל־מַלְכֵ֖י אֶ֣רֶץ הָע֑וּץ וְאֵ֗ת כָּל־מַלְכֵי֙ אֶ֣רֶץ פְּלִשְׁתִּ֔ים וְאֶת־אַשְׁקְל֤וֹן וְאֶת־עַזָּה֙ וְאֶת־עֶקְר֔וֹן וְאֵ֖ת שְׁאֵרִ֥ית אַשְׁדּֽוֹד׃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אֶת־אֱד֥וֹם וְאֶת־מוֹאָ֖ב וְאֶת־בְּנֵ֥י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וְאֵת֙ כָּל־מַלְכֵי־ צֹ֔ר וְאֵ֖ת כָּל־מַלְכֵ֣י צִיד֑וֹן וְאֵת֙ מַלְכֵ֣י הָאִ֔י אֲשֶׁ֖ר בְּעֵ֥בֶר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וְאֶת־דְּדָ֤ן וְאֶת־תֵּימָא֙ וְאֶת־בּ֔וּז וְאֵ֖ת כָּל־קְצוּצֵ֥י פֵאָֽה׃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וְאֵ֖ת כָּל־מַלְכֵ֣י עֲרָ֑ב וְאֵת֙ כָּל־מַלְכֵ֣י הָעֶ֔רֶב הַשֹּׁכְנִ֖ים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וְאֵ֣ת ׀ כָּל־מַלְכֵ֣י זִמְרִ֗י וְאֵת֙ כָּל־מַלְכֵ֣י עֵילָ֔ם וְאֵ֖ת כָּל־מַלְכֵ֥י מָדָֽי׃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וְאֵ֣ת ׀ כָּל־מַלְכֵ֣י הַצָּפ֗וֹן הַקְּרֹבִ֤ים וְהָֽרְחֹקִים֙ אִ֣ישׁ אֶל־אָחִ֔יו וְאֵת֙ כָּל־הַמַּמְלְכ֣וֹת הָאָ֔רֶץ אֲשֶׁ֖ר עַל־פְּנֵ֣י הָאֲדָמָ֑ה וּמֶ֥לֶךְ שֵׁשַׁ֖ךְ יִשְׁתֶּ֥ה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וְאָמַרְתָּ֣ אֲלֵיהֶ֡ם ס כֹּֽה־אָמַר֩ יְהוָ֨ה צְבָא֜וֹת אֱלֹהֵ֣י יִשְׂרָאֵ֗ל שְׁת֤וּ וְשִׁכְרוּ֙ וּקְי֔וּ וְנִפְל֖וּ וְלֹ֣א תָק֑וּמוּ מִפְּנֵ֣י הַחֶ֔רֶב אֲשֶׁ֛ר אָנֹכִ֥י שֹׁלֵ֖חַ בֵּינֵיכֶֽם׃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וְהָיָ֗ה כִּ֧י יְמָאֲנ֛וּ לָקַֽחַת־הַכּ֥וֹס מִיָּדְךָ֖ לִשְׁתּ֑וֹת וְאָמַרְתָּ֣ אֲלֵיהֶ֗ם כֹּ֥ה אָמַ֛ר יְהוָ֥ה צְבָא֖וֹת שָׁת֥וֹ תִשְׁתּֽוּ׃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כִּי֩ הִנֵּ֨ה בָעִ֜יר אֲשֶׁ֧ר נִֽקְרָא־שְׁמִ֣י עָלֶ֗יהָ אָֽנֹכִי֙ מֵחֵ֣ל לְהָרַ֔ע וְאַתֶּ֖ם הִנָּקֵ֣ה תִנָּק֑וּ לֹ֣א תִנָּק֔וּ כִּ֣י חֶ֗רֶב אֲנִ֤י קֹרֵא֙ עַל־כָּל־יֹשְׁבֵ֣י הָאָ֔רֶץ נְאֻ֖ם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וְאַתָּה֙ תִּנָּבֵ֣א אֲלֵיהֶ֔ם אֵ֥ת כָּל־הַדְּבָרִ֖ים הָאֵ֑לֶּה וְאָמַרְתָּ֣ אֲלֵיהֶ֗ם יְהוָ֞ה מִמָּר֤וֹם יִשְׁאָג֙ וּמִמְּע֤וֹן קָדְשׁוֹ֙ יִתֵּ֣ן קוֹל֔וֹ שָׁאֹ֤ג יִשְׁאַג֙ עַל־נָוֵ֔הוּ הֵידָד֙ כְּדֹרְכִ֣ים יַֽעֲנֶ֔ה אֶ֥ל כָּל־יֹשְׁבֵ֖י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בָּ֤א שָׁאוֹן֙ עַד־קְצֵ֣ה הָאָ֔רֶץ כִּ֣י רִ֤יב לַֽיהוָה֙ בַּגּוֹיִ֔ם נִשְׁפָּ֥ט ה֖וּא לְכָל־בָּשָׂ֑ר הָרְשָׁעִ֛ים נְתָנָ֥ם לַחֶ֖רֶב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כֹּ֤ה אָמַר֙ יְהוָ֣ה צְבָא֔וֹת הִנֵּ֥ה רָעָ֛ה יֹצֵ֖את מִגּ֣וֹי אֶל־גּ֑וֹי וְסַ֣עַר גָּד֔וֹל יֵע֖וֹר מִיַּרְכְּתֵי־אָֽרֶץ׃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וְהָי֞וּ חַֽלְלֵ֤י יְהוָה֙ בַּיּ֣וֹם הַה֔וּא מִקְצֵ֥ה הָאָ֖רֶץ וְעַד־קְצֵ֣ה הָאָ֑רֶץ לֹ֣א יִסָּפְד֗וּ וְלֹ֤א יֵאָֽסְפוּ֙ וְלֹ֣א יִקָּבֵ֔רוּ לְדֹ֛מֶן עַל־פְּנֵ֥י הָאֲדָמָ֖ה יִֽהְיֽוּ׃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הֵילִ֨ילוּ הָרֹעִ֜ים וְזַעֲק֗וּ וְהִֽתְפַּלְּשׁוּ֙ אַדִּירֵ֣י הַצֹּ֔אן כִּֽי־מָלְא֥וּ יְמֵיכֶ֖ם לִטְב֑וֹחַ וּתְפוֹצ֣וֹתִיכֶ֔ם וּנְפַלְתֶּ֖ם כִּכְלִ֥י חֶמְדָּֽה׃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וְאָבַ֥ד מָנ֖וֹס מִן־הָֽרֹעִ֑ים וּפְלֵיטָ֖ה מֵאַדִּירֵ֥י 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ק֚וֹל צַעֲקַ֣ת הָֽרֹעִ֔ים וִֽילְלַ֖ת אַדִּירֵ֣י הַצֹּ֑אן כִּֽי־שֹׁדֵ֥ד יְהוָ֖ה אֶת־מַרְעִיתָֽם׃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וְנָדַ֖מּוּ נְא֣וֹת הַשָּׁל֑וֹם מִפְּנֵ֖י חֲר֥וֹן אַף־יְהוָֽה׃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עָזַ֥ב כַּכְּפִ֖יר סֻכּ֑וֹ כִּֽי־הָיְתָ֤ה אַרְצָם֙ לְשַׁמָּ֔ה מִפְּנֵי֙ חֲר֣וֹן הַיּוֹנָ֔ה וּמִפְּנֵ֖י חֲר֥וֹן אַפּֽוֹ׃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בְּרֵאשִׁ֗ית מַמְלְכ֛וּת יְהוֹיָקִ֥ים בֶּן־יֹאשִׁיָּ֖הוּ מֶ֣לֶךְ יְהוּדָ֑ה הָיָה֙ הַדָּבָ֣ר הַזֶּ֔ה מֵאֵ֥ת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כֹּ֣ה ׀ אָמַ֣ר יְהוָ֗ה עֲמֹד֮ בַּחֲצַ֣ר בֵּית־יְהוָה֒ וְדִבַּרְתָּ֞ עַל־כָּל־עָרֵ֣י יְהוּדָ֗ה הַבָּאִים֙ לְהִשְׁתַּחֲוֺ֣ת בֵּית־יְהוָ֔ה אֵ֚ת כָּל־הַדְּבָרִ֔ים אֲשֶׁ֥ר צִוִּיתִ֖יךָ לְדַבֵּ֣ר אֲלֵיהֶ֑ם אַל־תִּגְרַ֖ע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אוּלַ֣י יִשְׁמְע֔וּ וְיָשֻׁ֕בוּ אִ֖ישׁ מִדַּרְכּ֣וֹ הָרָעָ֑ה וְנִחַמְתִּ֣י אֶל־הָרָעָ֗ה אֲשֶׁ֨ר אָנֹכִ֤י חֹשֵׁב֙ לַעֲשׂ֣וֹת לָהֶ֔ם מִפְּנֵ֖י רֹ֥עַ מַעַלְלֵיהֶֽם׃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וְאָמַרְתָּ֣ אֲלֵיהֶ֔ם כֹּ֖ה אָמַ֣ר יְהוָ֑ה אִם־לֹ֤א תִשְׁמְעוּ֙ אֵלַ֔י לָלֶ֙כֶת֙ בְּת֣וֹרָתִ֔י אֲשֶׁ֥ר נָתַ֖תִּי לִפְנֵיכֶֽם׃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לִשְׁמֹ֗עַ עַל־דִּבְרֵ֨י עֲבָדַ֣י הַנְּבִאִ֔ים אֲשֶׁ֥ר אָנֹכִ֖י שֹׁלֵ֣חַ אֲלֵיכֶ֑ם וְהַשְׁכֵּ֥ם וְשָׁלֹ֖חַ וְלֹ֥א שְׁמַעְתֶּֽם׃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וְנָתַתִּ֛י אֶת־הַבַּ֥יִת הַזֶּ֖ה כְּשִׁלֹ֑ה וְאֶת־הָעִ֤יר הזאתה אֶתֵּ֣ן לִקְלָלָ֔ה לְכֹ֖ל גּוֹיֵ֥י 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וַֽיִּשְׁמְע֛וּ הַכֹּהֲנִ֥ים וְהַנְּבִאִ֖ים וְכָל־הָעָ֑ם אֶֽת־יִרְמְיָ֔הוּ מְדַבֵּ֛ר אֶת־הַדְּבָרִ֥ים הָאֵ֖לֶּה בְּבֵ֥ית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וַיְהִ֣י ׀ כְּכַלּ֣וֹת יִרְמְיָ֗הוּ לְדַבֵּר֙ אֵ֣ת כָּל־אֲשֶׁר־צִוָּ֣ה יְהוָ֔ה לְדַבֵּ֖ר אֶל־כָּל־הָעָ֑ם וַיִּתְפְּשׂ֨וּ אֹת֜וֹ הַכֹּהֲנִ֧ים וְהַנְּבִאִ֛ים וְכָל־הָעָ֥ם לֵאמֹ֖ר מ֥וֹת תָּמֽוּת׃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מַדּוּעַ֩ נִבֵּ֨יתָ בְשֵׁם־יְהוָ֜ה לֵאמֹ֗ר כְּשִׁלוֹ֙ יִֽהְיֶה֙ הַבַּ֣יִת הַזֶּ֔ה וְהָעִ֥יר הַזֹּ֛את תֶּחֱרַ֖ב מֵאֵ֣ין יוֹשֵׁ֑ב וַיִּקָּהֵ֧ל כָּל־הָעָ֛ם אֶֽל־יִרְמְיָ֖הוּ בְּבֵ֥ית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וַֽיִּשְׁמְע֣וּ ׀ שָׂרֵ֣י יְהוּדָ֗ה אֵ֚ת הַדְּבָרִ֣ים הָאֵ֔לֶּה וַיַּעֲל֥וּ מִבֵּית־הַמֶּ֖לֶךְ בֵּ֣ית יְהוָ֑ה וַיֵּֽשְׁב֛וּ בְּפֶ֥תַח שַֽׁעַר־יְהוָ֖ה הֶחָדָֽשׁ׃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וַיֹּ֨אמְר֜וּ הַכֹּהֲנִ֤ים וְהַנְּבִאִים֙ אֶל־הַשָּׂרִ֔ים וְאֶל־כָּל־הָעָ֖ם לֵאמֹ֑ר מִשְׁפַּט־מָ֙וֶת֙ לָאִ֣ישׁ הַזֶּ֔ה כִּ֤י נִבָּא֙ אֶל־הָעִ֣יר הַזֹּ֔את כַּאֲשֶׁ֥ר שְׁמַעְתֶּ֖ם בְּאָזְנֵיכֶֽם׃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יִרְמְיָ֙הוּ֙ אֶל־כָּל־הַשָּׂרִ֔ים וְאֶל־כָּל־הָעָ֖ם לֵאמֹ֑ר יְהוָ֣ה שְׁלָחַ֗נִי לְהִנָּבֵ֞א אֶל־הַבַּ֤יִת הַזֶּה֙ וְאֶל־הָעִ֣יר הַזֹּ֔את אֵ֥ת כָּל־הַדְּבָרִ֖ים אֲשֶׁ֥ר שְׁמַעְתֶּֽם׃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וְעַתָּ֗ה הֵיטִ֤יבוּ דַרְכֵיכֶם֙ וּמַ֣עַלְלֵיכֶ֔ם וְשִׁמְע֕וּ בְּק֖וֹל יְהוָ֣ה אֱלֹהֵיכֶ֑ם וְיִנָּחֵ֣ם יְהוָ֔ה אֶל־הָ֣רָעָ֔ה אֲשֶׁ֥ר דִּבֶּ֖ר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וַאֲנִ֖י הִנְנִ֣י בְיֶדְכֶ֑ם עֲשׂוּ־לִ֛י כַּטּ֥וֹב וְכַיָּשָׁ֖ר בְּעֵינֵיכֶֽם׃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אַ֣ךְ ׀ יָדֹ֣עַ תֵּדְע֗וּ כִּ֣י אִם־מְמִתִ֣ים אַתֶּם֮ אֹתִי֒ כִּי־דָ֣ם נָקִ֗י אַתֶּם֙ נֹתְנִ֣ים עֲלֵיכֶ֔ם וְאֶל־הָעִ֥יר הַזֹּ֖את וְאֶל־יֹשְׁבֶ֑יהָ כִּ֣י בֶאֱמֶ֗ת שְׁלָחַ֤נִי יְהוָה֙ עֲלֵיכֶ֔ם לְדַבֵּר֙ בְּאָזְנֵיכֶ֔ם אֵ֥ת כָּל־הַדְּבָרִ֖ים הָאֵֽלֶּה׃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וַיֹּאמְר֤וּ הַשָּׂרִים֙ וְכָל־הָעָ֔ם אֶל־הַכֹּהֲנִ֖ים וְאֶל־הַנְּבִיאִ֑ים אֵין־לָאִ֤ישׁ הַזֶּה֙ מִשְׁפַּט־מָ֔וֶת כִּ֗י בְּשֵׁ֛ם יְהוָ֥ה אֱלֹהֵ֖ינוּ דִּבֶּ֥ר אֵלֵֽינוּ׃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וַיָּקֻ֣מוּ אֲנָשִׁ֔ים מִזִּקְנֵ֖י הָאָ֑רֶץ וַיֹּ֣אמְר֔וּ אֶל־כָּל־קְהַ֥ל הָעָ֖ם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מיכיה הַמּ֣וֹרַשְׁתִּ֔י הָיָ֣ה נִבָּ֔א בִּימֵ֖י חִזְקִיָּ֣הוּ מֶֽלֶךְ־יְהוּדָ֑ה וַיֹּ֣אמֶר אֶל־כָּל־עַם֩ יְהוּדָ֨ה לֵאמֹ֜ר כֹּֽה־אָמַ֣ר ׀ יְהוָ֣ה צְבָא֗וֹת צִיּ֞וֹן שָׂדֶ֤ה תֵֽחָרֵשׁ֙ וִירוּשָׁלַ֙יִם֙ עִיִּ֣ים תִּֽהְיֶ֔ה וְהַ֥ר הַבַּ֖יִת לְבָמ֥וֹת יָֽעַר׃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הֶהָמֵ֣ת הֱ֠מִתֻהוּ חִזְקִיָּ֨הוּ מֶֽלֶךְ־יְהוּדָ֜ה וְכָל־יְהוּדָ֗ה הֲלֹא֮ יָרֵ֣א אֶת־יְהוָה֒ וַיְחַל֙ אֶת־פְּנֵ֣י יְהוָ֔ה וַיִּנָּ֣חֶם יְהוָ֔ה אֶל־הָרָעָ֖ה אֲשֶׁר־דִּבֶּ֣ר עֲלֵיהֶ֑ם וַאֲנַ֗חְנוּ עֹשִׂ֛ים רָעָ֥ה גְדוֹלָ֖ה עַל־נַפְשׁוֹתֵֽינוּ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וְגַם־אִ֗ישׁ הָיָ֤ה מִתְנַבֵּא֙ בְּשֵׁ֣ם יְהוָ֔ה אֽוּרִיָּ֙הוּ֙ בֶּֽן־שְׁמַעְיָ֔הוּ מִקִּרְיַ֖ת הַיְּעָרִ֑ים וַיִּנָּבֵ֞א עַל־הָעִ֤יר הַזֹּאת֙ וְעַל־הָאָ֣רֶץ הַזֹּ֔את כְּכֹ֖ל דִּבְרֵ֥י יִרְמְיָֽהוּ׃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וַיִּשְׁמַ֣ע הַמֶּֽלֶךְ־יְ֠הוֹיָקִים וְכָל־גִּבּוֹרָ֤יו וְכָל־הַשָּׂרִים֙ אֶת־דְּבָרָ֔יו וַיְבַקֵּ֥שׁ הַמֶּ֖לֶךְ הֲמִית֑וֹ וַיִּשְׁמַ֤ע אוּרִיָּ֙הוּ֙ וַיִּרָ֔א וַיִּבְרַ֖ח וַיָּבֹ֥א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וַיִּשְׁלַ֞ח הַמֶּ֧לֶךְ יְהוֹיָקִ֛ים אֲנָשִׁ֖ים מִצְרָ֑יִם אֵ֣ת אֶלְנָתָ֧ן בֶּן־עַכְבּ֛וֹר וַאֲנָשִׁ֥ים אִתּ֖וֹ אֶל־מִצְרָֽיִם׃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וַיּוֹצִ֨יאוּ אֶת־אוּרִיָּ֜הוּ מִמִּצְרַ֗יִם וַיְבִאֻ֙הוּ֙ אֶל־הַמֶּ֣לֶךְ יְהוֹיָקִ֔ים וַיַּכֵּ֖הוּ בֶּחָ֑רֶב וַיַּשְׁלֵךְ֙ אֶת־נִבְלָת֔וֹ אֶל־קִבְרֵ֖י בְּנֵ֥י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אַ֗ךְ יַ֚ד אֲחִיקָ֣ם בֶּן־שָׁפָ֔ן הָיְתָ֖ה אֶֽת־יִרְמְיָ֑הוּ לְבִלְתִּ֛י תֵּת־אֹת֥וֹ בְיַד־הָעָ֖ם לַהֲמִיתֽוֹ׃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בְּרֵאשִׁ֗ית מַמְלֶ֛כֶת יְהוֹיָקִ֥ם בֶּן־יֹאושִׁיָּ֖הוּ מֶ֣לֶךְ יְהוּדָ֑ה הָיָ֞ה הַדָּבָ֤ר הַזֶּה֙ אֶֽל־יִרְמְיָ֔ה מֵאֵ֥ת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כֹּֽה־אָמַ֤ר יְהוָה֙ אֵלַ֔י עֲשֵׂ֣ה לְךָ֔ מוֹסֵר֖וֹת וּמֹט֑וֹת וּנְתַתָּ֖ם עַל־צַוָּארֶֽךָ׃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וְשִׁלַּחְתָּם֩ אֶל־מֶ֨לֶךְ אֱד֜וֹם וְאֶל־מֶ֣לֶךְ מוֹאָ֗ב וְאֶל־מֶ֙לֶךְ֙ בְּנֵ֣י עַמּ֔וֹן וְאֶל־מֶ֥לֶךְ צֹ֖ר וְאֶל־מֶ֣לֶךְ צִיד֑וֹן בְּיַ֤ד מַלְאָכִים֙ הַבָּאִ֣ים יְרוּשָׁלִַ֔ם אֶל־צִדְקִיָּ֖הוּ מֶ֥לֶךְ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וְצִוִּיתָ֣ אֹתָ֔ם אֶל־אֲדֹֽנֵיהֶ֖ם לֵאמֹ֑ר כֹּֽה־אָמַ֞ר יְהוָ֤ה צְבָאוֹת֙ אֱלֹהֵ֣י יִשְׂרָאֵ֔ל כֹּ֥ה תֹֽאמְר֖וּ אֶל־אֲדֹֽנֵיכֶֽם׃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אָנֹכִ֞י עָשִׂ֣יתִי אֶת־הָאָ֗רֶץ אֶת־הָאָדָ֤ם וְאֶת־הַבְּהֵמָה֙ אֲשֶׁר֙ עַל־פְּנֵ֣י הָאָ֔רֶץ בְּכֹחִי֙ הַגָּד֔וֹל וּבִזְרוֹעִ֖י הַנְּטוּיָ֑ה וּנְתַתִּ֕יהָ לַאֲשֶׁ֖ר יָשַׁ֥ר בְּעֵינָֽי׃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וְעַתָּ֗ה אָֽנֹכִי֙ נָתַ֙תִּי֙ אֶת־כָּל־הָאֲרָצ֣וֹת הָאֵ֔לֶּה בְּיַ֛ד נְבוּכַדְנֶאצַּ֥ר מֶֽלֶךְ־בָּבֶ֖ל עַבְדִּ֑י וְגַם֙ אֶת־חַיַּ֣ת הַשָּׂדֶ֔ה נָתַ֥תִּי ל֖וֹ לְעָבְדֽוֹ׃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וְעָבְד֤וּ אֹתוֹ֙ כָּל־הַגּוֹיִ֔ם וְאֶת־בְּנ֖וֹ וְאֶֽת־בֶּן־בְּנ֑וֹ עַ֣ד בֹּא־עֵ֤ת אַרְצוֹ֙ גַּם־ה֔וּא וְעָ֤בְדוּ בוֹ֙ גּוֹיִ֣ם רַבִּ֔ים וּמְלָכִ֖ים גְּדֹלִֽים׃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וְהָיָ֨ה הַגּ֜וֹי וְהַמַּמְלָכָ֗ה אֲשֶׁ֨ר לֹֽא־יַעַבְד֤וּ אֹתוֹ֙ אֶת־נְבוּכַדְנֶאצַּ֣ר מֶֽלֶךְ־בָּבֶ֔ל וְאֵ֨ת אֲשֶׁ֤ר לֹֽא־יִתֵּן֙ אֶת־צַוָּאר֔וֹ בְּעֹ֖ל מֶ֣לֶךְ בָּבֶ֑ל בַּחֶרֶב֩ וּבָרָעָ֨ב וּבַדֶּ֜בֶר אֶפְקֹ֨ד עַל־הַגּ֤וֹי הַהוּא֙ נְאֻם־יְהוָ֔ה עַד־תֻּמִּ֥י אֹתָ֖ם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וְ֠אַתֶּם אַל־תִּשְׁמְע֨וּ אֶל־נְבִיאֵיכֶ֜ם וְאֶל־קֹֽסְמֵיכֶ֗ם וְאֶל֙ חֲלֹמֹ֣תֵיכֶ֔ם וְאֶל־עֹֽנְנֵיכֶ֖ם וְאֶל־כַּשָּׁפֵיכֶ֑ם אֲשֶׁר־הֵ֞ם אֹמְרִ֤ים אֲלֵיכֶם֙ לֵאמֹ֔ר לֹ֥א תַעַבְד֖וּ אֶת־מֶ֥לֶךְ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שֶׁ֔קֶר הֵ֖ם נִבְּאִ֣ים לָכֶ֑ם לְמַ֨עַן הַרְחִ֤יק אֶתְכֶם֙ מֵעַ֣ל אַדְמַתְכֶ֔ם וְהִדַּחְתִּ֥י אֶתְכֶ֖ם וַאֲבַדְתֶּֽם׃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וְהַגּ֗וֹי אֲשֶׁ֨ר יָבִ֧יא אֶת־צַוָּאר֛וֹ בְּעֹ֥ל מֶֽלֶךְ־בָּבֶ֖ל וַֽעֲבָד֑וֹ וְהִנַּחְתִּ֤יו עַל־אַדְמָתוֹ֙ נְאֻם־יְהוָ֔ה וַֽעֲבָדָ֖הּ וְיָ֥שַׁב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וְאֶל־צִדְקִיָּ֤ה מֶֽלֶךְ־יְהוּדָה֙ דִּבַּ֔רְתִּי כְּכָל־הַדְּבָרִ֥ים הָאֵ֖לֶּה לֵאמֹ֑ר הָבִ֨יאוּ אֶת־צַוְּארֵיכֶ֜ם בְּעֹ֣ל מֶֽלֶךְ־בָּבֶ֗ל וְעִבְד֥וּ אֹת֛וֹ וְעַמּ֖וֹ וִֽחְיֽוּ׃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לָ֤מָּה תָמ֙וּתוּ֙ אַתָּ֣ה וְעַמֶּ֔ךָ בַּחֶ֖רֶב בָּרָעָ֣ב וּבַדָּ֑בֶר֙ כַּֽאֲשֶׁר֙ דִּבֶּ֣ר יְהוָ֔ה אֶל־הַגּ֕וֹי אֲשֶׁ֥ר לֹֽא־יַעֲבֹ֖ד אֶת־מֶ֥לֶךְ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וְאַֽל־תִּשְׁמְע֞וּ אֶל־דִּבְרֵ֣י הַנְּבִאִ֗ים הָאֹמְרִ֤ים אֲלֵיכֶם֙ לֵאמֹ֔ר לֹ֥א תַעַבְד֖וּ אֶת־מֶ֣לֶךְ בָּבֶ֑ל כִּ֣י שֶׁ֔קֶר הֵ֖ם נִבְּאִ֥ים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לֹ֤א שְׁלַחְתִּים֙ נְאֻם־יְהוָ֔ה וְהֵ֛ם נִבְּאִ֥ים בִּשְׁמִ֖י לַשָּׁ֑קֶר לְמַ֨עַן הַדִּיחִ֤י אֶתְכֶם֙ וַאֲבַדְתֶּ֔ם אַתֶּ֕ם וְהַנְּבִאִ֖ים הַֽנִּבְּאִ֥ים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וְאֶל־הַכֹּהֲנִים֩ וְאֶל־כָּל־הָעָ֨ם הַזֶּ֜ה דִּבַּ֣רְתִּי לֵאמֹ֗ר כֹּה֮ אָמַ֣ר יְהוָה֒ אַֽל־תִּשְׁמְע֞וּ אֶל־דִּבְרֵ֣י נְבִֽיאֵיכֶ֗ם הַֽנִּבְּאִ֤ים לָכֶם֙ לֵאמֹ֔ר הִנֵּ֨ה כְלֵ֧י בֵית־יְהוָ֛ה מוּשָׁבִ֥ים מִבָּבֶ֖לָה עַתָּ֣ה מְהֵרָ֑ה כִּ֣י שֶׁ֔קֶר הֵ֖מָּה נִבְּאִ֥ים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אַל־תִּשְׁמְע֣וּ אֲלֵיהֶ֔ם עִבְד֥וּ אֶת־מֶֽלֶךְ־בָּבֶ֖ל וִֽחְי֑וּ לָ֧מָּה תִֽהְיֶ֛ה הָעִ֥יר הַזֹּ֖את חָרְבָּֽה׃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וְאִם־נְבִאִ֣ים הֵ֔ם וְאִם־יֵ֥שׁ דְּבַר־יְהוָ֖ה אִתָּ֑ם יִפְגְּעוּ־נָא֙ בַּֽיהוָ֣ה צְבָא֔וֹת לְבִלְתִּי־בֹ֜אוּ הַכֵּלִ֣ים ׀ הַנּוֹתָרִ֣ים בְּבֵית־יְהוָ֗ה וּבֵ֨ית מֶ֧לֶךְ יְהוּדָ֛ה וּבִירוּשָׁלִַ֖ם בָּבֶֽלָה׃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כֹ֤ה אָמַר֙ יְהוָ֣ה צְבָא֔וֹת אֶל־הָֽעַמֻּדִ֔ים וְעַל־הַיָּ֖ם וְעַל־הַמְּכֹנ֑וֹת וְעַל֙ יֶ֣תֶר הַכֵּלִ֔ים הַנּוֹתָרִ֖ים בָּעִ֥יר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אֲשֶׁ֣ר לֹֽא־לְקָחָ֗ם נְבֽוּכַדְנֶאצַּר֙ מֶ֣לֶךְ בָּבֶ֔ל בַּ֠גְלוֹתוֹ אֶת־יְכָונְיָ֨ה בֶן־יְהוֹיָקִ֧ים מֶֽלֶךְ־יְהוּדָ֛ה מִירֽוּשָׁלִַ֖ם בָּבֶ֑לָה וְאֵ֛ת כָּל־חֹרֵ֥י יְהוּדָ֖ה וִירוּשָׁלִָֽם׃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כִּ֣י כֹ֥ה אָמַ֛ר יְהוָ֥ה צְבָא֖וֹת אֱלֹהֵ֣י יִשְׂרָאֵ֑ל עַל־הַכֵּלִ֗ים הַנּֽוֹתָרִים֙ בֵּ֣ית יְהוָ֔ה וּבֵ֥ית מֶֽלֶךְ־יְהוּדָ֖ה וִירוּשָׁלִָֽם׃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בָּבֶ֥לָה יוּבָ֖אוּ וְשָׁ֣מָּה יִֽהְי֑וּ עַ֠ד י֣וֹם פָּקְדִ֤י אֹתָם֙ נְאֻם־יְהוָ֔ה וְהַֽעֲלִיתִים֙ וַהֲשִׁ֣יבֹתִ֔ים אֶל־הַמָּק֖וֹם הַזֶּֽה׃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׀ בַּשָּׁנָ֣ה הַהִ֗יא בְּרֵאשִׁית֙ מַמְלֶ֙כֶת֙ צִדְקִיָּ֣ה מֶֽלֶךְ־יְהוּדָ֔ה בשנת הָֽרְבִעִ֔ית בַּחֹ֖דֶשׁ הַחֲמִישִׁ֑י אָמַ֣ר אֵלַ֡י חֲנַנְיָה֩ בֶן־עַזּ֨וּר הַנָּבִ֜יא אֲשֶׁ֤ר מִגִּבְעוֹן֙ בְּבֵ֣ית יְהוָ֔ה לְעֵינֵ֧י הַכֹּהֲנִ֛ים וְכָל־הָעָ֖ם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כֹּֽה־אָמַ֞ר יְהוָ֧ה צְבָא֛וֹת אֱלֹהֵ֥י יִשְׂרָאֵ֖ל לֵאמֹ֑ר שָׁבַ֞רְתִּי אֶת־עֹ֖ל 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בְּע֣וֹד ׀ שְׁנָתַ֣יִם יָמִ֗ים אֲנִ֤י מֵשִׁיב֙ אֶל־הַמָּק֣וֹם הַזֶּ֔ה אֶֽת־כָּל־כְּלֵ֖י בֵּ֣ית יְהוָ֑ה אֲשֶׁ֨ר לָקַ֜ח נְבוּכַדנֶאצַּ֤ר מֶֽלֶךְ־בָּבֶל֙ מִן־הַמָּק֣וֹם הַזֶּ֔ה וַיְבִיאֵ֖ם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וְאֶת־יְכָנְיָ֣ה בֶן־יְהוֹיָקִ֣ים מֶֽלֶךְ־יְ֠הוּדָה וְאֶת־כָּל־גָּל֨וּת יְהוּדָ֜ה הַבָּאִ֣ים בָּבֶ֗לָה אֲנִ֥י מֵשִׁ֛יב אֶל־הַמָּק֥וֹם הַזֶּ֖ה נְאֻם־יְהוָ֑ה כִּ֣י אֶשְׁבֹּ֔ר אֶת־עֹ֖ל 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וַיֹּ֙אמֶר֙ יִרְמְיָ֣ה הַנָּבִ֔יא אֶל־חֲנַנְיָ֖ה הַנָּבִ֑יא לְעֵינֵ֤י הַכֹּֽהֲנִים֙ וּלְעֵינֵ֣י כָל־הָעָ֔ם הָעֹמְדִ֖ים בְּבֵ֥ית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וַיֹּ֙אמֶר֙ יִרְמְיָ֣ה הַנָּבִ֔יא אָמֵ֕ן כֵּ֖ן יַעֲשֶׂ֣ה יְהוָ֑ה יָקֵ֤ם יְהוָה֙ אֶת־דְּבָרֶ֔יךָ אֲשֶׁ֣ר נִבֵּ֗אתָ לְהָשִׁ֞יב כְּלֵ֤י בֵית־יְהוָה֙ וְכָל־הַגּוֹלָ֔ה מִבָּבֶ֖ל אֶל־הַמָּק֥וֹם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אַךְ־שְׁמַֽע־נָא֙ הַדָּבָ֣ר הַזֶּ֔ה אֲשֶׁ֥ר אָנֹכִ֖י דֹּבֵ֣ר בְּאָזְנֶ֑יךָ וּבְאָזְנֵ֖י כָּל־הָעָֽם׃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הַנְּבִיאִ֗ים אֲשֶׁ֨ר הָי֧וּ לְפָנַ֛י וּלְפָנֶ֖יךָ מִן־הָֽעוֹלָ֑ם וַיִּנָּ֨בְא֜וּ אֶל־אֲרָצ֤וֹת רַבּוֹת֙ וְעַל־מַמְלָכ֣וֹת גְּדֹל֔וֹת לְמִלְחָמָ֖ה וּלְרָעָ֥ה וּלְדָֽבֶר׃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הַנָּבִ֕יא אֲשֶׁ֥ר יִנָּבֵ֖א לְשָׁל֑וֹם בְּבֹא֙ דְּבַ֣ר הַנָּבִ֗יא יִוָּדַע֙ הַנָּבִ֔יא אֲשֶׁר־שְׁלָח֥וֹ יְהוָ֖ה בֶּאֱמֶֽת׃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וַיִּקַּ֞ח חֲנַנְיָ֤ה הַנָּבִיא֙ אֶת־הַמּוֹטָ֔ה מֵעַ֕ל צַוַּ֖אר יִרְמְיָ֣ה הַנָּבִ֑יא וַֽיִּשְׁבְּרֵֽהוּ׃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חֲנַנְיָה֩ לְעֵינֵ֨י כָל־הָעָ֜ם לֵאמֹ֗ר כֹּה֮ אָמַ֣ר יְהוָה֒ כָּ֣כָה אֶשְׁבֹּ֞ר אֶת־עֹ֣ל ׀ נְבֻֽכַדְנֶאצַּ֣ר מֶֽלֶךְ־בָּבֶ֗ל בְּעוֹד֙ שְׁנָתַ֣יִם יָמִ֔ים מֵעַ֕ל צַוַּ֖אר כָּל־הַגּוֹיִ֑ם וַיֵּ֛לֶךְ יִרְמְיָ֥ה הַנָּבִ֖יא לְדַרְכּֽוֹ׃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וַיְהִ֥י דְבַר־יְהוָ֖ה אֶֽל־יִרְמְיָ֑ה אַ֠חֲרֵי שְׁב֞וֹר חֲנַנְיָ֤ה הַנָּבִיא֙ אֶת־הַמּוֹטָ֔ה מֵעַ֗ל צַוַּ֛אר יִרְמְיָ֥ה הַנָּבִ֖יא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הָלוֹךְ֩ וְאָמַרְתָּ֨ אֶל־חֲנַנְיָ֜ה לֵאמֹ֗ר כֹּ֚ה אָמַ֣ר יְהוָ֔ה מוֹטֹ֥ת עֵ֖ץ שָׁבָ֑רְתָּ וְעָשִׂ֥יתָ תַחְתֵּיהֶ֖ן מֹט֥וֹת בַּרְזֶֽל׃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כִּ֣י כֹֽה־אָמַר֩ יְהוָ֨ה צְבָא֜וֹת אֱלֹהֵ֣י יִשְׂרָאֵ֗ל עֹ֣ל בַּרְזֶ֡ל נָתַ֜תִּי עַל־צַוַּ֣אר ׀ כָּל־הַגּוֹיִ֣ם הָאֵ֗לֶּה לַעֲבֹ֛ד אֶת־נְבֻכַדְנֶאצַּ֥ר מֶֽלֶךְ־בָּבֶ֖ל וַעֲבָדֻ֑הוּ וְגַ֛ם אֶת־חַיַּ֥ת הַשָּׂדֶ֖ה נָתַ֥תִּי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וַיֹּ֨אמֶר יִרְמְיָ֧ה הַנָּבִ֛יא אֶל־חֲנַנְיָ֥ה הַנָּבִ֖יא שְׁמַֽע־נָ֣א חֲנַנְיָ֑ה לֹֽא־שְׁלָחֲךָ֣ יְהוָ֔ה וְאַתָּ֗ה הִבְטַ֛חְתָּ אֶת־הָעָ֥ם הַזֶּ֖ה עַל־שָֽׁקֶר׃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לָכֵ֗ן כֹּ֚ה אָמַ֣ר יְהוָ֔ה הִנְנִי֙ מְשַֽׁלֵּֽחֲךָ֔ מֵעַ֖ל פְּנֵ֣י הָאֲדָמָ֑ה הַשָּׁנָה֙ אַתָּ֣ה מֵ֔ת כִּֽי־סָרָ֥ה דִבַּ֖רְתָּ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וַיָּ֛מָת חֲנַנְיָ֥ה הַנָּבִ֖יא בַּשָּׁנָ֣ה הַהִ֑יא בַּחֹ֖דֶשׁ הַשְּׁבִיעִֽי׃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וְאֵ֙לֶּה֙ דִּבְרֵ֣י הַסֵּ֔פֶר אֲשֶׁ֥ר שָׁלַ֛ח יִרְמְיָ֥ה הַנָּבִ֖יא מִירוּשָׁלִָ֑ם אֶל־יֶ֜תֶר זִקְנֵ֣י הַגּוֹלָ֗ה וְאֶל־הַכֹּהֲנִ֤ים וְאֶל־הַנְּבִיאִים֙ וְאֶל־כָּל־הָעָ֔ם אֲשֶׁ֨ר הֶגְלָ֧ה נְבֽוּכַדְנֶאצַּ֛ר מִירוּשָׁלִַ֖ם בָּבֶֽלָה׃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אַחֲרֵ֣י צֵ֣את יְכָנְיָֽה־הַ֠מֶּלֶךְ וְהַגְּבִירָ֨ה וְהַסָּרִיסִ֜ים שָׂרֵ֨י יְהוּדָ֧ה וִירוּשָׁלִַ֛ם וְהֶחָרָ֥שׁ וְהַמַּסְגֵּ֖ר מִירוּשָׁלִָֽם׃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בְּיַד֙ אֶלְעָשָׂ֣ה בֶן־שָׁפָ֔ן וּגְמַרְיָ֖ה בֶּן־חִלְקִיָּ֑ה אֲשֶׁ֨ר שָׁלַ֜ח צִדְקִיָּ֣ה מֶֽלֶךְ־יְהוּדָ֗ה אֶל־נְבוּכַדְנֶאצַּ֛ר מֶ֥לֶךְ בָּבֶ֖ל בָּבֶ֥לָה לֵאמֹֽר׃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כֹּ֥ה אָמַ֛ר יְהוָ֥ה צְבָא֖וֹת אֱלֹהֵ֣י יִשְׂרָאֵ֑ל לְכָל־הַ֨גּוֹלָ֔ה אֲשֶׁר־הִגְלֵ֥יתִי מִירוּשָׁלִַ֖ם בָּבֶֽלָה׃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בְּנ֥וּ בָתִּ֖ים וְשֵׁ֑בוּ וְנִטְע֣וּ גַנּ֔וֹת וְאִכְל֖וּ אֶת־פִּרְיָֽן׃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קְח֣וּ נָשִׁ֗ים וְהוֹלִידוּ֮ בָּנִ֣ים וּבָנוֹת֒ וּקְח֨וּ לִבְנֵיכֶ֜ם נָשִׁ֗ים וְאֶת־בְּנֽוֹתֵיכֶם֙ תְּנ֣וּ לַֽאֲנָשִׁ֔ים וְתֵלַ֖דְנָה בָּנִ֣ים וּבָנ֑וֹת וּרְבוּ־שָׁ֖ם וְאַל־תִּמְעָֽטוּ׃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וְדִרְשׁ֞וּ אֶת־שְׁל֣וֹם הָעִ֗יר אֲשֶׁ֨ר הִגְלֵ֤יתִי אֶתְכֶם֙ שָׁ֔מָּה וְהִתְפַּֽלְל֥וּ בַעֲדָ֖הּ אֶל־יְהוָ֑ה כִּ֣י בִשְׁלוֹמָ֔הּ יִהְיֶ֥ה לָכֶ֖ם שָׁלֽוֹם׃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כִּי֩ כֹ֨ה אָמַ֜ר יְהוָ֤ה צְבָאוֹת֙ אֱלֹהֵ֣י יִשְׂרָאֵ֔ל אַל־יַשִּׁ֧יאוּ לָכֶ֛ם נְבִֽיאֵיכֶ֥ם אֲשֶׁר־בְּקִרְבְּכֶ֖ם וְקֹֽסְמֵיכֶ֑ם וְאַֽל־תִּשְׁמְעוּ֙ אֶל־חֲלֹמֹ֣תֵיכֶ֔ם אֲשֶׁ֥ר אַתֶּ֖ם מַחְלְמִֽים׃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כִּ֣י בְשֶׁ֔קֶר הֵ֛ם נִבְּאִ֥ים לָכֶ֖ם בִּשְׁמִ֑י לֹ֥א שְׁלַחְתִּ֖ים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כִּֽי־כֹה֙ אָמַ֣ר יְהוָ֔ה כִּ֠י לְפִ֞י מְלֹ֧את לְבָבֶ֛ל שִׁבְעִ֥ים שָׁנָ֖ה אֶפְקֹ֣ד אֶתְכֶ֑ם וַהֲקִמֹתִ֤י עֲלֵיכֶם֙ אֶת־דְּבָרִ֣י הַטּ֔וֹב לְהָשִׁ֣יב אֶתְכֶ֔ם אֶל־הַמָּק֖וֹם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כִּי֩ אָנֹכִ֨י יָדַ֜עְתִּי אֶת־הַמַּחֲשָׁבֹ֗ת אֲשֶׁ֧ר אָנֹכִ֛י חֹשֵׁ֥ב עֲלֵיכֶ֖ם נְאֻם־יְהוָ֑ה מַחְשְׁב֤וֹת שָׁלוֹם֙ וְלֹ֣א לְרָעָ֔ה לָתֵ֥ת לָכֶ֖ם אַחֲרִ֥ית וְתִקְוָֽה׃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וּקְרָאתֶ֤ם אֹתִי֙ וַֽהֲלַכְתֶּ֔ם וְהִתְפַּלַּלְתֶּ֖ם אֵלָ֑י וְשָׁמַעְתִּ֖י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וּבִקַּשְׁתֶּ֥ם אֹתִ֖י וּמְצָאתֶ֑ם כִּ֥י תִדְרְשֻׁ֖נִי בְּכָל־לְבַבְכֶֽם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וְנִמְצֵ֣אתִי לָכֶם֮ נְאֻם־יְהוָה֒ וְשַׁבְתִּ֣י אֶת־שביתכם וְקִבַּצְתִּ֣י אֶ֠תְכֶם מִֽכָּל־הַגּוֹיִ֞ם וּמִכָּל־הַמְּקוֹמ֗וֹת אֲשֶׁ֨ר הִדַּ֧חְתִּי אֶתְכֶ֛ם שָׁ֖ם נְאֻם־יְהוָ֑ה וַהֲשִׁבֹתִ֣י אֶתְכֶ֔ם אֶל־הַ֨מָּק֔וֹם אֲשֶׁר־הִגְלֵ֥יתִי אֶתְכֶ֖ם מִשָּֽׁם׃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כִּ֖י אֲמַרְתֶּ֑ם הֵקִ֨ים לָ֧נוּ יְהוָ֛ה נְבִאִ֖ים בָּבֶֽלָה׃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כִּי־כֹ֣ה ׀ אָמַ֣ר יְהוָ֗ה אֶל־הַמֶּ֙לֶךְ֙ הַיּוֹשֵׁב֙ אֶל־כִּסֵּ֣א דָוִ֔ד וְאֶל־כָּל־הָעָ֔ם הַיּוֹשֵׁ֖ב בָּעִ֣יר הַזֹּ֑את אֲחֵיכֶ֕ם אֲשֶׁ֛ר לֹֽא־יָצְא֥וּ אִתְּכֶ֖ם בַּגּוֹלָֽה׃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כֹּ֤ה אָמַר֙ יְהוָ֣ה צְבָא֔וֹת הִנְנִי֙ מְשַׁלֵּ֣חַ בָּ֔ם אֶת־הַחֶ֖רֶב אֶת־הָרָעָ֣ב וְאֶת־הַדָּ֑בֶר וְנָתַתִּ֣י אוֹתָ֗ם כַּתְּאֵנִים֙ הַשֹּׁ֣עָרִ֔ים אֲשֶׁ֥ר לֹא־תֵאָכַ֖לְנָה מֵרֹֽעַ׃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וְרָֽדַפְתִּי֙ אַֽחֲרֵיהֶ֔ם בַּחֶ֖רֶב בָּרָעָ֣ב וּבַדָּ֑בֶר וּנְתַתִּ֨ים לזועה לְכֹ֣ל ׀ מַמְלְכ֣וֹת הָאָ֗רֶץ לְאָלָ֤ה וּלְשַׁמָּה֙ וְלִשְׁרֵקָ֣ה וּלְחֶרְפָּ֔ה בְּכָל־הַגּוֹיִ֖ם אֲשֶׁר־הִדַּחְתִּ֥ים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תַּ֛חַת אֲשֶֽׁר־לֹא־ שָׁמְע֥וּ אֶל־דְּבָרַ֖י נְאֻם־יְהוָ֑ה אֲשֶׁר֩ שָׁלַ֨חְתִּי אֲלֵיהֶ֜ם אֶת־עֲבָדַ֤י הַנְּבִאִים֙ הַשְׁכֵּ֣ם וְשָׁלֹ֔חַ וְלֹ֥א שְׁמַעְתֶּ֖ם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וְאַתֶּ֖ם שִׁמְע֣וּ דְבַר־יְהוָ֑ה כָּל־הַ֨גּוֹלָ֔ה אֲשֶׁר־שִׁלַּ֥חְתִּי מִירוּשָׁלִַ֖ם בָּבֶֽלָה׃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כֹּֽה־אָמַר֩ יְהוָ֨ה צְבָא֜וֹת אֱלֹהֵ֣י יִשְׂרָאֵ֗ל אֶל־אַחְאָ֤ב בֶּן־קֽוֹלָיָה֙ וְאֶל־צִדְקִיָּ֣הוּ בֶן־מַֽעֲשֵׂיָ֔ה הַֽנִּבְּאִ֥ים לָכֶ֛ם בִּשְׁמִ֖י שָׁ֑קֶר הִנְנִ֣י ׀ נֹתֵ֣ן אֹתָ֗ם בְּיַד֙ נְבֽוּכַדְרֶאצַּ֣ר מֶֽלֶךְ־בָּבֶ֔ל וְהִכָּ֖ם לְעֵינֵיכֶֽם׃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וְלֻקַּ֤ח מֵהֶם֙ קְלָלָ֔ה לְכֹל֙ גָּל֣וּת יְהוּדָ֔ה אֲשֶׁ֥ר בְּבָבֶ֖ל לֵאמֹ֑ר יְשִֽׂמְךָ֤ יְהוָה֙ כְּצִדְקִיָּ֣הוּ וּכְאֶחָ֔ב אֲשֶׁר־קָלָ֥ם מֶֽלֶךְ־בָּבֶ֖ל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יַ֡עַן אֲשֶׁר֩ עָשׂ֨וּ נְבָלָ֜ה בְּיִשְׂרָאֵ֗ל וַיְנַֽאֲפוּ֙ אֶת־נְשֵׁ֣י רֵֽעֵיהֶ֔ם וַיְדַבְּר֨וּ דָבָ֤ר בִּשְׁמִי֙ שֶׁ֔קֶר אֲשֶׁ֖ר ל֣וֹא צִוִּיתִ֑ם וְאָנֹכִ֛י הוידע וָעֵ֖ד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וְאֶל־שְׁמַעְיָ֥הוּ הַנֶּחֱלָמִ֖י תֹּאמַ֥ר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כֹּֽה־אָמַ֞ר יְהוָ֧ה צְבָא֛וֹת אֱלֹהֵ֥י יִשְׂרָאֵ֖ל לֵאמֹ֑ר יַ֡עַן אֲשֶׁ֣ר אַתָּה֩ שָׁלַ֨חְתָּ בְשִׁמְכָ֜ה סְפָרִ֗ים אֶל־כָּל־הָעָם֙ אֲשֶׁ֣ר בִּירוּשָׁלִַ֔ם וְאֶל־צְפַנְיָ֤ה בֶן־מַֽעֲשֵׂיָה֙ הַכֹּהֵ֔ן וְאֶ֥ל כָּל־הַכֹּהֲנִ֖ים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יְהוָ֞ה נְתָנְךָ֣ כֹהֵ֗ן תַּ֚חַת יְהוֹיָדָ֣ע הַכֹּהֵ֔ן לִֽהְי֤וֹת פְּקִדִים֙ בֵּ֣ית יְהוָ֔ה לְכָל־אִ֥ישׁ מְשֻׁגָּ֖ע וּמִתְנַבֵּ֑א וְנָתַתָּ֥ה אֹת֛וֹ אֶל־הַמַּהְפֶּ֖כֶת וְאֶל־הַצִּינֹֽק׃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וְעַתָּ֗ה לָ֚מָּה לֹ֣א גָעַ֔רְתָּ בְּיִרְמְיָ֖הוּ הָֽעֲנְּתֹתִ֑י הַמִּתְנַבֵּ֖א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כִּ֣י עַל־כֵּ֞ן שָׁלַ֥ח אֵלֵ֛ינוּ בָּבֶ֥ל לֵאמֹ֖ר אֲרֻכָּ֣ה הִ֑יא בְּנ֤וּ בָתִּים֙ וְשֵׁ֔בוּ וְנִטְע֣וּ גַנּ֔וֹת וְאִכְל֖וּ אֶת־פְּרִיהֶֽן׃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וַיִּקְרָ֛א צְפַנְיָ֥ה הַכֹּהֵ֖ן אֶת־הַסֵּ֣פֶר הַזֶּ֑ה בְּאָזְנֵ֖י יִרְמְיָ֥הוּ הַנָּבִֽיא׃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וַֽיְהִי֙ דְּבַר־יְהוָ֔ה אֶֽל־יִרְמְיָ֖הוּ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שְׁלַ֤ח עַל־כָּל־הַגּוֹלָה֙ לֵאמֹ֔ר כֹּ֚ה אָמַ֣ר יְהוָ֔ה אֶל־שְׁמַעְיָ֖ה הַנֶּחֱלָמִ֑י יַ֡עַן אֲשֶׁר֩ נִבָּ֨א לָכֶ֜ם שְׁמַעְיָ֗ה וַֽאֲנִי֙ לֹ֣א שְׁלַחְתִּ֔יו וַיַּבְטַ֥ח אֶתְכֶ֖ם עַל־שָֽׁקֶר׃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לָכֵ֞ן כֹּֽה־אָמַ֣ר יְהוָ֗ה הִנְנִ֨י פֹקֵ֜ד עַל־שְׁמַעְיָ֣ה הַנֶּחֱלָמִי֮ וְעַל־זַרְעוֹ֒ לֹא־יִהְיֶ֨ה ל֜וֹ אִ֣ישׁ ׀ יוֹשֵׁ֣ב ׀ בְּתוֹךְ־הָעָ֣ם הַזֶּ֗ה וְלֹֽא־יִרְאֶ֥ה בַטּ֛וֹב אֲשֶׁר־אֲנִ֥י עֹשֶֽׂה־לְעַמִּ֖י נְאֻם־יְהוָ֑ה כִּֽי־סָרָ֥ה דִבֶּ֖ר עַל־יְהוָֽה׃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הַדָּבָר֙ אֲשֶׁ֣ר הָיָ֣ה אֶֽל־יִרְמְיָ֔הוּ מֵאֵ֥ת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כֹּֽה־אָמַ֧ר יְהוָ֛ה אֱלֹהֵ֥י יִשְׂרָאֵ֖ל לֵאמֹ֑ר כְּתָב־לְךָ֗ אֵ֧ת כָּל־הַדְּבָרִ֛ים אֲשֶׁר־דִּבַּ֥רְתִּי אֵלֶ֖יךָ אֶל־סֵֽפֶר׃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כִּ֠י הִנֵּ֨ה יָמִ֤ים בָּאִים֙ נְאֻם־יְהוָ֔ה וְ֠שַׁבְתִּי אֶת־שְׁב֨וּת עַמִּ֧י יִשְׂרָאֵ֛ל וִֽיהוּדָ֖ה אָמַ֣ר יְהוָ֑ה וַהֲשִׁבֹתִ֗ים אֶל־הָאָ֛רֶץ אֲשֶׁר־נָתַ֥תִּי לַאֲבוֹתָ֖ם וִֽירֵשֽׁוּהָ׃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וְאֵ֣לֶּה הַדְּבָרִ֗ים אֲשֶׁ֨ר דִּבֶּ֧ר יְהוָ֛ה אֶל־יִשְׂרָאֵ֖ל וְאֶל־יְהוּדָֽה׃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כִּי־כֹה֙ אָמַ֣ר יְהוָ֔ה ק֥וֹל חֲרָדָ֖ה שָׁמָ֑עְנוּ פַּ֖חַד וְאֵ֥ין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שַׁאֲלוּ־נָ֣א וּרְא֔וּ אִם־יֹלֵ֖ד זָכָ֑ר מַדּוּעַ֩ רָאִ֨יתִי כָל־גֶּ֜בֶר יָדָ֤יו עַל־חֲלָצָיו֙ כַּיּ֣וֹלֵדָ֔ה וְנֶהֶפְכ֥וּ כָל־פָּנִ֖ים לְיֵרָקֽוֹן׃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ה֗וֹי כִּ֥י גָד֛וֹל הַיּ֥וֹם הַה֖וּא מֵאַ֣יִן כָּמֹ֑הוּ וְעֵֽת־צָרָ֥ה הִיא֙ לְיַֽעֲקֹ֔ב וּמִמֶּ֖נָּה יִוָּשֵֽׁעַ׃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וְהָיָה֩ בַיּ֨וֹם הַה֜וּא נְאֻ֣ם ׀ יְהוָ֣ה צְבָא֗וֹת אֶשְׁבֹּ֤ר עֻלּוֹ֙ מֵעַ֣ל צַוָּארֶ֔ךָ וּמוֹסְרוֹתֶ֖יךָ אֲנַתֵּ֑ק וְלֹא־יַעַבְדוּ־ב֥וֹ ע֖וֹד זָרִֽים׃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וְעָ֣בְד֔וּ אֵ֖ת יְהוָ֣ה אֱלֹֽהֵיהֶ֑ם וְאֵת֙ דָּוִ֣ד מַלְכָּ֔ם אֲשֶׁ֥ר אָקִ֖ים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וְאַתָּ֡ה אַל־תִּירָא֩ עַבְדִּ֨י יַעֲקֹ֤ב נְאֻם־יְהֹוָה֙ וְאַל־תֵּחַ֣ת יִשְׂרָאֵ֔ל כִּ֠י הִנְנִ֤י מוֹשִֽׁיעֲךָ֙ מֵֽרָח֔וֹק וְאֶֽת־זַרְעֲךָ֖ מֵאֶ֣רֶץ שִׁבְיָ֑ם וְשָׁ֧ב יַעֲקֹ֛ב וְשָׁקַ֥ט וְשַׁאֲנַ֖ן וְאֵ֥ין מַחֲרִֽיד׃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כִּֽי־אִתְּךָ֥ אֲנִ֛י נְאֻם־יְהוָ֖ה לְהֽוֹשִׁיעֶ֑ךָ כִּי֩ אֶעֱשֶׂ֨ה כָלָ֜ה בְּכָֽל־הַגּוֹיִ֣ם ׀ אֲשֶׁ֧ר הֲפִצוֹתִ֣יךָ שָּׁ֗ם אַ֤ךְ אֹֽתְךָ֙ לֹֽא־אֶעֱשֶׂ֣ה כָלָ֔ה וְיִסַּרְתִּ֙יךָ֙ לַמִּשְׁפָּ֔ט וְנַקֵּ֖ה לֹ֥א אֲנַקֶּֽךָּ׃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כֹ֥ה אָמַ֛ר יְהוָ֖ה אָנ֣וּשׁ לְשִׁבְרֵ֑ךְ נַחְלָ֖ה מַכָּתֵֽךְ׃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אֵֽין־דָּ֥ן דִּינֵ֖ךְ לְמָז֑וֹר רְפֻא֥וֹת תְּעָלָ֖ה אֵ֥ין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כָּל־מְאַהֲבַ֣יִךְ שְׁכֵח֔וּךְ אוֹתָ֖ךְ לֹ֣א יִדְרֹ֑שׁוּ כִּי֩ מַכַּ֨ת אוֹיֵ֤ב הִכִּיתִיךְ֙ מוּסַ֣ר אַכְזָרִ֔י עַ֚ל רֹ֣ב עֲוֺנֵ֔ךְ עָצְמ֖וּ חַטֹּאתָֽיִךְ׃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מַה־תִּזְעַק֙ עַל־שִׁבְרֵ֔ךְ אָנ֖וּשׁ מַכְאֹבֵ֑ךְ עַ֣ל ׀ רֹ֣ב עֲוֺנֵ֗ךְ עָֽצְמוּ֙ חַטֹּאתַ֔יִךְ עָשִׂ֥יתִי אֵ֖לֶּה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לָכֵ֞ן כָּל־אֹכְלַ֙יִךְ֙ יֵאָכֵ֔לוּ וְכָל־צָרַ֥יִךְ כֻּלָּ֖ם בַּשְּׁבִ֣י יֵלֵ֑כוּ וְהָי֤וּ שֹׁאסַ֙יִךְ֙ לִמְשִׁסָּ֔ה וְכָל־בֹּזְזַ֖יִךְ אֶתֵּ֥ן לָבַֽז׃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כִּי֩ אַעֲלֶ֨ה אֲרֻכָ֥ה לָ֛ךְ וּמִמַּכּוֹתַ֥יִךְ אֶרְפָּאֵ֖ךְ נְאֻם־יְהוָ֑ה כִּ֤י נִדָּחָה֙ קָ֣רְאוּ לָ֔ךְ צִיּ֣וֹן הִ֔יא דֹּרֵ֖שׁ אֵ֥ין לָֽהּ׃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כֹּ֣ה ׀ אָמַ֣ר יְהוָ֗ה הִנְנִי־שָׁב֙ שְׁבוּת֙ אָהֳלֵ֣י יַֽעֲק֔וֹב וּמִשְׁכְּנֹתָ֖יו אֲרַחֵ֑ם וְנִבְנְתָ֥ה עִיר֙ עַל־תִּלָּ֔הּ וְאַרְמ֖וֹן עַל־מִשְׁפָּט֥וֹ יֵשֵֽׁב׃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וְיָצָ֥א מֵהֶ֛ם תּוֹדָ֖ה וְק֣וֹל מְשַׂחֲקִ֑ים וְהִרְבִּתִים֙ וְלֹ֣א יִמְעָ֔טוּ וְהִכְבַּדְתִּ֖ים וְלֹ֥א יִצְעָֽרוּ׃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וְהָי֤וּ בָנָיו֙ כְּקֶ֔דֶם וַעֲדָת֖וֹ לְפָנַ֣י תִּכּ֑וֹן וּפָ֣קַדְתִּ֔י עַ֖ל כָּל־לֹחֲצָֽיו׃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וְהָיָ֨ה אַדִּיר֜וֹ מִמֶּ֗נּוּ וּמֹֽשְׁלוֹ֙ מִקִּרְבּ֣וֹ יֵצֵ֔א וְהִקְרַבְתִּ֖יו וְנִגַּ֣שׁ אֵלָ֑י כִּי֩ מִ֨י הוּא־זֶ֜ה עָרַ֧ב אֶת־לִבּ֛וֹ לָגֶ֥שֶׁת אֵלַ֖י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וִהְיִ֥יתֶם לִ֖י לְעָ֑ם וְאָ֣נֹכִ֔י אֶהְיֶ֥ה לָכֶ֖ם לֵאלֹהִֽים׃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הִנֵּ֣ה ׀ סַעֲרַ֣ת יְהוָ֗ה חֵמָה֙ יָֽצְאָ֔ה סַ֖עַר מִתְגּוֹרֵ֑ר עַ֛ל רֹ֥אשׁ רְשָׁעִ֖ים יָחֽוּל׃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לֹ֣א יָשׁ֗וּב חֲרוֹן֙ אַף־יְהוָ֔ה עַד־עֲשֹׂת֥וֹ וְעַד־הֲקִימ֖וֹ מְזִמּ֣וֹת לִבּ֑וֹ בְּאַחֲרִ֥ית הַיָּמִ֖ים תִּתְבּ֥וֹנְנוּ בָֽהּ׃</w:t>
      </w:r>
    </w:p>
    <w:p>
      <w:pPr>
        <w:pStyle w:val="Heading2"/>
        <w:bidi/>
      </w:pPr>
      <w:r>
        <w:rPr>
          <w:rtl/>
          <w:cs/>
          <w:lang w:val="he_IL" w:bidi="he_IL"/>
        </w:rPr>
        <w:t>Jeremiah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בָּעֵ֤ת הַהִיא֙ נְאֻם־יְהוָ֔ה אֶֽהְיֶה֙ לֵֽאלֹהִ֔ים לְכֹ֖ל מִשְׁפְּח֣וֹת יִשְׂרָאֵ֑ל וְהֵ֖מָּה יִֽהְיוּ־לִ֥י לְעָֽם׃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כֹּ֚ה אָמַ֣ר יְהוָ֔ה מָצָ֥א חֵן֙ בַּמִּדְבָּ֔ר עַ֖ם שְׂרִ֣ידֵי חָ֑רֶב הָל֥וֹךְ לְהַרְגִּיע֖וֹ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מֵרָח֕וֹק יְהוָ֖ה נִרְאָ֣ה לִ֑י וְאַהֲבַ֤ת עוֹלָם֙ אֲהַבְתִּ֔יךְ עַל־כֵּ֖ן מְשַׁכְתִּ֥יךְ חָֽסֶד׃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ע֤וֹד אֶבְנֵךְ֙ וְֽנִבְנֵ֔ית בְּתוּלַ֖ת יִשְׂרָאֵ֑ל ע֚וֹד תַּעְדִּ֣י תֻפַּ֔יִךְ וְיָצָ֖את בִּמְח֥וֹל מְשַׂחֲקִֽים׃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ע֚וֹד תִּטְּעִ֣י כְרָמִ֔ים בְּהָרֵ֖י שֹֽׁמְר֑וֹן נָטְע֥וּ נֹטְעִ֖ים וְחִלֵּֽלוּ׃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יֶשׁ־י֔וֹם קָרְא֥וּ נֹצְרִ֖ים בְּהַ֣ר אֶפְרָ֑יִם ק֚וּמוּ וְנַעֲלֶ֣ה צִיּ֔וֹן אֶל־יְהוָ֖ה אֱלֹהֵֽינוּ׃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כִּי־כֹ֣ה ׀ אָמַ֣ר יְהוָ֗ה רָנּ֤וּ לְיַֽעֲקֹב֙ שִׂמְחָ֔ה וְצַהֲל֖וּ בְּרֹ֣אשׁ הַגּוֹיִ֑ם הַשְׁמִ֤יעוּ הַֽלְלוּ֙ וְאִמְר֔וּ הוֹשַׁ֤ע יְהוָה֙ אֶֽת־עַמְּךָ֔ אֵ֖ת שְׁאֵרִ֥ית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הִנְנִי֩ מֵבִ֨יא אוֹתָ֜ם מֵאֶ֣רֶץ צָפ֗וֹן וְקִבַּצְתִּים֮ מִיַּרְכְּתֵי־אָרֶץ֒ בָּ֚ם עִוֵּ֣ר וּפִסֵּ֔חַ הָרָ֥ה וְיֹלֶ֖דֶת יַחְדָּ֑ו קָהָ֥ל גָּד֖וֹל יָשׁ֥וּבוּ 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בִּבְכִ֣י יָבֹ֗אוּ וּֽבְתַחֲנוּנִים֮ אֽוֹבִילֵם֒ אֽוֹלִיכֵם֙ אֶל־נַ֣חֲלֵי מַ֔יִם בְּדֶ֣רֶךְ יָשָׁ֔ר לֹ֥א יִכָּשְׁל֖וּ בָּ֑הּ כִּֽי־הָיִ֤יתִי לְיִשְׂרָאֵל֙ לְאָ֔ב וְאֶפְרַ֖יִם בְּכֹ֥רִי 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שִׁמְע֤וּ דְבַר־יְהוָה֙ גּוֹיִ֔ם וְהַגִּ֥ידוּ בָאִיִּ֖ים מִמֶּרְחָ֑ק וְאִמְר֗וּ מְזָרֵ֤ה יִשְׂרָאֵל֙ יְקַבְּצֶ֔נּוּ וּשְׁמָר֖וֹ כְּרֹעֶ֥ה עֶדְרֽוֹ׃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כִּֽי־פָדָ֥ה יְהוָ֖ה אֶֽת־יַעֲקֹ֑ב וּגְאָל֕וֹ מִיַּ֖ד חָזָ֥ק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וּבָאוּ֮ וְרִנְּנ֣וּ בִמְרוֹם־צִיּוֹן֒ וְנָהֲר֞וּ אֶל־ט֣וּב יְהוָ֗ה עַל־דָּגָן֙ וְעַל־תִּירֹ֣שׁ וְעַל־יִצְהָ֔ר וְעַל־בְּנֵי־צֹ֖אן וּבָקָ֑ר וְהָיְתָ֤ה נַפְשָׁם֙ כְּגַ֣ן רָוֶ֔ה וְלֹא־יוֹסִ֥יפוּ לְדַאֲבָ֖ה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אָ֣ז תִּשְׂמַ֤ח בְּתוּלָה֙ בְּמָח֔וֹל וּבַחֻרִ֥ים וּזְקֵנִ֖ים יַחְדָּ֑ו וְהָפַכְתִּ֨י אֶבְלָ֤ם לְשָׂשׂוֹן֙ וְנִ֣חַמְתִּ֔ים וְשִׂמַּחְתִּ֖ים מִיגוֹנָֽם׃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וְרִוֵּיתִ֛י נֶ֥פֶשׁ הַכֹּהֲנִ֖ים דָּ֑שֶׁן וְעַמִּ֛י אֶת־טוּבִ֥י יִשְׂבָּ֖עוּ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כֹּ֣ה ׀ אָמַ֣ר יְהוָ֗ה ק֣וֹל בְּרָמָ֤ה נִשְׁמָע֙ נְהִי֙ בְּכִ֣י תַמְרוּרִ֔ים רָחֵ֖ל מְבַכָּ֣ה עַל־בָּנֶ֑יהָ מֵאֲנָ֛ה לְהִנָּחֵ֥ם עַל־בָּנֶ֖יהָ כִּ֥י אֵינֶֽנּוּ׃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כֹּ֣ה ׀ אָמַ֣ר יְהוָ֗ה מִנְעִ֤י קוֹלֵךְ֙ מִבֶּ֔כִי וְעֵינַ֖יִךְ מִדִּמְעָ֑ה כִּי֩ יֵ֨שׁ שָׂכָ֤ר לִפְעֻלָּתֵךְ֙ נְאֻם־יְהוָ֔ה וְשָׁ֖בוּ מֵאֶ֥רֶץ 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וְיֵשׁ־תִּקְוָ֥ה לְאַחֲרִיתֵ֖ךְ נְאֻם־יְהוָ֑ה וְשָׁ֥בוּ בָנִ֖ים לִגְבוּלָֽם׃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שָׁמ֣וֹעַ שָׁמַ֗עְתִּי אֶפְרַ֙יִם֙ מִתְנוֹדֵ֔ד יִסַּרְתַּ֙נִי֙ וָֽאִוָּסֵ֔ר כְּעֵ֖גֶל לֹ֣א לֻמָּ֑ד הֲשִׁיבֵ֣נִי וְאָשׁ֔וּבָה כִּ֥י אַתָּ֖ה יְהוָ֥ה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כִּֽי־אַחֲרֵ֤י שׁוּבִי֙ נִחַ֔מְתִּי וְאַֽחֲרֵי֙ הִוָּ֣דְעִ֔י סָפַ֖קְתִּי עַל־יָרֵ֑ךְ בֹּ֚שְׁתִּי וְגַם־נִכְלַ֔מְתִּי כִּ֥י נָשָׂ֖אתִי חֶרְפַּ֥ת נְעוּרָֽי׃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הֲבֵן֩ יַקִּ֨יר לִ֜י אֶפְרַ֗יִם אִ֚ם יֶ֣לֶד שַׁעֲשֻׁעִ֔ים כִּֽי־מִדֵּ֤י דַבְּרִי֙ בּ֔וֹ זָכֹ֥ר אֶזְכְּרֶ֖נּוּ ע֑וֹד עַל־כֵּ֗ן הָמ֤וּ מֵעַי֙ ל֔וֹ רַחֵ֥ם אֲֽרַחֲמֶ֖נּוּ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הַצִּ֧יבִי לָ֣ךְ צִיֻּנִ֗ים שִׂ֤מִי לָךְ֙ תַּמְרוּרִ֔ים שִׁ֣תִי לִבֵּ֔ךְ לַֽמְסִלָּ֖ה דֶּ֣רֶךְ הלכתי שׁ֚וּבִי בְּתוּלַ֣ת יִשְׂרָאֵ֔ל שֻׁ֖בִי אֶל־עָרַ֥יִךְ 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עַד־מָתַי֙ תִּתְחַמָּקִ֔ין הַבַּ֖ת הַשּֽׁוֹבֵבָ֑ה כִּֽי־בָרָ֨א יְהוָ֤ה חֲדָשָׁה֙ בָּאָ֔רֶץ נְקֵבָ֖ה תְּס֥וֹבֵֽב גָּֽבֶר׃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כֹּֽה־אָמַ֞ר יְהוָ֤ה צְבָאוֹת֙ אֱלֹהֵ֣י יִשְׂרָאֵ֔ל ע֣וֹד יֹאמְר֞וּ אֶת־הַדָּבָ֣ר הַזֶּ֗ה בְּאֶ֤רֶץ יְהוּדָה֙ וּבְעָרָ֔יו בְּשׁוּבִ֖י אֶת־שְׁבוּתָ֑ם יְבָרֶכְךָ֧ יְהוָ֛ה נְוֵה־צֶ֖דֶק הַ֥ר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וְיָ֥שְׁבוּ בָ֛הּ יְהוּדָ֥ה וְכָל־עָרָ֖יו יַחְדָּ֑ו אִכָּרִ֕ים וְנָסְע֖וּ בַּעֵֽדֶר׃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כִּ֥י הִרְוֵ֖יתִי נֶ֣פֶשׁ עֲיֵפָ֑ה וְכָל־נֶ֥פֶשׁ דָּאֲבָ֖ה מִלֵּֽאתִי׃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עַל־זֹ֖את הֱקִיצֹ֣תִי וָאֶרְאֶ֑ה וּשְׁנָתִ֖י עָ֥רְבָה לִּֽי׃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הִנֵּ֛ה יָמִ֥ים בָּאִ֖ים נְאֻם־יְהוָ֑ה וְזָרַעְתִּ֗י אֶת־בֵּ֤ית יִשְׂרָאֵל֙ וְאֶת־בֵּ֣ית יְהוּדָ֔ה זֶ֥רַע אָדָ֖ם וְזֶ֥רַע 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וְהָיָ֞ה כַּאֲשֶׁ֧ר שָׁקַ֣דְתִּי עֲלֵיהֶ֗ם לִנְת֧וֹשׁ וְלִנְת֛וֹץ וְלַהֲרֹ֖ס וּלְהַאֲבִ֣יד וּלְהָרֵ֑עַ כֵּ֣ן אֶשְׁקֹ֧ד עֲלֵיהֶ֛ם לִבְנ֥וֹת וְלִנְט֖וֹעַ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בַּיָּמִ֣ים הָהֵ֔ם לֹא־יֹאמְר֣וּ ע֔וֹד אָב֖וֹת אָ֣כְלוּ בֹ֑סֶר וְשִׁנֵּ֥י בָנִ֖ים תִּקְהֶֽינָה׃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כִּ֛י אִם־אִ֥ישׁ בַּעֲוֺנ֖וֹ יָמ֑וּת כָּל־הָֽאָדָ֛ם הָאֹכֵ֥ל הַבֹּ֖סֶר תִּקְהֶ֥ינָה שִׁנָּֽיו׃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הִנֵּ֛ה יָמִ֥ים בָּאִ֖ים נְאֻם־יְהוָ֑ה וְכָרַתִּ֗י אֶת־בֵּ֧ית יִשְׂרָאֵ֛ל וְאֶת־בֵּ֥ית יְהוּדָ֖ה בְּרִ֥ית חֲדָשָֽׁה׃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לֹ֣א כַבְּרִ֗ית אֲשֶׁ֤ר כָּרַ֙תִּי֙ אֶת־אֲבוֹתָ֔ם בְּיוֹם֙ הֶחֱזִיקִ֣י בְיָדָ֔ם לְהוֹצִיאָ֖ם מֵאֶ֖רֶץ מִצְרָ֑יִם אֲשֶׁר־הֵ֜מָּה הֵפֵ֣רוּ אֶת־בְּרִיתִ֗י וְאָנֹכִ֛י בָּעַ֥לְתִּי בָ֖ם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כִּ֣י זֹ֣את הַבְּרִ֡ית אֲשֶׁ֣ר אֶכְרֹת֩ אֶת־בֵּ֨ית יִשְׂרָאֵ֜ל אַחֲרֵ֨י הַיָּמִ֤ים הָהֵם֙ נְאֻם־יְהוָ֔ה נָתַ֤תִּי אֶת־תּֽוֹרָתִי֙ בְּקִרְבָּ֔ם וְעַל־לִבָּ֖ם אֶכְתֲּבֶ֑נָּה וְהָיִ֤יתִי לָהֶם֙ לֵֽאלֹהִ֔ים וְהֵ֖מָּה יִֽהְיוּ־לִ֥י לְעָֽם׃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וְלֹ֧א יְלַמְּד֣וּ ע֗וֹד אִ֣ישׁ אֶת־רֵעֵ֜הוּ וְאִ֤ישׁ אֶת־אָחִיו֙ לֵאמֹ֔ר דְּע֖וּ אֶת־יְהוָ֑ה כִּֽי־כוּלָּם֩ יֵדְע֨וּ אוֹתִ֜י לְמִקְטַנָּ֤ם וְעַד־גְּדוֹלָם֙ נְאֻם־יְהוָ֔ה כִּ֤י אֶסְלַח֙ לַֽעֲוֺנָ֔ם וּלְחַטָּאתָ֖ם לֹ֥א אֶזְכָּר־עֽוֹד׃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כֹּ֣ה ׀ אָמַ֣ר יְהוָ֗ה נֹתֵ֥ן שֶׁ֙מֶשׁ֙ לְא֣וֹר יוֹמָ֔ם חֻקֹּ֛ת יָרֵ֥חַ וְכוֹכָבִ֖ים לְא֣וֹר לָ֑יְלָה רֹגַ֤ע הַיָּם֙ וַיֶּהֱמ֣וּ גַלָּ֔יו יְהוָ֥ה צְבָא֖וֹת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אִם־יָמֻ֜שׁוּ הַחֻקִּ֥ים הָאֵ֛לֶּה מִלְּפָנַ֖י נְאֻם־יְהוָ֑ה גַּם֩ זֶ֨רַע יִשְׂרָאֵ֜ל יִשְׁבְּת֗וּ מִֽהְי֥וֹת גּ֛וֹי לְפָנַ֖י כָּל־הַיָּמִֽים׃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כֹּ֣ה ׀ אָמַ֣ר יְהוָ֗ה אִם־יִמַּ֤דּוּ שָׁמַ֙יִם֙ מִלְמַ֔עְלָה וְיֵחָקְר֥וּ מֽוֹסְדֵי־אֶ֖רֶץ לְמָ֑טָּה גַּם־אֲנִ֞י אֶמְאַ֨ס בְּכָל־זֶ֧רַע יִשְׂרָאֵ֛ל עַֽל־כָּל־אֲשֶׁ֥ר עָשׂ֖וּ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הִנֵּ֛ה יָמִ֥ים נְאֻם־יְהוָ֑ה וְנִבְנְתָ֤ה הָעִיר֙ לַֽיהוָ֔ה מִמִּגְדַּ֥ל חֲנַנְאֵ֖ל שַׁ֥עַר הַפִּנָּֽה׃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וְיָצָ֨א ע֜וֹד קוה הַמִּדָּה֙ נֶגְדּ֔וֹ עַ֖ל גִּבְעַ֣ת גָּרֵ֑ב וְנָסַ֖ב גֹּעָֽתָה׃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וְכָל־הָעֵ֣מֶק הַפְּגָרִ֣ים ׀ וְהַדֶּ֡שֶׁן וְכָֽל־השרמות עַד־נַ֨חַל קִדְר֜וֹן עַד־פִּנַּ֨ת שַׁ֤עַר הַסּוּסִים֙ מִזְרָ֔חָה קֹ֖דֶשׁ לַֽיהוָ֑ה לֹֽא־יִנָּתֵ֧שׁ וְֽלֹא־יֵהָרֵ֛ס ע֖וֹד לְעוֹלָֽם׃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הַדָּבָ֞ר אֲשֶׁר־הָיָ֤ה אֶֽל־יִרְמְיָ֙הוּ֙ מֵאֵ֣ת יְהוָ֔ה בשנת הָעֲשִׂרִ֔ית לְצִדְקִיָּ֖הוּ מֶ֣לֶךְ יְהוּדָ֑ה הִ֧יא הַשָּׁנָ֛ה שְׁמֹנֶֽה־עֶשְׂרֵ֥ה שָׁנָ֖ה לִנְבֽוּכַדְרֶאצַּֽר׃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וְאָ֗ז חֵ֚יל מֶ֣לֶךְ בָּבֶ֔ל צָרִ֖ים עַל־יְרוּשָׁלִָ֑ם וְיִרְמְיָ֣הוּ הַנָּבִ֗יא הָיָ֤ה כָלוּא֙ בַּחֲצַ֣ר הַמַּטָּרָ֔ה אֲשֶׁ֖ר בֵּֽית־מֶ֥לֶךְ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אֲשֶׁ֣ר כְּלָא֔וֹ צִדְקִיָּ֥הוּ מֶֽלֶךְ־יְהוּדָ֖ה לֵאמֹ֑ר מַדּוּעַ֩ אַתָּ֨ה נִבָּ֜א לֵאמֹ֗ר כֹּ֚ה אָמַ֣ר יְהוָ֔ה הִנְנִ֨י נֹתֵ֜ן אֶת־הָעִ֥יר הַזֹּ֛את בְּיַ֥ד מֶֽלֶךְ־בָּבֶ֖ל וּלְכָדָֽהּ׃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וְצִדְקִיָּ֙הוּ֙ מֶ֣לֶךְ יְהוּדָ֔ה לֹ֥א יִמָּלֵ֖ט מִיַּ֣ד הַכַּשְׂדִּ֑ים כִּ֣י הִנָּתֹ֤ן יִנָּתֵן֙ בְּיַ֣ד מֶֽלֶךְ־בָּבֶ֔ל וְדִבֶּר־פִּ֣יו עִם־פִּ֔יו וְעֵינָ֖יו אֶת־עינו תִּרְאֶֽינָה׃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וּבָבֶ֞ל יוֹלִ֤ךְ אֶת־צִדְקִיָּ֙הוּ֙ וְשָׁ֣ם יִֽהְיֶ֔ה עַד־פָּקְדִ֥י אֹת֖וֹ נְאֻם־יְהוָ֑ה כִּ֧י תִֽלָּחֲמ֛וּ אֶת־הַכַּשְׂדִּ֖ים לֹ֥א תַצְלִֽיחוּ׃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וַיֹּ֖אמֶר יִרְמְיָ֑הוּ הָיָ֥ה דְּבַר־יְהוָ֖ה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הִנֵּ֣ה חֲנַמְאֵ֗ל בֶּן־שַׁלֻּם֙ דֹּֽדְךָ֔ בָּ֥א אֵלֶ֖יךָ לֵאמֹ֑ר קְנֵ֣ה לְךָ֗ אֶת־שָׂדִי֙ אֲשֶׁ֣ר בַּעֲנָת֔וֹת כִּ֥י לְךָ֛ מִשְׁפַּ֥ט הַגְּאֻלָּ֖ה לִקְנֽוֹת׃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וַיָּבֹ֣א אֵ֠לַי חֲנַמְאֵ֨ל בֶּן־דֹּדִ֜י כִּדְבַ֣ר יְהוָה֮ אֶל־חֲצַ֣ר הַמַּטָּרָה֒ וַיֹּ֣אמֶר אֵלַ֡י קְנֵ֣ה נָ֠א אֶת־שָׂדִ֨י אֲשֶׁר־בַּעֲנָת֜וֹת אֲשֶׁ֣ר ׀ בְּאֶ֣רֶץ בִּנְיָמִ֗ין כִּֽי־לְךָ֞ מִשְׁפַּ֧ט הַיְרֻשָּׁ֛ה וּלְךָ֥ הַגְּאֻלָּ֖ה קְנֵה־לָ֑ךְ וָאֵדַ֕ע כִּ֥י דְבַר־יְהוָ֖ה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וָֽאֶקְנֶה֙ אֶת־הַשָּׂדֶ֔ה מֵאֵ֛ת חֲנַמְאֵ֥ל בֶּן־דֹּדִ֖י אֲשֶׁ֣ר בַּעֲנָת֑וֹת וָֽאֶשְׁקֲלָה־לּוֹ֙ אֶת־הַכֶּ֔סֶף שִׁבְעָ֥ה שְׁקָלִ֖ים וַעֲשָׂרָ֥ה הַכָּֽסֶף׃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וָאֶכְתֹּ֤ב בַּסֵּ֙פֶר֙ וָֽאֶחְתֹּ֔ם וָאָעֵ֖ד עֵדִ֑ים וָאֶשְׁקֹ֥ל הַכֶּ֖סֶף בְּמֹאזְנָֽיִם׃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וָאֶקַּ֖ח אֶת־סֵ֣פֶר הַמִּקְנָ֑ה אֶת־הֶֽחָת֛וּם הַמִּצְוָ֥ה וְהַחֻקִּ֖ים וְאֶת־הַגָּלֽוּי׃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וָאֶתֵּ֞ן אֶת־הַסֵּ֣פֶר הַמִּקְנָ֗ה אֶל־בָּר֣וּךְ בֶּן־נֵרִיָּה֮ בֶּן־מַחְסֵיָה֒ לְעֵינֵי֙ חֲנַמְאֵ֣ל דֹּדִ֔י וּלְעֵינֵי֙ הָֽעֵדִ֔ים הַכֹּתְבִ֖ים בְּסֵ֣פֶר הַמִּקְנָ֑ה לְעֵינֵי֙ כָּל־הַיְּהוּדִ֔ים הַיֹּשְׁבִ֖ים בַּחֲצַ֥ר הַמַּטָּרָֽה׃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וָֽאֲצַוֶּה֙ אֶת בָּר֔וּךְ לְעֵינֵיהֶ֖ם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כֹּֽה־אָמַר֩ יְהוָ֨ה צְבָא֜וֹת אֱלֹהֵ֣י יִשְׂרָאֵ֗ל לָק֣וֹחַ אֶת־הַסְּפָרִ֣ים הָאֵ֡לֶּה אֵ֣ת סֵפֶר֩ הַמִּקְנָ֨ה הַזֶּ֜ה וְאֵ֣ת הֶחָת֗וּם וְאֵ֨ת סֵ֤פֶר הַגָּלוּי֙ הַזֶּ֔ה וּנְתַתָּ֖ם בִּכְלִי־חָ֑רֶשׂ לְמַ֥עַן יַעַמְד֖וּ יָמִ֥ים רַבִּֽים׃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כִּ֣י כֹ֥ה אָמַ֛ר יְהוָ֥ה צְבָא֖וֹת אֱלֹהֵ֣י יִשְׂרָאֵ֑ל ע֣וֹד יִקָּנ֥וּ בָתִּ֛ים וְשָׂד֥וֹת וּכְרָמִ֖ים בָּאָ֥רֶץ הַזֹּֽאת׃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וָאֶתְפַּלֵּ֖ל אֶל־יְהוָ֑ה אַחֲרֵ֤י תִתִּי֙ אֶת־סֵ֣פֶר הַמִּקְנָ֔ה אֶל־בָּר֥וּךְ בֶּן־נֵרִיָּ֖ה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אֲהָהּ֮ אֲדֹנָ֣י יְהוִה֒ הִנֵּ֣ה ׀ אַתָּ֣ה עָשִׂ֗יתָ אֶת־הַשָּׁמַ֙יִם֙ וְאֶת־הָאָ֔רֶץ בְּכֹֽחֲךָ֙ הַגָּד֔וֹל וּבִֽזְרֹעֲךָ֖ הַנְּטוּיָ֑ה לֹֽא־יִפָּלֵ֥א מִמְּךָ֖ כָּל־דָּבָֽר׃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עֹ֤שֶׂה חֶ֙סֶד֙ לַֽאֲלָפִ֔ים וּמְשַׁלֵּם֙ עֲוֺ֣ן אָב֔וֹת אֶל־חֵ֥יק בְּנֵיהֶ֖ם אַחֲרֵיהֶ֑ם הָאֵ֤ל הַגָּדוֹל֙ הַגִּבּ֔וֹר יְהוָ֥ה צְבָא֖וֹת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גְּדֹל֙ הָֽעֵצָ֔ה וְרַ֖ב הָעֲלִֽילִיָּ֑ה אֲשֶׁר־עֵינֶ֣יךָ פְקֻח֗וֹת עַל־כָּל־דַּרְכֵי֙ בְּנֵ֣י אָדָ֔ם לָתֵ֤ת לְאִישׁ֙ כִּדְרָכָ֔יו וְכִפְרִ֖י מַעֲלָלָֽיו׃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אֲשֶׁר־שַׂ֠מְתָּ אֹת֨וֹת וּמֹפְתִ֤ים בְּאֶֽרֶץ־מִצְרַ֙יִם֙ עַד־הַיּ֣וֹם הַזֶּ֔ה וּבְיִשְׂרָאֵ֖ל וּבָֽאָדָ֑ם וַתַּעֲשֶׂה־לְּךָ֥ שֵׁ֖ם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וַתֹּצֵ֛א אֶת־עַמְּךָ֥ אֶת־יִשְׂרָאֵ֖ל מֵאֶ֣רֶץ מִצְרָ֑יִם בְּאֹת֣וֹת וּבְמוֹפְתִ֗ים וּבְיָ֤ד חֲזָקָה֙ וּבְאֶזְר֣וֹעַ נְטוּיָ֔ה וּבְמוֹרָ֖א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וַתִּתֵּ֤ן לָהֶם֙ אֶת־הָאָ֣רֶץ הַזֹּ֔את אֲשֶׁר־נִשְׁבַּ֥עְתָּ לַאֲבוֹתָ֖ם לָתֵ֣ת לָהֶ֑ם אֶ֛רֶץ זָבַ֥ת חָלָ֖ב וּדְבָֽשׁ׃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וַיָּבֹ֜אוּ וַיִּֽרְשׁ֣וּ אֹתָ֗הּ וְלֹֽא־שָׁמְע֤וּ בְקוֹלֶ֙ךָ֙ ובתרותך לֹא־הָלָ֔כוּ אֵת֩ כָּל־אֲשֶׁ֨ר צִוִּ֧יתָה לָהֶ֛ם לַעֲשׂ֖וֹת לֹ֣א עָשׂ֑וּ וַתַּקְרֵ֣א אֹתָ֔ם אֵ֥ת כָּל־הָרָעָ֖ה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הִנֵּ֣ה הַסֹּלְל֗וֹת בָּ֣אוּ הָעִיר֮ לְלָכְדָהּ֒ וְהָעִ֣יר נִתְּנָ֗ה בְּיַ֤ד הַכַּשְׂדִּים֙ הַנִּלְחָמִ֣ים עָלֶ֔יהָ מִפְּנֵ֛י הַחֶ֥רֶב וְהָרָעָ֖ב וְהַדָּ֑בֶר וַאֲשֶׁ֥ר דִּבַּ֛רְתָּ הָיָ֖ה וְהִנְּךָ֥ רֹאֶֽה׃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וְאַתָּ֞ה אָמַ֤רְתָּ אֵלַי֙ אֲדֹנָ֣י יְהוִ֔ה קְנֵֽה־לְךָ֧ הַשָּׂדֶ֛ה בַּכֶּ֖סֶף וְהָעֵ֣ד עֵדִ֑ים וְהָעִ֥יר נִתְּנָ֖ה בְּיַ֥ד הַכַּשְׂדִּֽים׃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וַיְהִי֙ דְּבַר־יְהוָ֔ה אֶֽל־יִרְמְיָ֖הוּ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הִנֵּה֙ אֲנִ֣י יְהוָ֔ה אֱלֹהֵ֖י כָּל־בָּשָׂ֑ר הֲֽמִמֶּ֔נִּי יִפָּלֵ֖א כָּל־דָּבָֽר׃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לָכֵ֕ן כֹּ֖ה אָמַ֣ר יְהוָ֑ה הִנְנִ֣י נֹתֵן֩ אֶת־הָעִ֨יר הַזֹּ֜את בְּיַ֣ד הַכַּשְׂדִּ֗ים וּבְיַ֛ד נְבֽוּכַדְרֶאצַּ֥ר מֶֽלֶךְ־בָּבֶ֖ל וּלְכָדָֽהּ׃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וּבָ֣אוּ הַכַּשְׂדִּ֗ים הַנִּלְחָמִים֙ עַל־הָעִ֣יר הַזֹּ֔את וְהִצִּ֜יתוּ אֶת־הָעִ֥יר הַזֹּ֛את בָּאֵ֖שׁ וּשְׂרָפ֑וּהָ וְאֵ֣ת הַבָּתִּ֡ים אֲשֶׁר֩ קִטְּר֨וּ עַל־גַּגּֽוֹתֵיהֶ֜ם לַבַּ֗עַל וְהִסִּ֤כוּ נְסָכִים֙ לֵאלֹהִ֣ים אֲחֵרִ֔ים לְמַ֖עַן הַכְעִסֵֽנִי׃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כִּֽי־הָי֨וּ בְנֵֽי־יִשְׂרָאֵ֜ל וּבְנֵ֣י יְהוּדָ֗ה אַ֣ךְ עֹשִׂ֥ים הָרַ֛ע בְּעֵינַ֖י מִנְּעֻרֹֽתֵיהֶ֑ם כִּ֣י בְנֵֽי־יִשְׂרָאֵ֗ל אַ֣ךְ מַכְעִסִ֥ים אֹתִ֛י בְּמַעֲשֵׂ֥ה יְדֵיהֶ֖ם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כִּ֧י עַל־אַפִּ֣י וְעַל־חֲמָתִ֗י הָ֤יְתָה לִּי֙ הָעִ֣יר הַזֹּ֔את לְמִן־הַיּוֹם֙ אֲשֶׁ֣ר בָּנ֣וּ אוֹתָ֔הּ וְעַ֖ד הַיּ֣וֹם הַזֶּ֑ה לַהֲסִירָ֖הּ מֵעַ֥ל פָּנָֽי׃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עַל֩ כָּל־רָעַ֨ת בְּנֵֽי־יִשְׂרָאֵ֜ל וּבְנֵ֣י יְהוּדָ֗ה אֲשֶׁ֤ר עָשׂוּ֙ לְהַכְעִסֵ֔נִי הֵ֤מָּה מַלְכֵיהֶם֙ שָֽׂרֵיהֶ֔ם כֹּהֲנֵיהֶ֖ם וּנְבִֽיאֵיהֶ֑ם וְאִ֣ישׁ יְהוּדָ֔ה וְיֹשְׁבֵ֖י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וַיִּפְנ֥וּ אֵלַ֛י עֹ֖רֶף וְלֹ֣א פָנִ֑ים וְלַמֵּ֤ד אֹתָם֙ הַשְׁכֵּ֣ם וְלַמֵּ֔ד וְאֵינָ֥ם שֹׁמְעִ֖ים לָקַ֥חַת מוּסָֽר׃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וַיָּשִׂ֣ימוּ שִׁקּֽוּצֵיהֶ֗ם בַּבַּ֛יִת אֲשֶׁר־נִקְרָֽא־ שְׁמִ֥י עָלָ֖יו לְטַמְּאֽוֹ׃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וַיִּבְנוּ֩ אֶת־בָּמ֨וֹת הַבַּ֜עַל אֲשֶׁ֣ר ׀ בְּגֵ֣יא בֶן־הִנֹּ֗ם לְ֠הַעֲבִיר אֶת־בְּנֵיהֶ֣ם וְאֶת־בְּנוֹתֵיהֶם֮ לַמֹּלֶךְ֒ אֲשֶׁ֣ר לֹֽא־צִוִּיתִ֗ים וְלֹ֤א עָֽלְתָה֙ עַל־לִבִּ֔י לַעֲשׂ֖וֹת הַתּוֹעֵבָ֣ה הַזֹּ֑את לְמַ֖עַן החטי אֶת־יְהוּדָֽה׃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וְעַתָּ֕ה לָכֵ֛ן כֹּֽה־אָמַ֥ר יְהוָ֖ה אֱלֹהֵ֣י יִשְׂרָאֵ֑ל אֶל־הָעִ֨יר הַזֹּ֜את אֲשֶׁ֣ר ׀ אַתֶּ֣ם אֹמְרִ֗ים נִתְּנָה֙ בְּיַ֣ד מֶֽלֶךְ־בָּבֶ֔ל בַּחֶ֖רֶב וּבָרָעָ֥ב וּבַדָּֽבֶר׃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הִנְנִ֤י מְקַבְּצָם֙ מִכָּל־הָ֣אֲרָצ֔וֹת אֲשֶׁ֨ר הִדַּחְתִּ֥ים שָׁ֛ם בְּאַפִּ֥י וּבַחֲמָתִ֖י וּבְקֶ֣צֶף גָּד֑וֹל וַהֲשִֽׁבֹתִים֙ אֶל־הַמָּק֣וֹם הַזֶּ֔ה וְהֹשַׁבְתִּ֖ים לָבֶֽטַח׃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וְהָ֥יוּ לִ֖י לְעָ֑ם וַאֲנִ֕י אֶהְיֶ֥ה לָהֶ֖ם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וְנָתַתִּ֨י לָהֶ֜ם לֵ֤ב אֶחָד֙ וְדֶ֣רֶךְ אֶחָ֔ד לְיִרְאָ֥ה אוֹתִ֖י כָּל־הַיָּמִ֑ים לְט֣וֹב לָהֶ֔ם וְלִבְנֵיהֶ֖ם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וְכָרַתִּ֤י לָהֶם֙ בְּרִ֣ית עוֹלָ֔ם אֲשֶׁ֤ר לֹֽא־אָשׁוּב֙ מֵאַ֣חֲרֵיהֶ֔ם לְהֵיטִיבִ֖י אוֹתָ֑ם וְאֶת־יִרְאָתִי֙ אֶתֵּ֣ן בִּלְבָבָ֔ם לְבִלְתִּ֖י ס֥וּר מֵעָלָֽי׃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וְשַׂשְׂתִּ֥י עֲלֵיהֶ֖ם לְהֵטִ֣יב אוֹתָ֑ם וּנְטַעְתִּ֞ים בָּאָ֤רֶץ הַזֹּאת֙ בֶּאֱמֶ֔ת בְּכָל־לִבִּ֖י וּבְכָל־נַפְשִֽׁי׃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כִּֽי־כֹה֙ אָמַ֣ר יְהוָ֔ה כַּאֲשֶׁ֤ר הֵבֵ֙אתִי֙ אֶל־הָעָ֣ם הַזֶּ֔ה אֵ֛ת כָּל־הָרָעָ֥ה הַגְּדוֹלָ֖ה הַזֹּ֑את כֵּ֣ן אָנֹכִ֞י מֵבִ֤יא עֲלֵיהֶם֙ אֶת־כָּל־הַטּוֹבָ֔ה אֲשֶׁ֥ר אָנֹכִ֖י דֹּבֵ֥ר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וְנִקְנָ֥ה הַשָּׂדֶ֖ה בָּאָ֣רֶץ הַזֹּ֑את אֲשֶׁ֣ר ׀ אַתֶּ֣ם אֹמְרִ֗ים שְׁמָמָ֥ה הִיא֙ מֵאֵ֤ין אָדָם֙ וּבְהֵמָ֔ה נִתְּנָ֖ה בְּיַ֥ד הַכַּשְׂדִּֽים׃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שָׂד֞וֹת בַּכֶּ֣סֶף יִקְנ֗וּ וְכָת֨וֹב בַּסֵּ֥פֶר ׀ וְחָתוֹם֮ וְהָעֵ֣ד עֵדִים֒ בְּאֶ֨רֶץ בִּנְיָמִ֜ן וּבִסְבִיבֵ֣י יְרוּשָׁלִַ֗ם וּבְעָרֵ֤י יְהוּדָה֙ וּבְעָרֵ֣י הָהָ֔ר וּבְעָרֵ֥י הַשְּׁפֵלָ֖ה וּבְעָרֵ֣י הַנֶּ֑גֶב כִּֽי־אָשִׁ֥יב אֶת־שְׁבוּתָ֖ם נְאֻם־יְהוָֽה׃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וַיְהִ֧י דְבַר־יְהוָ֛ה אֶֽל־יִרְמְיָ֖הוּ שֵׁנִ֑ית וְהוּא֙ עוֹדֶ֣נּוּ עָצ֔וּר בַּחֲצַ֥ר הַמַּטָּרָ֖ה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כֹּֽה־אָמַ֥ר יְהוָ֖ה עֹשָׂ֑הּ יְהוָ֗ה יוֹצֵ֥ר אוֹתָ֛הּ לַהֲכִינָ֖הּ יְהוָ֥ה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קְרָ֥א אֵלַ֖י וְאֶעֱנֶ֑ךָּ וְאַגִּ֧ידָה לְּךָ֛ גְּדֹל֥וֹת וּבְצֻר֖וֹת לֹ֥א יְדַעְתָּֽם׃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כִּי֩ כֹ֨ה אָמַ֤ר יְהוָה֙ אֱלֹהֵ֣י יִשְׂרָאֵ֔ל עַל־בָּתֵּי֙ הָעִ֣יר הַזֹּ֔את וְעַל־בָּתֵּ֖י מַלְכֵ֣י יְהוּדָ֑ה הַנְּתֻצִ֕ים אֶל־הַסֹּלְל֖וֹת וְאֶל־הֶחָֽרֶב׃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בָּאִ֗ים לְהִלָּחֵם֙ אֶת־הַכַּשְׂדִּ֔ים וּלְמַלְאָם֙ אֶת־פִּגְרֵ֣י הָאָדָ֔ם אֲשֶׁר־הִכֵּ֥יתִי בְאַפִּ֖י וּבַחֲמָתִ֑י וַאֲשֶׁ֨ר הִסְתַּ֤רְתִּי פָנַי֙ מֵהָעִ֣יר הַזֹּ֔את עַ֖ל כָּל־רָעָתָֽם׃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הִנְנִ֧י מַעֲלֶה־לָּ֛הּ אֲרֻכָ֥ה וּמַרְפֵּ֖א וּרְפָאתִ֑ים וְגִלֵּיתִ֣י לָהֶ֔ם עֲתֶ֥רֶת שָׁל֖וֹם וֶאֱמֶֽת׃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וַהֲשִֽׁבֹתִי֙ אֶת־שְׁב֣וּת יְהוּדָ֔ה וְאֵ֖ת שְׁב֣וּת יִשְׂרָאֵ֑ל וּבְנִתִ֖ים כְּבָרִֽאשֹׁנָֽה׃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וְטִ֣הַרְתִּ֔ים מִכָּל־עֲוֺנָ֖ם אֲשֶׁ֣ר חָֽטְאוּ־לִ֑י וְסָלַחְתִּ֗י לכול ־עֲוֺנֽוֹתֵיהֶם֙ אֲשֶׁ֣ר חָֽטְאוּ־לִ֔י וַאֲשֶׁ֖ר פָּ֥שְׁעוּ 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וְהָ֣יְתָה לִּ֗י לְשֵׁ֤ם שָׂשׂוֹן֙ לִתְהִלָּ֣ה וּלְתִפְאֶ֔רֶת לְכֹ֖ל גּוֹיֵ֣י הָאָ֑רֶץ אֲשֶׁ֨ר יִשְׁמְע֜וּ אֶת־כָּל־הַטּוֹבָ֗ה אֲשֶׁ֤ר אָֽנֹכִי֙ עֹשֶׂ֣ה אֹתָ֔ם וּפָחֲד֣וּ וְרָֽגְז֗וּ עַ֤ל כָּל־הַטּוֹבָה֙ וְעַ֣ל כָּל־הַשָּׁל֔וֹם אֲשֶׁ֥ר אָֽנֹכִ֖י עֹ֥שֶׂה לָּֽהּ׃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כֹּ֣ה ׀ אָמַ֣ר יְהוָ֗ה עוֹד֮ יִשָּׁמַ֣ע בַּמָּקוֹם־הַזֶּה֒ אֲשֶׁר֙ אַתֶּ֣ם אֹֽמְרִ֔ים חָרֵ֣ב ה֔וּא מֵאֵ֥ין אָדָ֖ם וּמֵאֵ֣ין בְּהֵמָ֑ה בְּעָרֵ֤י יְהוּדָה֙ וּבְחֻצ֣וֹת יְרוּשָׁלִַ֔ם הַֽנְשַׁמּ֗וֹת מֵאֵ֥ין אָדָ֛ם וּמֵאֵ֥ין יוֹשֵׁ֖ב וּמֵאֵ֥ין 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ק֣וֹל שָׂשׂ֞וֹן וְק֣וֹל שִׂמְחָ֗ה ק֣וֹל חָתָן֮ וְק֣וֹל כַּלָּה֒ ק֣וֹל אֹמְרִ֡ים הוֹדוּ֩ אֶת־יְהוָ֨ה צְבָא֜וֹת כִּֽי־ט֤וֹב יְהוָה֙ כִּֽי־לְעוֹלָ֣ם חַסְדּ֔וֹ מְבִאִ֥ים תּוֹדָ֖ה בֵּ֣ית יְהוָ֑ה כִּֽי־אָשִׁ֧יב אֶת־שְׁבוּת־הָאָ֛רֶץ כְּבָרִאשֹׁנָ֖ה אָמַ֥ר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כֹּֽה־אָמַר֮ יְהוָ֣ה צְבָאוֹת֒ ע֞וֹד יִֽהְיֶ֣ה ׀ בַּמָּק֣וֹם הַזֶּ֗ה הֶחָרֵ֛ב מֵֽאֵין־אָדָ֥ם וְעַד־בְּהֵמָ֖ה וּבְכָל־עָרָ֑יו נְוֵ֣ה רֹעִ֔ים מַרְבִּצִ֖ים צֹֽאן׃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בְּעָרֵ֨י הָהָ֜ר בְּעָרֵ֤י הַשְּׁפֵלָה֙ וּבְעָרֵ֣י הַנֶּ֔גֶב וּבְאֶ֧רֶץ בִּנְיָמִ֛ן וּבִסְבִיבֵ֥י יְרוּשָׁלִַ֖ם וּבְעָרֵ֣י יְהוּדָ֑ה עֹ֣ד תַּעֲבֹ֧רְנָה הַצֹּ֛אן עַל־יְדֵ֥י מוֹנֶ֖ה אָמַ֥ר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הִנֵּ֛ה יָמִ֥ים בָּאִ֖ים נְאֻם־יְהוָ֑ה וַהֲקִֽמֹתִי֙ אֶת־הַדָּבָ֣ר הַטּ֔וֹב אֲשֶׁ֥ר דִּבַּ֛רְתִּי אֶל־בֵּ֥ית יִשְׂרָאֵ֖ל וְעַל־בֵּ֥ית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בַּיָּמִ֤ים הָהֵם֙ וּבָעֵ֣ת הַהִ֔יא אַצְמִ֥יחַ לְדָוִ֖ד צֶ֣מַח צְדָקָ֑ה וְעָשָׂ֛ה מִשְׁפָּ֥ט וּצְדָקָ֖ה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בַּיָּמִ֤ים הָהֵם֙ תִּוָּשַׁ֣ע יְהוּדָ֔ה וִירוּשָׁלִַ֖ם תִּשְׁכּ֣וֹן לָבֶ֑טַח וְזֶ֥ה אֲשֶׁר־יִקְרָא־לָ֖הּ יְהוָ֥ה ׀ צִדְקֵֽנוּ׃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כִּי־כֹ֖ה אָמַ֣ר יְהוָ֑ה לֹֽא־יִכָּרֵ֣ת לְדָוִ֔ד אִ֕ישׁ יֹשֵׁ֖ב עַל־כִּסֵּ֥א בֵֽית־יִשְׂרָאֵֽל׃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וְלַכֹּהֲנִים֙ הַלְוִיִּ֔ם לֹֽא־יִכָּרֵ֥ת אִ֖ישׁ מִלְּפָנָ֑י מַעֲלֶ֨ה עוֹלָ֜ה וּמַקְטִ֥יר מִנְחָ֛ה וְעֹ֥שֶׂה־זֶּ֖בַח כָּל־הַיָּמִֽים׃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וַֽיְהִי֙ דְּבַר־יְהוָ֔ה אֶֽל־יִרְמְיָ֖הוּ לֵאמֽוֹר׃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כֹּ֚ה אָמַ֣ר יְהוָ֔ה אִם־תָּפֵ֙רוּ֙ אֶת־בְּרִיתִ֣י הַיּ֔וֹם וְאֶת־בְּרִיתִ֖י הַלָּ֑יְלָה וּלְבִלְתִּ֛י הֱי֥וֹת יֽוֹמָם־וָלַ֖יְלָה בְּעִתָּֽם׃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גַּם־בְּרִיתִ֤י תֻפַר֙ אֶת־דָּוִ֣ד עַבְדִּ֔י מִהְיֽוֹת־ל֥וֹ בֵ֖ן מֹלֵ֣ךְ עַל־כִּסְא֑וֹ וְאֶת־הַלְוִיִּ֥ם הַכֹּהֲנִ֖ים מְשָׁרְתָֽי׃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אֲשֶׁ֤ר לֹֽא־יִסָּפֵר֙ צְבָ֣א הַשָּׁמַ֔יִם וְלֹ֥א יִמַּ֖ד ח֣וֹל הַיָּ֑ם כֵּ֣ן אַרְבֶּ֗ה אֶת־זֶ֙רַע֙ דָּוִ֣ד עַבְדִּ֔י וְאֶת־הַלְוִיִּ֖ם מְשָׁרְתֵ֥י אֹתִֽי׃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וַֽיְהִי֙ דְּבַר־יְהוָ֔ה אֶֽל־יִרְמְיָ֖הוּ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הֲל֣וֹא רָאִ֗יתָ מָֽה־הָעָ֤ם הַזֶּה֙ דִּבְּר֣וּ לֵאמֹ֔ר שְׁתֵּ֣י הַמִּשְׁפָּח֗וֹת אֲשֶׁ֨ר בָּחַ֧ר יְהוָ֛ה בָּהֶ֖ם וַיִּמְאָסֵ֑ם וְאֶת־עַמִּי֙ יִנְאָצ֔וּן מִֽהְי֥וֹת ע֖וֹד גּ֥וֹי לִפְנֵיהֶֽם׃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כֹּ֚ה אָמַ֣ר יְהוָ֔ה אִם־לֹ֥א בְרִיתִ֖י יוֹמָ֣ם וָלָ֑יְלָה חֻקּ֛וֹת שָׁמַ֥יִם וָאָ֖רֶץ לֹא־שָֽׂמְתִּי׃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גַּם־זֶ֣רַע יַעֲקוֹב֩ וְדָוִ֨ד עַבְדִּ֜י אֶמְאַ֗ס מִקַּ֤חַת מִזַּרְעוֹ֙ מֹֽשְׁלִ֔ים אֶל־זֶ֥רַע אַבְרָהָ֖ם יִשְׂחָ֣ק וְיַעֲקֹ֑ב כִּֽי־אשוב אֶת־שְׁבוּתָ֖ם וְרִחַמְתִּֽים׃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הַדָּבָ֛ר אֲשֶׁר־הָיָ֥ה אֶֽל־יִרְמְיָ֖הוּ מֵאֵ֣ת יְהוָ֑ה וּנְבוּכַדְרֶאצַּ֣ר מֶֽלֶךְ־בָּבֶ֣ל ׀ וְכָל־חֵיל֡וֹ וְכָל־מַמְלְכ֣וֹת אֶרֶץ֩ מֶמְשֶׁ֨לֶת יָד֜וֹ וְכָל־הָעַמִּ֗ים נִלְחָמִ֧ים עַל־יְרוּשָׁלִַ֛ם וְעַל־כָּל־עָרֶ֖יהָ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כֹּֽה־אָמַ֤ר יְהוָה֙ אֱלֹהֵ֣י יִשְׂרָאֵ֔ל הָלֹךְ֙ וְאָ֣מַרְתָּ֔ אֶל־צִדְקִיָּ֖הוּ מֶ֣לֶךְ יְהוּדָ֑ה וְאָמַרְתָּ֣ אֵלָ֗יו כֹּ֚ה אָמַ֣ר יְהוָ֔ה הִנְנִ֨י נֹתֵ֜ן אֶת־הָעִ֤יר הַזֹּאת֙ בְּיַ֣ד מֶֽלֶךְ־בָּבֶ֔ל וּשְׂרָפָ֖הּ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וְאַתָּ֗ה לֹ֚א תִמָּלֵט֙ מִיָּד֔וֹ כִּ֚י תָּפֹ֣שׂ תִּתָּפֵ֔שׂ וּבְיָד֖וֹ תִּנָּתֵ֑ן וְֽ֠עֵינֶיךָ אֶת־עֵינֵ֨י מֶֽלֶךְ־בָּבֶ֜ל תִּרְאֶ֗ינָה וּפִ֛יהוּ אֶת־פִּ֥יךָ יְדַבֵּ֖ר וּבָבֶ֥ל תָּבֽוֹא׃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אַ֚ךְ שְׁמַ֣ע דְּבַר־יְהוָ֔ה צִדְקִיָּ֖הוּ מֶ֣לֶךְ יְהוּדָ֑ה כֹּֽה־אָמַ֤ר יְהוָה֙ עָלֶ֔יךָ לֹ֥א תָמ֖וּת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בְּשָׁל֣וֹם תָּמ֗וּת וּֽכְמִשְׂרְפ֣וֹת אֲ֠בוֹתֶיךָ הַמְּלָכִ֨ים הָרִֽאשֹׁנִ֜ים אֲשֶׁר־הָי֣וּ לְפָנֶ֗יךָ כֵּ֚ן יִשְׂרְפוּ־לָ֔ךְ וְה֥וֹי אָד֖וֹן יִסְפְּדוּ־לָ֑ךְ כִּֽי־דָבָ֥ר אֲנִֽי־דִבַּ֖רְתִּי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וַיְדַבֵּר֙ יִרְמְיָ֣הוּ הַנָּבִ֔יא אֶל־צִדְקִיָּ֖הוּ מֶ֣לֶךְ יְהוּדָ֑ה אֵ֛ת כָּל־הַדְּבָרִ֥ים הָאֵ֖לֶּה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וְחֵ֣יל מֶֽלֶךְ־בָּבֶ֗ל נִלְחָמִים֙ עַל־יְר֣וּשָׁלִַ֔ם וְעַ֛ל כָּל־עָרֵ֥י יְהוּדָ֖ה הַנּֽוֹתָר֑וֹת אֶל־לָכִישׁ֙ וְאֶל־עֲזֵקָ֔ה כִּ֣י הֵ֗נָּה נִשְׁאֲר֛וּ בְּעָרֵ֥י יְהוּדָ֖ה עָרֵ֥י מִבְצָֽר׃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הַדָּבָ֛ר אֲשֶׁר־הָיָ֥ה אֶֽל־יִרְמְיָ֖הוּ מֵאֵ֣ת יְהוָ֑ה אַחֲרֵ֡י כְּרֹת֩ הַמֶּ֨לֶךְ צִדְקִיָּ֜הוּ בְּרִ֗ית אֶת־כָּל־הָעָם֙ אֲשֶׁ֣ר בִּירֽוּשָׁלִַ֔ם לִקְרֹ֥א לָהֶ֖ם דְּרֽוֹר׃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לְ֠שַׁלַּח אִ֣ישׁ אֶת־עַבְדּ֞וֹ וְאִ֧ישׁ אֶת־שִׁפְחָת֛וֹ הָעִבְרִ֥י וְהָעִבְרִיָּ֖ה חָפְשִׁ֑ים לְבִלְתִּ֧י עֲבָד־בָּ֛ם בִּיהוּדִ֥י אָחִ֖יהוּ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וַיִּשְׁמְעוּ֩ כָל־הַשָּׂרִ֨ים וְכָל־הָעָ֜ם אֲשֶׁר־בָּ֣אוּ בַבְּרִ֗ית לְ֠שַׁלַּח אִ֣ישׁ אֶת־עַבְדּ֞וֹ וְאִ֤ישׁ אֶת־שִׁפְחָתוֹ֙ חָפְשִׁ֔ים לְבִלְתִּ֥י עֲבָד־בָּ֖ם ע֑וֹד וַֽיִּשְׁמְע֖וּ וַיְשַׁלֵּֽחוּ׃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וַיָּשׁ֙וּבוּ֙ אַחֲרֵי־כֵ֔ן וַיָּשִׁ֗בוּ אֶת־הָֽעֲבָדִים֙ וְאֶת־הַשְּׁפָח֔וֹת אֲשֶׁ֥ר שִׁלְּח֖וּ חָפְשִׁ֑ים ויכבישום לַעֲבָדִ֖ים וְלִשְׁפָחֽוֹת׃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וַיְהִ֤י דְבַר־יְהוָה֙ אֶֽל־יִרְמְיָ֔הוּ מֵאֵ֥ת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כֹּֽה־אָמַ֥ר יְהוָ֖ה אֱלֹהֵ֣י יִשְׂרָאֵ֑ל אָנֹכִ֗י כָּרַ֤תִּֽי בְרִית֙ אֶת־אֲב֣וֹתֵיכֶ֔ם בְּי֨וֹם הוֹצִאִ֤י אוֹתָם֙ מֵאֶ֣רֶץ מִצְרַ֔יִם מִבֵּ֥ית עֲבָדִ֖ים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מִקֵּ֣ץ שֶׁ֣בַע שָׁנִ֡ים תְּֽשַׁלְּח֡וּ אִישׁ֩ אֶת־אָחִ֨יו הָעִבְרִ֜י אֲשֶֽׁר־יִמָּכֵ֣ר לְךָ֗ וַעֲבָֽדְךָ֙ שֵׁ֣שׁ שָׁנִ֔ים וְשִׁלַּחְתּ֥וֹ חָפְשִׁ֖י מֵֽעִמָּ֑ךְ וְלֹֽא־שָׁמְע֤וּ אֲבֽוֹתֵיכֶם֙ אֵלַ֔י וְלֹ֥א הִטּ֖וּ אֶת־אָזְנָֽם׃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וַתָּשֻׁ֨בוּ אַתֶּ֜ם הַיּ֗וֹם וַתַּעֲשׂ֤וּ אֶת־הַיָּשָׁר֙ בְּעֵינַ֔י לִקְרֹ֥א דְר֖וֹר אִ֣ישׁ לְרֵעֵ֑הוּ וַתִּכְרְת֤וּ בְרִית֙ לְפָנַ֔י בַּבַּ֕יִת אֲשֶׁר־נִקְרָ֥א שְׁמִ֖י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וַתָּשֻׁ֙בוּ֙ וַתְּחַלְּל֣וּ אֶת־שְׁמִ֔י וַתָּשִׁ֗בוּ אִ֤ישׁ אֶת־עַבְדּוֹ֙ וְאִ֣ישׁ אֶת־שִׁפְחָת֔וֹ אֲשֶׁר־שִׁלַּחְתֶּ֥ם חָפְשִׁ֖ים לְנַפְשָׁ֑ם וַתִּכְבְּשׁ֣וּ אֹתָ֔ם לִֽהְי֣וֹת לָכֶ֔ם לַעֲבָדִ֖ים וְלִשְׁפָחֽוֹת׃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לָכֵן֮ כֹּה־אָמַ֣ר יְהוָה֒ אַתֶּם֙ לֹֽא־שְׁמַעְתֶּ֣ם אֵלַ֔י לִקְרֹ֣א דְר֔וֹר אִ֥ישׁ לְאָחִ֖יו וְאִ֣ישׁ לְרֵעֵ֑הוּ הִנְנִ֣י קֹרֵא֩ לָכֶ֨ם דְּר֜וֹר נְאֻם־יְהוָ֗ה אֶל־הַחֶ֙רֶב֙ אֶל־הַדֶּ֣בֶר וְאֶל־הָרָעָ֔ב וְנָתַתִּ֤י אֶתְכֶם֙ לזועה לְכֹ֖ל מַמְלְכ֥וֹת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וְנָתַתִּ֣י אֶת־הָאֲנָשִׁ֗ים הָעֹֽבְרִים֙ אֶת־בְּרִתִ֔י אֲשֶׁ֤ר לֹֽא־הֵקִ֙ימוּ֙ אֶת־דִּבְרֵ֣י הַבְּרִ֔ית אֲשֶׁ֥ר כָּרְת֖וּ לְפָנָ֑י הָעֵ֙גֶל֙ אֲשֶׁ֣ר כָּרְת֣וּ לִשְׁנַ֔יִם וַיַּעַבְר֖וּ בֵּ֥ין בְּתָרָֽיו׃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שָׂרֵ֨י יְהוּדָ֜ה וְשָׂרֵ֣י יְרוּשָׁלִַ֗ם הַסָּֽרִסִים֙ וְהַכֹּ֣הֲנִ֔ים וְכֹ֖ל עַ֣ם הָאָ֑רֶץ הָעֹ֣בְרִ֔ים בֵּ֖ין בִּתְרֵ֥י הָעֵֽגֶל׃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וְנָתַתִּ֤י אוֹתָם֙ בְּיַ֣ד אֹֽיְבֵיהֶ֔ם וּבְיַ֖ד מְבַקְשֵׁ֣י נַפְשָׁ֑ם וְהָיְתָ֤ה נִבְלָתָם֙ לְמַֽאֲכָ֔ל לְע֥וֹף הַשָּׁמַ֖יִם וּלְבֶהֱמַ֥ת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וְאֶת־צִדְקִיָּ֨הוּ מֶֽלֶךְ־יְהוּדָ֜ה וְאֶת־שָׂרָ֗יו אֶתֵּן֙ בְּיַ֣ד אֹֽיְבֵיהֶ֔ם וּבְיַ֖ד מְבַקְשֵׁ֣י נַפְשָׁ֑ם וּבְיַד חֵ֚יל מֶ֣לֶךְ בָּבֶ֔ל הָעֹלִ֖ים מֵעֲלֵיכֶֽם׃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הִנְנִ֨י מְצַוֶּ֜ה נְאֻם־יְהוָ֗ה וַהֲשִׁ֨בֹתִ֜ים אֶל־הָעִ֤יר הַזֹּאת֙ וְנִלְחֲמ֣וּ עָלֶ֔יהָ וּלְכָד֖וּהָ וּשְׂרָפֻ֣הָ בָאֵ֑שׁ וְאֶת־עָרֵ֧י יְהוּדָ֛ה אֶתֵּ֥ן שְׁמָמָ֖ה מֵאֵ֥ין יֹשֵֽׁב׃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הַדָּבָ֛ר אֲשֶׁר־הָיָ֥ה אֶֽל־יִרְמְיָ֖הוּ מֵאֵ֣ת יְהוָ֑ה בִּימֵ֨י יְהוֹיָקִ֧ים בֶּן־יֹאשִׁיָּ֛הוּ מֶ֥לֶךְ יְהוּדָ֖ה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הָלוֹךְ֮ אֶל־בֵּ֣ית הָרֵכָבִים֒ וְדִבַּרְתָּ֣ אוֹתָ֔ם וַהֲבִֽאוֹתָם֙ בֵּ֣ית יְהוָ֔ה אֶל־אַחַ֖ת הַלְּשָׁכ֑וֹת וְהִשְׁקִיתָ֥ אוֹתָ֖ם יָֽיִן׃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וָאֶקַּ֞ח אֶת־יַאֲזַנְיָ֤ה בֶֽן־יִרְמְיָ֙הוּ֙ בֶּן־חֲבַצִּנְיָ֔ה וְאֶת־אֶחָ֖יו וְאֶת־כָּל־בָּנָ֑יו וְאֵ֖ת כָּל־בֵּ֥ית הָרֵכָבִֽים׃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וָאָבִ֤א אֹתָם֙ בֵּ֣ית יְהוָ֔ה אֶל־לִשְׁכַּ֗ת בְּנֵ֛י חָנָ֥ן בֶּן־יִגְדַּלְיָ֖הוּ אִ֣ישׁ הָאֱלֹהִ֑ים אֲשֶׁר־אֵ֙צֶל֙ לִשְׁכַּ֣ת הַשָּׂרִ֔ים אֲשֶׁ֣ר מִמַּ֗עַל לְלִשְׁכַּ֛ת מַעֲשֵׂיָ֥הוּ בֶן־שַׁלֻּ֖ם שֹׁמֵ֥ר הַסַּֽף׃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וָאֶתֵּ֞ן לִפְנֵ֣י ׀ בְּנֵ֣י בֵית־הָרֵכָבִ֗ים גְּבִעִ֛ים מְלֵאִ֥ים יַ֖יִן וְכֹס֑וֹת וָאֹמַ֥ר אֲלֵיהֶ֖ם שְׁתוּ־יָֽיִן׃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וַיֹּאמְר֖וּ לֹ֣א נִשְׁתֶּה־יָּ֑יִן כִּי֩ יוֹנָדָ֨ב בֶּן־רֵכָ֜ב אָבִ֗ינוּ צִוָּ֤ה עָלֵ֙ינוּ֙ לֵאמֹ֔ר לֹ֧א תִשְׁתּוּ־יַ֛יִן אַתֶּ֥ם וּבְנֵיכֶ֖ם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וּבַ֣יִת לֹֽא־תִבְנ֗וּ וְזֶ֤רַע לֹֽא־תִזְרָ֙עוּ֙ וְכֶ֣רֶם לֹֽא־תִטָּ֔עוּ וְלֹ֥א יִֽהְיֶ֖ה לָכֶ֑ם כִּ֠י בָּאֳהָלִ֤ים תֵּֽשְׁבוּ֙ כָּל־יְמֵיכֶ֔ם לְמַ֨עַן תִּֽחְי֜וּ יָמִ֤ים רַבִּים֙ עַל־פְּנֵ֣י הָאֲדָמָ֔ה אֲשֶׁ֥ר אַתֶּ֖ם גָּרִ֥ים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וַנִּשְׁמַ֗ע בְּק֨וֹל יְהוֹנָדָ֤ב בֶּן־רֵכָב֙ אָבִ֔ינוּ לְכֹ֖ל אֲשֶׁ֣ר צִוָּ֑נוּ לְבִלְתִּ֤י שְׁתֽוֹת־יַ֙יִן֙ כָּל־יָמֵ֔ינוּ אֲנַ֣חְנוּ נָשֵׁ֔ינוּ בָּנֵ֖ינוּ וּבְנֹתֵֽינוּ׃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וּלְבִלְתִּ֛י בְּנ֥וֹת בָּתִּ֖ים לְשִׁבְתֵּ֑נוּ וְכֶ֧רֶם וְשָׂדֶ֛ה וָזֶ֖רַע לֹ֥א יִֽהְיֶה־לָּֽנוּ׃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וַנֵּ֖שֶׁב בָּֽאֳהָלִ֑ים וַנִּשְׁמַ֣ע וַנַּ֔עַשׂ כְּכֹ֥ל אֲשֶׁר־צִוָּ֖נוּ יוֹנָדָ֥ב אָבִֽינוּ׃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וַיְהִ֗י בַּעֲל֨וֹת נְבוּכַדְרֶאצַּ֥ר מֶֽלֶךְ־בָּבֶל֮ אֶל־הָאָרֶץ֒ וַנֹּ֗אמֶר בֹּ֚אוּ וְנָב֣וֹא יְרוּשָׁלִַ֔ם מִפְּנֵי֙ חֵ֣יל הַכַּשְׂדִּ֔ים וּמִפְּנֵ֖י חֵ֣יל אֲרָ֑ם וַנֵּ֖שֶׁב בִּירוּשָׁלִָֽם׃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וַֽיְהִי֙ דְּבַר־יְהוָ֔ה אֶֽל־יִרְמְיָ֖הוּ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כֹּֽה־אָמַ֞ר יְהוָ֤ה צְבָאוֹת֙ אֱלֹהֵ֣י יִשְׂרָאֵ֔ל הָלֹ֤ךְ וְאָֽמַרְתָּ֙ לְאִ֣ישׁ יְהוּדָ֔ה וּלְיֽוֹשְׁבֵ֖י יְרֽוּשָׁלִָ֑ם הֲל֨וֹא תִקְח֥וּ מוּסָ֛ר לִשְׁמֹ֥עַ אֶל־דְּבָרַ֖י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הוּקַ֡ם אֶת־דִּבְרֵ֣י יְהוֹנָדָ֣ב בֶּן־רֵ֠כָב אֲשֶׁר־צִוָּ֨ה אֶת־בָּנָ֜יו לְבִלְתִּ֣י שְׁתֽוֹת־יַ֗יִן וְלֹ֤א שָׁתוּ֙ עַד־הַיּ֣וֹם הַזֶּ֔ה כִּ֣י שָֽׁמְע֔וּ אֵ֖ת מִצְוַ֣ת אֲבִיהֶ֑ם וְאָ֨נֹכִ֜י דִּבַּ֤רְתִּי אֲלֵיכֶם֙ הַשְׁכֵּ֣ם וְדַבֵּ֔ר וְלֹ֥א שְׁמַעְתֶּ֖ם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וָאֶשְׁלַ֣ח אֲלֵיכֶ֣ם אֶת־כָּל־עֲבָדַ֣י הַנְּבִאִ֣ים ׀ הַשְׁכֵּ֣ים וְשָׁלֹ֣חַ ׀ לֵאמֹ֡ר שֻׁבוּ־נָ֡א אִישׁ֩ מִדַּרְכּ֨וֹ הָרָעָ֜ה וְהֵיטִ֣יבוּ מַֽעַלְלֵיכֶ֗ם וְאַל־תֵּ֨לְכ֜וּ אַחֲרֵ֨י אֱלֹהִ֤ים אֲחֵרִים֙ לְעָבְדָ֔ם וּשְׁבוּ֙ אֶל־הָ֣אֲדָמָ֔ה אֲשֶׁר־נָתַ֥תִּי לָכֶ֖ם וְלַאֲבֹֽתֵיכֶ֑ם וְלֹ֤א הִטִּיתֶם֙ אֶֽת־אָזְנְכֶ֔ם וְלֹ֥א שְׁמַעְתֶּ֖ם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כִּ֣י הֵקִ֗ימוּ בְּנֵי֙ יְהוֹנָדָ֣ב בֶּן־רֵכָ֔ב אֶת־מִצְוַ֥ת אֲבִיהֶ֖ם אֲשֶׁ֣ר צִוָּ֑ם וְהָעָ֣ם הַזֶּ֔ה לֹ֥א שָׁמְע֖וּ אֵלָֽי׃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לָ֠כֵן כֹּֽה־אָמַ֨ר יְהוָ֜ה אֱלֹהֵ֤י צְבָאוֹת֙ אֱלֹהֵ֣י יִשְׂרָאֵ֔ל הִנְנִ֧י מֵבִ֣יא אֶל־יְהוּדָ֗ה וְאֶ֤ל כָּל־יֽוֹשְׁבֵי֙ יְר֣וּשָׁלִַ֔ם אֵ֚ת כָּל־הָ֣רָעָ֔ה אֲשֶׁ֥ר דִּבַּ֖רְתִּי עֲלֵיהֶ֑ם יַ֣עַן דִּבַּ֤רְתִּי אֲלֵיהֶם֙ וְלֹ֣א שָׁמֵ֔עוּ וָאֶקְרָ֥א לָהֶ֖ם וְלֹ֥א עָנֽוּ׃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וּלְבֵ֨ית הָרֵכָבִ֜ים אָמַ֣ר יִרְמְיָ֗הוּ כֹּֽה־אָמַ֞ר יְהוָ֤ה צְבָאוֹת֙ אֱלֹהֵ֣י יִשְׂרָאֵ֔ל יַ֚עַן אֲשֶׁ֣ר שְׁמַעְתֶּ֔ם עַל־מִצְוַ֖ת יְהוֹנָדָ֣ב אֲבִיכֶ֑ם וַֽתִּשְׁמְרוּ֙ אֶת־כָּל־מִצְוֺתָ֔יו וַֽתַּעֲשׂ֔וּ כְּכֹ֥ל אֲשֶׁר־צִוָּ֖ה אֶתְכֶֽם׃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לָכֵ֗ן כֹּ֥ה אָמַ֛ר יְהוָ֥ה צְבָא֖וֹת אֱלֹהֵ֣י יִשְׂרָאֵ֑ל לֹֽא־יִכָּרֵ֨ת אִ֜ישׁ לְיוֹנָדָ֧ב בֶּן־רֵכָ֛ב עֹמֵ֥ד לְפָנַ֖י כָּל־הַיָּמִֽים׃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בַּשָּׁנָ֣ה הָרְבִיעִ֔ת לִיהוֹיָקִ֥ים בֶּן־יֹאשִׁיָּ֖הוּ מֶ֣לֶךְ יְהוּדָ֑ה הָיָ֞ה הַדָּבָ֤ר הַזֶּה֙ אֶֽל־יִרְמְיָ֔הוּ מֵאֵ֥ת יְהוָ֖ה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קַח־לְךָ֮ מְגִלַּת־סֵפֶר֒ וְכָתַבְתָּ֣ אֵלֶ֗יהָ אֵ֣ת כָּל־הַדְּבָרִ֞ים אֲשֶׁר־דִּבַּ֧רְתִּי אֵלֶ֛יךָ עַל־יִשְׂרָאֵ֥ל וְעַל־יְהוּדָ֖ה וְעַל־כָּל־הַגּוֹיִ֑ם מִיּ֞וֹם דִּבַּ֤רְתִּי אֵלֶ֙יךָ֙ מִימֵ֣י יֹאשִׁיָּ֔הוּ וְעַ֖ד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אוּלַ֤י יִשְׁמְעוּ֙ בֵּ֣ית יְהוּדָ֔ה אֵ֚ת כָּל־הָ֣רָעָ֔ה אֲשֶׁ֛ר אָנֹכִ֥י חֹשֵׁ֖ב לַעֲשׂ֣וֹת לָהֶ֑ם לְמַ֣עַן יָשׁ֗וּבוּ אִ֚ישׁ מִדַּרְכּ֣וֹ הָרָעָ֔ה וְסָלַחְתִּ֥י לַעֲוֺנָ֖ם וּלְחַטָּאתָֽם׃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וַיִּקְרָ֣א יִרְמְיָ֔הוּ אֶת־בָּר֖וּךְ בֶּן־נֵֽרִיָּ֑ה וַיִּכְתֹּ֨ב בָּר֜וּךְ מִפִּ֣י יִרְמְיָ֗הוּ אֵ֣ת כָּל־דִּבְרֵ֧י יְהוָ֛ה אֲשֶׁר־דִּבֶּ֥ר אֵלָ֖יו עַל־מְגִלַּת־סֵֽפֶר׃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וַיְצַוֶּ֣ה יִרְמְיָ֔הוּ אֶת־בָּר֖וּךְ לֵאמֹ֑ר אֲנִ֣י עָצ֔וּר לֹ֣א אוּכַ֔ל לָב֖וֹא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וּבָאתָ֣ אַתָּ֡ה וְקָרָ֣אתָ בַמְּגִלָּ֣ה אֲשֶׁר־כָּתַֽבְתָּ־מִפִּי֩ אֶת־דִּבְרֵ֨י יְהוָ֜ה בְּאָזְנֵ֥י הָעָ֛ם בֵּ֥ית יְהוָ֖ה בְּי֣וֹם צ֑וֹם וְגַ֨ם בְּאָזְנֵ֧י כָל־יְהוּדָ֛ה הַבָּאִ֥ים מֵעָרֵיהֶ֖ם תִּקְרָאֵֽם׃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אוּלַ֞י תִּפֹּ֤ל תְּחִנָּתָם֙ לִפְנֵ֣י יְהוָ֔ה וְיָשֻׁ֕בוּ אִ֖ישׁ מִדַּרְכּ֣וֹ הָרָעָ֑ה כִּֽי־גָד֤וֹל הָאַף֙ וְהַ֣חֵמָ֔ה אֲשֶׁר־דִּבֶּ֥ר יְהוָ֖ה אֶל־הָעָ֥ם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וַיַּ֗עַשׂ בָּרוּךְ֙ בֶּן־נֵ֣רִיָּ֔ה כְּכֹ֥ל אֲשֶׁר־צִוָּ֖הוּ יִרְמְיָ֣הוּ הַנָּבִ֑יא לִקְרֹ֥א בַסֵּ֛פֶר דִּבְרֵ֥י יְהוָ֖ה בֵּ֥ית יְהֹוָֽה׃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וַיְהִ֣י בַשָּׁנָ֣ה הַ֠חֲמִשִׁית לִיהוֹיָקִ֨ים בֶּן־יֹאשִׁיָּ֤הוּ מֶֽלֶךְ־יְהוּדָה֙ בַּחֹ֣דֶשׁ הַתְּשִׁעִ֔י קָרְא֨וּ צ֜וֹם לִפְנֵ֧י יְהוָ֛ה כָּל־הָעָ֖ם בִּירֽוּשָׁלִָ֑ם וְכָל־הָעָ֗ם הַבָּאִ֛ים מֵעָרֵ֥י יְהוּדָ֖ה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וַיִּקְרָ֨א בָר֥וּךְ בַּסֵּ֛פֶר אֶת־דִּבְרֵ֥י יִרְמְיָ֖הוּ בֵּ֣ית יְהוָ֑ה בְּלִשְׁכַּ֡ת גְּמַרְיָהוּ֩ בֶן־שָׁפָ֨ן הַסֹּפֵ֜ר בֶּחָצֵ֣ר הָעֶלְי֗וֹן פֶּ֣תַח שַׁ֤עַר בֵּית־יְהוָה֙ הֶֽחָדָ֔שׁ בְּאָזְנֵ֖י כָּל־הָעָֽם׃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וַ֠יִּשְׁמַ֗ע מִכָ֨יְהוּ בֶן־גְּמַרְיָ֧הוּ בֶן־שָׁפָ֛ן אֶת־כָּל־דִּבְרֵ֥י יְהוָ֖ה מֵעַ֥ל הַסֵּֽפֶר׃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וַיֵּ֤רֶד בֵּית־הַמֶּ֙לֶךְ֙ עַל־לִשְׁכַּ֣ת הַסֹּפֵ֔ר וְהִ֨נֵּה־שָׁ֔ם כָּל־הַשָּׂרִ֖ים יֽוֹשְׁבִ֑ים אֱלִישָׁמָ֣ע הַסֹּפֵ֡ר וּדְלָיָ֣הוּ בֶן־שְׁ֠מַעְיָהוּ וְאֶלְנָתָ֨ן בֶּן־עַכְבּ֜וֹר וּגְמַרְיָ֧הוּ בֶן־שָׁפָ֛ן וְצִדְקִיָּ֥הוּ בֶן־חֲנַנְיָ֖הוּ וְכָל־הַשָּׂרִֽים׃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וַיַּגֵּ֤ד לָהֶם֙ מִכָ֔יְהוּ אֵ֥ת כָּל־הַדְּבָרִ֖ים אֲשֶׁ֣ר שָׁמֵ֑עַ בִּקְרֹ֥א בָר֛וּךְ בַּסֵּ֖פֶר בְּאָזְנֵ֥י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וַיִּשְׁלְח֨וּ כָל־הַשָּׂרִ֜ים אֶל־בָּר֗וּךְ אֶת־יְהוּדִ֡י בֶּן־נְ֠תַנְיָהוּ בֶּן־שֶׁלֶמְיָ֣הוּ בֶן־כּוּשִׁי֮ לֵאמֹר֒ הַמְּגִלָּ֗ה אֲשֶׁ֨ר קָרָ֤אתָ בָּהּ֙ בְּאָזְנֵ֣י הָעָ֔ם קָחֶ֥נָּה בְיָדְךָ֖ וָלֵ֑ךְ וַ֠יִּקַּח בָּר֨וּךְ בֶּן־נֵרִיָּ֤הוּ אֶת־הַמְּגִלָּה֙ בְּיָד֔וֹ וַיָּבֹ֖א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וַיֹּאמְר֣וּ אֵלָ֔יו שֵׁ֣ב נָ֔א וּקְרָאֶ֖נָּה בְּאָזְנֵ֑ינוּ וַיִּקְרָ֥א בָר֖וּךְ בְּאָזְנֵיהֶֽם׃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וַיְהִ֗י כְּשָׁמְעָם֙ אֶת־כָּל־הַדְּבָרִ֔ים פָּחֲד֖וּ אִ֣ישׁ אֶל־רֵעֵ֑הוּ וַיֹּֽאמְרוּ֙ אֶל־בָּר֔וּךְ הַגֵּ֤יד נַגִּיד֙ לַמֶּ֔לֶךְ אֵ֥ת כָּל־הַדְּבָרִ֖ים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וְאֶ֨ת־בָּר֔וּךְ שָׁאֲל֖וּ לֵאמֹ֑ר הַגֶּד־נָ֣א לָ֔נוּ אֵ֗יךְ כָּתַ֛בְתָּ אֶת־כָּל־הַדְּבָרִ֥ים הָאֵ֖לֶּה מִפִּֽיו׃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וַיֹּ֤אמֶר לָהֶם֙ בָּר֔וּךְ מִפִּיו֙ יִקְרָ֣א אֵלַ֔י אֵ֥ת כָּל־הַדְּבָרִ֖ים הָאֵ֑לֶּה וַאֲנִ֛י כֹּתֵ֥ב עַל־הַסֵּ֖פֶר בַּדְּיֽוֹ׃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וַיֹּאמְר֤וּ הַשָּׂרִים֙ אֶל־בָּר֔וּךְ לֵ֥ךְ הִסָּתֵ֖ר אַתָּ֣ה וְיִרְמְיָ֑הוּ וְאִ֥ישׁ אַל־יֵדַ֖ע אֵיפֹ֥ה אַתֶּֽם׃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וַיָּבֹ֤אוּ אֶל־הַמֶּ֙לֶךְ֙ חָצֵ֔רָה וְאֶת־הַמְּגִלָּ֣ה הִפְקִ֔דוּ בְּלִשְׁכַּ֖ת אֱלִישָׁמָ֣ע הַסֹּפֵ֑ר וַיַּגִּ֙ידוּ֙ בְּאָזְנֵ֣י הַמֶּ֔לֶךְ אֵ֖ת כָּל־הַדְּבָרִֽים׃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וַיִּשְׁלַ֨ח הַמֶּ֜לֶךְ אֶת־יְהוּדִ֗י לָקַ֙חַת֙ אֶת־הַמְּגִלָּ֔ה וַיִּ֨קָּחֶ֔הָ מִלִּשְׁכַּ֖ת אֱלִישָׁמָ֣ע הַסֹּפֵ֑ר וַיִּקְרָאֶ֤הָ יְהוּדִי֙ בְּאָזְנֵ֣י הַמֶּ֔לֶךְ וּבְאָזְנֵי֙ כָּל־הַשָּׂרִ֔ים הָעֹמְדִ֖ים מֵעַ֥ל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וְהַמֶּ֗לֶךְ יוֹשֵׁב֙ בֵּ֣ית הַחֹ֔רֶף בַּחֹ֖דֶשׁ הַתְּשִׁיעִ֑י וְאֶת־הָאָ֖ח לְפָנָ֥יו מְבֹעָֽרֶת׃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וַיְהִ֣י ׀ כִּקְר֣וֹא יְהוּדִ֗י שָׁלֹ֣שׁ דְּלָתוֹת֮ וְאַרְבָּעָה֒ יִֽקְרָעֶ֙הָ֙ בְּתַ֣עַר הַסֹּפֵ֔ר וְהַשְׁלֵ֕ךְ אֶל־הָאֵ֖שׁ אֲשֶׁ֣ר אֶל־הָאָ֑ח עַד־תֹּם֙ כָּל־הַמְּגִלָּ֔ה עַל־הָאֵ֖שׁ אֲשֶׁ֥ר עַל־הָאָֽח׃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וְלֹ֣א פָחֲד֔וּ וְלֹ֥א קָרְע֖וּ אֶת־בִּגְדֵיהֶ֑ם הַמֶּ֙לֶךְ֙ וְכָל־עֲבָדָ֔יו הַשֹּׁ֣מְעִ֔ים אֵ֥ת כָּל־הַדְּבָרִ֖ים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וְגַם֩ אֶלְנָתָ֨ן וּדְלָיָ֤הוּ וּגְמַרְיָ֙הוּ֙ הִפְגִּ֣עוּ בַמֶּ֔לֶךְ לְבִלְתִּ֥י שְׂרֹ֖ף אֶת־הַמְּגִלָּ֑ה וְלֹ֥א שָׁמַ֖ע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וַיְצַוֶּ֣ה הַ֠מֶּלֶךְ אֶת־יְרַחְמְאֵ֨ל בֶּן־הַמֶּ֜לֶךְ וְאֶת־שְׂרָיָ֣הוּ בֶן־עַזְרִיאֵ֗ל וְאֶת־שֶֽׁלֶמְיָ֙הוּ֙ בֶּֽן־עַבְדְּאֵ֔ל לָקַ֙חַת֙ אֶת־בָּר֣וּךְ הַסֹּפֵ֔ר וְאֵ֖ת יִרְמְיָ֣הוּ הַנָּבִ֑יא וַיַּסְתִּרֵ֖ם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וַיְהִ֥י דְבַר־יְהוָ֖ה אֶֽל־יִרְמְיָ֑הוּ אַחֲרֵ֣י ׀ שְׂרֹ֣ף הַמֶּ֗לֶךְ אֶת־הַמְּגִלָּה֙ וְאֶת־הַדְּבָרִ֔ים אֲשֶׁ֨ר כָּתַ֥ב בָּר֛וּךְ מִפִּ֥י יִרְמְיָ֖הוּ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שׁ֥וּב קַח־לְךָ֖ מְגִלָּ֣ה אַחֶ֑רֶת וּכְתֹ֣ב עָלֶ֗יהָ אֵ֤ת כָּל־הַדְּבָרִים֙ הָרִ֣אשֹׁנִ֔ים אֲשֶׁ֣ר הָי֗וּ עַל־הַמְּגִלָּה֙ הָרִ֣אשֹׁנָ֔ה אֲשֶׁ֥ר שָׂרַ֖ף יְהוֹיָקִ֥ים מֶֽלֶךְ־יְהוּדָֽה׃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וְעַל־יְהוֹיָקִ֤ים מֶֽלֶךְ־יְהוּדָה֙ תֹּאמַ֔ר כֹּ֖ה אָמַ֣ר יְהוָ֑ה אַ֠תָּה שָׂרַ֜פְתָּ אֶת־הַמְּגִלָּ֤ה הַזֹּאת֙ לֵאמֹ֔ר מַדּוּעַ֩ כָּתַ֨בְתָּ עָלֶ֜יהָ לֵאמֹ֗ר בֹּֽא־יָב֤וֹא מֶֽלֶךְ־בָּבֶל֙ וְהִשְׁחִית֙ אֶת־הָאָ֣רֶץ הַזֹּ֔את וְהִשְׁבִּ֥ית מִמֶּ֖נָּה אָדָ֥ם וּבְהֵמָֽה׃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לָכֵ֞ן כֹּֽה־אָמַ֣ר יְהוָ֗ה עַל־יְהֽוֹיָקִים֙ מֶ֣לֶךְ יְהוּדָ֔ה לֹא־יִֽהְיֶה־לּ֥וֹ יוֹשֵׁ֖ב עַל־כִּסֵּ֣א דָוִ֑ד וְנִבְלָתוֹ֙ תִּֽהְיֶ֣ה מֻשְׁלֶ֔כֶת לַחֹ֥רֶב בַּיּ֖וֹם וְלַקֶּ֥רַח בַּלָּֽיְלָה׃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וּפָקַדְתִּ֨י עָלָ֧יו וְעַל־זַרְע֛וֹ וְעַל־עֲבָדָ֖יו אֶת־עֲוֺנָ֑ם וְהֵבֵאתִ֣י עֲ֠לֵיהֶם וְעַל־יֹשְׁבֵ֨י יְרוּשָׁלִַ֜ם וְאֶל־אִ֣ישׁ יְהוּדָ֗ה אֵ֧ת כָּל־הָרָעָ֛ה אֲשֶׁר־דִּבַּ֥רְתִּי אֲלֵיהֶ֖ם וְלֹ֥א שָׁמֵֽעוּ׃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וְיִרְמְיָ֜הוּ לָקַ֣ח ׀ מְגִלָּ֣ה אַחֶ֗רֶת וַֽיִּתְּנָהּ֮ אֶל־בָּר֣וּךְ בֶּן־נֵרִיָּהוּ֮ הַסֹּפֵר֒ וַיִּכְתֹּ֤ב עָלֶ֙יהָ֙ מִפִּ֣י יִרְמְיָ֔הוּ אֵ֚ת כָּל־דִּבְרֵ֣י הַסֵּ֔פֶר אֲשֶׁ֥ר שָׂרַ֛ף יְהוֹיָקִ֥ים מֶֽלֶךְ־יְהוּדָ֖ה בָּאֵ֑שׁ וְע֨וֹד נוֹסַ֧ף עֲלֵיהֶ֛ם דְּבָרִ֥ים רַבִּ֖ים כָּהֵֽמָּה׃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37:1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וַיִּ֨מְלָךְ־מֶ֔לֶךְ צִדְקִיָּ֖הוּ בֶּן־יֹֽאשִׁיָּ֑הוּ תַּ֗חַת כָּנְיָ֙הוּ֙ בֶּן־יְה֣וֹיָקִ֔ים אֲשֶׁ֥ר הִמְלִ֛יךְ נְבוּכַדְרֶאצַּ֥ר מֶֽלֶךְ־בָּבֶ֖ל בְּאֶ֥רֶץ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וְלֹ֥א שָׁמַ֛ע ה֥וּא וַעֲבָדָ֖יו וְעַ֣ם הָאָ֑רֶץ אֶל־דִּבְרֵ֣י יְהוָ֔ה אֲשֶׁ֣ר דִּבֶּ֔ר בְּיַ֖ד יִרְמְיָ֥הוּ הַנָּבִֽיא׃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וַיִּשְׁלַח֩ הַמֶּ֨לֶךְ צִדְקִיָּ֜הוּ אֶת־יְהוּכַ֣ל בֶּן־שֶֽׁלֶמְיָ֗ה וְאֶת־צְפַנְיָ֤הוּ בֶן־מַֽעֲשֵׂיָה֙ הַכֹּהֵ֔ן אֶל־יִרְמְיָ֥הוּ הַנָּבִ֖יא לֵאמֹ֑ר הִתְפַּלֶּל־נָ֣א בַעֲדֵ֔נוּ אֶל־יְהוָ֖ה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וְיִרְמְיָ֕הוּ בָּ֥א וְיֹצֵ֖א בְּת֣וֹךְ הָעָ֑ם וְלֹֽא־נָתְנ֥וּ אֹת֖וֹ בֵּ֥ית הכליא׃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וְחֵ֥יל פַּרְעֹ֖ה יָצָ֣א מִמִּצְרָ֑יִם וַיִּשְׁמְע֨וּ הַכַּשְׂדִּ֜ים הַצָּרִ֤ים עַל־יְרוּשָׁלִַ֙ם֙ אֶת־שִׁמְעָ֔ם וַיֵּ֣עָל֔וּ מֵעַ֖ל יְרוּשָׁלִָֽם׃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וַֽיְהִי֙ דְּבַר־יְהוָ֔ה אֶל־יִרְמְיָ֥הוּ הַנָּבִ֖יא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כֹּֽה־אָמַ֤ר יְהוָה֙ אֱלֹהֵ֣י יִשְׂרָאֵ֔ל כֹּ֤ה תֹֽאמְרוּ֙ אֶל־מֶ֣לֶךְ יְהוּדָ֔ה הַשֹּׁלֵ֧חַ אֶתְכֶ֛ם אֵלַ֖י לְדָרְשֵׁ֑נִי הִנֵּ֣ה ׀ חֵ֣יל פַּרְעֹ֗ה הַיֹּצֵ֤א לָכֶם֙ לְעֶזְרָ֔ה שָׁ֥ב לְאַרְצ֖וֹ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וְשָׁ֙בוּ֙ הַכַּשְׂדִּ֔ים וְנִלְחֲמ֖וּ עַל־הָעִ֣יר הַזֹּ֑את וּלְכָדֻ֖הָ וּשְׂרָפֻ֥הָ בָאֵֽשׁ׃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כֹּ֣ה ׀ אָמַ֣ר יְהוָ֗ה אַל־תַּשִּׁ֤אוּ נַפְשֹֽׁתֵיכֶם֙ לֵאמֹ֔ר הָלֹ֛ךְ יֵלְכ֥וּ מֵעָלֵ֖ינוּ הַכַּשְׂדִּ֑ים כִּי־לֹ֖א יֵלֵֽכוּ׃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אִם־הִכִּיתֶ֞ם כָּל־חֵ֤יל כַּשְׂדִּים֙ הַנִּלְחָמִ֣ים אִתְּכֶ֔ם וְנִ֨שְׁאֲרוּ בָ֔ם אֲנָשִׁ֖ים מְדֻקָּרִ֑ים אִ֤ישׁ בְּאָהֳלוֹ֙ יָק֔וּמוּ וְשָֽׂרְפ֛וּ אֶת־הָעִ֥יר הַזֹּ֖את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וְהָיָ֗ה בְּהֵֽעָלוֹת֙ חֵ֣יל הַכַּשְׂדִּ֔ים מֵעַ֖ל יְרֽוּשָׁלִָ֑ם מִפְּנֵ֖י חֵ֥יל פַּרְעֹֽה׃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וַיֵּצֵ֤א יִרְמְיָ֙הוּ֙ מִיר֣וּשָׁלִַ֔ם לָלֶ֖כֶת אֶ֣רֶץ בִּנְיָמִ֑ן לַחֲלִ֥ק מִשָּׁ֖ם בְּת֥וֹךְ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וַיְהִי־ה֞וּא בְּשַׁ֣עַר בִּנְיָמִ֗ן וְשָׁם֙ בַּ֣עַל פְּקִדֻ֔ת וּשְׁמוֹ֙ יִרְאִיָּ֔יה בֶּן־שֶֽׁלֶמְיָ֖ה בֶּן־חֲנַנְיָ֑ה וַיִּתְפֹּ֞שׂ אֶֽת־יִרְמְיָ֤הוּ הַנָּבִיא֙ לֵאמֹ֔ר אֶל־הַכַּשְׂדִּ֖ים אַתָּ֥ה נֹפֵֽל׃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וַיֹּ֨אמֶר יִרְמְיָ֜הוּ שֶׁ֗קֶר אֵינֶ֤נִּי נֹפֵל֙ עַל־הַכַּשְׂדִּ֔ים וְלֹ֥א שָׁמַ֖ע אֵלָ֑יו וַיִּתְפֹּ֤שׂ יִרְאִיָּיה֙ בְּיִרְמְיָ֔הוּ וַיְבִאֵ֖הוּ אֶל־הַשָּׂרִֽים׃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וַיִּקְצְפ֧וּ הַשָּׂרִ֛ים עַֽל־יִרְמְיָ֖הוּ וְהִכּ֣וּ אֹת֑וֹ וְנָתְנ֨וּ אוֹת֜וֹ בֵּ֣ית הָאֵס֗וּר בֵּ֚ית יְהוֹנָתָ֣ן הַסֹּפֵ֔ר כִּֽי־אֹת֥וֹ עָשׂ֖וּ לְבֵ֥ית הַכֶּֽלֶא׃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כִּ֣י בָ֧א יִרְמְיָ֛הוּ אֶל־בֵּ֥ית הַבּ֖וֹר וְאֶל־הַֽחֲנֻ֑יוֹת וַיֵּֽשֶׁב־שָׁ֥ם יִרְמְיָ֖הוּ יָמִ֥ים רַבִּֽים׃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וַיִּשְׁלַח֩ הַמֶּ֨לֶךְ צִדְקִיָּ֜הוּ וַיִּקָּחֵ֗הוּ וַיִּשְׁאָלֵ֨הוּ הַמֶּ֤לֶךְ בְּבֵיתוֹ֙ בַּסֵּ֔תֶר וַיֹּ֕אמֶר הֲיֵ֥שׁ דָּבָ֖ר מֵאֵ֣ת יְהוָ֑ה וַיֹּ֤אמֶר יִרְמְיָ֙הוּ֙ יֵ֔שׁ וַיֹּ֕אמֶר בְּיַ֥ד מֶֽלֶךְ־בָּבֶ֖ל תִּנָּתֵֽן׃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וַיֹּ֣אמֶר יִרְמְיָ֔הוּ אֶל־הַמֶּ֖לֶךְ צִדְקִיָּ֑הוּ מֶה֩ חָטָ֨אתִֽי לְךָ֤ וְלַעֲבָדֶ֙יךָ֙ וְלָעָ֣ם הַזֶּ֔ה כִּֽי־נְתַתֶּ֥ם אוֹתִ֖י אֶל־בֵּ֥ית הַכֶּֽלֶא׃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ואיו נְבִ֣יאֵיכֶ֔ם אֲשֶׁר־נִבְּא֥וּ לָכֶ֖ם לֵאמֹ֑ר לֹֽא־יָבֹ֤א מֶֽלֶךְ־בָּבֶל֙ עֲלֵיכֶ֔ם וְעַ֖ל הָאָ֥רֶץ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וְעַתָּ֕ה שְֽׁמַֽע־נָ֖א אֲדֹנִ֣י הַמֶּ֑לֶךְ תִּפָּל־נָ֤א תְחִנָּתִי֙ לְפָנֶ֔יךָ וְאַל־תְּשִׁבֵ֗נִי בֵּ֚ית יְהוֹנָתָ֣ן הַסֹּפֵ֔ר וְלֹ֥א אָמ֖וּת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וַיְצַוֶּ֞ה הַמֶּ֣לֶךְ צִדְקִיָּ֗הוּ וַיַּפְקִ֣דוּ אֶֽת־יִרְמְיָהוּ֮ בַּחֲצַ֣ר הַמַּטָּרָה֒ וְנָתֹן֩ ל֨וֹ כִכַּר־לֶ֤חֶם לַיּוֹם֙ מִח֣וּץ הָאֹפִ֔ים עַד־תֹּ֥ם כָּל־הַלֶּ֖חֶם מִן־הָעִ֑יר וַיֵּ֣שֶׁב יִרְמְיָ֔הוּ בַּחֲצַ֖ר הַמַּטָּרָֽה׃</w:t>
      </w:r>
    </w:p>
    <w:p>
      <w:pPr>
        <w:pStyle w:val="Heading2"/>
        <w:bidi/>
      </w:pPr>
      <w:r>
        <w:rPr>
          <w:rtl/>
          <w:cs/>
          <w:lang w:val="he_IL" w:bidi="he_IL"/>
        </w:rPr>
        <w:t>Jeremiah 38:1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וַיִּשְׁמַ֞ע שְׁפַטְיָ֣ה בֶן־מַתָּ֗ן וּגְדַלְיָ֙הוּ֙ בֶּן־פַּשְׁח֔וּר וְיוּכַל֙ בֶּן־שֶׁ֣לֶמְיָ֔הוּ וּפַשְׁח֖וּר בֶּן־מַלְכִּיָּ֑ה אֶ֨ת־הַדְּבָרִ֔ים אֲשֶׁ֧ר יִרְמְיָ֛הוּ מְדַבֵּ֥ר אֶל־כָּל־הָעָ֖ם לֵאמֹֽר׃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כֹּה֮ אָמַ֣ר יְהוָה֒ הַיֹּשֵׁב֙ בָּעִ֣יר הַזֹּ֔את יָמ֕וּת בַּחֶ֖רֶב בָּרָעָ֣ב וּבַדָּ֑בֶר וְהַיֹּצֵ֤א אֶל־הַכַּשְׂדִּים֙ יחיה וְהָיְתָה־לּ֥וֹ נַפְשׁ֛וֹ לְשָׁלָ֖ל וָחָֽי׃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כֹּ֖ה אָמַ֣ר יְהוָ֑ה הִנָּתֹ֨ן תִּנָּתֵ֜ן הָעִ֣יר הַזֹּ֗את בְּיַ֛ד חֵ֥יל מֶֽלֶךְ־בָּבֶ֖ל וּלְכָדָֽהּ׃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וַיֹּאמְר֨וּ הַשָּׂרִ֜ים אֶל־הַמֶּ֗לֶךְ י֣וּמַת נָא֮ אֶת־הָאִ֣ישׁ הַזֶּה֒ כִּֽי־עַל־כֵּ֡ן הֽוּא־מְרַפֵּ֡א אֶת־יְדֵי֩ אַנְשֵׁ֨י הַמִּלְחָמָ֜ה הַֽנִּשְׁאָרִ֣ים ׀ בָּעִ֣יר הַזֹּ֗את וְאֵת֙ יְדֵ֣י כָל־הָעָ֔ם לְדַבֵּ֣ר אֲלֵיהֶ֔ם כַּדְּבָרִ֖ים הָאֵ֑לֶּה כִּ֣י ׀ הָאִ֣ישׁ הַזֶּ֗ה אֵינֶ֨נּוּ דֹרֵ֧שׁ לְשָׁל֛וֹם לָעָ֥ם הַזֶּ֖ה כִּ֥י אִם־לְרָעָֽה׃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וַיֹּ֙אמֶר֙ הַמֶּ֣לֶךְ צִדְקִיָּ֔הוּ הִנֵּה־ה֖וּא בְּיֶדְכֶ֑ם כִּֽי־אֵ֣ין הַמֶּ֔לֶךְ יוּכַ֥ל אֶתְכֶ֖ם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וַיִּקְח֣וּ אֶֽת־יִרְמְיָ֗הוּ וַיַּשְׁלִ֨כוּ אֹת֜וֹ אֶל־הַבּ֣וֹר ׀ מַלְכִּיָּ֣הוּ בֶן־הַמֶּ֗לֶךְ אֲשֶׁר֙ בַּחֲצַ֣ר הַמַּטָּרָ֔ה וַיְשַׁלְּח֥וּ אֶֽת־יִרְמְיָ֖הוּ בַּחֲבָלִ֑ים וּבַבּ֤וֹר אֵֽין־מַ֙יִם֙ כִּ֣י אִם־טִ֔יט וַיִּטְבַּ֥ע יִרְמְיָ֖הוּ בַּטִּֽיט׃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וַיִּשְׁמַ֡ע עֶֽבֶד־מֶ֨לֶךְ הַכּוּשִׁ֜י אִ֣ישׁ סָרִ֗יס וְהוּא֙ בְּבֵ֣ית הַמֶּ֔לֶךְ כִּֽי־נָתְנ֥וּ אֶֽת־יִרְמְיָ֖הוּ אֶל־הַבּ֑וֹר וְהַמֶּ֥לֶךְ יוֹשֵׁ֖ב בְּשַׁ֥עַר בִּנְיָמִֽן׃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וַיֵּצֵ֥א עֶֽבֶד־מֶ֖לֶךְ מִבֵּ֣ית הַמֶּ֑לֶךְ וַיְדַבֵּ֥ר אֶל־הַמֶּ֖לֶךְ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אֲדֹנִ֣י הַמֶּ֗לֶךְ הֵרֵ֜עוּ הָאֲנָשִׁ֤ים הָאֵ֙לֶּה֙ אֵ֣ת כָּל־אֲשֶׁ֤ר עָשׂוּ֙ לְיִרְמְיָ֣הוּ הַנָּבִ֔יא אֵ֥ת אֲשֶׁר־הִשְׁלִ֖יכוּ אֶל־הַבּ֑וֹר וַיָּ֤מָת תַּחְתָּיו֙ מִפְּנֵ֣י הָֽרָעָ֔ב כִּ֣י אֵ֥ין הַלֶּ֛חֶם ע֖וֹד בָּעִֽיר׃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וַיְצַוֶּ֣ה הַמֶּ֔לֶךְ אֵ֛ת עֶֽבֶד־מֶ֥לֶךְ הַכּוּשִׁ֖י לֵאמֹ֑ר קַ֣ח בְּיָדְךָ֤ מִזֶּה֙ שְׁלֹשִׁ֣ים אֲנָשִׁ֔ים וְֽהַעֲלִ֜יתָ אֶֽת־יִרְמְיָ֧הוּ הַנָּבִ֛יא מִן־הַבּ֖וֹר בְּטֶ֥רֶם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וַיִּקַּ֣ח ׀ עֶֽבֶד־מֶ֨לֶךְ אֶת־הָאֲנָשִׁ֜ים בְּיָד֗וֹ וַיָּבֹ֤א בֵית־הַמֶּ֙לֶךְ֙ אֶל־תַּ֣חַת הָאוֹצָ֔ר וַיִּקַּ֤ח מִשָּׁם֙ בְּלוֹיֵ֣ הסחבות וּבְלוֹיֵ֖ מְלָחִ֑ים וַיְשַׁלְּחֵ֧ם אֶֽל־יִרְמְיָ֛הוּ אֶל־הַבּ֖וֹר בַּחֲבָלִֽים׃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וַיֹּ֡אמֶר עֶבֶד־מֶ֨לֶךְ הַכּוּשִׁ֜י אֶֽל־יִרְמְיָ֗הוּ שִׂ֣ים נָ֠א בְּלוֹאֵ֨י הַסְּחָב֤וֹת וְהַמְּלָחִים֙ תַּ֚חַת אַצִּל֣וֹת יָדֶ֔יךָ מִתַּ֖חַת לַחֲבָלִ֑ים וַיַּ֥עַשׂ יִרְמְיָ֖הוּ 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וַיִּמְשְׁכ֤וּ אֶֽת־יִרְמְיָ֙הוּ֙ בַּֽחֲבָלִ֔ים וַיַּעֲל֥וּ אֹת֖וֹ מִן־הַבּ֑וֹר וַיֵּ֣שֶׁב יִרְמְיָ֔הוּ בַּחֲצַ֖ר הַמַּטָּרָֽה׃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וַיִּשְׁלַ֞ח הַמֶּ֣לֶךְ צִדְקִיָּ֗הוּ וַיִּקַּ֞ח אֶֽת־יִרְמְיָ֤הוּ הַנָּבִיא֙ אֵלָ֔יו אֶל־מָבוֹא֙ הַשְּׁלִישִׁ֔י אֲשֶׁ֖ר בְּבֵ֣ית יְהוָ֑ה וַיֹּ֨אמֶר הַמֶּ֜לֶךְ אֶֽל־יִרְמְיָ֗הוּ שֹׁאֵ֨ל אֲנִ֤י אֹֽתְךָ֙ דָּבָ֔ר אַל־תְּכַחֵ֥ד מִמֶּ֖נִּי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יִרְמְיָ֙הוּ֙ אֶל־צִדְקִיָּ֔הוּ כִּ֚י אַגִּ֣יד לְךָ֔ הֲל֖וֹא הָמֵ֣ת תְּמִיתֵ֑נִי וְכִי֙ אִיעָ֣צְךָ֔ לֹ֥א תִשְׁמַ֖ע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וַיִּשָּׁבַ֞ע הַמֶּ֧לֶךְ צִדְקִיָּ֛הוּ אֶֽל־יִרְמְיָ֖הוּ בַּסֵּ֣תֶר לֵאמֹ֑ר חַי־יְהוָ֞ה את אֲשֶׁר֩ עָשָׂה־לָ֨נוּ אֶת־הַנֶּ֤פֶשׁ הַזֹּאת֙ אִם־אֲמִיתֶ֔ךָ וְאִם־אֶתֶּנְךָ֗ בְּיַד֙ הָאֲנָשִׁ֣ים הָאֵ֔לֶּה אֲשֶׁ֥ר מְבַקְשִׁ֖ים אֶת־נַפְשֶֽׁךָ׃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וַיֹּ֣אמֶר יִרְמְיָ֣הוּ אֶל־צִדְקִיָּ֡הוּ כֹּֽה־אָמַ֣ר יְהוָה֩ אֱלֹהֵ֨י צְבָא֜וֹת אֱלֹהֵ֣י יִשְׂרָאֵ֗ל אִם־יָצֹ֨א תֵצֵ֜א אֶל־שָׂרֵ֤י מֶֽלֶךְ־בָּבֶל֙ וְחָיְתָ֣ה נַפְשֶׁ֔ךָ וְהָעִ֣יר הַזֹּ֔את לֹ֥א תִשָּׂרֵ֖ף בָּאֵ֑שׁ וְחָיִ֖תָה אַתָּ֥ה וּבֵיתֶֽךָ׃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וְאִ֣ם לֹֽא־תֵצֵ֗א אֶל־שָׂרֵי֙ מֶ֣לֶךְ בָּבֶ֔ל וְנִתְּנָ֞ה הָעִ֤יר הַזֹּאת֙ בְּיַ֣ד הַכַּשְׂדִּ֔ים וּשְׂרָפ֖וּהָ בָּאֵ֑שׁ וְאַתָּ֖ה לֹֽא־תִמָּלֵ֥ט מִיָּדָֽם׃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וַיֹּ֛אמֶר הַמֶּ֥לֶךְ צִדְקִיָּ֖הוּ אֶֽל־יִרְמְיָ֑הוּ אֲנִ֧י דֹאֵ֣ג אֶת־הַיְּהוּדִ֗ים אֲשֶׁ֤ר נָֽפְלוּ֙ אֶל־הַכַּשְׂדִּ֔ים פֶּֽן־יִתְּנ֥וּ אֹתִ֛י בְּיָדָ֖ם וְהִתְעַלְּלוּ־בִֽי׃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וַיֹּ֥אמֶר יִרְמְיָ֖הוּ לֹ֣א יִתֵּ֑נוּ שְֽׁמַֽע־נָ֣א ׀ בְּק֣וֹל יְהוָ֗ה לַאֲשֶׁ֤ר אֲנִי֙ דֹּבֵ֣ר אֵלֶ֔יךָ וְיִ֥יטַב לְךָ֖ וּתְחִ֥י 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וְאִם־מָאֵ֥ן אַתָּ֖ה לָצֵ֑את זֶ֣ה הַדָּבָ֔ר אֲשֶׁ֥ר הִרְאַ֖נִי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וְהִנֵּ֣ה כָל־הַנָּשִׁ֗ים אֲשֶׁ֤ר נִשְׁאֲרוּ֙ בְּבֵ֣ית מֶֽלֶךְ־יְהוּדָ֔ה מוּצָא֕וֹת אֶל־שָׂרֵ֖י מֶ֣לֶךְ בָּבֶ֑ל וְהֵ֣נָּה אֹמְר֗וֹת הִסִּית֜וּךָ וְיָכְל֤וּ לְךָ֙ אַנְשֵׁ֣י שְׁלֹמֶ֔ךָ הָטְבְּע֥וּ בַבֹּ֛ץ רַגְלֶ֖ךָ נָסֹ֥גוּ אָחֽוֹר׃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וְאֶת־כָּל־נָשֶׁ֣יךָ וְאֶת־בָּנֶ֗יךָ מֽוֹצִאִים֙ אֶל־הַכַּשְׂדִּ֔ים וְאַתָּ֖ה לֹא־תִמָּלֵ֣ט מִיָּדָ֑ם כִּ֣י בְיַ֤ד מֶֽלֶךְ־בָּבֶל֙ תִּתָּפֵ֔שׂ וְאֶת־הָעִ֥יר הַזֹּ֖את תִּשְׂרֹ֥ף בָּאֵֽשׁ׃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וַיֹּ֨אמֶר צִדְקִיָּ֜הוּ אֶֽל־יִרְמְיָ֗הוּ אִ֛ישׁ אַל־יֵדַ֥ע בַּדְּבָֽרִים־הָאֵ֖לֶּה וְלֹ֥א תָמֽוּת׃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וְכִֽי־יִשְׁמְע֣וּ הַשָּׂרִים֮ כִּֽי־דִבַּ֣רְתִּי אִתָּךְ֒ וּבָ֣אוּ אֵלֶ֣יךָ וְֽאָמְר֪וּ אֵלֶ֟יךָ הַגִּֽידָה־נָּ֨א לָ֜נוּ מַה־דִּבַּ֧רְתָּ אֶל־הַמֶּ֛לֶךְ אַל־תְּכַחֵ֥ד מִמֶּ֖נּוּ וְלֹ֣א נְמִיתֶ֑ךָ וּמַה־דִּבֶּ֥ר אֵלֶ֖יךָ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וְאָמַרְתָּ֣ אֲלֵיהֶ֔ם מַפִּיל־אֲנִ֥י תְחִנָּתִ֖י לִפְנֵ֣י הַמֶּ֑לֶךְ לְבִלְתִּ֧י הֲשִׁיבֵ֛נִי בֵּ֥ית יְהוֹנָתָ֖ן לָמ֥וּת שָֽׁם׃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וַיָּבֹ֨אוּ כָל־הַשָּׂרִ֤ים אֶֽל־יִרְמְיָ֙הוּ֙ וַיִּשְׁאֲל֣וּ אֹת֔וֹ וַיַּגֵּ֤ד לָהֶם֙ כְּכָל־הַדְּבָרִ֣ים הָאֵ֔לֶּה אֲשֶׁ֥ר צִוָּ֖ה הַמֶּ֑לֶךְ וַיַּחֲרִ֣שׁוּ מִמֶּ֔נּוּ כִּ֥י לֹֽא־נִשְׁמַ֖ע הַדָּבָֽר׃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וַיֵּ֤שֶׁב יִרְמְיָ֙הוּ֙ בַּחֲצַ֣ר הַמַּטָּרָ֔ה עַד־י֖וֹם אֲשֶׁר־נִלְכְּדָ֣ה יְרוּשָׁלִָ֑ם ס וְהָיָ֕ה כַּאֲשֶׁ֥ר נִלְכְּדָ֖ה יְרוּשָׁלִָֽם׃ פ</w:t>
      </w:r>
    </w:p>
    <w:p>
      <w:pPr>
        <w:pStyle w:val="Heading2"/>
        <w:bidi/>
      </w:pPr>
      <w:r>
        <w:rPr>
          <w:rtl/>
          <w:cs/>
          <w:lang w:val="he_IL" w:bidi="he_IL"/>
        </w:rPr>
        <w:t>Jeremiah 39:1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בַּשָּׁנָ֣ה הַ֠תְּשִׁעִית לְצִדְקִיָּ֨הוּ מֶלֶךְ־יְהוּדָ֜ה בַּחֹ֣דֶשׁ הָעֲשִׂרִ֗י בָּ֠א נְבוּכַדְרֶאצַּ֨ר מֶֽלֶךְ־בָּבֶ֤ל וְכָל־חֵילוֹ֙ אֶל־יְר֣וּשָׁלִַ֔ם וַיָּצֻ֖רוּ עָלֶֽיהָ׃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בְּעַשְׁתֵּֽי־עֶשְׂרֵ֤ה שָׁנָה֙ לְצִדְקִיָּ֔הוּ בַּחֹ֥דֶשׁ הָרְבִיעִ֖י בְּתִשְׁעָ֣ה לַחֹ֑דֶשׁ הָבְקְעָ֖ה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וַיָּבֹ֗אוּ כֹּ֚ל שָׂרֵ֣י מֶֽלֶךְ־בָּבֶ֔ל וַיֵּשְׁב֖וּ בְּשַׁ֣עַר הַתָּ֑וֶךְ נֵרְגַ֣ל שַׂר־אֶ֠צֶר סַֽמְגַּר־נְב֞וּ שַׂר־סְכִ֣ים רַב־סָרִ֗יס נֵרְגַ֤ל שַׂר־אֶ֙צֶר֙ רַב־מָ֔ג וְכָל־שְׁאֵרִ֔ית שָׂרֵ֖י 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וַיְהִ֡י כַּאֲשֶׁ֣ר רָ֠אָם צִדְקִיָּ֨הוּ מֶֽלֶךְ־יְהוּדָ֜ה וְכֹ֣ל ׀ אַנְשֵׁ֣י הַמִּלְחָמָ֗ה וַֽ֠יִּבְרְחוּ וַיֵּצְא֨וּ לַ֤יְלָה מִן־הָעִיר֙ דֶּ֚רֶךְ גַּ֣ן הַמֶּ֔לֶךְ בְּשַׁ֖עַר בֵּ֣ין הַחֹמֹתָ֑יִם וַיֵּצֵ֖א דֶּ֥רֶךְ הָעֲרָבָֽה׃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וַיִּרְדְּפ֨וּ חֵיל־כַּשְׂדִּ֜ים אַחֲרֵיהֶ֗ם וַיַּשִּׂ֣גוּ אֶת־צִדְקִיָּהוּ֮ בְּעַֽרְב֣וֹת יְרֵחוֹ֒ וַיִּקְח֣וּ אֹת֗וֹ וַֽ֠יַּעֲלֻהוּ אֶל־נְבוּכַדְרֶאצַּ֧ר מֶֽלֶךְ־בָּבֶ֛ל רִבְלָ֖תָה בְּאֶ֣רֶץ חֲמָ֑ת וַיְדַבֵּ֥ר אִתּ֖וֹ מִשְׁפָּטִֽים׃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וַיִּשְׁחַט֩ מֶ֨לֶךְ בָּבֶ֜ל אֶת־בְּנֵ֧י צִדְקִיָּ֛הוּ בְּרִבְלָ֖ה לְעֵינָ֑יו וְאֵת֙ כָּל־חֹרֵ֣י יְהוּדָ֔ה שָׁחַ֖ט 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וְאֶת־עֵינֵ֥י צִדְקִיָּ֖הוּ עִוֵּ֑ר וַיַּאַסְרֵ֙הוּ֙ בַּֽנְחֻשְׁתַּ֔יִם לָבִ֥יא אֹת֖וֹ בָּבֶֽלָה׃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וְאֶת־בֵּ֤ית הַמֶּ֙לֶךְ֙ וְאֶת־בֵּ֣ית הָעָ֔ם שָׂרְפ֥וּ הַכַּשְׂדִּ֖ים בָּאֵ֑שׁ וְאֶת־חֹמ֥וֹת יְרוּשָׁלִַ֖ם נָתָֽצוּ׃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וְאֵת֩ יֶ֨תֶר הָעָ֜ם הַנִּשְׁאָרִ֣ים בָּעִ֗יר וְאֶת־הַנֹּֽפְלִים֙ אֲשֶׁ֣ר נָפְל֣וּ עָלָ֔יו וְאֵ֛ת יֶ֥תֶר הָעָ֖ם הַנִּשְׁאָרִ֑ים הֶגְלָ֛ה נְבֽוּזַר־אֲדָ֥ן רַב־טַבָּחִ֖ים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וּמִן־הָעָ֣ם הַדַּלִּ֗ים אֲשֶׁ֤ר אֵין־לָהֶם֙ מְא֔וּמָה הִשְׁאִ֛יר נְבוּזַרְאֲדָ֥ן רַב־טַבָּחִ֖ים בְּאֶ֣רֶץ יְהוּדָ֑ה וַיִּתֵּ֥ן לָהֶ֛ם כְּרָמִ֥ים וִֽיגֵבִ֖ים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וַיְצַ֛ו נְבוּכַדְרֶאצַּ֥ר מֶֽלֶךְ־בָּבֶ֖ל עַֽל־יִרְמְיָ֑הוּ בְּיַ֛ד נְבוּזַרְאֲדָ֥ן רַב־טַבָּחִ֖ים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קָחֶ֗נּוּ וְעֵינֶ֙יךָ֙ שִׂ֣ים עָלָ֔יו וְאַל־תַּ֥עַשׂ ל֖וֹ מְא֣וּמָה רָּ֑ע כִּ֗י אם כַּֽאֲשֶׁר֙ יְדַבֵּ֣ר אֵלֶ֔יךָ כֵּ֖ן עֲשֵׂ֥ה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וַיִּשְׁלַ֞ח נְבֽוּזַרְאֲדָ֣ן רַב־טַבָּחִ֗ים 'l s="H5021"'וּנְבֽוּשַׁזְבָּ'seg type="x-small"'ן֙'seg''/l' רַב־סָרִ֔יס וְנֵרְגַ֥ל שַׂר־אֶ֖צֶר רַב־מָ֑ג וְכֹ֖ל רַבֵּ֥י מֶֽלֶךְ־בָּבֶֽל׃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וַיִּשְׁלְחוּ֩ וַיִּקְח֨וּ אֶֽת־יִרְמְיָ֜הוּ מֵחֲצַ֣ר הַמַּטָּרָ֗ה וַיִּתְּנ֤וּ אֹתוֹ֙ אֶל־גְּדַלְיָ֙הוּ֙ בֶּן־אֲחִיקָ֣ם בֶּן־שָׁפָ֔ן לְהוֹצִאֵ֖הוּ אֶל־הַבָּ֑יִת וַיֵּ֖שֶׁב בְּת֥וֹךְ הָעָֽם׃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וְאֶֽל־יִרְמְיָ֖הוּ הָיָ֣ה דְבַר־יְהוָ֑ה בִּֽהְיֹת֣וֹ עָצ֔וּר בַּחֲצַ֥ר הַמַּטָּרָ֖ה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הָל֣וֹךְ וְאָמַרְתָּ֡ לְעֶבֶד־מֶ֨לֶךְ הַכּוּשִׁ֜י לֵאמֹ֗ר כֹּֽה־אָמַ֞ר יְהוָ֤ה צְבָאוֹת֙ אֱלֹהֵ֣י יִשְׂרָאֵ֔ל הִנְנִי֩ מבי אֶת־דְּבָרַ֜י אֶל־הָעִ֥יר הַזֹּ֛את לְרָעָ֖ה וְלֹ֣א לְטוֹבָ֑ה וְהָי֥וּ לְפָנֶ֖יךָ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וְהִצַּלְתִּ֥יךָ בַיּוֹם־הַה֖וּא נְאֻם־יְהוָ֑ה וְלֹ֤א תִנָּתֵן֙ בְּיַ֣ד הָֽאֲנָשִׁ֔ים אֲשֶׁר־אַתָּ֥ה יָג֖וֹר מִפְּנֵיהֶֽם׃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כִּ֤י מַלֵּט֙ אֲמַלֶּטְךָ֔ וּבַחֶ֖רֶב לֹ֣א תִפֹּ֑ל וְהָיְתָ֨ה לְךָ֤ נַפְשְׁךָ֙ לְשָׁלָ֔ל כִּֽי־בָטַ֥חְתָּ בִּ֖י נְאֻם־יְהוָֽה׃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הַדָּבָ֞ר אֲשֶׁר־הָיָ֤ה אֶֽל־יִרְמְיָ֙הוּ֙ מֵאֵ֣ת יְהוָ֔ה אַחַ֣ר ׀ שַׁלַּ֣ח אֹת֗וֹ נְבוּזַרְאֲדָ֛ן רַב־טַבָּחִ֖ים מִן־הָֽרָמָ֑ה בְּקַחְתּ֣וֹ אֹת֗וֹ וְהֽוּא־אָס֤וּר בָּֽאזִקִּים֙ בְּת֨וֹךְ כָּל־גָּל֤וּת יְרוּשָׁלִַ֙ם֙ וִֽיהוּדָ֔ה הַמֻּגְלִ֖ים בָּבֶֽלָה׃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וַיִּקַּ֥ח רַב־טַבָּחִ֖ים לְיִרְמְיָ֑הוּ וַיֹּ֣אמֶר אֵלָ֔יו יְהוָ֣ה אֱלֹהֶ֗יךָ דִּבֶּר֙ אֶת־הָרָעָ֣ה הַזֹּ֔את אֶל־הַמָּק֖וֹם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וַיָּבֵ֥א וַיַּ֛עַשׂ יְהוָ֖ה כַּאֲשֶׁ֣ר דִּבֵּ֑ר כִּֽי־חֲטָאתֶ֤ם לַֽיהוָה֙ וְלֹֽא־שְׁמַעְתֶּ֣ם בְּקוֹל֔וֹ וְהָיָ֥ה לָכֶ֖ם דבר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וְעַתָּ֞ה הִנֵּ֧ה פִתַּחְתִּ֣יךָ הַיּ֗וֹם מִֽן־הָאזִקִּים֮ אֲשֶׁ֣ר עַל־יָדֶךָ֒ אִם־ט֨וֹב בְּעֵינֶ֜יךָ לָב֧וֹא אִתִּ֣י בָבֶ֗ל בֹּ֚א וְאָשִׂ֤ים אֶת־עֵינִי֙ עָלֶ֔יךָ וְאִם־רַ֧ע בְּעֵינֶ֛יךָ לָבֽוֹא־אִתִּ֥י בָבֶ֖ל חֲדָ֑ל רְאֵה֙ כָּל־הָאָ֣רֶץ לְפָנֶ֔יךָ אֶל־ט֨וֹב וְאֶל־הַיָּשָׁ֧ר בְּעֵינֶ֛יךָ לָלֶ֥כֶת שָׁ֖מָּה 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וְעוֹדֶ֣נּוּ לֹֽא־יָשׁ֗וּב וְשֻׁ֡בָה אֶל־גְּדַלְיָ֣ה בֶן־אֲחִיקָ֣ם בֶּן־שָׁפָ֡ן אֲשֶׁר֩ הִפְקִ֨יד מֶֽלֶךְ־בָּבֶ֜ל בְּעָרֵ֣י יְהוּדָ֗ה וְשֵׁ֤ב אִתּוֹ֙ בְּת֣וֹךְ הָעָ֔ם א֠וֹ אֶל־כָּל־הַיָּשָׁ֧ר בְּעֵינֶ֛יךָ לָלֶ֖כֶת לֵ֑ךְ וַיִּתֶּן־ל֧וֹ רַב־טַבָּחִ֛ים אֲרֻחָ֥ה וּמַשְׂאֵ֖ת וַֽיְשַׁלְּחֵֽהוּ׃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וַיָּבֹ֧א יִרְמְיָ֛הוּ אֶל־גְּדַלְיָ֥ה בֶן־אֲחִיקָ֖ם הַמִּצְפָּ֑תָה וַיֵּ֤שֶׁב אִתּוֹ֙ בְּת֣וֹךְ הָעָ֔ם הַנִּשְׁאָרִ֖ים בָּאָֽרֶץ׃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וַיִּשְׁמְעוּ֩ כָל־שָׂרֵ֨י הַחֲיָלִ֜ים אֲשֶׁ֣ר בַּשָּׂדֶ֗ה הֵ֚מָּה וְאַנְשֵׁיהֶ֔ם כִּֽי־הִפְקִ֧יד מֶֽלֶךְ־בָּבֶ֛ל אֶת־גְּדַלְיָ֥הוּ בֶן־אֲחִיקָ֖ם בָּאָ֑רֶץ וְכִ֣י ׀ הִפְקִ֣יד אִתּ֗וֹ אֲנָשִׁ֤ים וְנָשִׁים֙ וָטָ֔ף וּמִדַּלַּ֣ת הָאָ֔רֶץ מֵאֲשֶׁ֥ר לֹֽא־הָגְל֖וּ בָּבֶֽלָה׃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וַיָּבֹ֥אוּ אֶל־גְּדַלְיָ֖ה הַמִּצְפָּ֑תָה וְיִשְׁמָעֵ֣אל בֶּן־נְתַנְיָ֡הוּ וְיוֹחָנָ֣ן וְיוֹנָתָ֣ן בְּנֵֽי־קָ֠רֵחַ וּשְׂרָיָ֨ה בֶן־תַּנְחֻ֜מֶת וּבְנֵ֣י ׀ עופי הַנְּטֹפָתִ֗י וִֽיזַנְיָ֙הוּ֙ בֶּן־הַמַּ֣עֲכָתִ֔י הֵ֖מָּה וְאַנְשֵׁיהֶֽם׃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וַיִּשָּׁבַ֨ע לָהֶ֜ם גְּדַלְיָ֨הוּ בֶן־אֲחִיקָ֤ם בֶּן־שָׁפָן֙ וּלְאַנְשֵׁיהֶ֣ם לֵאמֹ֔ר אַל־תִּֽירְא֖וּ מֵעֲב֣וֹד הַכַּשְׂדִּ֑ים שְׁב֣וּ בָאָ֗רֶץ וְעִבְד֛וּ אֶת־מֶ֥לֶךְ בָּבֶ֖ל וְיִיטַ֥ב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וַאֲנִ֗י הִנְנִ֤י יֹשֵׁב֙ בַּמִּצְפָּ֔ה לַֽעֲמֹד֙ לִפְנֵ֣י הַכַּשְׂדִּ֔ים אֲשֶׁ֥ר יָבֹ֖אוּ אֵלֵ֑ינוּ וְאַתֶּ֡ם אִסְפוּ֩ יַ֨יִן וְקַ֜יִץ וְשֶׁ֗מֶן וְשִׂ֙מוּ֙ בִּכְלֵיכֶ֔ם וּשְׁב֖וּ בְּעָרֵיכֶ֥ם אֲשֶׁר־תְּפַשְׂתֶּֽם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וְגַ֣ם כָּֽל־הַיְּהוּדִ֡ים אֲשֶׁר־בְּמוֹאָ֣ב ׀ וּבִבְנֵֽי־עַמּ֨וֹן וּבֶאֱד֜וֹם וַאֲשֶׁ֤ר בְּכָל־הָֽאֲרָצוֹת֙ שָֽׁמְע֔וּ כִּֽי־נָתַ֧ן מֶֽלֶךְ־בָּבֶ֛ל שְׁאֵרִ֖ית לִֽיהוּדָ֑ה וְכִי֙ הִפְקִ֣יד עֲלֵיהֶ֔ם אֶת־גְּדַלְיָ֖הוּ בֶּן־אֲחִיקָ֥ם בֶּן־שָׁפָֽן׃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וַיָּשֻׁ֣בוּ כָל־הַיְּהוּדִ֗ים מִכָּל־הַמְּקֹמוֹת֙ אֲשֶׁ֣ר נִדְּחוּ־שָׁ֔ם וַיָּבֹ֧אוּ אֶֽרֶץ־יְהוּדָ֛ה אֶל־גְּדַלְיָ֖הוּ הַמִּצְפָּ֑תָה וַיַּאַסְפ֛וּ יַ֥יִן וָקַ֖יִץ הַרְבֵּ֥ה מְאֹֽד׃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וְיֽוֹחָנָן֙ בֶּן־קָרֵ֔חַ וְכָל־שָׂרֵ֥י הַחֲיָלִ֖ים אֲשֶׁ֣ר בַּשָּׂדֶ֑ה בָּ֥אוּ אֶל־גְּדַלְיָ֖הוּ הַמִּצְפָּֽתָה׃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וַיֹּאמְר֣וּ אֵלָ֗יו הֲיָדֹ֤עַ תֵּדַע֙ כִּ֞י בַּעֲלִ֣יס ׀ מֶ֣לֶךְ בְּנֵֽי־עַמּ֗וֹן שָׁלַח֙ אֶת־יִשְׁמָעֵ֣אל בֶּן־נְתַנְיָ֔ה לְהַכֹּתְךָ֖ נָ֑פֶשׁ וְלֹא־הֶאֱמִ֣ין לָהֶ֔ם גְּדַלְיָ֖הוּ בֶּן־אֲחִיקָֽם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וְיוֹחָנָ֣ן בֶּן־קָרֵ֡חַ אָמַ֣ר אֶל־גְּדַלְיָהוּ֩ בַסֵּ֨תֶר בַּמִּצְפָּ֜ה לֵאמֹ֗ר אֵ֤לְכָה נָּא֙ וְאַכֶּה֙ אֶת־יִשְׁמָעֵ֣אל בֶּן־נְתַנְיָ֔ה וְאִ֖ישׁ לֹ֣א יֵדָ֑ע לָ֧מָּה יַכֶּ֣כָּה נֶּ֗פֶשׁ וְנָפֹ֙צוּ֙ כָּל־יְהוּדָ֔ה הַנִּקְבָּצִ֣ים אֵלֶ֔יךָ וְאָבְדָ֖ה שְׁאֵרִ֥ית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וַיֹּ֨אמֶר גְּדַלְיָ֤הוּ בֶן־אֲחִיקָם֙ אֶל־יוֹחָנָ֣ן בֶּן־קָרֵ֔חַ אַֽל־תעש אֶת־הַדָּבָ֣ר הַזֶּ֑ה כִּֽי־שֶׁ֛קֶר אַתָּ֥ה דֹבֵ֖ר אֶל־יִשְׁמָעֵֽאל׃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׀ בַּחֹ֣דֶשׁ הַשְּׁבִיעִ֗י בָּ֣א יִשְׁמָעֵ֣אל בֶּן־נְתַנְיָ֣ה בֶן־אֱלִישָׁמָ֣ע מִזֶּ֣רַע הַ֠מְּלוּכָה וְרַבֵּ֨י הַמֶּ֜לֶךְ וַעֲשָׂרָ֨ה אֲנָשִׁ֥ים אִתּ֛וֹ אֶל־גְּדַלְיָ֥הוּ בֶן־אֲחִיקָ֖ם הַמִּצְפָּ֑תָה וַיֹּ֨אכְלוּ שָׁ֥ם לֶ֛חֶם יַחְדָּ֖ו בַּמִּצְפָּֽה׃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וַיָּקָם֩ יִשְׁמָעֵ֨אל בֶּן־נְתַנְיָ֜ה וַעֲשֶׂ֥רֶת הָאֲנָשִׁ֣ים ׀ אֲשֶׁר־הָי֣וּ אִתּ֗וֹ וַ֠יַּכּוּ אֶת־גְּדַלְיָ֨הוּ בֶן־אֲחִיקָ֧ם בֶּן־שָׁפָ֛ן בַּחֶ֖רֶב וַיָּ֣מֶת אֹת֑וֹ אֲשֶׁר־הִפְקִ֥יד מֶֽלֶךְ־בָּבֶ֖ל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וְאֵ֣ת כָּל־הַיְּהוּדִ֗ים אֲשֶׁר־הָי֨וּ אִתּ֤וֹ אֶת־גְּדַלְיָ֙הוּ֙ בַּמִּצְפָּ֔ה וְאֶת־הַכַּשְׂדִּ֖ים אֲשֶׁ֣ר נִמְצְאוּ־שָׁ֑ם אֵ֚ת אַנְשֵׁ֣י הַמִּלְחָמָ֔ה הִכָּ֖ה יִשְׁמָעֵֽאל׃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וַיְהִ֛י בַּיּ֥וֹם הַשֵּׁנִ֖י לְהָמִ֣ית אֶת־גְּדַלְיָ֑הוּ וְאִ֖ישׁ לֹ֥א יָדָֽע׃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וַיָּבֹ֣אוּ אֲ֠נָשִׁים מִשְּׁכֶ֞ם מִשִּׁל֤וֹ וּמִשֹּֽׁמְרוֹן֙ שְׁמֹנִ֣ים אִ֔ישׁ מְגֻלְּחֵ֥י זָקָ֛ן וּקְרֻעֵ֥י בְגָדִ֖ים וּמִתְגֹּֽדְדִ֑ים וּמִנְחָ֤ה וּלְבוֹנָה֙ בְּיָדָ֔ם לְהָבִ֖יא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וַ֠יֵּצֵא יִשְׁמָעֵ֨אל בֶּן־נְתַנְיָ֤ה לִקְרָאתָם֙ מִן־הַמִּצְפָּ֔ה הֹלֵ֥ךְ הָלֹ֖ךְ וּבֹכֶ֑ה וַֽיְהִי֙ כִּפְגֹ֣שׁ אֹתָ֔ם וַיֹּ֣אמֶר אֲלֵיהֶ֔ם בֹּ֖אוּ אֶל־גְּדַלְיָ֥הוּ בֶן־אֲחִיקָֽם׃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וַיְהִ֕י כְּבוֹאָ֖ם אֶל־תּ֣וֹךְ הָעִ֑יר וַיִּשְׁחָטֵ֞ם יִשְׁמָעֵ֤אל בֶּן־נְתַנְיָה֙ אֶל־תּ֣וֹךְ הַבּ֔וֹר ה֖וּא וְהָאֲנָשִׁ֥ים אֲשֶׁר־אִתּֽוֹ׃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וַעֲשָׂרָ֨ה אֲנָשִׁ֜ים נִמְצְאוּ־בָ֗ם וַיֹּאמְר֤וּ אֶל־יִשְׁמָעֵאל֙ אַל־תְּמִתֵ֔נוּ כִּֽי־יֶשׁ־לָ֤נוּ מַטְמֹנִים֙ בַּשָּׂדֶ֔ה חִטִּ֥ים וּשְׂעֹרִ֖ים וְשֶׁ֣מֶן וּדְבָ֑שׁ וַיֶּחְדַּ֕ל וְלֹ֥א הֱמִיתָ֖ם בְּת֥וֹךְ אֲחֵיהֶֽם׃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וְהַבּ֗וֹר אֲשֶׁר֩ הִשְׁלִ֨יךְ שָׁ֤ם יִשְׁמָעֵאל֙ אֵ֣ת ׀ כָּל־פִּגְרֵ֣י הָאֲנָשִׁ֗ים אֲשֶׁ֤ר הִכָּה֙ בְּיַד־גְּדַלְיָ֔הוּ ה֗וּא אֲשֶׁ֤ר עָשָׂה֙ הַמֶּ֣לֶךְ אָסָ֔א מִפְּנֵ֖י בַּעְשָׁ֣א מֶֽלֶךְ־יִשְׂרָאֵ֑ל אֹת֗וֹ מִלֵּ֛א יִשְׁמָעֵ֥אל בֶּן־נְתַנְיָ֖הוּ חֲלָלִֽים׃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וַיִּ֣שְׁבְּ ׀ יִ֠שְׁמָעֵאל אֶת־כָּל־שְׁאֵרִ֨ית הָעָ֜ם אֲשֶׁ֣ר בַּמִּצְפָּ֗ה אֶת־בְּנ֤וֹת הַמֶּ֙לֶךְ֙ וְאֶת־כָּל־הָעָם֙ הַנִּשְׁאָרִ֣ים בַּמִּצְפָּ֔ה אֲשֶׁ֣ר הִפְקִ֗יד נְבֽוּזַרְאֲדָן֙ רַב־טַבָּחִ֔ים אֶת־גְּדַלְיָ֖הוּ בֶּן־אֲחִיקָ֑ם וַיִּשְׁבֵּם֙ יִשְׁמָעֵ֣אל בֶּן־נְתַנְיָ֔ה וַיֵּ֕לֶךְ לַעֲבֹ֖ר אֶל־בְּנֵ֥י עַמּֽוֹן׃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וַיִּשְׁמַע֙ יוֹחָנָ֣ן בֶּן־קָרֵ֔חַ וְכָל־שָׂרֵ֥י הַחֲיָלִ֖ים אֲשֶׁ֣ר אִתּ֑וֹ אֵ֤ת כָּל־הָֽרָעָה֙ אֲשֶׁ֣ר עָשָׂ֔ה יִשְׁמָעֵ֖אל בֶּן־נְתַנְיָֽה׃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וַיִּקְחוּ֙ אֶת־כָּל־ הָ֣אֲנָשִׁ֔ים וַיֵּ֣לְכ֔וּ לְהִלָּחֵ֖ם עִם־יִשְׁמָעֵ֣אל בֶּן־נְתַנְיָ֑ה וַיִּמְצְא֣וּ אֹת֔וֹ אֶל־מַ֥יִם רַבִּ֖ים אֲשֶׁ֥ר בְּגִבְעֽוֹן׃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וַיְהִ֗י כִּרְא֤וֹת כָּל־הָעָם֙ אֲשֶׁ֣ר אֶת־יִשְׁמָעֵ֔אל אֶת־יֽוֹחָנָן֙ בֶּן־קָרֵ֔חַ וְאֵ֛ת כָּל־שָׂרֵ֥י הַחֲיָלִ֖ים אֲשֶׁ֣ר אִתּ֑וֹ וַיִּשְׂמָֽחוּ׃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וַיָּסֹ֙בּוּ֙ כָּל־הָעָ֔ם אֲשֶׁר־שָׁבָ֥ה יִשְׁמָעֵ֖אל מִן־הַמִּצְפָּ֑ה וַיָּשֻׁ֙בוּ֙ וַיֵּ֣לְכ֔וּ אֶל־יֽוֹחָנָ֖ן בֶּן־קָרֵֽחַ׃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וְיִשְׁמָעֵ֣אל בֶּן־נְתַנְיָ֗ה נִמְלַט֙ בִּשְׁמֹנָ֣ה אֲנָשִׁ֔ים מִפְּנֵ֖י יֽוֹחָנָ֑ן וַיֵּ֖לֶךְ אֶל־בְּנֵ֥י עַמּֽוֹן׃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וַיִּקַּח֩ יוֹחָנָ֨ן בֶּן־קָרֵ֜חַ וְכָל־שָׂרֵ֧י הַחֲיָלִ֣ים אֲשֶׁר־אִתּ֗וֹ אֵ֣ת כָּל־שְׁאֵרִ֤ית הָעָם֙ אֲשֶׁ֣ר הֵ֠שִׁיב מֵאֵ֨ת יִשְׁמָעֵ֤אל בֶּן־נְתַנְיָה֙ מִן־הַמִּצְפָּ֔ה אַחַ֣ר הִכָּ֔ה אֶת־גְּדַלְיָ֖ה בֶּן־אֲחִיקָ֑ם גְּבָרִ֞ים אַנְשֵׁ֣י הַמִּלְחָמָ֗ה וְנָשִׁ֤ים וְטַף֙ וְסָ֣רִסִ֔ים אֲשֶׁ֥ר הֵשִׁ֖יב מִגִּבְעֽוֹן׃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וַיֵּלְכ֗וּ וַיֵּֽשְׁבוּ֙ בְּגֵר֣וּת כמוהם אֲשֶׁר־אֵ֖צֶל בֵּ֣ית לָ֑חֶם לָלֶ֖כֶת לָב֥וֹא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מִפְּנֵי֙ הַכַּשְׂדִּ֔ים כִּ֥י יָרְא֖וּ מִפְּנֵיהֶ֑ם כִּֽי־הִכָּ֞ה יִשְׁמָעֵ֣אל בֶּן־נְתַנְיָ֗ה אֶת־גְּדַלְיָ֙הוּ֙ בֶּן־אֲחִיקָ֔ם אֲשֶׁר־הִפְקִ֥יד מֶֽלֶךְ־בָּבֶ֖ל בָּאָֽרֶץ׃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וַֽיִּגְּשׁוּ֙ כָּל־שָׂרֵ֣י הַחֲיָלִ֔ים וְיֽוֹחָנָן֙ בֶּן־קָרֵ֔חַ וִֽיזַנְיָ֖ה בֶּן־הוֹשַֽׁעְיָ֑ה וְכָל־הָעָ֖ם מִקָּטֹ֥ן וְעַד־גָּדֽוֹל׃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וַיֹּאמְר֞וּ אֶֽל־יִרְמְיָ֣הוּ הַנָּבִ֗יא תִּפָּל־נָ֤א תְחִנָּתֵ֙נוּ֙ לְפָנֶ֔יךָ וְהִתְפַּלֵּ֤ל בַּעֲדֵ֙נוּ֙ אֶל־יְהוָ֣ה אֱלֹהֶ֔יךָ בְּעַ֖ד כָּל־הַשְּׁאֵרִ֣ית הַזֹּ֑את כִּֽי־נִשְׁאַ֤רְנוּ מְעַט֙ מֵֽהַרְבֵּ֔ה כַּאֲשֶׁ֥ר עֵינֶ֖יךָ רֹא֥וֹת אֹתָֽנוּ׃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וְיַגֶּד־לָ֙נוּ֙ יְהוָ֣ה אֱלֹהֶ֔יךָ אֶת־הַדֶּ֖רֶךְ אֲשֶׁ֣ר נֵֽלֶךְ־בָּ֑הּ וְאֶת־הַדָּבָ֖ר אֲשֶׁ֥ר נַעֲשֶֽׂה׃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וַיֹּ֨אמֶר אֲלֵיהֶ֜ם יִרְמְיָ֤הוּ הַנָּבִיא֙ שָׁמַ֔עְתִּי הִנְנִ֧י מִתְפַּלֵּ֛ל אֶל־יְהוָ֥ה אֱלֹהֵיכֶ֖ם כְּדִבְרֵיכֶ֑ם וְֽהָיָ֡ה כָּֽל־הַדָּבָר֩ אֲשֶׁר־יַעֲנֶ֨ה יְהוָ֤ה אֶתְכֶם֙ אַגִּ֣יד לָכֶ֔ם לֹֽא־אֶמְנַ֥ע מִכֶּ֖ם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וְהֵ֙מָּה֙ אָמְר֣וּ אֶֽל־יִרְמְיָ֔הוּ יְהִ֤י יְהוָה֙ בָּ֔נוּ לְעֵ֖ד אֱמֶ֣ת וְנֶאֱמָ֑ן אִם־לֹ֡א כְּֽכָל־הַ֠דָּבָר אֲשֶׁ֨ר יִֽשְׁלָחֲךָ֜ יְהוָ֧ה אֱלֹהֶ֛יךָ אֵלֵ֖ינוּ כֵּ֥ן נַעֲשֶֽׂה׃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אִם־ט֣וֹב וְאִם־רָ֔ע בְּק֣וֹל ׀ יְהוָ֣ה אֱלֹהֵ֗ינוּ אֲשֶׁ֨ר אנו שֹׁלְחִ֥ים אֹתְךָ֛ אֵלָ֖יו נִשְׁמָ֑ע לְמַ֙עַן֙ אֲשֶׁ֣ר יִֽיטַב־לָ֔נוּ כִּ֣י נִשְׁמַ֔ע בְּק֖וֹל יְהוָ֥ה אֱלֹהֵֽינוּ׃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וַיְהִ֕י מִקֵּ֖ץ עֲשֶׂ֣רֶת יָמִ֑ים וַיְהִ֥י דְבַר־יְהוָ֖ה אֶֽל־יִרְמְיָֽהוּ׃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וַיִּקְרָ֗א אֶל־יֽוֹחָנָן֙ בֶּן־קָרֵ֔חַ וְאֶ֛ל כָּל־שָׂרֵ֥י הַחֲיָלִ֖ים אֲשֶׁ֣ר אִתּ֑וֹ וּלְכָ֨ל־הָעָ֔ם לְמִקָּטֹ֥ן וְעַד־גָּדֽוֹל׃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אֲלֵיהֶ֔ם כֹּֽה־אָמַ֥ר יְהוָ֖ה אֱלֹהֵ֣י יִשְׂרָאֵ֑ל אֲשֶׁ֨ר שְׁלַחְתֶּ֤ם אֹתִי֙ אֵלָ֔יו לְהַפִּ֥יל תְּחִנַּתְכֶ֖ם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אִם־שׁ֤וֹב תֵּֽשְׁבוּ֙ בָּאָ֣רֶץ הַזֹּ֔את וּבָנִ֤יתִי אֶתְכֶם֙ וְלֹ֣א אֶהֱרֹ֔ס וְנָטַעְתִּ֥י אֶתְכֶ֖ם וְלֹ֣א אֶתּ֑וֹשׁ כִּ֤י נִחַ֙מְתִּי֙ אֶל־הָ֣רָעָ֔ה אֲשֶׁ֥ר עָשִׂ֖יתִי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אַל־תִּֽירְא֗וּ מִפְּנֵי֙ מֶ֣לֶךְ בָּבֶ֔ל אֲשֶׁר־אַתֶּ֥ם יְרֵאִ֖ים מִפָּנָ֑יו אַל־תִּֽירְא֤וּ מִמֶּ֙נּוּ֙ נְאֻם־יְהוָ֔ה כִּֽי־אִתְּכֶ֣ם אָ֔נִי לְהוֹשִׁ֧יעַ אֶתְכֶ֛ם וּלְהַצִּ֥יל אֶתְכֶ֖ם מִיָּדֽוֹ׃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וְאֶתֵּ֥ן לָכֶ֛ם רַחֲמִ֖ים וְרִחַ֣ם אֶתְכֶ֑ם וְהֵשִׁ֥יב אֶתְכֶ֖ם אֶל־אַדְמַתְכֶֽם׃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וְאִם־אֹמְרִ֣ים אַתֶּ֔ם לֹ֥א נֵשֵׁ֖ב בָּאָ֣רֶץ הַזֹּ֑את לְבִלְתִּ֣י שְׁמֹ֔עַ בְּק֖וֹל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לֵאמֹ֗ר לֹ֚א כִּ֣י אֶ֤רֶץ מִצְרַ֙יִם֙ נָב֔וֹא אֲשֶׁ֤ר לֹֽא־נִרְאֶה֙ מִלְחָמָ֔ה וְק֥וֹל שׁוֹפָ֖ר לֹ֣א נִשְׁמָ֑ע וְלַלֶּ֥חֶם לֹֽא־נִרְעָ֖ב וְשָׁ֥ם נֵשֵֽׁב׃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וְעַתָּ֕ה לָכֵ֛ן שִׁמְע֥וּ דְבַר־יְהוָ֖ה שְׁאֵרִ֣ית יְהוּדָ֑ה כֹּֽה־אָמַר֩ יְהוָ֨ה צְבָא֜וֹת אֱלֹהֵ֣י יִשְׂרָאֵ֗ל אִם־אַ֠תֶּם שׂ֣וֹם תְּשִׂמ֤וּן פְּנֵיכֶם֙ לָבֹ֣א מִצְרַ֔יִם וּבָאתֶ֖ם לָג֥וּר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וְהָיְתָ֣ה הַחֶ֗רֶב אֲשֶׁ֤ר אַתֶּם֙ יְרֵאִ֣ים מִמֶּ֔נָּה שָׁ֛ם תַּשִּׂ֥יג אֶתְכֶ֖ם בְּאֶ֣רֶץ מִצְרָ֑יִם וְהָרָעָ֞ב אֲשֶׁר־אַתֶּ֣ם ׀ דֹּאֲגִ֣ים מִמֶּ֗נּוּ שָׁ֣ם יִדְבַּ֧ק אַחֲרֵיכֶ֛ם מִצְרַ֖יִם וְשָׁ֥ם תָּמֻֽתוּ׃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וְיִֽהְי֣וּ כָל־הָאֲנָשִׁ֗ים אֲשֶׁר־שָׂ֨מוּ אֶת־פְּנֵיהֶ֜ם לָב֤וֹא מִצְרַ֙יִם֙ לָג֣וּר שָׁ֔ם יָמ֕וּתוּ בַּחֶ֖רֶב בָּרָעָ֣ב וּבַדָּ֑בֶר וְלֹֽא־יִהְיֶ֤ה לָהֶם֙ שָׂרִ֣יד וּפָלִ֔יט מִפְּנֵי֙ הָֽרָעָ֔ה אֲשֶׁ֥ר אֲנִ֖י מֵבִ֥יא עֲלֵיהֶֽם׃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כִּי֩ כֹ֨ה אָמַ֜ר יְהוָ֣ה צְבָאוֹת֮ אֱלֹהֵ֣י יִשְׂרָאֵל֒ כַּאֲשֶׁר֩ נִתַּ֨ךְ אַפִּ֜י וַחֲמָתִ֗י עַל־יֹֽשְׁבֵי֙ יְר֣וּשָׁלִַ֔ם כֵּ֣ן תִּתַּ֤ךְ חֲמָתִי֙ עֲלֵיכֶ֔ם בְּבֹאֲכֶ֖ם מִצְרָ֑יִם וִהְיִיתֶ֞ם לְאָלָ֤ה וּלְשַׁמָּה֙ וְלִקְלָלָ֣ה וּלְחֶרְפָּ֔ה וְלֹֽא־תִרְא֣וּ ע֔וֹד אֶת־הַמָּק֖וֹם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דִּבֶּ֨ר יְהוָ֤ה עֲלֵיכֶם֙ שְׁאֵרִ֣ית יְהוּדָ֔ה אַל־תָּבֹ֖אוּ מִצְרָ֑יִם יָדֹ֙עַ֙ תֵּֽדְע֔וּ כִּי־הַעִידֹ֥תִי בָכֶ֖ם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כִּ֣י התעתים בְּנַפְשֽׁוֹתֵיכֶם֒ כִּֽי־אַתֶּ֞ם שְׁלַחְתֶּ֣ם אֹתִ֗י אֶל־יְהוָ֤ה אֱלֹֽהֵיכֶם֙ לֵאמֹ֔ר הִתְפַּלֵּ֣ל בַּעֲדֵ֔נוּ אֶל־יְהוָ֖ה אֱלֹהֵ֑ינוּ וּכְכֹל֩ אֲשֶׁ֨ר יֹאמַ֜ר יְהוָ֧ה אֱלֹהֵ֛ינוּ כֵּ֥ן הַגֶּד־לָ֖נוּ וְעָשִֽׂינוּ׃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וָאַגִּ֥ד לָכֶ֖ם הַיּ֑וֹם וְלֹ֣א שְׁמַעְתֶּ֗ם בְּקוֹל֙ יְהוָ֣ה אֱלֹֽהֵיכֶ֔ם וּלְכֹ֖ל אֲשֶׁר־שְׁלָחַ֥נִי אֲלֵיכֶֽם׃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וְעַתָּה֙ יָדֹ֣עַ תֵּֽדְע֔וּ כִּ֗י בַּחֶ֛רֶב בָּרָעָ֥ב וּבַדֶּ֖בֶר תָּמ֑וּתוּ בַּמָּקוֹם֙ אֲשֶׁ֣ר חֲפַצְתֶּ֔ם לָב֖וֹא לָג֥וּר שָֽׁם׃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וַיְהִי֩ כְּכַלּ֨וֹת יִרְמְיָ֜הוּ לְדַבֵּ֣ר אֶל־כָּל־הָעָ֗ם אֶת־כָּל־דִּבְרֵי֙ יְהוָ֣ה אֱלֹהֵיהֶ֔ם אֲשֶׁ֧ר שְׁלָח֛וֹ יְהוָ֥ה אֱלֹהֵיהֶ֖ם אֲלֵיהֶ֑ם אֵ֥ת כָּל־הַדְּבָרִ֖ים הָאֵֽלֶּה׃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עֲזַרְיָ֤ה בֶן־הוֹשַֽׁעְיָה֙ וְיוֹחָנָ֣ן בֶּן־קָרֵ֔חַ וְכָל־הָאֲנָשִׁ֖ים הַזֵּדִ֑ים אֹמְרִ֣ים אֶֽל־יִרְמְיָ֗הוּ שֶׁ֚קֶר אַתָּ֣ה מְדַבֵּ֔ר לֹ֣א שְׁלָחֲךָ֞ יְהוָ֤ה אֱלֹהֵ֙ינוּ֙ לֵאמֹ֔ר לֹֽא־תָבֹ֥אוּ מִצְרַ֖יִם לָג֥וּר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כִּ֗י בָּרוּךְ֙ בֶּן־נֵ֣רִיָּ֔ה מַסִּ֥ית אֹתְךָ֖ בָּ֑נוּ לְמַעַן֩ תֵּ֨ת אֹתָ֤נוּ בְיַֽד־הַכַּשְׂדִּים֙ לְהָמִ֣ית אֹתָ֔נוּ וּלְהַגְל֥וֹת אֹתָ֖נוּ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וְלֹֽא־שָׁמַע֩ יוֹחָנָ֨ן בֶּן־קָרֵ֜חַ וְכָל־שָׂרֵ֧י הַחֲיָלִ֛ים וְכָל־הָעָ֖ם בְּק֣וֹל יְהוָ֑ה לָשֶׁ֖בֶת בְּאֶ֥רֶץ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וַיִּקַּ֞ח יוֹחָנָ֤ן בֶּן־קָרֵ֙חַ֙ וְכָל־שָׂרֵ֣י הַחֲיָלִ֔ים אֵ֖ת כָּל־שְׁאֵרִ֣ית יְהוּדָ֑ה אֲשֶׁר־שָׁ֗בוּ מִכָּל־הַגּוֹיִם֙ אֲשֶׁ֣ר נִדְּחוּ־שָׁ֔ם לָג֖וּר בְּאֶ֥רֶץ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אֶֽת־הַ֠גְּבָרִים וְאֶת־הַנָּשִׁ֣ים וְאֶת־הַטַּף֮ וְאֶת־בְּנ֣וֹת הַמֶּלֶךְ֒ וְאֵ֣ת כָּל־הַנֶּ֗פֶשׁ אֲשֶׁ֤ר הִנִּ֙יחַ֙ נְבוּזַרְאֲדָ֣ן רַב־טַבָּחִ֔ים אֶת־גְּדַלְיָ֖הוּ בֶּן־אֲחִיקָ֣ם בֶּן־שָׁפָ֑ן וְאֵת֙ יִרְמְיָ֣הוּ הַנָּבִ֔יא וְאֶת־בָּר֖וּךְ בֶּן־נֵרִיָּֽהוּ׃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וַיָּבֹ֙אוּ֙ אֶ֣רֶץ מִצְרַ֔יִם כִּ֛י לֹ֥א שָׁמְע֖וּ בְּק֣וֹל יְהוָ֑ה וַיָּבֹ֖אוּ עַד־תַּחְפַּנְחֵֽס 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וַיְהִ֤י דְבַר־יְהוָה֙ אֶֽל־יִרְמְיָ֔הוּ בְּתַחְפַּנְחֵ֖ס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קַ֣ח בְּיָדְךָ֞ אֲבָנִ֣ים גְּדֹל֗וֹת וּטְמַנְתָּ֤ם בַּמֶּ֙לֶט֙ בַּמַּלְבֵּ֔ן אֲשֶׁ֛ר בְּפֶ֥תַח בֵּית־פַּרְעֹ֖ה בְּתַחְפַּנְחֵ֑ס לְעֵינֵ֖י אֲנָשִׁ֥ים יְהוּדִֽים׃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וְאָמַרְתָּ֣ אֲלֵיהֶ֡ם כֹּֽה־אָמַר֩ יְהוָ֨ה צְבָא֜וֹת אֱלֹהֵ֣י יִשְׂרָאֵ֗ל הִנְנִ֤י שֹׁלֵ֙חַ֙ וְ֠לָקַחְתִּי אֶת־נְבוּכַדְרֶאצַּ֤ר מֶֽלֶךְ־בָּבֶל֙ עַבְדִּ֔י וְשַׂמְתִּ֣י כִסְא֔וֹ מִמַּ֛עַל לָאֲבָנִ֥ים הָאֵ֖לֶּה אֲשֶׁ֣ר טָמָ֑נְתִּי וְנָטָ֥ה אֶת־שפרורו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ובאה וְהִכָּ֖ה אֶת־אֶ֣רֶץ מִצְרָ֑יִם אֲשֶׁ֧ר לַמָּ֣וֶת לַמָּ֗וֶת וַאֲשֶׁ֤ר לַשְּׁבִי֙ לַשֶּׁ֔בִי וַאֲשֶׁ֥ר לַחֶ֖רֶב לֶחָֽרֶב׃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וְהִצַּ֣תִּי אֵ֗שׁ בְּבָתֵּי֙ אֱלֹהֵ֣י מִצְרַ֔יִם וּשְׂרָפָ֖ם וְשָׁבָ֑ם וְעָטָה֩ אֶת־אֶ֨רֶץ מִצְרַ֜יִם כַּאֲשֶׁר־יַעְטֶ֤ה הָֽרֹעֶה֙ אֶת־בִּגְד֔וֹ וְיָצָ֥א מִשָּׁ֖ם בְּשָׁלֽוֹם׃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וְשִׁבַּ֗ר אֶֽת־מַצְּבוֹת֙ בֵּ֣ית שֶׁ֔מֶשׁ אֲשֶׁ֖ר בְּאֶ֣רֶץ מִצְרָ֑יִם וְאֶת־בָּתֵּ֥י אֱלֹהֵֽי־מִצְרַ֖יִם יִשְׂרֹ֥ף בָּאֵֽשׁ׃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הַדָּבָר֙ אֲשֶׁ֣ר הָיָ֣ה אֶֽל־יִרְמְיָ֔הוּ אֶ֚ל כָּל־הַיְּהוּדִ֔ים הַיֹּשְׁבִ֖ים בְּאֶ֣רֶץ מִצְרָ֑יִם הַיֹּשְׁבִ֤ים בְּמִגְדֹּל֙ וּבְתַחְפַּנְחֵ֣ס וּבְנֹ֔ף וּבְאֶ֥רֶץ פַּתְר֖וֹס לֵאמֹֽר׃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כֹּה־אָמַ֞ר יְהוָ֤ה צְבָאוֹת֙ אֱלֹהֵ֣י יִשְׂרָאֵ֔ל אַתֶּ֣ם רְאִיתֶ֗ם אֵ֤ת כָּל־הָֽרָעָה֙ אֲשֶׁ֤ר הֵבֵ֙אתִי֙ עַל־יְר֣וּשָׁלִַ֔ם וְעַ֖ל כָּל־עָרֵ֣י יְהוּדָ֑ה וְהִנָּ֤ם חָרְבָּה֙ הַיּ֣וֹם הַזֶּ֔ה וְאֵ֥ין בָּהֶ֖ם יוֹשֵֽׁב׃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מִפְּנֵ֣י רָעָתָ֗ם אֲשֶׁ֤ר עָשׂוּ֙ לְהַכְעִסֵ֔נִי לָלֶ֣כֶת לְקַטֵּ֔ר לַעֲבֹ֖ד לֵאלֹהִ֣ים אֲחֵרִ֑ים אֲשֶׁר֙ לֹ֣א יְדָע֔וּם הֵ֖מָּה אַתֶּ֥ם וַאֲבֹתֵיכֶֽם׃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וָאֶשְׁלַ֤ח אֲלֵיכֶם֙ אֶת־כָּל־עֲבָדַ֣י הַנְּבִיאִ֔ים הַשְׁכֵּ֥ים וְשָׁלֹ֖חַ לֵאמֹ֑ר אַל־נָ֣א תַעֲשׂ֗וּ אֵ֛ת דְּבַֽר־הַתֹּעֵבָ֥ה הַזֹּ֖את אֲשֶׁ֥ר שָׂנֵֽאתִי׃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וְלֹ֤א שָֽׁמְעוּ֙ וְלֹא־הִטּ֣וּ אֶת־אָזְנָ֔ם לָשׁ֖וּב מֵרָֽעָתָ֑ם לְבִלְתִּ֥י קַטֵּ֖ר לֵאלֹהִ֥ים אֲחֵרִֽים׃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וַתִּתַּ֤ךְ חֲמָתִי֙ וְאַפִּ֔י וַתִּבְעַר֙ בְּעָרֵ֣י יְהוּדָ֔ה וּבְחֻצ֖וֹת יְרֽוּשָׁלִָ֑ם וַתִּהְיֶ֛ינָה לְחָרְבָּ֥ה לִשְׁמָמָ֖ה כַּיּ֥וֹם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וְעַתָּ֡ה כֹּֽה־אָמַ֣ר יְהוָה֩ אֱלֹהֵ֨י צְבָא֜וֹת אֱלֹהֵ֣י יִשְׂרָאֵ֗ל לָמָה֩ אַתֶּ֨ם עֹשִׂ֜ים רָעָ֤ה גְדוֹלָה֙ אֶל־נַפְשֹׁ֣תֵכֶ֔ם לְהַכְרִ֨ית לָכֶ֧ם אִישׁ־וְאִשָּׁ֛ה עוֹלֵ֥ל וְיוֹנֵ֖ק מִתּ֣וֹךְ יְהוּדָ֑ה לְבִלְתִּ֛י הוֹתִ֥יר לָכֶ֖ם שְׁאֵרִֽית׃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לְהַכְעִסֵ֙נִי֙ בְּמַעֲשֵׂ֣י יְדֵיכֶ֔ם לְקַטֵּ֞ר לֵאלֹהִ֤ים אֲחֵרִים֙ בְּאֶ֣רֶץ מִצְרַ֔יִם אֲשֶׁר־אַתֶּ֥ם בָּאִ֖ים לָג֣וּר שָׁ֑ם לְמַ֙עַן֙ הַכְרִ֣ית לָכֶ֔ם וּלְמַ֤עַן הֱיֽוֹתְכֶם֙ לִקְלָלָ֣ה וּלְחֶרְפָּ֔ה בְּכֹ֖ל גּוֹיֵ֥י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הַֽשְׁכַחְתֶּם֩ אֶת־רָע֨וֹת אֲבוֹתֵיכֶ֜ם וְאֶת־רָע֣וֹת ׀ מַלְכֵ֣י יְהוּדָ֗ה וְאֵת֙ רָע֣וֹת נָשָׁ֔יו וְאֵת֙ רָעֹ֣תֵכֶ֔ם וְאֵ֖ת רָעֹ֣ת נְשֵׁיכֶ֑ם אֲשֶׁ֤ר עָשׂוּ֙ בְּאֶ֣רֶץ יְהוּדָ֔ה וּבְחֻצ֖וֹת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לֹ֣א דֻכְּא֔וּ עַ֖ד הַיּ֣וֹם הַזֶּ֑ה וְלֹ֣א יָרְא֗וּ וְלֹֽא־הָלְכ֤וּ בְתֽוֹרָתִי֙ וּבְחֻקֹּתַ֔י אֲשֶׁר־נָתַ֥תִּי לִפְנֵיכֶ֖ם וְלִפְנֵ֥י אֲבוֹתֵיכֶֽם׃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לָכֵ֗ן כֹּֽה־אָמַ֞ר יְהוָ֤ה צְבָאוֹת֙ אֱלֹהֵ֣י יִשְׂרָאֵ֔ל הִנְנִ֨י שָׂ֥ם פָּנַ֛י בָּכֶ֖ם לְרָעָ֑ה וּלְהַכְרִ֖ית אֶת־כָּל־יְהוּדָֽה׃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וְלָקַחְתִּ֞י אֶת־שְׁאֵרִ֣ית יְהוּדָ֗ה אֲשֶׁר־שָׂ֨מוּ פְנֵיהֶ֜ם לָב֣וֹא אֶֽרֶץ־מִצְרַיִם֮ לָג֣וּר שָׁם֒ וְתַ֨מּוּ כֹ֜ל בְּאֶ֧רֶץ מִצְרַ֣יִם יִפֹּ֗לוּ בַּחֶ֤רֶב בָּֽרָעָב֙ יִתַּ֔מּוּ מִקָּטֹן֙ וְעַד־גָּד֔וֹל בַּחֶ֥רֶב וּבָרָעָ֖ב יָמֻ֑תוּ וְהָיוּ֙ לְאָלָ֣ה לְשַׁמָּ֔ה וְלִקְלָלָ֖ה וּלְחֶרְפָּֽה׃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וּפָקַדְתִּ֗י עַ֤ל הַיּֽוֹשְׁבִים֙ בְּאֶ֣רֶץ מִצְרַ֔יִם כַּאֲשֶׁ֥ר פָּקַ֖דְתִּי עַל־יְרֽוּשָׁלִָ֑ם בַּחֶ֥רֶב בָּרָעָ֖ב וּבַדָּֽבֶר׃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וְלֹ֨א יִהְיֶ֜ה פָּלִ֤יט וְשָׂרִיד֙ לִשְׁאֵרִ֣ית יְהוּדָ֔ה הַבָּאִ֥ים לָגֽוּר־שָׁ֖ם בְּאֶ֣רֶץ מִצְרָ֑יִם וְלָשׁ֣וּב ׀ אֶ֣רֶץ יְהוּדָ֗ה אֲשֶׁר־הֵ֜מָּה מְנַשְּׂאִ֤ים אֶת־נַפְשָׁם֙ לָשׁוּב֙ לָשֶׁ֣בֶת שָׁ֔ם כִּ֥י לֹֽא־יָשׁ֖וּבוּ כִּ֥י אִם־פְּלֵטִֽים׃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וַיַּעֲנ֣וּ אֶֽת־יִרְמְיָ֗הוּ כָּל־הָאֲנָשִׁ֤ים הַיֹּֽדְעִים֙ כִּֽי־מְקַטְּר֤וֹת נְשֵׁיהֶם֙ לֵאלֹהִ֣ים אֲחֵרִ֔ים וְכָל־הַנָּשִׁ֥ים הָעֹמְד֖וֹת קָהָ֣ל גָּד֑וֹל וְכָל־הָעָ֛ם הַיֹּשְׁבִ֥ים בְּאֶֽרֶץ־מִצְרַ֖יִם בְּפַתְר֥וֹס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הַדָּבָ֛ר אֲשֶׁר־דִּבַּ֥רְתָּ אֵלֵ֖ינוּ בְּשֵׁ֣ם יְהוָ֑ה אֵינֶ֥נּוּ שֹׁמְעִ֖ים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כִּ֩י עָשֹׂ֨ה נַעֲשֶׂ֜ה אֶֽת־כָּל־הַדָּבָ֣ר ׀ אֲשֶׁר־יָצָ֣א מִפִּ֗ינוּ לְקַטֵּ֞ר לִמְלֶ֣כֶת הַשָּׁמַיִם֮ וְהַסֵּֽיךְ־לָ֣הּ נְסָכִים֒ כַּאֲשֶׁ֨ר עָשִׂ֜ינוּ אֲנַ֤חְנוּ וַאֲבֹתֵ֙ינוּ֙ מְלָכֵ֣ינוּ וְשָׂרֵ֔ינוּ בְּעָרֵ֣י יְהוּדָ֔ה וּבְחֻצ֖וֹת יְרוּשָׁלִָ֑ם וַנִּֽשְׂבַּֽע־לֶ֙חֶם֙ וַנִּֽהְיֶ֣ה טוֹבִ֔ים וְרָעָ֖ה לֹ֥א רָאִֽינוּ׃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וּמִן־אָ֡ז חָדַ֜לְנוּ לְקַטֵּ֨ר לִמְלֶ֧כֶת הַשָּׁמַ֛יִם וְהַסֵּֽךְ־לָ֥הּ נְסָכִ֖ים חָסַ֣רְנוּ כֹ֑ל וּבַחֶ֥רֶב וּבָרָעָ֖ב תָּֽמְנוּ׃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וְכִֽי־אֲנַ֤חְנוּ מְקַטְּרִים֙ לִמְלֶ֣כֶת הַשָּׁמַ֔יִם וּלְהַסֵּ֥ךְ לָ֖הּ נְסָכִ֑ים הֲמִֽבַּלְעֲדֵ֣י אֲנָשֵׁ֗ינוּ עָשִׂ֨ינוּ לָ֤הּ כַּוָּנִים֙ לְהַ֣עֲצִבָ֔ה וְהַסֵּ֥ךְ לָ֖הּ נְסָכִֽים׃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וַיֹּ֥אמֶר יִרְמְיָ֖הוּ אֶל־כָּל־הָעָ֑ם עַל־הַגְּבָרִ֤ים וְעַל־הַנָּשִׁים֙ וְעַל־כָּל־הָעָ֔ם הָעֹנִ֥ים אֹת֛וֹ דָּבָ֖ר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הֲל֣וֹא אֶת־הַקִּטֵּ֗ר אֲשֶׁ֨ר קִטַּרְתֶּ֜ם בְּעָרֵ֤י יְהוּדָה֙ וּבְחֻצ֣וֹת יְרוּשָׁלִַ֔ם אַתֶּ֧ם וַאֲבֽוֹתֵיכֶ֛ם מַלְכֵיכֶ֥ם וְשָׂרֵיכֶ֖ם וְעַ֣ם הָאָ֑רֶץ אֹתָם֙ זָכַ֣ר יְהוָ֔ה וַֽתַּעֲלֶ֖ה עַל־לִבּֽוֹ׃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וְלֹֽא־יוּכַל֩ יְהוָ֨ה ע֜וֹד לָשֵׂ֗את מִפְּנֵי֙ רֹ֣עַ מַעַלְלֵיכֶ֔ם מִפְּנֵ֥י הַתּוֹעֵבֹ֖ת אֲשֶׁ֣ר עֲשִׂיתֶ֑ם וַתְּהִ֣י אַ֠רְצְכֶם לְחָרְבָּ֨ה וּלְשַׁמָּ֧ה וְלִקְלָלָ֛ה מֵאֵ֥ין יוֹשֵׁ֖ב כְּהַיּ֥וֹם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מִפְּנֵי֩ אֲשֶׁ֨ר קִטַּרְתֶּ֜ם וַאֲשֶׁ֧ר חֲטָאתֶ֣ם לַיהוָ֗ה וְלֹ֤א שְׁמַעְתֶּם֙ בְּק֣וֹל יְהוָ֔ה וּבְתֹרָת֧וֹ וּבְחֻקֹּתָ֛יו וּבְעֵדְוֺתָ֖יו לֹ֣א הֲלַכְתֶּ֑ם עַל־כֵּ֞ן קָרָ֥את אֶתְכֶ֛ם הָרָעָ֥ה הַזֹּ֖את כַּיּ֥וֹם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וַיֹּ֤אמֶר יִרְמְיָ֙הוּ֙ אֶל־כָּל־הָעָ֔ם וְאֶ֖ל כָּל־הַנָּשִׁ֑ים שִׁמְעוּ֙ דְּבַר־יְהוָ֔ה כָּל־יְהוּדָ֕ה אֲשֶׁ֖ר בְּאֶ֥רֶץ מִצְרָֽיִם׃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כֹּֽה־אָמַ֣ר יְהוָֽה־צְבָאוֹת֩ אֱלֹהֵ֨י יִשְׂרָאֵ֜ל לֵאמֹ֗ר אַתֶּ֨ם וּנְשֵׁיכֶ֜ם וַתְּדַבֵּ֣רְנָה בְּפִיכֶם֮ וּבִידֵיכֶ֣ם מִלֵּאתֶ֣ם ׀ לֵאמֹר֒ עָשֹׂ֨ה נַעֲשֶׂ֜ה אֶת־נְדָרֵ֗ינוּ אֲשֶׁ֤ר נָדַ֙רְנוּ֙ לְקַטֵּר֙ לִמְלֶ֣כֶת הַשָּׁמַ֔יִם וּלְהַסֵּ֥ךְ לָ֖הּ נְסָכִ֑ים הָקֵ֤ים תָּקִ֙ימְנָה֙ אֶת־נִדְרֵיכֶ֔ם וְעָשֹׂ֥ה תַעֲשֶׂ֖ינָה אֶת־נִדְרֵיכֶֽם׃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לָכֵן֙ שִׁמְע֣וּ דְבַר־יְהוָ֔ה כָּל־יְהוּדָ֕ה הַיֹּשְׁבִ֖ים בְּאֶ֣רֶץ מִצְרָ֑יִם הִנְנִ֨י נִשְׁבַּ֜עְתִּי בִּשְׁמִ֤י הַגָּדוֹל֙ אָמַ֣ר יְהוָ֔ה אִם־יִהְיֶה֩ ע֨וֹד שְׁמִ֜י נִקְרָ֣א ׀ בְּפִ֣י ׀ כָּל־אִ֣ישׁ יְהוּדָ֗ה אֹמֵ֛ר חַי־אֲדֹנָ֥י יְהוִ֖ה בְּכָל־אֶ֥רֶץ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הִנְנִ֨י שֹׁקֵ֧ד עֲלֵיהֶ֛ם לְרָעָ֖ה וְלֹ֣א לְטוֹבָ֑ה וְתַמּוּ֩ כָל־אִ֨ישׁ יְהוּדָ֜ה אֲשֶׁ֧ר בְּאֶֽרֶץ־מִצְרַ֛יִם בַּחֶ֥רֶב וּבָרָעָ֖ב עַד־כְּלוֹתָֽם׃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וּפְלִיטֵ֨י חֶ֜רֶב יְשֻׁב֨וּן מִן־אֶ֧רֶץ מִצְרַ֛יִם אֶ֥רֶץ יְהוּדָ֖ה מְתֵ֣י מִסְפָּ֑ר וְֽיָדְע֞וּ כָּל־שְׁאֵרִ֣ית יְהוּדָ֗ה הַבָּאִ֤ים לְאֶֽרֶץ־מִצְרַ֙יִם֙ לָג֣וּר שָׁ֔ם דְּבַר־מִ֥י יָק֖וּם מִמֶּ֥נִּי וּמֵהֶֽם׃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וְזֹאת־לָכֶ֤ם הָאוֹת֙ נְאֻם־יְהוָ֔ה כִּֽי־פֹקֵ֥ד אֲנִ֛י עֲלֵיכֶ֖ם בַּמָּק֣וֹם הַזֶּ֑ה לְמַ֙עַן֙ תֵּֽדְע֔וּ כִּי֩ ק֨וֹם יָק֧וּמוּ דְבָרַ֛י עֲלֵיכֶ֖ם לְרָעָֽה׃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כֹּ֣ה ׀ אָמַ֣ר יְהוָ֗ה הִנְנִ֣י נֹ֠תֵן אֶת־פַּרְעֹ֨ה חָפְרַ֤ע מֶֽלֶךְ־מִצְרַ֙יִם֙ בְּיַ֣ד אֹֽיְבָ֔יו וּבְיַ֖ד מְבַקְשֵׁ֣י נַפְשׁ֑וֹ כַּאֲשֶׁ֨ר נָתַ֜תִּי אֶת־צִדְקִיָּ֣הוּ מֶֽלֶךְ־יְהוּדָ֗ה בְּיַ֨ד נְבוּכַדְרֶאצַּ֧ר מֶֽלֶךְ־בָּבֶ֛ל אֹיְב֖וֹ וּמְבַקֵּ֥שׁ נַפְשֽׁוֹ׃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הַדָּבָ֗ר אֲשֶׁ֤ר דִּבֶּר֙ יִרְמְיָ֣הוּ הַנָּבִ֔יא אֶל־בָּר֖וּךְ בֶּֽן־נֵֽרִיָּ֑ה בְּכָתְבוֹ֩ אֶת־הַדְּבָרִ֨ים הָאֵ֤לֶּה עַל־סֵ֙פֶר֙ מִפִּ֣י יִרְמְיָ֔הוּ בַּשָּׁנָה֙ הָֽרְבִעִ֔ית לִיהוֹיָקִ֧ים בֶּן־יֹאשִׁיָּ֛הוּ מֶ֥לֶךְ יְהוּדָ֖ה לֵאמֹֽר׃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כֹּֽה־אָמַ֥ר יְהוָ֖ה אֱלֹהֵ֣י יִשְׂרָאֵ֑ל עָלֶ֖יךָ בָּרֽוּךְ׃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אָמַ֙רְתָּ֙ אֽוֹי־נָ֣א לִ֔י כִּֽי־יָסַ֧ף יְהוָ֛ה יָג֖וֹן עַל־מַכְאֹבִ֑י יָגַ֙עְתִּי֙ בְּאַנְחָתִ֔י וּמְנוּחָ֖ה לֹ֥א מָצָֽאתִי׃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כֹּ֣ה ׀ תֹּאמַ֣ר אֵלָ֗יו כֹּ֚ה אָמַ֣ר יְהוָ֔ה הִנֵּ֤ה אֲשֶׁר־בָּנִ֙יתִי֙ אֲנִ֣י הֹרֵ֔ס וְאֵ֥ת אֲשֶׁר־נָטַ֖עְתִּי אֲנִ֣י נֹתֵ֑שׁ וְאֶת־כָּל־הָאָ֖רֶץ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וְאַתָּ֛ה תְּבַקֶּשׁ־לְךָ֥ גְדֹל֖וֹת אַל־תְּבַקֵּ֑שׁ כִּ֡י הִנְנִי֩ מֵבִ֨יא רָעָ֤ה עַל־כָּל־בָּשָׂר֙ נְאֻם־יְהוָ֔ה וְנָתַתִּ֨י לְךָ֤ אֶֽת־נַפְשְׁךָ֙ לְשָׁלָ֔ל עַ֥ל כָּל־הַמְּקֹמ֖וֹת אֲשֶׁ֥ר תֵּֽלֶךְ־שָֽׁם׃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אֲשֶׁ֨ר הָיָ֧ה דְבַר־יְהוָ֛ה אֶל־יִרְמְיָ֥הוּ הַנָּבִ֖יא עַל־הַגּוֹיִֽם׃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לְמִצְרַ֗יִם עַל־חֵ֨יל פַּרְעֹ֤ה נְכוֹ֙ מֶ֣לֶךְ מִצְרַ֔יִם אֲשֶׁר־הָיָ֥ה עַל־נְהַר־פְּרָ֖ת בְּכַרְכְּמִ֑שׁ אֲשֶׁ֣ר הִכָּ֗ה נְבֽוּכַדְרֶאצַּר֙ מֶ֣לֶךְ בָּבֶ֔ל בִּשְׁנַת֙ הָֽרְבִיעִ֔ית לִיהוֹיָקִ֥ים בֶּן־יֹאשִׁיָּ֖הוּ מֶ֥לֶךְ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עִרְכ֤וּ מָגֵן֙ וְצִנָּ֔ה וּגְשׁ֖וּ לַמִּלְחָמָֽה׃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אִסְר֣וּ הַסּוּסִ֗ים וַֽעֲלוּ֙ הַפָּ֣רָשִׁ֔ים וְהִֽתְיַצְּב֖וּ בְּכ֥וֹבָעִ֑ים מִרְקוּ֙ הָֽרְמָחִ֔ים לִבְשׁ֖וּ הַסִּרְיֹנֹֽת׃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מַדּ֣וּעַ רָאִ֗יתִי הֵ֣מָּה חַתִּים֮ נְסֹגִ֣ים אָחוֹר֒ וְגִבּוֹרֵיהֶ֣ם יֻכַּ֔תּוּ וּמָנ֥וֹס נָ֖סוּ וְלֹ֣א הִפְנ֑וּ מָג֥וֹר מִסָּבִ֖יב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אַל־יָנ֣וּס הַקַּ֔ל וְאַל־יִמָּלֵ֖ט הַגִּבּ֑וֹר צָפ֙וֹנָה֙ עַל־יַ֣ד נְהַר־פְּרָ֔ת כָּשְׁל֖וּ וְנָפָֽלוּ׃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מִי־זֶ֖ה כַּיְאֹ֣ר יַֽעֲלֶ֑ה כַּנְּהָר֕וֹת יִֽתְגָּעֲשׁ֖וּ מֵימָֽיו׃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מִצְרַ֙יִם֙ כַּיְאֹ֣ר יַֽעֲלֶ֔ה וְכַנְּהָר֖וֹת יִתְגֹּ֣עֲשׁוּ מָ֑יִם וַיֹּ֗אמֶר אַֽעֲלֶה֙ אֲכַסֶּה־אֶ֔רֶץ אֹבִ֥ידָה עִ֖יר וְיֹ֥שְׁבֵי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עֲל֤וּ הַסּוּסִים֙ וְהִתְהֹלְל֣וּ הָרֶ֔כֶב וְיֵצְא֖וּ הַגִּבּוֹרִ֑ים כּ֤וּשׁ וּפוּט֙ תֹּפְשֵׂ֣י מָגֵ֔ן וְלוּדִ֕ים תֹּפְשֵׂ֖י דֹּ֥רְכֵי קָֽשֶׁת׃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וְֽהַיּ֨וֹם הַה֜וּא לַאדֹנָ֧י יְהוִ֣ה צְבָא֗וֹת י֤וֹם נְקָמָה֙ לְהִנָּקֵ֣ם מִצָּרָ֔יו וְאָכְלָ֥ה חֶ֙רֶב֙ וְשָׂ֣בְעָ֔ה וְרָוְתָ֖ה מִדָּמָ֑ם כִּ֣י זֶ֠בַח לַאדֹנָ֨י יְהוִ֧ה צְבָא֛וֹת בְּאֶ֥רֶץ צָפ֖וֹן אֶל־נְהַר־פְּרָֽת׃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עֲלִ֤י גִלְעָד֙ וּקְחִ֣י צֳרִ֔י בְּתוּלַ֖ת בַּת־מִצְרָ֑יִם לַשָּׁוְא֙ הרביתי רְפֻא֔וֹת תְּעָלָ֖ה אֵ֥ין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שָׁמְע֤וּ גוֹיִם֙ קְלוֹנֵ֔ךְ וְצִוְחָתֵ֖ךְ מָלְאָ֣ה הָאָ֑רֶץ כִּֽי־גִבּ֤וֹר בְּגִבּוֹר֙ כָּשָׁ֔לוּ יַחְדָּ֖יו נָפְל֥וּ שְׁנֵיהֶֽם׃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הַדָּבָר֙ אֲשֶׁ֣ר דִּבֶּ֣ר יְהוָ֔ה אֶֽל־יִרְמְיָ֖הוּ הַנָּבִ֑יא לָב֗וֹא נְבֽוּכַדְרֶאצַּר֙ מֶ֣לֶךְ בָּבֶ֔ל לְהַכּ֖וֹת אֶת־אֶ֥רֶץ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הַגִּ֤ידוּ בְמִצְרַ֙יִם֙ וְהַשְׁמִ֣יעוּ בְמִגְדּ֔וֹל וְהַשְׁמִ֥יעוּ בְנֹ֖ף וּבְתַחְפַּנְחֵ֑ס אִמְר֗וּ הִתְיַצֵּב֙ וְהָכֵ֣ן לָ֔ךְ כִּֽי־אָכְלָ֥ה חֶ֖רֶב סְבִיבֶֽיךָ׃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מַדּ֖וּעַ נִסְחַ֣ף אַבִּירֶ֑יךָ לֹ֣א עָמַ֔ד כִּ֥י יְהוָ֖ה הֲדָפֽוֹ׃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הִרְבָּ֖ה כּוֹשֵׁ֑ל גַּם־נָפַ֞ל אִ֣ישׁ אֶל־רֵעֵ֗הוּ וַיֹּֽאמְרוּ֙ ק֣וּמָה ׀ וְנָשֻׁ֣בָה אֶל־עַמֵּ֗נוּ וְאֶל־אֶ֙רֶץ֙ מֽוֹלַדְתֵּ֔נוּ מִפְּנֵ֖י חֶ֥רֶב הַיּוֹנָֽה׃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קָרְא֖וּ שָׁ֑ם פַּרְעֹ֤ה מֶֽלֶךְ־מִצְרַ֙יִם֙ שָׁא֔וֹן הֶעֱבִ֖יר הַמּוֹעֵֽד׃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חַי־אָ֙נִי֙ נְאֻם־הַמֶּ֔לֶךְ יְהוָ֥ה צְבָא֖וֹת שְׁמ֑וֹ כִּ֚י כְּתָב֣וֹר בֶּֽהָרִ֔ים וּכְכַרְמֶ֖ל בַּיָּ֥ם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כְּלֵ֤י גוֹלָה֙ עֲשִׂ֣י לָ֔ךְ יוֹשֶׁ֖בֶת בַּת־מִצְרָ֑יִם כִּֽי־נֹף֙ לְשַׁמָּ֣ה תִֽהְיֶ֔ה וְנִצְּתָ֖ה מֵאֵ֥ין יוֹשֵֽׁב׃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עֶגְלָ֥ה יְפֵֽה־פִיָּ֖ה מִצְרָ֑יִם קֶ֥רֶץ מִצָּפ֖וֹן בָּ֥א 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גַּם־שְׂכִרֶ֤יהָ בְקִרְבָּהּ֙ כְּעֶגְלֵ֣י מַרְבֵּ֔ק כִּֽי־גַם־הֵ֧מָּה הִפְנ֛וּ נָ֥סוּ יַחְדָּ֖יו לֹ֣א עָמָ֑דוּ כִּ֣י י֥וֹם אֵידָ֛ם בָּ֥א עֲלֵיהֶ֖ם עֵ֥ת פְּקֻדָּתָֽם׃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קוֹלָ֖הּ כַּנָּחָ֣שׁ יֵלֵ֑ךְ כִּֽי־בְחַ֣יִל יֵלֵ֔כוּ וּבְקַרְדֻּמּוֹת֙ בָּ֣אוּ לָ֔הּ כְּחֹטְבֵ֖י עֵצִֽים׃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כָּרְת֤וּ יַעְרָהּ֙ נְאֻם־יְהוָ֔ה כִּ֖י לֹ֣א יֵֽחָקֵ֑ר כִּ֤י רַבּוּ֙ מֵֽאַרְבֶּ֔ה וְאֵ֥ין לָהֶ֖ם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הֹבִ֖ישָׁה בַּת־מִצְרָ֑יִם נִתְּנָ֖ה בְּיַ֥ד עַם־צָפֽוֹן׃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אָמַר֩ יְהוָ֨ה צְבָא֜וֹת אֱלֹהֵ֣י יִשְׂרָאֵ֗ל הִנְנִ֤י פוֹקֵד֙ אֶל־אָמ֣וֹן מִנֹּ֔א וְעַל־פַּרְעֹה֙ וְעַל־מִצְרַ֔יִם וְעַל־אֱלֹהֶ֖יהָ וְעַל־מְלָכֶ֑יהָ וְעַ֨ל־פַּרְעֹ֔ה וְעַ֥ל הַבֹּטְחִ֖ים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וּנְתַתִּ֗ים בְּיַד֙ מְבַקְשֵׁ֣י נַפְשָׁ֔ם וּבְיַ֛ד נְבֽוּכַדְרֶאצַּ֥ר מֶֽלֶךְ־בָּבֶ֖ל וּבְיַד־עֲבָדָ֑יו וְאַחֲרֵי־כֵ֛ן תִּשְׁכֹּ֥ן כִּֽימֵי־קֶ֖דֶם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וְ֠אַתָּה אַל־תִּירָ֞א עַבְדִּ֤י יַֽעֲקֹב֙ וְאַל־תֵּחַ֣ת יִשְׂרָאֵ֔ל כִּ֠י הִנְנִ֤י מוֹשִֽׁעֲךָ֙ מֵֽרָח֔וֹק וְאֶֽת־זַרְעֲךָ֖ מֵאֶ֣רֶץ שִׁבְיָ֑ם וְשָׁ֧ב יַעֲק֛וֹב וְשָׁקַ֥ט וְשַׁאֲנַ֖ן וְאֵ֥ין מַחֲרִֽיד׃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אַ֠תָּה אַל־תִּירָ֞א עַבְדִּ֤י יַֽעֲקֹב֙ נְאֻם־יְהוָ֔ה כִּ֥י אִתְּךָ֖ אָ֑נִי כִּי֩ אֶעֱשֶׂ֨ה כָלָ֜ה בְּכָֽל־הַגּוֹיִ֣ם ׀ אֲשֶׁ֧ר הִדַּחְתִּ֣יךָ שָׁ֗מָּה וְאֹֽתְךָ֙ לֹא־אֶעֱשֶׂ֣ה כָלָ֔ה וְיִסַּרְתִּ֙יךָ֙ לַמִּשְׁפָּ֔ט וְנַקֵּ֖ה לֹ֥א אֲנַקֶּֽךָּ׃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אֲשֶׁ֨ר הָיָ֧ה דְבַר־יְהוָ֛ה אֶל־יִרְמְיָ֥הוּ הַנָּבִ֖יא אֶל־פְּלִשְׁתִּ֑ים בְּטֶ֛רֶם יַכֶּ֥ה פַרְעֹ֖ה אֶת־עַזָּֽה׃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כֹּ֣ה ׀ אָמַ֣ר יְהוָ֗ה הִנֵּה־מַ֜יִם עֹלִ֤ים מִצָּפוֹן֙ וְהָיוּ֙ לְנַ֣חַל שׁוֹטֵ֔ף וְיִשְׁטְפוּ֙ אֶ֣רֶץ וּמְלוֹאָ֔הּ עִ֖יר וְיֹ֣שְׁבֵי בָ֑הּ וְזָֽעֲקוּ֙ הָֽאָדָ֔ם וְהֵילִ֕ל כֹּ֖ל יוֹשֵׁ֥ב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מִקּ֗וֹל שַֽׁעֲטַת֙ פַּרְס֣וֹת אַבִּירָ֔יו מֵרַ֣עַשׁ לְרִכְבּ֔וֹ הֲמ֖וֹן גַּלְגִּלָּ֑יו לֹֽא־הִפְנ֤וּ אָבוֹת֙ אֶל־בָּנִ֔ים מֵֽרִפְי֖וֹן יָדָֽיִם׃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עַל־הַיּ֗וֹם הַבָּא֙ לִשְׁד֣וֹד אֶת־כָּל־פְּלִשְׁתִּ֔ים לְהַכְרִ֤ית לְצֹר֙ וּלְצִיד֔וֹן כֹּ֖ל שָׂרִ֣יד עֹזֵ֑ר כִּֽי־שֹׁדֵ֤ד יְהוָה֙ אֶת־פְּלִשְׁתִּ֔ים שְׁאֵרִ֖ית אִ֥י כַפְתּֽוֹר׃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בָּ֤אָה קָרְחָה֙ אֶל־עַזָּ֔ה נִדְמְתָ֥ה אַשְׁקְל֖וֹן שְׁאֵרִ֣ית עִמְקָ֑ם עַד־מָתַ֖י תִּתְגּוֹדָֽדִי׃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ה֗וֹי חֶ֚רֶב לַֽיהוָ֔ה עַד־אָ֖נָה לֹ֣א תִשְׁקֹ֑טִי הֵאָֽסְפִי֙ אַל־תַּעְרֵ֔ךְ הֵרָגְעִ֖י וָדֹֽמִּי׃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אֵ֣יךְ תִּשְׁקֹ֔טִי וַֽיהוָ֖ה צִוָּה־לָ֑הּ אֶֽל־אַשְׁקְל֛וֹן וְאֶל־ח֥וֹף הַיָּ֖ם שָׁ֥ם יְעָדָֽהּ׃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לְמוֹאָ֡ב כֹּֽה־אָמַר֩ יְהוָ֨ה צְבָא֜וֹת אֱלֹהֵ֣י יִשְׂרָאֵ֗ל ה֤וֹי אֶל־נְבוֹ֙ כִּ֣י שֻׁדָּ֔דָה הֹבִ֥ישָׁה נִלְכְּדָ֖ה קִרְיָתָ֑יִם הֹבִ֥ישָׁה הַמִּשְׂגָּ֖ב וָחָֽתָּה׃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אֵ֣ין עוֹד֮ תְּהִלַּ֣ת מוֹאָב֒ בְּחֶשְׁבּ֗וֹן חָשְׁב֤וּ עָלֶ֙יהָ֙ רָעָ֔ה לְכ֖וּ וְנַכְרִיתֶ֣נָּה מִגּ֑וֹי גַּם־מַדְמֵ֣ן תִּדֹּ֔מִּי אַחֲרַ֖יִךְ תֵּ֥לֶךְ 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ק֥וֹל צְעָקָ֖ה מֵחֹֽרוֹנָ֑יִם שֹׁ֖ד וָשֶׁ֥בֶר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נִשְׁבְּרָ֖ה מוֹאָ֑ב הִשְׁמִ֥יעוּ זְּעָקָ֖ה צעוריה׃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כִּ֚י מַעֲלֵ֣ה הלחות בִּבְכִ֖י יַֽעֲלֶה־בֶּ֑כִי כִּ֚י בְּמוֹרַ֣ד חוֹרֹנַ֔יִם צָרֵ֥י צַֽעֲקַת־שֶׁ֖בֶר שָׁמֵֽעוּ׃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נֻ֖סוּ מַלְּט֣וּ נַפְשְׁכֶ֑ם וְתִֽהְיֶ֕ינָה כַּעֲרוֹעֵ֖ר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כִּ֠י יַ֣עַן בִּטְחֵ֤ךְ בְּמַעֲשַׂ֙יִךְ֙ וּבְא֣וֹצְרוֹתַ֔יִךְ גַּם־אַ֖תְּ תִּלָּכֵ֑דִי וְיָצָ֤א כמיש בַּגּוֹלָ֔ה כֹּהֲנָ֥יו וְשָׂרָ֖יו יחד׃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וְיָבֹ֨א שֹׁדֵ֜ד אֶל־כָּל־עִ֗יר וְעִיר֙ לֹ֣א תִמָּלֵ֔ט וְאָבַ֥ד הָעֵ֖מֶק וְנִשְׁמַ֣ד הַמִּישֹׁ֑ר אֲשֶׁ֖ר אָמַ֥ר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תְּנוּ־צִ֣יץ לְמוֹאָ֔ב כִּ֥י נָצֹ֖א תֵּצֵ֑א וְעָרֶ֙יהָ֙ לְשַׁמָּ֣ה תִֽהְיֶ֔ינָה מֵאֵ֥ין יוֹשֵׁ֖ב בָּהֵֽן׃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אָר֗וּר עֹשֶׂ֛ה מְלֶ֥אכֶת יְהוָ֖ה רְמִיָּ֑ה וְאָר֕וּר מֹנֵ֥עַ חַרְבּ֖וֹ מִדָּֽם׃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שַׁאֲנַ֨ן מוֹאָ֜ב מִנְּעוּרָ֗יו וְשֹׁקֵ֥ט הוּא֙ אֶל־שְׁמָרָ֔יו וְלֹֽא־הוּרַ֤ק מִכְּלִי֙ אֶל־כֶּ֔לִי וּבַגּוֹלָ֖ה לֹ֣א הָלָ֑ךְ עַל־כֵּ֗ן עָמַ֤ד טַעְמוֹ֙ בּ֔וֹ וְרֵיח֖וֹ לֹ֥א נָמָֽר׃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לָכֵ֞ן הִנֵּ֖ה־יָמִ֤ים בָּאִים֙ נְאֻם־יְהוָ֔ה וְשִׁלַּחְתִּי־ל֥וֹ צֹעִ֖ים וְצֵעֻ֑הוּ וְכֵלָ֣יו יָרִ֔יקוּ וְנִבְלֵיהֶ֖ם יְנַפֵּֽצוּ׃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וּבֹ֥שׁ מוֹאָ֖ב מִכְּמ֑וֹשׁ כַּאֲשֶׁר־בֹּ֙שׁוּ֙ בֵּ֣ית יִשְׂרָאֵ֔ל מִבֵּ֥ית אֵ֖ל מִבְטֶחָֽם׃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אֵ֚יךְ תֹּֽאמְר֔וּ גִּבּוֹרִ֖ים אֲנָ֑חְנוּ וְאַנְשֵׁי־חַ֖יִל לַמִּלְחָמָֽה׃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שֻׁדַּ֤ד מוֹאָב֙ וְעָרֶ֣יהָ עָלָ֔ה וּמִבְחַ֥ר בַּֽחוּרָ֖יו יָרְד֣וּ לַטָּ֑בַח נְאֻ֨ם־הַמֶּ֔לֶךְ יְהוָ֥ה צְבָא֖וֹת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קָר֥וֹב אֵיד־מוֹאָ֖ב לָב֑וֹא וְרָ֣עָת֔וֹ מִהֲרָ֖ה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נֻ֤דוּ לוֹ֙ כָּל־סְבִיבָ֔יו וְכֹ֖ל יֹדְעֵ֣י שְׁמ֑וֹ אִמְר֗וּ אֵיכָ֤ה נִשְׁבַּר֙ מַטֵּה־עֹ֔ז מַקֵּ֖ל תִּפְאָרָֽה׃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רְדִ֤י מִכָּבוֹד֙ ישבי בַצָּמָ֔א יֹשֶׁ֖בֶת בַּת־דִּיב֑וֹן כִּֽי־שֹׁדֵ֤ד מוֹאָב֙ עָ֣לָה בָ֔ךְ שִׁחֵ֖ת מִבְצָרָֽיִךְ׃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אֶל־דֶּ֛רֶךְ עִמְדִ֥י וְצַפִּ֖י יוֹשֶׁ֣בֶת עֲרוֹעֵ֑ר שַׁאֲלִי־נָ֣ס וְנִמְלָ֔טָה אִמְרִ֖י מַה־נִּֽהְיָֽתָה׃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הֹבִ֥ישׁ מוֹאָ֛ב כִּֽי־חַ֖תָּה הילילי ׀ וזעקי הַגִּ֣ידוּ בְאַרְנ֔וֹן כִּ֥י שֻׁדַּ֖ד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וּמִשְׁפָּ֥ט בָּ֖א אֶל־אֶ֣רֶץ הַמִּישֹׁ֑ר אֶל־חֹל֥וֹן וְאֶל־יַ֖הְצָה וְעַל־מופעת׃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וְעַל־דִּיב֣וֹן וְעַל־נְב֔וֹ וְעַל־בֵּ֖ית דִּבְלָתָֽיִם׃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וְעַ֧ל קִרְיָתַ֛יִם וְעַל־בֵּ֥ית גָּמ֖וּל וְעַל־בֵּ֥ית מְעֽוֹן׃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וְעַל־קְרִיּ֖וֹת וְעַל־בָּצְרָ֑ה וְעַ֗ל כָּל־עָרֵי֙ אֶ֣רֶץ מוֹאָ֔ב הָרְחֹק֖וֹת וְהַקְּרֹבֽוֹת׃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נִגְדְּעָה֙ קֶ֣רֶן מוֹאָ֔ב וּזְרֹע֖וֹ נִשְׁבָּ֑רָה נְאֻ֖ם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הַשְׁכִּירֻ֕הוּ כִּ֥י עַל־יְהוָ֖ה הִגְדִּ֑יל וְסָפַ֤ק מוֹאָב֙ בְּקִיא֔וֹ וְהָיָ֥ה לִשְׂחֹ֖ק גַּם־הֽוּא׃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וְאִ֣ם ׀ ל֣וֹא הַשְּׂחֹ֗ק הָיָ֤ה לְךָ֙ יִשְׂרָאֵ֔ל אִם־בְּגַנָּבִ֖ים נמצאה כִּֽי־מִדֵּ֧י דְבָרֶ֥יךָ בּ֖וֹ תִּתְנוֹדָֽד׃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עִזְב֤וּ עָרִים֙ וְשִׁכְנ֣וּ בַּסֶּ֔לַע יֹשְׁבֵ֖י מוֹאָ֑ב וִֽהְי֣וּ כְיוֹנָ֔ה תְּקַנֵּ֖ן בְּעֶבְרֵ֥י פִי־פָֽחַת׃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שָׁמַ֥עְנוּ גְאוֹן־מוֹאָ֖ב גֵּאֶ֣ה מְאֹ֑ד גָּבְה֧וֹ וּגְאוֹנ֛וֹ וְגַאֲוָת֖וֹ וְרֻ֥ם 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אֲנִ֤י יָדַ֙עְתִּי֙ נְאֻם־יְהוָ֔ה עֶבְרָת֖וֹ וְלֹא־כֵ֑ן בַּדָּ֖יו לֹא־כֵ֥ן עָשֽׂוּ׃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עַל־כֵּן֙ עַל־מוֹאָ֣ב אֲיֵלִ֔יל וּלְמוֹאָ֥ב כֻּלֹּ֖ה אֶזְעָ֑ק אֶל־אַנְשֵׁ֥י קִֽיר־חֶ֖רֶשׂ יֶהְגֶּֽה׃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מִבְּכִ֨י יַעְזֵ֤ר אֶבְכֶּה־לָּךְ֙ הַגֶּ֣פֶן שִׂבְמָ֔ה נְטִֽישֹׁתַ֙יִךְ֙ עָ֣בְרוּ יָ֔ם עַ֛ד יָ֥ם יַעְזֵ֖ר נָגָ֑עוּ עַל־קֵיצֵ֥ךְ וְעַל־בְּצִירֵ֖ךְ שֹׁדֵ֥ד נָפָֽל׃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וְנֶאֶסְפָ֨ה שִׂמְחָ֥ה וָגִ֛יל מִכַּרְמֶ֖ל וּמֵאֶ֣רֶץ מוֹאָ֑ב וְיַ֙יִן֙ מִיקָבִ֣ים הִשְׁבַּ֔תִּי לֹֽא־יִדְרֹ֣ךְ הֵידָ֔ד הֵידָ֖ד לֹ֥א הֵידָֽד׃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מִזַּעֲקַ֨ת חֶשְׁבּ֜וֹן עַד־אֶלְעָלֵ֗ה עַד־יַ֙הַץ֙ נָתְנ֣וּ קוֹלָ֔ם מִצֹּ֙עַר֙ עַד־חֹ֣רֹנַ֔יִם עֶגְלַ֖ת שְׁלִֽשִׁיָּ֑ה כִּ֚י גַּם־מֵ֣י נִמְרִ֔ים לִמְשַׁמּ֖וֹת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וְהִשְׁבַּתִּ֥י לְמוֹאָ֖ב נְאֻם־יְהוָ֑ה מַעֲלֶ֣ה בָמָ֔ה וּמַקְטִ֖יר לֵאלֹהָֽיו׃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עַל־כֵּ֞ן לִבִּ֤י לְמוֹאָב֙ כַּחֲלִלִ֣ים יֶהֱמֶ֔ה וְלִבִּי֙ אֶל־אַנְשֵׁ֣י קִֽיר־חֶ֔רֶשׂ כַּחֲלִילִ֖ים יֶהֱמֶ֑ה עַל־כֵּ֛ן יִתְרַ֥ת עָשָׂ֖ה אָבָֽדוּ׃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כִּ֤י כָל־רֹאשׁ֙ קָרְחָ֔ה וְכָל־זָקָ֖ן גְּרֻעָ֑ה עַ֤ל כָּל־יָדַ֙יִם֙ גְּדֻדֹ֔ת וְעַל־מָתְנַ֖יִם שָֽׂק׃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עַ֣ל כָּל־גַּגּ֥וֹת מוֹאָ֛ב וּבִרְחֹבֹתֶ֖יהָ כֻּלֹּ֣ה מִסְפֵּ֑ד כִּֽי־שָׁבַ֣רְתִּי אֶת־מוֹאָ֗ב כִּכְלִ֛י אֵֽין־חֵ֥פֶץ בּ֖וֹ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אֵ֥יךְ חַ֙תָּה֙ הֵילִ֔ילוּ אֵ֛יךְ הִפְנָה־עֹ֥רֶף מוֹאָ֖ב בּ֑וֹשׁ וְהָיָ֥ה מוֹאָ֛ב לִשְׂחֹ֥ק וְלִמְחִתָּ֖ה לְכָל־סְבִיבָֽיו׃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כִּי־כֹה֙ אָמַ֣ר יְהוָ֔ה הִנֵּ֥ה כַנֶּ֖שֶׁר יִדְאֶ֑ה וּפָרַ֥שׂ כְּנָפָ֖יו אֶל־מוֹאָֽב׃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נִלְכְּדָה֙ הַקְּרִיּ֔וֹת וְהַמְּצָד֖וֹת נִתְפָּ֑שָׂה וְֽ֠הָיָה לֵ֞ב גִּבּוֹרֵ֤י מוֹאָב֙ בַּיּ֣וֹם הַה֔וּא כְּלֵ֖ב אִשָּׁ֥ה מְצֵרָֽה׃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וְנִשְׁמַ֥ד מוֹאָ֖ב מֵעָ֑ם כִּ֥י עַל־יְהוָ֖ה הִגְדִּֽיל׃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פַּ֥חַד וָפַ֖חַת וָפָ֑ח עָלֶ֛יךָ יוֹשֵׁ֥ב מוֹאָ֖ב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הניס מִפְּנֵ֤י הַפַּ֙חַד֙ יִפֹּ֣ל אֶל־הַפַּ֔חַת וְהָֽעֹלֶה֙ מִן־הַפַּ֔חַת יִלָּכֵ֖ד בַּפָּ֑ח כִּֽי־אָבִ֨יא אֵלֶ֧יהָ אֶל־מוֹאָ֛ב שְׁנַ֥ת פְּקֻדָּתָ֖ם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בְּצֵ֥ל חֶשְׁבּ֛וֹן עָמְד֖וּ מִכֹּ֣חַ נָסִ֑ים כִּֽי־אֵ֞שׁ יָצָ֣א מֵחֶשְׁבּ֗וֹן וְלֶֽהָבָה֙ מִבֵּ֣ין סִיח֔וֹן וַתֹּ֙אכַל֙ פְּאַ֣ת מוֹאָ֔ב וְקָדְקֹ֖ד בְּנֵ֥י שָׁאֽוֹן׃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אוֹי־לְךָ֣ מוֹאָ֔ב אָבַ֖ד עַם־כְּמ֑וֹשׁ כִּֽי־לֻקְּח֤וּ בָנֶ֙יךָ֙ בַּשֶּׁ֔בִי וּבְנֹתֶ֖יךָ בַּשִּׁבְיָֽה׃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וְשַׁבְתִּ֧י שְׁבוּת־מוֹאָ֛ב בְּאַחֲרִ֥ית הַיָּמִ֖ים נְאֻם־יְהוָ֑ה עַד־הֵ֖נָּה מִשְׁפַּ֥ט מוֹאָֽב׃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49:1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לִבְנֵ֣י עַמּ֗וֹן כֹּ֚ה אָמַ֣ר יְהוָ֔ה הֲבָנִ֥ים אֵין֙ לְיִשְׂרָאֵ֔ל אִם־יוֹרֵ֖שׁ אֵ֣ין ל֑וֹ מַדּ֗וּעַ יָרַ֤שׁ מַלְכָּם֙ אֶת־גָּ֔ד וְעַמּ֖וֹ בְּעָרָ֥יו יָשָֽׁב׃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לָכֵ֡ן הִנֵּה֩ יָמִ֨ים בָּאִ֜ים נְאֻם־יְהוָ֗ה וְ֠הִשְׁמַעְתִּי אֶל־רַבַּ֨ת בְּנֵי־עַמּ֜וֹן תְּרוּעַ֣ת מִלְחָמָ֗ה וְהָֽיְתָה֙ לְתֵ֣ל שְׁמָמָ֔ה וּבְנֹתֶ֖יהָ בָּאֵ֣שׁ תִּצַּ֑תְנָה וְיָרַ֧שׁ יִשְׂרָאֵ֛ל אֶת־יֹרְשָׁ֖יו אָמַ֥ר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הֵילִ֨ילִי חֶשְׁבּ֜וֹן כִּ֣י שֻׁדְּדָה־עַ֗י צְעַקְנָה֮ בְּנ֣וֹת רַבָּה֒ חֲגֹ֣רְנָה שַׂקִּ֔ים סְפֹ֕דְנָה וְהִתְשׁוֹטַ֖טְנָה בַּגְּדֵר֑וֹת כִּ֤י מַלְכָּם֙ בַּגּוֹלָ֣ה יֵלֵ֔ךְ כֹּהֲנָ֥יו וְשָׂרָ֖יו יַחְדָּֽיו׃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מַה־תִּתְהַֽלְלִי֙ בָּֽעֲמָקִ֔ים זָ֣ב עִמְקֵ֔ךְ הַבַּ֖ת הַשּֽׁוֹבֵבָ֑ה הַבֹּֽטְחָה֙ בְּאֹ֣צְרֹתֶ֔יהָ מִ֖י יָב֥וֹא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הִנְנִי֩ מֵבִ֨יא עָלַ֜יִךְ פַּ֗חַד נְאֻם־אֲדֹנָ֧י יְהוִ֛ה צְבָא֖וֹת מִכָּל־סְבִיבָ֑יִךְ וְנִדַּחְתֶּם֙ אִ֣ישׁ לְפָנָ֔יו וְאֵ֥ין מְקַבֵּ֖ץ לַנֹּדֵֽד׃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וְאַחֲרֵי־כֵ֗ן אָשִׁ֛יב אֶת־שְׁב֥וּת בְּנֵֽי־עַמּ֖וֹן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לֶאֱד֗וֹם כֹּ֤ה אָמַר֙ יְהוָ֣ה צְבָא֔וֹת הַאֵ֥ין ע֛וֹד חָכְמָ֖ה בְּתֵימָ֑ן אָבְדָ֤ה עֵצָה֙ מִבָּנִ֔ים נִסְרְחָ֖ה חָכְמָתָֽם׃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נֻ֤סוּ הָפְנוּ֙ הֶעְמִ֣יקוּ לָשֶׁ֔בֶת יֹשְׁבֵ֖י דְּדָ֑ן כִּ֣י אֵ֥יד עֵשָׂ֛ו הֵבֵ֥אתִי עָלָ֖יו עֵ֥ת פְּקַדְתִּֽיו׃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אִם־בֹּֽצְרִים֙ בָּ֣אוּ לָ֔ךְ לֹ֥א יַשְׁאִ֖רוּ עֽוֹלֵל֑וֹת אִם־גַּנָּבִ֥ים בַּלַּ֖יְלָה הִשְׁחִ֥יתוּ דַיָּֽם׃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כִּֽי־אֲנִ֞י חָשַׂ֣פְתִּי אֶת־עֵשָׂ֗ו גִּלֵּ֙יתִי֙ אֶת־מִסְתָּרָ֔יו וְנֶחְבָּ֖ה לֹ֣א יוּכָ֑ל שֻׁדַּ֥ד זַרְע֛וֹ וְאֶחָ֥יו וּשְׁכֵנָ֖יו וְאֵינֶֽנּוּ׃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עָזְבָ֥ה יְתֹמֶ֖יךָ אֲנִ֣י אֲחַיֶּ֑ה וְאַלְמְנֹתֶ֖יךָ עָלַ֥י תִּבְטָֽחוּ׃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כִּי־כֹ֣ה ׀ אָמַ֣ר יְהוָ֗ה הִ֠נֵּה אֲשֶׁר־אֵ֨ין מִשְׁפָּטָ֜ם לִשְׁתּ֤וֹת הַכּוֹס֙ שָׁת֣וֹ יִשְׁתּ֔וּ וְאַתָּ֣ה ה֔וּא נָקֹ֖ה תִּנָּקֶ֑ה לֹ֣א תִנָּקֶ֔ה כִּ֥י שָׁתֹ֖ה תִּשְׁתֶּֽה׃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כִּ֣י בִ֤י נִשְׁבַּ֙עְתִּי֙ נְאֻם־יְהוָ֔ה כִּֽי־לְשַׁמָּ֧ה לְחֶרְפָּ֛ה לְחֹ֥רֶב וְלִקְלָלָ֖ה תִּֽהְיֶ֣ה בָצְרָ֑ה וְכָל־עָרֶ֥יהָ תִהְיֶ֖ינָה לְחָרְב֥וֹת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שְׁמוּעָ֤ה שָׁמַ֙עְתִּי֙ מֵאֵ֣ת יְהוָ֔ה וְצִ֖יר בַּגּוֹיִ֣ם שָׁל֑וּחַ הִֽתְקַבְּצוּ֙ וּבֹ֣אוּ עָלֶ֔יהָ וְק֖וּמוּ לַמִּלְחָמָֽה׃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כִּֽי־הִנֵּ֥ה קָטֹ֛ן נְתַתִּ֖יךָ בַּגּוֹיִ֑ם בָּז֖וּי בָּאָדָֽם׃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תִּֽפְלַצְתְּךָ֞ הִשִּׁ֤יא אֹתָךְ֙ זְד֣וֹן לִבֶּ֔ךָ שֹֽׁכְנִי֙ בְּחַגְוֵ֣י הַסֶּ֔לַע תֹּפְשִׂ֖י מְר֣וֹם גִּבְעָ֑ה כִּֽי־תַגְבִּ֤יהַ כַּנֶּ֙שֶׁר֙ קִנֶּ֔ךָ מִשָּׁ֥ם אֽוֹרִידְךָ֖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וְהָיְתָ֥ה אֱד֖וֹם לְשַׁמָּ֑ה כֹּ֚ל עֹבֵ֣ר עָלֶ֔יהָ יִשֹּׁ֥ם וְיִשְׁרֹ֖ק עַל־כָּל־מַכּוֹתֶֽהָ׃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כְּֽמַהְפֵּכַ֞ת סְדֹ֧ם וַעֲמֹרָ֛ה וּשְׁכֵנֶ֖יהָ אָמַ֣ר יְהוָ֑ה לֹֽא־יֵשֵׁ֥ב שָׁם֙ אִ֔ישׁ וְלֹֽא־יָג֥וּר בָּ֖הּ בֶּן־אָדָֽם׃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הִ֠נֵּה כְּאַרְיֵ֞ה יַעֲלֶ֨ה מִגְּא֣וֹן הַיַּרְדֵּן֮ אֶל־נְוֵ֣ה אֵיתָן֒ כִּֽי־אַרְגִּ֤יעָה אֲרִיצֶ֨נּוּ מֵֽעָלֶ֔יהָ וּמִ֥י בָח֖וּר אֵלֶ֣יהָ אֶפְקֹ֑ד כִּ֣י מִ֤י כָמ֙וֹנִי֙ וּמִ֣י יֹעִידֶ֔נִּי וּמִי־זֶ֣ה רֹעֶ֔ה אֲשֶׁ֥ר יַעֲמֹ֖ד לְפָנָֽי׃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לָכֵ֞ן שִׁמְע֣וּ עֲצַת־יְהוָ֗ה אֲשֶׁ֤ר יָעַץ֙ אֶל־אֱד֔וֹם וּמַ֨חְשְׁבוֹתָ֔יו אֲשֶׁ֥ר חָשַׁ֖ב אֶל־יֹשְׁבֵ֣י תֵימָ֑ן אִם־לֹ֤א יִסְחָבוּם֙ צְעִירֵ֣י הַצֹּ֔אן אִם־לֹ֥א יַשִּׁ֛ים עֲלֵיהֶ֖ם נְוֵהֶֽם׃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מִקּ֣וֹל נִפְלָ֔ם רָעֲשָׁ֖ה הָאָ֑רֶץ צְעָקָ֕ה בְּיַם־ס֖וּף נִשְׁמַ֥ע קוֹלָֽהּ׃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הִנֵּ֤ה כַנֶּ֙שֶׁר֙ יַעֲלֶ֣ה וְיִדְאֶ֔ה וְיִפְרֹ֥שׂ כְּנָפָ֖יו עַל־בָּצְרָ֑ה וְֽ֠הָיָה לֵ֞ב גִּבּוֹרֵ֤י אֱדוֹם֙ בַּיּ֣וֹם הַה֔וּא כְּלֵ֖ב אִשָּׁ֥ה מְצֵרָֽה׃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לְדַמֶּ֗שֶׂק בּ֤וֹשָֽׁה חֲמָת֙ וְאַרְפָּ֔ד כִּי־שְׁמֻעָ֥ה רָעָ֛ה שָׁמְע֖וּ נָמֹ֑גוּ בַּיָּ֣ם דְּאָגָ֔ה הַשְׁקֵ֖ט לֹ֥א יוּכָֽל׃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רָפְתָ֥ה דַמֶּ֛שֶׂק הִפְנְתָ֥ה לָנ֖וּס וְרֶ֣טֶט ׀ הֶחֱזִ֑יקָה צָרָ֧ה וַחֲבָלִ֛ים אֲחָזַ֖תָּה כַּיּוֹלֵדָֽה׃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אֵ֥יךְ לֹֽא־עֻזְּבָ֖ה עִ֣יר תהלה קִרְיַ֖ת מְשׂוֹשִֽׂי׃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לָכֵ֛ן יִפְּל֥וּ בַחוּרֶ֖יהָ בִּרְחֹבֹתֶ֑יהָ וְכָל־אַנְשֵׁ֨י הַמִּלְחָמָ֤ה יִדַּ֙מּוּ֙ בַּיּ֣וֹם הַה֔וּא נְאֻ֖ם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וְהִצַּ֥תִּי אֵ֖שׁ בְּחוֹמַ֣ת דַּמָּ֑שֶׂק וְאָכְלָ֖ה אַרְמְנ֥וֹת בֶּן־הֲדָֽד׃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לְקֵדָ֣ר ׀ וּֽלְמַמְלְכ֣וֹת חָצ֗וֹר אֲשֶׁ֤ר הִכָּה֙ נבוכדראצור מֶֽלֶךְ־בָּבֶ֔ל כֹּ֖ה אָמַ֣ר יְהוָ֑ה ק֚וּמוּ עֲל֣וּ אֶל־קֵדָ֔ר וְשָׁדְד֖וּ אֶת־בְּנֵי־קֶֽדֶם׃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אָהֳלֵיהֶ֤ם וְצֹאנָם֙ יִקָּ֔חוּ יְרִיעוֹתֵיהֶ֧ם וְכָל־כְּלֵיהֶ֛ם וּגְמַלֵּיהֶ֖ם יִשְׂא֣וּ לָהֶ֑ם וְקָרְא֧וּ עֲלֵיהֶ֛ם מָג֖וֹר מִסָּבִֽיב׃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נֻסוּ֩ נֻּ֨דוּ מְאֹ֜ד הֶעְמִ֧יקוּ לָשֶׁ֛בֶת יֹשְׁבֵ֥י חָצ֖וֹר נְאֻם־יְהוָ֑ה כִּֽי־יָעַ֨ץ עֲלֵיכֶ֜ם נְבוּכַדְרֶאצַּ֤ר מֶֽלֶךְ־בָּבֶל֙ עֵצָ֔ה וְחָשַׁ֥ב עליהם מַחֲשָׁבָֽה׃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ק֣וּמוּ עֲל֗וּ אֶל־גּ֥וֹי שְׁלֵ֛יו יוֹשֵׁ֥ב לָבֶ֖טַח נְאֻם־יְהוָ֑ה לֹא־דְלָתַ֧יִם וְלֹֽא־בְרִ֛יחַ ל֖וֹ בָּדָ֥ד יִשְׁכֹּֽנוּ׃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וְהָי֨וּ גְמַלֵּיהֶ֜ם לָבַ֗ז וַהֲמ֤וֹן מִקְנֵיהֶם֙ לְשָׁלָ֔ל וְזֵרִתִ֥ים לְכָל־ר֖וּחַ קְצוּצֵ֣י פֵאָ֑ה וּמִכָּל־עֲבָרָ֛יו אָבִ֥יא אֶת־אֵידָ֖ם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וְהָיְתָ֨ה חָצ֜וֹר לִמְע֥וֹן תַּנִּ֛ים שְׁמָמָ֖ה עַד־עוֹלָ֑ם לֹֽא־יֵשֵׁ֥ב שָׁם֙ אִ֔ישׁ וְלֹֽא־יָג֥וּר בָּ֖הּ בֶּן־אָדָֽם׃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אֲשֶׁ֨ר הָיָ֧ה דְבַר־יְהוָ֛ה אֶל־יִרְמְיָ֥הוּ הַנָּבִ֖יא אֶל־עֵילָ֑ם בְּרֵאשִׁ֗ית מַלְכ֛וּת צִדְקִיָּ֥ה מֶֽלֶךְ־יְהוּדָ֖ה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כֹּ֤ה אָמַר֙ יְהוָ֣ה צְבָא֔וֹת הִנְנִ֥י שֹׁבֵ֖ר אֶת־קֶ֣שֶׁת עֵילָ֑ם רֵאשִׁ֖ית גְּבוּרָתָֽם׃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וְהֵבֵאתִ֨י אֶל־עֵילָ֜ם אַרְבַּ֣ע רוּח֗וֹת מֵֽאַרְבַּע֙ קְצ֣וֹת הַשָּׁמַ֔יִם וְזֵ֣רִתִ֔ים לְכֹ֖ל הָרֻח֣וֹת הָאֵ֑לֶּה וְלֹֽא־יִהְיֶ֣ה הַגּ֔וֹי אֲשֶׁ֛ר לֹֽא־יָב֥וֹא שָׁ֖ם נִדְּחֵ֥י עולם׃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וְהַחְתַּתִּ֣י אֶת־עֵ֠ילָם לִפְנֵ֨י אֹיְבֵיהֶ֜ם וְלִפְנֵ֣י ׀ מְבַקְשֵׁ֣י נַפְשָׁ֗ם וְהֵבֵאתִ֨י עֲלֵיהֶ֧ם ׀ רָעָ֛ה אֶת־חֲר֥וֹן אַפִּ֖י נְאֻם־יְהוָ֑ה וְשִׁלַּחְתִּ֤י אַֽחֲרֵיהֶם֙ אֶת־הַחֶ֔רֶב עַ֥ד כַּלּוֹתִ֖י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וְשַׂמְתִּ֥י כִסְאִ֖י בְּעֵילָ֑ם וְהַאֲבַדְתִּ֥י מִשָּׁ֛ם מֶ֥לֶךְ וְשָׂרִ֖ים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וְהָיָ֣ה ׀ בְּאַחֲרִ֣ית הַיָּמִ֗ים אשוב אֶת־שבית עֵילָ֖ם נְאֻם־יְהוָֽה׃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50:1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הַדָּבָ֗ר אֲשֶׁ֨ר דִּבֶּ֧ר יְהוָ֛ה אֶל־בָּבֶ֖ל אֶל־אֶ֣רֶץ כַּשְׂדִּ֑ים בְּיַ֖ד יִרְמְיָ֥הוּ הַנָּבִֽיא׃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הַגִּ֨ידוּ בַגּוֹיִ֤ם וְהַשְׁמִ֙יעוּ֙ וּֽשְׂאוּ־נֵ֔ס הַשְׁמִ֖יעוּ אַל־תְּכַחֵ֑דוּ אִמְרוּ֩ נִלְכְּדָ֨ה בָבֶ֜ל הֹבִ֥ישׁ בֵּל֙ חַ֣ת מְרֹדָ֔ךְ הֹבִ֣ישׁוּ עֲצַבֶּ֔יהָ חַ֖תּוּ גִּלּוּלֶֽיהָ׃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כִּ֣י עָלָה֩ עָלֶ֨יהָ גּ֜וֹי מִצָּפ֗וֹן הֽוּא־יָשִׁ֤ית אֶת־אַרְצָהּ֙ לְשַׁמָּ֔ה וְלֹֽא־יִהְיֶ֥ה יוֹשֵׁ֖ב בָּ֑הּ מֵאָדָ֥ם וְעַד־בְּהֵמָ֖ה נָ֥דוּ הָלָֽכוּ׃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בַּיָּמִ֨ים הָהֵ֜מָּה וּבָעֵ֤ת הַהִיא֙ נְאֻם־יְהוָ֔ה יָבֹ֧אוּ בְנֵֽי־יִשְׂרָאֵ֛ל הֵ֥מָּה וּבְנֵֽי־יְהוּדָ֖ה יַחְדָּ֑ו הָל֤וֹךְ וּבָכוֹ֙ יֵלֵ֔כוּ וְאֶת־יְהוָ֥ה אֱלֹהֵיהֶ֖ם יְבַקֵּֽשׁוּ׃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צִיּ֣וֹן יִשְׁאָ֔לוּ דֶּ֖רֶךְ הֵ֣נָּה פְנֵיהֶ֑ם בֹּ֚אוּ וְנִלְו֣וּ אֶל־יְהוָ֔ה בְּרִ֥ית עוֹלָ֖ם לֹ֥א תִשָּׁכֵֽחַ׃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צֹ֤אן אֹֽבְדוֹת֙ היה עַמִּ֔י רֹעֵיהֶ֣ם הִתְע֔וּם הָרִ֖ים שובבים מֵהַ֤ר אֶל־גִּבְעָה֙ הָלָ֔כוּ שָׁכְח֖וּ רִבְצָֽם׃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כָּל־מוֹצְאֵיהֶ֣ם אֲכָל֔וּם וְצָרֵיהֶ֥ם אָמְר֖וּ לֹ֣א נֶאְשָׁ֑ם תַּ֗חַת אֲשֶׁ֨ר חָטְא֤וּ לַֽיהוָה֙ נְוֵה־צֶ֔דֶק וּמִקְוֵ֥ה אֲבֽוֹתֵיהֶ֖ם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נֻ֚דוּ מִתּ֣וֹךְ בָּבֶ֔ל וּמֵאֶ֥רֶץ כַּשְׂדִּ֖ים יצאו וִהְי֕וּ כְּעַתּוּדִ֖ים לִפְנֵי־צֹֽאן׃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כִּ֣י הִנֵּ֣ה אָנֹכִ֡י מֵעִיר֩ וּמַעֲלֶ֨ה עַל־בָּבֶ֜ל קְהַל־גּוֹיִ֤ם גְּדֹלִים֙ מֵאֶ֣רֶץ צָפ֔וֹן וְעָ֣רְכוּ לָ֔הּ מִשָּׁ֖ם תִּלָּכֵ֑ד חִצָּיו֙ כְּגִבּ֣וֹר מַשְׁכִּ֔יל לֹ֥א יָשׁ֖וּב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וְהָיְתָ֥ה כַשְׂדִּ֖ים לְשָׁלָ֑ל כָּל־שֹׁלְלֶ֥יהָ יִשְׂבָּ֖עוּ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כִּ֤י תשמחי כִּ֣י תעלזי שֹׁסֵ֖י נַחֲלָתִ֑י כִּ֤י תפושי כְּעֶגְלָ֣ה דָשָׁ֔ה ותצהלי כָּאֲבִּרִֽים׃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בּ֤וֹשָׁה אִמְּכֶם֙ מְאֹ֔ד חָפְרָ֖ה יֽוֹלַדְתְּכֶ֑ם הִנֵּה֙ אַחֲרִ֣ית גּוֹיִ֔ם מִדְבָּ֖ר צִיָּ֥ה וַעֲרָבָֽה׃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מִקֶּ֤צֶף יְהוָה֙ לֹ֣א תֵשֵׁ֔ב וְהָיְתָ֥ה שְׁמָמָ֖ה כֻּלָּ֑הּ כֹּ֚ל עֹבֵ֣ר עַל־בָּבֶ֔ל יִשֹּׁ֥ם וְיִשְׁרֹ֖ק עַל־כָּל־מַכּוֹתֶֽיהָ׃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עִרְכ֨וּ עַל־בָּבֶ֤ל ׀ סָבִיב֙ כָּל־דֹּ֣רְכֵי קֶ֔שֶׁת יְד֣וּ אֵלֶ֔יהָ אַֽל־תַּחְמְל֖וּ אֶל־חֵ֑ץ כִּ֥י לַֽיהוָ֖ה חָטָֽאָה׃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הָרִ֨יעוּ עָלֶ֤יהָ סָבִיב֙ נָתְנָ֣ה יָדָ֔הּ נָֽפְלוּ֙ אשויתיה נֶהֶרְס֖וּ חֽוֹמוֹתֶ֑יהָ כִּי֩ נִקְמַ֨ת יְהוָ֥ה הִיא֙ הִנָּ֣קְמוּ בָ֔הּ כַּאֲשֶׁ֥ר עָשְׂתָ֖ה עֲשׂוּ־לָֽהּ׃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כִּרְת֤וּ זוֹרֵ֙עַ֙ מִבָּבֶ֔ל וְתֹפֵ֥שׂ מַגָּ֖ל בְּעֵ֣ת קָצִ֑יר מִפְּנֵי֙ חֶ֣רֶב הַיּוֹנָ֔ה אִ֤ישׁ אֶל־עַמּוֹ֙ יִפְנ֔וּ וְאִ֥ישׁ לְאַרְצ֖וֹ יָנֻֽסוּ׃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שֶׂ֧ה פְזוּרָ֛ה יִשְׂרָאֵ֖ל אֲרָי֣וֹת הִדִּ֑יחוּ הָרִאשׁ֤וֹן אֲכָלוֹ֙ מֶ֣לֶךְ אַשּׁ֔וּר וְזֶ֤ה הָאַחֲרוֹן֙ עִצְּמ֔וֹ נְבוּכַדְרֶאצַּ֖ר מֶ֥לֶךְ בָּבֶֽל׃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לָכֵ֗ן כֹּֽה־אָמַ֞ר יְהוָ֤ה צְבָאוֹת֙ אֱלֹהֵ֣י יִשְׂרָאֵ֔ל הִנְנִ֥י פֹקֵ֛ד אֶל־מֶ֥לֶךְ בָּבֶ֖ל וְאֶל־אַרְצ֑וֹ כַּאֲשֶׁ֥ר פָּקַ֖דְתִּי אֶל־מֶ֥לֶךְ אַשּֽׁוּר׃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וְשֹׁבַבְתִּ֤י אֶת־יִשְׂרָאֵל֙ אֶל־נָוֵ֔הוּ וְרָעָ֥ה הַכַּרְמֶ֖ל וְהַבָּשָׁ֑ן וּבְהַ֥ר אֶפְרַ֛יִם וְהַגִּלְעָ֖ד תִּשְׂבַּ֥ע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בַּיָּמִ֣ים הָהֵם֩ וּבָעֵ֨ת הַהִ֜יא נְאֻם־יְהוָ֗ה יְבֻקַּ֞שׁ אֶת־עֲוֺ֤ן יִשְׂרָאֵל֙ וְאֵינֶ֔נּוּ וְאֶת־חַטֹּ֥את יְהוּדָ֖ה וְלֹ֣א תִמָּצֶ֑אינָה כִּ֥י אֶסְלַ֖ח לַאֲשֶׁ֥ר אַשְׁאִֽיר׃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עַל־הָאָ֤רֶץ מְרָתַ֙יִם֙ עֲלֵ֣ה עָלֶ֔יהָ וְאֶל־יוֹשְׁבֵ֖י פְּק֑וֹד חֲרֹ֨ב וְהַחֲרֵ֤ם אַֽחֲרֵיהֶם֙ נְאֻם־יְהוָ֔ה וַעֲשֵׂ֕ה כְּכֹ֖ל אֲשֶׁ֥ר צִוִּיתִֽיךָ׃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ק֥וֹל מִלְחָמָ֖ה בָּאָ֑רֶץ וְשֶׁ֖בֶר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אֵ֤יךְ נִגְדַּע֙ וַיִּשָּׁבֵ֔ר פַּטִּ֖ישׁ כָּל־הָאָ֑רֶץ אֵ֣יךְ הָיְתָ֧ה לְשַׁמָּ֛ה בָּבֶ֖ל בַּגּוֹיִֽם׃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יָקֹ֨שְׁתִּי לָ֤ךְ וְגַם־נִלְכַּדְתְּ֙ בָּבֶ֔ל וְאַ֖תְּ לֹ֣א יָדָ֑עַתְּ נִמְצֵאת֙ וְגַם־נִתְפַּ֔שְׂתְּ כִּ֥י בַֽיהוָ֖ה הִתְגָּרִֽית׃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פָּתַ֤ח יְהוָה֙ אֶת־א֣וֹצָר֔וֹ וַיּוֹצֵ֖א אֶת־כְּלֵ֣י זַעְמ֑וֹ כִּי־מְלָאכָ֣ה הִ֗יא לַֽאדֹנָ֧י יְהוִ֛ה צְבָא֖וֹת בְּאֶ֥רֶץ כַּשְׂדִּֽים׃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בֹּֽאוּ־לָ֤הּ מִקֵּץ֙ פִּתְח֣וּ מַאֲבֻסֶ֔יהָ סָלּ֥וּהָ כְמוֹ־עֲרֵמִ֖ים וְהַחֲרִימ֑וּהָ אַל־תְּהִי־לָ֖הּ שְׁאֵרִֽית׃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חִרְבוּ֙ כָּל־פָּרֶ֔יהָ יֵרְד֖וּ לַטָּ֑בַח ה֣וֹי עֲלֵיהֶ֔ם כִּֽי־בָ֥א יוֹמָ֖ם עֵ֥ת פְּקֻדָּתָֽם׃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ק֥וֹל נָסִ֛ים וּפְלֵטִ֖ים מֵאֶ֣רֶץ בָּבֶ֑ל לְהַגִּ֣יד בְּצִיּ֗וֹן אֶת־נִקְמַת֙ יְהוָ֣ה אֱלֹהֵ֔ינוּ נִקְמַ֖ת הֵיכָלֽוֹ׃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הַשְׁמִ֣יעוּ אֶל־בָּבֶ֣ל ׀ רַ֠בִּים כָּל־דֹּ֨רְכֵי קֶ֜שֶׁת חֲנ֧וּ עָלֶ֣יהָ סָבִ֗יב אַל־יְהִי־ פְּלֵטָ֔ה שַׁלְּמוּ־לָ֣הּ כְּפָעֳלָ֔הּ כְּכֹ֛ל אֲשֶׁ֥ר עָשְׂתָ֖ה עֲשׂוּ־לָ֑הּ כִּ֧י אֶל־יְהוָ֛ה זָ֖דָה אֶל־קְד֥וֹשׁ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לָכֵ֛ן יִפְּל֥וּ בַחוּרֶ֖יהָ בִּרְחֹבֹתֶ֑יהָ וְכָל־אַנְשֵׁ֨י מִלְחַמְתָּ֥הּ יִדַּ֛מּוּ בַּיּ֥וֹם הַה֖וּא נְאֻם־יְהוָֽה׃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הִנְנִ֤י אֵלֶ֙יךָ֙ זָד֔וֹן נְאֻם־אֲדֹנָ֥י יְהוִ֖ה צְבָא֑וֹת כִּ֛י בָּ֥א יוֹמְךָ֖ עֵ֥ת פְּקַדְתִּֽיךָ׃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וְכָשַׁ֤ל זָדוֹן֙ וְנָפַ֔ל וְאֵ֥ין ל֖וֹ מֵקִ֑ים וְהִצַּ֤תִּי אֵשׁ֙ בְּעָרָ֔יו וְאָכְלָ֖ה כָּל־סְבִיבֹתָֽיו׃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כֹּ֤ה אָמַר֙ יְהוָ֣ה צְבָא֔וֹת עֲשׁוּקִ֛ים בְּנֵי־יִשְׂרָאֵ֥ל וּבְנֵי־יְהוּדָ֖ה יַחְדָּ֑ו וְכָל־שֹֽׁבֵיהֶם֙ הֶחֱזִ֣יקוּ בָ֔ם מֵאֲנ֖וּ שַׁלְּחָֽם׃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גֹּאֲלָ֣ם ׀ חָזָ֗ק יְהוָ֤ה צְבָאוֹת֙ שְׁמ֔וֹ רִ֥יב יָרִ֖יב אֶת־רִיבָ֑ם לְמַ֙עַן֙ הִרְגִּ֣יעַ אֶת־הָאָ֔רֶץ וְהִרְגִּ֖יז לְיֹשְׁבֵ֥י בָבֶֽל׃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חֶ֥רֶב עַל־כַּשְׂדִּ֖ים נְאֻם־יְהוָ֑ה וְאֶל־יֹשְׁבֵ֣י בָבֶ֔ל וְאֶל־שָׂרֶ֖יהָ וְאֶל־חֲכָמֶֽיהָ׃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חֶ֥רֶב אֶל־הַבַּדִּ֖ים וְנֹאָ֑לוּ חֶ֥רֶב אֶל־גִּבּוֹרֶ֖יהָ וָחָֽתּוּ׃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חֶ֜רֶב אֶל־סוּסָ֣יו וְאֶל־רִכְבּ֗וֹ וְאֶל־כָּל־הָעֶ֛רֶב אֲשֶׁ֥ר בְּתוֹכָ֖הּ וְהָי֣וּ לְנָשִׁ֑ים חֶ֥רֶב אֶל־אוֹצְרֹתֶ֖יהָ וּבֻזָּֽזוּ׃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חֹ֥רֶב אֶל־מֵימֶ֖יהָ וְיָבֵ֑שׁוּ כִּ֣י אֶ֤רֶץ פְּסִלִים֙ הִ֔יא וּבָאֵימִ֖ים יִתְהֹלָֽלוּ׃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לָכֵ֗ן יֵשְׁב֤וּ צִיִּים֙ אֶת־אִיִּ֔ים וְיָ֥שְׁבוּ בָ֖הּ בְּנ֣וֹת יַֽעֲנָ֑ה וְלֹֽא־תֵשֵׁ֥ב עוֹד֙ לָנֶ֔צַח וְלֹ֥א תִשְׁכּ֖וֹן עַד־דּ֥וֹר וָדֽוֹר׃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כְּמַהְפֵּכַ֨ת אֱלֹהִ֜ים אֶת־סְדֹ֧ם וְאֶת־עֲמֹרָ֛ה וְאֶת־שְׁכֵנֶ֖יהָ נְאֻם־יְהוָ֑ה לֹֽא־יֵשֵׁ֥ב שָׁם֙ אִ֔ישׁ וְלֹֽא־יָג֥וּר בָּ֖הּ בֶּן־אָדָֽם׃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הִנֵּ֛ה עַ֥ם בָּ֖א מִצָּפ֑וֹן וְג֤וֹי גָּדוֹל֙ וּמְלָכִ֣ים רַבִּ֔ים יֵעֹ֖רוּ מִיַּרְכְּתֵי־אָֽרֶץ׃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קֶ֣שֶׁת וְכִידֹ֞ן יַחֲזִ֗יקוּ אַכְזָרִ֥י הֵ֙מָּה֙ וְלֹ֣א יְרַחֵ֔מוּ קוֹלָם֙ כַּיָּ֣ם יֶהֱמֶ֔ה וְעַל־סוּסִ֖ים יִרְכָּ֑בוּ עָר֗וּךְ כְּאִישׁ֙ לַמִּלְחָמָ֔ה עָלַ֖יִךְ בַּת־בָּבֶֽל׃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שָׁמַ֧ע מֶֽלֶךְ־בָּבֶ֛ל אֶת־שִׁמְעָ֖ם וְרָפ֣וּ יָדָ֑יו צָרָה֙ הֶחֱזִיקַ֔תְהוּ חִ֖יל כַּיּוֹלֵדָֽה׃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הִ֠נֵּה כְּאַרְיֵ֞ה יַעֲלֶ֨ה מִגְּא֣וֹן הַיַּרְדֵּן֮ אֶל־נְוֵ֣ה אֵיתָן֒ כִּֽי־אַרְגִּ֤עָה ארוצם מֵֽעָלֶ֔יהָ וּמִ֥י בָח֖וּר אֵלֶ֣יהָ אֶפְקֹ֑ד כִּ֣י מִ֤י כָמ֙וֹנִי֙ וּמִ֣י יוֹעִדֶ֔נִּי וּמִֽי־זֶ֣ה רֹעֶ֔ה אֲשֶׁ֥ר יַעֲמֹ֖ד לְפָנָֽי׃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לָכֵ֞ן שִׁמְע֣וּ עֲצַת־יְהוָ֗ה אֲשֶׁ֤ר יָעַץ֙ אֶל־בָּבֶ֔ל וּמַ֨חְשְׁבוֹתָ֔יו אֲשֶׁ֥ר חָשַׁ֖ב אֶל־אֶ֣רֶץ כַּשְׂדִּ֑ים אִם־לֹ֤א יִסְחָבוּם֙ צְעִירֵ֣י הַצֹּ֔אן אִם־לֹ֥א יַשִּׁ֛ים עֲלֵיהֶ֖ם נָוֶֽה׃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מִקּוֹל֙ נִתְפְּשָׂ֣ה בָבֶ֔ל נִרְעֲשָׁ֖ה הָאָ֑רֶץ וּזְעָקָ֖ה בַּגּוֹיִ֥ם נִשְׁמָֽע׃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51:1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כֹּ֚ה אָמַ֣ר יְהוָ֔ה הִנְנִי֙ מֵעִ֣יר עַל־בָּבֶ֔ל וְאֶל־יֹשְׁבֵ֖י לֵ֣ב קָמָ֑י ר֖וּחַ מַשְׁחִֽית׃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וְשִׁלַּחְתִּ֨י לְבָבֶ֤ל ׀ זָרִים֙ וְזֵר֔וּהָ וִיבֹקְק֖וּ אֶת־אַרְצָ֑הּ כִּֽי־הָי֥וּ עָלֶ֛יהָ מִסָּבִ֖יב בְּי֥וֹם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אֶֽל־יִדְרֹ֤ךְ ידרך הַדֹּרֵךְ֙ קַשְׁתּ֔וֹ וְאֶל־יִתְעַ֖ל בְּסִרְיֹנ֑וֹ וְאַֽל־תַּחְמְלוּ֙ אֶל־בַּ֣חֻרֶ֔יהָ הַחֲרִ֖ימוּ כָּל־צְבָאָֽהּ׃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וְנָפְל֥וּ חֲלָלִ֖ים בְּאֶ֣רֶץ כַּשְׂדִּ֑ים וּמְדֻקָּרִ֖ים בְּחוּצוֹתֶֽיהָ׃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כִּ֠י לֹֽא־אַלְמָ֨ן יִשְׂרָאֵ֤ל וִֽיהוּדָה֙ מֵֽאֱלֹהָ֔יו מֵֽיְהוָ֖ה צְבָא֑וֹת כִּ֤י אַרְצָם֙ מָלְאָ֣ה אָשָׁ֔ם מִקְּד֖וֹשׁ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נֻ֣סוּ ׀ מִתּ֣וֹךְ בָּבֶ֗ל וּמַלְּטוּ֙ אִ֣ישׁ נַפְשׁ֔וֹ אַל־תִּדַּ֖מּוּ בַּעֲוֺנָ֑הּ כִּי֩ עֵ֨ת נְקָמָ֥ה הִיא֙ לַֽיהוָ֔ה גְּמ֕וּל ה֥וּא מְשַׁלֵּ֖ם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כּוֹס־זָהָ֤ב בָּבֶל֙ בְּיַד־יְהוָ֔ה מְשַׁכֶּ֖רֶת כָּל־הָאָ֑רֶץ מִיֵּינָהּ֙ שָׁת֣וּ גוֹיִ֔ם עַל־כֵּ֖ן יִתְהֹלְל֥וּ גוֹיִֽם׃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פִּתְאֹ֛ם נָפְלָ֥ה בָבֶ֖ל וַתִּשָּׁבֵ֑ר הֵילִ֣ילוּ עָלֶ֗יהָ קְח֤וּ צֳרִי֙ לְמַכְאוֹבָ֔הּ אוּלַ֖י תֵּרָפֵֽא׃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רפאנו אֶת־בָּבֶל֙ וְלֹ֣א נִרְפָּ֔תָה עִזְב֕וּהָ וְנֵלֵ֖ךְ אִ֣ישׁ לְאַרְצ֑וֹ כִּֽי־נָגַ֤ע אֶל־הַשָּׁמַ֙יִם֙ מִשְׁפָּטָ֔הּ וְנִשָּׂ֖א עַד־שְׁחָקִֽים׃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הוֹצִ֥יא יְהוָ֖ה אֶת־צִדְקֹתֵ֑ינוּ בֹּ֚אוּ וּנְסַפְּרָ֣ה בְצִיּ֔וֹן אֶֽת־מַעֲשֵׂ֖ה יְהוָ֥ה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הָבֵ֣רוּ הַחִצִּים֮ מִלְא֣וּ הַשְּׁלָטִים֒ הֵעִ֣יר יְהוָ֗ה אֶת־ר֙וּחַ֙ מַלְכֵ֣י מָדַ֔י כִּֽי־עַל־בָּבֶ֥ל מְזִמָּת֖וֹ לְהַשְׁחִיתָ֑הּ כִּֽי־נִקְמַ֤ת יְהוָה֙ הִ֔יא נִקְמַ֖ת הֵיכָלֽוֹ׃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אֶל־חוֹמֹ֨ת בָּבֶ֜ל שְׂאוּ־נֵ֗ס הַחֲזִ֙יקוּ֙ הַמִּשְׁמָ֔ר הָקִ֙ימוּ֙ שֹֽׁמְרִ֔ים הָכִ֖ינוּ הָאֹֽרְבִ֑ים כִּ֚י גַּם־זָמַ֣ם יְהוָ֔ה גַּם־עָשָׂ֕ה אֵ֥ת אֲשֶׁר־דִּבֶּ֖ר אֶל־יֹשְׁבֵ֥י בָבֶֽל׃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שכנתי עַל־מַ֣יִם רַבִּ֔ים רַבַּ֖ת אֽוֹצָרֹ֑ת בָּ֥א קִצֵּ֖ךְ אַמַּ֥ת בִּצְעֵֽךְ׃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נִשְׁבַּ֛ע יְהוָ֥ה צְבָא֖וֹת בְּנַפְשׁ֑וֹ כִּ֣י אִם־מִלֵּאתִ֤יךְ אָדָם֙ כַּיֶּ֔לֶק וְעָנ֥וּ עָלַ֖יִךְ הֵידָֽד׃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עֹשֵׂ֥ה אֶ֙רֶץ֙ בְּכֹח֔וֹ מֵכִ֥ין תֵּבֵ֖ל בְּחָכְמָת֑וֹ וּבִתְבוּנָת֖וֹ נָטָ֥ה שָׁמָֽיִם׃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לְק֨וֹל תִּתּ֜וֹ הֲמ֥וֹן מַ֙יִם֙ בַּשָּׁמַ֔יִם וַיַּ֥עַל נְשִׂאִ֖ים מִקְצֵה־אָ֑רֶץ בְּרָקִ֤ים לַמָּטָר֙ עָשָׂ֔ה וַיֹּ֥צֵא ר֖וּחַ מֵאֹצְרֹתָֽיו׃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נִבְעַ֤ר כָּל־אָדָם֙ מִדַּ֔עַת הֹבִ֥ישׁ כָּל־צֹרֵ֖ף מִפָּ֑סֶל כִּ֛י שֶׁ֥קֶר נִסְכּ֖וֹ וְלֹא־ר֥וּחַ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הֶ֣בֶל הֵ֔מָּה מַעֲשֵׂ֖ה תַּעְתֻּעִ֑ים בְּעֵ֥ת פְּקֻדָּתָ֖ם יֹאבֵֽדוּ׃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לֹֽא־כְאֵ֜לֶּה חֵ֣לֶק יַעֲק֗וֹב כִּֽי־יוֹצֵ֤ר הַכֹּל֙ ה֔וּא וְשֵׁ֖בֶט נַחֲלָת֑וֹ יְהוָ֥ה צְבָא֖וֹת שְׁמֽוֹ׃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מַפֵּץ־אַתָּ֣ה לִ֔י כְּלֵ֖י מִלְחָמָ֑ה וְנִפַּצְתִּ֤י בְךָ֙ גּוֹיִ֔ם וְהִשְׁחַתִּ֥י בְךָ֖ מַמְלָכֽוֹת׃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וְנִפַּצְתִּ֣י בְךָ֔ ס֖וּס וְרֹֽכְב֑וֹ וְנִפַּצְתִּ֣י בְךָ֔ רֶ֖כֶב וְרֹכְבֽוֹ׃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וְנִפַּצְתִּ֤י בְךָ֙ אִ֣ישׁ וְאִשָּׁ֔ה וְנִפַּצְתִּ֥י בְךָ֖ זָקֵ֣ן וָנָ֑עַר וְנִפַּצְתִּ֣י בְךָ֔ בָּח֖וּר וּבְתוּלָֽה׃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וְנִפַּצְתִּ֤י בְךָ֙ רֹעֶ֣ה וְעֶדְר֔וֹ וְנִפַּצְתִּ֥י בְךָ֖ אִכָּ֣ר וְצִמְדּ֑וֹ וְנִפַּצְתִּ֣י בְךָ֔ פַּח֖וֹת וּסְגָנִֽים׃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וְשִׁלַּמְתִּ֨י לְבָבֶ֜ל וּלְכֹ֣ל ׀ יוֹשְׁבֵ֣י כַשְׂדִּ֗ים אֵ֧ת כָּל־רָעָתָ֛ם אֲשֶׁר־עָשׂ֥וּ בְצִיּ֖וֹן לְעֵֽינֵיכֶ֑ם נְאֻ֖ם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הִנְנִ֨י אֵלֶ֜יךָ הַ֤ר הַמַּשְׁחִית֙ נְאֻם־יְהוָ֔ה הַמַּשְׁחִ֖ית אֶת־כָּל־הָאָ֑רֶץ וְנָטִ֨יתִי אֶת־יָדִ֜י עָלֶ֗יךָ וְגִלְגַּלְתִּ֙יךָ֙ מִן־הַסְּלָעִ֔ים וּנְתַתִּ֖יךָ לְהַ֥ר שְׂרֵפָֽה׃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וְלֹֽא־יִקְח֤וּ מִמְּךָ֙ אֶ֣בֶן לְפִנָּ֔ה וְאֶ֖בֶן לְמֽוֹסָד֑וֹת כִּֽי־שִׁמְמ֥וֹת עוֹלָ֛ם תִּֽהְיֶ֖ה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שְׂאוּ־נֵ֣ס בָּאָ֗רֶץ תִּקְע֨וּ שׁוֹפָ֤ר בַּגּוֹיִם֙ קַדְּשׁ֤וּ עָלֶ֙יהָ֙ גּוֹיִ֔ם הַשְׁמִ֧יעוּ עָלֶ֛יהָ מַמְלְכ֥וֹת אֲרָרַ֖ט מִנִּ֣י וְאַשְׁכְּנָ֑ז פִּקְד֤וּ עָלֶ֙יהָ֙ טִפְסָ֔ר הַֽעֲלוּ־ס֖וּס כְּיֶ֥לֶק סָמָֽר׃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קַדְּשׁ֨וּ עָלֶ֤יהָ גוֹיִם֙ אֶת־מַלְכֵ֣י מָדַ֔י אֶת־פַּחוֹתֶ֖יהָ וְאֶת־כָּל־סְגָנֶ֑יהָ וְאֵ֖ת כָּל־אֶ֥רֶץ מֶמְשַׁלְתּֽוֹ׃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וַתִּרְעַ֥שׁ הָאָ֖רֶץ וַתָּחֹ֑ל כִּ֣י קָ֤מָה עַל־בָּבֶל֙ מַחְשְׁב֣וֹת יְהוָ֔ה לָשׂ֞וּם אֶת־אֶ֧רֶץ בָּבֶ֛ל לְשַׁמָּ֖ה מֵאֵ֥ין יוֹשֵֽׁב׃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חָדְלוּ֩ גִבּוֹרֵ֨י בָבֶ֜ל לְהִלָּחֵ֗ם יָֽשְׁבוּ֙ בַּמְּצָד֔וֹת נָשְׁתָ֥ה גְבוּרָתָ֖ם הָי֣וּ לְנָשִׁ֑ים הִצִּ֥יתוּ מִשְׁכְּנֹתֶ֖יהָ נִשְׁבְּר֥וּ בְרִיחֶֽיהָ׃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רָ֤ץ לִקְרַאת־רָץ֙ יָר֔וּץ וּמַגִּ֖יד לִקְרַ֣את מַגִּ֑יד לְהַגִּיד֙ לְמֶ֣לֶךְ בָּבֶ֔ל כִּֽי־נִלְכְּדָ֥ה עִיר֖וֹ מִקָּצֶֽה׃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וְהַמַּעְבָּר֣וֹת נִתְפָּ֔שׂוּ וְאֶת־הָאֲגַמִּ֖ים שָׂרְפ֣וּ בָאֵ֑שׁ וְאַנְשֵׁ֥י הַמִּלְחָמָ֖ה נִבְהָֽלוּ׃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כִּי֩ כֹ֨ה אָמַ֜ר יְהוָ֤ה צְבָאוֹת֙ אֱלֹהֵ֣י יִשְׂרָאֵ֔ל בַּת־בָּבֶ֕ל כְּגֹ֖רֶן עֵ֣ת הִדְרִיכָ֑הּ ע֣וֹד מְעַ֔ט וּבָ֥אָה עֵֽת־הַקָּצִ֖יר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אכלנו הממנו נְבוּכַדְרֶאצַּר֮ מֶ֣לֶךְ בָּבֶל֒ הציגנו כְּלִ֣י רִ֔יק בלענו כַּתַּנִּ֔ין מִלָּ֥א כְרֵשׂ֖וֹ מֵֽעֲדָנָ֑י הדיחנו׃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חֲמָסִ֤י וּשְׁאֵרִי֙ עַל־בָּבֶ֔ל תֹּאמַ֖ר יֹשֶׁ֣בֶת צִיּ֑וֹן וְדָמִי֙ אֶל־יֹשְׁבֵ֣י כַשְׂדִּ֔ים תֹּאמַ֖ר יְרוּשָׁלִָֽם׃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לָכֵ֗ן כֹּ֚ה אָמַ֣ר יְהוָ֔ה הִנְנִי־רָב֙ אֶת־רִיבֵ֔ךְ וְנִקַּמְתִּ֖י אֶת־נִקְמָתֵ֑ךְ וְהַחֲרַבְתִּי֙ אֶת־יַמָּ֔הּ וְהֹבַשְׁתִּ֖י אֶת־מְקוֹרָֽהּ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וְהָיְתָה֩ בָבֶ֨ל ׀ לְגַלִּ֧ים ׀ מְעוֹן־תַּנִּ֛ים שַׁמָּ֥ה וּשְׁרֵקָ֖ה מֵאֵ֥ין יוֹשֵֽׁב׃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יַחְדָּ֖ו כַּכְּפִרִ֣ים יִשְׁאָ֑גוּ נָעֲר֖וּ כְּגוֹרֵ֥י אֲרָיֽוֹת׃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בְּחֻמָּ֞ם אָשִׁ֣ית אֶת־מִשְׁתֵּיהֶ֗ם וְהִשְׁכַּרְתִּים֙ לְמַ֣עַן יַעֲלֹ֔זוּ וְיָשְׁנ֥וּ שְׁנַת־עוֹלָ֖ם וְלֹ֣א יָקִ֑יצוּ נְאֻ֖ם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אֽוֹרִידֵ֖ם כְּכָרִ֣ים לִטְב֑וֹחַ כְּאֵילִ֖ים עִם־עַתּוּדִֽים׃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אֵ֚יךְ נִלְכְּדָ֣ה שֵׁשַׁ֔ךְ וַתִּתָּפֵ֖שׂ תְּהִלַּ֣ת כָּל־הָאָ֑רֶץ אֵ֣יךְ הָיְתָ֧ה לְשַׁמָּ֛ה בָּבֶ֖ל בַּגּוֹיִֽם׃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עָלָ֥ה עַל־בָּבֶ֖ל הַיָּ֑ם בַּהֲמ֥וֹן גַּלָּ֖יו נִכְסָֽתָה׃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הָי֤וּ עָרֶ֙יהָ֙ לְשַׁמָּ֔ה אֶ֖רֶץ צִיָּ֣ה וַעֲרָבָ֑ה אֶ֗רֶץ לֹֽא־יֵשֵׁ֤ב בָּהֵן֙ כָּל־אִ֔ישׁ וְלֹֽא־יַעֲבֹ֥ר בָּהֵ֖ן בֶּן־אָדָֽם׃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וּפָקַדְתִּ֨י עַל־בֵּ֜ל בְּבָבֶ֗ל וְהֹצֵאתִ֤י אֶת־בִּלְעוֹ֙ מִפִּ֔יו וְלֹֽא־יִנְהֲר֥וּ אֵלָ֛יו ע֖וֹד גּוֹיִ֑ם גַּם־חוֹמַ֥ת בָּבֶ֖ל נָפָֽלָה׃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צְא֤וּ מִתּוֹכָהּ֙ עַמִּ֔י וּמַלְּט֖וּ אִ֣ישׁ אֶת־נַפְשׁ֑וֹ מֵחֲר֖וֹן אַף־יְהוָֽה׃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וּפֶן־יֵרַ֤ךְ לְבַבְכֶם֙ וְתִֽירְא֔וּ בַּשְּׁמוּעָ֖ה הַנִּשְׁמַ֣עַת בָּאָ֑רֶץ וּבָ֧א בַשָּׁנָ֣ה הַשְּׁמוּעָ֗ה וְאַחֲרָ֤יו בַּשָּׁנָה֙ הַשְּׁמוּעָ֔ה וְחָמָ֣ס בָּאָ֔רֶץ וּמֹשֵׁ֖ל עַל־מֹשֵֽׁל׃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לָכֵן֙ הִנֵּ֣ה יָמִ֣ים בָּאִ֔ים וּפָקַדְתִּי֙ עַל־פְּסִילֵ֣י בָבֶ֔ל וְכָל־אַרְצָ֖הּ תֵּב֑וֹשׁ וְכָל־חֲלָלֶ֖יהָ יִפְּל֥וּ בְתוֹכָֽהּ׃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וְרִנְּנ֤וּ עַל־בָּבֶל֙ שָׁמַ֣יִם וָאָ֔רֶץ וְכֹ֖ל אֲשֶׁ֣ר בָּהֶ֑ם כִּ֧י מִצָּפ֛וֹן יָבוֹא־לָ֥הּ הַשּׁוֹדְדִ֖ים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גַּם־בָּבֶ֕ל לִנְפֹּ֖ל חַֽלְלֵ֣י יִשְׂרָאֵ֑ל גַּם־לְבָבֶ֥ל נָפְל֖וּ חַֽלְלֵ֥י 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פְּלֵטִ֣ים מֵחֶ֔רֶב הִלְכ֖וּ אַֽל־תַּעֲמֹ֑דוּ זִכְר֤וּ מֵֽרָחוֹק֙ אֶת־יְהוָ֔ה וִירֽוּשָׁלִַ֖ם תַּעֲלֶ֥ה עַל־לְבַבְכֶֽם׃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בֹּ֚שְׁנוּ כִּֽי־שָׁמַ֣עְנוּ חֶרְפָּ֔ה כִּסְּתָ֥ה כְלִמָּ֖ה פָּנֵ֑ינוּ כִּ֚י בָּ֣אוּ זָרִ֔ים עַֽל־מִקְדְּשֵׁ֖י בֵּ֥ית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לָכֵ֞ן הִנֵּֽה־יָמִ֤ים בָּאִים֙ נְאֻם־יְהוָ֔ה וּפָקַדְתִּ֖י עַל־פְּסִילֶ֑יהָ וּבְכָל־אַרְצָ֖הּ יֶאֱנֹ֥ק חָלָֽל׃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כִּֽי־תַעֲלֶ֤ה בָבֶל֙ הַשָּׁמַ֔יִם וְכִ֥י תְבַצֵּ֖ר מְר֣וֹם עֻזָּ֑הּ מֵאִתִּ֗י יָבֹ֧אוּ שֹׁדְדִ֛ים לָ֖הּ נְאֻם־יְהוָֽה 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ק֥וֹל זְעָקָ֖ה מִבָּבֶ֑ל וְשֶׁ֥בֶר גָּד֖וֹל מֵאֶ֥רֶץ כַּשְׂדִּֽים׃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כִּֽי־שֹׁדֵ֤ד יְהוָה֙ אֶת־בָּבֶ֔ל וְאִבַּ֥ד מִמֶּ֖נָּה ק֣וֹל גָּד֑וֹל וְהָמ֤וּ גַלֵּיהֶם֙ כְּמַ֣יִם רַבִּ֔ים נִתַּ֥ן שְׁא֖וֹן קוֹלָֽם׃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כִּי֩ בָ֨א עָלֶ֤יהָ עַל־בָּבֶל֙ שׁוֹדֵ֔ד וְנִלְכְּדוּ֙ גִּבּוֹרֶ֔יהָ חִתְּתָ֖ה קַשְּׁתוֹתָ֑ם כִּ֣י אֵ֧ל גְּמֻל֛וֹת יְהוָ֖ה שַׁלֵּ֥ם יְשַׁלֵּֽם׃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וְ֠הִשְׁכַּרְתִּי שָׂרֶ֨יהָ וַחֲכָמֶ֜יהָ פַּחוֹתֶ֤יהָ וּסְגָנֶ֙יהָ֙ וְגִבּוֹרֶ֔יהָ וְיָשְׁנ֥וּ שְׁנַת־עוֹלָ֖ם וְלֹ֣א יָקִ֑יצוּ נְאֻ֨ם־הַמֶּ֔לֶךְ יְהוָ֥ה צְבָא֖וֹת שְׁמֽוֹ׃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כֹּֽה־אָמַ֞ר יְהוָ֣ה צְבָא֗וֹת חֹ֠מוֹת בָּבֶ֤ל הָֽרְחָבָה֙ עַרְעֵ֣ר תִּתְעַרְעָ֔ר וּשְׁעָרֶ֥יהָ הַגְּבֹהִ֖ים בָּאֵ֣שׁ יִצַּ֑תּוּ וְיִֽגְע֨וּ עַמִּ֧ים בְּדֵי־רִ֛יק וּלְאֻמִּ֥ים בְּדֵי־אֵ֖שׁ וְיָעֵֽפוּ׃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הַדָּבָ֞ר אֲשֶׁר־צִוָּ֣ה ׀ יִרְמְיָ֣הוּ הַנָּבִ֗יא אֶת־שְׂרָיָ֣ה בֶן־נֵרִיָּה֮ בֶּן־מַחְסֵיָה֒ בְּלֶכְתּ֞וֹ אֶת־צִדְקִיָּ֤הוּ מֶֽלֶךְ־יְהוּדָה֙ בָּבֶ֔ל בִּשְׁנַ֥ת הָרְבִעִ֖ית לְמָלְכ֑וֹ וּשְׂרָיָ֖ה שַׂ֥ר מְנוּחָֽה׃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וַיִּכְתֹּ֣ב יִרְמְיָ֗הוּ אֵ֧ת כָּל־הָרָעָ֛ה אֲשֶׁר־תָּב֥וֹא אֶל־בָּבֶ֖ל אֶל־סֵ֣פֶר אֶחָ֑ד אֵ֚ת כָּל־הַדְּבָרִ֣ים הָאֵ֔לֶּה הַכְּתֻבִ֖ים אֶל־בָּבֶֽל׃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וַיֹּ֥אמֶר יִרְמְיָ֖הוּ אֶל־שְׂרָיָ֑ה כְּבֹאֲךָ֣ בָבֶ֔ל וְֽרָאִ֔יתָ וְֽקָרָ֔אתָ אֵ֥ת כָּל־הַדְּבָרִ֖ים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וְאָמַרְתָּ֗ יְהוָה֙ אַתָּ֨ה דִבַּ֜רְתָּ אֶל־הַמָּק֤וֹם הַזֶּה֙ לְהַכְרִית֔וֹ לְבִלְתִּ֤י הֱיֽוֹת־בּוֹ֙ יוֹשֵׁ֔ב לְמֵאָדָ֖ם וְעַד־בְּהֵמָ֑ה כִּֽי־שִׁמְמ֥וֹת עוֹלָ֖ם תִּֽהְיֶֽה׃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וְהָיָה֙ כְּכַלֹּ֣תְךָ֔ לִקְרֹ֖א אֶת־הַסֵּ֣פֶר הַזֶּ֑ה תִּקְשֹׁ֤ר עָלָיו֙ אֶ֔בֶן וְהִשְׁלַכְתּ֖וֹ אֶל־תּ֥וֹךְ פְּרָֽת׃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וְאָמַרְתָּ֗ כָּ֠כָה תִּשְׁקַ֨ע בָּבֶ֤ל וְלֹֽא־תָקוּם֙ מִפְּנֵ֣י הָרָעָ֗ה אֲשֶׁ֧ר אָנֹכִ֛י מֵבִ֥יא עָלֶ֖יהָ וְיָעֵ֑פוּ עַד־הֵ֖נָּה דִּבְרֵ֥י יִרְמְיָֽהוּ׃ ס</w:t>
      </w:r>
    </w:p>
    <w:p>
      <w:pPr>
        <w:pStyle w:val="Heading2"/>
        <w:bidi/>
      </w:pPr>
      <w:r>
        <w:rPr>
          <w:rtl/>
          <w:cs/>
          <w:lang w:val="he_IL" w:bidi="he_IL"/>
        </w:rPr>
        <w:t>Jeremiah 52:1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בֶּן־עֶשְׂרִ֨ים וְאַחַ֤ת שָׁנָה֙ צִדְקִיָּ֣הוּ בְמָלְכ֔וֹ וְאַחַ֤ת עֶשְׂרֵה֙ שָׁנָ֔ה מָלַ֖ךְ בִּירֽוּשָׁלִָ֑ם וְשֵׁ֣ם אִמּ֔וֹ חמיטל בַּֽת־יִרְמְיָ֖הוּ מִלִּבְנָֽה׃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וַיַּ֥עַשׂ הָרַ֖ע בְּעֵינֵ֣י יְהוָ֑ה כְּכֹ֥ל אֲשֶׁר־עָשָׂ֖ה יְהוֹיָקִֽים׃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כִּ֣י ׀ עַל־אַ֣ף יְהוָ֗ה הָֽיְתָה֙ בִּירוּשָׁלִַ֣ם וִֽיהוּדָ֔ה עַד־הִשְׁלִיכ֥וֹ אוֹתָ֖ם מֵעַ֣ל פָּנָ֑יו וַיִּמְרֹ֥ד צִדְקִיָּ֖הוּ בְּמֶ֥לֶךְ בָּבֶֽל׃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וַיְהִי֩ בַשָּׁנָ֨ה הַתְּשִׁעִ֜ית לְמָלְכ֗וֹ בַּחֹ֣דֶשׁ הָעֲשִׂירִי֮ בֶּעָשׂ֣וֹר לַחֹדֶשׁ֒ בָּ֠א נְבוּכַדְרֶאצַּ֨ר מֶֽלֶךְ־בָּבֶ֜ל ה֤וּא וְכָל־חֵילוֹ֙ עַל־יְר֣וּשָׁלִַ֔ם וַֽיַּחֲנ֖וּ עָלֶ֑יהָ וַיִּבְנ֥וּ עָלֶ֛יהָ דָּיֵ֖ק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וַתָּבֹ֥א הָעִ֖יר בַּמָּצ֑וֹר עַ֚ד עַשְׁתֵּ֣י עֶשְׂרֵ֣ה שָׁנָ֔ה לַמֶּ֖לֶךְ צִדְקִיָּֽהוּ׃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בַּחֹ֤דֶשׁ הָֽרְבִיעִי֙ בְּתִשְׁעָ֣ה לַחֹ֔דֶשׁ וַיֶּחֱזַ֥ק הָרָעָ֖ב בָּעִ֑יר וְלֹא־הָיָ֥ה לֶ֖חֶם לְעַ֥ם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וַתִּבָּקַ֣ע הָעִ֗יר וְכָל־אַנְשֵׁ֣י הַמִּלְחָמָ֡ה יִבְרְחוּ֩ וַיֵּצְא֨וּ מֵהָעִ֜יר לַ֗יְלָה דֶּ֜רֶךְ שַׁ֤עַר בֵּין־הַחֹמֹתַ֙יִם֙ אֲשֶׁר֙ עַל־גַּ֣ן הַמֶּ֔לֶךְ וְכַשְׂדִּ֥ים עַל־הָעִ֖יר סָבִ֑יב וַיֵּלְכ֖וּ דֶּ֥רֶךְ הָעֲרָבָֽה׃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וַיִּרְדְּפ֤וּ חֵיל־כַּשְׂדִּים֙ אַחֲרֵ֣י הַמֶּ֔לֶךְ וַיַּשִּׂ֥יגוּ אֶת־צִדְקִיָּ֖הוּ בְּעַֽרְבֹ֣ת יְרֵח֑וֹ וְכָל־חֵיל֔וֹ נָפֹ֖צוּ מֵעָלָֽיו׃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וַֽיִּתְפְּשׂוּ֙ אֶת־הַמֶּ֔לֶךְ וַיַּעֲל֨וּ אֹת֜וֹ אֶל־מֶ֧לֶךְ בָּבֶ֛ל רִבְלָ֖תָה בְּאֶ֣רֶץ חֲמָ֑ת וַיְדַבֵּ֥ר אִתּ֖וֹ מִשְׁפָּטִֽים׃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וַיִּשְׁחַ֧ט מֶֽלֶךְ־בָּבֶ֛ל אֶת־בְּנֵ֥י צִדְקִיָּ֖הוּ לְעֵינָ֑יו וְגַ֛ם אֶת־כָּל־שָׂרֵ֥י יְהוּדָ֖ה שָׁחַ֥ט בְּרִבְלָֽתָה׃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וְאֶת־עֵינֵ֥י צִדְקִיָּ֖הוּ עִוֵּ֑ר וַיַּאַסְרֵ֣הוּ בַֽנְחֻשְׁתַּ֗יִם וַיְבִאֵ֤הוּ מֶֽלֶךְ־בָּבֶל֙ בָּבֶ֔לָה וַיִּתְּנֵ֥הוּ בבית ־הַפְּקֻדֹּ֖ת עַד־י֥וֹם מוֹתֽוֹ׃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וּבַחֹ֤דֶשׁ הַֽחֲמִישִׁי֙ בֶּעָשׂ֣וֹר לַחֹ֔דֶשׁ הִ֗יא שְׁנַת֙ תְּשַֽׁע־עֶשְׂרֵ֣ה שָׁנָ֔ה לַמֶּ֖לֶךְ נְבוּכַדְרֶאצַּ֣ר מֶֽלֶךְ־בָּבֶ֑ל בָּ֗א נְבֽוּזַרְאֲדָן֙ רַב־טַבָּחִ֔ים עָמַ֛ד לִפְנֵ֥י מֶֽלֶךְ־בָּבֶ֖ל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וַיִּשְׂרֹ֥ף אֶת־בֵּית־ יְהוָ֖ה וְאֶת־בֵּ֣ית הַמֶּ֑לֶךְ וְאֵ֨ת כָּל־בָּתֵּ֧י יְרוּשָׁלִַ֛ם וְאֶת־כָּל־בֵּ֥ית הַגָּד֖וֹל שָׂרַ֥ף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וְאֶת־כָּל־חֹמ֥וֹת יְרוּשָׁלִַ֖ם סָבִ֑יב נָֽתְצוּ֙ כָּל־חֵ֣יל כַּשְׂדִּ֔ים אֲשֶׁ֖ר אֶת־רַב־טַבָּחִֽים׃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וּמִדַּלּ֨וֹת הָעָ֜ם וְֽאֶת־יֶ֥תֶר הָעָ֣ם ׀ הַנִּשְׁאָרִ֣ים בָּעִ֗יר וְאֶת־הַנֹּֽפְלִים֙ אֲשֶׁ֤ר נָֽפְלוּ֙ אֶל־מֶ֣לֶךְ בָּבֶ֔ל וְאֵ֖ת יֶ֣תֶר הָֽאָמ֑וֹן הֶגְלָ֕ה נְבוּזַרְאֲדָ֖ן רַב־טַבָּחִֽים׃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וּמִדַּלּ֣וֹת הָאָ֔רֶץ הִשְׁאִ֕יר נְבוּזַרְאֲדָ֖ן רַב־טַבָּחִ֑ים לְכֹרְמִ֖ים וּלְיֹגְבִֽים׃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וְאֶת־עַמּוּדֵ֨י הַנְּחֹ֜שֶׁת אֲשֶׁ֣ר לְבֵית־יְהוָ֗ה וְֽאֶת־הַמְּכֹנ֞וֹת וְאֶת־יָ֧ם הַנְּחֹ֛שֶׁת אֲשֶׁ֥ר בְּבֵית־יְהוָ֖ה שִׁבְּר֣וּ כַשְׂדִּ֑ים וַיִּשְׂא֥וּ אֶת־כָּל־נְחֻשְׁתָּ֖ם בָּבֶֽלָה׃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וְאֶת־הַ֠סִּרוֹת וְאֶת־הַיָּעִ֨ים וְאֶת־הַֽמְזַמְּר֜וֹת וְאֶת־הַמִּזְרָקֹ֣ת וְאֶת־הַכַּפּ֗וֹת וְאֵ֨ת כָּל־כְּלֵ֧י הַנְּחֹ֛שֶׁת אֲשֶׁר־יְשָׁרְת֥וּ בָהֶ֖ם לָקָֽחוּ׃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וְאֶת־הַ֠סִּפִּים וְאֶת־הַמַּחְתּ֨וֹת וְאֶת־הַמִּזְרָק֜וֹת וְאֶת־הַסִּיר֣וֹת וְאֶת־הַמְּנֹר֗וֹת וְאֶת־הַכַּפּוֹת֙ וְאֶת־הַמְּנַקִי֔וֹת אֲשֶׁ֤ר זָהָב֙ זָהָ֔ב וַאֲשֶׁר־כֶּ֖סֶף כָּ֑סֶף לָקַ֖ח רַב־טַבָּחִֽים׃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הָעַמּוּדִ֣ים ׀ שְׁנַ֗יִם הַיָּ֤ם אֶחָד֙ וְהַבָּקָ֞ר שְׁנֵים־עָשָׂ֤ר נְחֹ֙שֶׁת֙ אֲשֶׁר־תַּ֣חַת הַמְּכֹנ֔וֹת אֲשֶׁ֥ר עָשָׂ֛ה הַמֶּ֥לֶךְ שְׁלֹמֹ֖ה לְבֵ֣ית יְהוָ֑ה לֹא־הָיָ֣ה מִשְׁקָ֔ל לִנְחֻשְׁתָּ֖ם כָּל־הַכֵּלִ֥ים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וְהָעַמּוּדִ֗ים שְׁמֹנֶ֨ה עֶשְׂרֵ֤ה אַמָּה֙ קומה הָעַמֻּ֣ד הָאֶחָ֔ד וְח֛וּט שְׁתֵּים־עֶשְׂרֵ֥ה אַמָּ֖ה יְסֻבֶּ֑נּוּ וְעָבְי֛וֹ אַרְבַּ֥ע אַצְבָּע֖וֹת נָבֽוּב׃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וְכֹתֶ֨רֶת עָלָ֜יו נְחֹ֗שֶׁת וְקוֹמַ֨ת הַכֹּתֶ֥רֶת הָאַחַת֮ חָמֵ֣שׁ אַמּוֹת֒ וּשְׂבָכָ֨ה וְרִמּוֹנִ֧ים עַֽל־הַכּוֹתֶ֛רֶת סָבִ֖יב הַכֹּ֣ל נְחֹ֑שֶׁת וְכָאֵ֛לֶּה לַֽעַמּ֥וּד הַשֵּׁנִ֖י וְרִמּוֹנִֽים׃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וַיִּֽהְיוּ֙ הָֽרִמֹּנִ֔ים תִּשְׁעִ֥ים וְשִׁשָּׁ֖ה ר֑וּחָה כָּל־הָרִמּוֹנִ֥ים מֵאָ֛ה עַל־הַשְּׂבָכָ֖ה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וַיִּקַּ֣ח רַב־טַבָּחִ֗ים אֶת־שְׂרָיָה֙ כֹּהֵ֣ן הָרֹ֔אשׁ וְאֶת־צְפַנְיָ֖ה כֹּהֵ֣ן הַמִּשְׁנֶ֑ה וְאֶת־שְׁלֹ֖שֶׁת שֹׁמְרֵ֥י הַסַּֽף׃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וּמִן־הָעִ֡יר לָקַח֩ סָרִ֨יס אֶחָ֜ד אֲֽשֶׁר־הָיָ֥ה פָקִ֣יד ׀ עַל־אַנְשֵׁ֣י הַמִּלְחָמָ֗ה וְשִׁבְעָ֨ה אֲנָשִׁ֜ים מֵרֹאֵ֤י פְנֵי־הַמֶּ֙לֶךְ֙ אֲשֶׁ֣ר נִמְצְא֣וּ בָעִ֔יר וְאֵ֗ת סֹפֵר֙ שַׂ֣ר הַצָּבָ֔א הַמַּצְבִּ֖א אֶת־עַ֣ם הָאָ֑רֶץ וְשִׁשִּׁ֥ים אִישׁ֙ מֵעַ֣ם הָאָ֔רֶץ הַֽנִּמְצְאִ֖ים בְּת֥וֹךְ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וַיִּקַּ֣ח אוֹתָ֔ם נְבוּזַרְאֲדָ֖ן רַב־טַבָּחִ֑ים וַיֹּ֧לֶךְ אוֹתָ֛ם אֶל־מֶ֥לֶךְ בָּבֶ֖ל רִבְלָֽתָה׃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וַיַּכֶּ֣ה אוֹתָם֩ מֶ֨לֶךְ בָּבֶ֧ל וַיְמִתֵ֛ם בְּרִבְלָ֖ה בְּאֶ֣רֶץ חֲמָ֑ת וַיִּ֥גֶל יְהוּדָ֖ה מֵעַ֥ל אַדְמָתֽוֹ׃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זֶ֣ה הָעָ֔ם אֲשֶׁ֥ר הֶגְלָ֖ה נְבֽוּכַדְרֶאצַּ֑ר בִּשְׁנַת־שֶׁ֕בַע יְהוּדִ֕ים שְׁלֹ֥שֶׁת אֲלָפִ֖ים וְעֶשְׂרִ֥ים וּשְׁלֹשָֽׁה׃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בִּשְׁנַ֛ת שְׁמוֹנֶ֥ה עֶשְׂרֵ֖ה לִנְבֽוּכַדְרֶאצַּ֑ר מִיר֣וּשָׁלִַ֔ם נֶ֕פֶשׁ שְׁמֹנֶ֥ה מֵא֖וֹת שְׁלֹשִׁ֥ים וּשְׁנָֽיִם׃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בִּשְׁנַ֨ת שָׁלֹ֣שׁ וְעֶשְׂרִים֮ לִנְבֽוּכַדְרֶאצַּר֒ הֶגְלָ֗ה נְבֽוּזַרְאֲדָן֙ רַב־טַבָּחִ֔ים יְהוּדִ֕ים נֶ֕פֶשׁ שְׁבַ֥ע מֵא֖וֹת אַרְבָּעִ֣ים וַחֲמִשָּׁ֑ה כָּל־נֶ֕פֶשׁ אַרְבַּ֥עַת אֲלָפִ֖ים וְשֵׁ֥שׁ מֵאֽוֹת׃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וַיְהִי֩ בִשְׁלֹשִׁ֨ים וָשֶׁ֜בַע שָׁנָ֗ה לְגָלוּת֙ יְהוֹיָכִ֣ן מֶֽלֶךְ־יְהוּדָ֔ה בִּשְׁנֵ֤ים עָשָׂר֙ חֹ֔דֶשׁ בְּעֶשְׂרִ֥ים וַחֲמִשָּׁ֖ה לַחֹ֑דֶשׁ נָשָׂ֡א אֱוִ֣יל מְרֹדַךְ֩ מֶ֨לֶךְ בָּבֶ֜ל בִּשְׁנַ֣ת מַלְכֻת֗וֹ אֶת־רֹאשׁ֙ יְהוֹיָכִ֣ין מֶֽלֶךְ־יְהוּדָ֔ה וַיֹּצֵ֥א אוֹת֖וֹ מִבֵּ֥ית הכליא׃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וַיְדַבֵּ֥ר אִתּ֖וֹ טֹב֑וֹת וַיִּתֵּן֙ אֶת־כִּסְא֔וֹ מִמַּ֗עַל לְכִסֵּ֧א מלכים אֲשֶׁ֥ר אִתּ֖וֹ בְּבָבֶֽל׃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וְשִׁנָּ֕ה אֵ֖ת בִּגְדֵ֣י כִלְא֑וֹ וְאָכַ֨ל לֶ֧חֶם לְפָנָ֛יו תָּמִ֖יד כָּל־יְמֵ֥י חַיָּֽו׃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וַאֲרֻחָת֗וֹ אֲרֻחַת֩ תָּמִ֨יד נִתְּנָה־לּ֜וֹ מֵאֵ֧ת מֶֽלֶךְ־בָּבֶ֛ל דְּבַר־י֥וֹם בְּיוֹמ֖וֹ עַד־י֣וֹם מוֹת֑וֹ כֹּ֖ל יְמֵ֥י חַיָּֽיו׃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