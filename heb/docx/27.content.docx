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he_IL" w:bidi="he_IL"/>
        </w:rPr>
      </w:r>
    </w:p>
    <w:p>
      <w:pPr>
        <w:pStyle w:val="Heading2"/>
        <w:bidi/>
      </w:pPr>
      <w:r>
        <w:rPr>
          <w:rtl/>
          <w:cs/>
          <w:lang w:val="he_IL" w:bidi="he_IL"/>
        </w:rPr>
        <w:t>Resource: The Westminster Leningrad Codex</w:t>
      </w:r>
      <w:r>
        <w:rPr>
          <w:rtl/>
          <w:cs/>
          <w:lang w:val="he_IL" w:bidi="he_IL"/>
        </w:rPr>
      </w:r>
    </w:p>
    <w:p>
      <w:pPr>
        <w:bidi/>
      </w:pPr>
      <w:r>
        <w:rPr>
          <w:rtl/>
          <w:cs/>
          <w:lang w:val="he_IL" w:bidi="he_IL"/>
        </w:rPr>
      </w:r>
      <w:r>
        <w:rPr>
          <w:b/>
          <w:rtl/>
          <w:cs/>
          <w:lang w:val="he_IL" w:bidi="he_IL"/>
        </w:rPr>
        <w:t>The Westminster Leningrad Codex</w:t>
      </w:r>
      <w:r>
        <w:rPr>
          <w:rtl/>
          <w:cs/>
          <w:lang w:val="he_IL" w:bidi="he_IL"/>
        </w:rPr>
        <w:t xml:space="preserve"> © 2019 </w:t>
      </w:r>
      <w:hyperlink r:id="rId13">
        <w:r>
          <w:rPr>
            <w:rtl/>
            <w:cs/>
            <w:lang w:val="he_IL" w:bidi="he_IL"/>
          </w:rPr>
          <w:rPr>
            <w:color w:val="0000EE"/>
            <w:u w:val="single"/>
          </w:rPr>
          <w:t>Open Scriptures Hebrew Bible Project</w:t>
        </w:r>
      </w:hyperlink>
      <w:r>
        <w:rPr>
          <w:rtl/>
          <w:cs/>
          <w:lang w:val="he_IL" w:bidi="he_IL"/>
        </w:rPr>
        <w:t xml:space="preserve">, licensed under a </w:t>
      </w:r>
      <w:hyperlink r:id="rId14">
        <w:r>
          <w:rPr>
            <w:rtl/>
            <w:cs/>
            <w:lang w:val="he_IL" w:bidi="he_IL"/>
          </w:rPr>
          <w:rPr>
            <w:color w:val="0000EE"/>
            <w:u w:val="single"/>
          </w:rPr>
          <w:t>Creative Commons Attribution 4.0 International License.</w:t>
        </w:r>
      </w:hyperlink>
      <w:r>
        <w:rPr>
          <w:rtl/>
          <w:cs/>
          <w:lang w:val="he_IL" w:bidi="he_IL"/>
        </w:rPr>
        <w:t>.</w:t>
      </w:r>
      <w:r>
        <w:rPr>
          <w:rtl/>
          <w:cs/>
          <w:lang w:val="he_IL" w:bidi="he_IL"/>
        </w:rPr>
      </w:r>
      <w:r>
        <w:rPr>
          <w:rtl/>
          <w:cs/>
          <w:lang w:val="he_IL" w:bidi="he_IL"/>
        </w:rPr>
      </w:r>
    </w:p>
    <w:p>
      <w:pPr>
        <w:pStyle w:val="Heading1"/>
        <w:bidi/>
      </w:pPr>
      <w:r>
        <w:rPr>
          <w:rtl/>
          <w:cs/>
          <w:lang w:val="he_IL" w:bidi="he_IL"/>
        </w:rPr>
        <w:t>The Westminster Leningrad Codex</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he_IL" w:bidi="he_IL"/>
        </w:rPr>
      </w:r>
    </w:p>
    <w:p>
      <w:pPr>
        <w:pStyle w:val="Heading2"/>
        <w:bidi/>
      </w:pPr>
      <w:r>
        <w:rPr>
          <w:rtl/>
          <w:cs/>
          <w:lang w:val="he_IL" w:bidi="he_IL"/>
        </w:rPr>
      </w:r>
    </w:p>
    <w:p>
      <w:pPr>
        <w:bidi/>
      </w:pPr>
      <w:r>
        <w:rPr>
          <w:rtl/>
          <w:cs/>
          <w:lang w:val="he_IL" w:bidi="he_IL"/>
        </w:rPr>
      </w:r>
      <w:r>
        <w:rPr>
          <w:rtl/>
          <w:cs/>
          <w:lang w:val="he_IL" w:bidi="he_IL"/>
        </w:rPr>
        <w:t xml:space="preserve"> </w:t>
      </w:r>
      <w:r>
        <w:rPr>
          <w:rtl/>
          <w:cs/>
          <w:lang w:val="he_IL" w:bidi="he_IL"/>
        </w:rPr>
      </w:r>
      <w:r>
        <w:rPr>
          <w:rtl/>
          <w:cs/>
          <w:lang w:val="he_IL" w:bidi="he_I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he_IL" w:bidi="he_IL"/>
        </w:rPr>
        <w:t>Daniel 1:1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בִּשְׁנַ֣ת שָׁל֔וֹשׁ לְמַלְכ֖וּת יְהוֹיָקִ֣ים מֶֽלֶךְ־יְהוּדָ֑ה בָּ֣א נְבוּכַדְנֶאצַּ֧ר מֶֽלֶךְ־בָּבֶ֛ל יְרוּשָׁלִַ֖ם וַיָּ֥צַר עָלֶֽיהָ׃</w:t>
      </w:r>
    </w:p>
    <w:p>
      <w:pPr>
        <w:bidi/>
      </w:pPr>
      <w:r>
        <w:rPr>
          <w:rtl/>
          <w:cs/>
          <w:lang w:val="he_IL" w:bidi="he_IL"/>
        </w:rPr>
      </w:r>
      <w:r>
        <w:rPr>
          <w:vertAlign w:val="superscript"/>
          <w:rtl/>
          <w:cs/>
          <w:lang w:val="he_IL" w:bidi="he_IL"/>
        </w:rPr>
        <w:t>2</w:t>
      </w:r>
      <w:r>
        <w:rPr>
          <w:rtl/>
          <w:cs/>
          <w:lang w:val="he_IL" w:bidi="he_IL"/>
        </w:rPr>
        <w:t xml:space="preserve"> וַיִּתֵּן֩ אֲדֹנָ֨י בְּיָד֜וֹ אֶת־יְהוֹיָקִ֣ים מֶֽלֶךְ־יְהוּדָ֗ה וּמִקְצָת֙ כְּלֵ֣י בֵית־הָֽאֱלֹהִ֔ים וַיְבִיאֵ֥ם אֶֽרֶץ־שִׁנְעָ֖ר בֵּ֣ית אֱלֹהָ֑יו וְאֶת־הַכֵּלִ֣ים הֵבִ֔יא בֵּ֖ית אוֹצַ֥ר אֱלֹהָֽיו׃</w:t>
      </w:r>
    </w:p>
    <w:p>
      <w:pPr>
        <w:bidi/>
      </w:pPr>
      <w:r>
        <w:rPr>
          <w:rtl/>
          <w:cs/>
          <w:lang w:val="he_IL" w:bidi="he_IL"/>
        </w:rPr>
      </w:r>
      <w:r>
        <w:rPr>
          <w:vertAlign w:val="superscript"/>
          <w:rtl/>
          <w:cs/>
          <w:lang w:val="he_IL" w:bidi="he_IL"/>
        </w:rPr>
        <w:t>3</w:t>
      </w:r>
      <w:r>
        <w:rPr>
          <w:rtl/>
          <w:cs/>
          <w:lang w:val="he_IL" w:bidi="he_IL"/>
        </w:rPr>
        <w:t xml:space="preserve"> וַיֹּ֣אמֶר הַמֶּ֔לֶךְ לְאַשְׁפְּנַ֖ז רַ֣ב סָרִיסָ֑יו לְהָבִ֞יא מִבְּנֵ֧י יִשְׂרָאֵ֛ל וּמִזֶּ֥רַע הַמְּלוּכָ֖ה וּמִן־הַֽפַּרְתְּמִֽים׃</w:t>
      </w:r>
    </w:p>
    <w:p>
      <w:pPr>
        <w:bidi/>
      </w:pPr>
      <w:r>
        <w:rPr>
          <w:rtl/>
          <w:cs/>
          <w:lang w:val="he_IL" w:bidi="he_IL"/>
        </w:rPr>
      </w:r>
      <w:r>
        <w:rPr>
          <w:vertAlign w:val="superscript"/>
          <w:rtl/>
          <w:cs/>
          <w:lang w:val="he_IL" w:bidi="he_IL"/>
        </w:rPr>
        <w:t>4</w:t>
      </w:r>
      <w:r>
        <w:rPr>
          <w:rtl/>
          <w:cs/>
          <w:lang w:val="he_IL" w:bidi="he_IL"/>
        </w:rPr>
        <w:t xml:space="preserve"> יְלָדִ֣ים אֲשֶׁ֣ר אֵֽין־בָּהֶ֣ם כָּל־מאום וְטוֹבֵ֨י מַרְאֶ֜ה וּמַשְׂכִּילִ֣ים בְּכָל־חָכְמָ֗ה וְיֹ֤דְעֵי דַ֙עַת֙ וּמְבִינֵ֣י מַדָּ֔ע וַאֲשֶׁר֙ כֹּ֣חַ בָּהֶ֔ם לַעֲמֹ֖ד בְּהֵיכַ֣ל הַמֶּ֑לֶךְ וּֽלֲלַמְּדָ֥ם סֵ֖פֶר וּלְשׁ֥וֹן כַּשְׂדִּֽים׃</w:t>
      </w:r>
    </w:p>
    <w:p>
      <w:pPr>
        <w:bidi/>
      </w:pPr>
      <w:r>
        <w:rPr>
          <w:rtl/>
          <w:cs/>
          <w:lang w:val="he_IL" w:bidi="he_IL"/>
        </w:rPr>
      </w:r>
      <w:r>
        <w:rPr>
          <w:vertAlign w:val="superscript"/>
          <w:rtl/>
          <w:cs/>
          <w:lang w:val="he_IL" w:bidi="he_IL"/>
        </w:rPr>
        <w:t>5</w:t>
      </w:r>
      <w:r>
        <w:rPr>
          <w:rtl/>
          <w:cs/>
          <w:lang w:val="he_IL" w:bidi="he_IL"/>
        </w:rPr>
        <w:t xml:space="preserve"> וַיְמַן֩ לָהֶ֨ם הַמֶּ֜לֶךְ דְּבַר־י֣וֹם בְּיוֹמ֗וֹ מִפַּת־בַּ֤ג הַמֶּ֙לֶךְ֙ וּמִיֵּ֣ין מִשְׁתָּ֔יו וּֽלְגַדְּלָ֖ם שָׁנִ֣ים שָׁל֑וֹשׁ וּמִ֨קְצָתָ֔ם יַֽעַמְד֖וּ לִפְנֵ֥י הַמֶּֽלֶךְ׃</w:t>
      </w:r>
    </w:p>
    <w:p>
      <w:pPr>
        <w:bidi/>
      </w:pPr>
      <w:r>
        <w:rPr>
          <w:rtl/>
          <w:cs/>
          <w:lang w:val="he_IL" w:bidi="he_IL"/>
        </w:rPr>
      </w:r>
      <w:r>
        <w:rPr>
          <w:vertAlign w:val="superscript"/>
          <w:rtl/>
          <w:cs/>
          <w:lang w:val="he_IL" w:bidi="he_IL"/>
        </w:rPr>
        <w:t>6</w:t>
      </w:r>
      <w:r>
        <w:rPr>
          <w:rtl/>
          <w:cs/>
          <w:lang w:val="he_IL" w:bidi="he_IL"/>
        </w:rPr>
        <w:t xml:space="preserve"> וַיְהִ֥י בָהֶ֖ם מִבְּנֵ֣י יְהוּדָ֑ה דָּנִיֵּ֣אל חֲנַנְיָ֔ה מִֽישָׁאֵ֖ל וַעֲזַרְיָֽה׃</w:t>
      </w:r>
    </w:p>
    <w:p>
      <w:pPr>
        <w:bidi/>
      </w:pPr>
      <w:r>
        <w:rPr>
          <w:rtl/>
          <w:cs/>
          <w:lang w:val="he_IL" w:bidi="he_IL"/>
        </w:rPr>
      </w:r>
      <w:r>
        <w:rPr>
          <w:vertAlign w:val="superscript"/>
          <w:rtl/>
          <w:cs/>
          <w:lang w:val="he_IL" w:bidi="he_IL"/>
        </w:rPr>
        <w:t>7</w:t>
      </w:r>
      <w:r>
        <w:rPr>
          <w:rtl/>
          <w:cs/>
          <w:lang w:val="he_IL" w:bidi="he_IL"/>
        </w:rPr>
        <w:t xml:space="preserve"> וַיָּ֧שֶׂם לָהֶ֛ם שַׂ֥ר הַסָּרִיסִ֖ים שֵׁמ֑וֹת וַיָּ֨שֶׂם לְדָֽנִיֵּ֜אל בֵּ֣לְטְשַׁאצַּ֗ר וְלַֽחֲנַנְיָה֙ שַׁדְרַ֔ךְ וּלְמִֽישָׁאֵ֣ל מֵישַׁ֔ךְ וְלַעֲזַרְיָ֖ה עֲבֵ֥ד נְגֽוֹ׃</w:t>
      </w:r>
    </w:p>
    <w:p>
      <w:pPr>
        <w:bidi/>
      </w:pPr>
      <w:r>
        <w:rPr>
          <w:rtl/>
          <w:cs/>
          <w:lang w:val="he_IL" w:bidi="he_IL"/>
        </w:rPr>
      </w:r>
      <w:r>
        <w:rPr>
          <w:vertAlign w:val="superscript"/>
          <w:rtl/>
          <w:cs/>
          <w:lang w:val="he_IL" w:bidi="he_IL"/>
        </w:rPr>
        <w:t>8</w:t>
      </w:r>
      <w:r>
        <w:rPr>
          <w:rtl/>
          <w:cs/>
          <w:lang w:val="he_IL" w:bidi="he_IL"/>
        </w:rPr>
        <w:t xml:space="preserve"> וַיָּ֤שֶׂם דָּנִיֵּאל֙ עַל־לִבּ֔וֹ אֲשֶׁ֧ר לֹֽא־יִתְגָּאַ֛ל בְּפַתְבַּ֥ג הַמֶּ֖לֶךְ וּבְיֵ֣ין מִשְׁתָּ֑יו וַיְבַקֵּשׁ֙ מִשַּׂ֣ר הַסָּרִיסִ֔ים אֲשֶׁ֖ר לֹ֥א יִתְגָּאָֽל׃</w:t>
      </w:r>
    </w:p>
    <w:p>
      <w:pPr>
        <w:bidi/>
      </w:pPr>
      <w:r>
        <w:rPr>
          <w:rtl/>
          <w:cs/>
          <w:lang w:val="he_IL" w:bidi="he_IL"/>
        </w:rPr>
      </w:r>
      <w:r>
        <w:rPr>
          <w:vertAlign w:val="superscript"/>
          <w:rtl/>
          <w:cs/>
          <w:lang w:val="he_IL" w:bidi="he_IL"/>
        </w:rPr>
        <w:t>9</w:t>
      </w:r>
      <w:r>
        <w:rPr>
          <w:rtl/>
          <w:cs/>
          <w:lang w:val="he_IL" w:bidi="he_IL"/>
        </w:rPr>
        <w:t xml:space="preserve"> וַיִּתֵּ֤ן הָֽאֱלֹהִים֙ אֶת־דָּ֣נִיֵּ֔אל לְחֶ֖סֶד וּֽלְרַחֲמִ֑ים לִפְנֵ֖י שַׂ֥ר הַסָּרִיסִֽים׃</w:t>
      </w:r>
    </w:p>
    <w:p>
      <w:pPr>
        <w:bidi/>
      </w:pPr>
      <w:r>
        <w:rPr>
          <w:rtl/>
          <w:cs/>
          <w:lang w:val="he_IL" w:bidi="he_IL"/>
        </w:rPr>
      </w:r>
      <w:r>
        <w:rPr>
          <w:vertAlign w:val="superscript"/>
          <w:rtl/>
          <w:cs/>
          <w:lang w:val="he_IL" w:bidi="he_IL"/>
        </w:rPr>
        <w:t>10</w:t>
      </w:r>
      <w:r>
        <w:rPr>
          <w:rtl/>
          <w:cs/>
          <w:lang w:val="he_IL" w:bidi="he_IL"/>
        </w:rPr>
        <w:t xml:space="preserve"> וַיֹּ֜אמֶר שַׂ֤ר הַסָּרִיסִים֙ לְדָ֣נִיֵּ֔אל יָרֵ֤א אֲנִי֙ אֶת־אֲדֹנִ֣י הַמֶּ֔לֶךְ אֲשֶׁ֣ר מִנָּ֔ה אֶת־מַאֲכַלְכֶ֖ם וְאֶת־מִשְׁתֵּיכֶ֑ם אֲשֶׁ֡ר לָמָּה֩ יִרְאֶ֨ה אֶת־פְּנֵיכֶ֜ם זֹֽעֲפִ֗ים מִן־הַיְלָדִים֙ אֲשֶׁ֣ר כְּגִֽילְכֶ֔ם וְחִיַּבְתֶּ֥ם אֶת־רֹאשִׁ֖י לַמֶּֽלֶךְ׃</w:t>
      </w:r>
    </w:p>
    <w:p>
      <w:pPr>
        <w:bidi/>
      </w:pPr>
      <w:r>
        <w:rPr>
          <w:rtl/>
          <w:cs/>
          <w:lang w:val="he_IL" w:bidi="he_IL"/>
        </w:rPr>
      </w:r>
      <w:r>
        <w:rPr>
          <w:vertAlign w:val="superscript"/>
          <w:rtl/>
          <w:cs/>
          <w:lang w:val="he_IL" w:bidi="he_IL"/>
        </w:rPr>
        <w:t>11</w:t>
      </w:r>
      <w:r>
        <w:rPr>
          <w:rtl/>
          <w:cs/>
          <w:lang w:val="he_IL" w:bidi="he_IL"/>
        </w:rPr>
        <w:t xml:space="preserve"> וַיֹּ֥אמֶר דָּנִיֵּ֖אל אֶל־הַמֶּלְצַ֑ר אֲשֶׁ֤ר מִנָּה֙ שַׂ֣ר הַסָּֽרִיסִ֔ים עַל־דָּנִיֵּ֣אל חֲנַנְיָ֔ה מִֽישָׁאֵ֖ל וַעֲזַרְיָֽה׃</w:t>
      </w:r>
    </w:p>
    <w:p>
      <w:pPr>
        <w:bidi/>
      </w:pPr>
      <w:r>
        <w:rPr>
          <w:rtl/>
          <w:cs/>
          <w:lang w:val="he_IL" w:bidi="he_IL"/>
        </w:rPr>
      </w:r>
      <w:r>
        <w:rPr>
          <w:vertAlign w:val="superscript"/>
          <w:rtl/>
          <w:cs/>
          <w:lang w:val="he_IL" w:bidi="he_IL"/>
        </w:rPr>
        <w:t>12</w:t>
      </w:r>
      <w:r>
        <w:rPr>
          <w:rtl/>
          <w:cs/>
          <w:lang w:val="he_IL" w:bidi="he_IL"/>
        </w:rPr>
        <w:t xml:space="preserve"> נַס־נָ֥א אֶת־עֲבָדֶ֖יךָ יָמִ֣ים עֲשָׂרָ֑ה וְיִתְּנוּ־לָ֜נוּ מִן־הַזֵּרֹעִ֛ים וְנֹאכְלָ֖ה וּמַ֥יִם וְנִשְׁתֶּֽה׃</w:t>
      </w:r>
    </w:p>
    <w:p>
      <w:pPr>
        <w:bidi/>
      </w:pPr>
      <w:r>
        <w:rPr>
          <w:rtl/>
          <w:cs/>
          <w:lang w:val="he_IL" w:bidi="he_IL"/>
        </w:rPr>
      </w:r>
      <w:r>
        <w:rPr>
          <w:vertAlign w:val="superscript"/>
          <w:rtl/>
          <w:cs/>
          <w:lang w:val="he_IL" w:bidi="he_IL"/>
        </w:rPr>
        <w:t>13</w:t>
      </w:r>
      <w:r>
        <w:rPr>
          <w:rtl/>
          <w:cs/>
          <w:lang w:val="he_IL" w:bidi="he_IL"/>
        </w:rPr>
        <w:t xml:space="preserve"> וְיֵרָא֤וּ לְפָנֶ֙יךָ֙ מַרְאֵ֔ינוּ וּמַרְאֵה֙ הַיְלָדִ֔ים הָאֹ֣כְלִ֔ים אֵ֖ת פַּתְבַּ֣ג הַמֶּ֑לֶךְ וְכַאֲשֶׁ֣ר תִּרְאֵ֔ה עֲשֵׂ֖ה עִם־עֲבָדֶֽיךָ׃</w:t>
      </w:r>
    </w:p>
    <w:p>
      <w:pPr>
        <w:bidi/>
      </w:pPr>
      <w:r>
        <w:rPr>
          <w:rtl/>
          <w:cs/>
          <w:lang w:val="he_IL" w:bidi="he_IL"/>
        </w:rPr>
      </w:r>
      <w:r>
        <w:rPr>
          <w:vertAlign w:val="superscript"/>
          <w:rtl/>
          <w:cs/>
          <w:lang w:val="he_IL" w:bidi="he_IL"/>
        </w:rPr>
        <w:t>14</w:t>
      </w:r>
      <w:r>
        <w:rPr>
          <w:rtl/>
          <w:cs/>
          <w:lang w:val="he_IL" w:bidi="he_IL"/>
        </w:rPr>
        <w:t xml:space="preserve"> וַיִּשְׁמַ֥ע לָהֶ֖ם לַדָּבָ֣ר הַזֶּ֑ה וַיְנַסֵּ֖ם יָמִ֥ים עֲשָׂרָֽה׃</w:t>
      </w:r>
    </w:p>
    <w:p>
      <w:pPr>
        <w:bidi/>
      </w:pPr>
      <w:r>
        <w:rPr>
          <w:rtl/>
          <w:cs/>
          <w:lang w:val="he_IL" w:bidi="he_IL"/>
        </w:rPr>
      </w:r>
      <w:r>
        <w:rPr>
          <w:vertAlign w:val="superscript"/>
          <w:rtl/>
          <w:cs/>
          <w:lang w:val="he_IL" w:bidi="he_IL"/>
        </w:rPr>
        <w:t>15</w:t>
      </w:r>
      <w:r>
        <w:rPr>
          <w:rtl/>
          <w:cs/>
          <w:lang w:val="he_IL" w:bidi="he_IL"/>
        </w:rPr>
        <w:t xml:space="preserve"> וּמִקְצָת֙ יָמִ֣ים עֲשָׂרָ֔ה נִרְאָ֤ה מַרְאֵיהֶם֙ ט֔וֹב וּבְרִיאֵ֖י בָּשָׂ֑ר מִן־כָּל־הַיְלָדִ֔ים הָאֹ֣כְלִ֔ים אֵ֖ת פַּתְבַּ֥ג הַמֶּֽלֶךְ׃</w:t>
      </w:r>
    </w:p>
    <w:p>
      <w:pPr>
        <w:bidi/>
      </w:pPr>
      <w:r>
        <w:rPr>
          <w:rtl/>
          <w:cs/>
          <w:lang w:val="he_IL" w:bidi="he_IL"/>
        </w:rPr>
      </w:r>
      <w:r>
        <w:rPr>
          <w:vertAlign w:val="superscript"/>
          <w:rtl/>
          <w:cs/>
          <w:lang w:val="he_IL" w:bidi="he_IL"/>
        </w:rPr>
        <w:t>16</w:t>
      </w:r>
      <w:r>
        <w:rPr>
          <w:rtl/>
          <w:cs/>
          <w:lang w:val="he_IL" w:bidi="he_IL"/>
        </w:rPr>
        <w:t xml:space="preserve"> וַיְהִ֣י הַמֶּלְצַ֗ר נֹשֵׂא֙ אֶת־פַּתְבָּגָ֔ם וְיֵ֖ין מִשְׁתֵּיהֶ֑ם וְנֹתֵ֥ן לָהֶ֖ם זֵרְעֹנִֽים׃</w:t>
      </w:r>
    </w:p>
    <w:p>
      <w:pPr>
        <w:bidi/>
      </w:pPr>
      <w:r>
        <w:rPr>
          <w:rtl/>
          <w:cs/>
          <w:lang w:val="he_IL" w:bidi="he_IL"/>
        </w:rPr>
      </w:r>
      <w:r>
        <w:rPr>
          <w:vertAlign w:val="superscript"/>
          <w:rtl/>
          <w:cs/>
          <w:lang w:val="he_IL" w:bidi="he_IL"/>
        </w:rPr>
        <w:t>17</w:t>
      </w:r>
      <w:r>
        <w:rPr>
          <w:rtl/>
          <w:cs/>
          <w:lang w:val="he_IL" w:bidi="he_IL"/>
        </w:rPr>
        <w:t xml:space="preserve"> וְהַיְלָדִ֤ים הָאֵ֙לֶּה֙ אַרְבַּעְתָּ֔ם נָתַ֨ן לָהֶ֧ם הָֽאֱלֹהִ֛ים מַדָּ֥ע וְהַשְׂכֵּ֖ל בְּכָל־סֵ֣פֶר וְחָכְמָ֑ה וְדָנִיֵּ֣אל הֵבִ֔ין בְּכָל־חָז֖וֹן וַחֲלֹמֽוֹת׃</w:t>
      </w:r>
    </w:p>
    <w:p>
      <w:pPr>
        <w:bidi/>
      </w:pPr>
      <w:r>
        <w:rPr>
          <w:rtl/>
          <w:cs/>
          <w:lang w:val="he_IL" w:bidi="he_IL"/>
        </w:rPr>
      </w:r>
      <w:r>
        <w:rPr>
          <w:vertAlign w:val="superscript"/>
          <w:rtl/>
          <w:cs/>
          <w:lang w:val="he_IL" w:bidi="he_IL"/>
        </w:rPr>
        <w:t>18</w:t>
      </w:r>
      <w:r>
        <w:rPr>
          <w:rtl/>
          <w:cs/>
          <w:lang w:val="he_IL" w:bidi="he_IL"/>
        </w:rPr>
        <w:t xml:space="preserve"> וּלְמִקְצָת֙ הַיָּמִ֔ים אֲשֶׁר־אָמַ֥ר הַמֶּ֖לֶךְ לַהֲבִיאָ֑ם וַיְבִיאֵם֙ שַׂ֣ר הַסָּרִיסִ֔ים לִפְנֵ֖י נְבֻכַדְנֶצַּֽר׃</w:t>
      </w:r>
    </w:p>
    <w:p>
      <w:pPr>
        <w:bidi/>
      </w:pPr>
      <w:r>
        <w:rPr>
          <w:rtl/>
          <w:cs/>
          <w:lang w:val="he_IL" w:bidi="he_IL"/>
        </w:rPr>
      </w:r>
      <w:r>
        <w:rPr>
          <w:vertAlign w:val="superscript"/>
          <w:rtl/>
          <w:cs/>
          <w:lang w:val="he_IL" w:bidi="he_IL"/>
        </w:rPr>
        <w:t>19</w:t>
      </w:r>
      <w:r>
        <w:rPr>
          <w:rtl/>
          <w:cs/>
          <w:lang w:val="he_IL" w:bidi="he_IL"/>
        </w:rPr>
        <w:t xml:space="preserve"> וַיְדַבֵּ֣ר אִתָּם֮ הַמֶּלֶךְ֒ וְלֹ֤א נִמְצָא֙ מִכֻּלָּ֔ם כְּדָנִיֵּ֣אל חֲנַנְיָ֔ה מִֽישָׁאֵ֖ל וַעֲזַרְיָ֑ה וַיַּֽעַמְד֖וּ לִפְנֵ֥י הַמֶּֽלֶךְ׃</w:t>
      </w:r>
    </w:p>
    <w:p>
      <w:pPr>
        <w:bidi/>
      </w:pPr>
      <w:r>
        <w:rPr>
          <w:rtl/>
          <w:cs/>
          <w:lang w:val="he_IL" w:bidi="he_IL"/>
        </w:rPr>
      </w:r>
      <w:r>
        <w:rPr>
          <w:vertAlign w:val="superscript"/>
          <w:rtl/>
          <w:cs/>
          <w:lang w:val="he_IL" w:bidi="he_IL"/>
        </w:rPr>
        <w:t>20</w:t>
      </w:r>
      <w:r>
        <w:rPr>
          <w:rtl/>
          <w:cs/>
          <w:lang w:val="he_IL" w:bidi="he_IL"/>
        </w:rPr>
        <w:t xml:space="preserve"> וְכֹ֗ל דְּבַר֙ חָכְמַ֣ת בִּינָ֔ה אֲשֶׁר־בִּקֵּ֥שׁ מֵהֶ֖ם הַמֶּ֑לֶךְ וַֽיִּמְצָאֵ֞ם עֶ֣שֶׂר יָד֗וֹת עַ֤ל כָּל־הַֽחַרְטֻמִּים֙ הָֽאַשָּׁפִ֔ים אֲשֶׁ֖ר בְּכָל־מַלְכוּתֽוֹ׃</w:t>
      </w:r>
    </w:p>
    <w:p>
      <w:pPr>
        <w:bidi/>
      </w:pPr>
      <w:r>
        <w:rPr>
          <w:rtl/>
          <w:cs/>
          <w:lang w:val="he_IL" w:bidi="he_IL"/>
        </w:rPr>
      </w:r>
      <w:r>
        <w:rPr>
          <w:vertAlign w:val="superscript"/>
          <w:rtl/>
          <w:cs/>
          <w:lang w:val="he_IL" w:bidi="he_IL"/>
        </w:rPr>
        <w:t>21</w:t>
      </w:r>
      <w:r>
        <w:rPr>
          <w:rtl/>
          <w:cs/>
          <w:lang w:val="he_IL" w:bidi="he_IL"/>
        </w:rPr>
        <w:t xml:space="preserve"> וַֽיְהִי֙ דָּֽנִיֵּ֔אל עַד־שְׁנַ֥ת אַחַ֖ת לְכ֥וֹרֶשׁ הַמֶּֽלֶךְ׃ פ</w:t>
      </w:r>
    </w:p>
    <w:p>
      <w:pPr>
        <w:pStyle w:val="Heading2"/>
        <w:bidi/>
      </w:pPr>
      <w:r>
        <w:rPr>
          <w:rtl/>
          <w:cs/>
          <w:lang w:val="he_IL" w:bidi="he_IL"/>
        </w:rPr>
        <w:t>Daniel 2:1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וּבִשְׁנַ֣ת שְׁתַּ֗יִם לְמַלְכוּת֙ נְבֻֽכַדְנֶצַּ֔ר חָלַ֥ם נְבֻֽכַדְנֶצַּ֖ר חֲלֹמ֑וֹת וַתִּתְפָּ֣עֶם רוּח֔וֹ וּשְׁנָת֖וֹ נִהְיְתָ֥ה עָלָֽיו׃</w:t>
      </w:r>
    </w:p>
    <w:p>
      <w:pPr>
        <w:bidi/>
      </w:pPr>
      <w:r>
        <w:rPr>
          <w:rtl/>
          <w:cs/>
          <w:lang w:val="he_IL" w:bidi="he_IL"/>
        </w:rPr>
      </w:r>
      <w:r>
        <w:rPr>
          <w:vertAlign w:val="superscript"/>
          <w:rtl/>
          <w:cs/>
          <w:lang w:val="he_IL" w:bidi="he_IL"/>
        </w:rPr>
        <w:t>2</w:t>
      </w:r>
      <w:r>
        <w:rPr>
          <w:rtl/>
          <w:cs/>
          <w:lang w:val="he_IL" w:bidi="he_IL"/>
        </w:rPr>
        <w:t xml:space="preserve"> וַיֹּ֣אמֶר הַ֠מֶּלֶךְ לִקְרֹ֨א לַֽחַרְטֻמִּ֜ים וְלָֽאַשָּׁפִ֗ים וְלַֽמְכַשְּׁפִים֙ וְלַכַּשְׂדִּ֔ים לְהַגִּ֥יד לַמֶּ֖לֶךְ חֲלֹמֹתָ֑יו וַיָּבֹ֕אוּ וַיַּֽעַמְד֖וּ לִפְנֵ֥י הַמֶּֽלֶךְ׃</w:t>
      </w:r>
    </w:p>
    <w:p>
      <w:pPr>
        <w:bidi/>
      </w:pPr>
      <w:r>
        <w:rPr>
          <w:rtl/>
          <w:cs/>
          <w:lang w:val="he_IL" w:bidi="he_IL"/>
        </w:rPr>
      </w:r>
      <w:r>
        <w:rPr>
          <w:vertAlign w:val="superscript"/>
          <w:rtl/>
          <w:cs/>
          <w:lang w:val="he_IL" w:bidi="he_IL"/>
        </w:rPr>
        <w:t>3</w:t>
      </w:r>
      <w:r>
        <w:rPr>
          <w:rtl/>
          <w:cs/>
          <w:lang w:val="he_IL" w:bidi="he_IL"/>
        </w:rPr>
        <w:t xml:space="preserve"> וַיֹּ֧אמֶר לָהֶ֛ם הַמֶּ֖לֶךְ חֲל֣וֹם חָלָ֑מְתִּי וַתִּפָּ֣עֶם רוּחִ֔י לָדַ֖עַת אֶֽת־הַחֲלֽוֹם׃</w:t>
      </w:r>
    </w:p>
    <w:p>
      <w:pPr>
        <w:bidi/>
      </w:pPr>
      <w:r>
        <w:rPr>
          <w:rtl/>
          <w:cs/>
          <w:lang w:val="he_IL" w:bidi="he_IL"/>
        </w:rPr>
      </w:r>
      <w:r>
        <w:rPr>
          <w:vertAlign w:val="superscript"/>
          <w:rtl/>
          <w:cs/>
          <w:lang w:val="he_IL" w:bidi="he_IL"/>
        </w:rPr>
        <w:t>4</w:t>
      </w:r>
      <w:r>
        <w:rPr>
          <w:rtl/>
          <w:cs/>
          <w:lang w:val="he_IL" w:bidi="he_IL"/>
        </w:rPr>
        <w:t xml:space="preserve"> וַֽיְדַבְּר֧וּ הַכַּשְׂדִּ֛ים לַמֶּ֖לֶךְ אֲרָמִ֑ית מַלְכָּא֙ לְעָלְמִ֣ין חֱיִ֔י אֱמַ֥ר חֶלְמָ֛א לעבדיך וּפִשְׁרָ֥א נְחַוֵּֽא׃</w:t>
      </w:r>
    </w:p>
    <w:p>
      <w:pPr>
        <w:bidi/>
      </w:pPr>
      <w:r>
        <w:rPr>
          <w:rtl/>
          <w:cs/>
          <w:lang w:val="he_IL" w:bidi="he_IL"/>
        </w:rPr>
      </w:r>
      <w:r>
        <w:rPr>
          <w:vertAlign w:val="superscript"/>
          <w:rtl/>
          <w:cs/>
          <w:lang w:val="he_IL" w:bidi="he_IL"/>
        </w:rPr>
        <w:t>5</w:t>
      </w:r>
      <w:r>
        <w:rPr>
          <w:rtl/>
          <w:cs/>
          <w:lang w:val="he_IL" w:bidi="he_IL"/>
        </w:rPr>
        <w:t xml:space="preserve"> עָנֵ֤ה מַלְכָּא֙ וְאָמַ֣ר לכשדיא מִלְּתָ֖א מִנִּ֣י אַזְדָּ֑א הֵ֣ן לָ֤א תְהֽוֹדְעוּנַּ֙נִי֙ חֶלְמָ֣א וּפִשְׁרֵ֔הּ הַדָּמִין֙ תִּתְעַבְד֔וּן וּבָתֵּיכ֖וֹן נְוָלִ֥י יִתְּשָׂמֽוּן׃</w:t>
      </w:r>
    </w:p>
    <w:p>
      <w:pPr>
        <w:bidi/>
      </w:pPr>
      <w:r>
        <w:rPr>
          <w:rtl/>
          <w:cs/>
          <w:lang w:val="he_IL" w:bidi="he_IL"/>
        </w:rPr>
      </w:r>
      <w:r>
        <w:rPr>
          <w:vertAlign w:val="superscript"/>
          <w:rtl/>
          <w:cs/>
          <w:lang w:val="he_IL" w:bidi="he_IL"/>
        </w:rPr>
        <w:t>6</w:t>
      </w:r>
      <w:r>
        <w:rPr>
          <w:rtl/>
          <w:cs/>
          <w:lang w:val="he_IL" w:bidi="he_IL"/>
        </w:rPr>
        <w:t xml:space="preserve"> וְהֵ֨ן חֶלְמָ֤א וּפִשְׁרֵהּ֙ תְּֽהַחֲוֺ֔ן מַתְּנָ֤ן וּנְבִזְבָּה֙ וִיקָ֣ר שַׂגִּ֔יא תְּקַבְּל֖וּן מִן־קֳדָמָ֑י לָהֵ֕ן חֶלְמָ֥א וּפִשְׁרֵ֖הּ הַחֲוֺֽנִי׃</w:t>
      </w:r>
    </w:p>
    <w:p>
      <w:pPr>
        <w:bidi/>
      </w:pPr>
      <w:r>
        <w:rPr>
          <w:rtl/>
          <w:cs/>
          <w:lang w:val="he_IL" w:bidi="he_IL"/>
        </w:rPr>
      </w:r>
      <w:r>
        <w:rPr>
          <w:vertAlign w:val="superscript"/>
          <w:rtl/>
          <w:cs/>
          <w:lang w:val="he_IL" w:bidi="he_IL"/>
        </w:rPr>
        <w:t>7</w:t>
      </w:r>
      <w:r>
        <w:rPr>
          <w:rtl/>
          <w:cs/>
          <w:lang w:val="he_IL" w:bidi="he_IL"/>
        </w:rPr>
        <w:t xml:space="preserve"> עֲנ֥וֹ תִנְיָנ֖וּת וְאָמְרִ֑ין מַלְכָּ֕א חֶלְמָ֛א יֵאמַ֥ר לְעַבְד֖וֹהִי וּפִשְׁרָ֥ה נְהַחֲוֵֽה׃</w:t>
      </w:r>
    </w:p>
    <w:p>
      <w:pPr>
        <w:bidi/>
      </w:pPr>
      <w:r>
        <w:rPr>
          <w:rtl/>
          <w:cs/>
          <w:lang w:val="he_IL" w:bidi="he_IL"/>
        </w:rPr>
      </w:r>
      <w:r>
        <w:rPr>
          <w:vertAlign w:val="superscript"/>
          <w:rtl/>
          <w:cs/>
          <w:lang w:val="he_IL" w:bidi="he_IL"/>
        </w:rPr>
        <w:t>8</w:t>
      </w:r>
      <w:r>
        <w:rPr>
          <w:rtl/>
          <w:cs/>
          <w:lang w:val="he_IL" w:bidi="he_IL"/>
        </w:rPr>
        <w:t xml:space="preserve"> עָנֵ֤ה מַלְכָּא֙ וְאָמַ֔ר מִן־יַצִּיב֙ יָדַ֣ע אֲנָ֔ה דִּ֥י עִדָּנָ֖א אַנְתּ֣וּן זָבְנִ֑ין כָּל־קֳבֵל֙ דִּ֣י חֲזֵית֔וֹן דִּ֥י אַזְדָּ֖א מִנִּ֥י מִלְּתָֽא׃</w:t>
      </w:r>
    </w:p>
    <w:p>
      <w:pPr>
        <w:bidi/>
      </w:pPr>
      <w:r>
        <w:rPr>
          <w:rtl/>
          <w:cs/>
          <w:lang w:val="he_IL" w:bidi="he_IL"/>
        </w:rPr>
      </w:r>
      <w:r>
        <w:rPr>
          <w:vertAlign w:val="superscript"/>
          <w:rtl/>
          <w:cs/>
          <w:lang w:val="he_IL" w:bidi="he_IL"/>
        </w:rPr>
        <w:t>9</w:t>
      </w:r>
      <w:r>
        <w:rPr>
          <w:rtl/>
          <w:cs/>
          <w:lang w:val="he_IL" w:bidi="he_IL"/>
        </w:rPr>
        <w:t xml:space="preserve"> דִּ֣י הֵן־חֶלְמָא֩ לָ֨א תְהֽוֹדְעֻנַּ֜נִי חֲדָה־הִ֣יא דָֽתְכ֗וֹן וּמִלָּ֨ה כִדְבָ֤ה וּשְׁחִיתָה֙ הזמנתון לְמֵאמַ֣ר קָֽדָמַ֔י עַ֛ד דִּ֥י עִדָּנָ֖א יִשְׁתַּנֵּ֑א לָהֵ֗ן חֶלְמָא֙ אֱמַ֣רוּ לִ֔י וְֽאִנְדַּ֕ע דִּ֥י פִשְׁרֵ֖הּ תְּהַחֲוֻנַּֽנִי׃</w:t>
      </w:r>
    </w:p>
    <w:p>
      <w:pPr>
        <w:bidi/>
      </w:pPr>
      <w:r>
        <w:rPr>
          <w:rtl/>
          <w:cs/>
          <w:lang w:val="he_IL" w:bidi="he_IL"/>
        </w:rPr>
      </w:r>
      <w:r>
        <w:rPr>
          <w:vertAlign w:val="superscript"/>
          <w:rtl/>
          <w:cs/>
          <w:lang w:val="he_IL" w:bidi="he_IL"/>
        </w:rPr>
        <w:t>10</w:t>
      </w:r>
      <w:r>
        <w:rPr>
          <w:rtl/>
          <w:cs/>
          <w:lang w:val="he_IL" w:bidi="he_IL"/>
        </w:rPr>
        <w:t xml:space="preserve"> עֲנ֨וֹ כשדיא קֳדָם־מַלְכָּא֙ וְאָ֣מְרִ֔ין לָֽא־אִיתַ֤י אֲנָשׁ֙ עַל־יַבֶּשְׁתָּ֔א דִּ֚י מִלַּ֣ת מַלְכָּ֔א יוּכַ֖ל לְהַחֲוָיָ֑ה כָּל־קֳבֵ֗ל דִּ֚י כָּל־מֶ֙לֶךְ֙ רַ֣ב וְשַׁלִּ֔יט מִלָּ֤ה כִדְנָה֙ לָ֣א שְׁאֵ֔ל לְכָל־חַרְטֹּ֖ם וְאָשַׁ֥ף וְכַשְׂדָּֽי׃</w:t>
      </w:r>
    </w:p>
    <w:p>
      <w:pPr>
        <w:bidi/>
      </w:pPr>
      <w:r>
        <w:rPr>
          <w:rtl/>
          <w:cs/>
          <w:lang w:val="he_IL" w:bidi="he_IL"/>
        </w:rPr>
      </w:r>
      <w:r>
        <w:rPr>
          <w:vertAlign w:val="superscript"/>
          <w:rtl/>
          <w:cs/>
          <w:lang w:val="he_IL" w:bidi="he_IL"/>
        </w:rPr>
        <w:t>11</w:t>
      </w:r>
      <w:r>
        <w:rPr>
          <w:rtl/>
          <w:cs/>
          <w:lang w:val="he_IL" w:bidi="he_IL"/>
        </w:rPr>
        <w:t xml:space="preserve"> וּמִלְּתָ֨א דִֽי־מַלְכָּ֤ה שָׁאֵל֙ יַקִּירָ֔ה וְאָחֳרָן֙ לָ֣א אִיתַ֔י דִּ֥י יְחַוִּנַּ֖הּ קֳדָ֣ם מַלְכָּ֑א לָהֵ֣ן אֱלָהִ֔ין דִּ֚י מְדָ֣רְה֔וֹן עִם־בִּשְׂרָ֖א לָ֥א אִיתֽוֹהִי׃</w:t>
      </w:r>
    </w:p>
    <w:p>
      <w:pPr>
        <w:bidi/>
      </w:pPr>
      <w:r>
        <w:rPr>
          <w:rtl/>
          <w:cs/>
          <w:lang w:val="he_IL" w:bidi="he_IL"/>
        </w:rPr>
      </w:r>
      <w:r>
        <w:rPr>
          <w:vertAlign w:val="superscript"/>
          <w:rtl/>
          <w:cs/>
          <w:lang w:val="he_IL" w:bidi="he_IL"/>
        </w:rPr>
        <w:t>12</w:t>
      </w:r>
      <w:r>
        <w:rPr>
          <w:rtl/>
          <w:cs/>
          <w:lang w:val="he_IL" w:bidi="he_IL"/>
        </w:rPr>
        <w:t xml:space="preserve"> כָּל־קֳבֵ֣ל דְּנָ֔ה מַלְכָּ֕א בְּנַ֖ס וּקְצַ֣ף שַׂגִּ֑יא וַאֲמַר֙ לְה֣וֹבָדָ֔ה לְכֹ֖ל חַכִּימֵ֥י בָבֶֽל׃</w:t>
      </w:r>
    </w:p>
    <w:p>
      <w:pPr>
        <w:bidi/>
      </w:pPr>
      <w:r>
        <w:rPr>
          <w:rtl/>
          <w:cs/>
          <w:lang w:val="he_IL" w:bidi="he_IL"/>
        </w:rPr>
      </w:r>
      <w:r>
        <w:rPr>
          <w:vertAlign w:val="superscript"/>
          <w:rtl/>
          <w:cs/>
          <w:lang w:val="he_IL" w:bidi="he_IL"/>
        </w:rPr>
        <w:t>13</w:t>
      </w:r>
      <w:r>
        <w:rPr>
          <w:rtl/>
          <w:cs/>
          <w:lang w:val="he_IL" w:bidi="he_IL"/>
        </w:rPr>
        <w:t xml:space="preserve"> וְדָתָ֣א נֶפְקַ֔ת וְחַכִּֽימַיָּ֖א מִֽתְקַטְּלִ֑ין וּבְע֛וֹ דָּנִיֵּ֥אל וְחַבְר֖וֹהִי לְהִתְקְטָלָֽה׃ פ</w:t>
      </w:r>
    </w:p>
    <w:p>
      <w:pPr>
        <w:bidi/>
      </w:pPr>
      <w:r>
        <w:rPr>
          <w:rtl/>
          <w:cs/>
          <w:lang w:val="he_IL" w:bidi="he_IL"/>
        </w:rPr>
      </w:r>
      <w:r>
        <w:rPr>
          <w:vertAlign w:val="superscript"/>
          <w:rtl/>
          <w:cs/>
          <w:lang w:val="he_IL" w:bidi="he_IL"/>
        </w:rPr>
        <w:t>14</w:t>
      </w:r>
      <w:r>
        <w:rPr>
          <w:rtl/>
          <w:cs/>
          <w:lang w:val="he_IL" w:bidi="he_IL"/>
        </w:rPr>
        <w:t xml:space="preserve"> בֵּאדַ֣יִן דָּנִיֵּ֗אל הֲתִיב֙ עֵטָ֣א וּטְעֵ֔ם לְאַרְי֕וֹךְ רַב־טַבָּחַיָּ֖א דִּ֣י מַלְכָּ֑א דִּ֚י נְפַ֣ק לְקַטָּלָ֔ה לְחַכִּימֵ֖י בָּבֶֽל׃</w:t>
      </w:r>
    </w:p>
    <w:p>
      <w:pPr>
        <w:bidi/>
      </w:pPr>
      <w:r>
        <w:rPr>
          <w:rtl/>
          <w:cs/>
          <w:lang w:val="he_IL" w:bidi="he_IL"/>
        </w:rPr>
      </w:r>
      <w:r>
        <w:rPr>
          <w:vertAlign w:val="superscript"/>
          <w:rtl/>
          <w:cs/>
          <w:lang w:val="he_IL" w:bidi="he_IL"/>
        </w:rPr>
        <w:t>15</w:t>
      </w:r>
      <w:r>
        <w:rPr>
          <w:rtl/>
          <w:cs/>
          <w:lang w:val="he_IL" w:bidi="he_IL"/>
        </w:rPr>
        <w:t xml:space="preserve"> עָנֵ֣ה וְאָמַ֗ר לְאַרְיוֹךְ֙ שַׁלִּיטָ֣א דִֽי־מַלְכָּ֔א עַל־מָ֥ה דָתָ֛א מְהַחְצְפָ֖ה מִן־קֳדָ֣ם מַלְכָּ֑א אֱדַ֣יִן מִלְּתָ֔א הוֹדַ֥ע אַרְי֖וֹךְ לְדָנִיֵּֽאל׃</w:t>
      </w:r>
    </w:p>
    <w:p>
      <w:pPr>
        <w:bidi/>
      </w:pPr>
      <w:r>
        <w:rPr>
          <w:rtl/>
          <w:cs/>
          <w:lang w:val="he_IL" w:bidi="he_IL"/>
        </w:rPr>
      </w:r>
      <w:r>
        <w:rPr>
          <w:vertAlign w:val="superscript"/>
          <w:rtl/>
          <w:cs/>
          <w:lang w:val="he_IL" w:bidi="he_IL"/>
        </w:rPr>
        <w:t>16</w:t>
      </w:r>
      <w:r>
        <w:rPr>
          <w:rtl/>
          <w:cs/>
          <w:lang w:val="he_IL" w:bidi="he_IL"/>
        </w:rPr>
        <w:t xml:space="preserve"> וְדָ֣נִיֵּ֔אל עַ֖ל וּבְעָ֣ה מִן־מַלְכָּ֑א דִּ֚י זְמָ֣ן יִנְתֵּן־לֵ֔הּ וּפִשְׁרָ֖א לְהַֽחֲוָיָ֥ה לְמַלְכָּֽא׃ פ</w:t>
      </w:r>
    </w:p>
    <w:p>
      <w:pPr>
        <w:bidi/>
      </w:pPr>
      <w:r>
        <w:rPr>
          <w:rtl/>
          <w:cs/>
          <w:lang w:val="he_IL" w:bidi="he_IL"/>
        </w:rPr>
      </w:r>
      <w:r>
        <w:rPr>
          <w:vertAlign w:val="superscript"/>
          <w:rtl/>
          <w:cs/>
          <w:lang w:val="he_IL" w:bidi="he_IL"/>
        </w:rPr>
        <w:t>17</w:t>
      </w:r>
      <w:r>
        <w:rPr>
          <w:rtl/>
          <w:cs/>
          <w:lang w:val="he_IL" w:bidi="he_IL"/>
        </w:rPr>
        <w:t xml:space="preserve"> אֱדַ֥יִן דָּֽנִיֵּ֖אל לְבַיְתֵ֣הּ אֲזַ֑ל וְ֠לַחֲנַנְיָה מִֽישָׁאֵ֧ל וַעֲזַרְיָ֛ה חַבְר֖וֹהִי מִלְּתָ֥א הוֹדַֽע׃</w:t>
      </w:r>
    </w:p>
    <w:p>
      <w:pPr>
        <w:bidi/>
      </w:pPr>
      <w:r>
        <w:rPr>
          <w:rtl/>
          <w:cs/>
          <w:lang w:val="he_IL" w:bidi="he_IL"/>
        </w:rPr>
      </w:r>
      <w:r>
        <w:rPr>
          <w:vertAlign w:val="superscript"/>
          <w:rtl/>
          <w:cs/>
          <w:lang w:val="he_IL" w:bidi="he_IL"/>
        </w:rPr>
        <w:t>18</w:t>
      </w:r>
      <w:r>
        <w:rPr>
          <w:rtl/>
          <w:cs/>
          <w:lang w:val="he_IL" w:bidi="he_IL"/>
        </w:rPr>
        <w:t xml:space="preserve"> וְרַחֲמִ֗ין לְמִבְעֵא֙ מִן־קֳדָם֙ אֱלָ֣הּ שְׁמַיָּ֔א עַל־רָזָ֖ה דְּנָ֑ה דִּ֣י לָ֤א יְהֹֽבְדוּן֙ דָּנִיֵּ֣אל וְחַבְר֔וֹהִי עִם־שְׁאָ֖ר חַכִּימֵ֥י בָבֶֽל׃</w:t>
      </w:r>
    </w:p>
    <w:p>
      <w:pPr>
        <w:bidi/>
      </w:pPr>
      <w:r>
        <w:rPr>
          <w:rtl/>
          <w:cs/>
          <w:lang w:val="he_IL" w:bidi="he_IL"/>
        </w:rPr>
      </w:r>
      <w:r>
        <w:rPr>
          <w:vertAlign w:val="superscript"/>
          <w:rtl/>
          <w:cs/>
          <w:lang w:val="he_IL" w:bidi="he_IL"/>
        </w:rPr>
        <w:t>19</w:t>
      </w:r>
      <w:r>
        <w:rPr>
          <w:rtl/>
          <w:cs/>
          <w:lang w:val="he_IL" w:bidi="he_IL"/>
        </w:rPr>
        <w:t xml:space="preserve"> אֱדַ֗יִן לְדָנִיֵּ֛אל בְּחֶזְוָ֥א דִֽי־לֵילְיָ֖א רָזָ֣ה גֲלִ֑י אֱדַ֙יִן֙ דָּֽנִיֵּ֔אל בָּרִ֖ךְ לֶאֱלָ֥הּ שְׁמַיָּֽא׃</w:t>
      </w:r>
    </w:p>
    <w:p>
      <w:pPr>
        <w:bidi/>
      </w:pPr>
      <w:r>
        <w:rPr>
          <w:rtl/>
          <w:cs/>
          <w:lang w:val="he_IL" w:bidi="he_IL"/>
        </w:rPr>
      </w:r>
      <w:r>
        <w:rPr>
          <w:vertAlign w:val="superscript"/>
          <w:rtl/>
          <w:cs/>
          <w:lang w:val="he_IL" w:bidi="he_IL"/>
        </w:rPr>
        <w:t>20</w:t>
      </w:r>
      <w:r>
        <w:rPr>
          <w:rtl/>
          <w:cs/>
          <w:lang w:val="he_IL" w:bidi="he_IL"/>
        </w:rPr>
        <w:t xml:space="preserve"> עָנֵ֤ה דָֽנִיֵּאל֙ וְאָמַ֔ר לֶהֱוֵ֨א שְׁמֵ֤הּ דִּֽי־אֱלָהָא֙ מְבָרַ֔ךְ מִן־עָלְמָ֖א וְעַ֣ד־עָלְמָ֑א דִּ֧י חָכְמְתָ֛א וּגְבוּרְתָ֖א דִּ֥י לֵֽהּ־הִֽיא׃</w:t>
      </w:r>
    </w:p>
    <w:p>
      <w:pPr>
        <w:bidi/>
      </w:pPr>
      <w:r>
        <w:rPr>
          <w:rtl/>
          <w:cs/>
          <w:lang w:val="he_IL" w:bidi="he_IL"/>
        </w:rPr>
      </w:r>
      <w:r>
        <w:rPr>
          <w:vertAlign w:val="superscript"/>
          <w:rtl/>
          <w:cs/>
          <w:lang w:val="he_IL" w:bidi="he_IL"/>
        </w:rPr>
        <w:t>21</w:t>
      </w:r>
      <w:r>
        <w:rPr>
          <w:rtl/>
          <w:cs/>
          <w:lang w:val="he_IL" w:bidi="he_IL"/>
        </w:rPr>
        <w:t xml:space="preserve"> וְ֠הוּא מְהַשְׁנֵ֤א עִדָּנַיָּא֙ וְזִמְנַיָּ֔א מְהַעְדֵּ֥ה מַלְכִ֖ין וּמְהָקֵ֣ים מַלְכִ֑ין יָהֵ֤ב חָכְמְתָא֙ לְחַכִּימִ֔ין וּמַנְדְּעָ֖א לְיָדְעֵ֥י בִינָֽה׃</w:t>
      </w:r>
    </w:p>
    <w:p>
      <w:pPr>
        <w:bidi/>
      </w:pPr>
      <w:r>
        <w:rPr>
          <w:rtl/>
          <w:cs/>
          <w:lang w:val="he_IL" w:bidi="he_IL"/>
        </w:rPr>
      </w:r>
      <w:r>
        <w:rPr>
          <w:vertAlign w:val="superscript"/>
          <w:rtl/>
          <w:cs/>
          <w:lang w:val="he_IL" w:bidi="he_IL"/>
        </w:rPr>
        <w:t>22</w:t>
      </w:r>
      <w:r>
        <w:rPr>
          <w:rtl/>
          <w:cs/>
          <w:lang w:val="he_IL" w:bidi="he_IL"/>
        </w:rPr>
        <w:t xml:space="preserve"> ה֛וּא גָּלֵ֥א עַמִּיקָתָ֖א וּמְסַתְּרָתָ֑א יָדַע֙ מָ֣ה בַחֲשׁוֹכָ֔א ונהירא עִמֵּ֥הּ שְׁרֵֽא׃</w:t>
      </w:r>
    </w:p>
    <w:p>
      <w:pPr>
        <w:bidi/>
      </w:pPr>
      <w:r>
        <w:rPr>
          <w:rtl/>
          <w:cs/>
          <w:lang w:val="he_IL" w:bidi="he_IL"/>
        </w:rPr>
      </w:r>
      <w:r>
        <w:rPr>
          <w:vertAlign w:val="superscript"/>
          <w:rtl/>
          <w:cs/>
          <w:lang w:val="he_IL" w:bidi="he_IL"/>
        </w:rPr>
        <w:t>23</w:t>
      </w:r>
      <w:r>
        <w:rPr>
          <w:rtl/>
          <w:cs/>
          <w:lang w:val="he_IL" w:bidi="he_IL"/>
        </w:rPr>
        <w:t xml:space="preserve"> לָ֣ךְ ׀ אֱלָ֣הּ אֲבָהָתִ֗י מְהוֹדֵ֤א וּמְשַׁבַּח֙ אֲנָ֔ה דִּ֧י חָכְמְתָ֛א וּגְבוּרְתָ֖א יְהַ֣בְתְּ לִ֑י וּכְעַ֤ן הֽוֹדַעְתַּ֙נִי֙ דִּֽי־בְעֵ֣ינָא מִנָּ֔ךְ דִּֽי־מִלַּ֥ת מַלְכָּ֖א הוֹדַעְתֶּֽנָא׃</w:t>
      </w:r>
    </w:p>
    <w:p>
      <w:pPr>
        <w:bidi/>
      </w:pPr>
      <w:r>
        <w:rPr>
          <w:rtl/>
          <w:cs/>
          <w:lang w:val="he_IL" w:bidi="he_IL"/>
        </w:rPr>
      </w:r>
      <w:r>
        <w:rPr>
          <w:vertAlign w:val="superscript"/>
          <w:rtl/>
          <w:cs/>
          <w:lang w:val="he_IL" w:bidi="he_IL"/>
        </w:rPr>
        <w:t>24</w:t>
      </w:r>
      <w:r>
        <w:rPr>
          <w:rtl/>
          <w:cs/>
          <w:lang w:val="he_IL" w:bidi="he_IL"/>
        </w:rPr>
        <w:t xml:space="preserve"> כָּל־קֳבֵ֣ל דְּנָ֗ה דָּֽנִיֵּאל֙ עַ֣ל עַל־אַרְי֔וֹךְ דִּ֚י מַנִּ֣י מַלְכָּ֔א לְהוֹבָדָ֖ה לְחַכִּימֵ֣י בָבֶ֑ל אֲזַ֣ל ׀ וְכֵ֣ן אֲמַר־לֵ֗הּ לְחַכִּימֵ֤י בָבֶל֙ אַל־תְּהוֹבֵ֔ד הַעֵ֙לְנִי֙ קֳדָ֣ם מַלְכָּ֔א וּפִשְׁרָ֖א לְמַלְכָּ֥א אֲחַוֵּֽא׃ ס</w:t>
      </w:r>
    </w:p>
    <w:p>
      <w:pPr>
        <w:bidi/>
      </w:pPr>
      <w:r>
        <w:rPr>
          <w:rtl/>
          <w:cs/>
          <w:lang w:val="he_IL" w:bidi="he_IL"/>
        </w:rPr>
      </w:r>
      <w:r>
        <w:rPr>
          <w:vertAlign w:val="superscript"/>
          <w:rtl/>
          <w:cs/>
          <w:lang w:val="he_IL" w:bidi="he_IL"/>
        </w:rPr>
        <w:t>25</w:t>
      </w:r>
      <w:r>
        <w:rPr>
          <w:rtl/>
          <w:cs/>
          <w:lang w:val="he_IL" w:bidi="he_IL"/>
        </w:rPr>
        <w:t xml:space="preserve"> אֱדַ֤יִן אַרְיוֹךְ֙ בְּהִתְבְּהָלָ֔ה הַנְעֵ֥ל לְדָנִיֵּ֖אל קֳדָ֣ם מַלְכָּ֑א וְכֵ֣ן אֲמַר־לֵ֗הּ דִּֽי־הַשְׁכַּ֤חַת גְּבַר֙ מִן־בְּנֵ֤י גָֽלוּתָא֙ דִּ֣י יְה֔וּד דִּ֥י פִשְׁרָ֖א לְמַלְכָּ֥א יְהוֹדַֽע׃</w:t>
      </w:r>
    </w:p>
    <w:p>
      <w:pPr>
        <w:bidi/>
      </w:pPr>
      <w:r>
        <w:rPr>
          <w:rtl/>
          <w:cs/>
          <w:lang w:val="he_IL" w:bidi="he_IL"/>
        </w:rPr>
      </w:r>
      <w:r>
        <w:rPr>
          <w:vertAlign w:val="superscript"/>
          <w:rtl/>
          <w:cs/>
          <w:lang w:val="he_IL" w:bidi="he_IL"/>
        </w:rPr>
        <w:t>26</w:t>
      </w:r>
      <w:r>
        <w:rPr>
          <w:rtl/>
          <w:cs/>
          <w:lang w:val="he_IL" w:bidi="he_IL"/>
        </w:rPr>
        <w:t xml:space="preserve"> עָנֵ֤ה מַלְכָּא֙ וְאָמַ֣ר לְדָנִיֵּ֔אל דִּ֥י שְׁמֵ֖הּ בֵּלְטְשַׁאצַּ֑ר האיתיך כָּהֵ֗ל לְהוֹדָעֻתַ֛נִי חֶלְמָ֥א דִֽי־חֲזֵ֖ית וּפִשְׁרֵֽהּ׃</w:t>
      </w:r>
    </w:p>
    <w:p>
      <w:pPr>
        <w:bidi/>
      </w:pPr>
      <w:r>
        <w:rPr>
          <w:rtl/>
          <w:cs/>
          <w:lang w:val="he_IL" w:bidi="he_IL"/>
        </w:rPr>
      </w:r>
      <w:r>
        <w:rPr>
          <w:vertAlign w:val="superscript"/>
          <w:rtl/>
          <w:cs/>
          <w:lang w:val="he_IL" w:bidi="he_IL"/>
        </w:rPr>
        <w:t>27</w:t>
      </w:r>
      <w:r>
        <w:rPr>
          <w:rtl/>
          <w:cs/>
          <w:lang w:val="he_IL" w:bidi="he_IL"/>
        </w:rPr>
        <w:t xml:space="preserve"> עָנֵ֧ה דָנִיֵּ֛אל קֳדָ֥ם מַלְכָּ֖א וְאָמַ֑ר רָזָה֙ דִּֽי־מַלְכָּ֣א שָׁאֵ֔ל לָ֧א חַכִּימִ֣ין אָֽשְׁפִ֗ין חַרְטֻמִּין֙ גָּזְרִ֔ין יָכְלִ֖ין לְהַֽחֲוָיָ֥ה לְמַלְכָּֽא׃</w:t>
      </w:r>
    </w:p>
    <w:p>
      <w:pPr>
        <w:bidi/>
      </w:pPr>
      <w:r>
        <w:rPr>
          <w:rtl/>
          <w:cs/>
          <w:lang w:val="he_IL" w:bidi="he_IL"/>
        </w:rPr>
      </w:r>
      <w:r>
        <w:rPr>
          <w:vertAlign w:val="superscript"/>
          <w:rtl/>
          <w:cs/>
          <w:lang w:val="he_IL" w:bidi="he_IL"/>
        </w:rPr>
        <w:t>28</w:t>
      </w:r>
      <w:r>
        <w:rPr>
          <w:rtl/>
          <w:cs/>
          <w:lang w:val="he_IL" w:bidi="he_IL"/>
        </w:rPr>
        <w:t xml:space="preserve"> בְּרַ֡ם אִיתַ֞י אֱלָ֤הּ בִּשְׁמַיָּא֙ גָּלֵ֣א רָזִ֔ין וְהוֹדַ֗ע לְמַלְכָּא֙ נְבֽוּכַדְנֶצַּ֔ר מָ֛ה דִּ֥י לֶהֱוֵ֖א בְּאַחֲרִ֣ית יוֹמַיָּ֑א חֶלְמָ֨ךְ וְחֶזְוֵ֥י רֵאשָׁ֛ךְ עַֽל־מִשְׁכְּבָ֖ךְ דְּנָ֥ה הֽוּא׃ פ</w:t>
      </w:r>
    </w:p>
    <w:p>
      <w:pPr>
        <w:bidi/>
      </w:pPr>
      <w:r>
        <w:rPr>
          <w:rtl/>
          <w:cs/>
          <w:lang w:val="he_IL" w:bidi="he_IL"/>
        </w:rPr>
      </w:r>
      <w:r>
        <w:rPr>
          <w:vertAlign w:val="superscript"/>
          <w:rtl/>
          <w:cs/>
          <w:lang w:val="he_IL" w:bidi="he_IL"/>
        </w:rPr>
        <w:t>29</w:t>
      </w:r>
      <w:r>
        <w:rPr>
          <w:rtl/>
          <w:cs/>
          <w:lang w:val="he_IL" w:bidi="he_IL"/>
        </w:rPr>
        <w:t xml:space="preserve"> אַ֣נְתְּה מַלְכָּ֗א רַעְיוֹנָךְ֙ עַל־מִשְׁכְּבָ֣ךְ סְלִ֔קוּ מָ֛ה דִּ֥י לֶהֱוֵ֖א אַחֲרֵ֣י דְנָ֑ה וְגָלֵ֧א רָזַיָּ֛א הוֹדְעָ֖ךְ מָה־דִ֥י לֶהֱוֵֽא׃</w:t>
      </w:r>
    </w:p>
    <w:p>
      <w:pPr>
        <w:bidi/>
      </w:pPr>
      <w:r>
        <w:rPr>
          <w:rtl/>
          <w:cs/>
          <w:lang w:val="he_IL" w:bidi="he_IL"/>
        </w:rPr>
      </w:r>
      <w:r>
        <w:rPr>
          <w:vertAlign w:val="superscript"/>
          <w:rtl/>
          <w:cs/>
          <w:lang w:val="he_IL" w:bidi="he_IL"/>
        </w:rPr>
        <w:t>30</w:t>
      </w:r>
      <w:r>
        <w:rPr>
          <w:rtl/>
          <w:cs/>
          <w:lang w:val="he_IL" w:bidi="he_IL"/>
        </w:rPr>
        <w:t xml:space="preserve"> וַאֲנָ֗ה לָ֤א בְחָכְמָה֙ דִּֽי־אִיתַ֥י בִּי֙ מִן־כָּל־חַיַּיָּ֔א רָזָ֥א דְנָ֖ה גֱּלִ֣י לִ֑י לָהֵ֗ן עַל־דִּבְרַת֙ דִּ֤י פִשְׁרָא֙ לְמַלְכָּ֣א יְהוֹדְע֔וּן וְרַעְיוֹנֵ֥י לִבְבָ֖ךְ תִּנְדַּֽע׃</w:t>
      </w:r>
    </w:p>
    <w:p>
      <w:pPr>
        <w:bidi/>
      </w:pPr>
      <w:r>
        <w:rPr>
          <w:rtl/>
          <w:cs/>
          <w:lang w:val="he_IL" w:bidi="he_IL"/>
        </w:rPr>
      </w:r>
      <w:r>
        <w:rPr>
          <w:vertAlign w:val="superscript"/>
          <w:rtl/>
          <w:cs/>
          <w:lang w:val="he_IL" w:bidi="he_IL"/>
        </w:rPr>
        <w:t>31</w:t>
      </w:r>
      <w:r>
        <w:rPr>
          <w:rtl/>
          <w:cs/>
          <w:lang w:val="he_IL" w:bidi="he_IL"/>
        </w:rPr>
        <w:t xml:space="preserve"> אַ֣נְתְּה מַלְכָּ֗א חָזֵ֤ה הֲוַ֙יְתָ֙ וַאֲל֨וּ צְלֵ֥ם חַד֙ שַׂגִּ֔יא צַלְמָ֨א דִּכֵּ֥ן רַ֛ב וְזִיוֵ֥הּ יַתִּ֖יר קָאֵ֣ם לְקָבְלָ֑ךְ וְרֵוֵ֖הּ דְּחִֽיל׃</w:t>
      </w:r>
    </w:p>
    <w:p>
      <w:pPr>
        <w:bidi/>
      </w:pPr>
      <w:r>
        <w:rPr>
          <w:rtl/>
          <w:cs/>
          <w:lang w:val="he_IL" w:bidi="he_IL"/>
        </w:rPr>
      </w:r>
      <w:r>
        <w:rPr>
          <w:vertAlign w:val="superscript"/>
          <w:rtl/>
          <w:cs/>
          <w:lang w:val="he_IL" w:bidi="he_IL"/>
        </w:rPr>
        <w:t>32</w:t>
      </w:r>
      <w:r>
        <w:rPr>
          <w:rtl/>
          <w:cs/>
          <w:lang w:val="he_IL" w:bidi="he_IL"/>
        </w:rPr>
        <w:t xml:space="preserve"> ה֣וּא צַלְמָ֗א רֵאשֵׁהּ֙ דִּֽי־דְהַ֣ב טָ֔ב חֲד֥וֹהִי וּדְרָע֖וֹהִי דִּ֣י כְסַ֑ף מְע֥וֹהִי וְיַרְכָתֵ֖הּ דִּ֥י נְחָֽשׁ׃</w:t>
      </w:r>
    </w:p>
    <w:p>
      <w:pPr>
        <w:bidi/>
      </w:pPr>
      <w:r>
        <w:rPr>
          <w:rtl/>
          <w:cs/>
          <w:lang w:val="he_IL" w:bidi="he_IL"/>
        </w:rPr>
      </w:r>
      <w:r>
        <w:rPr>
          <w:vertAlign w:val="superscript"/>
          <w:rtl/>
          <w:cs/>
          <w:lang w:val="he_IL" w:bidi="he_IL"/>
        </w:rPr>
        <w:t>33</w:t>
      </w:r>
      <w:r>
        <w:rPr>
          <w:rtl/>
          <w:cs/>
          <w:lang w:val="he_IL" w:bidi="he_IL"/>
        </w:rPr>
        <w:t xml:space="preserve"> שָׁק֖וֹהִי דִּ֣י פַרְזֶ֑ל רַגְל֕וֹהִי מנהון דִּ֣י פַרְזֶ֔ל ומנהון דִּ֥י חֲסַֽף׃</w:t>
      </w:r>
    </w:p>
    <w:p>
      <w:pPr>
        <w:bidi/>
      </w:pPr>
      <w:r>
        <w:rPr>
          <w:rtl/>
          <w:cs/>
          <w:lang w:val="he_IL" w:bidi="he_IL"/>
        </w:rPr>
      </w:r>
      <w:r>
        <w:rPr>
          <w:vertAlign w:val="superscript"/>
          <w:rtl/>
          <w:cs/>
          <w:lang w:val="he_IL" w:bidi="he_IL"/>
        </w:rPr>
        <w:t>34</w:t>
      </w:r>
      <w:r>
        <w:rPr>
          <w:rtl/>
          <w:cs/>
          <w:lang w:val="he_IL" w:bidi="he_IL"/>
        </w:rPr>
        <w:t xml:space="preserve"> חָזֵ֣ה הֲוַ֗יְתָ עַ֠ד דִּ֣י הִתְגְּזֶ֤רֶת אֶ֙בֶן֙ דִּי־לָ֣א בִידַ֔יִן וּמְחָ֤ת לְצַלְמָא֙ עַל־רַגְל֔וֹהִי דִּ֥י פַרְזְלָ֖א וְחַסְפָּ֑א וְהַדֵּ֖קֶת הִמּֽוֹן׃</w:t>
      </w:r>
    </w:p>
    <w:p>
      <w:pPr>
        <w:bidi/>
      </w:pPr>
      <w:r>
        <w:rPr>
          <w:rtl/>
          <w:cs/>
          <w:lang w:val="he_IL" w:bidi="he_IL"/>
        </w:rPr>
      </w:r>
      <w:r>
        <w:rPr>
          <w:vertAlign w:val="superscript"/>
          <w:rtl/>
          <w:cs/>
          <w:lang w:val="he_IL" w:bidi="he_IL"/>
        </w:rPr>
        <w:t>35</w:t>
      </w:r>
      <w:r>
        <w:rPr>
          <w:rtl/>
          <w:cs/>
          <w:lang w:val="he_IL" w:bidi="he_IL"/>
        </w:rPr>
        <w:t xml:space="preserve"> בֵּאדַ֣יִן דָּ֣קוּ כַחֲדָ֡ה פַּרְזְלָא֩ חַסְפָּ֨א נְחָשָׁ֜א כַּסְפָּ֣א וְדַהֲבָ֗א וַהֲווֹ֙ כְּע֣וּר מִן־אִדְּרֵי־קַ֔יִט וּנְשָׂ֤א הִמּוֹן֙ רוּחָ֔א וְכָל־אֲתַ֖ר לָא־הִשְׁתֲּכַ֣ח לְה֑וֹן וְאַבְנָ֣א ׀ דִּֽי־מְחָ֣ת לְצַלְמָ֗א הֲוָ֛ת לְט֥וּר רַ֖ב וּמְלָ֥ת כָּל־אַרְעָֽא׃</w:t>
      </w:r>
    </w:p>
    <w:p>
      <w:pPr>
        <w:bidi/>
      </w:pPr>
      <w:r>
        <w:rPr>
          <w:rtl/>
          <w:cs/>
          <w:lang w:val="he_IL" w:bidi="he_IL"/>
        </w:rPr>
      </w:r>
      <w:r>
        <w:rPr>
          <w:vertAlign w:val="superscript"/>
          <w:rtl/>
          <w:cs/>
          <w:lang w:val="he_IL" w:bidi="he_IL"/>
        </w:rPr>
        <w:t>36</w:t>
      </w:r>
      <w:r>
        <w:rPr>
          <w:rtl/>
          <w:cs/>
          <w:lang w:val="he_IL" w:bidi="he_IL"/>
        </w:rPr>
        <w:t xml:space="preserve"> דְּנָ֣ה חֶלְמָ֔א וּפִשְׁרֵ֖הּ נֵאמַ֥ר קֳדָם־מַלְכָּֽא׃</w:t>
      </w:r>
    </w:p>
    <w:p>
      <w:pPr>
        <w:bidi/>
      </w:pPr>
      <w:r>
        <w:rPr>
          <w:rtl/>
          <w:cs/>
          <w:lang w:val="he_IL" w:bidi="he_IL"/>
        </w:rPr>
      </w:r>
      <w:r>
        <w:rPr>
          <w:vertAlign w:val="superscript"/>
          <w:rtl/>
          <w:cs/>
          <w:lang w:val="he_IL" w:bidi="he_IL"/>
        </w:rPr>
        <w:t>37</w:t>
      </w:r>
      <w:r>
        <w:rPr>
          <w:rtl/>
          <w:cs/>
          <w:lang w:val="he_IL" w:bidi="he_IL"/>
        </w:rPr>
        <w:t xml:space="preserve"> אַ֣נְתְּה מַלְכָּ֔א מֶ֖לֶךְ מַלְכַיָּ֑א דִּ֚י אֱלָ֣הּ שְׁמַיָּ֔א מַלְכוּתָ֥א חִסְנָ֛א וְתָקְפָּ֥א וִֽיקָרָ֖א יְהַב־לָֽךְ׃</w:t>
      </w:r>
    </w:p>
    <w:p>
      <w:pPr>
        <w:bidi/>
      </w:pPr>
      <w:r>
        <w:rPr>
          <w:rtl/>
          <w:cs/>
          <w:lang w:val="he_IL" w:bidi="he_IL"/>
        </w:rPr>
      </w:r>
      <w:r>
        <w:rPr>
          <w:vertAlign w:val="superscript"/>
          <w:rtl/>
          <w:cs/>
          <w:lang w:val="he_IL" w:bidi="he_IL"/>
        </w:rPr>
        <w:t>38</w:t>
      </w:r>
      <w:r>
        <w:rPr>
          <w:rtl/>
          <w:cs/>
          <w:lang w:val="he_IL" w:bidi="he_IL"/>
        </w:rPr>
        <w:t xml:space="preserve"> וּבְכָל־דִּ֣י דארין בְּֽנֵי־אֲ֠נָשָׁא חֵיוַ֨ת בָּרָ֤א וְעוֹף־שְׁמַיָּא֙ יְהַ֣ב בִּידָ֔ךְ וְהַשְׁלְטָ֖ךְ בְּכָלְּה֑וֹן אַנְתְּה־ה֔וּא רֵאשָׁ֖ה דִּ֥י דַהֲבָֽא׃</w:t>
      </w:r>
    </w:p>
    <w:p>
      <w:pPr>
        <w:bidi/>
      </w:pPr>
      <w:r>
        <w:rPr>
          <w:rtl/>
          <w:cs/>
          <w:lang w:val="he_IL" w:bidi="he_IL"/>
        </w:rPr>
      </w:r>
      <w:r>
        <w:rPr>
          <w:vertAlign w:val="superscript"/>
          <w:rtl/>
          <w:cs/>
          <w:lang w:val="he_IL" w:bidi="he_IL"/>
        </w:rPr>
        <w:t>39</w:t>
      </w:r>
      <w:r>
        <w:rPr>
          <w:rtl/>
          <w:cs/>
          <w:lang w:val="he_IL" w:bidi="he_IL"/>
        </w:rPr>
        <w:t xml:space="preserve"> וּבָתְרָ֗ךְ תְּק֛וּם מַלְכ֥וּ אָחֳרִ֖י אֲרַ֣עא מִנָּ֑ךְ וּמַלְכ֨וּ תליתיא אָחֳרִי֙ דִּ֣י נְחָשָׁ֔א דִּ֥י תִשְׁלַ֖ט בְּכָל־אַרְעָֽא׃</w:t>
      </w:r>
    </w:p>
    <w:p>
      <w:pPr>
        <w:bidi/>
      </w:pPr>
      <w:r>
        <w:rPr>
          <w:rtl/>
          <w:cs/>
          <w:lang w:val="he_IL" w:bidi="he_IL"/>
        </w:rPr>
      </w:r>
      <w:r>
        <w:rPr>
          <w:vertAlign w:val="superscript"/>
          <w:rtl/>
          <w:cs/>
          <w:lang w:val="he_IL" w:bidi="he_IL"/>
        </w:rPr>
        <w:t>40</w:t>
      </w:r>
      <w:r>
        <w:rPr>
          <w:rtl/>
          <w:cs/>
          <w:lang w:val="he_IL" w:bidi="he_IL"/>
        </w:rPr>
        <w:t xml:space="preserve"> וּמַלְכוּ֙ רביעיה תֶּהֱוֵ֥א תַקִּיפָ֖ה כְּפַרְזְלָ֑א כָּל־קֳבֵ֗ל דִּ֤י פַרְזְלָא֙ מְהַדֵּ֤ק וְחָשֵׁל֙ כֹּ֔לָּא וּֽכְפַרְזְלָ֛א דִּֽי־מְרָעַ֥ע כָּל־אִלֵּ֖ין תַּדִּ֥ק וְתֵרֹֽעַ׃</w:t>
      </w:r>
    </w:p>
    <w:p>
      <w:pPr>
        <w:bidi/>
      </w:pPr>
      <w:r>
        <w:rPr>
          <w:rtl/>
          <w:cs/>
          <w:lang w:val="he_IL" w:bidi="he_IL"/>
        </w:rPr>
      </w:r>
      <w:r>
        <w:rPr>
          <w:vertAlign w:val="superscript"/>
          <w:rtl/>
          <w:cs/>
          <w:lang w:val="he_IL" w:bidi="he_IL"/>
        </w:rPr>
        <w:t>41</w:t>
      </w:r>
      <w:r>
        <w:rPr>
          <w:rtl/>
          <w:cs/>
          <w:lang w:val="he_IL" w:bidi="he_IL"/>
        </w:rPr>
        <w:t xml:space="preserve"> וְדִֽי־חֲזַ֜יְתָה רַגְלַיָּ֣א וְאֶצְבְּעָתָ֗א מנהון חֲסַ֤ף דִּֽי־פֶחָר֙ ומנהון פַּרְזֶ֔ל מַלְכ֤וּ פְלִיגָה֙ תֶּהֱוֵ֔ה וּמִן־נִצְבְּתָ֥א דִ֥י פַרְזְלָ֖א לֶֽהֱוֵא־בַ֑הּ כָּל־קֳבֵל֙ דִּ֣י חֲזַ֔יְתָה פַּ֨רְזְלָ֔א מְעָרַ֖ב בַּחֲסַ֥ף טִינָֽא׃</w:t>
      </w:r>
    </w:p>
    <w:p>
      <w:pPr>
        <w:bidi/>
      </w:pPr>
      <w:r>
        <w:rPr>
          <w:rtl/>
          <w:cs/>
          <w:lang w:val="he_IL" w:bidi="he_IL"/>
        </w:rPr>
      </w:r>
      <w:r>
        <w:rPr>
          <w:vertAlign w:val="superscript"/>
          <w:rtl/>
          <w:cs/>
          <w:lang w:val="he_IL" w:bidi="he_IL"/>
        </w:rPr>
        <w:t>42</w:t>
      </w:r>
      <w:r>
        <w:rPr>
          <w:rtl/>
          <w:cs/>
          <w:lang w:val="he_IL" w:bidi="he_IL"/>
        </w:rPr>
        <w:t xml:space="preserve"> וְאֶצְבְּעָת֙ רַגְלַיָּ֔א מנהון פַּרְזֶ֖ל ומנהון חֲסַ֑ף מִן־קְצָ֤ת מַלְכוּתָא֙ תֶּהֱוֵ֣ה תַקִּיפָ֔ה וּמִנַּ֖הּ תֶּהֱוֵ֥ה תְבִירָֽה׃</w:t>
      </w:r>
    </w:p>
    <w:p>
      <w:pPr>
        <w:bidi/>
      </w:pPr>
      <w:r>
        <w:rPr>
          <w:rtl/>
          <w:cs/>
          <w:lang w:val="he_IL" w:bidi="he_IL"/>
        </w:rPr>
      </w:r>
      <w:r>
        <w:rPr>
          <w:vertAlign w:val="superscript"/>
          <w:rtl/>
          <w:cs/>
          <w:lang w:val="he_IL" w:bidi="he_IL"/>
        </w:rPr>
        <w:t>43</w:t>
      </w:r>
      <w:r>
        <w:rPr>
          <w:rtl/>
          <w:cs/>
          <w:lang w:val="he_IL" w:bidi="he_IL"/>
        </w:rPr>
        <w:t xml:space="preserve"> די חֲזַ֗יְתָ פַּרְזְלָא֙ מְעָרַב֙ בַּחֲסַ֣ף טִינָ֔א מִתְעָרְבִ֤ין לֶהֱוֺן֙ בִּזְרַ֣ע אֲנָשָׁ֔א וְלָֽא־לֶהֱוֺ֥ן דָּבְקִ֖ין דְּנָ֣ה עִם־דְּנָ֑ה הֵֽא־כְדִ֣י פַרְזְלָ֔א לָ֥א מִתְעָרַ֖ב עִם־חַסְפָּֽא׃</w:t>
      </w:r>
    </w:p>
    <w:p>
      <w:pPr>
        <w:bidi/>
      </w:pPr>
      <w:r>
        <w:rPr>
          <w:rtl/>
          <w:cs/>
          <w:lang w:val="he_IL" w:bidi="he_IL"/>
        </w:rPr>
      </w:r>
      <w:r>
        <w:rPr>
          <w:vertAlign w:val="superscript"/>
          <w:rtl/>
          <w:cs/>
          <w:lang w:val="he_IL" w:bidi="he_IL"/>
        </w:rPr>
        <w:t>44</w:t>
      </w:r>
      <w:r>
        <w:rPr>
          <w:rtl/>
          <w:cs/>
          <w:lang w:val="he_IL" w:bidi="he_IL"/>
        </w:rPr>
        <w:t xml:space="preserve"> וּֽבְיוֹמֵיה֞וֹן דִּ֧י מַלְכַיָּ֣א אִנּ֗וּן יְקִים֩ אֱלָ֨הּ שְׁמַיָּ֤א מַלְכוּ֙ דִּ֤י לְעָלְמִין֙ לָ֣א תִתְחַבַּ֔ל וּמַ֨לְכוּתָ֔ה לְעַ֥ם אָחֳרָ֖ן לָ֣א תִשְׁתְּבִ֑ק תַּדִּ֤ק וְתָסֵיף֙ כָּל־אִלֵּ֣ין מַלְכְוָתָ֔א וְהִ֖יא תְּק֥וּם לְעָלְמַיָּֽא׃</w:t>
      </w:r>
    </w:p>
    <w:p>
      <w:pPr>
        <w:bidi/>
      </w:pPr>
      <w:r>
        <w:rPr>
          <w:rtl/>
          <w:cs/>
          <w:lang w:val="he_IL" w:bidi="he_IL"/>
        </w:rPr>
      </w:r>
      <w:r>
        <w:rPr>
          <w:vertAlign w:val="superscript"/>
          <w:rtl/>
          <w:cs/>
          <w:lang w:val="he_IL" w:bidi="he_IL"/>
        </w:rPr>
        <w:t>45</w:t>
      </w:r>
      <w:r>
        <w:rPr>
          <w:rtl/>
          <w:cs/>
          <w:lang w:val="he_IL" w:bidi="he_IL"/>
        </w:rPr>
        <w:t xml:space="preserve"> כָּל־קֳבֵ֣ל דִּֽי־חֲזַ֡יְתָ דִּ֣י מִטּוּרָא֩ אִתְגְּזֶ֨רֶת אֶ֜בֶן דִּי־לָ֣א בִידַ֗יִן וְ֠הַדֶּקֶת פַּרְזְלָ֨א נְחָשָׁ֤א חַסְפָּא֙ כַּסְפָּ֣א וְדַהֲבָ֔א אֱלָ֥הּ רַב֙ הוֹדַ֣ע לְמַלְכָּ֔א מָ֛ה דִּ֥י לֶהֱוֵ֖א אַחֲרֵ֣י דְנָ֑ה וְיַצִּ֥יב חֶלְמָ֖א וּמְהֵימַ֥ן פִּשְׁרֵֽהּ׃ פ</w:t>
      </w:r>
    </w:p>
    <w:p>
      <w:pPr>
        <w:bidi/>
      </w:pPr>
      <w:r>
        <w:rPr>
          <w:rtl/>
          <w:cs/>
          <w:lang w:val="he_IL" w:bidi="he_IL"/>
        </w:rPr>
      </w:r>
      <w:r>
        <w:rPr>
          <w:vertAlign w:val="superscript"/>
          <w:rtl/>
          <w:cs/>
          <w:lang w:val="he_IL" w:bidi="he_IL"/>
        </w:rPr>
        <w:t>46</w:t>
      </w:r>
      <w:r>
        <w:rPr>
          <w:rtl/>
          <w:cs/>
          <w:lang w:val="he_IL" w:bidi="he_IL"/>
        </w:rPr>
        <w:t xml:space="preserve"> בֵּ֠אדַיִן מַלְכָּ֤א נְבֽוּכַדְנֶצַּר֙ נְפַ֣ל עַל־אַנְפּ֔וֹהִי וּלְדָנִיֵּ֖אל סְגִ֑ד וּמִנְחָה֙ וְנִ֣יחֹחִ֔ין אֲמַ֖ר לְנַסָּ֥כָה לֵֽהּ׃</w:t>
      </w:r>
    </w:p>
    <w:p>
      <w:pPr>
        <w:bidi/>
      </w:pPr>
      <w:r>
        <w:rPr>
          <w:rtl/>
          <w:cs/>
          <w:lang w:val="he_IL" w:bidi="he_IL"/>
        </w:rPr>
      </w:r>
      <w:r>
        <w:rPr>
          <w:vertAlign w:val="superscript"/>
          <w:rtl/>
          <w:cs/>
          <w:lang w:val="he_IL" w:bidi="he_IL"/>
        </w:rPr>
        <w:t>47</w:t>
      </w:r>
      <w:r>
        <w:rPr>
          <w:rtl/>
          <w:cs/>
          <w:lang w:val="he_IL" w:bidi="he_IL"/>
        </w:rPr>
        <w:t xml:space="preserve"> עָנֵה֩ מַלְכָּ֨א לְדָנִיֵּ֜אל וְאָמַ֗ר מִן־קְשֹׁט֙ דִּ֣י אֱלָהֲכ֗וֹן ה֣וּא אֱלָ֧הּ אֱלָהִ֛ין וּמָרֵ֥א מַלְכִ֖ין וְגָלֵ֣ה רָזִ֑ין דִּ֣י יְכֵ֔לְתָּ לְמִגְלֵ֖א רָזָ֥ה דְנָֽה׃</w:t>
      </w:r>
    </w:p>
    <w:p>
      <w:pPr>
        <w:bidi/>
      </w:pPr>
      <w:r>
        <w:rPr>
          <w:rtl/>
          <w:cs/>
          <w:lang w:val="he_IL" w:bidi="he_IL"/>
        </w:rPr>
      </w:r>
      <w:r>
        <w:rPr>
          <w:vertAlign w:val="superscript"/>
          <w:rtl/>
          <w:cs/>
          <w:lang w:val="he_IL" w:bidi="he_IL"/>
        </w:rPr>
        <w:t>48</w:t>
      </w:r>
      <w:r>
        <w:rPr>
          <w:rtl/>
          <w:cs/>
          <w:lang w:val="he_IL" w:bidi="he_IL"/>
        </w:rPr>
        <w:t xml:space="preserve"> אֱדַ֨יִן מַלְכָּ֜א לְדָנִיֵּ֣אל רַבִּ֗י וּמַתְּנָ֨ן רַבְרְבָ֤ן שַׂגִּיאָן֙ יְהַב־לֵ֔הּ וְהַ֨שְׁלְטֵ֔הּ עַ֖ל כָּל־מְדִינַ֣ת בָּבֶ֑ל וְרַב־סִגְנִ֔ין עַ֖ל כָּל־חַכִּימֵ֥י בָבֶֽל׃</w:t>
      </w:r>
    </w:p>
    <w:p>
      <w:pPr>
        <w:bidi/>
      </w:pPr>
      <w:r>
        <w:rPr>
          <w:rtl/>
          <w:cs/>
          <w:lang w:val="he_IL" w:bidi="he_IL"/>
        </w:rPr>
      </w:r>
      <w:r>
        <w:rPr>
          <w:vertAlign w:val="superscript"/>
          <w:rtl/>
          <w:cs/>
          <w:lang w:val="he_IL" w:bidi="he_IL"/>
        </w:rPr>
        <w:t>49</w:t>
      </w:r>
      <w:r>
        <w:rPr>
          <w:rtl/>
          <w:cs/>
          <w:lang w:val="he_IL" w:bidi="he_IL"/>
        </w:rPr>
        <w:t xml:space="preserve"> וְדָנִיֵּאל֙ בְּעָ֣א מִן־מַלְכָּ֔א וּמַנִּ֗י עַ֤ל עֲבִֽידְתָּא֙ דִּ֚י מְדִינַ֣ת בָּבֶ֔ל לְשַׁדְרַ֥ךְ מֵישַׁ֖ךְ וַעֲבֵ֣ד נְג֑וֹ וְדָנִיֵּ֖אל בִּתְרַ֥ע מַלְכָּֽא׃ פ</w:t>
      </w:r>
    </w:p>
    <w:p>
      <w:pPr>
        <w:pStyle w:val="Heading2"/>
        <w:bidi/>
      </w:pPr>
      <w:r>
        <w:rPr>
          <w:rtl/>
          <w:cs/>
          <w:lang w:val="he_IL" w:bidi="he_IL"/>
        </w:rPr>
        <w:t>Daniel 3:1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נְבוּכַדְנֶצַּ֣ר מַלְכָּ֗א עֲבַד֙ צְלֵ֣ם דִּֽי־דְהַ֔ב רוּמֵהּ֙ אַמִּ֣ין שִׁתִּ֔ין פְּתָיֵ֖הּ אַמִּ֣ין שִׁ֑ת אֲקִימֵהּ֙ בְּבִקְעַ֣ת דּוּרָ֔א בִּמְדִינַ֖ת בָּבֶֽל׃</w:t>
      </w:r>
    </w:p>
    <w:p>
      <w:pPr>
        <w:bidi/>
      </w:pPr>
      <w:r>
        <w:rPr>
          <w:rtl/>
          <w:cs/>
          <w:lang w:val="he_IL" w:bidi="he_IL"/>
        </w:rPr>
      </w:r>
      <w:r>
        <w:rPr>
          <w:vertAlign w:val="superscript"/>
          <w:rtl/>
          <w:cs/>
          <w:lang w:val="he_IL" w:bidi="he_IL"/>
        </w:rPr>
        <w:t>2</w:t>
      </w:r>
      <w:r>
        <w:rPr>
          <w:rtl/>
          <w:cs/>
          <w:lang w:val="he_IL" w:bidi="he_IL"/>
        </w:rPr>
        <w:t xml:space="preserve"> וּנְבוּכַדְנֶצַּ֣ר מַלְכָּ֡א שְׁלַ֡ח לְמִכְנַ֣שׁ ׀ לַֽאֲחַשְׁדַּרְפְּנַיָּ֡א סִגְנַיָּ֣א וּֽפַחֲוָתָ֡א אֲדַרְגָּזְרַיָּא֩ גְדָ֨בְרַיָּ֤א דְּתָבְרַיָּא֙ תִּפְתָּיֵ֔א וְכֹ֖ל שִׁלְטֹנֵ֣י מְדִֽינָתָ֑א לְמֵתֵא֙ לַחֲנֻכַּ֣ת צַלְמָ֔א דִּ֥י הֲקֵ֖ים נְבוּכַדְנֶצַּ֥ר מַלְכָּֽא׃</w:t>
      </w:r>
    </w:p>
    <w:p>
      <w:pPr>
        <w:bidi/>
      </w:pPr>
      <w:r>
        <w:rPr>
          <w:rtl/>
          <w:cs/>
          <w:lang w:val="he_IL" w:bidi="he_IL"/>
        </w:rPr>
      </w:r>
      <w:r>
        <w:rPr>
          <w:vertAlign w:val="superscript"/>
          <w:rtl/>
          <w:cs/>
          <w:lang w:val="he_IL" w:bidi="he_IL"/>
        </w:rPr>
        <w:t>3</w:t>
      </w:r>
      <w:r>
        <w:rPr>
          <w:rtl/>
          <w:cs/>
          <w:lang w:val="he_IL" w:bidi="he_IL"/>
        </w:rPr>
        <w:t xml:space="preserve"> בֵּאדַ֡יִן מִֽתְכַּנְּשִׁ֡ין אֲחַשְׁדַּרְפְּנַיָּ֡א סִגְנַיָּ֣א וּֽפַחֲוָתָ֡א אֲדַרְגָּזְרַיָּ֣א גְדָבְרַיָּא֩ דְּתָ֨בְרַיָּ֜א תִּפְתָּיֵ֗א וְכֹל֙ שִׁלְטֹנֵ֣י מְדִֽינָתָ֔א לַחֲנֻכַּ֣ת צַלְמָ֔א דִּ֥י הֲקֵ֖ים נְבוּכַדְנֶצַּ֣ר מַלְכָּ֑א וקאמין לָקֳבֵ֣ל צַלְמָ֔א דִּ֥י הֲקֵ֖ים נְבוּכַדְנֶצַּֽר׃</w:t>
      </w:r>
    </w:p>
    <w:p>
      <w:pPr>
        <w:bidi/>
      </w:pPr>
      <w:r>
        <w:rPr>
          <w:rtl/>
          <w:cs/>
          <w:lang w:val="he_IL" w:bidi="he_IL"/>
        </w:rPr>
      </w:r>
      <w:r>
        <w:rPr>
          <w:vertAlign w:val="superscript"/>
          <w:rtl/>
          <w:cs/>
          <w:lang w:val="he_IL" w:bidi="he_IL"/>
        </w:rPr>
        <w:t>4</w:t>
      </w:r>
      <w:r>
        <w:rPr>
          <w:rtl/>
          <w:cs/>
          <w:lang w:val="he_IL" w:bidi="he_IL"/>
        </w:rPr>
        <w:t xml:space="preserve"> וְכָרוֹזָ֖א קָרֵ֣א בְחָ֑יִל לְכ֤וֹן אָֽמְרִין֙ עַֽמְמַיָּ֔א אֻמַּיָּ֖א וְלִשָּׁנַיָּֽא׃</w:t>
      </w:r>
    </w:p>
    <w:p>
      <w:pPr>
        <w:bidi/>
      </w:pPr>
      <w:r>
        <w:rPr>
          <w:rtl/>
          <w:cs/>
          <w:lang w:val="he_IL" w:bidi="he_IL"/>
        </w:rPr>
      </w:r>
      <w:r>
        <w:rPr>
          <w:vertAlign w:val="superscript"/>
          <w:rtl/>
          <w:cs/>
          <w:lang w:val="he_IL" w:bidi="he_IL"/>
        </w:rPr>
        <w:t>5</w:t>
      </w:r>
      <w:r>
        <w:rPr>
          <w:rtl/>
          <w:cs/>
          <w:lang w:val="he_IL" w:bidi="he_IL"/>
        </w:rPr>
        <w:t xml:space="preserve"> בְּעִדָּנָ֡א דִּֽי־תִשְׁמְע֡וּן קָ֣ל קַרְנָ֣א מַ֠שְׁרוֹקִיתָא קיתרוס סַבְּכָ֤א פְּסַנְתֵּרִין֙ סוּמְפֹּ֣נְיָ֔ה וְכֹ֖ל זְנֵ֣י זְמָרָ֑א תִּפְּל֤וּן וְתִסְגְּדוּן֙ לְצֶ֣לֶם דַּהֲבָ֔א דִּ֥י הֲקֵ֖ים נְבוּכַדְנֶצַּ֥ר מַלְכָּֽא׃</w:t>
      </w:r>
    </w:p>
    <w:p>
      <w:pPr>
        <w:bidi/>
      </w:pPr>
      <w:r>
        <w:rPr>
          <w:rtl/>
          <w:cs/>
          <w:lang w:val="he_IL" w:bidi="he_IL"/>
        </w:rPr>
      </w:r>
      <w:r>
        <w:rPr>
          <w:vertAlign w:val="superscript"/>
          <w:rtl/>
          <w:cs/>
          <w:lang w:val="he_IL" w:bidi="he_IL"/>
        </w:rPr>
        <w:t>6</w:t>
      </w:r>
      <w:r>
        <w:rPr>
          <w:rtl/>
          <w:cs/>
          <w:lang w:val="he_IL" w:bidi="he_IL"/>
        </w:rPr>
        <w:t xml:space="preserve"> וּמַן־דִּי־לָ֥א יִפֵּ֖ל וְיִסְגֻּ֑ד בַּהּ־שַׁעֲתָ֣א יִתְרְמֵ֔א לְגֽוֹא־אַתּ֥וּן נוּרָ֖א יָקִֽדְתָּֽא׃</w:t>
      </w:r>
    </w:p>
    <w:p>
      <w:pPr>
        <w:bidi/>
      </w:pPr>
      <w:r>
        <w:rPr>
          <w:rtl/>
          <w:cs/>
          <w:lang w:val="he_IL" w:bidi="he_IL"/>
        </w:rPr>
      </w:r>
      <w:r>
        <w:rPr>
          <w:vertAlign w:val="superscript"/>
          <w:rtl/>
          <w:cs/>
          <w:lang w:val="he_IL" w:bidi="he_IL"/>
        </w:rPr>
        <w:t>7</w:t>
      </w:r>
      <w:r>
        <w:rPr>
          <w:rtl/>
          <w:cs/>
          <w:lang w:val="he_IL" w:bidi="he_IL"/>
        </w:rPr>
        <w:t xml:space="preserve"> כָּל־קֳבֵ֣ל דְּנָ֡ה בֵּהּ־זִמְנָ֡א כְּדִ֣י שָֽׁמְעִ֣ין כָּֽל־עַמְמַיָּ֡א קָ֣ל קַרְנָא֩ מַשְׁר֨וֹקִיתָ֜א קיתרס שַׂבְּכָא֙ פְּסַנְטֵרִ֔ין וְכֹ֖ל זְנֵ֣י זְמָרָ֑א נָֽפְלִ֨ין כָּֽל־עַֽמְמַיָּ֜א אֻמַיָּ֣א וְלִשָּׁנַיָּ֗א סָֽגְדִין֙ לְצֶ֣לֶם דַּהֲבָ֔א דִּ֥י הֲקֵ֖ים נְבוּכַדְנֶצַּ֥ר מַלְכָּֽא׃</w:t>
      </w:r>
    </w:p>
    <w:p>
      <w:pPr>
        <w:bidi/>
      </w:pPr>
      <w:r>
        <w:rPr>
          <w:rtl/>
          <w:cs/>
          <w:lang w:val="he_IL" w:bidi="he_IL"/>
        </w:rPr>
      </w:r>
      <w:r>
        <w:rPr>
          <w:vertAlign w:val="superscript"/>
          <w:rtl/>
          <w:cs/>
          <w:lang w:val="he_IL" w:bidi="he_IL"/>
        </w:rPr>
        <w:t>8</w:t>
      </w:r>
      <w:r>
        <w:rPr>
          <w:rtl/>
          <w:cs/>
          <w:lang w:val="he_IL" w:bidi="he_IL"/>
        </w:rPr>
        <w:t xml:space="preserve"> כָּל־קֳבֵ֤ל דְּנָה֙ בֵּהּ־זִמְנָ֔א קְרִ֖בוּ גֻּבְרִ֣ין כַּשְׂדָּאִ֑ין וַאֲכַ֥לוּ קַרְצֵיה֖וֹן דִּ֥י יְהוּדָיֵֽא׃</w:t>
      </w:r>
    </w:p>
    <w:p>
      <w:pPr>
        <w:bidi/>
      </w:pPr>
      <w:r>
        <w:rPr>
          <w:rtl/>
          <w:cs/>
          <w:lang w:val="he_IL" w:bidi="he_IL"/>
        </w:rPr>
      </w:r>
      <w:r>
        <w:rPr>
          <w:vertAlign w:val="superscript"/>
          <w:rtl/>
          <w:cs/>
          <w:lang w:val="he_IL" w:bidi="he_IL"/>
        </w:rPr>
        <w:t>9</w:t>
      </w:r>
      <w:r>
        <w:rPr>
          <w:rtl/>
          <w:cs/>
          <w:lang w:val="he_IL" w:bidi="he_IL"/>
        </w:rPr>
        <w:t xml:space="preserve"> עֲנוֹ֙ וְאָ֣מְרִ֔ין לִנְבוּכַדְנֶצַּ֖ר מַלְכָּ֑א מַלְכָּ֖א לְעָלְמִ֥ין חֱיִֽי׃</w:t>
      </w:r>
    </w:p>
    <w:p>
      <w:pPr>
        <w:bidi/>
      </w:pPr>
      <w:r>
        <w:rPr>
          <w:rtl/>
          <w:cs/>
          <w:lang w:val="he_IL" w:bidi="he_IL"/>
        </w:rPr>
      </w:r>
      <w:r>
        <w:rPr>
          <w:vertAlign w:val="superscript"/>
          <w:rtl/>
          <w:cs/>
          <w:lang w:val="he_IL" w:bidi="he_IL"/>
        </w:rPr>
        <w:t>10</w:t>
      </w:r>
      <w:r>
        <w:rPr>
          <w:rtl/>
          <w:cs/>
          <w:lang w:val="he_IL" w:bidi="he_IL"/>
        </w:rPr>
        <w:t xml:space="preserve"> אנתה מַלְכָּא֮ שָׂ֣מְתָּ טְּעֵם֒ דִּ֣י כָל־אֱנָ֡שׁ דִּֽי־יִשְׁמַ֡ע קָ֣ל קַרְנָ֣א מַ֠שְׁרֹקִיתָא קיתרס שַׂבְּכָ֤א פְסַנְתֵּרִין֙ וסיפניה וְכֹ֖ל זְנֵ֣י זְמָרָ֑א יִפֵּ֥ל וְיִסְגֻּ֖ד לְצֶ֥לֶם דַּהֲבָֽא׃</w:t>
      </w:r>
    </w:p>
    <w:p>
      <w:pPr>
        <w:bidi/>
      </w:pPr>
      <w:r>
        <w:rPr>
          <w:rtl/>
          <w:cs/>
          <w:lang w:val="he_IL" w:bidi="he_IL"/>
        </w:rPr>
      </w:r>
      <w:r>
        <w:rPr>
          <w:vertAlign w:val="superscript"/>
          <w:rtl/>
          <w:cs/>
          <w:lang w:val="he_IL" w:bidi="he_IL"/>
        </w:rPr>
        <w:t>11</w:t>
      </w:r>
      <w:r>
        <w:rPr>
          <w:rtl/>
          <w:cs/>
          <w:lang w:val="he_IL" w:bidi="he_IL"/>
        </w:rPr>
        <w:t xml:space="preserve"> וּמַן־דִּי־לָ֥א יִפֵּ֖ל וְיִסְגֻּ֑ד יִתְרְמֵ֕א לְגֽוֹא־אַתּ֥וּן נוּרָ֖א יָקִֽדְתָּֽא׃</w:t>
      </w:r>
    </w:p>
    <w:p>
      <w:pPr>
        <w:bidi/>
      </w:pPr>
      <w:r>
        <w:rPr>
          <w:rtl/>
          <w:cs/>
          <w:lang w:val="he_IL" w:bidi="he_IL"/>
        </w:rPr>
      </w:r>
      <w:r>
        <w:rPr>
          <w:vertAlign w:val="superscript"/>
          <w:rtl/>
          <w:cs/>
          <w:lang w:val="he_IL" w:bidi="he_IL"/>
        </w:rPr>
        <w:t>12</w:t>
      </w:r>
      <w:r>
        <w:rPr>
          <w:rtl/>
          <w:cs/>
          <w:lang w:val="he_IL" w:bidi="he_IL"/>
        </w:rPr>
        <w:t xml:space="preserve"> אִיתַ֞י גֻּבְרִ֣ין יְהוּדָאיִ֗ן דִּֽי־מַנִּ֤יתָ יָתְהוֹן֙ עַל־עֲבִידַת֙ מְדִינַ֣ת בָּבֶ֔ל שַׁדְרַ֥ךְ מֵישַׁ֖ךְ וַעֲבֵ֣ד נְג֑וֹ גֻּבְרַיָּ֣א אִלֵּ֗ךְ לָא־שָׂ֨מֽוּ עליך מַלְכָּא֙ טְעֵ֔ם לאלהיך לָ֣א פָלְחִ֔ין וּלְצֶ֧לֶם דַּהֲבָ֛א דִּ֥י הֲקֵ֖ימְתָּ לָ֥א סָגְדִֽין׃ ס</w:t>
      </w:r>
    </w:p>
    <w:p>
      <w:pPr>
        <w:bidi/>
      </w:pPr>
      <w:r>
        <w:rPr>
          <w:rtl/>
          <w:cs/>
          <w:lang w:val="he_IL" w:bidi="he_IL"/>
        </w:rPr>
      </w:r>
      <w:r>
        <w:rPr>
          <w:vertAlign w:val="superscript"/>
          <w:rtl/>
          <w:cs/>
          <w:lang w:val="he_IL" w:bidi="he_IL"/>
        </w:rPr>
        <w:t>13</w:t>
      </w:r>
      <w:r>
        <w:rPr>
          <w:rtl/>
          <w:cs/>
          <w:lang w:val="he_IL" w:bidi="he_IL"/>
        </w:rPr>
        <w:t xml:space="preserve"> בֵּאדַ֤יִן נְבוּכַדְנֶצַּר֙ בִּרְגַ֣ז וַחֲמָ֔ה אֲמַר֙ לְהַיְתָיָ֔ה לְשַׁדְרַ֥ךְ מֵישַׁ֖ךְ וַעֲבֵ֣ד נְג֑וֹ בֵּאדַ֙יִן֙ גֻּבְרַיָּ֣א אִלֵּ֔ךְ הֵיתָ֖יוּ קֳדָ֥ם מַלְכָּֽא׃</w:t>
      </w:r>
    </w:p>
    <w:p>
      <w:pPr>
        <w:bidi/>
      </w:pPr>
      <w:r>
        <w:rPr>
          <w:rtl/>
          <w:cs/>
          <w:lang w:val="he_IL" w:bidi="he_IL"/>
        </w:rPr>
      </w:r>
      <w:r>
        <w:rPr>
          <w:vertAlign w:val="superscript"/>
          <w:rtl/>
          <w:cs/>
          <w:lang w:val="he_IL" w:bidi="he_IL"/>
        </w:rPr>
        <w:t>14</w:t>
      </w:r>
      <w:r>
        <w:rPr>
          <w:rtl/>
          <w:cs/>
          <w:lang w:val="he_IL" w:bidi="he_IL"/>
        </w:rPr>
        <w:t xml:space="preserve"> עָנֵ֤ה נְבֻֽכַדְנֶצַּר֙ וְאָמַ֣ר לְה֔וֹן הַצְדָּ֕א שַׁדְרַ֥ךְ מֵישַׁ֖ךְ וַעֲבֵ֣ד נְג֑וֹ לֵֽאלָהַ֗י לָ֤א אִֽיתֵיכוֹן֙ פָּֽלְחִ֔ין וּלְצֶ֧לֶם דַּהֲבָ֛א דִּ֥י הֲקֵ֖ימֶת לָ֥א סָֽגְדִֽין׃</w:t>
      </w:r>
    </w:p>
    <w:p>
      <w:pPr>
        <w:bidi/>
      </w:pPr>
      <w:r>
        <w:rPr>
          <w:rtl/>
          <w:cs/>
          <w:lang w:val="he_IL" w:bidi="he_IL"/>
        </w:rPr>
      </w:r>
      <w:r>
        <w:rPr>
          <w:vertAlign w:val="superscript"/>
          <w:rtl/>
          <w:cs/>
          <w:lang w:val="he_IL" w:bidi="he_IL"/>
        </w:rPr>
        <w:t>15</w:t>
      </w:r>
      <w:r>
        <w:rPr>
          <w:rtl/>
          <w:cs/>
          <w:lang w:val="he_IL" w:bidi="he_IL"/>
        </w:rPr>
        <w:t xml:space="preserve"> כְּעַ֞ן הֵ֧ן אִֽיתֵיכ֣וֹן עֲתִידִ֗ין דִּ֣י בְעִדָּנָ֡א דִּֽי־תִשְׁמְע֡וּן קָ֣ל קַרְנָ֣א מַשְׁרוֹקִיתָ֣א קיתרס שַׂבְּכָ֡א פְּסַנְתֵּרִין֩ וְסוּמְפֹּ֨נְיָ֜ה וְכֹ֣ל ׀ זְנֵ֣י זְמָרָ֗א תִּפְּל֣וּן וְתִסְגְּדוּן֮ לְצַלְמָ֣א דִֽי־עַבְדֵת֒ וְהֵן֙ לָ֣א תִסְגְּד֔וּן בַּהּ־שַׁעֲתָ֣ה תִתְרְמ֔וֹן לְגֽוֹא־אַתּ֥וּן נוּרָ֖א יָקִֽדְתָּ֑א וּמַן־ה֣וּא אֱלָ֔הּ דֵּ֥י יְשֵֽׁיזְבִנְכ֖וֹן מִן־יְדָֽי ׃</w:t>
      </w:r>
    </w:p>
    <w:p>
      <w:pPr>
        <w:bidi/>
      </w:pPr>
      <w:r>
        <w:rPr>
          <w:rtl/>
          <w:cs/>
          <w:lang w:val="he_IL" w:bidi="he_IL"/>
        </w:rPr>
      </w:r>
      <w:r>
        <w:rPr>
          <w:vertAlign w:val="superscript"/>
          <w:rtl/>
          <w:cs/>
          <w:lang w:val="he_IL" w:bidi="he_IL"/>
        </w:rPr>
        <w:t>16</w:t>
      </w:r>
      <w:r>
        <w:rPr>
          <w:rtl/>
          <w:cs/>
          <w:lang w:val="he_IL" w:bidi="he_IL"/>
        </w:rPr>
        <w:t xml:space="preserve"> עֲנ֗וֹ שַׁדְרַ֤ךְ מֵישַׁךְ֙ וַעֲבֵ֣ד נְג֔וֹ וְאָמְרִ֖ין לְמַלְכָּ֑א נְבֽוּכַדְנֶצַּ֔ר לָֽא־חַשְׁחִ֨ין אֲנַ֧חְנָה עַל־דְּנָ֛ה פִּתְגָ֖ם לַהֲתָבוּתָֽךְ׃</w:t>
      </w:r>
    </w:p>
    <w:p>
      <w:pPr>
        <w:bidi/>
      </w:pPr>
      <w:r>
        <w:rPr>
          <w:rtl/>
          <w:cs/>
          <w:lang w:val="he_IL" w:bidi="he_IL"/>
        </w:rPr>
      </w:r>
      <w:r>
        <w:rPr>
          <w:vertAlign w:val="superscript"/>
          <w:rtl/>
          <w:cs/>
          <w:lang w:val="he_IL" w:bidi="he_IL"/>
        </w:rPr>
        <w:t>17</w:t>
      </w:r>
      <w:r>
        <w:rPr>
          <w:rtl/>
          <w:cs/>
          <w:lang w:val="he_IL" w:bidi="he_IL"/>
        </w:rPr>
        <w:t xml:space="preserve"> הֵ֣ן אִיתַ֗י אֱלָהַ֙נָא֙ דִּֽי־אֲנַ֣חְנָא פָֽלְחִ֔ין יָכִ֖ל לְשֵׁיזָבוּתַ֑נָא מִן־אַתּ֨וּן נוּרָ֧א יָקִֽדְתָּ֛א וּמִן־יְדָ֥ךְ מַלְכָּ֖א יְשֵׁיזִֽב׃</w:t>
      </w:r>
    </w:p>
    <w:p>
      <w:pPr>
        <w:bidi/>
      </w:pPr>
      <w:r>
        <w:rPr>
          <w:rtl/>
          <w:cs/>
          <w:lang w:val="he_IL" w:bidi="he_IL"/>
        </w:rPr>
      </w:r>
      <w:r>
        <w:rPr>
          <w:vertAlign w:val="superscript"/>
          <w:rtl/>
          <w:cs/>
          <w:lang w:val="he_IL" w:bidi="he_IL"/>
        </w:rPr>
        <w:t>18</w:t>
      </w:r>
      <w:r>
        <w:rPr>
          <w:rtl/>
          <w:cs/>
          <w:lang w:val="he_IL" w:bidi="he_IL"/>
        </w:rPr>
        <w:t xml:space="preserve"> וְהֵ֣ן לָ֔א יְדִ֥יעַ לֶהֱוֵא־לָ֖ךְ מַלְכָּ֑א דִּ֤י לאלהיך לָא־איתינא פָֽלְחִ֔ין וּלְצֶ֧לֶם דַּהֲבָ֛א דִּ֥י הֲקֵ֖ימְתָּ לָ֥א נִסְגֻּֽד׃ ס</w:t>
      </w:r>
    </w:p>
    <w:p>
      <w:pPr>
        <w:bidi/>
      </w:pPr>
      <w:r>
        <w:rPr>
          <w:rtl/>
          <w:cs/>
          <w:lang w:val="he_IL" w:bidi="he_IL"/>
        </w:rPr>
      </w:r>
      <w:r>
        <w:rPr>
          <w:vertAlign w:val="superscript"/>
          <w:rtl/>
          <w:cs/>
          <w:lang w:val="he_IL" w:bidi="he_IL"/>
        </w:rPr>
        <w:t>19</w:t>
      </w:r>
      <w:r>
        <w:rPr>
          <w:rtl/>
          <w:cs/>
          <w:lang w:val="he_IL" w:bidi="he_IL"/>
        </w:rPr>
        <w:t xml:space="preserve"> בֵּאדַ֨יִן נְבוּכַדְנֶצַּ֜ר הִתְמְלִ֣י חֱמָ֗א וּצְלֵ֤ם אַנְפּ֙וֹהִי֙ אשתנו עַל־שַׁדְרַ֥ךְ מֵישַׁ֖ךְ וַעֲבֵ֣ד נְג֑וֹ עָנֵ֤ה וְאָמַר֙ לְמֵזֵ֣א לְאַתּוּנָ֔א חַ֨ד־שִׁבְעָ֔ה עַ֛ל דִּ֥י חֲזֵ֖ה לְמֵזְיֵֽהּ׃</w:t>
      </w:r>
    </w:p>
    <w:p>
      <w:pPr>
        <w:bidi/>
      </w:pPr>
      <w:r>
        <w:rPr>
          <w:rtl/>
          <w:cs/>
          <w:lang w:val="he_IL" w:bidi="he_IL"/>
        </w:rPr>
      </w:r>
      <w:r>
        <w:rPr>
          <w:vertAlign w:val="superscript"/>
          <w:rtl/>
          <w:cs/>
          <w:lang w:val="he_IL" w:bidi="he_IL"/>
        </w:rPr>
        <w:t>20</w:t>
      </w:r>
      <w:r>
        <w:rPr>
          <w:rtl/>
          <w:cs/>
          <w:lang w:val="he_IL" w:bidi="he_IL"/>
        </w:rPr>
        <w:t xml:space="preserve"> וּלְגֻבְרִ֤ין גִּבָּֽרֵי־חַ֙יִל֙ דִּ֣י בְחַיְלֵ֔הּ אֲמַר֙ לְכַפָּתָ֔ה לְשַׁדְרַ֥ךְ מֵישַׁ֖ךְ וַעֲבֵ֣ד נְג֑וֹ לְמִרְמֵ֕א לְאַתּ֥וּן נוּרָ֖א יָקִֽדְתָּֽא׃</w:t>
      </w:r>
    </w:p>
    <w:p>
      <w:pPr>
        <w:bidi/>
      </w:pPr>
      <w:r>
        <w:rPr>
          <w:rtl/>
          <w:cs/>
          <w:lang w:val="he_IL" w:bidi="he_IL"/>
        </w:rPr>
      </w:r>
      <w:r>
        <w:rPr>
          <w:vertAlign w:val="superscript"/>
          <w:rtl/>
          <w:cs/>
          <w:lang w:val="he_IL" w:bidi="he_IL"/>
        </w:rPr>
        <w:t>21</w:t>
      </w:r>
      <w:r>
        <w:rPr>
          <w:rtl/>
          <w:cs/>
          <w:lang w:val="he_IL" w:bidi="he_IL"/>
        </w:rPr>
        <w:t xml:space="preserve"> בֵּאדַ֜יִן גֻּבְרַיָּ֣א אִלֵּ֗ךְ כְּפִ֙תוּ֙ בְּסַרְבָּלֵיהוֹן֙ פטישיהון וְכַרְבְּלָתְה֖וֹן וּלְבֻשֵׁיה֑וֹן וּרְמִ֕יו לְגֽוֹא־אַתּ֥וּן נוּרָ֖א יָקִֽדְתָּֽא׃</w:t>
      </w:r>
    </w:p>
    <w:p>
      <w:pPr>
        <w:bidi/>
      </w:pPr>
      <w:r>
        <w:rPr>
          <w:rtl/>
          <w:cs/>
          <w:lang w:val="he_IL" w:bidi="he_IL"/>
        </w:rPr>
      </w:r>
      <w:r>
        <w:rPr>
          <w:vertAlign w:val="superscript"/>
          <w:rtl/>
          <w:cs/>
          <w:lang w:val="he_IL" w:bidi="he_IL"/>
        </w:rPr>
        <w:t>22</w:t>
      </w:r>
      <w:r>
        <w:rPr>
          <w:rtl/>
          <w:cs/>
          <w:lang w:val="he_IL" w:bidi="he_IL"/>
        </w:rPr>
        <w:t xml:space="preserve"> כָּל־קֳבֵ֣ל דְּנָ֗ה מִן־דִּ֞י מִלַּ֤ת מַלְכָּא֙ מַחְצְפָ֔ה וְאַתּוּנָ֖א אֵזֵ֣ה יַתִּ֑ירָא גֻּבְרַיָּ֣א אִלֵּ֗ךְ דִּ֤י הַסִּ֙קוּ֙ לְשַׁדְרַ֤ךְ מֵישַׁךְ֙ וַעֲבֵ֣ד נְג֔וֹ קַטִּ֣ל הִמּ֔וֹן שְׁבִיבָ֖א דִּ֥י נוּרָֽא׃</w:t>
      </w:r>
    </w:p>
    <w:p>
      <w:pPr>
        <w:bidi/>
      </w:pPr>
      <w:r>
        <w:rPr>
          <w:rtl/>
          <w:cs/>
          <w:lang w:val="he_IL" w:bidi="he_IL"/>
        </w:rPr>
      </w:r>
      <w:r>
        <w:rPr>
          <w:vertAlign w:val="superscript"/>
          <w:rtl/>
          <w:cs/>
          <w:lang w:val="he_IL" w:bidi="he_IL"/>
        </w:rPr>
        <w:t>23</w:t>
      </w:r>
      <w:r>
        <w:rPr>
          <w:rtl/>
          <w:cs/>
          <w:lang w:val="he_IL" w:bidi="he_IL"/>
        </w:rPr>
        <w:t xml:space="preserve"> וְגֻבְרַיָּ֤א אִלֵּךְ֙ תְּלָ֣תֵּה֔וֹן שַׁדְרַ֥ךְ מֵישַׁ֖ךְ וַעֲבֵ֣ד נְג֑וֹ נְפַ֛לוּ לְגֽוֹא־אַתּוּן־נוּרָ֥א יָֽקִדְתָּ֖א מְכַפְּתִֽין׃ פ</w:t>
      </w:r>
    </w:p>
    <w:p>
      <w:pPr>
        <w:bidi/>
      </w:pPr>
      <w:r>
        <w:rPr>
          <w:rtl/>
          <w:cs/>
          <w:lang w:val="he_IL" w:bidi="he_IL"/>
        </w:rPr>
      </w:r>
      <w:r>
        <w:rPr>
          <w:vertAlign w:val="superscript"/>
          <w:rtl/>
          <w:cs/>
          <w:lang w:val="he_IL" w:bidi="he_IL"/>
        </w:rPr>
        <w:t>24</w:t>
      </w:r>
      <w:r>
        <w:rPr>
          <w:rtl/>
          <w:cs/>
          <w:lang w:val="he_IL" w:bidi="he_IL"/>
        </w:rPr>
        <w:t xml:space="preserve"> אֱדַ֙יִן֙ נְבוּכַדְנֶצַּ֣ר מַלְכָּ֔א תְּוַ֖הּ וְקָ֣ם בְּהִתְבְּהָלָ֑ה עָנֵ֨ה וְאָמַ֜ר לְהַדָּֽבְר֗וֹהִי הֲלָא֩ גֻבְרִ֨ין תְּלָתָ֜א רְמֵ֤ינָא לְגוֹא־נוּרָא֙ מְכַפְּתִ֔ין עָנַ֤יִן וְאָמְרִין֙ לְמַלְכָּ֔א יַצִּיבָ֖א מַלְכָּֽא׃</w:t>
      </w:r>
    </w:p>
    <w:p>
      <w:pPr>
        <w:bidi/>
      </w:pPr>
      <w:r>
        <w:rPr>
          <w:rtl/>
          <w:cs/>
          <w:lang w:val="he_IL" w:bidi="he_IL"/>
        </w:rPr>
      </w:r>
      <w:r>
        <w:rPr>
          <w:vertAlign w:val="superscript"/>
          <w:rtl/>
          <w:cs/>
          <w:lang w:val="he_IL" w:bidi="he_IL"/>
        </w:rPr>
        <w:t>25</w:t>
      </w:r>
      <w:r>
        <w:rPr>
          <w:rtl/>
          <w:cs/>
          <w:lang w:val="he_IL" w:bidi="he_IL"/>
        </w:rPr>
        <w:t xml:space="preserve"> עָנֵ֣ה וְאָמַ֗ר הָֽא־אֲנָ֨ה חָזֵ֜ה גֻּבְרִ֣ין אַרְבְּעָ֗ה שְׁרַ֙יִן֙ מַהְלְכִ֣ין בְּגֽוֹא־נוּרָ֔א וַחֲבָ֖ל לָא־אִיתַ֣י בְּה֑וֹן וְרֵוֵהּ֙ דִּ֣י רביעיא דָּמֵ֖ה לְבַר־אֱלָהִֽין׃ ס</w:t>
      </w:r>
    </w:p>
    <w:p>
      <w:pPr>
        <w:bidi/>
      </w:pPr>
      <w:r>
        <w:rPr>
          <w:rtl/>
          <w:cs/>
          <w:lang w:val="he_IL" w:bidi="he_IL"/>
        </w:rPr>
      </w:r>
      <w:r>
        <w:rPr>
          <w:vertAlign w:val="superscript"/>
          <w:rtl/>
          <w:cs/>
          <w:lang w:val="he_IL" w:bidi="he_IL"/>
        </w:rPr>
        <w:t>26</w:t>
      </w:r>
      <w:r>
        <w:rPr>
          <w:rtl/>
          <w:cs/>
          <w:lang w:val="he_IL" w:bidi="he_IL"/>
        </w:rPr>
        <w:t xml:space="preserve"> בֵּאדַ֜יִן קְרֵ֣ב נְבוּכַדְנֶצַּ֗ר לִתְרַע֮ אַתּ֣וּן נוּרָ֣א יָקִֽדְתָּא֒ עָנֵ֣ה וְאָמַ֗ר שַׁדְרַ֨ךְ מֵישַׁ֧ךְ וַעֲבֵד־נְג֛וֹ עַבְד֛וֹהִי דִּֽי־אֱלָהָ֥א עליא פֻּ֣קוּ וֶאֱת֑וֹ בֵּאדַ֣יִן נָֽפְקִ֗ין שַׁדְרַ֥ךְ מֵישַׁ֛ךְ וַעֲבֵ֥ד נְג֖וֹ מִן־גּ֥וֹא נוּרָֽא׃</w:t>
      </w:r>
    </w:p>
    <w:p>
      <w:pPr>
        <w:bidi/>
      </w:pPr>
      <w:r>
        <w:rPr>
          <w:rtl/>
          <w:cs/>
          <w:lang w:val="he_IL" w:bidi="he_IL"/>
        </w:rPr>
      </w:r>
      <w:r>
        <w:rPr>
          <w:vertAlign w:val="superscript"/>
          <w:rtl/>
          <w:cs/>
          <w:lang w:val="he_IL" w:bidi="he_IL"/>
        </w:rPr>
        <w:t>27</w:t>
      </w:r>
      <w:r>
        <w:rPr>
          <w:rtl/>
          <w:cs/>
          <w:lang w:val="he_IL" w:bidi="he_IL"/>
        </w:rPr>
        <w:t xml:space="preserve"> וּ֠מִֽתְכַּנְּשִׁין אֲחַשְׁדַּרְפְּנַיָּ֞א סִגְנַיָּ֣א וּפַחֲוָתָא֮ וְהַדָּבְרֵ֣י מַלְכָּא֒ חָזַ֣יִן לְגֻבְרַיָּ֣א אִלֵּ֡ךְ דִּי֩ לָֽא־שְׁלֵ֨ט נוּרָ֜א בְּגֶשְׁמְה֗וֹן וּשְׂעַ֤ר רֵֽאשְׁהוֹן֙ לָ֣א הִתְחָרַ֔ךְ וְסָרְבָּלֵיה֖וֹן לָ֣א שְׁנ֑וֹ וְרֵ֣יחַ נ֔וּר לָ֥א עֲדָ֖ת בְּהֽוֹן׃</w:t>
      </w:r>
    </w:p>
    <w:p>
      <w:pPr>
        <w:bidi/>
      </w:pPr>
      <w:r>
        <w:rPr>
          <w:rtl/>
          <w:cs/>
          <w:lang w:val="he_IL" w:bidi="he_IL"/>
        </w:rPr>
      </w:r>
      <w:r>
        <w:rPr>
          <w:vertAlign w:val="superscript"/>
          <w:rtl/>
          <w:cs/>
          <w:lang w:val="he_IL" w:bidi="he_IL"/>
        </w:rPr>
        <w:t>28</w:t>
      </w:r>
      <w:r>
        <w:rPr>
          <w:rtl/>
          <w:cs/>
          <w:lang w:val="he_IL" w:bidi="he_IL"/>
        </w:rPr>
        <w:t xml:space="preserve"> עָנֵ֨ה נְבֽוּכַדְנֶצַּ֜ר וְאָמַ֗ר בְּרִ֤יךְ אֱלָהֲהוֹן֙ דִּֽי־שַׁדְרַ֤ךְ מֵישַׁךְ֙ וַעֲבֵ֣ד נְג֔וֹ דִּֽי־שְׁלַ֤ח מַלְאֲכֵהּ֙ וְשֵׁיזִ֣ב לְעַבְד֔וֹהִי דִּ֥י הִתְרְחִ֖צוּ עֲל֑וֹהִי וּמִלַּ֤ת מַלְכָּא֙ שַׁנִּ֔יו וִיהַ֣בוּ גשמיהון דִּ֠י לָֽא־יִפְלְח֤וּן וְלָֽא־יִסְגְּדוּן֙ לְכָל־אֱלָ֔הּ לָהֵ֖ן לֵאלָֽהֲהֽוֹן׃</w:t>
      </w:r>
    </w:p>
    <w:p>
      <w:pPr>
        <w:bidi/>
      </w:pPr>
      <w:r>
        <w:rPr>
          <w:rtl/>
          <w:cs/>
          <w:lang w:val="he_IL" w:bidi="he_IL"/>
        </w:rPr>
      </w:r>
      <w:r>
        <w:rPr>
          <w:vertAlign w:val="superscript"/>
          <w:rtl/>
          <w:cs/>
          <w:lang w:val="he_IL" w:bidi="he_IL"/>
        </w:rPr>
        <w:t>29</w:t>
      </w:r>
      <w:r>
        <w:rPr>
          <w:rtl/>
          <w:cs/>
          <w:lang w:val="he_IL" w:bidi="he_IL"/>
        </w:rPr>
        <w:t xml:space="preserve"> וּמִנִּי֮ שִׂ֣ים טְעֵם֒ דִּי֩ כָל־עַ֨ם אֻמָּ֜ה וְלִשָּׁ֗ן דִּֽי־יֵאמַ֤ר שלה עַ֣ל אֱלָהֲה֗וֹן דִּֽי־שַׁדְרַ֤ךְ מֵישַׁךְ֙ וַעֲבֵ֣ד נְג֔וֹא הַדָּמִ֣ין יִתְעֲבֵ֔ד וּבַיְתֵ֖הּ נְוָלִ֣י יִשְׁתַּוֵּ֑ה כָּל־קֳבֵ֗ל דִּ֣י לָ֤א אִיתַי֙ אֱלָ֣ה אָחֳרָ֔ן דִּֽי־יִכֻּ֥ל לְהַצָּלָ֖ה כִּדְנָֽה׃</w:t>
      </w:r>
    </w:p>
    <w:p>
      <w:pPr>
        <w:bidi/>
      </w:pPr>
      <w:r>
        <w:rPr>
          <w:rtl/>
          <w:cs/>
          <w:lang w:val="he_IL" w:bidi="he_IL"/>
        </w:rPr>
      </w:r>
      <w:r>
        <w:rPr>
          <w:vertAlign w:val="superscript"/>
          <w:rtl/>
          <w:cs/>
          <w:lang w:val="he_IL" w:bidi="he_IL"/>
        </w:rPr>
        <w:t>30</w:t>
      </w:r>
      <w:r>
        <w:rPr>
          <w:rtl/>
          <w:cs/>
          <w:lang w:val="he_IL" w:bidi="he_IL"/>
        </w:rPr>
        <w:t xml:space="preserve"> בֵּאדַ֣יִן מַלְכָּ֗א הַצְלַ֛ח לְשַׁדְרַ֥ךְ מֵישַׁ֛ךְ וַעֲבֵ֥ד נְג֖וֹ בִּמְדִינַ֥ת בָּבֶֽל׃ פ</w:t>
      </w:r>
    </w:p>
    <w:p>
      <w:pPr>
        <w:bidi/>
      </w:pPr>
      <w:r>
        <w:rPr>
          <w:rtl/>
          <w:cs/>
          <w:lang w:val="he_IL" w:bidi="he_IL"/>
        </w:rPr>
      </w:r>
      <w:r>
        <w:rPr>
          <w:vertAlign w:val="superscript"/>
          <w:rtl/>
          <w:cs/>
          <w:lang w:val="he_IL" w:bidi="he_IL"/>
        </w:rPr>
        <w:t>31</w:t>
      </w:r>
      <w:r>
        <w:rPr>
          <w:rtl/>
          <w:cs/>
          <w:lang w:val="he_IL" w:bidi="he_IL"/>
        </w:rPr>
        <w:t xml:space="preserve"> נְבוּכַדְנֶצַּ֣ר מַלְכָּ֗א לְֽכָל־עַֽמְמַיָּ֞א אֻמַיָּ֧א וְלִשָּׁנַיָּ֛א דִּֽי־דארין בְּכָל־אַרְעָ֖א שְׁלָמְכ֥וֹן יִשְׂגֵּֽא׃</w:t>
      </w:r>
    </w:p>
    <w:p>
      <w:pPr>
        <w:bidi/>
      </w:pPr>
      <w:r>
        <w:rPr>
          <w:rtl/>
          <w:cs/>
          <w:lang w:val="he_IL" w:bidi="he_IL"/>
        </w:rPr>
      </w:r>
      <w:r>
        <w:rPr>
          <w:vertAlign w:val="superscript"/>
          <w:rtl/>
          <w:cs/>
          <w:lang w:val="he_IL" w:bidi="he_IL"/>
        </w:rPr>
        <w:t>32</w:t>
      </w:r>
      <w:r>
        <w:rPr>
          <w:rtl/>
          <w:cs/>
          <w:lang w:val="he_IL" w:bidi="he_IL"/>
        </w:rPr>
        <w:t xml:space="preserve"> אָֽתַיָּא֙ וְתִמְהַיָּ֔א דִּ֚י עֲבַ֣ד עִמִּ֔י אֱלָהָ֖א עליא שְׁפַ֥ר קָֽדָמַ֖י לְהַחֲוָיָֽה׃</w:t>
      </w:r>
    </w:p>
    <w:p>
      <w:pPr>
        <w:bidi/>
      </w:pPr>
      <w:r>
        <w:rPr>
          <w:rtl/>
          <w:cs/>
          <w:lang w:val="he_IL" w:bidi="he_IL"/>
        </w:rPr>
      </w:r>
      <w:r>
        <w:rPr>
          <w:vertAlign w:val="superscript"/>
          <w:rtl/>
          <w:cs/>
          <w:lang w:val="he_IL" w:bidi="he_IL"/>
        </w:rPr>
        <w:t>33</w:t>
      </w:r>
      <w:r>
        <w:rPr>
          <w:rtl/>
          <w:cs/>
          <w:lang w:val="he_IL" w:bidi="he_IL"/>
        </w:rPr>
        <w:t xml:space="preserve"> אָת֙וֹהִי֙ כְּמָ֣ה רַבְרְבִ֔ין וְתִמְה֖וֹהִי כְּמָ֣ה תַקִּיפִ֑ין מַלְכוּתֵהּ֙ מַלְכ֣וּת עָלַ֔ם וְשָׁלְטָנֵ֖הּ עִם־דָּ֥ר וְדָֽר׃</w:t>
      </w:r>
    </w:p>
    <w:p>
      <w:pPr>
        <w:pStyle w:val="Heading2"/>
        <w:bidi/>
      </w:pPr>
      <w:r>
        <w:rPr>
          <w:rtl/>
          <w:cs/>
          <w:lang w:val="he_IL" w:bidi="he_IL"/>
        </w:rPr>
        <w:t>Daniel 4:1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אֲנָ֣ה נְבוּכַדְנֶצַּ֗ר שְׁלֵ֤ה הֲוֵית֙ בְּבֵיתִ֔י וְרַעְנַ֖ן בְּהֵיכְלִֽי׃</w:t>
      </w:r>
    </w:p>
    <w:p>
      <w:pPr>
        <w:bidi/>
      </w:pPr>
      <w:r>
        <w:rPr>
          <w:rtl/>
          <w:cs/>
          <w:lang w:val="he_IL" w:bidi="he_IL"/>
        </w:rPr>
      </w:r>
      <w:r>
        <w:rPr>
          <w:vertAlign w:val="superscript"/>
          <w:rtl/>
          <w:cs/>
          <w:lang w:val="he_IL" w:bidi="he_IL"/>
        </w:rPr>
        <w:t>2</w:t>
      </w:r>
      <w:r>
        <w:rPr>
          <w:rtl/>
          <w:cs/>
          <w:lang w:val="he_IL" w:bidi="he_IL"/>
        </w:rPr>
        <w:t xml:space="preserve"> חֵ֥לֶם חֲזֵ֖ית וִֽידַחֲלִנַּ֑נִי וְהַרְהֹרִין֙ עַֽל־מִשְׁכְּבִ֔י וְחֶזְוֵ֥י רֵאשִׁ֖י יְבַהֲלֻנַּֽנִי׃</w:t>
      </w:r>
    </w:p>
    <w:p>
      <w:pPr>
        <w:bidi/>
      </w:pPr>
      <w:r>
        <w:rPr>
          <w:rtl/>
          <w:cs/>
          <w:lang w:val="he_IL" w:bidi="he_IL"/>
        </w:rPr>
      </w:r>
      <w:r>
        <w:rPr>
          <w:vertAlign w:val="superscript"/>
          <w:rtl/>
          <w:cs/>
          <w:lang w:val="he_IL" w:bidi="he_IL"/>
        </w:rPr>
        <w:t>3</w:t>
      </w:r>
      <w:r>
        <w:rPr>
          <w:rtl/>
          <w:cs/>
          <w:lang w:val="he_IL" w:bidi="he_IL"/>
        </w:rPr>
        <w:t xml:space="preserve"> וּמִנִּי֙ שִׂ֣ים טְעֵ֔ם לְהַנְעָלָ֣ה קָֽדָמַ֔י לְכֹ֖ל חַכִּימֵ֣י בָבֶ֑ל דִּֽי־פְשַׁ֥ר חֶלְמָ֖א יְהֽוֹדְעֻנַּֽנִי׃</w:t>
      </w:r>
    </w:p>
    <w:p>
      <w:pPr>
        <w:bidi/>
      </w:pPr>
      <w:r>
        <w:rPr>
          <w:rtl/>
          <w:cs/>
          <w:lang w:val="he_IL" w:bidi="he_IL"/>
        </w:rPr>
      </w:r>
      <w:r>
        <w:rPr>
          <w:vertAlign w:val="superscript"/>
          <w:rtl/>
          <w:cs/>
          <w:lang w:val="he_IL" w:bidi="he_IL"/>
        </w:rPr>
        <w:t>4</w:t>
      </w:r>
      <w:r>
        <w:rPr>
          <w:rtl/>
          <w:cs/>
          <w:lang w:val="he_IL" w:bidi="he_IL"/>
        </w:rPr>
        <w:t xml:space="preserve"> בֵּאדַ֣יִן עללין חַרְטֻמַיָּא֙ אָֽשְׁפַיָּ֔א כשדיא וְגָזְרַיָּ֑א וְחֶלְמָ֗א אָמַ֤ר אֲנָה֙ קֳדָ֣מֵיה֔וֹן וּפִשְׁרֵ֖הּ לָא־מְהוֹדְעִ֥ין לִֽי׃</w:t>
      </w:r>
    </w:p>
    <w:p>
      <w:pPr>
        <w:bidi/>
      </w:pPr>
      <w:r>
        <w:rPr>
          <w:rtl/>
          <w:cs/>
          <w:lang w:val="he_IL" w:bidi="he_IL"/>
        </w:rPr>
      </w:r>
      <w:r>
        <w:rPr>
          <w:vertAlign w:val="superscript"/>
          <w:rtl/>
          <w:cs/>
          <w:lang w:val="he_IL" w:bidi="he_IL"/>
        </w:rPr>
        <w:t>5</w:t>
      </w:r>
      <w:r>
        <w:rPr>
          <w:rtl/>
          <w:cs/>
          <w:lang w:val="he_IL" w:bidi="he_IL"/>
        </w:rPr>
        <w:t xml:space="preserve"> וְעַ֣ד אָחֳרֵ֡ין עַל֩ קָֽדָמַ֨י דָּנִיֵּ֜אל דִּֽי־שְׁמֵ֤הּ בֵּלְטְשַׁאצַּר֙ כְּשֻׁ֣ם אֱלָהִ֔י וְדִ֛י רֽוּחַ־אֱלָהִ֥ין קַדִּישִׁ֖ין בֵּ֑הּ וְחֶלְמָ֖א קָֽדָמ֥וֹהִי אַמְרֵֽת׃</w:t>
      </w:r>
    </w:p>
    <w:p>
      <w:pPr>
        <w:bidi/>
      </w:pPr>
      <w:r>
        <w:rPr>
          <w:rtl/>
          <w:cs/>
          <w:lang w:val="he_IL" w:bidi="he_IL"/>
        </w:rPr>
      </w:r>
      <w:r>
        <w:rPr>
          <w:vertAlign w:val="superscript"/>
          <w:rtl/>
          <w:cs/>
          <w:lang w:val="he_IL" w:bidi="he_IL"/>
        </w:rPr>
        <w:t>6</w:t>
      </w:r>
      <w:r>
        <w:rPr>
          <w:rtl/>
          <w:cs/>
          <w:lang w:val="he_IL" w:bidi="he_IL"/>
        </w:rPr>
        <w:t xml:space="preserve"> בֵּלְטְשַׁאצַּר֮ רַ֣ב חַרְטֻמַיָּא֒ דִּ֣י ׀ אֲנָ֣ה יִדְעֵ֗ת דִּ֠י ר֣וּחַ אֱלָהִ֤ין קַדִּישִׁין֙ בָּ֔ךְ וְכָל־רָ֖ז לָא־אָנֵ֣ס לָ֑ךְ חֶזְוֵ֨י חֶלְמִ֧י דִֽי־חֲזֵ֛ית וּפִשְׁרֵ֖הּ אֱמַֽר׃</w:t>
      </w:r>
    </w:p>
    <w:p>
      <w:pPr>
        <w:bidi/>
      </w:pPr>
      <w:r>
        <w:rPr>
          <w:rtl/>
          <w:cs/>
          <w:lang w:val="he_IL" w:bidi="he_IL"/>
        </w:rPr>
      </w:r>
      <w:r>
        <w:rPr>
          <w:vertAlign w:val="superscript"/>
          <w:rtl/>
          <w:cs/>
          <w:lang w:val="he_IL" w:bidi="he_IL"/>
        </w:rPr>
        <w:t>7</w:t>
      </w:r>
      <w:r>
        <w:rPr>
          <w:rtl/>
          <w:cs/>
          <w:lang w:val="he_IL" w:bidi="he_IL"/>
        </w:rPr>
        <w:t xml:space="preserve"> וְחֶזְוֵ֥י רֵאשִׁ֖י עַֽל־מִשְׁכְּבִ֑י חָזֵ֣ה הֲוֵ֔ית וַאֲל֥וּ אִילָ֛ן בְּג֥וֹא אַרְעָ֖א וְרוּמֵ֥הּ שַׂגִּֽיא׃</w:t>
      </w:r>
    </w:p>
    <w:p>
      <w:pPr>
        <w:bidi/>
      </w:pPr>
      <w:r>
        <w:rPr>
          <w:rtl/>
          <w:cs/>
          <w:lang w:val="he_IL" w:bidi="he_IL"/>
        </w:rPr>
      </w:r>
      <w:r>
        <w:rPr>
          <w:vertAlign w:val="superscript"/>
          <w:rtl/>
          <w:cs/>
          <w:lang w:val="he_IL" w:bidi="he_IL"/>
        </w:rPr>
        <w:t>8</w:t>
      </w:r>
      <w:r>
        <w:rPr>
          <w:rtl/>
          <w:cs/>
          <w:lang w:val="he_IL" w:bidi="he_IL"/>
        </w:rPr>
        <w:t xml:space="preserve"> רְבָ֥ה אִֽילָנָ֖א וּתְקִ֑ף וְרוּמֵהּ֙ יִמְטֵ֣א לִשְׁמַיָּ֔א וַחֲזוֹתֵ֖הּ לְס֥וֹף כָּל־אַרְעָֽא׃</w:t>
      </w:r>
    </w:p>
    <w:p>
      <w:pPr>
        <w:bidi/>
      </w:pPr>
      <w:r>
        <w:rPr>
          <w:rtl/>
          <w:cs/>
          <w:lang w:val="he_IL" w:bidi="he_IL"/>
        </w:rPr>
      </w:r>
      <w:r>
        <w:rPr>
          <w:vertAlign w:val="superscript"/>
          <w:rtl/>
          <w:cs/>
          <w:lang w:val="he_IL" w:bidi="he_IL"/>
        </w:rPr>
        <w:t>9</w:t>
      </w:r>
      <w:r>
        <w:rPr>
          <w:rtl/>
          <w:cs/>
          <w:lang w:val="he_IL" w:bidi="he_IL"/>
        </w:rPr>
        <w:t xml:space="preserve"> עָפְיֵ֤הּ שַׁפִּיר֙ וְאִנְבֵּ֣הּ שַׂגִּ֔יא וּמָז֨וֹן לְכֹ֖לָּא־בֵ֑הּ תְּחֹת֜וֹהִי תַּטְלֵ֣ל ׀ חֵיוַ֣ת בָּרָ֗א וּבְעַנְפ֙וֹהִי֙ ידרון צִפֲּרֵ֣י שְׁמַיָּ֔א וּמִנֵּ֖הּ יִתְּזִ֥ין כָּל־בִּשְׂרָֽא׃</w:t>
      </w:r>
    </w:p>
    <w:p>
      <w:pPr>
        <w:bidi/>
      </w:pPr>
      <w:r>
        <w:rPr>
          <w:rtl/>
          <w:cs/>
          <w:lang w:val="he_IL" w:bidi="he_IL"/>
        </w:rPr>
      </w:r>
      <w:r>
        <w:rPr>
          <w:vertAlign w:val="superscript"/>
          <w:rtl/>
          <w:cs/>
          <w:lang w:val="he_IL" w:bidi="he_IL"/>
        </w:rPr>
        <w:t>10</w:t>
      </w:r>
      <w:r>
        <w:rPr>
          <w:rtl/>
          <w:cs/>
          <w:lang w:val="he_IL" w:bidi="he_IL"/>
        </w:rPr>
        <w:t xml:space="preserve"> חָזֵ֥ה הֲוֵ֛ית בְּחֶזְוֵ֥י רֵאשִׁ֖י עַֽל־מִשְׁכְּבִ֑י וַאֲלוּ֙ עִ֣יר וְקַדִּ֔ישׁ מִן־שְׁמַיָּ֖א נָחִֽת׃</w:t>
      </w:r>
    </w:p>
    <w:p>
      <w:pPr>
        <w:bidi/>
      </w:pPr>
      <w:r>
        <w:rPr>
          <w:rtl/>
          <w:cs/>
          <w:lang w:val="he_IL" w:bidi="he_IL"/>
        </w:rPr>
      </w:r>
      <w:r>
        <w:rPr>
          <w:vertAlign w:val="superscript"/>
          <w:rtl/>
          <w:cs/>
          <w:lang w:val="he_IL" w:bidi="he_IL"/>
        </w:rPr>
        <w:t>11</w:t>
      </w:r>
      <w:r>
        <w:rPr>
          <w:rtl/>
          <w:cs/>
          <w:lang w:val="he_IL" w:bidi="he_IL"/>
        </w:rPr>
        <w:t xml:space="preserve"> קָרֵ֨א בְחַ֜יִל וְכֵ֣ן אָמַ֗ר גֹּ֤דּוּ אִֽילָנָא֙ וְקַצִּ֣צוּ עַנְפ֔וֹהִי אַתַּ֥רוּ עָפְיֵ֖הּ וּבַדַּ֣רוּ אִנְבֵּ֑הּ תְּנֻ֤ד חֵֽיוְתָא֙ מִן־תַּחְתּ֔וֹהִי וְצִפְּרַיָּ֖א מִן־עַנְפֽוֹהִי ׃</w:t>
      </w:r>
    </w:p>
    <w:p>
      <w:pPr>
        <w:bidi/>
      </w:pPr>
      <w:r>
        <w:rPr>
          <w:rtl/>
          <w:cs/>
          <w:lang w:val="he_IL" w:bidi="he_IL"/>
        </w:rPr>
      </w:r>
      <w:r>
        <w:rPr>
          <w:vertAlign w:val="superscript"/>
          <w:rtl/>
          <w:cs/>
          <w:lang w:val="he_IL" w:bidi="he_IL"/>
        </w:rPr>
        <w:t>12</w:t>
      </w:r>
      <w:r>
        <w:rPr>
          <w:rtl/>
          <w:cs/>
          <w:lang w:val="he_IL" w:bidi="he_IL"/>
        </w:rPr>
        <w:t xml:space="preserve"> בְּרַ֨ם עִקַּ֤ר שָׁרְשׁ֙וֹהִי֙ בְּאַרְעָ֣א שְׁבֻ֔קוּ וּבֶֽאֱסוּר֙ דִּֽי־פַרְזֶ֣ל וּנְחָ֔שׁ בְּדִתְאָ֖א דִּ֣י בָרָ֑א וּבְטַ֤ל שְׁמַיָּא֙ יִצְטַבַּ֔ע וְעִם־חֵיוְתָ֥א חֲלָקֵ֖הּ בַּעֲשַׂ֥ב אַרְעָֽא׃</w:t>
      </w:r>
    </w:p>
    <w:p>
      <w:pPr>
        <w:bidi/>
      </w:pPr>
      <w:r>
        <w:rPr>
          <w:rtl/>
          <w:cs/>
          <w:lang w:val="he_IL" w:bidi="he_IL"/>
        </w:rPr>
      </w:r>
      <w:r>
        <w:rPr>
          <w:vertAlign w:val="superscript"/>
          <w:rtl/>
          <w:cs/>
          <w:lang w:val="he_IL" w:bidi="he_IL"/>
        </w:rPr>
        <w:t>13</w:t>
      </w:r>
      <w:r>
        <w:rPr>
          <w:rtl/>
          <w:cs/>
          <w:lang w:val="he_IL" w:bidi="he_IL"/>
        </w:rPr>
        <w:t xml:space="preserve"> לִבְבֵהּ֙ מִן־אנושא יְשַׁנּ֔וֹן וּלְבַ֥ב חֵיוָ֖ה יִתְיְהִ֣ב לֵ֑הּ וְשִׁבְעָ֥ה עִדָּנִ֖ין יַחְלְפ֥וּן עֲלֽוֹהִי׃</w:t>
      </w:r>
    </w:p>
    <w:p>
      <w:pPr>
        <w:bidi/>
      </w:pPr>
      <w:r>
        <w:rPr>
          <w:rtl/>
          <w:cs/>
          <w:lang w:val="he_IL" w:bidi="he_IL"/>
        </w:rPr>
      </w:r>
      <w:r>
        <w:rPr>
          <w:vertAlign w:val="superscript"/>
          <w:rtl/>
          <w:cs/>
          <w:lang w:val="he_IL" w:bidi="he_IL"/>
        </w:rPr>
        <w:t>14</w:t>
      </w:r>
      <w:r>
        <w:rPr>
          <w:rtl/>
          <w:cs/>
          <w:lang w:val="he_IL" w:bidi="he_IL"/>
        </w:rPr>
        <w:t xml:space="preserve"> בִּגְזֵרַ֤ת עִירִין֙ פִּתְגָמָ֔א וּמֵאמַ֥ר קַדִּישִׁ֖ין שְׁאֵֽלְתָ֑א עַד־דִּבְרַ֡ת דִּ֣י יִנְדְּע֣וּן חַ֠יַּיָּא דִּֽי־שַׁלִּ֨יט עליא בְּמַלְכ֣וּת אנושא וּלְמַן־דִּ֤י יִצְבֵּא֙ יִתְּנִנַּ֔הּ וּשְׁפַ֥ל אֲנָשִׁ֖ים יְקִ֥ים עליה׃</w:t>
      </w:r>
    </w:p>
    <w:p>
      <w:pPr>
        <w:bidi/>
      </w:pPr>
      <w:r>
        <w:rPr>
          <w:rtl/>
          <w:cs/>
          <w:lang w:val="he_IL" w:bidi="he_IL"/>
        </w:rPr>
      </w:r>
      <w:r>
        <w:rPr>
          <w:vertAlign w:val="superscript"/>
          <w:rtl/>
          <w:cs/>
          <w:lang w:val="he_IL" w:bidi="he_IL"/>
        </w:rPr>
        <w:t>15</w:t>
      </w:r>
      <w:r>
        <w:rPr>
          <w:rtl/>
          <w:cs/>
          <w:lang w:val="he_IL" w:bidi="he_IL"/>
        </w:rPr>
        <w:t xml:space="preserve"> דְּנָה֙ חֶלְמָ֣א חֲזֵ֔ית אֲנָ֖ה מַלְכָּ֣א נְבוּכַדְנֶצַּ֑ר ואנתה בֵּלְטְשַׁאצַּ֜ר פִּשְׁרֵ֣א ׀ אֱמַ֗ר כָּל־קֳבֵל֙ דִּ֣י ׀ כָּל־חַכִּימֵ֣י מַלְכוּתִ֗י לָֽא־יָכְלִ֤ין פִּשְׁרָא֙ לְהוֹדָ֣עֻתַ֔נִי ואנתה כָּהֵ֔ל דִּ֛י רֽוּחַ־אֱלָהִ֥ין קַדִּישִׁ֖ין בָּֽךְ׃</w:t>
      </w:r>
    </w:p>
    <w:p>
      <w:pPr>
        <w:bidi/>
      </w:pPr>
      <w:r>
        <w:rPr>
          <w:rtl/>
          <w:cs/>
          <w:lang w:val="he_IL" w:bidi="he_IL"/>
        </w:rPr>
      </w:r>
      <w:r>
        <w:rPr>
          <w:vertAlign w:val="superscript"/>
          <w:rtl/>
          <w:cs/>
          <w:lang w:val="he_IL" w:bidi="he_IL"/>
        </w:rPr>
        <w:t>16</w:t>
      </w:r>
      <w:r>
        <w:rPr>
          <w:rtl/>
          <w:cs/>
          <w:lang w:val="he_IL" w:bidi="he_IL"/>
        </w:rPr>
        <w:t xml:space="preserve"> אֱדַ֨יִן דָּֽנִיֵּ֜אל דִּֽי־שְׁמֵ֣הּ בֵּלְטְשַׁאצַּ֗ר אֶשְׁתּוֹמַם֙ כְּשָׁעָ֣ה חֲדָ֔ה וְרַעְיֹנֹ֖הִי יְבַהֲלֻנֵּ֑הּ עָנֵ֨ה מַלְכָּ֜א וְאָמַ֗ר בֵּלְטְשַׁאצַּר֙ חֶלְמָ֤א וּפִשְׁרֵא֙ אַֽל־יְבַהֲלָ֔ךְ עָנֵ֤ה בֵלְטְשַׁאצַּר֙ וְאָמַ֔ר מראי חֶלְמָ֥א לשנאיך וּפִשְׁרֵ֥הּ לעריך׃</w:t>
      </w:r>
    </w:p>
    <w:p>
      <w:pPr>
        <w:bidi/>
      </w:pPr>
      <w:r>
        <w:rPr>
          <w:rtl/>
          <w:cs/>
          <w:lang w:val="he_IL" w:bidi="he_IL"/>
        </w:rPr>
      </w:r>
      <w:r>
        <w:rPr>
          <w:vertAlign w:val="superscript"/>
          <w:rtl/>
          <w:cs/>
          <w:lang w:val="he_IL" w:bidi="he_IL"/>
        </w:rPr>
        <w:t>17</w:t>
      </w:r>
      <w:r>
        <w:rPr>
          <w:rtl/>
          <w:cs/>
          <w:lang w:val="he_IL" w:bidi="he_IL"/>
        </w:rPr>
        <w:t xml:space="preserve"> אִֽילָנָא֙ דִּ֣י חֲזַ֔יְתָ דִּ֥י רְבָ֖ה וּתְקִ֑ף וְרוּמֵהּ֙ יִמְטֵ֣א לִשְׁמַיָּ֔א וַחֲזוֹתֵ֖הּ לְכָל־אַרְעָֽא׃</w:t>
      </w:r>
    </w:p>
    <w:p>
      <w:pPr>
        <w:bidi/>
      </w:pPr>
      <w:r>
        <w:rPr>
          <w:rtl/>
          <w:cs/>
          <w:lang w:val="he_IL" w:bidi="he_IL"/>
        </w:rPr>
      </w:r>
      <w:r>
        <w:rPr>
          <w:vertAlign w:val="superscript"/>
          <w:rtl/>
          <w:cs/>
          <w:lang w:val="he_IL" w:bidi="he_IL"/>
        </w:rPr>
        <w:t>18</w:t>
      </w:r>
      <w:r>
        <w:rPr>
          <w:rtl/>
          <w:cs/>
          <w:lang w:val="he_IL" w:bidi="he_IL"/>
        </w:rPr>
        <w:t xml:space="preserve"> וְעָפְיֵ֤הּ שַׁפִּיר֙ וְאִנְבֵּ֣הּ שַׂגִּ֔יא וּמָז֨וֹן לְכֹ֖לָּא־בֵ֑הּ תְּחֹת֗וֹהִי תְּדוּר֙ חֵיוַ֣ת בָּרָ֔א וּבְעַנְפ֕וֹהִי יִשְׁכְּנָ֖ן צִפֲּרֵ֥י שְׁמַיָּֽא׃</w:t>
      </w:r>
    </w:p>
    <w:p>
      <w:pPr>
        <w:bidi/>
      </w:pPr>
      <w:r>
        <w:rPr>
          <w:rtl/>
          <w:cs/>
          <w:lang w:val="he_IL" w:bidi="he_IL"/>
        </w:rPr>
      </w:r>
      <w:r>
        <w:rPr>
          <w:vertAlign w:val="superscript"/>
          <w:rtl/>
          <w:cs/>
          <w:lang w:val="he_IL" w:bidi="he_IL"/>
        </w:rPr>
        <w:t>19</w:t>
      </w:r>
      <w:r>
        <w:rPr>
          <w:rtl/>
          <w:cs/>
          <w:lang w:val="he_IL" w:bidi="he_IL"/>
        </w:rPr>
        <w:t xml:space="preserve"> אנתה ־ה֣וּא מַלְכָּ֔א דִּ֥י רְבַ֖ית וּתְקֵ֑פְתְּ וּרְבוּתָ֤ךְ רְבָת֙ וּמְטָ֣ת לִשְׁמַיָּ֔א וְשָׁלְטָנָ֖ךְ לְס֥וֹף אַרְעָֽא׃</w:t>
      </w:r>
    </w:p>
    <w:p>
      <w:pPr>
        <w:bidi/>
      </w:pPr>
      <w:r>
        <w:rPr>
          <w:rtl/>
          <w:cs/>
          <w:lang w:val="he_IL" w:bidi="he_IL"/>
        </w:rPr>
      </w:r>
      <w:r>
        <w:rPr>
          <w:vertAlign w:val="superscript"/>
          <w:rtl/>
          <w:cs/>
          <w:lang w:val="he_IL" w:bidi="he_IL"/>
        </w:rPr>
        <w:t>20</w:t>
      </w:r>
      <w:r>
        <w:rPr>
          <w:rtl/>
          <w:cs/>
          <w:lang w:val="he_IL" w:bidi="he_IL"/>
        </w:rPr>
        <w:t xml:space="preserve"> וְדִ֣י חֲזָ֣ה מַלְכָּ֡א עִ֣יר וְקַדִּ֣ישׁ נָחִ֣ת ׀ מִן־שְׁמַיָּ֡א וְאָמַר֩ גֹּ֨דּוּ אִֽילָנָ֜א וְחַבְּל֗וּהִי בְּרַ֨ם עִקַּ֤ר שָׁרְשׁ֙וֹהִי֙ בְּאַרְעָ֣א שְׁבֻ֔קוּ וּבֶאֱסוּר֙ דִּֽי־פַרְזֶ֣ל וּנְחָ֔שׁ בְּדִתְאָ֖א דִּ֣י בָרָ֑א וּבְטַ֧ל שְׁמַיָּ֣א יִצְטַבַּ֗ע וְעִם־חֵיוַ֤ת בָּרָא֙ חֲלָקֵ֔הּ עַ֛ד דִּֽי־שִׁבְעָ֥ה עִדָּנִ֖ין יַחְלְפ֥וּן עֲלֽוֹהִי׃</w:t>
      </w:r>
    </w:p>
    <w:p>
      <w:pPr>
        <w:bidi/>
      </w:pPr>
      <w:r>
        <w:rPr>
          <w:rtl/>
          <w:cs/>
          <w:lang w:val="he_IL" w:bidi="he_IL"/>
        </w:rPr>
      </w:r>
      <w:r>
        <w:rPr>
          <w:vertAlign w:val="superscript"/>
          <w:rtl/>
          <w:cs/>
          <w:lang w:val="he_IL" w:bidi="he_IL"/>
        </w:rPr>
        <w:t>21</w:t>
      </w:r>
      <w:r>
        <w:rPr>
          <w:rtl/>
          <w:cs/>
          <w:lang w:val="he_IL" w:bidi="he_IL"/>
        </w:rPr>
        <w:t xml:space="preserve"> דְּנָ֥ה פִשְׁרָ֖א מַלְכָּ֑א וּגְזֵרַ֤ת עליא הִ֔יא דִּ֥י מְטָ֖ת עַל־מראי מַלְכָּֽא׃</w:t>
      </w:r>
    </w:p>
    <w:p>
      <w:pPr>
        <w:bidi/>
      </w:pPr>
      <w:r>
        <w:rPr>
          <w:rtl/>
          <w:cs/>
          <w:lang w:val="he_IL" w:bidi="he_IL"/>
        </w:rPr>
      </w:r>
      <w:r>
        <w:rPr>
          <w:vertAlign w:val="superscript"/>
          <w:rtl/>
          <w:cs/>
          <w:lang w:val="he_IL" w:bidi="he_IL"/>
        </w:rPr>
        <w:t>22</w:t>
      </w:r>
      <w:r>
        <w:rPr>
          <w:rtl/>
          <w:cs/>
          <w:lang w:val="he_IL" w:bidi="he_IL"/>
        </w:rPr>
        <w:t xml:space="preserve"> וְלָ֣ךְ טָֽרְדִ֣ין מִן־אֲנָשָׁ֡א וְעִם־חֵיוַ֣ת בָּרָא֩ לֶהֱוֵ֨ה מְדֹרָ֜ךְ וְעִשְׂבָּ֥א כְתוֹרִ֣ין ׀ לָ֣ךְ יְטַֽעֲמ֗וּן וּמִטַּ֤ל שְׁמַיָּא֙ לָ֣ךְ מְצַבְּעִ֔ין וְשִׁבְעָ֥ה עִדָּנִ֖ין יַחְלְפ֣וּן עֲלָ֑יךְ עַ֣ד דִּֽי־תִנְדַּ֗ע דִּֽי־שַׁלִּ֤יט עִלָּיָא֙ בְּמַלְכ֣וּת אֲנָשָׁ֔א וּלְמַן־דִּ֥י יִצְבֵּ֖א יִתְּנִנַּֽהּ׃</w:t>
      </w:r>
    </w:p>
    <w:p>
      <w:pPr>
        <w:bidi/>
      </w:pPr>
      <w:r>
        <w:rPr>
          <w:rtl/>
          <w:cs/>
          <w:lang w:val="he_IL" w:bidi="he_IL"/>
        </w:rPr>
      </w:r>
      <w:r>
        <w:rPr>
          <w:vertAlign w:val="superscript"/>
          <w:rtl/>
          <w:cs/>
          <w:lang w:val="he_IL" w:bidi="he_IL"/>
        </w:rPr>
        <w:t>23</w:t>
      </w:r>
      <w:r>
        <w:rPr>
          <w:rtl/>
          <w:cs/>
          <w:lang w:val="he_IL" w:bidi="he_IL"/>
        </w:rPr>
        <w:t xml:space="preserve"> וְדִ֣י אֲמַ֗רוּ לְמִשְׁבַּ֞ק עִקַּ֤ר שָׁרְשׁ֙וֹהִי֙ דִּ֣י אִֽילָנָ֔א מַלְכוּתָ֖ךְ לָ֣ךְ קַיָּמָ֑ה מִן־דִּ֣י תִנְדַּ֔ע דִּ֥י שַׁלִּטִ֖ן שְׁמַיָּֽא׃</w:t>
      </w:r>
    </w:p>
    <w:p>
      <w:pPr>
        <w:bidi/>
      </w:pPr>
      <w:r>
        <w:rPr>
          <w:rtl/>
          <w:cs/>
          <w:lang w:val="he_IL" w:bidi="he_IL"/>
        </w:rPr>
      </w:r>
      <w:r>
        <w:rPr>
          <w:vertAlign w:val="superscript"/>
          <w:rtl/>
          <w:cs/>
          <w:lang w:val="he_IL" w:bidi="he_IL"/>
        </w:rPr>
        <w:t>24</w:t>
      </w:r>
      <w:r>
        <w:rPr>
          <w:rtl/>
          <w:cs/>
          <w:lang w:val="he_IL" w:bidi="he_IL"/>
        </w:rPr>
        <w:t xml:space="preserve"> לָהֵ֣ן מַלְכָּ֗א מִלְכִּי֙ יִשְׁפַּ֣ר עליך וחטיך בְּצִדְקָ֣ה פְרֻ֔ק וַעֲוָיָתָ֖ךְ בְּמִחַ֣ן עֲנָ֑יִן הֵ֛ן תֶּהֱוֵ֥א אַרְכָ֖ה לִשְׁלֵוְתָֽךְ׃</w:t>
      </w:r>
    </w:p>
    <w:p>
      <w:pPr>
        <w:bidi/>
      </w:pPr>
      <w:r>
        <w:rPr>
          <w:rtl/>
          <w:cs/>
          <w:lang w:val="he_IL" w:bidi="he_IL"/>
        </w:rPr>
      </w:r>
      <w:r>
        <w:rPr>
          <w:vertAlign w:val="superscript"/>
          <w:rtl/>
          <w:cs/>
          <w:lang w:val="he_IL" w:bidi="he_IL"/>
        </w:rPr>
        <w:t>25</w:t>
      </w:r>
      <w:r>
        <w:rPr>
          <w:rtl/>
          <w:cs/>
          <w:lang w:val="he_IL" w:bidi="he_IL"/>
        </w:rPr>
        <w:t xml:space="preserve"> כֹּ֣לָּא מְּטָ֔א עַל־נְבוּכַדְנֶצַּ֖ר מַלְכָּֽא׃ פ</w:t>
      </w:r>
    </w:p>
    <w:p>
      <w:pPr>
        <w:bidi/>
      </w:pPr>
      <w:r>
        <w:rPr>
          <w:rtl/>
          <w:cs/>
          <w:lang w:val="he_IL" w:bidi="he_IL"/>
        </w:rPr>
      </w:r>
      <w:r>
        <w:rPr>
          <w:vertAlign w:val="superscript"/>
          <w:rtl/>
          <w:cs/>
          <w:lang w:val="he_IL" w:bidi="he_IL"/>
        </w:rPr>
        <w:t>26</w:t>
      </w:r>
      <w:r>
        <w:rPr>
          <w:rtl/>
          <w:cs/>
          <w:lang w:val="he_IL" w:bidi="he_IL"/>
        </w:rPr>
        <w:t xml:space="preserve"> לִקְצָ֥ת יַרְחִ֖ין תְּרֵֽי־עֲשַׂ֑ר עַל־הֵיכַ֧ל מַלְכוּתָ֛א דִּ֥י בָבֶ֖ל מְהַלֵּ֥ךְ הֲוָֽה׃</w:t>
      </w:r>
    </w:p>
    <w:p>
      <w:pPr>
        <w:bidi/>
      </w:pPr>
      <w:r>
        <w:rPr>
          <w:rtl/>
          <w:cs/>
          <w:lang w:val="he_IL" w:bidi="he_IL"/>
        </w:rPr>
      </w:r>
      <w:r>
        <w:rPr>
          <w:vertAlign w:val="superscript"/>
          <w:rtl/>
          <w:cs/>
          <w:lang w:val="he_IL" w:bidi="he_IL"/>
        </w:rPr>
        <w:t>27</w:t>
      </w:r>
      <w:r>
        <w:rPr>
          <w:rtl/>
          <w:cs/>
          <w:lang w:val="he_IL" w:bidi="he_IL"/>
        </w:rPr>
        <w:t xml:space="preserve"> עָנֵ֤ה מַלְכָּא֙ וְאָמַ֔ר הֲלָ֥א דָא־הִ֖יא בָּבֶ֣ל רַבְּתָ֑א דִּֽי־אֲנָ֤ה בֱנַיְתַהּ֙ לְבֵ֣ית מַלְכ֔וּ בִּתְקַ֥ף חִסְנִ֖י וְלִיקָ֥ר הַדְרִֽי׃</w:t>
      </w:r>
    </w:p>
    <w:p>
      <w:pPr>
        <w:bidi/>
      </w:pPr>
      <w:r>
        <w:rPr>
          <w:rtl/>
          <w:cs/>
          <w:lang w:val="he_IL" w:bidi="he_IL"/>
        </w:rPr>
      </w:r>
      <w:r>
        <w:rPr>
          <w:vertAlign w:val="superscript"/>
          <w:rtl/>
          <w:cs/>
          <w:lang w:val="he_IL" w:bidi="he_IL"/>
        </w:rPr>
        <w:t>28</w:t>
      </w:r>
      <w:r>
        <w:rPr>
          <w:rtl/>
          <w:cs/>
          <w:lang w:val="he_IL" w:bidi="he_IL"/>
        </w:rPr>
        <w:t xml:space="preserve"> ע֗וֹד מִלְּתָא֙ בְּפֻ֣ם מַלְכָּ֔א קָ֖ל מִן־שְׁמַיָּ֣א נְפַ֑ל לָ֤ךְ אָֽמְרִין֙ נְבוּכַדְנֶצַּ֣ר מַלְכָּ֔א מַלְכוּתָ֖ה עֲדָ֥ת מִנָּֽךְ׃</w:t>
      </w:r>
    </w:p>
    <w:p>
      <w:pPr>
        <w:bidi/>
      </w:pPr>
      <w:r>
        <w:rPr>
          <w:rtl/>
          <w:cs/>
          <w:lang w:val="he_IL" w:bidi="he_IL"/>
        </w:rPr>
      </w:r>
      <w:r>
        <w:rPr>
          <w:vertAlign w:val="superscript"/>
          <w:rtl/>
          <w:cs/>
          <w:lang w:val="he_IL" w:bidi="he_IL"/>
        </w:rPr>
        <w:t>29</w:t>
      </w:r>
      <w:r>
        <w:rPr>
          <w:rtl/>
          <w:cs/>
          <w:lang w:val="he_IL" w:bidi="he_IL"/>
        </w:rPr>
        <w:t xml:space="preserve"> וּמִן־אֲנָשָׁא֩ לָ֨ךְ טָֽרְדִ֜ין וְֽעִם־חֵיוַ֧ת בָּרָ֣א מְדֹרָ֗ךְ עִשְׂבָּ֤א כְתוֹרִין֙ לָ֣ךְ יְטַעֲמ֔וּן וְשִׁבְעָ֥ה עִדָּנִ֖ין יַחְלְפ֣וּן עליך עַ֣ד דִּֽי־תִנְדַּ֗ע דִּֽי־שַׁלִּ֤יט עִלָּיָא֙ בְּמַלְכ֣וּת אֲנָשָׁ֔א וּלְמַן־דִּ֥י יִצְבֵּ֖א יִתְּנִנַּֽהּ׃</w:t>
      </w:r>
    </w:p>
    <w:p>
      <w:pPr>
        <w:bidi/>
      </w:pPr>
      <w:r>
        <w:rPr>
          <w:rtl/>
          <w:cs/>
          <w:lang w:val="he_IL" w:bidi="he_IL"/>
        </w:rPr>
      </w:r>
      <w:r>
        <w:rPr>
          <w:vertAlign w:val="superscript"/>
          <w:rtl/>
          <w:cs/>
          <w:lang w:val="he_IL" w:bidi="he_IL"/>
        </w:rPr>
        <w:t>30</w:t>
      </w:r>
      <w:r>
        <w:rPr>
          <w:rtl/>
          <w:cs/>
          <w:lang w:val="he_IL" w:bidi="he_IL"/>
        </w:rPr>
        <w:t xml:space="preserve"> בַּהּ־שַׁעֲתָ֗א מִלְּתָא֮ סָ֣פַת עַל־נְבוּכַדְנֶצַּר֒ וּמִן־אֲנָשָׁ֣א טְרִ֔יד וְעִשְׂבָּ֤א כְתוֹרִין֙ יֵאכֻ֔ל וּמִטַּ֥ל שְׁמַיָּ֖א גִּשְׁמֵ֣הּ יִצְטַבַּ֑ע עַ֣ד דִּ֥י שַׂעְרֵ֛הּ כְּנִשְׁרִ֥ין רְבָ֖ה וְטִפְר֥וֹהִי כְצִפְּרִֽין׃</w:t>
      </w:r>
    </w:p>
    <w:p>
      <w:pPr>
        <w:bidi/>
      </w:pPr>
      <w:r>
        <w:rPr>
          <w:rtl/>
          <w:cs/>
          <w:lang w:val="he_IL" w:bidi="he_IL"/>
        </w:rPr>
      </w:r>
      <w:r>
        <w:rPr>
          <w:vertAlign w:val="superscript"/>
          <w:rtl/>
          <w:cs/>
          <w:lang w:val="he_IL" w:bidi="he_IL"/>
        </w:rPr>
        <w:t>31</w:t>
      </w:r>
      <w:r>
        <w:rPr>
          <w:rtl/>
          <w:cs/>
          <w:lang w:val="he_IL" w:bidi="he_IL"/>
        </w:rPr>
        <w:t xml:space="preserve"> וְלִקְצָ֣ת יֽוֹמַיָּה֩ אֲנָ֨ה נְבוּכַדְנֶצַּ֜ר עַיְנַ֣י ׀ לִשְׁמַיָּ֣א נִטְלֵ֗ת וּמַנְדְּעִי֙ עֲלַ֣י יְת֔וּב ולעליא בָּרְכֵ֔ת וּלְחַ֥י עָלְמָ֖א שַׁבְּחֵ֣ת וְהַדְּרֵ֑ת דִּ֤י שָׁלְטָנֵהּ֙ שָׁלְטָ֣ן עָלַ֔ם וּמַלְכוּתֵ֖הּ עִם־דָּ֥ר וְדָֽר׃</w:t>
      </w:r>
    </w:p>
    <w:p>
      <w:pPr>
        <w:bidi/>
      </w:pPr>
      <w:r>
        <w:rPr>
          <w:rtl/>
          <w:cs/>
          <w:lang w:val="he_IL" w:bidi="he_IL"/>
        </w:rPr>
      </w:r>
      <w:r>
        <w:rPr>
          <w:vertAlign w:val="superscript"/>
          <w:rtl/>
          <w:cs/>
          <w:lang w:val="he_IL" w:bidi="he_IL"/>
        </w:rPr>
        <w:t>32</w:t>
      </w:r>
      <w:r>
        <w:rPr>
          <w:rtl/>
          <w:cs/>
          <w:lang w:val="he_IL" w:bidi="he_IL"/>
        </w:rPr>
        <w:t xml:space="preserve"> וְכָל־דארי אַרְעָא֙ כְּלָ֣ה חֲשִׁיבִ֔ין וּֽכְמִצְבְּיֵ֗הּ עָבֵד֙ בְּחֵ֣יל שְׁמַיָּ֔א ודארי אַרְעָ֑א וְלָ֤א אִיתַי֙ דִּֽי־יְמַחֵ֣א בִידֵ֔הּ וְיֵ֥אמַר לֵ֖הּ מָ֥ה עֲבַֽדְתְּ׃</w:t>
      </w:r>
    </w:p>
    <w:p>
      <w:pPr>
        <w:bidi/>
      </w:pPr>
      <w:r>
        <w:rPr>
          <w:rtl/>
          <w:cs/>
          <w:lang w:val="he_IL" w:bidi="he_IL"/>
        </w:rPr>
      </w:r>
      <w:r>
        <w:rPr>
          <w:vertAlign w:val="superscript"/>
          <w:rtl/>
          <w:cs/>
          <w:lang w:val="he_IL" w:bidi="he_IL"/>
        </w:rPr>
        <w:t>33</w:t>
      </w:r>
      <w:r>
        <w:rPr>
          <w:rtl/>
          <w:cs/>
          <w:lang w:val="he_IL" w:bidi="he_IL"/>
        </w:rPr>
        <w:t xml:space="preserve"> בֵּהּ־זִמְנָ֞א מַנְדְּעִ֣י ׀ יְת֣וּב עֲלַ֗י וְלִיקַ֨ר מַלְכוּתִ֜י הַדְרִ֤י וְזִוִי֙ יְת֣וּב עֲלַ֔י וְלִ֕י הַדָּֽבְרַ֥י וְרַבְרְבָנַ֖י יְבַע֑וֹן וְעַל־מַלְכוּתִ֣י הָתְקְנַ֔ת וּרְב֥וּ יַתִּירָ֖ה ה֥וּסְפַת לִֽי׃</w:t>
      </w:r>
    </w:p>
    <w:p>
      <w:pPr>
        <w:bidi/>
      </w:pPr>
      <w:r>
        <w:rPr>
          <w:rtl/>
          <w:cs/>
          <w:lang w:val="he_IL" w:bidi="he_IL"/>
        </w:rPr>
      </w:r>
      <w:r>
        <w:rPr>
          <w:vertAlign w:val="superscript"/>
          <w:rtl/>
          <w:cs/>
          <w:lang w:val="he_IL" w:bidi="he_IL"/>
        </w:rPr>
        <w:t>34</w:t>
      </w:r>
      <w:r>
        <w:rPr>
          <w:rtl/>
          <w:cs/>
          <w:lang w:val="he_IL" w:bidi="he_IL"/>
        </w:rPr>
        <w:t xml:space="preserve"> כְּעַ֞ן אֲנָ֣ה נְבוּכַדְנֶצַּ֗ר מְשַׁבַּ֨ח וּמְרוֹמֵ֤ם וּמְהַדַּר֙ לְמֶ֣לֶךְ שְׁמַיָּ֔א דִּ֤י כָל־מַעֲבָד֙וֹהִי֙ קְשֹׁ֔ט וְאֹרְחָתֵ֖הּ דִּ֑ין וְדִי֙ מַהְלְכִ֣ין בְּגֵוָ֔ה יָכִ֖ל לְהַשְׁפָּלָֽה׃ פ</w:t>
      </w:r>
    </w:p>
    <w:p>
      <w:pPr>
        <w:pStyle w:val="Heading2"/>
        <w:bidi/>
      </w:pPr>
      <w:r>
        <w:rPr>
          <w:rtl/>
          <w:cs/>
          <w:lang w:val="he_IL" w:bidi="he_IL"/>
        </w:rPr>
        <w:t>Daniel 5:1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בֵּלְשַׁאצַּ֣ר מַלְכָּ֗א עֲבַד֙ לְחֶ֣ם רַ֔ב לְרַבְרְבָנ֖וֹהִי אֲלַ֑ף וְלָקֳבֵ֥ל אַלְפָּ֖א חַמְרָ֥א שָׁתֵֽה׃</w:t>
      </w:r>
    </w:p>
    <w:p>
      <w:pPr>
        <w:bidi/>
      </w:pPr>
      <w:r>
        <w:rPr>
          <w:rtl/>
          <w:cs/>
          <w:lang w:val="he_IL" w:bidi="he_IL"/>
        </w:rPr>
      </w:r>
      <w:r>
        <w:rPr>
          <w:vertAlign w:val="superscript"/>
          <w:rtl/>
          <w:cs/>
          <w:lang w:val="he_IL" w:bidi="he_IL"/>
        </w:rPr>
        <w:t>2</w:t>
      </w:r>
      <w:r>
        <w:rPr>
          <w:rtl/>
          <w:cs/>
          <w:lang w:val="he_IL" w:bidi="he_IL"/>
        </w:rPr>
        <w:t xml:space="preserve"> בֵּלְשַׁאצַּ֞ר אֲמַ֣ר ׀ בִּטְעֵ֣ם חַמְרָ֗א לְהַיְתָיָה֙ לְמָאנֵי֙ דַּהֲבָ֣א וְכַסְפָּ֔א דִּ֤י הַנְפֵּק֙ נְבוּכַדְנֶצַּ֣ר אֲב֔וּהִי מִן־הֵיכְלָ֖א דִּ֣י בִירוּשְׁלֶ֑ם וְיִשְׁתּ֣וֹן בְּה֗וֹן מַלְכָּא֙ וְרַבְרְבָנ֔וֹהִי שֵׁגְלָתֵ֖הּ וּלְחֵנָתֵֽהּ׃</w:t>
      </w:r>
    </w:p>
    <w:p>
      <w:pPr>
        <w:bidi/>
      </w:pPr>
      <w:r>
        <w:rPr>
          <w:rtl/>
          <w:cs/>
          <w:lang w:val="he_IL" w:bidi="he_IL"/>
        </w:rPr>
      </w:r>
      <w:r>
        <w:rPr>
          <w:vertAlign w:val="superscript"/>
          <w:rtl/>
          <w:cs/>
          <w:lang w:val="he_IL" w:bidi="he_IL"/>
        </w:rPr>
        <w:t>3</w:t>
      </w:r>
      <w:r>
        <w:rPr>
          <w:rtl/>
          <w:cs/>
          <w:lang w:val="he_IL" w:bidi="he_IL"/>
        </w:rPr>
        <w:t xml:space="preserve"> בֵּאדַ֗יִן הַיְתִיו֙ מָאנֵ֣י דַהֲבָ֔א דִּ֣י הַנְפִּ֗קוּ מִן־הֵֽיכְלָ֛א דִּֽי־בֵ֥ית אֱלָהָ֖א דִּ֣י בִירֽוּשְׁלֶ֑ם וְאִשְׁתִּ֣יו בְּה֗וֹן מַלְכָּא֙ וְרַבְרְבָנ֔וֹהִי שֵׁגְלָתֵ֖הּ וּלְחֵנָתֵֽהּ׃</w:t>
      </w:r>
    </w:p>
    <w:p>
      <w:pPr>
        <w:bidi/>
      </w:pPr>
      <w:r>
        <w:rPr>
          <w:rtl/>
          <w:cs/>
          <w:lang w:val="he_IL" w:bidi="he_IL"/>
        </w:rPr>
      </w:r>
      <w:r>
        <w:rPr>
          <w:vertAlign w:val="superscript"/>
          <w:rtl/>
          <w:cs/>
          <w:lang w:val="he_IL" w:bidi="he_IL"/>
        </w:rPr>
        <w:t>4</w:t>
      </w:r>
      <w:r>
        <w:rPr>
          <w:rtl/>
          <w:cs/>
          <w:lang w:val="he_IL" w:bidi="he_IL"/>
        </w:rPr>
        <w:t xml:space="preserve"> אִשְׁתִּ֖יו חַמְרָ֑א וְ֠שַׁבַּחוּ לֵֽאלָהֵ֞י דַּהֲבָ֧א וְכַסְפָּ֛א נְחָשָׁ֥א פַרְזְלָ֖א אָעָ֥א וְאַבְנָֽא׃</w:t>
      </w:r>
    </w:p>
    <w:p>
      <w:pPr>
        <w:bidi/>
      </w:pPr>
      <w:r>
        <w:rPr>
          <w:rtl/>
          <w:cs/>
          <w:lang w:val="he_IL" w:bidi="he_IL"/>
        </w:rPr>
      </w:r>
      <w:r>
        <w:rPr>
          <w:vertAlign w:val="superscript"/>
          <w:rtl/>
          <w:cs/>
          <w:lang w:val="he_IL" w:bidi="he_IL"/>
        </w:rPr>
        <w:t>5</w:t>
      </w:r>
      <w:r>
        <w:rPr>
          <w:rtl/>
          <w:cs/>
          <w:lang w:val="he_IL" w:bidi="he_IL"/>
        </w:rPr>
        <w:t xml:space="preserve"> בַּהּ־שַׁעֲתָ֗ה נפקו אֶצְבְּעָן֙ דִּ֣י יַד־אֱנָ֔שׁ וְכָֽתְבָן֙ לָקֳבֵ֣ל נֶבְרַשְׁתָּ֔א עַל־גִּירָ֕א דִּֽי־כְתַ֥ל הֵיכְלָ֖א דִּ֣י מַלְכָּ֑א וּמַלְכָּ֣א חָזֵ֔ה פַּ֥ס יְדָ֖ה דִּ֥י כָתְבָֽה׃</w:t>
      </w:r>
    </w:p>
    <w:p>
      <w:pPr>
        <w:bidi/>
      </w:pPr>
      <w:r>
        <w:rPr>
          <w:rtl/>
          <w:cs/>
          <w:lang w:val="he_IL" w:bidi="he_IL"/>
        </w:rPr>
      </w:r>
      <w:r>
        <w:rPr>
          <w:vertAlign w:val="superscript"/>
          <w:rtl/>
          <w:cs/>
          <w:lang w:val="he_IL" w:bidi="he_IL"/>
        </w:rPr>
        <w:t>6</w:t>
      </w:r>
      <w:r>
        <w:rPr>
          <w:rtl/>
          <w:cs/>
          <w:lang w:val="he_IL" w:bidi="he_IL"/>
        </w:rPr>
        <w:t xml:space="preserve"> אֱדַ֤יִן מַלְכָּא֙ זִיוֺ֣הִי שְׁנ֔וֹהִי וְרַעיֹנֹ֖הִי יְבַהֲלוּנֵּ֑הּ וְקִטְרֵ֤י חַרְצֵהּ֙ מִשְׁתָּרַ֔יִן וְאַ֨רְכֻבָּתֵ֔הּ דָּ֥א לְדָ֖א נָֽקְשָֽׁן׃</w:t>
      </w:r>
    </w:p>
    <w:p>
      <w:pPr>
        <w:bidi/>
      </w:pPr>
      <w:r>
        <w:rPr>
          <w:rtl/>
          <w:cs/>
          <w:lang w:val="he_IL" w:bidi="he_IL"/>
        </w:rPr>
      </w:r>
      <w:r>
        <w:rPr>
          <w:vertAlign w:val="superscript"/>
          <w:rtl/>
          <w:cs/>
          <w:lang w:val="he_IL" w:bidi="he_IL"/>
        </w:rPr>
        <w:t>7</w:t>
      </w:r>
      <w:r>
        <w:rPr>
          <w:rtl/>
          <w:cs/>
          <w:lang w:val="he_IL" w:bidi="he_IL"/>
        </w:rPr>
        <w:t xml:space="preserve"> קָרֵ֤א מַלְכָּא֙ בְּחַ֔יִל לְהֶֽעָלָה֙ לְאָ֣שְׁפַיָּ֔א כשדיא וְגָזְרַיָּ֑א עָנֵ֨ה מַלְכָּ֜א וְאָמַ֣ר ׀ לְחַכִּימֵ֣י בָבֶ֗ל דִּ֣י כָל־אֱ֠נָשׁ דִּֽי־יִקְרֵ֞ה כְּתָבָ֣ה דְנָ֗ה וּפִשְׁרֵהּ֙ יְחַוִּנַּ֔נִי אַרְגְּוָנָ֣א יִלְבַּ֗שׁ והמונכא דִֽי־דַהֲבָא֙ עַֽל־צַוְּארֵ֔הּ וְתַלְתִּ֥י בְמַלְכוּתָ֖א יִשְׁלַֽט׃ ס</w:t>
      </w:r>
    </w:p>
    <w:p>
      <w:pPr>
        <w:bidi/>
      </w:pPr>
      <w:r>
        <w:rPr>
          <w:rtl/>
          <w:cs/>
          <w:lang w:val="he_IL" w:bidi="he_IL"/>
        </w:rPr>
      </w:r>
      <w:r>
        <w:rPr>
          <w:vertAlign w:val="superscript"/>
          <w:rtl/>
          <w:cs/>
          <w:lang w:val="he_IL" w:bidi="he_IL"/>
        </w:rPr>
        <w:t>8</w:t>
      </w:r>
      <w:r>
        <w:rPr>
          <w:rtl/>
          <w:cs/>
          <w:lang w:val="he_IL" w:bidi="he_IL"/>
        </w:rPr>
        <w:t xml:space="preserve"> אֱדַ֙יִן֙ עללין כֹּ֖ל חַכִּימֵ֣י מַלְכָּ֑א וְלָֽא־כָהֲלִ֤ין כְּתָבָא֙ לְמִקְרֵ֔א ופשרא לְהוֹדָעָ֥ה לְמַלְכָּֽא׃</w:t>
      </w:r>
    </w:p>
    <w:p>
      <w:pPr>
        <w:bidi/>
      </w:pPr>
      <w:r>
        <w:rPr>
          <w:rtl/>
          <w:cs/>
          <w:lang w:val="he_IL" w:bidi="he_IL"/>
        </w:rPr>
      </w:r>
      <w:r>
        <w:rPr>
          <w:vertAlign w:val="superscript"/>
          <w:rtl/>
          <w:cs/>
          <w:lang w:val="he_IL" w:bidi="he_IL"/>
        </w:rPr>
        <w:t>9</w:t>
      </w:r>
      <w:r>
        <w:rPr>
          <w:rtl/>
          <w:cs/>
          <w:lang w:val="he_IL" w:bidi="he_IL"/>
        </w:rPr>
        <w:t xml:space="preserve"> אֱ֠דַיִן מַלְכָּ֤א בֵלְשַׁאצַּר֙ שַׂגִּ֣יא מִתְבָּהַ֔ל וְזִיוֺ֖הִי שָׁנַ֣יִן עֲל֑וֹהִי וְרַבְרְבָנ֖וֹהִי מִֽשְׁתַּבְּשִֽׁין׃</w:t>
      </w:r>
    </w:p>
    <w:p>
      <w:pPr>
        <w:bidi/>
      </w:pPr>
      <w:r>
        <w:rPr>
          <w:rtl/>
          <w:cs/>
          <w:lang w:val="he_IL" w:bidi="he_IL"/>
        </w:rPr>
      </w:r>
      <w:r>
        <w:rPr>
          <w:vertAlign w:val="superscript"/>
          <w:rtl/>
          <w:cs/>
          <w:lang w:val="he_IL" w:bidi="he_IL"/>
        </w:rPr>
        <w:t>10</w:t>
      </w:r>
      <w:r>
        <w:rPr>
          <w:rtl/>
          <w:cs/>
          <w:lang w:val="he_IL" w:bidi="he_IL"/>
        </w:rPr>
        <w:t xml:space="preserve"> מַלְכְּתָ֕א לָקֳבֵ֨ל מִלֵּ֤י מַלְכָּא֙ וְרַבְרְבָנ֔וֹהִי לְבֵ֥ית מִשְׁתְּיָ֖א עללת עֲנָ֨ת מַלְכְּתָ֜א וַאֲמֶ֗רֶת מַלְכָּא֙ לְעָלְמִ֣ין חֱיִ֔י אַֽל־יְבַהֲלוּךְ֙ רַעְיוֹנָ֔ךְ וְזִיוָ֖יךְ אַל־יִשְׁתַּנּֽוֹ׃</w:t>
      </w:r>
    </w:p>
    <w:p>
      <w:pPr>
        <w:bidi/>
      </w:pPr>
      <w:r>
        <w:rPr>
          <w:rtl/>
          <w:cs/>
          <w:lang w:val="he_IL" w:bidi="he_IL"/>
        </w:rPr>
      </w:r>
      <w:r>
        <w:rPr>
          <w:vertAlign w:val="superscript"/>
          <w:rtl/>
          <w:cs/>
          <w:lang w:val="he_IL" w:bidi="he_IL"/>
        </w:rPr>
        <w:t>11</w:t>
      </w:r>
      <w:r>
        <w:rPr>
          <w:rtl/>
          <w:cs/>
          <w:lang w:val="he_IL" w:bidi="he_IL"/>
        </w:rPr>
        <w:t xml:space="preserve"> אִיתַ֨י גְּבַ֜ר בְּמַלְכוּתָ֗ךְ דִּ֠י ר֣וּחַ אֱלָהִ֣ין קַדִּישִׁין֮ בֵּהּ֒ וּבְיוֹמֵ֣י אֲב֗וּךְ נַהִיר֧וּ וְשָׂכְלְתָנ֛וּ וְחָכְמָ֥ה כְּחָכְמַת־אֱלָהִ֖ין הִשְׁתְּכַ֣חַת בֵּ֑הּ וּמַלְכָּ֤א נְבֻֽכַדְנֶצַּר֙ אֲב֔וּךְ רַ֧ב חַרְטֻמִּ֣ין אָֽשְׁפִ֗ין כַּשְׂדָּאִין֙ גָּזְרִ֔ין הֲקִימֵ֖הּ אֲב֥וּךְ מַלְכָּֽא׃</w:t>
      </w:r>
    </w:p>
    <w:p>
      <w:pPr>
        <w:bidi/>
      </w:pPr>
      <w:r>
        <w:rPr>
          <w:rtl/>
          <w:cs/>
          <w:lang w:val="he_IL" w:bidi="he_IL"/>
        </w:rPr>
      </w:r>
      <w:r>
        <w:rPr>
          <w:vertAlign w:val="superscript"/>
          <w:rtl/>
          <w:cs/>
          <w:lang w:val="he_IL" w:bidi="he_IL"/>
        </w:rPr>
        <w:t>12</w:t>
      </w:r>
      <w:r>
        <w:rPr>
          <w:rtl/>
          <w:cs/>
          <w:lang w:val="he_IL" w:bidi="he_IL"/>
        </w:rPr>
        <w:t xml:space="preserve"> כָּל־קֳבֵ֡ל דִּ֣י ר֣וּחַ ׀ יַתִּירָ֡ה וּמַנְדַּ֡ע וְשָׂכְלְתָנ֡וּ מְפַשַּׁ֣ר חֶלְמִין֩ וַֽאַֽחֲוָיַ֨ת אֲחִידָ֜ן וּמְשָׁרֵ֣א קִטְרִ֗ין הִשְׁתְּכַ֤חַת בֵּהּ֙ בְּדָ֣נִיֵּ֔אל דִּֽי־מַלְכָּ֥א שָׂם־שְׁמֵ֖הּ בֵּלְטְשַׁאצַּ֑ר כְּעַ֛ן דָּנִיֵּ֥אל יִתְקְרֵ֖י וּפִשְׁרָ֥ה יְהַֽחֲוֵֽה׃ פ</w:t>
      </w:r>
    </w:p>
    <w:p>
      <w:pPr>
        <w:bidi/>
      </w:pPr>
      <w:r>
        <w:rPr>
          <w:rtl/>
          <w:cs/>
          <w:lang w:val="he_IL" w:bidi="he_IL"/>
        </w:rPr>
      </w:r>
      <w:r>
        <w:rPr>
          <w:vertAlign w:val="superscript"/>
          <w:rtl/>
          <w:cs/>
          <w:lang w:val="he_IL" w:bidi="he_IL"/>
        </w:rPr>
        <w:t>13</w:t>
      </w:r>
      <w:r>
        <w:rPr>
          <w:rtl/>
          <w:cs/>
          <w:lang w:val="he_IL" w:bidi="he_IL"/>
        </w:rPr>
        <w:t xml:space="preserve"> בֵּאדַ֙יִן֙ דָּֽנִיֵּ֔אל הֻעַ֖ל קֳדָ֣ם מַלְכָּ֑א עָנֵ֨ה מַלְכָּ֜א וְאָמַ֣ר לְדָנִיֵּ֗אל אנתה ־ה֤וּא דָנִיֵּאל֙ דִּֽי־מִן־בְּנֵ֤י גָלוּתָא֙ דִּ֣י יְה֔וּד דִּ֥י הַיְתִ֛י מַלְכָּ֥א אַ֖בִי מִן־יְהֽוּד׃</w:t>
      </w:r>
    </w:p>
    <w:p>
      <w:pPr>
        <w:bidi/>
      </w:pPr>
      <w:r>
        <w:rPr>
          <w:rtl/>
          <w:cs/>
          <w:lang w:val="he_IL" w:bidi="he_IL"/>
        </w:rPr>
      </w:r>
      <w:r>
        <w:rPr>
          <w:vertAlign w:val="superscript"/>
          <w:rtl/>
          <w:cs/>
          <w:lang w:val="he_IL" w:bidi="he_IL"/>
        </w:rPr>
        <w:t>14</w:t>
      </w:r>
      <w:r>
        <w:rPr>
          <w:rtl/>
          <w:cs/>
          <w:lang w:val="he_IL" w:bidi="he_IL"/>
        </w:rPr>
        <w:t xml:space="preserve"> וְשִׁמְעֵ֣ת עליך דִּ֛י ר֥וּחַ אֱלָהִ֖ין בָּ֑ךְ וְנַהִיר֧וּ וְשָׂכְלְתָנ֛וּ וְחָכְמָ֥ה יַתִּירָ֖ה הִשְׁתְּכַ֥חַת בָּֽךְ׃</w:t>
      </w:r>
    </w:p>
    <w:p>
      <w:pPr>
        <w:bidi/>
      </w:pPr>
      <w:r>
        <w:rPr>
          <w:rtl/>
          <w:cs/>
          <w:lang w:val="he_IL" w:bidi="he_IL"/>
        </w:rPr>
      </w:r>
      <w:r>
        <w:rPr>
          <w:vertAlign w:val="superscript"/>
          <w:rtl/>
          <w:cs/>
          <w:lang w:val="he_IL" w:bidi="he_IL"/>
        </w:rPr>
        <w:t>15</w:t>
      </w:r>
      <w:r>
        <w:rPr>
          <w:rtl/>
          <w:cs/>
          <w:lang w:val="he_IL" w:bidi="he_IL"/>
        </w:rPr>
        <w:t xml:space="preserve"> וּכְעַ֞ן הֻעַ֣לּוּ קָֽדָמַ֗י חַכִּֽימַיָּא֙ אָֽשְׁפַיָּ֔א דִּֽי־כְתָבָ֤ה דְנָה֙ יִקְר֔וֹן וּפִשְׁרֵ֖הּ לְהוֹדָעֻתַ֑נִי וְלָֽא־כָהֲלִ֥ין פְּשַֽׁר־מִלְּתָ֖א לְהַחֲוָיָֽה׃</w:t>
      </w:r>
    </w:p>
    <w:p>
      <w:pPr>
        <w:bidi/>
      </w:pPr>
      <w:r>
        <w:rPr>
          <w:rtl/>
          <w:cs/>
          <w:lang w:val="he_IL" w:bidi="he_IL"/>
        </w:rPr>
      </w:r>
      <w:r>
        <w:rPr>
          <w:vertAlign w:val="superscript"/>
          <w:rtl/>
          <w:cs/>
          <w:lang w:val="he_IL" w:bidi="he_IL"/>
        </w:rPr>
        <w:t>16</w:t>
      </w:r>
      <w:r>
        <w:rPr>
          <w:rtl/>
          <w:cs/>
          <w:lang w:val="he_IL" w:bidi="he_IL"/>
        </w:rPr>
        <w:t xml:space="preserve"> וַאֲנָה֙ שִׁמְעֵ֣ת עליך דִּֽי־תוכל פִּשְׁרִ֛ין לְמִפְשַׁ֖ר וְקִטְרִ֣ין לְמִשְׁרֵ֑א כְּעַ֡ן הֵן֩ תוכל כְּתָבָ֜א לְמִקְרֵ֗א וּפִשְׁרֵהּ֙ לְהוֹדָ֣עֻתַ֔נִי אַרְגְּוָנָ֣א תִלְבַּ֗שׁ והמונכא דִֽי־דַהֲבָא֙ עַֽל־צַוְּארָ֔ךְ וְתַלְתָּ֥א בְמַלְכוּתָ֖א תִּשְׁלַֽט׃ פ</w:t>
      </w:r>
    </w:p>
    <w:p>
      <w:pPr>
        <w:bidi/>
      </w:pPr>
      <w:r>
        <w:rPr>
          <w:rtl/>
          <w:cs/>
          <w:lang w:val="he_IL" w:bidi="he_IL"/>
        </w:rPr>
      </w:r>
      <w:r>
        <w:rPr>
          <w:vertAlign w:val="superscript"/>
          <w:rtl/>
          <w:cs/>
          <w:lang w:val="he_IL" w:bidi="he_IL"/>
        </w:rPr>
        <w:t>17</w:t>
      </w:r>
      <w:r>
        <w:rPr>
          <w:rtl/>
          <w:cs/>
          <w:lang w:val="he_IL" w:bidi="he_IL"/>
        </w:rPr>
        <w:t xml:space="preserve"> בֵּאדַ֜יִן עָנֵ֣ה דָנִיֵּ֗אל וְאָמַר֙ קֳדָ֣ם מַלְכָּ֔א מַתְּנָתָךְ֙ לָ֣ךְ לֶֽהֶוְיָ֔ן וּנְבָ֥זְבְּיָתָ֖ךְ לְאָחֳרָ֣ן הַ֑ב בְּרַ֗ם כְּתָבָא֙ אֶקְרֵ֣א לְמַלְכָּ֔א וּפִשְׁרָ֖א אֲהוֹדְעִנֵּֽהּ׃</w:t>
      </w:r>
    </w:p>
    <w:p>
      <w:pPr>
        <w:bidi/>
      </w:pPr>
      <w:r>
        <w:rPr>
          <w:rtl/>
          <w:cs/>
          <w:lang w:val="he_IL" w:bidi="he_IL"/>
        </w:rPr>
      </w:r>
      <w:r>
        <w:rPr>
          <w:vertAlign w:val="superscript"/>
          <w:rtl/>
          <w:cs/>
          <w:lang w:val="he_IL" w:bidi="he_IL"/>
        </w:rPr>
        <w:t>18</w:t>
      </w:r>
      <w:r>
        <w:rPr>
          <w:rtl/>
          <w:cs/>
          <w:lang w:val="he_IL" w:bidi="he_IL"/>
        </w:rPr>
        <w:t xml:space="preserve"> אנתה מַלְכָּ֑א אֱלָהָא֙ עליא מַלְכוּתָ֤א וּרְבוּתָא֙ וִיקָרָ֣א וְהַדְרָ֔ה יְהַ֖ב לִנְבֻכַדְנֶצַּ֥ר אֲבֽוּךְ׃</w:t>
      </w:r>
    </w:p>
    <w:p>
      <w:pPr>
        <w:bidi/>
      </w:pPr>
      <w:r>
        <w:rPr>
          <w:rtl/>
          <w:cs/>
          <w:lang w:val="he_IL" w:bidi="he_IL"/>
        </w:rPr>
      </w:r>
      <w:r>
        <w:rPr>
          <w:vertAlign w:val="superscript"/>
          <w:rtl/>
          <w:cs/>
          <w:lang w:val="he_IL" w:bidi="he_IL"/>
        </w:rPr>
        <w:t>19</w:t>
      </w:r>
      <w:r>
        <w:rPr>
          <w:rtl/>
          <w:cs/>
          <w:lang w:val="he_IL" w:bidi="he_IL"/>
        </w:rPr>
        <w:t xml:space="preserve"> וּמִן־רְבוּתָא֙ דִּ֣י יְהַב־לֵ֔הּ כֹּ֣ל עַֽמְמַיָּ֗א אֻמַיָּא֙ וְלִשָּׁ֣נַיָּ֔א הֲו֛וֹ זאעין וְדָחֲלִ֖ין מִן־קֳדָמ֑וֹהִי דִּֽי־הֲוָ֨ה צָבֵ֜א הֲוָ֣א קָטֵ֗ל וְדִֽי־הֲוָ֤ה צָבֵא֙ הֲוָ֣ה מַחֵ֔א וְדִֽי־הֲוָ֤ה צָבֵא֙ הֲוָ֣ה מָרִ֔ים וְדִֽי־הֲוָ֥ה צָבֵ֖א הֲוָ֥ה מַשְׁפִּֽיל׃</w:t>
      </w:r>
    </w:p>
    <w:p>
      <w:pPr>
        <w:bidi/>
      </w:pPr>
      <w:r>
        <w:rPr>
          <w:rtl/>
          <w:cs/>
          <w:lang w:val="he_IL" w:bidi="he_IL"/>
        </w:rPr>
      </w:r>
      <w:r>
        <w:rPr>
          <w:vertAlign w:val="superscript"/>
          <w:rtl/>
          <w:cs/>
          <w:lang w:val="he_IL" w:bidi="he_IL"/>
        </w:rPr>
        <w:t>20</w:t>
      </w:r>
      <w:r>
        <w:rPr>
          <w:rtl/>
          <w:cs/>
          <w:lang w:val="he_IL" w:bidi="he_IL"/>
        </w:rPr>
        <w:t xml:space="preserve"> וּכְדִי֙ רִ֣ם לִבְבֵ֔הּ וְרוּחֵ֖הּ תִּֽקְפַ֣ת לַהֲזָדָ֑ה הָנְחַת֙ מִן־כָּרְסֵ֣א מַלְכוּתֵ֔הּ וִֽיקָרָ֖ה הֶעְדִּ֥יוּ מִנֵּֽהּ׃</w:t>
      </w:r>
    </w:p>
    <w:p>
      <w:pPr>
        <w:bidi/>
      </w:pPr>
      <w:r>
        <w:rPr>
          <w:rtl/>
          <w:cs/>
          <w:lang w:val="he_IL" w:bidi="he_IL"/>
        </w:rPr>
      </w:r>
      <w:r>
        <w:rPr>
          <w:vertAlign w:val="superscript"/>
          <w:rtl/>
          <w:cs/>
          <w:lang w:val="he_IL" w:bidi="he_IL"/>
        </w:rPr>
        <w:t>21</w:t>
      </w:r>
      <w:r>
        <w:rPr>
          <w:rtl/>
          <w:cs/>
          <w:lang w:val="he_IL" w:bidi="he_IL"/>
        </w:rPr>
        <w:t xml:space="preserve"> וּמִן־בְּנֵי֩ אֲנָשָׁ֨א טְרִ֜יד וְלִבְבֵ֣הּ ׀ עִם־חֵיוְתָ֣א שוי וְעִם־עֲרָֽדַיָּא֙ מְדוֹרֵ֔הּ עִשְׂבָּ֤א כְתוֹרִין֙ יְטַ֣עֲמוּנֵּ֔הּ וּמִטַּ֥ל שְׁמַיָּ֖א גִּשְׁמֵ֣הּ יִצְטַבַּ֑ע עַ֣ד דִּֽי־יְדַ֗ע דִּֽי־שַׁלִּ֞יט אֱלָהָ֤א עליא בְּמַלְכ֣וּת אֲנָשָׁ֔א וּלְמַן־דִּ֥י יִצְבֵּ֖ה יְהָקֵ֥ים עליה׃</w:t>
      </w:r>
    </w:p>
    <w:p>
      <w:pPr>
        <w:bidi/>
      </w:pPr>
      <w:r>
        <w:rPr>
          <w:rtl/>
          <w:cs/>
          <w:lang w:val="he_IL" w:bidi="he_IL"/>
        </w:rPr>
      </w:r>
      <w:r>
        <w:rPr>
          <w:vertAlign w:val="superscript"/>
          <w:rtl/>
          <w:cs/>
          <w:lang w:val="he_IL" w:bidi="he_IL"/>
        </w:rPr>
        <w:t>22</w:t>
      </w:r>
      <w:r>
        <w:rPr>
          <w:rtl/>
          <w:cs/>
          <w:lang w:val="he_IL" w:bidi="he_IL"/>
        </w:rPr>
        <w:t xml:space="preserve"> ואנתה בְּרֵהּ֙ בֵּלְשַׁאצַּ֔ר לָ֥א הַשְׁפֵּ֖לְתְּ לִבְבָ֑ךְ כָּל־קֳבֵ֕ל דִּ֥י כָל־דְּנָ֖ה יְדַֽעְתָּ׃</w:t>
      </w:r>
    </w:p>
    <w:p>
      <w:pPr>
        <w:bidi/>
      </w:pPr>
      <w:r>
        <w:rPr>
          <w:rtl/>
          <w:cs/>
          <w:lang w:val="he_IL" w:bidi="he_IL"/>
        </w:rPr>
      </w:r>
      <w:r>
        <w:rPr>
          <w:vertAlign w:val="superscript"/>
          <w:rtl/>
          <w:cs/>
          <w:lang w:val="he_IL" w:bidi="he_IL"/>
        </w:rPr>
        <w:t>23</w:t>
      </w:r>
      <w:r>
        <w:rPr>
          <w:rtl/>
          <w:cs/>
          <w:lang w:val="he_IL" w:bidi="he_IL"/>
        </w:rPr>
        <w:t xml:space="preserve"> וְעַ֣ל מָרֵֽא־שְׁמַיָּ֣א ׀ הִתְרוֹמַ֡מְתָּ וּלְמָֽאנַיָּ֨א דִֽי־בַיְתֵ֜הּ הַיְתִ֣יו קדמיך ואנתה ורברבניך שֵֽׁגְלָתָ֣ךְ וּלְחֵנָתָךְ֮ חַמְרָא֮ שָׁתַ֣יִן בְּהוֹן֒ וְלֵֽאלָהֵ֣י כַסְפָּֽא־וְ֠דַהֲבָא נְחָשָׁ֨א פַרְזְלָ֜א אָעָ֣א וְאַבְנָ֗א דִּ֠י לָֽא־חָזַ֧יִן וְלָא־שָׁמְעִ֛ין וְלָ֥א יָדְעִ֖ין שַׁבַּ֑חְתָּ וְלֵֽאלָהָ֞א דִּֽי־נִשְׁמְתָ֥ךְ בִּידֵ֛הּ וְכָל־אֹרְחָתָ֥ךְ לֵ֖הּ לָ֥א הַדַּֽרְתָּ׃</w:t>
      </w:r>
    </w:p>
    <w:p>
      <w:pPr>
        <w:bidi/>
      </w:pPr>
      <w:r>
        <w:rPr>
          <w:rtl/>
          <w:cs/>
          <w:lang w:val="he_IL" w:bidi="he_IL"/>
        </w:rPr>
      </w:r>
      <w:r>
        <w:rPr>
          <w:vertAlign w:val="superscript"/>
          <w:rtl/>
          <w:cs/>
          <w:lang w:val="he_IL" w:bidi="he_IL"/>
        </w:rPr>
        <w:t>24</w:t>
      </w:r>
      <w:r>
        <w:rPr>
          <w:rtl/>
          <w:cs/>
          <w:lang w:val="he_IL" w:bidi="he_IL"/>
        </w:rPr>
        <w:t xml:space="preserve"> בֵּאדַ֙יִן֙ מִן־קֳדָמ֔וֹהִי שְׁלִ֖יַחַ פַּסָּ֣א דִֽי־יְדָ֑א וּכְתָבָ֥א דְנָ֖ה רְשִֽׁים׃</w:t>
      </w:r>
    </w:p>
    <w:p>
      <w:pPr>
        <w:bidi/>
      </w:pPr>
      <w:r>
        <w:rPr>
          <w:rtl/>
          <w:cs/>
          <w:lang w:val="he_IL" w:bidi="he_IL"/>
        </w:rPr>
      </w:r>
      <w:r>
        <w:rPr>
          <w:vertAlign w:val="superscript"/>
          <w:rtl/>
          <w:cs/>
          <w:lang w:val="he_IL" w:bidi="he_IL"/>
        </w:rPr>
        <w:t>25</w:t>
      </w:r>
      <w:r>
        <w:rPr>
          <w:rtl/>
          <w:cs/>
          <w:lang w:val="he_IL" w:bidi="he_IL"/>
        </w:rPr>
        <w:t xml:space="preserve"> וּדְנָ֥ה כְתָבָ֖א דִּ֣י רְשִׁ֑ים מְנֵ֥א מְנֵ֖א תְּקֵ֥ל וּפַרְסִֽין׃</w:t>
      </w:r>
    </w:p>
    <w:p>
      <w:pPr>
        <w:bidi/>
      </w:pPr>
      <w:r>
        <w:rPr>
          <w:rtl/>
          <w:cs/>
          <w:lang w:val="he_IL" w:bidi="he_IL"/>
        </w:rPr>
      </w:r>
      <w:r>
        <w:rPr>
          <w:vertAlign w:val="superscript"/>
          <w:rtl/>
          <w:cs/>
          <w:lang w:val="he_IL" w:bidi="he_IL"/>
        </w:rPr>
        <w:t>26</w:t>
      </w:r>
      <w:r>
        <w:rPr>
          <w:rtl/>
          <w:cs/>
          <w:lang w:val="he_IL" w:bidi="he_IL"/>
        </w:rPr>
        <w:t xml:space="preserve"> דְּנָ֖ה פְּשַֽׁר־מִלְּתָ֑א מְנֵ֕א מְנָֽה־אֱלָהָ֥א מַלְכוּתָ֖ךְ וְהַשְׁלְמַֽהּ׃</w:t>
      </w:r>
    </w:p>
    <w:p>
      <w:pPr>
        <w:bidi/>
      </w:pPr>
      <w:r>
        <w:rPr>
          <w:rtl/>
          <w:cs/>
          <w:lang w:val="he_IL" w:bidi="he_IL"/>
        </w:rPr>
      </w:r>
      <w:r>
        <w:rPr>
          <w:vertAlign w:val="superscript"/>
          <w:rtl/>
          <w:cs/>
          <w:lang w:val="he_IL" w:bidi="he_IL"/>
        </w:rPr>
        <w:t>27</w:t>
      </w:r>
      <w:r>
        <w:rPr>
          <w:rtl/>
          <w:cs/>
          <w:lang w:val="he_IL" w:bidi="he_IL"/>
        </w:rPr>
        <w:t xml:space="preserve"> תְּקֵ֑ל תְּקִ֥ילְתָּה בְמֹֽאזַנְיָ֖א וְהִשְׁתְּכַ֥חַתְּ חַסִּֽיר׃</w:t>
      </w:r>
    </w:p>
    <w:p>
      <w:pPr>
        <w:bidi/>
      </w:pPr>
      <w:r>
        <w:rPr>
          <w:rtl/>
          <w:cs/>
          <w:lang w:val="he_IL" w:bidi="he_IL"/>
        </w:rPr>
      </w:r>
      <w:r>
        <w:rPr>
          <w:vertAlign w:val="superscript"/>
          <w:rtl/>
          <w:cs/>
          <w:lang w:val="he_IL" w:bidi="he_IL"/>
        </w:rPr>
        <w:t>28</w:t>
      </w:r>
      <w:r>
        <w:rPr>
          <w:rtl/>
          <w:cs/>
          <w:lang w:val="he_IL" w:bidi="he_IL"/>
        </w:rPr>
        <w:t xml:space="preserve"> פְּרֵ֑ס פְּרִיסַת֙ מַלְכוּתָ֔ךְ וִיהִיבַ֖ת לְמָדַ֥י וּפָרָֽס׃</w:t>
      </w:r>
    </w:p>
    <w:p>
      <w:pPr>
        <w:bidi/>
      </w:pPr>
      <w:r>
        <w:rPr>
          <w:rtl/>
          <w:cs/>
          <w:lang w:val="he_IL" w:bidi="he_IL"/>
        </w:rPr>
      </w:r>
      <w:r>
        <w:rPr>
          <w:vertAlign w:val="superscript"/>
          <w:rtl/>
          <w:cs/>
          <w:lang w:val="he_IL" w:bidi="he_IL"/>
        </w:rPr>
        <w:t>29</w:t>
      </w:r>
      <w:r>
        <w:rPr>
          <w:rtl/>
          <w:cs/>
          <w:lang w:val="he_IL" w:bidi="he_IL"/>
        </w:rPr>
        <w:t xml:space="preserve"> בֵּאדַ֣יִן ׀ אֲמַ֣ר בֵּלְשַׁאצַּ֗ר וְהַלְבִּ֤ישׁוּ לְדָֽנִיֵּאל֙ אַרְגְּוָנָ֔א והמונכא דִֽי־דַהֲבָ֖א עַֽל־צַוְּארֵ֑הּ וְהַכְרִ֣זֽוּ עֲל֔וֹהִי דִּֽי־לֶהֱוֵ֥א שַׁלִּ֛יט תַּלְתָּ֖א בְּמַלְכוּתָֽא׃</w:t>
      </w:r>
    </w:p>
    <w:p>
      <w:pPr>
        <w:bidi/>
      </w:pPr>
      <w:r>
        <w:rPr>
          <w:rtl/>
          <w:cs/>
          <w:lang w:val="he_IL" w:bidi="he_IL"/>
        </w:rPr>
      </w:r>
      <w:r>
        <w:rPr>
          <w:vertAlign w:val="superscript"/>
          <w:rtl/>
          <w:cs/>
          <w:lang w:val="he_IL" w:bidi="he_IL"/>
        </w:rPr>
        <w:t>30</w:t>
      </w:r>
      <w:r>
        <w:rPr>
          <w:rtl/>
          <w:cs/>
          <w:lang w:val="he_IL" w:bidi="he_IL"/>
        </w:rPr>
        <w:t xml:space="preserve"> בֵּ֚הּ בְּלֵ֣ילְיָ֔א קְטִ֕יל בֵּלְאשַׁצַּ֖ר מַלְכָּ֥א כשדיא׃ פ</w:t>
      </w:r>
    </w:p>
    <w:p>
      <w:pPr>
        <w:pStyle w:val="Heading2"/>
        <w:bidi/>
      </w:pPr>
      <w:r>
        <w:rPr>
          <w:rtl/>
          <w:cs/>
          <w:lang w:val="he_IL" w:bidi="he_IL"/>
        </w:rPr>
        <w:t>Daniel 6:1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וְדָרְיָ֙וֶשׁ֙ מָֽדָיָ֔א קַבֵּ֖ל מַלְכוּתָ֑א כְּבַ֥ר שְׁנִ֖ין שִׁתִּ֥ין וְתַרְתֵּֽין׃</w:t>
      </w:r>
    </w:p>
    <w:p>
      <w:pPr>
        <w:bidi/>
      </w:pPr>
      <w:r>
        <w:rPr>
          <w:rtl/>
          <w:cs/>
          <w:lang w:val="he_IL" w:bidi="he_IL"/>
        </w:rPr>
      </w:r>
      <w:r>
        <w:rPr>
          <w:vertAlign w:val="superscript"/>
          <w:rtl/>
          <w:cs/>
          <w:lang w:val="he_IL" w:bidi="he_IL"/>
        </w:rPr>
        <w:t>2</w:t>
      </w:r>
      <w:r>
        <w:rPr>
          <w:rtl/>
          <w:cs/>
          <w:lang w:val="he_IL" w:bidi="he_IL"/>
        </w:rPr>
        <w:t xml:space="preserve"> שְׁפַר֙ קֳדָ֣ם דָּרְיָ֔וֶשׁ וַהֲקִים֙ עַל־מַלְכוּתָ֔א לַאֲחַשְׁדַּרְפְּנַיָּ֖א מְאָ֣ה וְעֶשְׂרִ֑ין דִּ֥י לֶהֱוֺ֖ן בְּכָל־מַלְכוּתָֽא׃</w:t>
      </w:r>
    </w:p>
    <w:p>
      <w:pPr>
        <w:bidi/>
      </w:pPr>
      <w:r>
        <w:rPr>
          <w:rtl/>
          <w:cs/>
          <w:lang w:val="he_IL" w:bidi="he_IL"/>
        </w:rPr>
      </w:r>
      <w:r>
        <w:rPr>
          <w:vertAlign w:val="superscript"/>
          <w:rtl/>
          <w:cs/>
          <w:lang w:val="he_IL" w:bidi="he_IL"/>
        </w:rPr>
        <w:t>3</w:t>
      </w:r>
      <w:r>
        <w:rPr>
          <w:rtl/>
          <w:cs/>
          <w:lang w:val="he_IL" w:bidi="he_IL"/>
        </w:rPr>
        <w:t xml:space="preserve"> וְעֵ֤לָּא מִנְּהוֹן֙ סָרְכִ֣ין תְּלָתָ֔א דִּ֥י דָנִיֵּ֖אל חַֽד־מִנְּה֑וֹן דִּֽי־לֶהֱוֺ֞ן אֲחַשְׁדַּרְפְּנַיָּ֣א אִלֵּ֗ין יָהֲבִ֤ין לְהוֹן֙ טַעְמָ֔א וּמַלְכָּ֖א לָֽא־לֶהֱוֵ֥א נָזִֽק׃</w:t>
      </w:r>
    </w:p>
    <w:p>
      <w:pPr>
        <w:bidi/>
      </w:pPr>
      <w:r>
        <w:rPr>
          <w:rtl/>
          <w:cs/>
          <w:lang w:val="he_IL" w:bidi="he_IL"/>
        </w:rPr>
      </w:r>
      <w:r>
        <w:rPr>
          <w:vertAlign w:val="superscript"/>
          <w:rtl/>
          <w:cs/>
          <w:lang w:val="he_IL" w:bidi="he_IL"/>
        </w:rPr>
        <w:t>4</w:t>
      </w:r>
      <w:r>
        <w:rPr>
          <w:rtl/>
          <w:cs/>
          <w:lang w:val="he_IL" w:bidi="he_IL"/>
        </w:rPr>
        <w:t xml:space="preserve"> אֱדַ֙יִן֙ דָּנִיֵּ֣אל דְּנָ֔ה הֲוָ֣א מִתְנַצַּ֔ח עַל־סָרְכַיָּ֖א וַאֲחַשְׁדַּרְפְּנַיָּ֑א כָּל־קֳבֵ֗ל דִּ֣י ר֤וּחַ יַתִּירָא֙ בֵּ֔הּ וּמַלְכָּ֣א עֲשִׁ֔ית לַהֲקָמוּתֵ֖הּ עַל־כָּל־מַלְכוּתָֽא׃</w:t>
      </w:r>
    </w:p>
    <w:p>
      <w:pPr>
        <w:bidi/>
      </w:pPr>
      <w:r>
        <w:rPr>
          <w:rtl/>
          <w:cs/>
          <w:lang w:val="he_IL" w:bidi="he_IL"/>
        </w:rPr>
      </w:r>
      <w:r>
        <w:rPr>
          <w:vertAlign w:val="superscript"/>
          <w:rtl/>
          <w:cs/>
          <w:lang w:val="he_IL" w:bidi="he_IL"/>
        </w:rPr>
        <w:t>5</w:t>
      </w:r>
      <w:r>
        <w:rPr>
          <w:rtl/>
          <w:cs/>
          <w:lang w:val="he_IL" w:bidi="he_IL"/>
        </w:rPr>
        <w:t xml:space="preserve"> אֱדַ֨יִן סָֽרְכַיָּ֜א וַאֲחַשְׁדַּרְפְּנַיָּ֗א הֲו֨וֹ בָעַ֧יִן עִלָּ֛ה לְהַשְׁכָּחָ֥ה לְדָנִיֵּ֖אל מִצַּ֣ד מַלְכוּתָ֑א וְכָל־עִלָּ֨ה וּשְׁחִיתָ֜ה לָא־יָכְלִ֣ין לְהַשְׁכָּחָ֗ה כָּל־קֳבֵל֙ דִּֽי־מְהֵימַ֣ן ה֔וּא וְכָל־שָׁלוּ֙ וּשְׁחִיתָ֔ה לָ֥א הִשְׁתְּכַ֖חַת עֲלֽוֹהִי׃</w:t>
      </w:r>
    </w:p>
    <w:p>
      <w:pPr>
        <w:bidi/>
      </w:pPr>
      <w:r>
        <w:rPr>
          <w:rtl/>
          <w:cs/>
          <w:lang w:val="he_IL" w:bidi="he_IL"/>
        </w:rPr>
      </w:r>
      <w:r>
        <w:rPr>
          <w:vertAlign w:val="superscript"/>
          <w:rtl/>
          <w:cs/>
          <w:lang w:val="he_IL" w:bidi="he_IL"/>
        </w:rPr>
        <w:t>6</w:t>
      </w:r>
      <w:r>
        <w:rPr>
          <w:rtl/>
          <w:cs/>
          <w:lang w:val="he_IL" w:bidi="he_IL"/>
        </w:rPr>
        <w:t xml:space="preserve"> אֱ֠דַיִן גֻּבְרַיָּ֤א אִלֵּךְ֙ אָֽמְרִ֔ין דִּ֣י לָ֧א נְהַשְׁכַּ֛ח לְדָנִיֵּ֥אל דְּנָ֖ה כָּל־עִלָּ֑א לָהֵ֕ן הַשְׁכַּ֥חְנָֽה עֲל֖וֹהִי בְּדָ֥ת אֱלָהֵֽהּ׃ ס</w:t>
      </w:r>
    </w:p>
    <w:p>
      <w:pPr>
        <w:bidi/>
      </w:pPr>
      <w:r>
        <w:rPr>
          <w:rtl/>
          <w:cs/>
          <w:lang w:val="he_IL" w:bidi="he_IL"/>
        </w:rPr>
      </w:r>
      <w:r>
        <w:rPr>
          <w:vertAlign w:val="superscript"/>
          <w:rtl/>
          <w:cs/>
          <w:lang w:val="he_IL" w:bidi="he_IL"/>
        </w:rPr>
        <w:t>7</w:t>
      </w:r>
      <w:r>
        <w:rPr>
          <w:rtl/>
          <w:cs/>
          <w:lang w:val="he_IL" w:bidi="he_IL"/>
        </w:rPr>
        <w:t xml:space="preserve"> אֱ֠דַיִן סָרְכַיָּ֤א וַאֲחַשְׁדַּרְפְּנַיָּא֙ אִלֵּ֔ן הַרְגִּ֖שׁוּ עַל־מַלְכָּ֑א וְכֵן֙ אָמְרִ֣ין לֵ֔הּ דָּרְיָ֥וֶשׁ מַלְכָּ֖א לְעָלְמִ֥ין חֱיִֽי׃</w:t>
      </w:r>
    </w:p>
    <w:p>
      <w:pPr>
        <w:bidi/>
      </w:pPr>
      <w:r>
        <w:rPr>
          <w:rtl/>
          <w:cs/>
          <w:lang w:val="he_IL" w:bidi="he_IL"/>
        </w:rPr>
      </w:r>
      <w:r>
        <w:rPr>
          <w:vertAlign w:val="superscript"/>
          <w:rtl/>
          <w:cs/>
          <w:lang w:val="he_IL" w:bidi="he_IL"/>
        </w:rPr>
        <w:t>8</w:t>
      </w:r>
      <w:r>
        <w:rPr>
          <w:rtl/>
          <w:cs/>
          <w:lang w:val="he_IL" w:bidi="he_IL"/>
        </w:rPr>
        <w:t xml:space="preserve"> אִתְיָעַ֜טוּ כֹּ֣ל ׀ סָרְכֵ֣י מַלְכוּתָ֗א סִגְנַיָּ֤א וַֽאֲחַשְׁדַּרְפְּנַיָּא֙ הַדָּֽבְרַיָּ֣א וּפַחֲוָתָ֔א לְקַיָּמָ֤ה קְיָם֙ מַלְכָּ֔א וּלְתַקָּפָ֖ה אֱסָ֑ר דִּ֣י כָל־דִּֽי־יִבְעֵ֣ה בָ֠עוּ מִן־כָּל־אֱלָ֨הּ וֶֽאֱנָ֜שׁ עַד־יוֹמִ֣ין תְּלָתִ֗ין לָהֵן֙ מִנָּ֣ךְ מַלְכָּ֔א יִתְרְמֵ֕א לְגֹ֖ב אַרְיָוָתָֽא׃</w:t>
      </w:r>
    </w:p>
    <w:p>
      <w:pPr>
        <w:bidi/>
      </w:pPr>
      <w:r>
        <w:rPr>
          <w:rtl/>
          <w:cs/>
          <w:lang w:val="he_IL" w:bidi="he_IL"/>
        </w:rPr>
      </w:r>
      <w:r>
        <w:rPr>
          <w:vertAlign w:val="superscript"/>
          <w:rtl/>
          <w:cs/>
          <w:lang w:val="he_IL" w:bidi="he_IL"/>
        </w:rPr>
        <w:t>9</w:t>
      </w:r>
      <w:r>
        <w:rPr>
          <w:rtl/>
          <w:cs/>
          <w:lang w:val="he_IL" w:bidi="he_IL"/>
        </w:rPr>
        <w:t xml:space="preserve"> כְּעַ֣ן מַלְכָּ֔א תְּקִ֥ים אֱסָרָ֖א וְתִרְשֻׁ֣ם כְּתָבָ֑א דִּ֣י לָ֧א לְהַשְׁנָיָ֛ה כְּדָת־מָדַ֥י וּפָרַ֖ס דִּי־לָ֥א תֶעְדֵּֽא׃</w:t>
      </w:r>
    </w:p>
    <w:p>
      <w:pPr>
        <w:bidi/>
      </w:pPr>
      <w:r>
        <w:rPr>
          <w:rtl/>
          <w:cs/>
          <w:lang w:val="he_IL" w:bidi="he_IL"/>
        </w:rPr>
      </w:r>
      <w:r>
        <w:rPr>
          <w:vertAlign w:val="superscript"/>
          <w:rtl/>
          <w:cs/>
          <w:lang w:val="he_IL" w:bidi="he_IL"/>
        </w:rPr>
        <w:t>10</w:t>
      </w:r>
      <w:r>
        <w:rPr>
          <w:rtl/>
          <w:cs/>
          <w:lang w:val="he_IL" w:bidi="he_IL"/>
        </w:rPr>
        <w:t xml:space="preserve"> כָּל־קֳבֵ֖ל דְּנָ֑ה מַלְכָּא֙ דָּֽרְיָ֔וֶשׁ רְשַׁ֥ם כְּתָבָ֖א וֶאֱסָרָֽא׃</w:t>
      </w:r>
    </w:p>
    <w:p>
      <w:pPr>
        <w:bidi/>
      </w:pPr>
      <w:r>
        <w:rPr>
          <w:rtl/>
          <w:cs/>
          <w:lang w:val="he_IL" w:bidi="he_IL"/>
        </w:rPr>
      </w:r>
      <w:r>
        <w:rPr>
          <w:vertAlign w:val="superscript"/>
          <w:rtl/>
          <w:cs/>
          <w:lang w:val="he_IL" w:bidi="he_IL"/>
        </w:rPr>
        <w:t>11</w:t>
      </w:r>
      <w:r>
        <w:rPr>
          <w:rtl/>
          <w:cs/>
          <w:lang w:val="he_IL" w:bidi="he_IL"/>
        </w:rPr>
        <w:t xml:space="preserve"> וְ֠דָנִיֵּאל כְּדִ֨י יְדַ֜ע דִּֽי־רְשִׁ֤ים כְּתָבָא֙ עַ֣ל לְבַיְתֵ֔הּ וְכַוִּ֨ין פְּתִיחָ֥ן לֵהּ֙ בְּעִלִּיתֵ֔הּ נֶ֖גֶד יְרוּשְׁלֶ֑ם וְזִמְנִין֩ תְּלָתָ֨ה בְיוֹמָ֜א ה֣וּא ׀ בָּרֵ֣ךְ עַל־בִּרְכ֗וֹהִי וּמְצַלֵּ֤א וּמוֹדֵא֙ קֳדָ֣ם אֱלָהֵ֔הּ כָּל־קֳבֵל֙ דִּֽי־הֲוָ֣א עָבֵ֔ד מִן־קַדְמַ֖ת דְּנָֽה׃ ס</w:t>
      </w:r>
    </w:p>
    <w:p>
      <w:pPr>
        <w:bidi/>
      </w:pPr>
      <w:r>
        <w:rPr>
          <w:rtl/>
          <w:cs/>
          <w:lang w:val="he_IL" w:bidi="he_IL"/>
        </w:rPr>
      </w:r>
      <w:r>
        <w:rPr>
          <w:vertAlign w:val="superscript"/>
          <w:rtl/>
          <w:cs/>
          <w:lang w:val="he_IL" w:bidi="he_IL"/>
        </w:rPr>
        <w:t>12</w:t>
      </w:r>
      <w:r>
        <w:rPr>
          <w:rtl/>
          <w:cs/>
          <w:lang w:val="he_IL" w:bidi="he_IL"/>
        </w:rPr>
        <w:t xml:space="preserve"> אֱ֠דַיִן גֻּבְרַיָּ֤א אִלֵּךְ֙ הַרְגִּ֔שׁוּ וְהַשְׁכַּ֖חוּ לְדָנִיֵּ֑אל בָּעֵ֥א וּמִתְחַנַּ֖ן קֳדָ֥ם אֱלָהֵֽהּ׃</w:t>
      </w:r>
    </w:p>
    <w:p>
      <w:pPr>
        <w:bidi/>
      </w:pPr>
      <w:r>
        <w:rPr>
          <w:rtl/>
          <w:cs/>
          <w:lang w:val="he_IL" w:bidi="he_IL"/>
        </w:rPr>
      </w:r>
      <w:r>
        <w:rPr>
          <w:vertAlign w:val="superscript"/>
          <w:rtl/>
          <w:cs/>
          <w:lang w:val="he_IL" w:bidi="he_IL"/>
        </w:rPr>
        <w:t>13</w:t>
      </w:r>
      <w:r>
        <w:rPr>
          <w:rtl/>
          <w:cs/>
          <w:lang w:val="he_IL" w:bidi="he_IL"/>
        </w:rPr>
        <w:t xml:space="preserve"> בֵּ֠אדַיִן קְרִ֨יבוּ וְאָמְרִ֥ין קֳדָם־מַלְכָּא֮ עַל־אֱסָ֣ר מַלְכָּא֒ הֲלָ֧א אֱסָ֣ר רְשַׁ֗מְתָּ דִּ֣י כָל־אֱנָ֡שׁ דִּֽי־יִבְעֵה֩ מִן־כָּל־אֱלָ֨הּ וֶֽאֱנָ֜שׁ עַד־יוֹמִ֣ין תְּלָתִ֗ין לָהֵן֙ מִנָּ֣ךְ מַלְכָּ֔א יִתְרְמֵ֕א לְג֖וֹב אַרְיָותָ֑א עָנֵ֨ה מַלְכָּ֜א וְאָמַ֗ר יַצִּיבָ֧א מִלְּתָ֛א כְּדָת־מָדַ֥י וּפָרַ֖ס דִּי־לָ֥א תֶעְדֵּֽא׃</w:t>
      </w:r>
    </w:p>
    <w:p>
      <w:pPr>
        <w:bidi/>
      </w:pPr>
      <w:r>
        <w:rPr>
          <w:rtl/>
          <w:cs/>
          <w:lang w:val="he_IL" w:bidi="he_IL"/>
        </w:rPr>
      </w:r>
      <w:r>
        <w:rPr>
          <w:vertAlign w:val="superscript"/>
          <w:rtl/>
          <w:cs/>
          <w:lang w:val="he_IL" w:bidi="he_IL"/>
        </w:rPr>
        <w:t>14</w:t>
      </w:r>
      <w:r>
        <w:rPr>
          <w:rtl/>
          <w:cs/>
          <w:lang w:val="he_IL" w:bidi="he_IL"/>
        </w:rPr>
        <w:t xml:space="preserve"> בֵּ֠אדַיִן עֲנ֣וֹ וְאָמְרִין֮ קֳדָ֣ם מַלְכָּא֒ דִּ֣י דָנִיֵּ֡אל דִּי֩ מִן־בְּנֵ֨י גָלוּתָ֜א דִּ֣י יְה֗וּד לָא־שָׂ֨ם עליך מַלְכָּא֙ טְעֵ֔ם וְעַל־אֱסָרָ֖א דִּ֣י רְשַׁ֑מְתָּ וְזִמְנִ֤ין תְּלָתָה֙ בְּיוֹמָ֔א בָּעֵ֖א בָּעוּתֵֽהּ׃</w:t>
      </w:r>
    </w:p>
    <w:p>
      <w:pPr>
        <w:bidi/>
      </w:pPr>
      <w:r>
        <w:rPr>
          <w:rtl/>
          <w:cs/>
          <w:lang w:val="he_IL" w:bidi="he_IL"/>
        </w:rPr>
      </w:r>
      <w:r>
        <w:rPr>
          <w:vertAlign w:val="superscript"/>
          <w:rtl/>
          <w:cs/>
          <w:lang w:val="he_IL" w:bidi="he_IL"/>
        </w:rPr>
        <w:t>15</w:t>
      </w:r>
      <w:r>
        <w:rPr>
          <w:rtl/>
          <w:cs/>
          <w:lang w:val="he_IL" w:bidi="he_IL"/>
        </w:rPr>
        <w:t xml:space="preserve"> אֱדַ֨יִן מַלְכָּ֜א כְּדִ֧י מִלְּתָ֣א שְׁמַ֗ע שַׂגִּיא֙ בְּאֵ֣שׁ עֲל֔וֹהִי וְעַ֧ל דָּנִיֵּ֛אל שָׂ֥ם בָּ֖ל לְשֵׁיזָבוּתֵ֑הּ וְעַד֙ מֶֽעָלֵ֣י שִׁמְשָׁ֔א הֲוָ֥א מִשְׁתַּדַּ֖ר לְהַצָּלוּתֵֽהּ׃</w:t>
      </w:r>
    </w:p>
    <w:p>
      <w:pPr>
        <w:bidi/>
      </w:pPr>
      <w:r>
        <w:rPr>
          <w:rtl/>
          <w:cs/>
          <w:lang w:val="he_IL" w:bidi="he_IL"/>
        </w:rPr>
      </w:r>
      <w:r>
        <w:rPr>
          <w:vertAlign w:val="superscript"/>
          <w:rtl/>
          <w:cs/>
          <w:lang w:val="he_IL" w:bidi="he_IL"/>
        </w:rPr>
        <w:t>16</w:t>
      </w:r>
      <w:r>
        <w:rPr>
          <w:rtl/>
          <w:cs/>
          <w:lang w:val="he_IL" w:bidi="he_IL"/>
        </w:rPr>
        <w:t xml:space="preserve"> בֵּאדַ֙יִן֙ גֻּבְרַיָּ֣א אִלֵּ֔ךְ הַרְגִּ֖שׁוּ עַל־מַלְכָּ֑א וְאָמְרִ֣ין לְמַלְכָּ֗א דַּ֤ע מַלְכָּא֙ דִּֽי־דָת֙ לְמָדַ֣י וּפָרַ֔ס דִּֽי־כָל־אֱסָ֥ר וּקְיָ֛ם דִּֽי־מַלְכָּ֥א יְהָקֵ֖ים לָ֥א לְהַשְׁנָיָֽה׃</w:t>
      </w:r>
    </w:p>
    <w:p>
      <w:pPr>
        <w:bidi/>
      </w:pPr>
      <w:r>
        <w:rPr>
          <w:rtl/>
          <w:cs/>
          <w:lang w:val="he_IL" w:bidi="he_IL"/>
        </w:rPr>
      </w:r>
      <w:r>
        <w:rPr>
          <w:vertAlign w:val="superscript"/>
          <w:rtl/>
          <w:cs/>
          <w:lang w:val="he_IL" w:bidi="he_IL"/>
        </w:rPr>
        <w:t>17</w:t>
      </w:r>
      <w:r>
        <w:rPr>
          <w:rtl/>
          <w:cs/>
          <w:lang w:val="he_IL" w:bidi="he_IL"/>
        </w:rPr>
        <w:t xml:space="preserve"> בֵּאדַ֜יִן מַלְכָּ֣א אֲמַ֗ר וְהַיְתִיו֙ לְדָ֣נִיֵּ֔אל וּרְמ֕וֹ לְגֻבָּ֖א דִּ֣י אַרְיָוָתָ֑א עָנֵ֤ה מַלְכָּא֙ וְאָמַ֣ר לְדָנִיֵּ֔אל אֱלָהָ֗ךְ דִּ֣י אנתה פָּֽלַֽח־לֵהּ֙ בִּתְדִירָ֔א ה֖וּא יְשֵׁיזְבִנָּֽךְ׃</w:t>
      </w:r>
    </w:p>
    <w:p>
      <w:pPr>
        <w:bidi/>
      </w:pPr>
      <w:r>
        <w:rPr>
          <w:rtl/>
          <w:cs/>
          <w:lang w:val="he_IL" w:bidi="he_IL"/>
        </w:rPr>
      </w:r>
      <w:r>
        <w:rPr>
          <w:vertAlign w:val="superscript"/>
          <w:rtl/>
          <w:cs/>
          <w:lang w:val="he_IL" w:bidi="he_IL"/>
        </w:rPr>
        <w:t>18</w:t>
      </w:r>
      <w:r>
        <w:rPr>
          <w:rtl/>
          <w:cs/>
          <w:lang w:val="he_IL" w:bidi="he_IL"/>
        </w:rPr>
        <w:t xml:space="preserve"> וְהֵיתָ֙יִת֙ אֶ֣בֶן חֲדָ֔ה וְשֻׂמַ֖ת עַל־פֻּ֣ם גֻּבָּ֑א וְחַתְמַ֨הּ מַלְכָּ֜א בְּעִזְקְתֵ֗הּ וּבְעִזְקָת֙ רַבְרְבָנ֔וֹהִי דִּ֛י לָא־תִשְׁנֵ֥א צְב֖וּ בְּדָנִיֵּֽאל׃</w:t>
      </w:r>
    </w:p>
    <w:p>
      <w:pPr>
        <w:bidi/>
      </w:pPr>
      <w:r>
        <w:rPr>
          <w:rtl/>
          <w:cs/>
          <w:lang w:val="he_IL" w:bidi="he_IL"/>
        </w:rPr>
      </w:r>
      <w:r>
        <w:rPr>
          <w:vertAlign w:val="superscript"/>
          <w:rtl/>
          <w:cs/>
          <w:lang w:val="he_IL" w:bidi="he_IL"/>
        </w:rPr>
        <w:t>19</w:t>
      </w:r>
      <w:r>
        <w:rPr>
          <w:rtl/>
          <w:cs/>
          <w:lang w:val="he_IL" w:bidi="he_IL"/>
        </w:rPr>
        <w:t xml:space="preserve"> אֱ֠דַיִן אֲזַ֨ל מַלְכָּ֤א לְהֵֽיכְלֵהּ֙ וּבָ֣ת טְוָ֔ת וְדַחֲוָ֖ן לָא־הַנְעֵ֣ל קָֽדָמ֑וֹהִי וְשִׁנְתֵּ֖הּ נַדַּ֥ת עֲלֽוֹהִי׃</w:t>
      </w:r>
    </w:p>
    <w:p>
      <w:pPr>
        <w:bidi/>
      </w:pPr>
      <w:r>
        <w:rPr>
          <w:rtl/>
          <w:cs/>
          <w:lang w:val="he_IL" w:bidi="he_IL"/>
        </w:rPr>
      </w:r>
      <w:r>
        <w:rPr>
          <w:vertAlign w:val="superscript"/>
          <w:rtl/>
          <w:cs/>
          <w:lang w:val="he_IL" w:bidi="he_IL"/>
        </w:rPr>
        <w:t>20</w:t>
      </w:r>
      <w:r>
        <w:rPr>
          <w:rtl/>
          <w:cs/>
          <w:lang w:val="he_IL" w:bidi="he_IL"/>
        </w:rPr>
        <w:t xml:space="preserve"> בֵּאדַ֣יִן מַלְכָּ֔א בִּשְׁפַּרְפָּרָ֖א יְק֣וּם בְּנָגְהָ֑א וּבְהִ֨תְבְּהָלָ֔ה לְגֻבָּ֥א דִֽי־אַרְיָוָתָ֖א אֲזַֽל׃</w:t>
      </w:r>
    </w:p>
    <w:p>
      <w:pPr>
        <w:bidi/>
      </w:pPr>
      <w:r>
        <w:rPr>
          <w:rtl/>
          <w:cs/>
          <w:lang w:val="he_IL" w:bidi="he_IL"/>
        </w:rPr>
      </w:r>
      <w:r>
        <w:rPr>
          <w:vertAlign w:val="superscript"/>
          <w:rtl/>
          <w:cs/>
          <w:lang w:val="he_IL" w:bidi="he_IL"/>
        </w:rPr>
        <w:t>21</w:t>
      </w:r>
      <w:r>
        <w:rPr>
          <w:rtl/>
          <w:cs/>
          <w:lang w:val="he_IL" w:bidi="he_IL"/>
        </w:rPr>
        <w:t xml:space="preserve"> וּכְמִקְרְבֵ֣הּ לְגֻבָּ֔א לְדָ֣נִיֵּ֔אל בְּקָ֥ל עֲצִ֖יב זְעִ֑ק עָנֵ֨ה מַלְכָּ֜א וְאָמַ֣ר לְדָנִיֵּ֗אל דָּֽנִיֵּאל֙ עֲבֵד֙ אֱלָהָ֣א חַיָּ֔א אֱלָהָ֗ךְ דִּ֣י אנתה פָּֽלַֽח־לֵהּ֙ בִּתְדִירָ֔א הַיְכִ֥ל לְשֵׁיזָבוּתָ֖ךְ מִן־אַרְיָוָתָֽא ׃</w:t>
      </w:r>
    </w:p>
    <w:p>
      <w:pPr>
        <w:bidi/>
      </w:pPr>
      <w:r>
        <w:rPr>
          <w:rtl/>
          <w:cs/>
          <w:lang w:val="he_IL" w:bidi="he_IL"/>
        </w:rPr>
      </w:r>
      <w:r>
        <w:rPr>
          <w:vertAlign w:val="superscript"/>
          <w:rtl/>
          <w:cs/>
          <w:lang w:val="he_IL" w:bidi="he_IL"/>
        </w:rPr>
        <w:t>22</w:t>
      </w:r>
      <w:r>
        <w:rPr>
          <w:rtl/>
          <w:cs/>
          <w:lang w:val="he_IL" w:bidi="he_IL"/>
        </w:rPr>
        <w:t xml:space="preserve"> אֱדַ֙יִן֙ דָּנִיֶּ֔אל עִם־מַלְכָּ֖א מַלִּ֑ל מַלְכָּ֖א לְעָלְמִ֥ין חֱיִֽי׃</w:t>
      </w:r>
    </w:p>
    <w:p>
      <w:pPr>
        <w:bidi/>
      </w:pPr>
      <w:r>
        <w:rPr>
          <w:rtl/>
          <w:cs/>
          <w:lang w:val="he_IL" w:bidi="he_IL"/>
        </w:rPr>
      </w:r>
      <w:r>
        <w:rPr>
          <w:vertAlign w:val="superscript"/>
          <w:rtl/>
          <w:cs/>
          <w:lang w:val="he_IL" w:bidi="he_IL"/>
        </w:rPr>
        <w:t>23</w:t>
      </w:r>
      <w:r>
        <w:rPr>
          <w:rtl/>
          <w:cs/>
          <w:lang w:val="he_IL" w:bidi="he_IL"/>
        </w:rPr>
        <w:t xml:space="preserve"> אֱלָהִ֞י שְׁלַ֣ח מַלְאֲכֵ֗הּ וּֽסֲגַ֛ר פֻּ֥ם אַרְיָוָתָ֖א וְלָ֣א חַבְּל֑וּנִי כָּל־קֳבֵ֗ל דִּ֤י קָֽדָמ֙וֹהִי֙ זָכוּ֙ הִשְׁתְּכַ֣חַת לִ֔י וְאַ֤ף קדמיך מַלְכָּ֔א חֲבוּלָ֖ה לָ֥א עַבְדֵֽת׃</w:t>
      </w:r>
    </w:p>
    <w:p>
      <w:pPr>
        <w:bidi/>
      </w:pPr>
      <w:r>
        <w:rPr>
          <w:rtl/>
          <w:cs/>
          <w:lang w:val="he_IL" w:bidi="he_IL"/>
        </w:rPr>
      </w:r>
      <w:r>
        <w:rPr>
          <w:vertAlign w:val="superscript"/>
          <w:rtl/>
          <w:cs/>
          <w:lang w:val="he_IL" w:bidi="he_IL"/>
        </w:rPr>
        <w:t>24</w:t>
      </w:r>
      <w:r>
        <w:rPr>
          <w:rtl/>
          <w:cs/>
          <w:lang w:val="he_IL" w:bidi="he_IL"/>
        </w:rPr>
        <w:t xml:space="preserve"> בֵּאדַ֣יִן מַלְכָּ֗א שַׂגִּיא֙ טְאֵ֣ב עֲל֔וֹהִי וּלְדָ֣נִיֵּ֔אל אֲמַ֖ר לְהַנְסָקָ֣ה מִן־גֻּבָּ֑א וְהֻסַּ֨ק דָּנִיֵּ֜אל מִן־גֻּבָּ֗א וְכָל־חֲבָל֙ לָא־הִשְׁתְּכַ֣ח בֵּ֔הּ דִּ֖י הֵימִ֥ן בֵּאלָהֵֽהּ׃</w:t>
      </w:r>
    </w:p>
    <w:p>
      <w:pPr>
        <w:bidi/>
      </w:pPr>
      <w:r>
        <w:rPr>
          <w:rtl/>
          <w:cs/>
          <w:lang w:val="he_IL" w:bidi="he_IL"/>
        </w:rPr>
      </w:r>
      <w:r>
        <w:rPr>
          <w:vertAlign w:val="superscript"/>
          <w:rtl/>
          <w:cs/>
          <w:lang w:val="he_IL" w:bidi="he_IL"/>
        </w:rPr>
        <w:t>25</w:t>
      </w:r>
      <w:r>
        <w:rPr>
          <w:rtl/>
          <w:cs/>
          <w:lang w:val="he_IL" w:bidi="he_IL"/>
        </w:rPr>
        <w:t xml:space="preserve"> וַאֲמַ֣ר מַלְכָּ֗א וְהַיְתִ֞יו גֻּבְרַיָּ֤א אִלֵּךְ֙ דִּֽי־אֲכַ֤לוּ קַרְצ֙וֹהִי֙ דִּ֣י דָֽנִיֵּ֔אל וּלְגֹ֤ב אַרְיָוָתָא֙ רְמ֔וֹ אִנּ֖וּן בְּנֵיה֣וֹן וּנְשֵׁיה֑וֹן וְלָֽא־מְט֞וֹ לְאַרְעִ֣ית גֻּבָּ֗א עַ֠ד דִּֽי־שְׁלִ֤טֽוּ בְהוֹן֙ אַרְיָ֣וָתָ֔א וְכָל־גַּרְמֵיה֖וֹן הַדִּֽקוּ׃</w:t>
      </w:r>
    </w:p>
    <w:p>
      <w:pPr>
        <w:bidi/>
      </w:pPr>
      <w:r>
        <w:rPr>
          <w:rtl/>
          <w:cs/>
          <w:lang w:val="he_IL" w:bidi="he_IL"/>
        </w:rPr>
      </w:r>
      <w:r>
        <w:rPr>
          <w:vertAlign w:val="superscript"/>
          <w:rtl/>
          <w:cs/>
          <w:lang w:val="he_IL" w:bidi="he_IL"/>
        </w:rPr>
        <w:t>26</w:t>
      </w:r>
      <w:r>
        <w:rPr>
          <w:rtl/>
          <w:cs/>
          <w:lang w:val="he_IL" w:bidi="he_IL"/>
        </w:rPr>
        <w:t xml:space="preserve"> בֵּאדַ֜יִן דָּרְיָ֣וֶשׁ מַלְכָּ֗א כְּ֠תַב לְֽכָל־עַֽמְמַיָּ֞א אֻמַיָּ֧א וְלִשָּׁנַיָּ֛א דִּֽי־דארין בְּכָל־אַרְעָ֖א שְׁלָמְכ֥וֹן יִשְׂגֵּֽא׃</w:t>
      </w:r>
    </w:p>
    <w:p>
      <w:pPr>
        <w:bidi/>
      </w:pPr>
      <w:r>
        <w:rPr>
          <w:rtl/>
          <w:cs/>
          <w:lang w:val="he_IL" w:bidi="he_IL"/>
        </w:rPr>
      </w:r>
      <w:r>
        <w:rPr>
          <w:vertAlign w:val="superscript"/>
          <w:rtl/>
          <w:cs/>
          <w:lang w:val="he_IL" w:bidi="he_IL"/>
        </w:rPr>
        <w:t>27</w:t>
      </w:r>
      <w:r>
        <w:rPr>
          <w:rtl/>
          <w:cs/>
          <w:lang w:val="he_IL" w:bidi="he_IL"/>
        </w:rPr>
        <w:t xml:space="preserve"> מִן־קֳדָמַי֮ שִׂ֣ים טְעֵם֒ דִּ֣י ׀ בְּכָל־שָׁלְטָ֣ן מַלְכוּתִ֗י לֶהֱוֺ֤ן זאעין וְדָ֣חֲלִ֔ין מִן־קֳדָ֖ם אֱלָהֵ֣הּ דִּי־דָֽנִיֵּ֑אל דִּי־ה֣וּא ׀ אֱלָהָ֣א חַיָּ֗א וְקַיָּם֙ לְעָ֣לְמִ֔ין וּמַלְכוּתֵהּ֙ דִּֽי־לָ֣א תִתְחַבַּ֔ל וְשָׁלְטָנֵ֖הּ עַד־סוֹפָֽא׃</w:t>
      </w:r>
    </w:p>
    <w:p>
      <w:pPr>
        <w:bidi/>
      </w:pPr>
      <w:r>
        <w:rPr>
          <w:rtl/>
          <w:cs/>
          <w:lang w:val="he_IL" w:bidi="he_IL"/>
        </w:rPr>
      </w:r>
      <w:r>
        <w:rPr>
          <w:vertAlign w:val="superscript"/>
          <w:rtl/>
          <w:cs/>
          <w:lang w:val="he_IL" w:bidi="he_IL"/>
        </w:rPr>
        <w:t>28</w:t>
      </w:r>
      <w:r>
        <w:rPr>
          <w:rtl/>
          <w:cs/>
          <w:lang w:val="he_IL" w:bidi="he_IL"/>
        </w:rPr>
        <w:t xml:space="preserve"> מְשֵׁיזִ֣ב וּמַצִּ֗ל וְעָבֵד֙ אָתִ֣ין וְתִמְהִ֔ין בִּשְׁמַיָּ֖א וּבְאַרְעָ֑א דִּ֚י שֵׁיזִ֣יב לְדָֽנִיֵּ֔אל מִן־יַ֖ד אַרְיָוָתָֽא׃</w:t>
      </w:r>
    </w:p>
    <w:p>
      <w:pPr>
        <w:bidi/>
      </w:pPr>
      <w:r>
        <w:rPr>
          <w:rtl/>
          <w:cs/>
          <w:lang w:val="he_IL" w:bidi="he_IL"/>
        </w:rPr>
      </w:r>
      <w:r>
        <w:rPr>
          <w:vertAlign w:val="superscript"/>
          <w:rtl/>
          <w:cs/>
          <w:lang w:val="he_IL" w:bidi="he_IL"/>
        </w:rPr>
        <w:t>29</w:t>
      </w:r>
      <w:r>
        <w:rPr>
          <w:rtl/>
          <w:cs/>
          <w:lang w:val="he_IL" w:bidi="he_IL"/>
        </w:rPr>
        <w:t xml:space="preserve"> וְדָנִיֵּ֣אל דְּנָ֔ה הַצְלַ֖ח בְּמַלְכ֣וּת דָּרְיָ֑וֶשׁ וּבְמַלְכ֖וּת כּ֥וֹרֶשׁ פרסיא׃ פ</w:t>
      </w:r>
    </w:p>
    <w:p>
      <w:pPr>
        <w:pStyle w:val="Heading2"/>
        <w:bidi/>
      </w:pPr>
      <w:r>
        <w:rPr>
          <w:rtl/>
          <w:cs/>
          <w:lang w:val="he_IL" w:bidi="he_IL"/>
        </w:rPr>
        <w:t>Daniel 7:1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בִּשְׁנַ֣ת חֲדָ֗ה לְבֵלְאשַׁצַּר֙ מֶ֣לֶךְ בָּבֶ֔ל דָּנִיֵּאל֙ חֵ֣לֶם חֲזָ֔ה וְחֶזְוֵ֥י רֵאשֵׁ֖הּ עַֽל־מִשְׁכְּבֵ֑הּ בֵּאדַ֙יִן֙ חֶלְמָ֣א כְתַ֔ב רֵ֥אשׁ מִלִּ֖ין אֲמַֽר׃</w:t>
      </w:r>
    </w:p>
    <w:p>
      <w:pPr>
        <w:bidi/>
      </w:pPr>
      <w:r>
        <w:rPr>
          <w:rtl/>
          <w:cs/>
          <w:lang w:val="he_IL" w:bidi="he_IL"/>
        </w:rPr>
      </w:r>
      <w:r>
        <w:rPr>
          <w:vertAlign w:val="superscript"/>
          <w:rtl/>
          <w:cs/>
          <w:lang w:val="he_IL" w:bidi="he_IL"/>
        </w:rPr>
        <w:t>2</w:t>
      </w:r>
      <w:r>
        <w:rPr>
          <w:rtl/>
          <w:cs/>
          <w:lang w:val="he_IL" w:bidi="he_IL"/>
        </w:rPr>
        <w:t xml:space="preserve"> עָנֵ֤ה דָנִיֵּאל֙ וְאָמַ֔ר חָזֵ֥ה הֲוֵ֛ית בְּחֶזְוִ֖י עִם־לֵֽילְיָ֑א וַאֲר֗וּ אַרְבַּע֙ רוּחֵ֣י שְׁמַיָּ֔א מְגִיחָ֖ן לְיַמָּ֥א רַבָּֽא׃</w:t>
      </w:r>
    </w:p>
    <w:p>
      <w:pPr>
        <w:bidi/>
      </w:pPr>
      <w:r>
        <w:rPr>
          <w:rtl/>
          <w:cs/>
          <w:lang w:val="he_IL" w:bidi="he_IL"/>
        </w:rPr>
      </w:r>
      <w:r>
        <w:rPr>
          <w:vertAlign w:val="superscript"/>
          <w:rtl/>
          <w:cs/>
          <w:lang w:val="he_IL" w:bidi="he_IL"/>
        </w:rPr>
        <w:t>3</w:t>
      </w:r>
      <w:r>
        <w:rPr>
          <w:rtl/>
          <w:cs/>
          <w:lang w:val="he_IL" w:bidi="he_IL"/>
        </w:rPr>
        <w:t xml:space="preserve"> וְאַרְבַּ֤ע חֵיוָן֙ רַבְרְבָ֔ן סָלְקָ֖ן מִן־יַמָּ֑א שָׁנְיָ֖ן דָּ֥א מִן־דָּֽא׃</w:t>
      </w:r>
    </w:p>
    <w:p>
      <w:pPr>
        <w:bidi/>
      </w:pPr>
      <w:r>
        <w:rPr>
          <w:rtl/>
          <w:cs/>
          <w:lang w:val="he_IL" w:bidi="he_IL"/>
        </w:rPr>
      </w:r>
      <w:r>
        <w:rPr>
          <w:vertAlign w:val="superscript"/>
          <w:rtl/>
          <w:cs/>
          <w:lang w:val="he_IL" w:bidi="he_IL"/>
        </w:rPr>
        <w:t>4</w:t>
      </w:r>
      <w:r>
        <w:rPr>
          <w:rtl/>
          <w:cs/>
          <w:lang w:val="he_IL" w:bidi="he_IL"/>
        </w:rPr>
        <w:t xml:space="preserve"> קַדְמָיְתָ֣א כְאַרְיֵ֔ה וְגַפִּ֥ין דִּֽי־נְשַׁ֖ר לַ֑הּ חָזֵ֣ה הֲוֵ֡ית עַד֩ דִּי־מְּרִ֨יטוּ גַפַּ֜יהּ וּנְטִ֣ילַת מִן־אַרְעָ֗א וְעַל־רַגְלַ֙יִן֙ כֶּאֱנָ֣שׁ הֳקִימַ֔ת וּלְבַ֥ב אֱנָ֖שׁ יְהִ֥יב לַֽהּ׃</w:t>
      </w:r>
    </w:p>
    <w:p>
      <w:pPr>
        <w:bidi/>
      </w:pPr>
      <w:r>
        <w:rPr>
          <w:rtl/>
          <w:cs/>
          <w:lang w:val="he_IL" w:bidi="he_IL"/>
        </w:rPr>
      </w:r>
      <w:r>
        <w:rPr>
          <w:vertAlign w:val="superscript"/>
          <w:rtl/>
          <w:cs/>
          <w:lang w:val="he_IL" w:bidi="he_IL"/>
        </w:rPr>
        <w:t>5</w:t>
      </w:r>
      <w:r>
        <w:rPr>
          <w:rtl/>
          <w:cs/>
          <w:lang w:val="he_IL" w:bidi="he_IL"/>
        </w:rPr>
        <w:t xml:space="preserve"> וַאֲר֣וּ חֵיוָה֩ אָחֳרִ֨י תִנְיָנָ֜ה דָּמְיָ֣ה לְדֹ֗ב וְלִשְׂטַר־חַד֙ הֳקִמַ֔ת וּתְלָ֥ת עִלְעִ֛ין בְּפֻמַּ֖הּ בֵּ֣ין שניה וְכֵן֙ אָמְרִ֣ין לַ֔הּ ק֥וּמִֽי אֲכֻ֖לִי בְּשַׂ֥ר שַׂגִּֽיא׃</w:t>
      </w:r>
    </w:p>
    <w:p>
      <w:pPr>
        <w:bidi/>
      </w:pPr>
      <w:r>
        <w:rPr>
          <w:rtl/>
          <w:cs/>
          <w:lang w:val="he_IL" w:bidi="he_IL"/>
        </w:rPr>
      </w:r>
      <w:r>
        <w:rPr>
          <w:vertAlign w:val="superscript"/>
          <w:rtl/>
          <w:cs/>
          <w:lang w:val="he_IL" w:bidi="he_IL"/>
        </w:rPr>
        <w:t>6</w:t>
      </w:r>
      <w:r>
        <w:rPr>
          <w:rtl/>
          <w:cs/>
          <w:lang w:val="he_IL" w:bidi="he_IL"/>
        </w:rPr>
        <w:t xml:space="preserve"> בָּאתַ֨ר דְּנָ֜ה חָזֵ֣ה הֲוֵ֗ית וַאֲר֤וּ אָֽחֳרִי֙ כִּנְמַ֔ר וְלַ֨הּ גַּפִּ֥ין אַרְבַּ֛ע דִּי־ע֖וֹף עַל־גביה וְאַרְבְּעָ֤ה רֵאשִׁין֙ לְחֵ֣יוְתָ֔א וְשָׁלְטָ֖ן יְהִ֥יב לַֽהּ׃</w:t>
      </w:r>
    </w:p>
    <w:p>
      <w:pPr>
        <w:bidi/>
      </w:pPr>
      <w:r>
        <w:rPr>
          <w:rtl/>
          <w:cs/>
          <w:lang w:val="he_IL" w:bidi="he_IL"/>
        </w:rPr>
      </w:r>
      <w:r>
        <w:rPr>
          <w:vertAlign w:val="superscript"/>
          <w:rtl/>
          <w:cs/>
          <w:lang w:val="he_IL" w:bidi="he_IL"/>
        </w:rPr>
        <w:t>7</w:t>
      </w:r>
      <w:r>
        <w:rPr>
          <w:rtl/>
          <w:cs/>
          <w:lang w:val="he_IL" w:bidi="he_IL"/>
        </w:rPr>
        <w:t xml:space="preserve"> בָּאתַ֣ר דְּנָה֩ חָזֵ֨ה הֲוֵ֜ית בְּחֶזְוֵ֣י לֵֽילְיָ֗א וַאֲר֣וּ חֵיוָ֣ה רביעיה דְּחִילָה֩ וְאֵֽימְתָנִ֨י וְתַקִּיפָ֜א יַתִּ֗ירָא וְשִׁנַּ֨יִן דִּֽי־פַרְזֶ֥ל לַהּ֙ רַבְרְבָ֔ן אָֽכְלָ֣ה וּמַדֱּקָ֔ה וּשְׁאָרָ֖א ברגליה רָפְסָ֑ה וְהִ֣יא מְשַׁנְּיָ֗ה מִן־כָּל־חֵֽיוָתָא֙ דִּ֣י קָֽדָמַ֔יהּ וְקַרְנַ֥יִן עֲשַׂ֖ר לַֽהּ׃</w:t>
      </w:r>
    </w:p>
    <w:p>
      <w:pPr>
        <w:bidi/>
      </w:pPr>
      <w:r>
        <w:rPr>
          <w:rtl/>
          <w:cs/>
          <w:lang w:val="he_IL" w:bidi="he_IL"/>
        </w:rPr>
      </w:r>
      <w:r>
        <w:rPr>
          <w:vertAlign w:val="superscript"/>
          <w:rtl/>
          <w:cs/>
          <w:lang w:val="he_IL" w:bidi="he_IL"/>
        </w:rPr>
        <w:t>8</w:t>
      </w:r>
      <w:r>
        <w:rPr>
          <w:rtl/>
          <w:cs/>
          <w:lang w:val="he_IL" w:bidi="he_IL"/>
        </w:rPr>
        <w:t xml:space="preserve"> מִשְׂתַּכַּ֨ל הֲוֵ֜ית בְּקַרְנַיָּ֗א וַ֠אֲלוּ קֶ֣רֶן אָחֳרִ֤י זְעֵירָה֙ סִלְקָ֣ת ביניהון וּתְלָ֗ת מִן־קַרְנַיָּא֙ קַדְמָ֣יָתָ֔א אתעקרו מִן־קדמיה וַאֲל֨וּ עַיְנִ֜ין כְּעַיְנֵ֤י אֲנָשָׁא֙ בְּקַרְנָא־דָ֔א וּפֻ֖ם מְמַלִּ֥ל רַבְרְבָֽן׃</w:t>
      </w:r>
    </w:p>
    <w:p>
      <w:pPr>
        <w:bidi/>
      </w:pPr>
      <w:r>
        <w:rPr>
          <w:rtl/>
          <w:cs/>
          <w:lang w:val="he_IL" w:bidi="he_IL"/>
        </w:rPr>
      </w:r>
      <w:r>
        <w:rPr>
          <w:vertAlign w:val="superscript"/>
          <w:rtl/>
          <w:cs/>
          <w:lang w:val="he_IL" w:bidi="he_IL"/>
        </w:rPr>
        <w:t>9</w:t>
      </w:r>
      <w:r>
        <w:rPr>
          <w:rtl/>
          <w:cs/>
          <w:lang w:val="he_IL" w:bidi="he_IL"/>
        </w:rPr>
        <w:t xml:space="preserve"> חָזֵ֣ה הֲוֵ֗ית עַ֣ד דִּ֤י כָרְסָוָן֙ רְמִ֔יו וְעַתִּ֥יק יוֹמִ֖ין יְתִ֑ב לְבוּשֵׁ֣הּ ׀ כִּתְלַ֣ג חִוָּ֗ר וּשְׂעַ֤ר רֵאשֵׁהּ֙ כַּעֲמַ֣ר נְקֵ֔א כָּרְסְיֵהּ֙ שְׁבִיבִ֣ין דִּי־נ֔וּר גַּלְגִּלּ֖וֹהִי נ֥וּר דָּלִֽק׃</w:t>
      </w:r>
    </w:p>
    <w:p>
      <w:pPr>
        <w:bidi/>
      </w:pPr>
      <w:r>
        <w:rPr>
          <w:rtl/>
          <w:cs/>
          <w:lang w:val="he_IL" w:bidi="he_IL"/>
        </w:rPr>
      </w:r>
      <w:r>
        <w:rPr>
          <w:vertAlign w:val="superscript"/>
          <w:rtl/>
          <w:cs/>
          <w:lang w:val="he_IL" w:bidi="he_IL"/>
        </w:rPr>
        <w:t>10</w:t>
      </w:r>
      <w:r>
        <w:rPr>
          <w:rtl/>
          <w:cs/>
          <w:lang w:val="he_IL" w:bidi="he_IL"/>
        </w:rPr>
        <w:t xml:space="preserve"> נְהַ֣ר דִּי־נ֗וּר נָגֵ֤ד וְנָפֵק֙ מִן־קֳדָמ֔וֹהִי אֶ֤לֶף אלפים יְשַׁמְּשׁוּנֵּ֔הּ וְרִבּ֥וֹ רבון קָֽדָמ֣וֹהִי יְקוּמ֑וּן דִּינָ֥א יְתִ֖ב וְסִפְרִ֥ין פְּתִֽיחוּ׃</w:t>
      </w:r>
    </w:p>
    <w:p>
      <w:pPr>
        <w:bidi/>
      </w:pPr>
      <w:r>
        <w:rPr>
          <w:rtl/>
          <w:cs/>
          <w:lang w:val="he_IL" w:bidi="he_IL"/>
        </w:rPr>
      </w:r>
      <w:r>
        <w:rPr>
          <w:vertAlign w:val="superscript"/>
          <w:rtl/>
          <w:cs/>
          <w:lang w:val="he_IL" w:bidi="he_IL"/>
        </w:rPr>
        <w:t>11</w:t>
      </w:r>
      <w:r>
        <w:rPr>
          <w:rtl/>
          <w:cs/>
          <w:lang w:val="he_IL" w:bidi="he_IL"/>
        </w:rPr>
        <w:t xml:space="preserve"> חָזֵ֣ה הֲוֵ֔ית בֵּאדַ֗יִן מִן־קָל֙ מִלַּיָּ֣א רַבְרְבָתָ֔א דִּ֥י קַרְנָ֖א מְמַלֱּלָ֑ה חָזֵ֣ה הֲוֵ֡ית עַד֩ דִּ֨י קְטִילַ֤ת חֵֽיוְתָא֙ וְהוּבַ֣ד גִּשְׁמַ֔הּ וִיהִיבַ֖ת לִיקֵדַ֥ת אֶשָּֽׁא׃</w:t>
      </w:r>
    </w:p>
    <w:p>
      <w:pPr>
        <w:bidi/>
      </w:pPr>
      <w:r>
        <w:rPr>
          <w:rtl/>
          <w:cs/>
          <w:lang w:val="he_IL" w:bidi="he_IL"/>
        </w:rPr>
      </w:r>
      <w:r>
        <w:rPr>
          <w:vertAlign w:val="superscript"/>
          <w:rtl/>
          <w:cs/>
          <w:lang w:val="he_IL" w:bidi="he_IL"/>
        </w:rPr>
        <w:t>12</w:t>
      </w:r>
      <w:r>
        <w:rPr>
          <w:rtl/>
          <w:cs/>
          <w:lang w:val="he_IL" w:bidi="he_IL"/>
        </w:rPr>
        <w:t xml:space="preserve"> וּשְׁאָר֙ חֵֽיוָתָ֔א הֶעְדִּ֖יו שָׁלְטָנְה֑וֹן וְאַרְכָ֧ה בְחַיִּ֛ין יְהִ֥יבַת לְה֖וֹן עַד־זְמַ֥ן וְעִדָּֽן׃</w:t>
      </w:r>
    </w:p>
    <w:p>
      <w:pPr>
        <w:bidi/>
      </w:pPr>
      <w:r>
        <w:rPr>
          <w:rtl/>
          <w:cs/>
          <w:lang w:val="he_IL" w:bidi="he_IL"/>
        </w:rPr>
      </w:r>
      <w:r>
        <w:rPr>
          <w:vertAlign w:val="superscript"/>
          <w:rtl/>
          <w:cs/>
          <w:lang w:val="he_IL" w:bidi="he_IL"/>
        </w:rPr>
        <w:t>13</w:t>
      </w:r>
      <w:r>
        <w:rPr>
          <w:rtl/>
          <w:cs/>
          <w:lang w:val="he_IL" w:bidi="he_IL"/>
        </w:rPr>
        <w:t xml:space="preserve"> חָזֵ֤ה הֲוֵית֙ בְּחֶזְוֵ֣י לֵֽילְיָ֔א וַאֲרוּ֙ עִם־עֲנָנֵ֣י שְׁמַיָּ֔א כְּבַ֥ר אֱנָ֖שׁ אָתֵ֣ה הֲוָ֑ה וְעַד־עַתִּ֤יק יֽוֹמַיָּא֙ מְטָ֔ה וּקְדָמ֖וֹהִי הַקְרְבֽוּהִי׃</w:t>
      </w:r>
    </w:p>
    <w:p>
      <w:pPr>
        <w:bidi/>
      </w:pPr>
      <w:r>
        <w:rPr>
          <w:rtl/>
          <w:cs/>
          <w:lang w:val="he_IL" w:bidi="he_IL"/>
        </w:rPr>
      </w:r>
      <w:r>
        <w:rPr>
          <w:vertAlign w:val="superscript"/>
          <w:rtl/>
          <w:cs/>
          <w:lang w:val="he_IL" w:bidi="he_IL"/>
        </w:rPr>
        <w:t>14</w:t>
      </w:r>
      <w:r>
        <w:rPr>
          <w:rtl/>
          <w:cs/>
          <w:lang w:val="he_IL" w:bidi="he_IL"/>
        </w:rPr>
        <w:t xml:space="preserve"> וְלֵ֨הּ יְהִ֤יב שָׁלְטָן֙ וִיקָ֣ר וּמַלְכ֔וּ וְכֹ֣ל עַֽמְמַיָּ֗א אֻמַיָּ֛א וְלִשָּׁנַיָּ֖א לֵ֣הּ יִפְלְח֑וּן שָׁלְטָנֵ֞הּ שָׁלְטָ֤ן עָלַם֙ דִּֽי־לָ֣א יֶעְדֵּ֔ה וּמַלְכוּתֵ֖הּ דִּי־לָ֥א תִתְחַבַּֽל׃ פ</w:t>
      </w:r>
    </w:p>
    <w:p>
      <w:pPr>
        <w:bidi/>
      </w:pPr>
      <w:r>
        <w:rPr>
          <w:rtl/>
          <w:cs/>
          <w:lang w:val="he_IL" w:bidi="he_IL"/>
        </w:rPr>
      </w:r>
      <w:r>
        <w:rPr>
          <w:vertAlign w:val="superscript"/>
          <w:rtl/>
          <w:cs/>
          <w:lang w:val="he_IL" w:bidi="he_IL"/>
        </w:rPr>
        <w:t>15</w:t>
      </w:r>
      <w:r>
        <w:rPr>
          <w:rtl/>
          <w:cs/>
          <w:lang w:val="he_IL" w:bidi="he_IL"/>
        </w:rPr>
        <w:t xml:space="preserve"> אֶתְכְּרִיַּ֥ת רוּחִ֛י אֲנָ֥ה דָנִיֵּ֖אל בְּג֣וֹא נִדְנֶ֑ה וְחֶזְוֵ֥י רֵאשִׁ֖י יְבַהֲלֻנַּֽנִי׃</w:t>
      </w:r>
    </w:p>
    <w:p>
      <w:pPr>
        <w:bidi/>
      </w:pPr>
      <w:r>
        <w:rPr>
          <w:rtl/>
          <w:cs/>
          <w:lang w:val="he_IL" w:bidi="he_IL"/>
        </w:rPr>
      </w:r>
      <w:r>
        <w:rPr>
          <w:vertAlign w:val="superscript"/>
          <w:rtl/>
          <w:cs/>
          <w:lang w:val="he_IL" w:bidi="he_IL"/>
        </w:rPr>
        <w:t>16</w:t>
      </w:r>
      <w:r>
        <w:rPr>
          <w:rtl/>
          <w:cs/>
          <w:lang w:val="he_IL" w:bidi="he_IL"/>
        </w:rPr>
        <w:t xml:space="preserve"> קִרְבֵ֗ת עַל־חַד֙ מִן־קָ֣אֲמַיָּ֔א וְיַצִּיבָ֥א אֶבְעֵֽא־מִנֵּ֖הּ עַֽל־כָּל־דְּנָ֑ה וַאֲמַר־לִ֕י וּפְשַׁ֥ר מִלַּיָּ֖א יְהוֹדְעִנַּֽנִי׃</w:t>
      </w:r>
    </w:p>
    <w:p>
      <w:pPr>
        <w:bidi/>
      </w:pPr>
      <w:r>
        <w:rPr>
          <w:rtl/>
          <w:cs/>
          <w:lang w:val="he_IL" w:bidi="he_IL"/>
        </w:rPr>
      </w:r>
      <w:r>
        <w:rPr>
          <w:vertAlign w:val="superscript"/>
          <w:rtl/>
          <w:cs/>
          <w:lang w:val="he_IL" w:bidi="he_IL"/>
        </w:rPr>
        <w:t>17</w:t>
      </w:r>
      <w:r>
        <w:rPr>
          <w:rtl/>
          <w:cs/>
          <w:lang w:val="he_IL" w:bidi="he_IL"/>
        </w:rPr>
        <w:t xml:space="preserve"> אִלֵּין֙ חֵיוָתָ֣א רַבְרְבָתָ֔א דִּ֥י אִנִּ֖ין אַרְבַּ֑ע אַרְבְּעָ֥ה מַלְכִ֖ין יְקוּמ֥וּן מִן־אַרְעָֽא׃</w:t>
      </w:r>
    </w:p>
    <w:p>
      <w:pPr>
        <w:bidi/>
      </w:pPr>
      <w:r>
        <w:rPr>
          <w:rtl/>
          <w:cs/>
          <w:lang w:val="he_IL" w:bidi="he_IL"/>
        </w:rPr>
      </w:r>
      <w:r>
        <w:rPr>
          <w:vertAlign w:val="superscript"/>
          <w:rtl/>
          <w:cs/>
          <w:lang w:val="he_IL" w:bidi="he_IL"/>
        </w:rPr>
        <w:t>18</w:t>
      </w:r>
      <w:r>
        <w:rPr>
          <w:rtl/>
          <w:cs/>
          <w:lang w:val="he_IL" w:bidi="he_IL"/>
        </w:rPr>
        <w:t xml:space="preserve"> וִֽיקַבְּלוּן֙ מַלְכוּתָ֔א קַדִּישֵׁ֖י עֶלְיוֹנִ֑ין וְיַחְסְנ֤וּן מַלְכוּתָא֙ עַֽד־עָ֣לְמָ֔א וְעַ֖ד עָלַ֥ם עָלְמַיָּֽא׃</w:t>
      </w:r>
    </w:p>
    <w:p>
      <w:pPr>
        <w:bidi/>
      </w:pPr>
      <w:r>
        <w:rPr>
          <w:rtl/>
          <w:cs/>
          <w:lang w:val="he_IL" w:bidi="he_IL"/>
        </w:rPr>
      </w:r>
      <w:r>
        <w:rPr>
          <w:vertAlign w:val="superscript"/>
          <w:rtl/>
          <w:cs/>
          <w:lang w:val="he_IL" w:bidi="he_IL"/>
        </w:rPr>
        <w:t>19</w:t>
      </w:r>
      <w:r>
        <w:rPr>
          <w:rtl/>
          <w:cs/>
          <w:lang w:val="he_IL" w:bidi="he_IL"/>
        </w:rPr>
        <w:t xml:space="preserve"> אֱדַ֗יִן צְבִית֙ לְיַצָּבָ֔א עַל־חֵֽיוְתָא֙ רְבִיעָ֣יְתָ֔א דִּֽי־הֲוָ֥ת שָֽׁנְיָ֖ה מִן־כלהון דְּחִילָ֣ה יַתִּ֗ירָה שניה דִּֽי־פַרְזֶל֙ וְטִפְרַ֣יהּ דִּֽי־נְחָ֔שׁ אָֽכְלָ֣ה מַדֲּקָ֔ה וּשְׁאָרָ֖א בְּרַגְלַ֥יהּ רָֽפְסָֽה׃</w:t>
      </w:r>
    </w:p>
    <w:p>
      <w:pPr>
        <w:bidi/>
      </w:pPr>
      <w:r>
        <w:rPr>
          <w:rtl/>
          <w:cs/>
          <w:lang w:val="he_IL" w:bidi="he_IL"/>
        </w:rPr>
      </w:r>
      <w:r>
        <w:rPr>
          <w:vertAlign w:val="superscript"/>
          <w:rtl/>
          <w:cs/>
          <w:lang w:val="he_IL" w:bidi="he_IL"/>
        </w:rPr>
        <w:t>20</w:t>
      </w:r>
      <w:r>
        <w:rPr>
          <w:rtl/>
          <w:cs/>
          <w:lang w:val="he_IL" w:bidi="he_IL"/>
        </w:rPr>
        <w:t xml:space="preserve"> וְעַל־קַרְנַיָּ֤א עֲשַׂר֙ דִּ֣י בְרֵאשַׁ֔הּ וְאָחֳרִי֙ דִּ֣י סִלְקַ֔ת ונפלו מִן־קדמיה תְּלָ֑ת וְקַרְנָ֨א דִכֵּ֜ן וְעַיְנִ֣ין לַ֗הּ וְפֻם֙ מְמַלִּ֣ל רַבְרְבָ֔ן וְחֶזְוַ֖הּ רַ֥ב מִן־חַבְרָתַֽהּ׃</w:t>
      </w:r>
    </w:p>
    <w:p>
      <w:pPr>
        <w:bidi/>
      </w:pPr>
      <w:r>
        <w:rPr>
          <w:rtl/>
          <w:cs/>
          <w:lang w:val="he_IL" w:bidi="he_IL"/>
        </w:rPr>
      </w:r>
      <w:r>
        <w:rPr>
          <w:vertAlign w:val="superscript"/>
          <w:rtl/>
          <w:cs/>
          <w:lang w:val="he_IL" w:bidi="he_IL"/>
        </w:rPr>
        <w:t>21</w:t>
      </w:r>
      <w:r>
        <w:rPr>
          <w:rtl/>
          <w:cs/>
          <w:lang w:val="he_IL" w:bidi="he_IL"/>
        </w:rPr>
        <w:t xml:space="preserve"> חָזֵ֣ה הֲוֵ֔ית וְקַרְנָ֣א דִכֵּ֔ן עָבְדָ֥ה קְרָ֖ב עִם־קַדִּישִׁ֑ין וְיָכְלָ֖ה לְהֽוֹן׃</w:t>
      </w:r>
    </w:p>
    <w:p>
      <w:pPr>
        <w:bidi/>
      </w:pPr>
      <w:r>
        <w:rPr>
          <w:rtl/>
          <w:cs/>
          <w:lang w:val="he_IL" w:bidi="he_IL"/>
        </w:rPr>
      </w:r>
      <w:r>
        <w:rPr>
          <w:vertAlign w:val="superscript"/>
          <w:rtl/>
          <w:cs/>
          <w:lang w:val="he_IL" w:bidi="he_IL"/>
        </w:rPr>
        <w:t>22</w:t>
      </w:r>
      <w:r>
        <w:rPr>
          <w:rtl/>
          <w:cs/>
          <w:lang w:val="he_IL" w:bidi="he_IL"/>
        </w:rPr>
        <w:t xml:space="preserve"> עַ֣ד דִּֽי־אֲתָ֗ה עַתִּיק֙ יֽוֹמַיָּ֔א וְדִינָ֣א יְהִ֔ב לְקַדִּישֵׁ֖י עֶלְיוֹנִ֑ין וְזִמְנָ֣א מְטָ֔ה וּמַלְכוּתָ֖א הֶחֱסִ֥נוּ קַדִּישִֽׁין׃</w:t>
      </w:r>
    </w:p>
    <w:p>
      <w:pPr>
        <w:bidi/>
      </w:pPr>
      <w:r>
        <w:rPr>
          <w:rtl/>
          <w:cs/>
          <w:lang w:val="he_IL" w:bidi="he_IL"/>
        </w:rPr>
      </w:r>
      <w:r>
        <w:rPr>
          <w:vertAlign w:val="superscript"/>
          <w:rtl/>
          <w:cs/>
          <w:lang w:val="he_IL" w:bidi="he_IL"/>
        </w:rPr>
        <w:t>23</w:t>
      </w:r>
      <w:r>
        <w:rPr>
          <w:rtl/>
          <w:cs/>
          <w:lang w:val="he_IL" w:bidi="he_IL"/>
        </w:rPr>
        <w:t xml:space="preserve"> כֵּן֮ אֲמַר֒ חֵֽיוְתָא֙ רְבִיעָ֣יְתָ֔א מַלְכ֤וּ רביעיא תֶּהֱוֵ֣א בְאַרְעָ֔א דִּ֥י תִשְׁנֵ֖א מִן־כָּל־מַלְכְוָתָ֑א וְתֵאכֻל֙ כָּל־אַרְעָ֔א וּתְדוּשִׁנַּ֖הּ וְתַדְּקִנַּֽהּ׃</w:t>
      </w:r>
    </w:p>
    <w:p>
      <w:pPr>
        <w:bidi/>
      </w:pPr>
      <w:r>
        <w:rPr>
          <w:rtl/>
          <w:cs/>
          <w:lang w:val="he_IL" w:bidi="he_IL"/>
        </w:rPr>
      </w:r>
      <w:r>
        <w:rPr>
          <w:vertAlign w:val="superscript"/>
          <w:rtl/>
          <w:cs/>
          <w:lang w:val="he_IL" w:bidi="he_IL"/>
        </w:rPr>
        <w:t>24</w:t>
      </w:r>
      <w:r>
        <w:rPr>
          <w:rtl/>
          <w:cs/>
          <w:lang w:val="he_IL" w:bidi="he_IL"/>
        </w:rPr>
        <w:t xml:space="preserve"> וְקַרְנַיָּ֣א עֲשַׂ֔ר מִנַּהּ֙ מַלְכוּתָ֔ה עַשְׂרָ֥ה מַלְכִ֖ין יְקֻמ֑וּן וְאָחֳרָ֞ן יְק֣וּם אַחֲרֵיה֗וֹן וְה֤וּא יִשְׁנֵא֙ מִן־קַדְמָיֵ֔א וּתְלָתָ֥ה מַלְכִ֖ין יְהַשְׁפִּֽל׃</w:t>
      </w:r>
    </w:p>
    <w:p>
      <w:pPr>
        <w:bidi/>
      </w:pPr>
      <w:r>
        <w:rPr>
          <w:rtl/>
          <w:cs/>
          <w:lang w:val="he_IL" w:bidi="he_IL"/>
        </w:rPr>
      </w:r>
      <w:r>
        <w:rPr>
          <w:vertAlign w:val="superscript"/>
          <w:rtl/>
          <w:cs/>
          <w:lang w:val="he_IL" w:bidi="he_IL"/>
        </w:rPr>
        <w:t>25</w:t>
      </w:r>
      <w:r>
        <w:rPr>
          <w:rtl/>
          <w:cs/>
          <w:lang w:val="he_IL" w:bidi="he_IL"/>
        </w:rPr>
        <w:t xml:space="preserve"> וּמִלִּ֗ין לְצַ֤ד עליא יְמַלִּ֔ל וּלְקַדִּישֵׁ֥י עֶלְיוֹנִ֖ין יְבַלֵּ֑א וְיִסְבַּ֗ר לְהַשְׁנָיָה֙ זִמְנִ֣ין וְדָ֔ת וְיִתְיַהֲב֣וּן בִּידֵ֔הּ עַד־עִדָּ֥ן וְעִדָּנִ֖ין וּפְלַ֥ג עִדָּֽן׃</w:t>
      </w:r>
    </w:p>
    <w:p>
      <w:pPr>
        <w:bidi/>
      </w:pPr>
      <w:r>
        <w:rPr>
          <w:rtl/>
          <w:cs/>
          <w:lang w:val="he_IL" w:bidi="he_IL"/>
        </w:rPr>
      </w:r>
      <w:r>
        <w:rPr>
          <w:vertAlign w:val="superscript"/>
          <w:rtl/>
          <w:cs/>
          <w:lang w:val="he_IL" w:bidi="he_IL"/>
        </w:rPr>
        <w:t>26</w:t>
      </w:r>
      <w:r>
        <w:rPr>
          <w:rtl/>
          <w:cs/>
          <w:lang w:val="he_IL" w:bidi="he_IL"/>
        </w:rPr>
        <w:t xml:space="preserve"> וְדִינָ֖א יִתִּ֑ב וְשָׁלְטָנֵ֣הּ יְהַעְדּ֔וֹן לְהַשְׁמָדָ֥ה וּלְהוֹבָדָ֖ה עַד־סוֹפָֽא׃</w:t>
      </w:r>
    </w:p>
    <w:p>
      <w:pPr>
        <w:bidi/>
      </w:pPr>
      <w:r>
        <w:rPr>
          <w:rtl/>
          <w:cs/>
          <w:lang w:val="he_IL" w:bidi="he_IL"/>
        </w:rPr>
      </w:r>
      <w:r>
        <w:rPr>
          <w:vertAlign w:val="superscript"/>
          <w:rtl/>
          <w:cs/>
          <w:lang w:val="he_IL" w:bidi="he_IL"/>
        </w:rPr>
        <w:t>27</w:t>
      </w:r>
      <w:r>
        <w:rPr>
          <w:rtl/>
          <w:cs/>
          <w:lang w:val="he_IL" w:bidi="he_IL"/>
        </w:rPr>
        <w:t xml:space="preserve"> וּמַלְכוּתָ֨ה וְשָׁלְטָנָ֜א וּרְבוּתָ֗א דִּ֚י מַלְכְוָת֙ תְּח֣וֹת כָּל־שְׁמַיָּ֔א יְהִיבַ֕ת לְעַ֖ם קַדִּישֵׁ֣י עֶלְיוֹנִ֑ין מַלְכוּתֵהּ֙ מַלְכ֣וּת עָלַ֔ם וְכֹל֙ שָׁלְטָ֣נַיָּ֔א לֵ֥הּ יִפְלְח֖וּן וְיִֽשְׁתַּמְּעֽוּן׃</w:t>
      </w:r>
    </w:p>
    <w:p>
      <w:pPr>
        <w:bidi/>
      </w:pPr>
      <w:r>
        <w:rPr>
          <w:rtl/>
          <w:cs/>
          <w:lang w:val="he_IL" w:bidi="he_IL"/>
        </w:rPr>
      </w:r>
      <w:r>
        <w:rPr>
          <w:vertAlign w:val="superscript"/>
          <w:rtl/>
          <w:cs/>
          <w:lang w:val="he_IL" w:bidi="he_IL"/>
        </w:rPr>
        <w:t>28</w:t>
      </w:r>
      <w:r>
        <w:rPr>
          <w:rtl/>
          <w:cs/>
          <w:lang w:val="he_IL" w:bidi="he_IL"/>
        </w:rPr>
        <w:t xml:space="preserve"> עַד־כָּ֖ה סוֹפָ֣א דִֽי־מִלְּתָ֑א אֲנָ֨ה דָֽנִיֵּ֜אל שַׂגִּ֣יא ׀ רַעְיוֹנַ֣י יְבַהֲלֻנַּ֗נִי וְזִיוַי֙ יִשְׁתַּנּ֣וֹן עֲלַ֔י וּמִלְּתָ֖א בְּלִבִּ֥י נִטְרֵֽת׃ פ</w:t>
      </w:r>
    </w:p>
    <w:p>
      <w:pPr>
        <w:pStyle w:val="Heading2"/>
        <w:bidi/>
      </w:pPr>
      <w:r>
        <w:rPr>
          <w:rtl/>
          <w:cs/>
          <w:lang w:val="he_IL" w:bidi="he_IL"/>
        </w:rPr>
        <w:t>Daniel 8:1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בִּשְׁנַ֣ת שָׁל֔וֹשׁ לְמַלְכ֖וּת בֵּלְאשַׁצַּ֣ר הַמֶּ֑לֶךְ חָז֞וֹן נִרְאָ֤ה אֵלַי֙ אֲנִ֣י דָנִיֵּ֔אל אַחֲרֵ֛י הַנִּרְאָ֥ה אֵלַ֖י בַּתְּחִלָּֽה׃</w:t>
      </w:r>
    </w:p>
    <w:p>
      <w:pPr>
        <w:bidi/>
      </w:pPr>
      <w:r>
        <w:rPr>
          <w:rtl/>
          <w:cs/>
          <w:lang w:val="he_IL" w:bidi="he_IL"/>
        </w:rPr>
      </w:r>
      <w:r>
        <w:rPr>
          <w:vertAlign w:val="superscript"/>
          <w:rtl/>
          <w:cs/>
          <w:lang w:val="he_IL" w:bidi="he_IL"/>
        </w:rPr>
        <w:t>2</w:t>
      </w:r>
      <w:r>
        <w:rPr>
          <w:rtl/>
          <w:cs/>
          <w:lang w:val="he_IL" w:bidi="he_IL"/>
        </w:rPr>
        <w:t xml:space="preserve"> וָֽאֶרְאֶה֮ בֶּחָזוֹן֒ וַיְהִי֙ בִּרְאֹתִ֔י וַאֲנִי֙ בְּשׁוּשַׁ֣ן הַבִּירָ֔ה אֲשֶׁ֖ר בְּעֵילָ֣ם הַמְּדִינָ֑ה וָאֶרְאֶה֙ בֶּֽחָז֔וֹן וַאֲנִ֥י הָיִ֖יתִי עַל־אוּבַ֥ל אוּלָֽי׃</w:t>
      </w:r>
    </w:p>
    <w:p>
      <w:pPr>
        <w:bidi/>
      </w:pPr>
      <w:r>
        <w:rPr>
          <w:rtl/>
          <w:cs/>
          <w:lang w:val="he_IL" w:bidi="he_IL"/>
        </w:rPr>
      </w:r>
      <w:r>
        <w:rPr>
          <w:vertAlign w:val="superscript"/>
          <w:rtl/>
          <w:cs/>
          <w:lang w:val="he_IL" w:bidi="he_IL"/>
        </w:rPr>
        <w:t>3</w:t>
      </w:r>
      <w:r>
        <w:rPr>
          <w:rtl/>
          <w:cs/>
          <w:lang w:val="he_IL" w:bidi="he_IL"/>
        </w:rPr>
        <w:t xml:space="preserve"> וָאֶשָּׂ֤א עֵינַי֙ וָאֶרְאֶ֔ה וְהִנֵּ֣ה ׀ אַ֣יִל אֶחָ֗ד עֹמֵ֛ד לִפְנֵ֥י הָאֻבָ֖ל וְל֣וֹ קְרָנָ֑יִם וְהַקְּרָנַ֣יִם גְּבֹה֗וֹת וְהָאַחַת֙ גְּבֹהָ֣ה מִן־הַשֵּׁנִ֔ית וְהַ֨גְּבֹהָ֔ה עֹלָ֖ה בָּאַחֲרֹנָֽה׃</w:t>
      </w:r>
    </w:p>
    <w:p>
      <w:pPr>
        <w:bidi/>
      </w:pPr>
      <w:r>
        <w:rPr>
          <w:rtl/>
          <w:cs/>
          <w:lang w:val="he_IL" w:bidi="he_IL"/>
        </w:rPr>
      </w:r>
      <w:r>
        <w:rPr>
          <w:vertAlign w:val="superscript"/>
          <w:rtl/>
          <w:cs/>
          <w:lang w:val="he_IL" w:bidi="he_IL"/>
        </w:rPr>
        <w:t>4</w:t>
      </w:r>
      <w:r>
        <w:rPr>
          <w:rtl/>
          <w:cs/>
          <w:lang w:val="he_IL" w:bidi="he_IL"/>
        </w:rPr>
        <w:t xml:space="preserve"> רָאִ֣יתִי אֶת־הָאַ֡יִל מְנַגֵּחַ֩ יָ֨מָּה וְצָפ֜וֹנָה וָנֶ֗גְבָּה וְכָל־חַיּוֹת֙ לֹֽא־יַֽעַמְד֣וּ לְפָנָ֔יו וְאֵ֥ין מַצִּ֖יל מִיָּד֑וֹ וְעָשָׂ֥ה כִרְצֹנ֖וֹ וְהִגְדִּֽיל׃</w:t>
      </w:r>
    </w:p>
    <w:p>
      <w:pPr>
        <w:bidi/>
      </w:pPr>
      <w:r>
        <w:rPr>
          <w:rtl/>
          <w:cs/>
          <w:lang w:val="he_IL" w:bidi="he_IL"/>
        </w:rPr>
      </w:r>
      <w:r>
        <w:rPr>
          <w:vertAlign w:val="superscript"/>
          <w:rtl/>
          <w:cs/>
          <w:lang w:val="he_IL" w:bidi="he_IL"/>
        </w:rPr>
        <w:t>5</w:t>
      </w:r>
      <w:r>
        <w:rPr>
          <w:rtl/>
          <w:cs/>
          <w:lang w:val="he_IL" w:bidi="he_IL"/>
        </w:rPr>
        <w:t xml:space="preserve"> וַאֲנִ֣י ׀ הָיִ֣יתִי מֵבִ֗ין וְהִנֵּ֤ה צְפִיר־הָֽעִזִּים֙ בָּ֤א מִן־הַֽמַּעֲרָב֙ עַל־פְּנֵ֣י כָל־הָאָ֔רֶץ וְאֵ֥ין נוֹגֵ֖עַ בָּאָ֑רֶץ וְהַ֨צָּפִ֔יר קֶ֥רֶן חָז֖וּת בֵּ֥ין עֵינָֽיו׃</w:t>
      </w:r>
    </w:p>
    <w:p>
      <w:pPr>
        <w:bidi/>
      </w:pPr>
      <w:r>
        <w:rPr>
          <w:rtl/>
          <w:cs/>
          <w:lang w:val="he_IL" w:bidi="he_IL"/>
        </w:rPr>
      </w:r>
      <w:r>
        <w:rPr>
          <w:vertAlign w:val="superscript"/>
          <w:rtl/>
          <w:cs/>
          <w:lang w:val="he_IL" w:bidi="he_IL"/>
        </w:rPr>
        <w:t>6</w:t>
      </w:r>
      <w:r>
        <w:rPr>
          <w:rtl/>
          <w:cs/>
          <w:lang w:val="he_IL" w:bidi="he_IL"/>
        </w:rPr>
        <w:t xml:space="preserve"> וַיָּבֹ֗א עַד־הָאַ֙יִל֙ בַּ֣עַל הַקְּרָנַ֔יִם אֲשֶׁ֣ר רָאִ֔יתִי עֹמֵ֖ד לִפְנֵ֣י הָאֻבָ֑ל וַיָּ֥רָץ אֵלָ֖יו בַּחֲמַ֥ת כֹּחֽוֹ׃</w:t>
      </w:r>
    </w:p>
    <w:p>
      <w:pPr>
        <w:bidi/>
      </w:pPr>
      <w:r>
        <w:rPr>
          <w:rtl/>
          <w:cs/>
          <w:lang w:val="he_IL" w:bidi="he_IL"/>
        </w:rPr>
      </w:r>
      <w:r>
        <w:rPr>
          <w:vertAlign w:val="superscript"/>
          <w:rtl/>
          <w:cs/>
          <w:lang w:val="he_IL" w:bidi="he_IL"/>
        </w:rPr>
        <w:t>7</w:t>
      </w:r>
      <w:r>
        <w:rPr>
          <w:rtl/>
          <w:cs/>
          <w:lang w:val="he_IL" w:bidi="he_IL"/>
        </w:rPr>
        <w:t xml:space="preserve"> וּרְאִיתִ֞יו מַגִּ֣יעַ ׀ אֵ֣צֶל הָאַ֗יִל וַיִּתְמַרְמַ֤ר אֵלָיו֙ וַיַּ֣ךְ אֶת־הָאַ֔יִל וַיְשַׁבֵּר֙ אֶת־שְׁתֵּ֣י קְרָנָ֔יו וְלֹא־הָ֥יָה כֹ֛חַ בָּאַ֖יִל לַעֲמֹ֣ד לְפָנָ֑יו וַיַּשְׁלִיכֵ֤הוּ אַ֙רְצָה֙ וַֽיִּרְמְסֵ֔הוּ וְלֹא־הָיָ֥ה מַצִּ֛יל לָאַ֖יִל מִיָּדֽוֹ׃</w:t>
      </w:r>
    </w:p>
    <w:p>
      <w:pPr>
        <w:bidi/>
      </w:pPr>
      <w:r>
        <w:rPr>
          <w:rtl/>
          <w:cs/>
          <w:lang w:val="he_IL" w:bidi="he_IL"/>
        </w:rPr>
      </w:r>
      <w:r>
        <w:rPr>
          <w:vertAlign w:val="superscript"/>
          <w:rtl/>
          <w:cs/>
          <w:lang w:val="he_IL" w:bidi="he_IL"/>
        </w:rPr>
        <w:t>8</w:t>
      </w:r>
      <w:r>
        <w:rPr>
          <w:rtl/>
          <w:cs/>
          <w:lang w:val="he_IL" w:bidi="he_IL"/>
        </w:rPr>
        <w:t xml:space="preserve"> וּצְפִ֥יר הָעִזִּ֖ים הִגְדִּ֣יל עַד־מְאֹ֑ד וּכְעָצְמ֗וֹ נִשְׁבְּרָה֙ הַקֶּ֣רֶן הַגְּדוֹלָ֔ה וַֽתַּעֲלֶ֜נָה חָז֤וּת אַרְבַּע֙ תַּחְתֶּ֔יהָ לְאַרְבַּ֖ע רוּח֥וֹת הַשָּׁמָֽיִם׃</w:t>
      </w:r>
    </w:p>
    <w:p>
      <w:pPr>
        <w:bidi/>
      </w:pPr>
      <w:r>
        <w:rPr>
          <w:rtl/>
          <w:cs/>
          <w:lang w:val="he_IL" w:bidi="he_IL"/>
        </w:rPr>
      </w:r>
      <w:r>
        <w:rPr>
          <w:vertAlign w:val="superscript"/>
          <w:rtl/>
          <w:cs/>
          <w:lang w:val="he_IL" w:bidi="he_IL"/>
        </w:rPr>
        <w:t>9</w:t>
      </w:r>
      <w:r>
        <w:rPr>
          <w:rtl/>
          <w:cs/>
          <w:lang w:val="he_IL" w:bidi="he_IL"/>
        </w:rPr>
        <w:t xml:space="preserve"> וּמִן־הָאַחַ֣ת מֵהֶ֔ם יָצָ֥א קֶֽרֶן־אַחַ֖ת מִצְּעִירָ֑ה וַתִּגְדַּל־יֶ֛תֶר אֶל־הַנֶּ֥גֶב וְאֶל־הַמִּזְרָ֖ח וְאֶל־הַצֶּֽבִי׃</w:t>
      </w:r>
    </w:p>
    <w:p>
      <w:pPr>
        <w:bidi/>
      </w:pPr>
      <w:r>
        <w:rPr>
          <w:rtl/>
          <w:cs/>
          <w:lang w:val="he_IL" w:bidi="he_IL"/>
        </w:rPr>
      </w:r>
      <w:r>
        <w:rPr>
          <w:vertAlign w:val="superscript"/>
          <w:rtl/>
          <w:cs/>
          <w:lang w:val="he_IL" w:bidi="he_IL"/>
        </w:rPr>
        <w:t>10</w:t>
      </w:r>
      <w:r>
        <w:rPr>
          <w:rtl/>
          <w:cs/>
          <w:lang w:val="he_IL" w:bidi="he_IL"/>
        </w:rPr>
        <w:t xml:space="preserve"> וַתִּגְדַּ֖ל עַד־צְבָ֣א הַשָּׁמָ֑יִם וַתַּפֵּ֥ל אַ֛רְצָה מִן־הַצָּבָ֥א וּמִן־הַכּוֹכָבִ֖ים וַֽתִּרְמְסֵֽם׃</w:t>
      </w:r>
    </w:p>
    <w:p>
      <w:pPr>
        <w:bidi/>
      </w:pPr>
      <w:r>
        <w:rPr>
          <w:rtl/>
          <w:cs/>
          <w:lang w:val="he_IL" w:bidi="he_IL"/>
        </w:rPr>
      </w:r>
      <w:r>
        <w:rPr>
          <w:vertAlign w:val="superscript"/>
          <w:rtl/>
          <w:cs/>
          <w:lang w:val="he_IL" w:bidi="he_IL"/>
        </w:rPr>
        <w:t>11</w:t>
      </w:r>
      <w:r>
        <w:rPr>
          <w:rtl/>
          <w:cs/>
          <w:lang w:val="he_IL" w:bidi="he_IL"/>
        </w:rPr>
        <w:t xml:space="preserve"> וְעַ֥ד שַֽׂר־הַצָּבָ֖א הִגְדִּ֑יל וּמִמֶּ֙נּוּ֙ הרים הַתָּמִ֔יד וְהֻשְׁלַ֖ךְ מְכ֥וֹן מִקְדָּשֽׁוֹ׃</w:t>
      </w:r>
    </w:p>
    <w:p>
      <w:pPr>
        <w:bidi/>
      </w:pPr>
      <w:r>
        <w:rPr>
          <w:rtl/>
          <w:cs/>
          <w:lang w:val="he_IL" w:bidi="he_IL"/>
        </w:rPr>
      </w:r>
      <w:r>
        <w:rPr>
          <w:vertAlign w:val="superscript"/>
          <w:rtl/>
          <w:cs/>
          <w:lang w:val="he_IL" w:bidi="he_IL"/>
        </w:rPr>
        <w:t>12</w:t>
      </w:r>
      <w:r>
        <w:rPr>
          <w:rtl/>
          <w:cs/>
          <w:lang w:val="he_IL" w:bidi="he_IL"/>
        </w:rPr>
        <w:t xml:space="preserve"> וְצָבָ֛א תִּנָּתֵ֥ן עַל־הַתָּמִ֖יד בְּפָ֑שַׁע וְתַשְׁלֵ֤ךְ אֱמֶת֙ אַ֔רְצָה וְעָשְׂתָ֖ה וְהִצְלִֽיחָה׃</w:t>
      </w:r>
    </w:p>
    <w:p>
      <w:pPr>
        <w:bidi/>
      </w:pPr>
      <w:r>
        <w:rPr>
          <w:rtl/>
          <w:cs/>
          <w:lang w:val="he_IL" w:bidi="he_IL"/>
        </w:rPr>
      </w:r>
      <w:r>
        <w:rPr>
          <w:vertAlign w:val="superscript"/>
          <w:rtl/>
          <w:cs/>
          <w:lang w:val="he_IL" w:bidi="he_IL"/>
        </w:rPr>
        <w:t>13</w:t>
      </w:r>
      <w:r>
        <w:rPr>
          <w:rtl/>
          <w:cs/>
          <w:lang w:val="he_IL" w:bidi="he_IL"/>
        </w:rPr>
        <w:t xml:space="preserve"> וָאֶשְׁמְעָ֥ה אֶֽחָד־קָד֖וֹשׁ מְדַבֵּ֑ר וַיֹּאמֶר֩ אֶחָ֨ד קָד֜וֹשׁ לַפַּֽלְמוֹנִ֣י הַֽמְדַבֵּ֗ר עַד־מָתַ֞י הֶחָז֤וֹן הַתָּמִיד֙ וְהַפֶּ֣שַׁע שֹׁמֵ֔ם תֵּ֛ת וְקֹ֥דֶשׁ וְצָבָ֖א מִרְמָֽס׃</w:t>
      </w:r>
    </w:p>
    <w:p>
      <w:pPr>
        <w:bidi/>
      </w:pPr>
      <w:r>
        <w:rPr>
          <w:rtl/>
          <w:cs/>
          <w:lang w:val="he_IL" w:bidi="he_IL"/>
        </w:rPr>
      </w:r>
      <w:r>
        <w:rPr>
          <w:vertAlign w:val="superscript"/>
          <w:rtl/>
          <w:cs/>
          <w:lang w:val="he_IL" w:bidi="he_IL"/>
        </w:rPr>
        <w:t>14</w:t>
      </w:r>
      <w:r>
        <w:rPr>
          <w:rtl/>
          <w:cs/>
          <w:lang w:val="he_IL" w:bidi="he_IL"/>
        </w:rPr>
        <w:t xml:space="preserve"> וַיֹּ֣אמֶר אֵלַ֔י עַ֚ד עֶ֣רֶב בֹּ֔קֶר אַלְפַּ֖יִם וּשְׁלֹ֣שׁ מֵא֑וֹת וְנִצְדַּ֖ק קֹֽדֶשׁ׃</w:t>
      </w:r>
    </w:p>
    <w:p>
      <w:pPr>
        <w:bidi/>
      </w:pPr>
      <w:r>
        <w:rPr>
          <w:rtl/>
          <w:cs/>
          <w:lang w:val="he_IL" w:bidi="he_IL"/>
        </w:rPr>
      </w:r>
      <w:r>
        <w:rPr>
          <w:vertAlign w:val="superscript"/>
          <w:rtl/>
          <w:cs/>
          <w:lang w:val="he_IL" w:bidi="he_IL"/>
        </w:rPr>
        <w:t>15</w:t>
      </w:r>
      <w:r>
        <w:rPr>
          <w:rtl/>
          <w:cs/>
          <w:lang w:val="he_IL" w:bidi="he_IL"/>
        </w:rPr>
        <w:t xml:space="preserve"> וַיְהִ֗י בִּרְאֹתִ֛י אֲנִ֥י דָנִיֵּ֖אל אֶת־הֶחָז֑וֹן וָאֲבַקְשָׁ֣ה בִינָ֔ה וְהִנֵּ֛ה עֹמֵ֥ד לְנֶגְדִּ֖י כְּמַרְאֵה־גָֽבֶר ׃</w:t>
      </w:r>
    </w:p>
    <w:p>
      <w:pPr>
        <w:bidi/>
      </w:pPr>
      <w:r>
        <w:rPr>
          <w:rtl/>
          <w:cs/>
          <w:lang w:val="he_IL" w:bidi="he_IL"/>
        </w:rPr>
      </w:r>
      <w:r>
        <w:rPr>
          <w:vertAlign w:val="superscript"/>
          <w:rtl/>
          <w:cs/>
          <w:lang w:val="he_IL" w:bidi="he_IL"/>
        </w:rPr>
        <w:t>16</w:t>
      </w:r>
      <w:r>
        <w:rPr>
          <w:rtl/>
          <w:cs/>
          <w:lang w:val="he_IL" w:bidi="he_IL"/>
        </w:rPr>
        <w:t xml:space="preserve"> וָאֶשְׁמַ֥ע קוֹל־אָדָ֖ם בֵּ֣ין אוּלָ֑י וַיִּקְרָא֙ וַיֹּאמַ֔ר גַּבְרִיאֵ֕ל הָבֵ֥ן לְהַלָּ֖ז אֶת־הַמַּרְאֶֽה׃</w:t>
      </w:r>
    </w:p>
    <w:p>
      <w:pPr>
        <w:bidi/>
      </w:pPr>
      <w:r>
        <w:rPr>
          <w:rtl/>
          <w:cs/>
          <w:lang w:val="he_IL" w:bidi="he_IL"/>
        </w:rPr>
      </w:r>
      <w:r>
        <w:rPr>
          <w:vertAlign w:val="superscript"/>
          <w:rtl/>
          <w:cs/>
          <w:lang w:val="he_IL" w:bidi="he_IL"/>
        </w:rPr>
        <w:t>17</w:t>
      </w:r>
      <w:r>
        <w:rPr>
          <w:rtl/>
          <w:cs/>
          <w:lang w:val="he_IL" w:bidi="he_IL"/>
        </w:rPr>
        <w:t xml:space="preserve"> וַיָּבֹא֙ אֵ֣צֶל עָמְדִ֔י וּבְבֹא֣וֹ נִבְעַ֔תִּי וָאֶפְּלָ֖ה עַל־פָּנָ֑י וַיֹּ֤אמֶר אֵלַי֙ הָבֵ֣ן בֶּן־אָדָ֔ם כִּ֖י לְעֶת־קֵ֥ץ הֶחָזֽוֹן׃</w:t>
      </w:r>
    </w:p>
    <w:p>
      <w:pPr>
        <w:bidi/>
      </w:pPr>
      <w:r>
        <w:rPr>
          <w:rtl/>
          <w:cs/>
          <w:lang w:val="he_IL" w:bidi="he_IL"/>
        </w:rPr>
      </w:r>
      <w:r>
        <w:rPr>
          <w:vertAlign w:val="superscript"/>
          <w:rtl/>
          <w:cs/>
          <w:lang w:val="he_IL" w:bidi="he_IL"/>
        </w:rPr>
        <w:t>18</w:t>
      </w:r>
      <w:r>
        <w:rPr>
          <w:rtl/>
          <w:cs/>
          <w:lang w:val="he_IL" w:bidi="he_IL"/>
        </w:rPr>
        <w:t xml:space="preserve"> וּבְדַבְּר֣וֹ עִמִּ֔י נִרְדַּ֥מְתִּי עַל־פָּנַ֖י אָ֑רְצָה וַיִּ֨גַּע־בִּ֔י וַיַּֽעֲמִידֵ֖נִי עַל־עָמְדִֽי ׃</w:t>
      </w:r>
    </w:p>
    <w:p>
      <w:pPr>
        <w:bidi/>
      </w:pPr>
      <w:r>
        <w:rPr>
          <w:rtl/>
          <w:cs/>
          <w:lang w:val="he_IL" w:bidi="he_IL"/>
        </w:rPr>
      </w:r>
      <w:r>
        <w:rPr>
          <w:vertAlign w:val="superscript"/>
          <w:rtl/>
          <w:cs/>
          <w:lang w:val="he_IL" w:bidi="he_IL"/>
        </w:rPr>
        <w:t>19</w:t>
      </w:r>
      <w:r>
        <w:rPr>
          <w:rtl/>
          <w:cs/>
          <w:lang w:val="he_IL" w:bidi="he_IL"/>
        </w:rPr>
        <w:t xml:space="preserve"> וַיֹּ֙אמֶר֙ הִנְנִ֣י מוֹדִֽיעֲךָ֔ אֵ֥ת אֲשֶׁר־יִהְיֶ֖ה בְּאַחֲרִ֣ית הַזָּ֑עַם כִּ֖י לְמוֹעֵ֥ד קֵֽץ׃</w:t>
      </w:r>
    </w:p>
    <w:p>
      <w:pPr>
        <w:bidi/>
      </w:pPr>
      <w:r>
        <w:rPr>
          <w:rtl/>
          <w:cs/>
          <w:lang w:val="he_IL" w:bidi="he_IL"/>
        </w:rPr>
      </w:r>
      <w:r>
        <w:rPr>
          <w:vertAlign w:val="superscript"/>
          <w:rtl/>
          <w:cs/>
          <w:lang w:val="he_IL" w:bidi="he_IL"/>
        </w:rPr>
        <w:t>20</w:t>
      </w:r>
      <w:r>
        <w:rPr>
          <w:rtl/>
          <w:cs/>
          <w:lang w:val="he_IL" w:bidi="he_IL"/>
        </w:rPr>
        <w:t xml:space="preserve"> הָאַ֥יִל אֲשֶׁר־רָאִ֖יתָ בַּ֣עַל הַקְּרָנָ֑יִם מַלְכֵ֖י מָדַ֥י וּפָרָֽס׃</w:t>
      </w:r>
    </w:p>
    <w:p>
      <w:pPr>
        <w:bidi/>
      </w:pPr>
      <w:r>
        <w:rPr>
          <w:rtl/>
          <w:cs/>
          <w:lang w:val="he_IL" w:bidi="he_IL"/>
        </w:rPr>
      </w:r>
      <w:r>
        <w:rPr>
          <w:vertAlign w:val="superscript"/>
          <w:rtl/>
          <w:cs/>
          <w:lang w:val="he_IL" w:bidi="he_IL"/>
        </w:rPr>
        <w:t>21</w:t>
      </w:r>
      <w:r>
        <w:rPr>
          <w:rtl/>
          <w:cs/>
          <w:lang w:val="he_IL" w:bidi="he_IL"/>
        </w:rPr>
        <w:t xml:space="preserve"> וְהַצָּפִ֥יר הַשָּׂעִ֖יר מֶ֣לֶךְ יָוָ֑ן וְהַקֶּ֤רֶן הַגְּדוֹלָה֙ אֲשֶׁ֣ר בֵּין־עֵינָ֔יו ה֖וּא הַמֶּ֥לֶךְ הָרִאשֽׁוֹן׃</w:t>
      </w:r>
    </w:p>
    <w:p>
      <w:pPr>
        <w:bidi/>
      </w:pPr>
      <w:r>
        <w:rPr>
          <w:rtl/>
          <w:cs/>
          <w:lang w:val="he_IL" w:bidi="he_IL"/>
        </w:rPr>
      </w:r>
      <w:r>
        <w:rPr>
          <w:vertAlign w:val="superscript"/>
          <w:rtl/>
          <w:cs/>
          <w:lang w:val="he_IL" w:bidi="he_IL"/>
        </w:rPr>
        <w:t>22</w:t>
      </w:r>
      <w:r>
        <w:rPr>
          <w:rtl/>
          <w:cs/>
          <w:lang w:val="he_IL" w:bidi="he_IL"/>
        </w:rPr>
        <w:t xml:space="preserve"> וְהַ֨נִּשְׁבֶּ֔רֶת וַתַּֽעֲמֹ֥דְנָה אַרְבַּ֖ע תַּחְתֶּ֑יהָ אַרְבַּ֧ע מַלְכֻי֛וֹת מִגּ֥וֹי יַעֲמֹ֖דְנָה וְלֹ֥א בְכֹחֽוֹ׃</w:t>
      </w:r>
    </w:p>
    <w:p>
      <w:pPr>
        <w:bidi/>
      </w:pPr>
      <w:r>
        <w:rPr>
          <w:rtl/>
          <w:cs/>
          <w:lang w:val="he_IL" w:bidi="he_IL"/>
        </w:rPr>
      </w:r>
      <w:r>
        <w:rPr>
          <w:vertAlign w:val="superscript"/>
          <w:rtl/>
          <w:cs/>
          <w:lang w:val="he_IL" w:bidi="he_IL"/>
        </w:rPr>
        <w:t>23</w:t>
      </w:r>
      <w:r>
        <w:rPr>
          <w:rtl/>
          <w:cs/>
          <w:lang w:val="he_IL" w:bidi="he_IL"/>
        </w:rPr>
        <w:t xml:space="preserve"> וּֽבְאַחֲרִית֙ מַלְכוּתָ֔ם כְּהָתֵ֖ם הַפֹּשְׁעִ֑ים יַעֲמֹ֛ד מֶ֥לֶךְ עַז־פָּנִ֖ים וּמֵבִ֥ין חִידֽוֹת׃</w:t>
      </w:r>
    </w:p>
    <w:p>
      <w:pPr>
        <w:bidi/>
      </w:pPr>
      <w:r>
        <w:rPr>
          <w:rtl/>
          <w:cs/>
          <w:lang w:val="he_IL" w:bidi="he_IL"/>
        </w:rPr>
      </w:r>
      <w:r>
        <w:rPr>
          <w:vertAlign w:val="superscript"/>
          <w:rtl/>
          <w:cs/>
          <w:lang w:val="he_IL" w:bidi="he_IL"/>
        </w:rPr>
        <w:t>24</w:t>
      </w:r>
      <w:r>
        <w:rPr>
          <w:rtl/>
          <w:cs/>
          <w:lang w:val="he_IL" w:bidi="he_IL"/>
        </w:rPr>
        <w:t xml:space="preserve"> וְעָצַ֤ם כֹּחוֹ֙ וְלֹ֣א בְכֹח֔וֹ וְנִפְלָא֥וֹת יַשְׁחִ֖ית וְהִצְלִ֣יחַ וְעָשָׂ֑ה וְהִשְׁחִ֥ית עֲצוּמִ֖ים וְעַם־קְדֹשִֽׁים׃</w:t>
      </w:r>
    </w:p>
    <w:p>
      <w:pPr>
        <w:bidi/>
      </w:pPr>
      <w:r>
        <w:rPr>
          <w:rtl/>
          <w:cs/>
          <w:lang w:val="he_IL" w:bidi="he_IL"/>
        </w:rPr>
      </w:r>
      <w:r>
        <w:rPr>
          <w:vertAlign w:val="superscript"/>
          <w:rtl/>
          <w:cs/>
          <w:lang w:val="he_IL" w:bidi="he_IL"/>
        </w:rPr>
        <w:t>25</w:t>
      </w:r>
      <w:r>
        <w:rPr>
          <w:rtl/>
          <w:cs/>
          <w:lang w:val="he_IL" w:bidi="he_IL"/>
        </w:rPr>
        <w:t xml:space="preserve"> וְעַל־שִׂכְל֗וֹ וְהִצְלִ֤יחַ מִרְמָה֙ בְּיָד֔וֹ וּבִלְבָב֣וֹ יַגְדִּ֔יל וּבְשַׁלְוָ֖ה יַשְׁחִ֣ית רַבִּ֑ים וְעַ֤ל־שַׂר־שָׂרִים֙ יַעֲמֹ֔ד וּבְאֶ֥פֶס יָ֖ד יִשָּׁבֵֽר׃</w:t>
      </w:r>
    </w:p>
    <w:p>
      <w:pPr>
        <w:bidi/>
      </w:pPr>
      <w:r>
        <w:rPr>
          <w:rtl/>
          <w:cs/>
          <w:lang w:val="he_IL" w:bidi="he_IL"/>
        </w:rPr>
      </w:r>
      <w:r>
        <w:rPr>
          <w:vertAlign w:val="superscript"/>
          <w:rtl/>
          <w:cs/>
          <w:lang w:val="he_IL" w:bidi="he_IL"/>
        </w:rPr>
        <w:t>26</w:t>
      </w:r>
      <w:r>
        <w:rPr>
          <w:rtl/>
          <w:cs/>
          <w:lang w:val="he_IL" w:bidi="he_IL"/>
        </w:rPr>
        <w:t xml:space="preserve"> וּמַרְאֵ֨ה הָעֶ֧רֶב וְהַבֹּ֛קֶר אֲשֶׁ֥ר נֶאֱמַ֖ר אֱמֶ֣ת ה֑וּא וְאַתָּה֙ סְתֹ֣ם הֶֽחָז֔וֹן כִּ֖י לְיָמִ֥ים רַבִּֽים׃</w:t>
      </w:r>
    </w:p>
    <w:p>
      <w:pPr>
        <w:bidi/>
      </w:pPr>
      <w:r>
        <w:rPr>
          <w:rtl/>
          <w:cs/>
          <w:lang w:val="he_IL" w:bidi="he_IL"/>
        </w:rPr>
      </w:r>
      <w:r>
        <w:rPr>
          <w:vertAlign w:val="superscript"/>
          <w:rtl/>
          <w:cs/>
          <w:lang w:val="he_IL" w:bidi="he_IL"/>
        </w:rPr>
        <w:t>27</w:t>
      </w:r>
      <w:r>
        <w:rPr>
          <w:rtl/>
          <w:cs/>
          <w:lang w:val="he_IL" w:bidi="he_IL"/>
        </w:rPr>
        <w:t xml:space="preserve"> וַאֲנִ֣י דָנִיֵּ֗אל נִהְיֵ֤יתִי וְנֶֽחֱלֵ֙יתִי֙ יָמִ֔ים וָאָק֕וּם וָאֶֽעֱשֶׂ֖ה אֶת־מְלֶ֣אכֶת הַמֶּ֑לֶךְ וָאֶשְׁתּוֹמֵ֥ם עַל־הַמַּרְאֶ֖ה וְאֵ֥ין מֵבִֽין׃ פ</w:t>
      </w:r>
    </w:p>
    <w:p>
      <w:pPr>
        <w:pStyle w:val="Heading2"/>
        <w:bidi/>
      </w:pPr>
      <w:r>
        <w:rPr>
          <w:rtl/>
          <w:cs/>
          <w:lang w:val="he_IL" w:bidi="he_IL"/>
        </w:rPr>
        <w:t>Daniel 9:1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בִּשְׁנַ֣ת אַחַ֗ת לְדָרְיָ֛וֶשׁ בֶּן־אֲחַשְׁוֵר֖וֹשׁ מִזֶּ֣רַע מָדָ֑י אֲשֶׁ֣ר הָמְלַ֔ךְ עַ֖ל מַלְכ֥וּת כַּשְׂדִּֽים׃</w:t>
      </w:r>
    </w:p>
    <w:p>
      <w:pPr>
        <w:bidi/>
      </w:pPr>
      <w:r>
        <w:rPr>
          <w:rtl/>
          <w:cs/>
          <w:lang w:val="he_IL" w:bidi="he_IL"/>
        </w:rPr>
      </w:r>
      <w:r>
        <w:rPr>
          <w:vertAlign w:val="superscript"/>
          <w:rtl/>
          <w:cs/>
          <w:lang w:val="he_IL" w:bidi="he_IL"/>
        </w:rPr>
        <w:t>2</w:t>
      </w:r>
      <w:r>
        <w:rPr>
          <w:rtl/>
          <w:cs/>
          <w:lang w:val="he_IL" w:bidi="he_IL"/>
        </w:rPr>
        <w:t xml:space="preserve"> בִּשְׁנַ֤ת אַחַת֙ לְמָלְכ֔וֹ אֲנִי֙ דָּֽנִיֵּ֔אל בִּינֹ֖תִי בַּסְּפָרִ֑ים מִסְפַּ֣ר הַשָּׁנִ֗ים אֲשֶׁ֨ר הָיָ֤ה דְבַר־יְהוָה֙ אֶל־יִרְמִיָ֣ה הַנָּבִ֔יא לְמַלֹּ֛אות לְחָרְב֥וֹת יְרוּשָׁלִַ֖ם שִׁבְעִ֥ים שָׁנָֽה׃</w:t>
      </w:r>
    </w:p>
    <w:p>
      <w:pPr>
        <w:bidi/>
      </w:pPr>
      <w:r>
        <w:rPr>
          <w:rtl/>
          <w:cs/>
          <w:lang w:val="he_IL" w:bidi="he_IL"/>
        </w:rPr>
      </w:r>
      <w:r>
        <w:rPr>
          <w:vertAlign w:val="superscript"/>
          <w:rtl/>
          <w:cs/>
          <w:lang w:val="he_IL" w:bidi="he_IL"/>
        </w:rPr>
        <w:t>3</w:t>
      </w:r>
      <w:r>
        <w:rPr>
          <w:rtl/>
          <w:cs/>
          <w:lang w:val="he_IL" w:bidi="he_IL"/>
        </w:rPr>
        <w:t xml:space="preserve"> וָאֶתְּנָ֣ה אֶת־פָּנַ֗י אֶל־אֲדֹנָי֙ הָֽאֱלֹהִ֔ים לְבַקֵּ֥שׁ תְּפִלָּ֖ה וְתַחֲנוּנִ֑ים בְּצ֖וֹם וְשַׂ֥ק וָאֵֽפֶר׃</w:t>
      </w:r>
    </w:p>
    <w:p>
      <w:pPr>
        <w:bidi/>
      </w:pPr>
      <w:r>
        <w:rPr>
          <w:rtl/>
          <w:cs/>
          <w:lang w:val="he_IL" w:bidi="he_IL"/>
        </w:rPr>
      </w:r>
      <w:r>
        <w:rPr>
          <w:vertAlign w:val="superscript"/>
          <w:rtl/>
          <w:cs/>
          <w:lang w:val="he_IL" w:bidi="he_IL"/>
        </w:rPr>
        <w:t>4</w:t>
      </w:r>
      <w:r>
        <w:rPr>
          <w:rtl/>
          <w:cs/>
          <w:lang w:val="he_IL" w:bidi="he_IL"/>
        </w:rPr>
        <w:t xml:space="preserve"> וָֽאֶתְפַּֽלְלָ֛ה לַיהוָ֥ה אֱלֹהַ֖י וָאֶתְוַדֶּ֑ה וָאֹֽמְרָ֗ה אָנָּ֤א אֲדֹנָי֙ הָאֵ֤ל הַגָּדוֹל֙ וְהַנּוֹרָ֔א שֹׁמֵ֤ר הַבְּרִית֙ וְֽהַחֶ֔סֶד לְאֹהֲבָ֖יו וּלְשֹׁמְרֵ֥י מִצְוֺתָֽיו׃</w:t>
      </w:r>
    </w:p>
    <w:p>
      <w:pPr>
        <w:bidi/>
      </w:pPr>
      <w:r>
        <w:rPr>
          <w:rtl/>
          <w:cs/>
          <w:lang w:val="he_IL" w:bidi="he_IL"/>
        </w:rPr>
      </w:r>
      <w:r>
        <w:rPr>
          <w:vertAlign w:val="superscript"/>
          <w:rtl/>
          <w:cs/>
          <w:lang w:val="he_IL" w:bidi="he_IL"/>
        </w:rPr>
        <w:t>5</w:t>
      </w:r>
      <w:r>
        <w:rPr>
          <w:rtl/>
          <w:cs/>
          <w:lang w:val="he_IL" w:bidi="he_IL"/>
        </w:rPr>
        <w:t xml:space="preserve"> חָטָ֥אנוּ וְעָוִ֖ינוּ והרשענו וּמָרָ֑דְנוּ וְס֥וֹר מִמִּצְוֺתֶ֖ךָ וּמִמִּשְׁפָּטֶֽיךָ׃</w:t>
      </w:r>
    </w:p>
    <w:p>
      <w:pPr>
        <w:bidi/>
      </w:pPr>
      <w:r>
        <w:rPr>
          <w:rtl/>
          <w:cs/>
          <w:lang w:val="he_IL" w:bidi="he_IL"/>
        </w:rPr>
      </w:r>
      <w:r>
        <w:rPr>
          <w:vertAlign w:val="superscript"/>
          <w:rtl/>
          <w:cs/>
          <w:lang w:val="he_IL" w:bidi="he_IL"/>
        </w:rPr>
        <w:t>6</w:t>
      </w:r>
      <w:r>
        <w:rPr>
          <w:rtl/>
          <w:cs/>
          <w:lang w:val="he_IL" w:bidi="he_IL"/>
        </w:rPr>
        <w:t xml:space="preserve"> וְלֹ֤א שָׁמַ֙עְנוּ֙ אֶל־עֲבָדֶ֣יךָ הַנְּבִיאִ֔ים אֲשֶׁ֤ר דִּבְּרוּ֙ בְּשִׁמְךָ֔ אֶל־מְלָכֵ֥ינוּ שָׂרֵ֖ינוּ וַאֲבֹתֵ֑ינוּ וְאֶ֖ל כָּל־עַ֥ם הָאָֽרֶץ׃</w:t>
      </w:r>
    </w:p>
    <w:p>
      <w:pPr>
        <w:bidi/>
      </w:pPr>
      <w:r>
        <w:rPr>
          <w:rtl/>
          <w:cs/>
          <w:lang w:val="he_IL" w:bidi="he_IL"/>
        </w:rPr>
      </w:r>
      <w:r>
        <w:rPr>
          <w:vertAlign w:val="superscript"/>
          <w:rtl/>
          <w:cs/>
          <w:lang w:val="he_IL" w:bidi="he_IL"/>
        </w:rPr>
        <w:t>7</w:t>
      </w:r>
      <w:r>
        <w:rPr>
          <w:rtl/>
          <w:cs/>
          <w:lang w:val="he_IL" w:bidi="he_IL"/>
        </w:rPr>
        <w:t xml:space="preserve"> לְךָ֤ אֲדֹנָי֙ הַצְּדָקָ֔ה וְלָ֛נוּ בֹּ֥שֶׁת הַפָּנִ֖ים כַּיּ֣וֹם הַזֶּ֑ה לְאִ֤ישׁ יְהוּדָה֙ וּלְיוֹשְׁבֵ֣י יְרֽוּשָׁלִַ֔ם וּֽלְכָל־יִשְׂרָאֵ֞ל הַקְּרֹבִ֣ים וְהָרְחֹקִ֗ים בְּכָל־הָֽאֲרָצוֹת֙ אֲשֶׁ֣ר הִדַּחְתָּ֣ם שָׁ֔ם בְּמַעֲלָ֖ם אֲשֶׁ֥ר מָֽעֲלוּ־בָֽךְ׃</w:t>
      </w:r>
    </w:p>
    <w:p>
      <w:pPr>
        <w:bidi/>
      </w:pPr>
      <w:r>
        <w:rPr>
          <w:rtl/>
          <w:cs/>
          <w:lang w:val="he_IL" w:bidi="he_IL"/>
        </w:rPr>
      </w:r>
      <w:r>
        <w:rPr>
          <w:vertAlign w:val="superscript"/>
          <w:rtl/>
          <w:cs/>
          <w:lang w:val="he_IL" w:bidi="he_IL"/>
        </w:rPr>
        <w:t>8</w:t>
      </w:r>
      <w:r>
        <w:rPr>
          <w:rtl/>
          <w:cs/>
          <w:lang w:val="he_IL" w:bidi="he_IL"/>
        </w:rPr>
        <w:t xml:space="preserve"> יְהוָ֗ה לָ֚נוּ בֹּ֣שֶׁת הַפָּנִ֔ים לִמְלָכֵ֥ינוּ לְשָׂרֵ֖ינוּ וְלַאֲבֹתֵ֑ינוּ אֲשֶׁ֥ר חָטָ֖אנוּ לָֽךְ׃</w:t>
      </w:r>
    </w:p>
    <w:p>
      <w:pPr>
        <w:bidi/>
      </w:pPr>
      <w:r>
        <w:rPr>
          <w:rtl/>
          <w:cs/>
          <w:lang w:val="he_IL" w:bidi="he_IL"/>
        </w:rPr>
      </w:r>
      <w:r>
        <w:rPr>
          <w:vertAlign w:val="superscript"/>
          <w:rtl/>
          <w:cs/>
          <w:lang w:val="he_IL" w:bidi="he_IL"/>
        </w:rPr>
        <w:t>9</w:t>
      </w:r>
      <w:r>
        <w:rPr>
          <w:rtl/>
          <w:cs/>
          <w:lang w:val="he_IL" w:bidi="he_IL"/>
        </w:rPr>
        <w:t xml:space="preserve"> לַֽאדֹנָ֣י אֱלֹהֵ֔ינוּ הָרַחֲמִ֖ים וְהַסְּלִח֑וֹת כִּ֥י מָרַ֖דְנוּ בּֽוֹ׃</w:t>
      </w:r>
    </w:p>
    <w:p>
      <w:pPr>
        <w:bidi/>
      </w:pPr>
      <w:r>
        <w:rPr>
          <w:rtl/>
          <w:cs/>
          <w:lang w:val="he_IL" w:bidi="he_IL"/>
        </w:rPr>
      </w:r>
      <w:r>
        <w:rPr>
          <w:vertAlign w:val="superscript"/>
          <w:rtl/>
          <w:cs/>
          <w:lang w:val="he_IL" w:bidi="he_IL"/>
        </w:rPr>
        <w:t>10</w:t>
      </w:r>
      <w:r>
        <w:rPr>
          <w:rtl/>
          <w:cs/>
          <w:lang w:val="he_IL" w:bidi="he_IL"/>
        </w:rPr>
        <w:t xml:space="preserve"> וְלֹ֣א שָׁמַ֔עְנוּ בְּק֖וֹל יְהוָ֣ה אֱלֹהֵ֑ינוּ לָלֶ֤כֶת בְּתֽוֹרֹתָיו֙ אֲשֶׁ֣ר נָתַ֣ן לְפָנֵ֔ינוּ בְּיַ֖ד עֲבָדָ֥יו הַנְּבִיאִֽים׃</w:t>
      </w:r>
    </w:p>
    <w:p>
      <w:pPr>
        <w:bidi/>
      </w:pPr>
      <w:r>
        <w:rPr>
          <w:rtl/>
          <w:cs/>
          <w:lang w:val="he_IL" w:bidi="he_IL"/>
        </w:rPr>
      </w:r>
      <w:r>
        <w:rPr>
          <w:vertAlign w:val="superscript"/>
          <w:rtl/>
          <w:cs/>
          <w:lang w:val="he_IL" w:bidi="he_IL"/>
        </w:rPr>
        <w:t>11</w:t>
      </w:r>
      <w:r>
        <w:rPr>
          <w:rtl/>
          <w:cs/>
          <w:lang w:val="he_IL" w:bidi="he_IL"/>
        </w:rPr>
        <w:t xml:space="preserve"> וְכָל־יִשְׂרָאֵ֗ל עָֽבְרוּ֙ אֶת־תּ֣וֹרָתֶ֔ךָ וְס֕וֹר לְבִלְתִּ֖י שְׁמ֣וֹעַ בְּקֹלֶ֑ךָ וַתִּתַּ֨ךְ עָלֵ֜ינוּ הָאָלָ֣ה וְהַשְּׁבֻעָ֗ה אֲשֶׁ֤ר כְּתוּבָה֙ בְּתוֹרַת֙ מֹשֶׁ֣ה עֶֽבֶד־הָֽאֱלֹהִ֔ים כִּ֥י חָטָ֖אנוּ לֽוֹ׃</w:t>
      </w:r>
    </w:p>
    <w:p>
      <w:pPr>
        <w:bidi/>
      </w:pPr>
      <w:r>
        <w:rPr>
          <w:rtl/>
          <w:cs/>
          <w:lang w:val="he_IL" w:bidi="he_IL"/>
        </w:rPr>
      </w:r>
      <w:r>
        <w:rPr>
          <w:vertAlign w:val="superscript"/>
          <w:rtl/>
          <w:cs/>
          <w:lang w:val="he_IL" w:bidi="he_IL"/>
        </w:rPr>
        <w:t>12</w:t>
      </w:r>
      <w:r>
        <w:rPr>
          <w:rtl/>
          <w:cs/>
          <w:lang w:val="he_IL" w:bidi="he_IL"/>
        </w:rPr>
        <w:t xml:space="preserve"> וַיָּ֜קֶם אֶת־דבריו ׀ אֲשֶׁר־דִּבֶּ֣ר עָלֵ֗ינוּ וְעַ֤ל שֹֽׁפְטֵ֙ינוּ֙ אֲשֶׁ֣ר שְׁפָט֔וּנוּ לְהָבִ֥יא עָלֵ֖ינוּ רָעָ֣ה גְדֹלָ֑ה אֲשֶׁ֣ר לֹֽא־נֶעֶשְׂתָ֗ה תַּ֚חַת כָּל־הַשָּׁמַ֔יִם כַּאֲשֶׁ֥ר נֶעֶשְׂתָ֖ה בִּירוּשָׁלִָֽם׃</w:t>
      </w:r>
    </w:p>
    <w:p>
      <w:pPr>
        <w:bidi/>
      </w:pPr>
      <w:r>
        <w:rPr>
          <w:rtl/>
          <w:cs/>
          <w:lang w:val="he_IL" w:bidi="he_IL"/>
        </w:rPr>
      </w:r>
      <w:r>
        <w:rPr>
          <w:vertAlign w:val="superscript"/>
          <w:rtl/>
          <w:cs/>
          <w:lang w:val="he_IL" w:bidi="he_IL"/>
        </w:rPr>
        <w:t>13</w:t>
      </w:r>
      <w:r>
        <w:rPr>
          <w:rtl/>
          <w:cs/>
          <w:lang w:val="he_IL" w:bidi="he_IL"/>
        </w:rPr>
        <w:t xml:space="preserve"> כַּאֲשֶׁ֤ר כָּתוּב֙ בְּתוֹרַ֣ת מֹשֶׁ֔ה אֵ֛ת כָּל־הָרָעָ֥ה הַזֹּ֖את בָּ֣אָה עָלֵ֑ינוּ וְלֹֽא־חִלִּ֜ינוּ אֶת־פְּנֵ֣י ׀ יְהוָ֣ה אֱלֹהֵ֗ינוּ לָשׁוּב֙ מֵֽעֲוֺנֵ֔נוּ וּלְהַשְׂכִּ֖יל בַּאֲמִתֶּֽךָ׃</w:t>
      </w:r>
    </w:p>
    <w:p>
      <w:pPr>
        <w:bidi/>
      </w:pPr>
      <w:r>
        <w:rPr>
          <w:rtl/>
          <w:cs/>
          <w:lang w:val="he_IL" w:bidi="he_IL"/>
        </w:rPr>
      </w:r>
      <w:r>
        <w:rPr>
          <w:vertAlign w:val="superscript"/>
          <w:rtl/>
          <w:cs/>
          <w:lang w:val="he_IL" w:bidi="he_IL"/>
        </w:rPr>
        <w:t>14</w:t>
      </w:r>
      <w:r>
        <w:rPr>
          <w:rtl/>
          <w:cs/>
          <w:lang w:val="he_IL" w:bidi="he_IL"/>
        </w:rPr>
        <w:t xml:space="preserve"> וַיִּשְׁקֹ֤ד יְהוָה֙ עַל־הָ֣רָעָ֔ה וַיְבִיאֶ֖הָ עָלֵ֑ינוּ כִּֽי־צַדִּ֞יק יְהוָ֣ה אֱלֹהֵ֗ינוּ עַל־כָּל־מַֽעֲשָׂיו֙ אֲשֶׁ֣ר עָשָׂ֔ה וְלֹ֥א שָׁמַ֖עְנוּ בְּקֹלֽוֹ׃</w:t>
      </w:r>
    </w:p>
    <w:p>
      <w:pPr>
        <w:bidi/>
      </w:pPr>
      <w:r>
        <w:rPr>
          <w:rtl/>
          <w:cs/>
          <w:lang w:val="he_IL" w:bidi="he_IL"/>
        </w:rPr>
      </w:r>
      <w:r>
        <w:rPr>
          <w:vertAlign w:val="superscript"/>
          <w:rtl/>
          <w:cs/>
          <w:lang w:val="he_IL" w:bidi="he_IL"/>
        </w:rPr>
        <w:t>15</w:t>
      </w:r>
      <w:r>
        <w:rPr>
          <w:rtl/>
          <w:cs/>
          <w:lang w:val="he_IL" w:bidi="he_IL"/>
        </w:rPr>
        <w:t xml:space="preserve"> וְעַתָּ֣ה ׀ אֲדֹנָ֣י אֱלֹהֵ֗ינוּ אֲשֶׁר֩ הוֹצֵ֨אתָ אֶֽת־עַמְּךָ֜ מֵאֶ֤רֶץ מִצְרַ֙יִם֙ בְּיָ֣ד חֲזָקָ֔ה וַתַּֽעַשׂ־לְךָ֥ שֵׁ֖ם כַּיּ֣וֹם הַזֶּ֑ה חָטָ֖אנוּ רָשָֽׁעְנוּ׃</w:t>
      </w:r>
    </w:p>
    <w:p>
      <w:pPr>
        <w:bidi/>
      </w:pPr>
      <w:r>
        <w:rPr>
          <w:rtl/>
          <w:cs/>
          <w:lang w:val="he_IL" w:bidi="he_IL"/>
        </w:rPr>
      </w:r>
      <w:r>
        <w:rPr>
          <w:vertAlign w:val="superscript"/>
          <w:rtl/>
          <w:cs/>
          <w:lang w:val="he_IL" w:bidi="he_IL"/>
        </w:rPr>
        <w:t>16</w:t>
      </w:r>
      <w:r>
        <w:rPr>
          <w:rtl/>
          <w:cs/>
          <w:lang w:val="he_IL" w:bidi="he_IL"/>
        </w:rPr>
        <w:t xml:space="preserve"> אֲדֹנָ֗י כְּכָל־צִדְקֹתֶ֙ךָ֙ יָֽשָׁב־נָ֤א אַפְּךָ֙ וַחֲמָ֣תְךָ֔ מֵעִֽירְךָ֥ יְרוּשָׁלִַ֖ם הַר־קָדְשֶׁ֑ךָ כִּ֤י בַחֲטָאֵ֙ינוּ֙ וּבַעֲוֺנ֣וֹת אֲבֹתֵ֔ינוּ יְרוּשָׁלִַ֧ם וְעַמְּךָ֛ לְחֶרְפָּ֖ה לְכָל־סְבִיבֹתֵֽינוּ ׃</w:t>
      </w:r>
    </w:p>
    <w:p>
      <w:pPr>
        <w:bidi/>
      </w:pPr>
      <w:r>
        <w:rPr>
          <w:rtl/>
          <w:cs/>
          <w:lang w:val="he_IL" w:bidi="he_IL"/>
        </w:rPr>
      </w:r>
      <w:r>
        <w:rPr>
          <w:vertAlign w:val="superscript"/>
          <w:rtl/>
          <w:cs/>
          <w:lang w:val="he_IL" w:bidi="he_IL"/>
        </w:rPr>
        <w:t>17</w:t>
      </w:r>
      <w:r>
        <w:rPr>
          <w:rtl/>
          <w:cs/>
          <w:lang w:val="he_IL" w:bidi="he_IL"/>
        </w:rPr>
        <w:t xml:space="preserve"> וְעַתָּ֣ה ׀ שְׁמַ֣ע אֱלֹהֵ֗ינוּ אֶל־תְּפִלַּ֤ת עַבְדְּךָ֙ וְאֶל־תַּ֣חֲנוּנָ֔יו וְהָאֵ֣ר פָּנֶ֔יךָ עַל־מִקְדָּשְׁךָ֖ הַשָּׁמֵ֑ם לְמַ֖עַן אֲדֹנָֽי׃</w:t>
      </w:r>
    </w:p>
    <w:p>
      <w:pPr>
        <w:bidi/>
      </w:pPr>
      <w:r>
        <w:rPr>
          <w:rtl/>
          <w:cs/>
          <w:lang w:val="he_IL" w:bidi="he_IL"/>
        </w:rPr>
      </w:r>
      <w:r>
        <w:rPr>
          <w:vertAlign w:val="superscript"/>
          <w:rtl/>
          <w:cs/>
          <w:lang w:val="he_IL" w:bidi="he_IL"/>
        </w:rPr>
        <w:t>18</w:t>
      </w:r>
      <w:r>
        <w:rPr>
          <w:rtl/>
          <w:cs/>
          <w:lang w:val="he_IL" w:bidi="he_IL"/>
        </w:rPr>
        <w:t xml:space="preserve"> הַטֵּ֨ה אֱלֹהַ֥י ׀ אָזְנְךָ֮ וּֽשֲׁמָע֒ פקחה עֵינֶ֗יךָ וּרְאֵה֙ שֹֽׁמְמֹתֵ֔ינוּ וְהָעִ֕יר אֲשֶׁר־נִקְרָ֥א שִׁמְךָ֖ עָלֶ֑יהָ כִּ֣י ׀ לֹ֣א עַל־צִדְקֹתֵ֗ינוּ אֲנַ֨חְנוּ מַפִּילִ֤ים תַּחֲנוּנֵ֙ינוּ֙ לְפָנֶ֔יךָ כִּ֖י עַל־רַחֲמֶ֥יךָ הָרַבִּֽים׃</w:t>
      </w:r>
    </w:p>
    <w:p>
      <w:pPr>
        <w:bidi/>
      </w:pPr>
      <w:r>
        <w:rPr>
          <w:rtl/>
          <w:cs/>
          <w:lang w:val="he_IL" w:bidi="he_IL"/>
        </w:rPr>
      </w:r>
      <w:r>
        <w:rPr>
          <w:vertAlign w:val="superscript"/>
          <w:rtl/>
          <w:cs/>
          <w:lang w:val="he_IL" w:bidi="he_IL"/>
        </w:rPr>
        <w:t>19</w:t>
      </w:r>
      <w:r>
        <w:rPr>
          <w:rtl/>
          <w:cs/>
          <w:lang w:val="he_IL" w:bidi="he_IL"/>
        </w:rPr>
        <w:t xml:space="preserve"> אֲדֹנָ֤י ׀ שְׁמָ֙עָה֙ אֲדֹנָ֣י ׀ סְלָ֔חָה אֲדֹנָ֛י הַֽקֲשִׁ֥יבָה וַעֲשֵׂ֖ה אַל־תְּאַחַ֑ר לְמַֽעֲנְךָ֣ אֱלֹהַ֔י כִּֽי־שִׁמְךָ֣ נִקְרָ֔א עַל־עִירְךָ֖ וְעַל־עַמֶּֽךָ׃</w:t>
      </w:r>
    </w:p>
    <w:p>
      <w:pPr>
        <w:bidi/>
      </w:pPr>
      <w:r>
        <w:rPr>
          <w:rtl/>
          <w:cs/>
          <w:lang w:val="he_IL" w:bidi="he_IL"/>
        </w:rPr>
      </w:r>
      <w:r>
        <w:rPr>
          <w:vertAlign w:val="superscript"/>
          <w:rtl/>
          <w:cs/>
          <w:lang w:val="he_IL" w:bidi="he_IL"/>
        </w:rPr>
        <w:t>20</w:t>
      </w:r>
      <w:r>
        <w:rPr>
          <w:rtl/>
          <w:cs/>
          <w:lang w:val="he_IL" w:bidi="he_IL"/>
        </w:rPr>
        <w:t xml:space="preserve"> וְע֨וֹד אֲנִ֤י מְדַבֵּר֙ וּמִתְפַּלֵּ֔ל וּמִתְוַדֶּה֙ חַטָּאתִ֔י וְחַטַּ֖את עַמִּ֣י יִשְׂרָאֵ֑ל וּמַפִּ֣יל תְּחִנָּתִ֗י לִפְנֵי֙ יְהוָ֣ה אֱלֹהַ֔י עַ֖ל הַר־קֹ֥דֶשׁ אֱלֹהָֽי׃</w:t>
      </w:r>
    </w:p>
    <w:p>
      <w:pPr>
        <w:bidi/>
      </w:pPr>
      <w:r>
        <w:rPr>
          <w:rtl/>
          <w:cs/>
          <w:lang w:val="he_IL" w:bidi="he_IL"/>
        </w:rPr>
      </w:r>
      <w:r>
        <w:rPr>
          <w:vertAlign w:val="superscript"/>
          <w:rtl/>
          <w:cs/>
          <w:lang w:val="he_IL" w:bidi="he_IL"/>
        </w:rPr>
        <w:t>21</w:t>
      </w:r>
      <w:r>
        <w:rPr>
          <w:rtl/>
          <w:cs/>
          <w:lang w:val="he_IL" w:bidi="he_IL"/>
        </w:rPr>
        <w:t xml:space="preserve"> וְע֛וֹד אֲנִ֥י מְדַבֵּ֖ר בַּתְּפִלָּ֑ה וְהָאִ֣ישׁ גַּבְרִיאֵ֡ל אֲשֶׁר֩ רָאִ֨יתִי בֶחָז֤וֹן בַּתְּחִלָּה֙ מֻעָ֣ף בִּיעָ֔ף נֹגֵ֣עַ אֵלַ֔י כְּעֵ֖ת מִנְחַת־עָֽרֶב׃</w:t>
      </w:r>
    </w:p>
    <w:p>
      <w:pPr>
        <w:bidi/>
      </w:pPr>
      <w:r>
        <w:rPr>
          <w:rtl/>
          <w:cs/>
          <w:lang w:val="he_IL" w:bidi="he_IL"/>
        </w:rPr>
      </w:r>
      <w:r>
        <w:rPr>
          <w:vertAlign w:val="superscript"/>
          <w:rtl/>
          <w:cs/>
          <w:lang w:val="he_IL" w:bidi="he_IL"/>
        </w:rPr>
        <w:t>22</w:t>
      </w:r>
      <w:r>
        <w:rPr>
          <w:rtl/>
          <w:cs/>
          <w:lang w:val="he_IL" w:bidi="he_IL"/>
        </w:rPr>
        <w:t xml:space="preserve"> וַיָּ֖בֶן וַיְדַבֵּ֣ר עִמִּ֑י וַיֹּאמַ֕ר דָּנִיֵּ֕אל עַתָּ֥ה יָצָ֖אתִי לְהַשְׂכִּילְךָ֥ בִינָֽה׃</w:t>
      </w:r>
    </w:p>
    <w:p>
      <w:pPr>
        <w:bidi/>
      </w:pPr>
      <w:r>
        <w:rPr>
          <w:rtl/>
          <w:cs/>
          <w:lang w:val="he_IL" w:bidi="he_IL"/>
        </w:rPr>
      </w:r>
      <w:r>
        <w:rPr>
          <w:vertAlign w:val="superscript"/>
          <w:rtl/>
          <w:cs/>
          <w:lang w:val="he_IL" w:bidi="he_IL"/>
        </w:rPr>
        <w:t>23</w:t>
      </w:r>
      <w:r>
        <w:rPr>
          <w:rtl/>
          <w:cs/>
          <w:lang w:val="he_IL" w:bidi="he_IL"/>
        </w:rPr>
        <w:t xml:space="preserve"> בִּתְחִלַּ֨ת תַּחֲנוּנֶ֜יךָ יָצָ֣א דָבָ֗ר וַאֲנִי֙ בָּ֣אתִי לְהַגִּ֔יד כִּ֥י חֲמוּד֖וֹת אָ֑תָּה וּבִין֙ בַּדָּבָ֔ר וְהָבֵ֖ן בַּמַּרְאֶֽה׃</w:t>
      </w:r>
    </w:p>
    <w:p>
      <w:pPr>
        <w:bidi/>
      </w:pPr>
      <w:r>
        <w:rPr>
          <w:rtl/>
          <w:cs/>
          <w:lang w:val="he_IL" w:bidi="he_IL"/>
        </w:rPr>
      </w:r>
      <w:r>
        <w:rPr>
          <w:vertAlign w:val="superscript"/>
          <w:rtl/>
          <w:cs/>
          <w:lang w:val="he_IL" w:bidi="he_IL"/>
        </w:rPr>
        <w:t>24</w:t>
      </w:r>
      <w:r>
        <w:rPr>
          <w:rtl/>
          <w:cs/>
          <w:lang w:val="he_IL" w:bidi="he_IL"/>
        </w:rPr>
        <w:t xml:space="preserve"> שָׁבֻעִ֨ים שִׁבְעִ֜ים נֶחְתַּ֥ךְ עַֽל־עַמְּךָ֣ ׀ וְעַל־עִ֣יר קָדְשֶׁ֗ךָ לְכַלֵּ֨א הַפֶּ֜שַׁע ולחתם חטאות וּלְכַפֵּ֣ר עָוֺ֔ן וּלְהָבִ֖יא צֶ֣דֶק עֹֽלָמִ֑ים וְלַחְתֹּם֙ חָז֣וֹן וְנָבִ֔יא וְלִמְשֹׁ֖חַ קֹ֥דֶשׁ קָֽדָשִֽׁים׃</w:t>
      </w:r>
    </w:p>
    <w:p>
      <w:pPr>
        <w:bidi/>
      </w:pPr>
      <w:r>
        <w:rPr>
          <w:rtl/>
          <w:cs/>
          <w:lang w:val="he_IL" w:bidi="he_IL"/>
        </w:rPr>
      </w:r>
      <w:r>
        <w:rPr>
          <w:vertAlign w:val="superscript"/>
          <w:rtl/>
          <w:cs/>
          <w:lang w:val="he_IL" w:bidi="he_IL"/>
        </w:rPr>
        <w:t>25</w:t>
      </w:r>
      <w:r>
        <w:rPr>
          <w:rtl/>
          <w:cs/>
          <w:lang w:val="he_IL" w:bidi="he_IL"/>
        </w:rPr>
        <w:t xml:space="preserve"> וְתֵדַ֨ע וְתַשְׂכֵּ֜ל מִן־מֹצָ֣א דָבָ֗ר לְהָשִׁיב֙ וְלִבְנ֤וֹת יְרֽוּשָׁלִַ֙ם֙ עַד־מָשִׁ֣יחַ נָגִ֔יד שָׁבֻעִ֖ים שִׁבְעָ֑ה וְשָׁבֻעִ֞ים שִׁשִּׁ֣ים וּשְׁנַ֗יִם תָּשׁוּב֙ וְנִבְנְתָה֙ רְח֣וֹב וְחָר֔וּץ וּבְצ֖וֹק הָעִתִּֽים׃</w:t>
      </w:r>
    </w:p>
    <w:p>
      <w:pPr>
        <w:bidi/>
      </w:pPr>
      <w:r>
        <w:rPr>
          <w:rtl/>
          <w:cs/>
          <w:lang w:val="he_IL" w:bidi="he_IL"/>
        </w:rPr>
      </w:r>
      <w:r>
        <w:rPr>
          <w:vertAlign w:val="superscript"/>
          <w:rtl/>
          <w:cs/>
          <w:lang w:val="he_IL" w:bidi="he_IL"/>
        </w:rPr>
        <w:t>26</w:t>
      </w:r>
      <w:r>
        <w:rPr>
          <w:rtl/>
          <w:cs/>
          <w:lang w:val="he_IL" w:bidi="he_IL"/>
        </w:rPr>
        <w:t xml:space="preserve"> וְאַחֲרֵ֤י הַשָּׁבֻעִים֙ שִׁשִּׁ֣ים וּשְׁנַ֔יִם יִכָּרֵ֥ת מָשִׁ֖יחַ וְאֵ֣ין ל֑וֹ וְהָעִ֨יר וְהַקֹּ֜דֶשׁ יַ֠שְׁחִית עַ֣ם נָגִ֤יד הַבָּא֙ וְקִצּ֣וֹ בַשֶּׁ֔טֶף וְעַד֙ קֵ֣ץ מִלְחָמָ֔ה נֶחֱרֶ֖צֶת שֹׁמֵמֽוֹת׃</w:t>
      </w:r>
    </w:p>
    <w:p>
      <w:pPr>
        <w:bidi/>
      </w:pPr>
      <w:r>
        <w:rPr>
          <w:rtl/>
          <w:cs/>
          <w:lang w:val="he_IL" w:bidi="he_IL"/>
        </w:rPr>
      </w:r>
      <w:r>
        <w:rPr>
          <w:vertAlign w:val="superscript"/>
          <w:rtl/>
          <w:cs/>
          <w:lang w:val="he_IL" w:bidi="he_IL"/>
        </w:rPr>
        <w:t>27</w:t>
      </w:r>
      <w:r>
        <w:rPr>
          <w:rtl/>
          <w:cs/>
          <w:lang w:val="he_IL" w:bidi="he_IL"/>
        </w:rPr>
        <w:t xml:space="preserve"> וְהִגְבִּ֥יר בְּרִ֛ית לָרַבִּ֖ים שָׁב֣וּעַ אֶחָ֑ד וַחֲצִ֨י הַשָּׁב֜וּעַ יַשְׁבִּ֣ית ׀ זֶ֣בַח וּמִנְחָ֗ה וְעַ֨ל כְּנַ֤ף שִׁקּוּצִים֙ מְשֹׁמֵ֔ם וְעַד־כָּלָה֙ וְנֶ֣חֱרָצָ֔ה תִּתַּ֖ךְ עַל־שֹׁמֵֽם׃ פ</w:t>
      </w:r>
    </w:p>
    <w:p>
      <w:pPr>
        <w:pStyle w:val="Heading2"/>
        <w:bidi/>
      </w:pPr>
      <w:r>
        <w:rPr>
          <w:rtl/>
          <w:cs/>
          <w:lang w:val="he_IL" w:bidi="he_IL"/>
        </w:rPr>
        <w:t>Daniel 10:1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בִּשְׁנַ֣ת שָׁל֗וֹשׁ לְכ֙וֹרֶשׁ֙ מֶ֣לֶךְ פָּרַ֔ס דָּבָר֙ נִגְלָ֣ה לְדָֽנִיֵּ֔אל אֲשֶׁר־נִקְרָ֥א שְׁמ֖וֹ בֵּלְטְשַׁאצַּ֑ר וֶאֱמֶ֤ת הַדָּבָר֙ וְצָבָ֣א גָד֔וֹל וּבִין֙ אֶת־הַדָּבָ֔ר וּבִ֥ינָה ל֖וֹ בַּמַּרְאֶֽה׃</w:t>
      </w:r>
    </w:p>
    <w:p>
      <w:pPr>
        <w:bidi/>
      </w:pPr>
      <w:r>
        <w:rPr>
          <w:rtl/>
          <w:cs/>
          <w:lang w:val="he_IL" w:bidi="he_IL"/>
        </w:rPr>
      </w:r>
      <w:r>
        <w:rPr>
          <w:vertAlign w:val="superscript"/>
          <w:rtl/>
          <w:cs/>
          <w:lang w:val="he_IL" w:bidi="he_IL"/>
        </w:rPr>
        <w:t>2</w:t>
      </w:r>
      <w:r>
        <w:rPr>
          <w:rtl/>
          <w:cs/>
          <w:lang w:val="he_IL" w:bidi="he_IL"/>
        </w:rPr>
        <w:t xml:space="preserve"> בַּיָּמִ֖ים הָהֵ֑ם אֲנִ֤י דָֽנִיֵּאל֙ הָיִ֣יתִי מִתְאַבֵּ֔ל שְׁלֹשָׁ֥ה שָׁבֻעִ֖ים יָמִֽים׃</w:t>
      </w:r>
    </w:p>
    <w:p>
      <w:pPr>
        <w:bidi/>
      </w:pPr>
      <w:r>
        <w:rPr>
          <w:rtl/>
          <w:cs/>
          <w:lang w:val="he_IL" w:bidi="he_IL"/>
        </w:rPr>
      </w:r>
      <w:r>
        <w:rPr>
          <w:vertAlign w:val="superscript"/>
          <w:rtl/>
          <w:cs/>
          <w:lang w:val="he_IL" w:bidi="he_IL"/>
        </w:rPr>
        <w:t>3</w:t>
      </w:r>
      <w:r>
        <w:rPr>
          <w:rtl/>
          <w:cs/>
          <w:lang w:val="he_IL" w:bidi="he_IL"/>
        </w:rPr>
        <w:t xml:space="preserve"> לֶ֣חֶם חֲמֻד֞וֹת לֹ֣א אָכַ֗לְתִּי וּבָשָׂ֥ר וָיַ֛יִן לֹא־בָ֥א אֶל־פִּ֖י וְס֣וֹךְ לֹא־סָ֑כְתִּי עַד־מְלֹ֕את שְׁלֹ֥שֶׁת שָׁבֻעִ֖ים יָמִֽים׃ פ</w:t>
      </w:r>
    </w:p>
    <w:p>
      <w:pPr>
        <w:bidi/>
      </w:pPr>
      <w:r>
        <w:rPr>
          <w:rtl/>
          <w:cs/>
          <w:lang w:val="he_IL" w:bidi="he_IL"/>
        </w:rPr>
      </w:r>
      <w:r>
        <w:rPr>
          <w:vertAlign w:val="superscript"/>
          <w:rtl/>
          <w:cs/>
          <w:lang w:val="he_IL" w:bidi="he_IL"/>
        </w:rPr>
        <w:t>4</w:t>
      </w:r>
      <w:r>
        <w:rPr>
          <w:rtl/>
          <w:cs/>
          <w:lang w:val="he_IL" w:bidi="he_IL"/>
        </w:rPr>
        <w:t xml:space="preserve"> וּבְי֛וֹם עֶשְׂרִ֥ים וְאַרְבָּעָ֖ה לַחֹ֣דֶשׁ הָרִאשׁ֑וֹן וַאֲנִ֗י הָיִ֛יתִי עַ֣ל יַ֧ד הַנָּהָ֛ר הַגָּד֖וֹל ה֥וּא חִדָּֽקֶל׃</w:t>
      </w:r>
    </w:p>
    <w:p>
      <w:pPr>
        <w:bidi/>
      </w:pPr>
      <w:r>
        <w:rPr>
          <w:rtl/>
          <w:cs/>
          <w:lang w:val="he_IL" w:bidi="he_IL"/>
        </w:rPr>
      </w:r>
      <w:r>
        <w:rPr>
          <w:vertAlign w:val="superscript"/>
          <w:rtl/>
          <w:cs/>
          <w:lang w:val="he_IL" w:bidi="he_IL"/>
        </w:rPr>
        <w:t>5</w:t>
      </w:r>
      <w:r>
        <w:rPr>
          <w:rtl/>
          <w:cs/>
          <w:lang w:val="he_IL" w:bidi="he_IL"/>
        </w:rPr>
        <w:t xml:space="preserve"> וָאֶשָּׂ֤א אֶת־עֵינַי֙ וָאֵ֔רֶא וְהִנֵּ֥ה אִישׁ־אֶחָ֖ד לָב֣וּשׁ בַּדִּ֑ים וּמָתְנָ֥יו חֲגֻרִ֖ים בְּכֶ֥תֶם אוּפָֽז׃</w:t>
      </w:r>
    </w:p>
    <w:p>
      <w:pPr>
        <w:bidi/>
      </w:pPr>
      <w:r>
        <w:rPr>
          <w:rtl/>
          <w:cs/>
          <w:lang w:val="he_IL" w:bidi="he_IL"/>
        </w:rPr>
      </w:r>
      <w:r>
        <w:rPr>
          <w:vertAlign w:val="superscript"/>
          <w:rtl/>
          <w:cs/>
          <w:lang w:val="he_IL" w:bidi="he_IL"/>
        </w:rPr>
        <w:t>6</w:t>
      </w:r>
      <w:r>
        <w:rPr>
          <w:rtl/>
          <w:cs/>
          <w:lang w:val="he_IL" w:bidi="he_IL"/>
        </w:rPr>
        <w:t xml:space="preserve"> וּגְוִיָּת֣וֹ כְתַרְשִׁ֗ישׁ וּפָנָ֞יו כְּמַרְאֵ֤ה בָרָק֙ וְעֵינָיו֙ כְּלַפִּ֣ידֵי אֵ֔שׁ וּזְרֹֽעֹתָיו֙ וּמַרְגְּלֹתָ֔יו כְּעֵ֖ין נְחֹ֣שֶׁת קָלָ֑ל וְק֥וֹל דְּבָרָ֖יו כְּק֥וֹל הָמֽוֹן׃</w:t>
      </w:r>
    </w:p>
    <w:p>
      <w:pPr>
        <w:bidi/>
      </w:pPr>
      <w:r>
        <w:rPr>
          <w:rtl/>
          <w:cs/>
          <w:lang w:val="he_IL" w:bidi="he_IL"/>
        </w:rPr>
      </w:r>
      <w:r>
        <w:rPr>
          <w:vertAlign w:val="superscript"/>
          <w:rtl/>
          <w:cs/>
          <w:lang w:val="he_IL" w:bidi="he_IL"/>
        </w:rPr>
        <w:t>7</w:t>
      </w:r>
      <w:r>
        <w:rPr>
          <w:rtl/>
          <w:cs/>
          <w:lang w:val="he_IL" w:bidi="he_IL"/>
        </w:rPr>
        <w:t xml:space="preserve"> וְרָאִיתִי֩ אֲנִ֨י דָנִיֵּ֤אל לְבַדִּי֙ אֶת־הַמַּרְאָ֔ה וְהָאֲנָשִׁים֙ אֲשֶׁ֣ר הָי֣וּ עִמִּ֔י לֹ֥א רָא֖וּ אֶת־הַמַּרְאָ֑ה אֲבָ֗ל חֲרָדָ֤ה גְדֹלָה֙ נָפְלָ֣ה עֲלֵיהֶ֔ם וַֽיִּבְרְח֖וּ בְּהֵחָבֵֽא׃</w:t>
      </w:r>
    </w:p>
    <w:p>
      <w:pPr>
        <w:bidi/>
      </w:pPr>
      <w:r>
        <w:rPr>
          <w:rtl/>
          <w:cs/>
          <w:lang w:val="he_IL" w:bidi="he_IL"/>
        </w:rPr>
      </w:r>
      <w:r>
        <w:rPr>
          <w:vertAlign w:val="superscript"/>
          <w:rtl/>
          <w:cs/>
          <w:lang w:val="he_IL" w:bidi="he_IL"/>
        </w:rPr>
        <w:t>8</w:t>
      </w:r>
      <w:r>
        <w:rPr>
          <w:rtl/>
          <w:cs/>
          <w:lang w:val="he_IL" w:bidi="he_IL"/>
        </w:rPr>
        <w:t xml:space="preserve"> וַאֲנִי֙ נִשְׁאַ֣רְתִּי לְבַדִּ֔י וָֽאֶרְאֶ֗ה אֶת־הַמַּרְאָ֤ה הַגְּדֹלָה֙ הַזֹּ֔את וְלֹ֥א נִשְׁאַר־בִּ֖י כֹּ֑ח וְהוֹדִ֗י נֶהְפַּ֤ךְ עָלַי֙ לְמַשְׁחִ֔ית וְלֹ֥א עָצַ֖רְתִּי כֹּֽחַ׃</w:t>
      </w:r>
    </w:p>
    <w:p>
      <w:pPr>
        <w:bidi/>
      </w:pPr>
      <w:r>
        <w:rPr>
          <w:rtl/>
          <w:cs/>
          <w:lang w:val="he_IL" w:bidi="he_IL"/>
        </w:rPr>
      </w:r>
      <w:r>
        <w:rPr>
          <w:vertAlign w:val="superscript"/>
          <w:rtl/>
          <w:cs/>
          <w:lang w:val="he_IL" w:bidi="he_IL"/>
        </w:rPr>
        <w:t>9</w:t>
      </w:r>
      <w:r>
        <w:rPr>
          <w:rtl/>
          <w:cs/>
          <w:lang w:val="he_IL" w:bidi="he_IL"/>
        </w:rPr>
        <w:t xml:space="preserve"> וָאֶשְׁמַ֖ע אֶת־ק֣וֹל דְּבָרָ֑יו וּכְשָׁמְעִי֙ אֶת־ק֣וֹל דְּבָרָ֔יו וַאֲנִ֗י הָיִ֛יתִי נִרְדָּ֥ם עַל־פָּנַ֖י וּפָנַ֥י אָֽרְצָה׃</w:t>
      </w:r>
    </w:p>
    <w:p>
      <w:pPr>
        <w:bidi/>
      </w:pPr>
      <w:r>
        <w:rPr>
          <w:rtl/>
          <w:cs/>
          <w:lang w:val="he_IL" w:bidi="he_IL"/>
        </w:rPr>
      </w:r>
      <w:r>
        <w:rPr>
          <w:vertAlign w:val="superscript"/>
          <w:rtl/>
          <w:cs/>
          <w:lang w:val="he_IL" w:bidi="he_IL"/>
        </w:rPr>
        <w:t>10</w:t>
      </w:r>
      <w:r>
        <w:rPr>
          <w:rtl/>
          <w:cs/>
          <w:lang w:val="he_IL" w:bidi="he_IL"/>
        </w:rPr>
        <w:t xml:space="preserve"> וְהִנֵּה־יָ֖ד נָ֣גְעָה בִּ֑י וַתְּנִיעֵ֥נִי עַל־בִּרְכַּ֖י וְכַפּ֥וֹת יָדָֽי׃</w:t>
      </w:r>
    </w:p>
    <w:p>
      <w:pPr>
        <w:bidi/>
      </w:pPr>
      <w:r>
        <w:rPr>
          <w:rtl/>
          <w:cs/>
          <w:lang w:val="he_IL" w:bidi="he_IL"/>
        </w:rPr>
      </w:r>
      <w:r>
        <w:rPr>
          <w:vertAlign w:val="superscript"/>
          <w:rtl/>
          <w:cs/>
          <w:lang w:val="he_IL" w:bidi="he_IL"/>
        </w:rPr>
        <w:t>11</w:t>
      </w:r>
      <w:r>
        <w:rPr>
          <w:rtl/>
          <w:cs/>
          <w:lang w:val="he_IL" w:bidi="he_IL"/>
        </w:rPr>
        <w:t xml:space="preserve"> וַיֹּ֣אמֶר אֵלַ֡י דָּנִיֵּ֣אל אִישׁ־חֲ֠מֻדוֹת הָבֵ֨ן בַּדְּבָרִ֜ים אֲשֶׁר֩ אָנֹכִ֨י דֹבֵ֤ר אֵלֶ֙יךָ֙ וַעֲמֹ֣ד עַל־עָמְדֶ֔ךָ כִּ֥י עַתָּ֖ה שֻׁלַּ֣חְתִּי אֵלֶ֑יךָ וּבְדַבְּר֥וֹ עִמִּ֛י אֶת־הַדָּבָ֥ר הַזֶּ֖ה עָמַ֥דְתִּי מַרְעִֽיד׃</w:t>
      </w:r>
    </w:p>
    <w:p>
      <w:pPr>
        <w:bidi/>
      </w:pPr>
      <w:r>
        <w:rPr>
          <w:rtl/>
          <w:cs/>
          <w:lang w:val="he_IL" w:bidi="he_IL"/>
        </w:rPr>
      </w:r>
      <w:r>
        <w:rPr>
          <w:vertAlign w:val="superscript"/>
          <w:rtl/>
          <w:cs/>
          <w:lang w:val="he_IL" w:bidi="he_IL"/>
        </w:rPr>
        <w:t>12</w:t>
      </w:r>
      <w:r>
        <w:rPr>
          <w:rtl/>
          <w:cs/>
          <w:lang w:val="he_IL" w:bidi="he_IL"/>
        </w:rPr>
        <w:t xml:space="preserve"> וַיֹּ֣אמֶר אֵלַי֮ אַל־תִּירָ֣א דָנִיֵּאל֒ כִּ֣י ׀ מִן־הַיּ֣וֹם הָרִאשׁ֗וֹן אֲשֶׁ֨ר נָתַ֧תָּ אֶֽת־לִבְּךָ֛ לְהָבִ֧ין וּלְהִתְעַנּ֛וֹת לִפְנֵ֥י אֱלֹהֶ֖יךָ נִשְׁמְע֣וּ דְבָרֶ֑יךָ וַאֲנִי־בָ֖אתִי בִּדְבָרֶֽיךָ׃</w:t>
      </w:r>
    </w:p>
    <w:p>
      <w:pPr>
        <w:bidi/>
      </w:pPr>
      <w:r>
        <w:rPr>
          <w:rtl/>
          <w:cs/>
          <w:lang w:val="he_IL" w:bidi="he_IL"/>
        </w:rPr>
      </w:r>
      <w:r>
        <w:rPr>
          <w:vertAlign w:val="superscript"/>
          <w:rtl/>
          <w:cs/>
          <w:lang w:val="he_IL" w:bidi="he_IL"/>
        </w:rPr>
        <w:t>13</w:t>
      </w:r>
      <w:r>
        <w:rPr>
          <w:rtl/>
          <w:cs/>
          <w:lang w:val="he_IL" w:bidi="he_IL"/>
        </w:rPr>
        <w:t xml:space="preserve"> וְשַׂ֣ר ׀ מַלְכ֣וּת פָּרַ֗ס עֹמֵ֤ד לְנֶגְדִּי֙ עֶשְׂרִ֣ים וְאֶחָ֣ד י֔וֹם וְהִנֵּ֣ה מִֽיכָאֵ֗ל אַחַ֛ד הַשָּׂרִ֥ים הָרִאשֹׁנִ֖ים בָּ֣א לְעָזְרֵ֑נִי וַאֲנִי֙ נוֹתַ֣רְתִּי שָׁ֔ם אֵ֖צֶל מַלְכֵ֥י פָרָֽס׃</w:t>
      </w:r>
    </w:p>
    <w:p>
      <w:pPr>
        <w:bidi/>
      </w:pPr>
      <w:r>
        <w:rPr>
          <w:rtl/>
          <w:cs/>
          <w:lang w:val="he_IL" w:bidi="he_IL"/>
        </w:rPr>
      </w:r>
      <w:r>
        <w:rPr>
          <w:vertAlign w:val="superscript"/>
          <w:rtl/>
          <w:cs/>
          <w:lang w:val="he_IL" w:bidi="he_IL"/>
        </w:rPr>
        <w:t>14</w:t>
      </w:r>
      <w:r>
        <w:rPr>
          <w:rtl/>
          <w:cs/>
          <w:lang w:val="he_IL" w:bidi="he_IL"/>
        </w:rPr>
        <w:t xml:space="preserve"> וּבָ֙אתִי֙ לַהֲבִ֣ינְךָ֔ אֵ֛ת אֲשֶׁר־יִקְרָ֥ה לְעַמְּךָ֖ בְּאַחֲרִ֣ית הַיָּמִ֑ים כִּי־ע֥וֹד חָז֖וֹן לַיָּמִֽים׃</w:t>
      </w:r>
    </w:p>
    <w:p>
      <w:pPr>
        <w:bidi/>
      </w:pPr>
      <w:r>
        <w:rPr>
          <w:rtl/>
          <w:cs/>
          <w:lang w:val="he_IL" w:bidi="he_IL"/>
        </w:rPr>
      </w:r>
      <w:r>
        <w:rPr>
          <w:vertAlign w:val="superscript"/>
          <w:rtl/>
          <w:cs/>
          <w:lang w:val="he_IL" w:bidi="he_IL"/>
        </w:rPr>
        <w:t>15</w:t>
      </w:r>
      <w:r>
        <w:rPr>
          <w:rtl/>
          <w:cs/>
          <w:lang w:val="he_IL" w:bidi="he_IL"/>
        </w:rPr>
        <w:t xml:space="preserve"> וּבְדַבְּר֣וֹ עִמִּ֔י כַּדְּבָרִ֖ים הָאֵ֑לֶּה נָתַ֧תִּי פָנַ֛י אַ֖רְצָה וְנֶאֱלָֽמְתִּי׃</w:t>
      </w:r>
    </w:p>
    <w:p>
      <w:pPr>
        <w:bidi/>
      </w:pPr>
      <w:r>
        <w:rPr>
          <w:rtl/>
          <w:cs/>
          <w:lang w:val="he_IL" w:bidi="he_IL"/>
        </w:rPr>
      </w:r>
      <w:r>
        <w:rPr>
          <w:vertAlign w:val="superscript"/>
          <w:rtl/>
          <w:cs/>
          <w:lang w:val="he_IL" w:bidi="he_IL"/>
        </w:rPr>
        <w:t>16</w:t>
      </w:r>
      <w:r>
        <w:rPr>
          <w:rtl/>
          <w:cs/>
          <w:lang w:val="he_IL" w:bidi="he_IL"/>
        </w:rPr>
        <w:t xml:space="preserve"> וְהִנֵּ֗ה כִּדְמוּת֙ בְּנֵ֣י אָדָ֔ם נֹגֵ֖עַ עַל־שְׂפָתָ֑י וָאֶפְתַּח־פִּ֗י וָאֲדַבְּרָה֙ וָאֹֽמְרָה֙ אֶל־הָעֹמֵ֣ד לְנֶגְדִּ֔י אֲדֹנִ֗י בַּמַּרְאָה֙ נֶהֶפְכ֤וּ צִירַי֙ עָלַ֔י וְלֹ֥א עָצַ֖רְתִּי כֹּֽחַ׃</w:t>
      </w:r>
    </w:p>
    <w:p>
      <w:pPr>
        <w:bidi/>
      </w:pPr>
      <w:r>
        <w:rPr>
          <w:rtl/>
          <w:cs/>
          <w:lang w:val="he_IL" w:bidi="he_IL"/>
        </w:rPr>
      </w:r>
      <w:r>
        <w:rPr>
          <w:vertAlign w:val="superscript"/>
          <w:rtl/>
          <w:cs/>
          <w:lang w:val="he_IL" w:bidi="he_IL"/>
        </w:rPr>
        <w:t>17</w:t>
      </w:r>
      <w:r>
        <w:rPr>
          <w:rtl/>
          <w:cs/>
          <w:lang w:val="he_IL" w:bidi="he_IL"/>
        </w:rPr>
        <w:t xml:space="preserve"> וְהֵ֣יךְ יוּכַ֗ל עֶ֤בֶד אֲדֹנִי֙ זֶ֔ה לְדַבֵּ֖ר עִם־אֲדֹ֣נִי זֶ֑ה וַאֲנִ֤י מֵעַ֙תָּה֙ לֹֽא־יַעֲמָד־בִּ֣י כֹ֔חַ וּנְשָׁמָ֖ה לֹ֥א נִשְׁאֲרָה־בִֽי׃</w:t>
      </w:r>
    </w:p>
    <w:p>
      <w:pPr>
        <w:bidi/>
      </w:pPr>
      <w:r>
        <w:rPr>
          <w:rtl/>
          <w:cs/>
          <w:lang w:val="he_IL" w:bidi="he_IL"/>
        </w:rPr>
      </w:r>
      <w:r>
        <w:rPr>
          <w:vertAlign w:val="superscript"/>
          <w:rtl/>
          <w:cs/>
          <w:lang w:val="he_IL" w:bidi="he_IL"/>
        </w:rPr>
        <w:t>18</w:t>
      </w:r>
      <w:r>
        <w:rPr>
          <w:rtl/>
          <w:cs/>
          <w:lang w:val="he_IL" w:bidi="he_IL"/>
        </w:rPr>
        <w:t xml:space="preserve"> וַיֹּ֧סֶף וַיִּגַּע־בִּ֛י כְּמַרְאֵ֥ה אָדָ֖ם וַֽיְחַזְּקֵֽנִי׃</w:t>
      </w:r>
    </w:p>
    <w:p>
      <w:pPr>
        <w:bidi/>
      </w:pPr>
      <w:r>
        <w:rPr>
          <w:rtl/>
          <w:cs/>
          <w:lang w:val="he_IL" w:bidi="he_IL"/>
        </w:rPr>
      </w:r>
      <w:r>
        <w:rPr>
          <w:vertAlign w:val="superscript"/>
          <w:rtl/>
          <w:cs/>
          <w:lang w:val="he_IL" w:bidi="he_IL"/>
        </w:rPr>
        <w:t>19</w:t>
      </w:r>
      <w:r>
        <w:rPr>
          <w:rtl/>
          <w:cs/>
          <w:lang w:val="he_IL" w:bidi="he_IL"/>
        </w:rPr>
        <w:t xml:space="preserve"> וַיֹּ֜אמֶר אַל־תִּירָ֧א אִישׁ־חֲמֻד֛וֹת שָׁל֥וֹם לָ֖ךְ חֲזַ֣ק וַחֲזָ֑ק וּֽבְדַבְּר֤וֹ עִמִּי֙ הִתְחַזַּ֔קְתִּי וָאֹֽמְרָ֛ה יְדַבֵּ֥ר אֲדֹנִ֖י כִּ֥י חִזַּקְתָּֽנִי׃</w:t>
      </w:r>
    </w:p>
    <w:p>
      <w:pPr>
        <w:bidi/>
      </w:pPr>
      <w:r>
        <w:rPr>
          <w:rtl/>
          <w:cs/>
          <w:lang w:val="he_IL" w:bidi="he_IL"/>
        </w:rPr>
      </w:r>
      <w:r>
        <w:rPr>
          <w:vertAlign w:val="superscript"/>
          <w:rtl/>
          <w:cs/>
          <w:lang w:val="he_IL" w:bidi="he_IL"/>
        </w:rPr>
        <w:t>20</w:t>
      </w:r>
      <w:r>
        <w:rPr>
          <w:rtl/>
          <w:cs/>
          <w:lang w:val="he_IL" w:bidi="he_IL"/>
        </w:rPr>
        <w:t xml:space="preserve"> וַיֹּ֗אמֶר הֲיָדַ֙עְתָּ֙ לָמָּה־בָּ֣אתִי אֵלֶ֔יךָ וְעַתָּ֣ה אָשׁ֔וּב לְהִלָּחֵ֖ם עִם־שַׂ֣ר פָּרָ֑ס וַאֲנִ֣י יוֹצֵ֔א וְהִנֵּ֥ה שַׂר־יָוָ֖ן בָּֽא׃</w:t>
      </w:r>
    </w:p>
    <w:p>
      <w:pPr>
        <w:bidi/>
      </w:pPr>
      <w:r>
        <w:rPr>
          <w:rtl/>
          <w:cs/>
          <w:lang w:val="he_IL" w:bidi="he_IL"/>
        </w:rPr>
      </w:r>
      <w:r>
        <w:rPr>
          <w:vertAlign w:val="superscript"/>
          <w:rtl/>
          <w:cs/>
          <w:lang w:val="he_IL" w:bidi="he_IL"/>
        </w:rPr>
        <w:t>21</w:t>
      </w:r>
      <w:r>
        <w:rPr>
          <w:rtl/>
          <w:cs/>
          <w:lang w:val="he_IL" w:bidi="he_IL"/>
        </w:rPr>
        <w:t xml:space="preserve"> אֲבָל֙ אַגִּ֣יד לְךָ֔ אֶת־הָרָשׁ֥וּם בִּכְתָ֖ב אֱמֶ֑ת וְאֵ֨ין אֶחָ֜ד מִתְחַזֵּ֤ק עִמִּי֙ עַל־אֵ֔לֶּה כִּ֥י אִם־מִיכָאֵ֖ל שַׂרְכֶֽם׃ פ</w:t>
      </w:r>
    </w:p>
    <w:p>
      <w:pPr>
        <w:pStyle w:val="Heading2"/>
        <w:bidi/>
      </w:pPr>
      <w:r>
        <w:rPr>
          <w:rtl/>
          <w:cs/>
          <w:lang w:val="he_IL" w:bidi="he_IL"/>
        </w:rPr>
        <w:t>Daniel 11:1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וַאֲנִי֙ בִּשְׁנַ֣ת אַחַ֔ת לְדָרְיָ֖וֶשׁ הַמָּדִ֑י עָמְדִ֛י לְמַחֲזִ֥יק וּלְמָע֖וֹז לֽוֹ׃</w:t>
      </w:r>
    </w:p>
    <w:p>
      <w:pPr>
        <w:bidi/>
      </w:pPr>
      <w:r>
        <w:rPr>
          <w:rtl/>
          <w:cs/>
          <w:lang w:val="he_IL" w:bidi="he_IL"/>
        </w:rPr>
      </w:r>
      <w:r>
        <w:rPr>
          <w:vertAlign w:val="superscript"/>
          <w:rtl/>
          <w:cs/>
          <w:lang w:val="he_IL" w:bidi="he_IL"/>
        </w:rPr>
        <w:t>2</w:t>
      </w:r>
      <w:r>
        <w:rPr>
          <w:rtl/>
          <w:cs/>
          <w:lang w:val="he_IL" w:bidi="he_IL"/>
        </w:rPr>
        <w:t xml:space="preserve"> וְעַתָּ֕ה אֱמֶ֖ת אַגִּ֣יד לָ֑ךְ הִנֵּה־עוֹד֩ שְׁלֹשָׁ֨ה מְלָכִ֜ים עֹמְדִ֣ים לְפָרַ֗ס וְהָֽרְבִיעִי֙ יַעֲשִׁ֤יר עֹֽשֶׁר־גָּדוֹל֙ מִכֹּ֔ל וּכְחֶזְקָת֣וֹ בְעָשְׁר֔וֹ יָעִ֣יר הַכֹּ֔ל אֵ֖ת מַלְכ֥וּת יָוָֽן׃</w:t>
      </w:r>
    </w:p>
    <w:p>
      <w:pPr>
        <w:bidi/>
      </w:pPr>
      <w:r>
        <w:rPr>
          <w:rtl/>
          <w:cs/>
          <w:lang w:val="he_IL" w:bidi="he_IL"/>
        </w:rPr>
      </w:r>
      <w:r>
        <w:rPr>
          <w:vertAlign w:val="superscript"/>
          <w:rtl/>
          <w:cs/>
          <w:lang w:val="he_IL" w:bidi="he_IL"/>
        </w:rPr>
        <w:t>3</w:t>
      </w:r>
      <w:r>
        <w:rPr>
          <w:rtl/>
          <w:cs/>
          <w:lang w:val="he_IL" w:bidi="he_IL"/>
        </w:rPr>
        <w:t xml:space="preserve"> וְעָמַ֖ד מֶ֣לֶךְ גִּבּ֑וֹר וּמָשַׁל֙ מִמְשָׁ֣ל רַ֔ב וְעָשָׂ֖ה כִּרְצוֹנֽוֹ׃</w:t>
      </w:r>
    </w:p>
    <w:p>
      <w:pPr>
        <w:bidi/>
      </w:pPr>
      <w:r>
        <w:rPr>
          <w:rtl/>
          <w:cs/>
          <w:lang w:val="he_IL" w:bidi="he_IL"/>
        </w:rPr>
      </w:r>
      <w:r>
        <w:rPr>
          <w:vertAlign w:val="superscript"/>
          <w:rtl/>
          <w:cs/>
          <w:lang w:val="he_IL" w:bidi="he_IL"/>
        </w:rPr>
        <w:t>4</w:t>
      </w:r>
      <w:r>
        <w:rPr>
          <w:rtl/>
          <w:cs/>
          <w:lang w:val="he_IL" w:bidi="he_IL"/>
        </w:rPr>
        <w:t xml:space="preserve"> וּכְעָמְדוֹ֙ תִּשָּׁבֵ֣ר מַלְכוּת֔וֹ וְתֵחָ֕ץ לְאַרְבַּ֖ע רוּח֣וֹת הַשָּׁמָ֑יִם וְלֹ֣א לְאַחֲרִית֗וֹ וְלֹ֤א כְמָשְׁלוֹ֙ אֲשֶׁ֣ר מָשָׁ֔ל כִּ֤י תִנָּתֵשׁ֙ מַלְכוּת֔וֹ וְלַאֲחֵרִ֖ים מִלְּבַד־אֵֽלֶּה׃</w:t>
      </w:r>
    </w:p>
    <w:p>
      <w:pPr>
        <w:bidi/>
      </w:pPr>
      <w:r>
        <w:rPr>
          <w:rtl/>
          <w:cs/>
          <w:lang w:val="he_IL" w:bidi="he_IL"/>
        </w:rPr>
      </w:r>
      <w:r>
        <w:rPr>
          <w:vertAlign w:val="superscript"/>
          <w:rtl/>
          <w:cs/>
          <w:lang w:val="he_IL" w:bidi="he_IL"/>
        </w:rPr>
        <w:t>5</w:t>
      </w:r>
      <w:r>
        <w:rPr>
          <w:rtl/>
          <w:cs/>
          <w:lang w:val="he_IL" w:bidi="he_IL"/>
        </w:rPr>
        <w:t xml:space="preserve"> וְיֶחֱזַ֥ק מֶֽלֶךְ־הַנֶּ֖גֶב וּמִן־שָׂרָ֑יו וְיֶחֱזַ֤ק עָלָיו֙ וּמָשָׁ֔ל מִמְשָׁ֥ל רַ֖ב מֶמְשַׁלְתּֽוֹ׃</w:t>
      </w:r>
    </w:p>
    <w:p>
      <w:pPr>
        <w:bidi/>
      </w:pPr>
      <w:r>
        <w:rPr>
          <w:rtl/>
          <w:cs/>
          <w:lang w:val="he_IL" w:bidi="he_IL"/>
        </w:rPr>
      </w:r>
      <w:r>
        <w:rPr>
          <w:vertAlign w:val="superscript"/>
          <w:rtl/>
          <w:cs/>
          <w:lang w:val="he_IL" w:bidi="he_IL"/>
        </w:rPr>
        <w:t>6</w:t>
      </w:r>
      <w:r>
        <w:rPr>
          <w:rtl/>
          <w:cs/>
          <w:lang w:val="he_IL" w:bidi="he_IL"/>
        </w:rPr>
        <w:t xml:space="preserve"> וּלְקֵ֤ץ שָׁנִים֙ יִתְחַבָּ֔רוּ וּבַ֣ת מֶֽלֶךְ־הַנֶּ֗גֶב תָּבוֹא֙ אֶל־מֶ֣לֶךְ הַצָּפ֔וֹן לַעֲשׂ֖וֹת מֵישָׁרִ֑ים וְלֹֽא־תַעְצֹ֞ר כּ֣וֹחַ הַזְּר֗וֹעַ וְלֹ֤א יַעֲמֹד֙ וּזְרֹע֔וֹ וְתִנָּתֵ֨ן הִ֤יא וּמְבִיאֶ֙יהָ֙ וְהַיֹּ֣לְדָ֔הּ וּמַחֲזִקָ֖הּ בָּעִתִּֽים׃</w:t>
      </w:r>
    </w:p>
    <w:p>
      <w:pPr>
        <w:bidi/>
      </w:pPr>
      <w:r>
        <w:rPr>
          <w:rtl/>
          <w:cs/>
          <w:lang w:val="he_IL" w:bidi="he_IL"/>
        </w:rPr>
      </w:r>
      <w:r>
        <w:rPr>
          <w:vertAlign w:val="superscript"/>
          <w:rtl/>
          <w:cs/>
          <w:lang w:val="he_IL" w:bidi="he_IL"/>
        </w:rPr>
        <w:t>7</w:t>
      </w:r>
      <w:r>
        <w:rPr>
          <w:rtl/>
          <w:cs/>
          <w:lang w:val="he_IL" w:bidi="he_IL"/>
        </w:rPr>
        <w:t xml:space="preserve"> וְעָמַ֛ד מִנֵּ֥צֶר שָׁרָשֶׁ֖יהָ כַּנּ֑וֹ וְיָבֹ֣א אֶל־הַחַ֗יִל וְיָבֹא֙ בְּמָעוֹז֙ מֶ֣לֶךְ הַצָּפ֔וֹן וְעָשָׂ֥ה בָהֶ֖ם וְהֶחֱזִֽיק׃</w:t>
      </w:r>
    </w:p>
    <w:p>
      <w:pPr>
        <w:bidi/>
      </w:pPr>
      <w:r>
        <w:rPr>
          <w:rtl/>
          <w:cs/>
          <w:lang w:val="he_IL" w:bidi="he_IL"/>
        </w:rPr>
      </w:r>
      <w:r>
        <w:rPr>
          <w:vertAlign w:val="superscript"/>
          <w:rtl/>
          <w:cs/>
          <w:lang w:val="he_IL" w:bidi="he_IL"/>
        </w:rPr>
        <w:t>8</w:t>
      </w:r>
      <w:r>
        <w:rPr>
          <w:rtl/>
          <w:cs/>
          <w:lang w:val="he_IL" w:bidi="he_IL"/>
        </w:rPr>
        <w:t xml:space="preserve"> וְגַ֣ם אֱֽלֹהֵיהֶ֡ם עִם־נְסִֽכֵיהֶם֩ עִם־כְּלֵ֨י חֶמְדָּתָ֜ם כֶּ֧סֶף וְזָהָ֛ב בַּשְּׁבִ֖י יָבִ֣א מִצְרָ֑יִם וְהוּא֙ שָׁנִ֣ים יַעֲמֹ֔ד מִמֶּ֖לֶךְ הַצָּפֽוֹן׃</w:t>
      </w:r>
    </w:p>
    <w:p>
      <w:pPr>
        <w:bidi/>
      </w:pPr>
      <w:r>
        <w:rPr>
          <w:rtl/>
          <w:cs/>
          <w:lang w:val="he_IL" w:bidi="he_IL"/>
        </w:rPr>
      </w:r>
      <w:r>
        <w:rPr>
          <w:vertAlign w:val="superscript"/>
          <w:rtl/>
          <w:cs/>
          <w:lang w:val="he_IL" w:bidi="he_IL"/>
        </w:rPr>
        <w:t>9</w:t>
      </w:r>
      <w:r>
        <w:rPr>
          <w:rtl/>
          <w:cs/>
          <w:lang w:val="he_IL" w:bidi="he_IL"/>
        </w:rPr>
        <w:t xml:space="preserve"> וּבָ֗א בְּמַלְכוּת֙ מֶ֣לֶךְ הַנֶּ֔גֶב וְשָׁ֖ב אֶל־אַדְמָתֽוֹ׃</w:t>
      </w:r>
    </w:p>
    <w:p>
      <w:pPr>
        <w:bidi/>
      </w:pPr>
      <w:r>
        <w:rPr>
          <w:rtl/>
          <w:cs/>
          <w:lang w:val="he_IL" w:bidi="he_IL"/>
        </w:rPr>
      </w:r>
      <w:r>
        <w:rPr>
          <w:vertAlign w:val="superscript"/>
          <w:rtl/>
          <w:cs/>
          <w:lang w:val="he_IL" w:bidi="he_IL"/>
        </w:rPr>
        <w:t>10</w:t>
      </w:r>
      <w:r>
        <w:rPr>
          <w:rtl/>
          <w:cs/>
          <w:lang w:val="he_IL" w:bidi="he_IL"/>
        </w:rPr>
        <w:t xml:space="preserve"> ובנו יִתְגָּר֗וּ וְאָסְפוּ֙ הֲמוֹן֙ חֲיָלִ֣ים רַבִּ֔ים וּבָ֥א ב֖וֹא וְשָׁטַ֣ף וְעָבָ֑ר וְיָשֹׁ֥ב ויתגרו עַד־מעזה׃</w:t>
      </w:r>
    </w:p>
    <w:p>
      <w:pPr>
        <w:bidi/>
      </w:pPr>
      <w:r>
        <w:rPr>
          <w:rtl/>
          <w:cs/>
          <w:lang w:val="he_IL" w:bidi="he_IL"/>
        </w:rPr>
      </w:r>
      <w:r>
        <w:rPr>
          <w:vertAlign w:val="superscript"/>
          <w:rtl/>
          <w:cs/>
          <w:lang w:val="he_IL" w:bidi="he_IL"/>
        </w:rPr>
        <w:t>11</w:t>
      </w:r>
      <w:r>
        <w:rPr>
          <w:rtl/>
          <w:cs/>
          <w:lang w:val="he_IL" w:bidi="he_IL"/>
        </w:rPr>
        <w:t xml:space="preserve"> וְיִתְמַרְמַר֙ מֶ֣לֶךְ הַנֶּ֔גֶב וְיָצָ֕א וְנִלְחַ֥ם עִמּ֖וֹ עִם־מֶ֣לֶךְ הַצָּפ֑וֹן וְהֶעֱמִיד֙ הָמ֣וֹן רָ֔ב וְנִתַּ֥ן הֶהָמ֖וֹן בְּיָדֽוֹ׃</w:t>
      </w:r>
    </w:p>
    <w:p>
      <w:pPr>
        <w:bidi/>
      </w:pPr>
      <w:r>
        <w:rPr>
          <w:rtl/>
          <w:cs/>
          <w:lang w:val="he_IL" w:bidi="he_IL"/>
        </w:rPr>
      </w:r>
      <w:r>
        <w:rPr>
          <w:vertAlign w:val="superscript"/>
          <w:rtl/>
          <w:cs/>
          <w:lang w:val="he_IL" w:bidi="he_IL"/>
        </w:rPr>
        <w:t>12</w:t>
      </w:r>
      <w:r>
        <w:rPr>
          <w:rtl/>
          <w:cs/>
          <w:lang w:val="he_IL" w:bidi="he_IL"/>
        </w:rPr>
        <w:t xml:space="preserve"> וְנִשָּׂ֥א הֶהָמ֖וֹן ירום לְבָב֑וֹ וְהִפִּ֛יל רִבֹּא֖וֹת וְלֹ֥א יָעֽוֹז׃</w:t>
      </w:r>
    </w:p>
    <w:p>
      <w:pPr>
        <w:bidi/>
      </w:pPr>
      <w:r>
        <w:rPr>
          <w:rtl/>
          <w:cs/>
          <w:lang w:val="he_IL" w:bidi="he_IL"/>
        </w:rPr>
      </w:r>
      <w:r>
        <w:rPr>
          <w:vertAlign w:val="superscript"/>
          <w:rtl/>
          <w:cs/>
          <w:lang w:val="he_IL" w:bidi="he_IL"/>
        </w:rPr>
        <w:t>13</w:t>
      </w:r>
      <w:r>
        <w:rPr>
          <w:rtl/>
          <w:cs/>
          <w:lang w:val="he_IL" w:bidi="he_IL"/>
        </w:rPr>
        <w:t xml:space="preserve"> וְשָׁב֙ מֶ֣לֶךְ הַצָּפ֔וֹן וְהֶעֱמִ֣יד הָמ֔וֹן רַ֖ב מִן־הָרִאשׁ֑וֹן וּלְקֵ֨ץ הָֽעִתִּ֤ים שָׁנִים֙ יָ֣בוֹא ב֔וֹא בְּחַ֥יִל גָּד֖וֹל וּבִרְכ֥וּשׁ רָֽב׃</w:t>
      </w:r>
    </w:p>
    <w:p>
      <w:pPr>
        <w:bidi/>
      </w:pPr>
      <w:r>
        <w:rPr>
          <w:rtl/>
          <w:cs/>
          <w:lang w:val="he_IL" w:bidi="he_IL"/>
        </w:rPr>
      </w:r>
      <w:r>
        <w:rPr>
          <w:vertAlign w:val="superscript"/>
          <w:rtl/>
          <w:cs/>
          <w:lang w:val="he_IL" w:bidi="he_IL"/>
        </w:rPr>
        <w:t>14</w:t>
      </w:r>
      <w:r>
        <w:rPr>
          <w:rtl/>
          <w:cs/>
          <w:lang w:val="he_IL" w:bidi="he_IL"/>
        </w:rPr>
        <w:t xml:space="preserve"> וּבָעִתִּ֣ים הָהֵ֔ם רַבִּ֥ים יַֽעַמְד֖וּ עַל־מֶ֣לֶךְ הַנֶּ֑גֶב וּבְנֵ֣י ׀ פָּרִיצֵ֣י עַמְּךָ֗ יִֽנַּשְּׂא֛וּ לְהַעֲמִ֥יד חָז֖וֹן וְנִכְשָֽׁלוּ׃</w:t>
      </w:r>
    </w:p>
    <w:p>
      <w:pPr>
        <w:bidi/>
      </w:pPr>
      <w:r>
        <w:rPr>
          <w:rtl/>
          <w:cs/>
          <w:lang w:val="he_IL" w:bidi="he_IL"/>
        </w:rPr>
      </w:r>
      <w:r>
        <w:rPr>
          <w:vertAlign w:val="superscript"/>
          <w:rtl/>
          <w:cs/>
          <w:lang w:val="he_IL" w:bidi="he_IL"/>
        </w:rPr>
        <w:t>15</w:t>
      </w:r>
      <w:r>
        <w:rPr>
          <w:rtl/>
          <w:cs/>
          <w:lang w:val="he_IL" w:bidi="he_IL"/>
        </w:rPr>
        <w:t xml:space="preserve"> וְיָבֹא֙ מֶ֣לֶךְ הַצָּפ֔וֹן וְיִשְׁפֹּךְ֙ סֽוֹלֲלָ֔ה וְלָכַ֖ד עִ֣יר מִבְצָר֑וֹת וּזְרֹע֤וֹת הַנֶּ֙גֶב֙ לֹ֣א יַעֲמֹ֔דוּ וְעַם֙ מִבְחָרָ֔יו וְאֵ֥ין כֹּ֖חַ לַעֲמֹֽד׃</w:t>
      </w:r>
    </w:p>
    <w:p>
      <w:pPr>
        <w:bidi/>
      </w:pPr>
      <w:r>
        <w:rPr>
          <w:rtl/>
          <w:cs/>
          <w:lang w:val="he_IL" w:bidi="he_IL"/>
        </w:rPr>
      </w:r>
      <w:r>
        <w:rPr>
          <w:vertAlign w:val="superscript"/>
          <w:rtl/>
          <w:cs/>
          <w:lang w:val="he_IL" w:bidi="he_IL"/>
        </w:rPr>
        <w:t>16</w:t>
      </w:r>
      <w:r>
        <w:rPr>
          <w:rtl/>
          <w:cs/>
          <w:lang w:val="he_IL" w:bidi="he_IL"/>
        </w:rPr>
        <w:t xml:space="preserve"> וְיַ֨עַשׂ הַבָּ֤א אֵלָיו֙ כִּרְצוֹנ֔וֹ וְאֵ֥ין עוֹמֵ֖ד לְפָנָ֑יו וְיַעֲמֹ֥ד בְּאֶֽרֶץ־הַצְּבִ֖י וְכָלָ֥ה בְיָדֽוֹ׃</w:t>
      </w:r>
    </w:p>
    <w:p>
      <w:pPr>
        <w:bidi/>
      </w:pPr>
      <w:r>
        <w:rPr>
          <w:rtl/>
          <w:cs/>
          <w:lang w:val="he_IL" w:bidi="he_IL"/>
        </w:rPr>
      </w:r>
      <w:r>
        <w:rPr>
          <w:vertAlign w:val="superscript"/>
          <w:rtl/>
          <w:cs/>
          <w:lang w:val="he_IL" w:bidi="he_IL"/>
        </w:rPr>
        <w:t>17</w:t>
      </w:r>
      <w:r>
        <w:rPr>
          <w:rtl/>
          <w:cs/>
          <w:lang w:val="he_IL" w:bidi="he_IL"/>
        </w:rPr>
        <w:t xml:space="preserve"> וְיָשֵׂ֣ם ׀ פָּ֠נָיו לָב֞וֹא בְּתֹ֧קֶף כָּל־מַלְכוּת֛וֹ וִישָׁרִ֥ים עִמּ֖וֹ וְעָשָׂ֑ה וּבַ֤ת הַנָּשִׁים֙ יִתֶּן־ל֣וֹ לְהַשְׁחִיתָ֔הּ וְלֹ֥א תַעֲמֹ֖ד וְלֹא־ל֥וֹ תִהְיֶֽה׃</w:t>
      </w:r>
    </w:p>
    <w:p>
      <w:pPr>
        <w:bidi/>
      </w:pPr>
      <w:r>
        <w:rPr>
          <w:rtl/>
          <w:cs/>
          <w:lang w:val="he_IL" w:bidi="he_IL"/>
        </w:rPr>
      </w:r>
      <w:r>
        <w:rPr>
          <w:vertAlign w:val="superscript"/>
          <w:rtl/>
          <w:cs/>
          <w:lang w:val="he_IL" w:bidi="he_IL"/>
        </w:rPr>
        <w:t>18</w:t>
      </w:r>
      <w:r>
        <w:rPr>
          <w:rtl/>
          <w:cs/>
          <w:lang w:val="he_IL" w:bidi="he_IL"/>
        </w:rPr>
        <w:t xml:space="preserve"> וישב ׀ פָּנָ֛יו לְאִיִּ֖ים וְלָכַ֣ד רַבִּ֑ים וְהִשְׁבִּ֨ית קָצִ֤ין חֶרְפָּתוֹ֙ ל֔וֹ בִּלְתִּ֥י חֶרְפָּת֖וֹ יָשִׁ֥יב לֽוֹ׃</w:t>
      </w:r>
    </w:p>
    <w:p>
      <w:pPr>
        <w:bidi/>
      </w:pPr>
      <w:r>
        <w:rPr>
          <w:rtl/>
          <w:cs/>
          <w:lang w:val="he_IL" w:bidi="he_IL"/>
        </w:rPr>
      </w:r>
      <w:r>
        <w:rPr>
          <w:vertAlign w:val="superscript"/>
          <w:rtl/>
          <w:cs/>
          <w:lang w:val="he_IL" w:bidi="he_IL"/>
        </w:rPr>
        <w:t>19</w:t>
      </w:r>
      <w:r>
        <w:rPr>
          <w:rtl/>
          <w:cs/>
          <w:lang w:val="he_IL" w:bidi="he_IL"/>
        </w:rPr>
        <w:t xml:space="preserve"> וְיָשֵׁ֣ב פָּנָ֔יו לְמָעוּזֵּ֖י אַרְצ֑וֹ וְנִכְשַׁ֥ל וְנָפַ֖ל וְלֹ֥א יִמָּצֵֽא׃</w:t>
      </w:r>
    </w:p>
    <w:p>
      <w:pPr>
        <w:bidi/>
      </w:pPr>
      <w:r>
        <w:rPr>
          <w:rtl/>
          <w:cs/>
          <w:lang w:val="he_IL" w:bidi="he_IL"/>
        </w:rPr>
      </w:r>
      <w:r>
        <w:rPr>
          <w:vertAlign w:val="superscript"/>
          <w:rtl/>
          <w:cs/>
          <w:lang w:val="he_IL" w:bidi="he_IL"/>
        </w:rPr>
        <w:t>20</w:t>
      </w:r>
      <w:r>
        <w:rPr>
          <w:rtl/>
          <w:cs/>
          <w:lang w:val="he_IL" w:bidi="he_IL"/>
        </w:rPr>
        <w:t xml:space="preserve"> וְעָמַ֧ד עַל־כַּנּ֛וֹ מַעֲבִ֥יר נוֹגֵ֖שׂ הֶ֣דֶר מַלְכ֑וּת וּבְיָמִ֤ים אֲחָדִים֙ יִשָּׁבֵ֔ר וְלֹ֥א בְאַפַּ֖יִם וְלֹ֥א בְמִלְחָמָֽה׃</w:t>
      </w:r>
    </w:p>
    <w:p>
      <w:pPr>
        <w:bidi/>
      </w:pPr>
      <w:r>
        <w:rPr>
          <w:rtl/>
          <w:cs/>
          <w:lang w:val="he_IL" w:bidi="he_IL"/>
        </w:rPr>
      </w:r>
      <w:r>
        <w:rPr>
          <w:vertAlign w:val="superscript"/>
          <w:rtl/>
          <w:cs/>
          <w:lang w:val="he_IL" w:bidi="he_IL"/>
        </w:rPr>
        <w:t>21</w:t>
      </w:r>
      <w:r>
        <w:rPr>
          <w:rtl/>
          <w:cs/>
          <w:lang w:val="he_IL" w:bidi="he_IL"/>
        </w:rPr>
        <w:t xml:space="preserve"> וְעָמַ֤ד עַל־כַּנּוֹ֙ נִבְזֶ֔ה וְלֹא־נָתְנ֥וּ עָלָ֖יו ה֣וֹד מַלְכ֑וּת וּבָ֣א בְשַׁלְוָ֔ה וְהֶחֱזִ֥יק מַלְכ֖וּת בַּחֲלַקְלַקּֽוֹת׃</w:t>
      </w:r>
    </w:p>
    <w:p>
      <w:pPr>
        <w:bidi/>
      </w:pPr>
      <w:r>
        <w:rPr>
          <w:rtl/>
          <w:cs/>
          <w:lang w:val="he_IL" w:bidi="he_IL"/>
        </w:rPr>
      </w:r>
      <w:r>
        <w:rPr>
          <w:vertAlign w:val="superscript"/>
          <w:rtl/>
          <w:cs/>
          <w:lang w:val="he_IL" w:bidi="he_IL"/>
        </w:rPr>
        <w:t>22</w:t>
      </w:r>
      <w:r>
        <w:rPr>
          <w:rtl/>
          <w:cs/>
          <w:lang w:val="he_IL" w:bidi="he_IL"/>
        </w:rPr>
        <w:t xml:space="preserve"> וּזְרֹע֥וֹת הַשֶּׁ֛טֶף יִשָּׁטְפ֥וּ מִלְּפָנָ֖יו וְיִשָּׁבֵ֑רוּ וְגַ֖ם נְגִ֥יד בְּרִֽית׃</w:t>
      </w:r>
    </w:p>
    <w:p>
      <w:pPr>
        <w:bidi/>
      </w:pPr>
      <w:r>
        <w:rPr>
          <w:rtl/>
          <w:cs/>
          <w:lang w:val="he_IL" w:bidi="he_IL"/>
        </w:rPr>
      </w:r>
      <w:r>
        <w:rPr>
          <w:vertAlign w:val="superscript"/>
          <w:rtl/>
          <w:cs/>
          <w:lang w:val="he_IL" w:bidi="he_IL"/>
        </w:rPr>
        <w:t>23</w:t>
      </w:r>
      <w:r>
        <w:rPr>
          <w:rtl/>
          <w:cs/>
          <w:lang w:val="he_IL" w:bidi="he_IL"/>
        </w:rPr>
        <w:t xml:space="preserve"> וּמִן־הִֽתְחַבְּר֥וּת אֵלָ֖יו יַעֲשֶׂ֣ה מִרְמָ֑ה וְעָלָ֥ה וְעָצַ֖ם בִּמְעַט־גּֽוֹי׃</w:t>
      </w:r>
    </w:p>
    <w:p>
      <w:pPr>
        <w:bidi/>
      </w:pPr>
      <w:r>
        <w:rPr>
          <w:rtl/>
          <w:cs/>
          <w:lang w:val="he_IL" w:bidi="he_IL"/>
        </w:rPr>
      </w:r>
      <w:r>
        <w:rPr>
          <w:vertAlign w:val="superscript"/>
          <w:rtl/>
          <w:cs/>
          <w:lang w:val="he_IL" w:bidi="he_IL"/>
        </w:rPr>
        <w:t>24</w:t>
      </w:r>
      <w:r>
        <w:rPr>
          <w:rtl/>
          <w:cs/>
          <w:lang w:val="he_IL" w:bidi="he_IL"/>
        </w:rPr>
        <w:t xml:space="preserve"> בְּשַׁלְוָ֞ה וּבְמִשְׁמַנֵּ֣י מְדִינָה֮ יָבוֹא֒ וְעָשָׂ֗ה אֲשֶׁ֨ר לֹא־עָשׂ֤וּ אֲבֹתָיו֙ וַאֲב֣וֹת אֲבֹתָ֔יו בִּזָּ֧ה וְשָׁלָ֛ל וּרְכ֖וּשׁ לָהֶ֣ם יִבְז֑וֹר וְעַ֧ל מִבְצָרִ֛ים יְחַשֵּׁ֥ב מַחְשְׁבֹתָ֖יו וְעַד־עֵֽת׃</w:t>
      </w:r>
    </w:p>
    <w:p>
      <w:pPr>
        <w:bidi/>
      </w:pPr>
      <w:r>
        <w:rPr>
          <w:rtl/>
          <w:cs/>
          <w:lang w:val="he_IL" w:bidi="he_IL"/>
        </w:rPr>
      </w:r>
      <w:r>
        <w:rPr>
          <w:vertAlign w:val="superscript"/>
          <w:rtl/>
          <w:cs/>
          <w:lang w:val="he_IL" w:bidi="he_IL"/>
        </w:rPr>
        <w:t>25</w:t>
      </w:r>
      <w:r>
        <w:rPr>
          <w:rtl/>
          <w:cs/>
          <w:lang w:val="he_IL" w:bidi="he_IL"/>
        </w:rPr>
        <w:t xml:space="preserve"> וְיָעֵר֩ כֹּח֨וֹ וּלְבָב֜וֹ עַל־מֶ֣לֶךְ הַנֶּגֶב֮ בְּחַ֣יִל גָּדוֹל֒ וּמֶ֣לֶךְ הַנֶּ֗גֶב יִתְגָּרֶה֙ לַמִּלְחָמָ֔ה בְּחַֽיִל־גָּד֥וֹל וְעָצ֖וּם עַד־מְאֹ֑ד וְלֹ֣א יַעֲמֹ֔ד כִּֽי־יַחְשְׁב֥וּ עָלָ֖יו מַחֲשָׁבֽוֹת׃</w:t>
      </w:r>
    </w:p>
    <w:p>
      <w:pPr>
        <w:bidi/>
      </w:pPr>
      <w:r>
        <w:rPr>
          <w:rtl/>
          <w:cs/>
          <w:lang w:val="he_IL" w:bidi="he_IL"/>
        </w:rPr>
      </w:r>
      <w:r>
        <w:rPr>
          <w:vertAlign w:val="superscript"/>
          <w:rtl/>
          <w:cs/>
          <w:lang w:val="he_IL" w:bidi="he_IL"/>
        </w:rPr>
        <w:t>26</w:t>
      </w:r>
      <w:r>
        <w:rPr>
          <w:rtl/>
          <w:cs/>
          <w:lang w:val="he_IL" w:bidi="he_IL"/>
        </w:rPr>
        <w:t xml:space="preserve"> וְאֹכְלֵ֧י פַת־בָּג֛וֹ יִשְׁבְּר֖וּהוּ וְחֵיל֣וֹ יִשְׁט֑וֹף וְנָפְל֖וּ חֲלָלִ֥ים רַבִּֽים׃</w:t>
      </w:r>
    </w:p>
    <w:p>
      <w:pPr>
        <w:bidi/>
      </w:pPr>
      <w:r>
        <w:rPr>
          <w:rtl/>
          <w:cs/>
          <w:lang w:val="he_IL" w:bidi="he_IL"/>
        </w:rPr>
      </w:r>
      <w:r>
        <w:rPr>
          <w:vertAlign w:val="superscript"/>
          <w:rtl/>
          <w:cs/>
          <w:lang w:val="he_IL" w:bidi="he_IL"/>
        </w:rPr>
        <w:t>27</w:t>
      </w:r>
      <w:r>
        <w:rPr>
          <w:rtl/>
          <w:cs/>
          <w:lang w:val="he_IL" w:bidi="he_IL"/>
        </w:rPr>
        <w:t xml:space="preserve"> וּשְׁנֵיהֶ֤ם הַמְּלָכִים֙ לְבָבָ֣ם לְמֵרָ֔ע וְעַל־שֻׁלְחָ֥ן אֶחָ֖ד כָּזָ֣ב יְדַבֵּ֑רוּ וְלֹ֣א תִצְלָ֔ח כִּי־ע֥וֹד קֵ֖ץ לַמּוֹעֵֽד׃</w:t>
      </w:r>
    </w:p>
    <w:p>
      <w:pPr>
        <w:bidi/>
      </w:pPr>
      <w:r>
        <w:rPr>
          <w:rtl/>
          <w:cs/>
          <w:lang w:val="he_IL" w:bidi="he_IL"/>
        </w:rPr>
      </w:r>
      <w:r>
        <w:rPr>
          <w:vertAlign w:val="superscript"/>
          <w:rtl/>
          <w:cs/>
          <w:lang w:val="he_IL" w:bidi="he_IL"/>
        </w:rPr>
        <w:t>28</w:t>
      </w:r>
      <w:r>
        <w:rPr>
          <w:rtl/>
          <w:cs/>
          <w:lang w:val="he_IL" w:bidi="he_IL"/>
        </w:rPr>
        <w:t xml:space="preserve"> וְיָשֹׁ֤ב אַרְצוֹ֙ בִּרְכ֣וּשׁ גָּד֔וֹל וּלְבָב֖וֹ עַל־בְּרִ֣ית קֹ֑דֶשׁ וְעָשָׂ֖ה וְשָׁ֥ב לְאַרְצֽוֹ׃</w:t>
      </w:r>
    </w:p>
    <w:p>
      <w:pPr>
        <w:bidi/>
      </w:pPr>
      <w:r>
        <w:rPr>
          <w:rtl/>
          <w:cs/>
          <w:lang w:val="he_IL" w:bidi="he_IL"/>
        </w:rPr>
      </w:r>
      <w:r>
        <w:rPr>
          <w:vertAlign w:val="superscript"/>
          <w:rtl/>
          <w:cs/>
          <w:lang w:val="he_IL" w:bidi="he_IL"/>
        </w:rPr>
        <w:t>29</w:t>
      </w:r>
      <w:r>
        <w:rPr>
          <w:rtl/>
          <w:cs/>
          <w:lang w:val="he_IL" w:bidi="he_IL"/>
        </w:rPr>
        <w:t xml:space="preserve"> לַמּוֹעֵ֥ד יָשׁ֖וּב וּבָ֣א בַנֶּ֑גֶב וְלֹֽא־תִהְיֶ֥ה כָרִאשֹׁנָ֖ה וְכָאַחֲרֹנָֽה׃</w:t>
      </w:r>
    </w:p>
    <w:p>
      <w:pPr>
        <w:bidi/>
      </w:pPr>
      <w:r>
        <w:rPr>
          <w:rtl/>
          <w:cs/>
          <w:lang w:val="he_IL" w:bidi="he_IL"/>
        </w:rPr>
      </w:r>
      <w:r>
        <w:rPr>
          <w:vertAlign w:val="superscript"/>
          <w:rtl/>
          <w:cs/>
          <w:lang w:val="he_IL" w:bidi="he_IL"/>
        </w:rPr>
        <w:t>30</w:t>
      </w:r>
      <w:r>
        <w:rPr>
          <w:rtl/>
          <w:cs/>
          <w:lang w:val="he_IL" w:bidi="he_IL"/>
        </w:rPr>
        <w:t xml:space="preserve"> וּבָ֨אוּ ב֜וֹ צִיִּ֤ים כִּתִּים֙ וְנִכְאָ֔ה וְשָׁ֛ב וְזָעַ֥ם עַל־בְּרִֽית־ק֖וֹדֶשׁ וְעָשָׂ֑ה וְשָׁ֣ב וְיָבֵ֔ן עַל־עֹזְבֵ֖י בְּרִ֥ית קֹֽדֶשׁ׃</w:t>
      </w:r>
    </w:p>
    <w:p>
      <w:pPr>
        <w:bidi/>
      </w:pPr>
      <w:r>
        <w:rPr>
          <w:rtl/>
          <w:cs/>
          <w:lang w:val="he_IL" w:bidi="he_IL"/>
        </w:rPr>
      </w:r>
      <w:r>
        <w:rPr>
          <w:vertAlign w:val="superscript"/>
          <w:rtl/>
          <w:cs/>
          <w:lang w:val="he_IL" w:bidi="he_IL"/>
        </w:rPr>
        <w:t>31</w:t>
      </w:r>
      <w:r>
        <w:rPr>
          <w:rtl/>
          <w:cs/>
          <w:lang w:val="he_IL" w:bidi="he_IL"/>
        </w:rPr>
        <w:t xml:space="preserve"> וּזְרֹעִ֖ים מִמֶּ֣נּוּ יַעֲמֹ֑דוּ וְחִלְּל֞וּ הַמִּקְדָּ֤שׁ הַמָּעוֹז֙ וְהֵסִ֣ירוּ הַתָּמִ֔יד וְנָתְנ֖וּ הַשִּׁקּ֥וּץ מְשׁוֹמֵֽם׃</w:t>
      </w:r>
    </w:p>
    <w:p>
      <w:pPr>
        <w:bidi/>
      </w:pPr>
      <w:r>
        <w:rPr>
          <w:rtl/>
          <w:cs/>
          <w:lang w:val="he_IL" w:bidi="he_IL"/>
        </w:rPr>
      </w:r>
      <w:r>
        <w:rPr>
          <w:vertAlign w:val="superscript"/>
          <w:rtl/>
          <w:cs/>
          <w:lang w:val="he_IL" w:bidi="he_IL"/>
        </w:rPr>
        <w:t>32</w:t>
      </w:r>
      <w:r>
        <w:rPr>
          <w:rtl/>
          <w:cs/>
          <w:lang w:val="he_IL" w:bidi="he_IL"/>
        </w:rPr>
        <w:t xml:space="preserve"> וּמַרְשִׁיעֵ֣י בְרִ֔ית יַחֲנִ֖יף בַּחֲלַקּ֑וֹת וְעַ֛ם יֹדְעֵ֥י אֱלֹהָ֖יו יַחֲזִ֥קוּ וְעָשֽׂוּ׃</w:t>
      </w:r>
    </w:p>
    <w:p>
      <w:pPr>
        <w:bidi/>
      </w:pPr>
      <w:r>
        <w:rPr>
          <w:rtl/>
          <w:cs/>
          <w:lang w:val="he_IL" w:bidi="he_IL"/>
        </w:rPr>
      </w:r>
      <w:r>
        <w:rPr>
          <w:vertAlign w:val="superscript"/>
          <w:rtl/>
          <w:cs/>
          <w:lang w:val="he_IL" w:bidi="he_IL"/>
        </w:rPr>
        <w:t>33</w:t>
      </w:r>
      <w:r>
        <w:rPr>
          <w:rtl/>
          <w:cs/>
          <w:lang w:val="he_IL" w:bidi="he_IL"/>
        </w:rPr>
        <w:t xml:space="preserve"> וּמַשְׂכִּ֣ילֵי עָ֔ם יָבִ֖ינוּ לָֽרַבִּ֑ים וְנִכְשְׁל֞וּ בְּחֶ֧רֶב וּבְלֶהָבָ֛ה בִּשְׁבִ֥י וּבְבִזָּ֖ה יָמִֽים׃</w:t>
      </w:r>
    </w:p>
    <w:p>
      <w:pPr>
        <w:bidi/>
      </w:pPr>
      <w:r>
        <w:rPr>
          <w:rtl/>
          <w:cs/>
          <w:lang w:val="he_IL" w:bidi="he_IL"/>
        </w:rPr>
      </w:r>
      <w:r>
        <w:rPr>
          <w:vertAlign w:val="superscript"/>
          <w:rtl/>
          <w:cs/>
          <w:lang w:val="he_IL" w:bidi="he_IL"/>
        </w:rPr>
        <w:t>34</w:t>
      </w:r>
      <w:r>
        <w:rPr>
          <w:rtl/>
          <w:cs/>
          <w:lang w:val="he_IL" w:bidi="he_IL"/>
        </w:rPr>
        <w:t xml:space="preserve"> וּבְהִכָּ֣שְׁלָ֔ם יֵעָזְר֖וּ עֵ֣זֶר מְעָ֑ט וְנִלְו֧וּ עֲלֵיהֶ֛ם רַבִּ֖ים בַּחֲלַקְלַקּֽוֹת׃</w:t>
      </w:r>
    </w:p>
    <w:p>
      <w:pPr>
        <w:bidi/>
      </w:pPr>
      <w:r>
        <w:rPr>
          <w:rtl/>
          <w:cs/>
          <w:lang w:val="he_IL" w:bidi="he_IL"/>
        </w:rPr>
      </w:r>
      <w:r>
        <w:rPr>
          <w:vertAlign w:val="superscript"/>
          <w:rtl/>
          <w:cs/>
          <w:lang w:val="he_IL" w:bidi="he_IL"/>
        </w:rPr>
        <w:t>35</w:t>
      </w:r>
      <w:r>
        <w:rPr>
          <w:rtl/>
          <w:cs/>
          <w:lang w:val="he_IL" w:bidi="he_IL"/>
        </w:rPr>
        <w:t xml:space="preserve"> וּמִן־הַמַּשְׂכִּילִ֣ים יִכָּֽשְׁל֗וּ לִצְר֥וֹף בָּהֶ֛ם וּלְבָרֵ֥ר וְלַלְבֵּ֖ן עַד־עֵ֣ת קֵ֑ץ כִּי־ע֖וֹד לַמּוֹעֵֽד׃</w:t>
      </w:r>
    </w:p>
    <w:p>
      <w:pPr>
        <w:bidi/>
      </w:pPr>
      <w:r>
        <w:rPr>
          <w:rtl/>
          <w:cs/>
          <w:lang w:val="he_IL" w:bidi="he_IL"/>
        </w:rPr>
      </w:r>
      <w:r>
        <w:rPr>
          <w:vertAlign w:val="superscript"/>
          <w:rtl/>
          <w:cs/>
          <w:lang w:val="he_IL" w:bidi="he_IL"/>
        </w:rPr>
        <w:t>36</w:t>
      </w:r>
      <w:r>
        <w:rPr>
          <w:rtl/>
          <w:cs/>
          <w:lang w:val="he_IL" w:bidi="he_IL"/>
        </w:rPr>
        <w:t xml:space="preserve"> וְעָשָׂ֨ה כִרְצוֹנ֜וֹ הַמֶּ֗לֶךְ וְיִתְרוֹמֵ֤ם וְיִתְגַּדֵּל֙ עַל־כָּל־אֵ֔ל וְעַל֙ אֵ֣ל אֵלִ֔ים יְדַבֵּ֖ר נִפְלָא֑וֹת וְהִצְלִ֙יחַ֙ עַד־כָּ֣לָה זַ֔עַם כִּ֥י נֶחֱרָצָ֖ה נֶעֱשָֽׂתָה׃</w:t>
      </w:r>
    </w:p>
    <w:p>
      <w:pPr>
        <w:bidi/>
      </w:pPr>
      <w:r>
        <w:rPr>
          <w:rtl/>
          <w:cs/>
          <w:lang w:val="he_IL" w:bidi="he_IL"/>
        </w:rPr>
      </w:r>
      <w:r>
        <w:rPr>
          <w:vertAlign w:val="superscript"/>
          <w:rtl/>
          <w:cs/>
          <w:lang w:val="he_IL" w:bidi="he_IL"/>
        </w:rPr>
        <w:t>37</w:t>
      </w:r>
      <w:r>
        <w:rPr>
          <w:rtl/>
          <w:cs/>
          <w:lang w:val="he_IL" w:bidi="he_IL"/>
        </w:rPr>
        <w:t xml:space="preserve"> וְעַל־אֱלֹהֵ֤י אֲבֹתָיו֙ לֹ֣א יָבִ֔ין וְעַל־חֶמְדַּ֥ת נָשִׁ֛ים וְעַֽל־כָּל־אֱל֖וֹהַּ לֹ֣א יָבִ֑ין כִּ֥י עַל־כֹּ֖ל יִתְגַּדָּֽל׃</w:t>
      </w:r>
    </w:p>
    <w:p>
      <w:pPr>
        <w:bidi/>
      </w:pPr>
      <w:r>
        <w:rPr>
          <w:rtl/>
          <w:cs/>
          <w:lang w:val="he_IL" w:bidi="he_IL"/>
        </w:rPr>
      </w:r>
      <w:r>
        <w:rPr>
          <w:vertAlign w:val="superscript"/>
          <w:rtl/>
          <w:cs/>
          <w:lang w:val="he_IL" w:bidi="he_IL"/>
        </w:rPr>
        <w:t>38</w:t>
      </w:r>
      <w:r>
        <w:rPr>
          <w:rtl/>
          <w:cs/>
          <w:lang w:val="he_IL" w:bidi="he_IL"/>
        </w:rPr>
        <w:t xml:space="preserve"> וְלֶאֱלֹ֙הַּ֙ מָֽעֻזִּ֔ים עַל־כַּנּ֖וֹ יְכַבֵּ֑ד וְלֶאֱל֜וֹהַּ אֲשֶׁ֧ר לֹא־יְדָעֻ֣הוּ אֲבֹתָ֗יו יְכַבֵּ֛ד בְּזָהָ֥ב וּבְכֶ֛סֶף וּבְאֶ֥בֶן יְקָרָ֖ה וּבַחֲמֻדֽוֹת׃</w:t>
      </w:r>
    </w:p>
    <w:p>
      <w:pPr>
        <w:bidi/>
      </w:pPr>
      <w:r>
        <w:rPr>
          <w:rtl/>
          <w:cs/>
          <w:lang w:val="he_IL" w:bidi="he_IL"/>
        </w:rPr>
      </w:r>
      <w:r>
        <w:rPr>
          <w:vertAlign w:val="superscript"/>
          <w:rtl/>
          <w:cs/>
          <w:lang w:val="he_IL" w:bidi="he_IL"/>
        </w:rPr>
        <w:t>39</w:t>
      </w:r>
      <w:r>
        <w:rPr>
          <w:rtl/>
          <w:cs/>
          <w:lang w:val="he_IL" w:bidi="he_IL"/>
        </w:rPr>
        <w:t xml:space="preserve"> וְעָשָׂ֞ה לְמִבְצְרֵ֤י מָֽעֻזִּים֙ עִם־אֱל֣וֹהַּ נֵכָ֔ר אֲשֶׁ֥ר הכיר יַרְבֶּ֣ה כָב֑וֹד וְהִמְשִׁילָם֙ בָּֽרַבִּ֔ים וַאֲדָמָ֖ה יְחַלֵּ֥ק בִּמְחִֽיר׃</w:t>
      </w:r>
    </w:p>
    <w:p>
      <w:pPr>
        <w:bidi/>
      </w:pPr>
      <w:r>
        <w:rPr>
          <w:rtl/>
          <w:cs/>
          <w:lang w:val="he_IL" w:bidi="he_IL"/>
        </w:rPr>
      </w:r>
      <w:r>
        <w:rPr>
          <w:vertAlign w:val="superscript"/>
          <w:rtl/>
          <w:cs/>
          <w:lang w:val="he_IL" w:bidi="he_IL"/>
        </w:rPr>
        <w:t>40</w:t>
      </w:r>
      <w:r>
        <w:rPr>
          <w:rtl/>
          <w:cs/>
          <w:lang w:val="he_IL" w:bidi="he_IL"/>
        </w:rPr>
        <w:t xml:space="preserve"> וּבְעֵ֣ת קֵ֗ץ יִתְנַגַּ֤ח עִמּוֹ֙ מֶ֣לֶךְ הַנֶּ֔גֶב וְיִשְׂתָּעֵ֨ר עָלָ֜יו מֶ֣לֶךְ הַצָּפ֗וֹן בְּרֶ֙כֶב֙ וּבְפָ֣רָשִׁ֔ים וּבָאֳנִיּ֖וֹת רַבּ֑וֹת וּבָ֥א בַאֲרָצ֖וֹת וְשָׁטַ֥ף וְעָבָֽר׃</w:t>
      </w:r>
    </w:p>
    <w:p>
      <w:pPr>
        <w:bidi/>
      </w:pPr>
      <w:r>
        <w:rPr>
          <w:rtl/>
          <w:cs/>
          <w:lang w:val="he_IL" w:bidi="he_IL"/>
        </w:rPr>
      </w:r>
      <w:r>
        <w:rPr>
          <w:vertAlign w:val="superscript"/>
          <w:rtl/>
          <w:cs/>
          <w:lang w:val="he_IL" w:bidi="he_IL"/>
        </w:rPr>
        <w:t>41</w:t>
      </w:r>
      <w:r>
        <w:rPr>
          <w:rtl/>
          <w:cs/>
          <w:lang w:val="he_IL" w:bidi="he_IL"/>
        </w:rPr>
        <w:t xml:space="preserve"> וּבָא֙ בְּאֶ֣רֶץ הַצְּבִ֔י וְרַבּ֖וֹת יִכָּשֵׁ֑לוּ וְאֵ֙לֶּה֙ יִמָּלְט֣וּ מִיָּד֔וֹ אֱד֣וֹם וּמוֹאָ֔ב וְרֵאשִׁ֖ית בְּנֵ֥י עַמּֽוֹן׃</w:t>
      </w:r>
    </w:p>
    <w:p>
      <w:pPr>
        <w:bidi/>
      </w:pPr>
      <w:r>
        <w:rPr>
          <w:rtl/>
          <w:cs/>
          <w:lang w:val="he_IL" w:bidi="he_IL"/>
        </w:rPr>
      </w:r>
      <w:r>
        <w:rPr>
          <w:vertAlign w:val="superscript"/>
          <w:rtl/>
          <w:cs/>
          <w:lang w:val="he_IL" w:bidi="he_IL"/>
        </w:rPr>
        <w:t>42</w:t>
      </w:r>
      <w:r>
        <w:rPr>
          <w:rtl/>
          <w:cs/>
          <w:lang w:val="he_IL" w:bidi="he_IL"/>
        </w:rPr>
        <w:t xml:space="preserve"> וְיִשְׁלַ֥ח יָד֖וֹ בַּאֲרָצ֑וֹת וְאֶ֣רֶץ מִצְרַ֔יִם לֹ֥א תִהְיֶ֖ה לִפְלֵיטָֽה׃</w:t>
      </w:r>
    </w:p>
    <w:p>
      <w:pPr>
        <w:bidi/>
      </w:pPr>
      <w:r>
        <w:rPr>
          <w:rtl/>
          <w:cs/>
          <w:lang w:val="he_IL" w:bidi="he_IL"/>
        </w:rPr>
      </w:r>
      <w:r>
        <w:rPr>
          <w:vertAlign w:val="superscript"/>
          <w:rtl/>
          <w:cs/>
          <w:lang w:val="he_IL" w:bidi="he_IL"/>
        </w:rPr>
        <w:t>43</w:t>
      </w:r>
      <w:r>
        <w:rPr>
          <w:rtl/>
          <w:cs/>
          <w:lang w:val="he_IL" w:bidi="he_IL"/>
        </w:rPr>
        <w:t xml:space="preserve"> וּמָשַׁ֗ל בְּמִכְמַנֵּי֙ הַזָּהָ֣ב וְהַכֶּ֔סֶף וּבְכֹ֖ל חֲמֻד֣וֹת מִצְרָ֑יִם וְלֻבִ֥ים וְכֻשִׁ֖ים בְּמִצְעָדָֽיו׃</w:t>
      </w:r>
    </w:p>
    <w:p>
      <w:pPr>
        <w:bidi/>
      </w:pPr>
      <w:r>
        <w:rPr>
          <w:rtl/>
          <w:cs/>
          <w:lang w:val="he_IL" w:bidi="he_IL"/>
        </w:rPr>
      </w:r>
      <w:r>
        <w:rPr>
          <w:vertAlign w:val="superscript"/>
          <w:rtl/>
          <w:cs/>
          <w:lang w:val="he_IL" w:bidi="he_IL"/>
        </w:rPr>
        <w:t>44</w:t>
      </w:r>
      <w:r>
        <w:rPr>
          <w:rtl/>
          <w:cs/>
          <w:lang w:val="he_IL" w:bidi="he_IL"/>
        </w:rPr>
        <w:t xml:space="preserve"> וּשְׁמֻע֣וֹת יְבַהֲלֻ֔הוּ מִמִּזְרָ֖ח וּמִצָּפ֑וֹן וְיָצָא֙ בְּחֵמָ֣א גְדֹלָ֔ה לְהַשְׁמִ֥יד וּֽלְהַחֲרִ֖ים רַבִּֽים׃</w:t>
      </w:r>
    </w:p>
    <w:p>
      <w:pPr>
        <w:bidi/>
      </w:pPr>
      <w:r>
        <w:rPr>
          <w:rtl/>
          <w:cs/>
          <w:lang w:val="he_IL" w:bidi="he_IL"/>
        </w:rPr>
      </w:r>
      <w:r>
        <w:rPr>
          <w:vertAlign w:val="superscript"/>
          <w:rtl/>
          <w:cs/>
          <w:lang w:val="he_IL" w:bidi="he_IL"/>
        </w:rPr>
        <w:t>45</w:t>
      </w:r>
      <w:r>
        <w:rPr>
          <w:rtl/>
          <w:cs/>
          <w:lang w:val="he_IL" w:bidi="he_IL"/>
        </w:rPr>
        <w:t xml:space="preserve"> וְיִטַּע֙ אָהֳלֶ֣י אַפַּדְנ֔וֹ בֵּ֥ין יַמִּ֖ים לְהַר־צְבִי־קֹ֑דֶשׁ וּבָא֙ עַד־קִצּ֔וֹ וְאֵ֥ין עוֹזֵ֖ר לֽוֹ׃</w:t>
      </w:r>
    </w:p>
    <w:p>
      <w:pPr>
        <w:pStyle w:val="Heading2"/>
        <w:bidi/>
      </w:pPr>
      <w:r>
        <w:rPr>
          <w:rtl/>
          <w:cs/>
          <w:lang w:val="he_IL" w:bidi="he_IL"/>
        </w:rPr>
        <w:t>Daniel 12:1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וּבָעֵ֣ת הַהִיא֩ יַעֲמֹ֨ד מִֽיכָאֵ֜ל הַשַּׂ֣ר הַגָּד֗וֹל הָעֹמֵד֮ עַל־בְּנֵ֣י עַמֶּךָ֒ וְהָיְתָה֙ עֵ֣ת צָרָ֔ה אֲשֶׁ֤ר לֹֽא־נִהְיְתָה֙ מִֽהְי֣וֹת גּ֔וֹי עַ֖ד הָעֵ֣ת הַהִ֑יא וּבָעֵ֤ת הַהִיא֙ יִמָּלֵ֣ט עַמְּךָ֔ כָּל־הַנִּמְצָ֖א כָּת֥וּב בַּסֵּֽפֶר׃</w:t>
      </w:r>
    </w:p>
    <w:p>
      <w:pPr>
        <w:bidi/>
      </w:pPr>
      <w:r>
        <w:rPr>
          <w:rtl/>
          <w:cs/>
          <w:lang w:val="he_IL" w:bidi="he_IL"/>
        </w:rPr>
      </w:r>
      <w:r>
        <w:rPr>
          <w:vertAlign w:val="superscript"/>
          <w:rtl/>
          <w:cs/>
          <w:lang w:val="he_IL" w:bidi="he_IL"/>
        </w:rPr>
        <w:t>2</w:t>
      </w:r>
      <w:r>
        <w:rPr>
          <w:rtl/>
          <w:cs/>
          <w:lang w:val="he_IL" w:bidi="he_IL"/>
        </w:rPr>
        <w:t xml:space="preserve"> וְרַבִּ֕ים מִיְּשֵׁנֵ֥י אַדְמַת־עָפָ֖ר יָקִ֑יצוּ אֵ֚לֶּה לְחַיֵּ֣י עוֹלָ֔ם וְאֵ֥לֶּה לַחֲרָפ֖וֹת לְדִרְא֥וֹן עוֹלָֽם׃ ס</w:t>
      </w:r>
    </w:p>
    <w:p>
      <w:pPr>
        <w:bidi/>
      </w:pPr>
      <w:r>
        <w:rPr>
          <w:rtl/>
          <w:cs/>
          <w:lang w:val="he_IL" w:bidi="he_IL"/>
        </w:rPr>
      </w:r>
      <w:r>
        <w:rPr>
          <w:vertAlign w:val="superscript"/>
          <w:rtl/>
          <w:cs/>
          <w:lang w:val="he_IL" w:bidi="he_IL"/>
        </w:rPr>
        <w:t>3</w:t>
      </w:r>
      <w:r>
        <w:rPr>
          <w:rtl/>
          <w:cs/>
          <w:lang w:val="he_IL" w:bidi="he_IL"/>
        </w:rPr>
        <w:t xml:space="preserve"> וְהַ֨מַּשְׂכִּלִ֔ים יַזְהִ֖רוּ כְּזֹ֣הַר הָרָקִ֑יעַ וּמַצְדִּיקֵי֙ הָֽרַבִּ֔ים כַּכּוֹכָבִ֖ים לְעוֹלָ֥ם וָעֶֽד׃ פ</w:t>
      </w:r>
    </w:p>
    <w:p>
      <w:pPr>
        <w:bidi/>
      </w:pPr>
      <w:r>
        <w:rPr>
          <w:rtl/>
          <w:cs/>
          <w:lang w:val="he_IL" w:bidi="he_IL"/>
        </w:rPr>
      </w:r>
      <w:r>
        <w:rPr>
          <w:vertAlign w:val="superscript"/>
          <w:rtl/>
          <w:cs/>
          <w:lang w:val="he_IL" w:bidi="he_IL"/>
        </w:rPr>
        <w:t>4</w:t>
      </w:r>
      <w:r>
        <w:rPr>
          <w:rtl/>
          <w:cs/>
          <w:lang w:val="he_IL" w:bidi="he_IL"/>
        </w:rPr>
        <w:t xml:space="preserve"> וְאַתָּ֣ה דָֽנִיֵּ֗אל סְתֹ֧ם הַדְּבָרִ֛ים וַחֲתֹ֥ם הַסֵּ֖פֶר עַד־עֵ֣ת קֵ֑ץ יְשֹׁטְט֥וּ רַבִּ֖ים וְתִרְבֶּ֥ה הַדָּֽעַת׃</w:t>
      </w:r>
    </w:p>
    <w:p>
      <w:pPr>
        <w:bidi/>
      </w:pPr>
      <w:r>
        <w:rPr>
          <w:rtl/>
          <w:cs/>
          <w:lang w:val="he_IL" w:bidi="he_IL"/>
        </w:rPr>
      </w:r>
      <w:r>
        <w:rPr>
          <w:vertAlign w:val="superscript"/>
          <w:rtl/>
          <w:cs/>
          <w:lang w:val="he_IL" w:bidi="he_IL"/>
        </w:rPr>
        <w:t>5</w:t>
      </w:r>
      <w:r>
        <w:rPr>
          <w:rtl/>
          <w:cs/>
          <w:lang w:val="he_IL" w:bidi="he_IL"/>
        </w:rPr>
        <w:t xml:space="preserve"> וְרָאִ֙יתִי֙ אֲנִ֣י דָנִיֵּ֔אל וְהִנֵּ֛ה שְׁנַ֥יִם אֲחֵרִ֖ים עֹמְדִ֑ים אֶחָ֥ד הֵ֙נָּה֙ לִשְׂפַ֣ת הַיְאֹ֔ר וְאֶחָ֥ד הֵ֖נָּה לִשְׂפַ֥ת הַיְאֹֽר׃</w:t>
      </w:r>
    </w:p>
    <w:p>
      <w:pPr>
        <w:bidi/>
      </w:pPr>
      <w:r>
        <w:rPr>
          <w:rtl/>
          <w:cs/>
          <w:lang w:val="he_IL" w:bidi="he_IL"/>
        </w:rPr>
      </w:r>
      <w:r>
        <w:rPr>
          <w:vertAlign w:val="superscript"/>
          <w:rtl/>
          <w:cs/>
          <w:lang w:val="he_IL" w:bidi="he_IL"/>
        </w:rPr>
        <w:t>6</w:t>
      </w:r>
      <w:r>
        <w:rPr>
          <w:rtl/>
          <w:cs/>
          <w:lang w:val="he_IL" w:bidi="he_IL"/>
        </w:rPr>
        <w:t xml:space="preserve"> וַיֹּ֗אמֶר לָאִישׁ֙ לְב֣וּשׁ הַבַּדִּ֔ים אֲשֶׁ֥ר מִמַּ֖עַל לְמֵימֵ֣י הַיְאֹ֑ר עַד־מָתַ֖י קֵ֥ץ הַפְּלָאֽוֹת׃</w:t>
      </w:r>
    </w:p>
    <w:p>
      <w:pPr>
        <w:bidi/>
      </w:pPr>
      <w:r>
        <w:rPr>
          <w:rtl/>
          <w:cs/>
          <w:lang w:val="he_IL" w:bidi="he_IL"/>
        </w:rPr>
      </w:r>
      <w:r>
        <w:rPr>
          <w:vertAlign w:val="superscript"/>
          <w:rtl/>
          <w:cs/>
          <w:lang w:val="he_IL" w:bidi="he_IL"/>
        </w:rPr>
        <w:t>7</w:t>
      </w:r>
      <w:r>
        <w:rPr>
          <w:rtl/>
          <w:cs/>
          <w:lang w:val="he_IL" w:bidi="he_IL"/>
        </w:rPr>
        <w:t xml:space="preserve"> וָאֶשְׁמַ֞ע אֶת־הָאִ֣ישׁ ׀ לְב֣וּשׁ הַבַּדִּ֗ים אֲשֶׁ֣ר מִמַּעַל֮ לְמֵימֵ֣י הַיְאֹר֒ וַיָּ֨רֶם יְמִינ֤וֹ וּשְׂמֹאלוֹ֙ אֶל־הַשָּׁמַ֔יִם וַיִּשָּׁבַ֖ע בְּחֵ֣י הָעוֹלָ֑ם כִּי֩ לְמוֹעֵ֨ד מֽוֹעֲדִ֜ים וָחֵ֗צִי וּכְכַלּ֛וֹת נַפֵּ֥ץ יַד־עַם־קֹ֖דֶשׁ תִּכְלֶ֥ינָה כָל־אֵֽלֶּה׃</w:t>
      </w:r>
    </w:p>
    <w:p>
      <w:pPr>
        <w:bidi/>
      </w:pPr>
      <w:r>
        <w:rPr>
          <w:rtl/>
          <w:cs/>
          <w:lang w:val="he_IL" w:bidi="he_IL"/>
        </w:rPr>
      </w:r>
      <w:r>
        <w:rPr>
          <w:vertAlign w:val="superscript"/>
          <w:rtl/>
          <w:cs/>
          <w:lang w:val="he_IL" w:bidi="he_IL"/>
        </w:rPr>
        <w:t>8</w:t>
      </w:r>
      <w:r>
        <w:rPr>
          <w:rtl/>
          <w:cs/>
          <w:lang w:val="he_IL" w:bidi="he_IL"/>
        </w:rPr>
        <w:t xml:space="preserve"> וַאֲנִ֥י שָׁמַ֖עְתִּי וְלֹ֣א אָבִ֑ין וָאֹ֣מְרָ֔ה אֲדֹנִ֕י מָ֥ה אַחֲרִ֖ית אֵֽלֶּה׃ פ</w:t>
      </w:r>
    </w:p>
    <w:p>
      <w:pPr>
        <w:bidi/>
      </w:pPr>
      <w:r>
        <w:rPr>
          <w:rtl/>
          <w:cs/>
          <w:lang w:val="he_IL" w:bidi="he_IL"/>
        </w:rPr>
      </w:r>
      <w:r>
        <w:rPr>
          <w:vertAlign w:val="superscript"/>
          <w:rtl/>
          <w:cs/>
          <w:lang w:val="he_IL" w:bidi="he_IL"/>
        </w:rPr>
        <w:t>9</w:t>
      </w:r>
      <w:r>
        <w:rPr>
          <w:rtl/>
          <w:cs/>
          <w:lang w:val="he_IL" w:bidi="he_IL"/>
        </w:rPr>
        <w:t xml:space="preserve"> וַיֹּ֖אמֶר לֵ֣ךְ דָּנִיֵּ֑אל כִּֽי־סְתֻמִ֧ים וַחֲתֻמִ֛ים הַדְּבָרִ֖ים עַד־עֵ֥ת קֵֽץ׃</w:t>
      </w:r>
    </w:p>
    <w:p>
      <w:pPr>
        <w:bidi/>
      </w:pPr>
      <w:r>
        <w:rPr>
          <w:rtl/>
          <w:cs/>
          <w:lang w:val="he_IL" w:bidi="he_IL"/>
        </w:rPr>
      </w:r>
      <w:r>
        <w:rPr>
          <w:vertAlign w:val="superscript"/>
          <w:rtl/>
          <w:cs/>
          <w:lang w:val="he_IL" w:bidi="he_IL"/>
        </w:rPr>
        <w:t>10</w:t>
      </w:r>
      <w:r>
        <w:rPr>
          <w:rtl/>
          <w:cs/>
          <w:lang w:val="he_IL" w:bidi="he_IL"/>
        </w:rPr>
        <w:t xml:space="preserve"> יִ֠תְבָּֽרֲרוּ וְיִֽתְלַבְּנ֤וּ וְיִצָּֽרְפוּ֙ רַבִּ֔ים וְהִרְשִׁ֣יעוּ רְשָׁעִ֔ים וְלֹ֥א יָבִ֖ינוּ כָּל־רְשָׁעִ֑ים וְהַמַּשְׂכִּלִ֖ים יָבִֽינוּ׃</w:t>
      </w:r>
    </w:p>
    <w:p>
      <w:pPr>
        <w:bidi/>
      </w:pPr>
      <w:r>
        <w:rPr>
          <w:rtl/>
          <w:cs/>
          <w:lang w:val="he_IL" w:bidi="he_IL"/>
        </w:rPr>
      </w:r>
      <w:r>
        <w:rPr>
          <w:vertAlign w:val="superscript"/>
          <w:rtl/>
          <w:cs/>
          <w:lang w:val="he_IL" w:bidi="he_IL"/>
        </w:rPr>
        <w:t>11</w:t>
      </w:r>
      <w:r>
        <w:rPr>
          <w:rtl/>
          <w:cs/>
          <w:lang w:val="he_IL" w:bidi="he_IL"/>
        </w:rPr>
        <w:t xml:space="preserve"> וּמֵעֵת֙ הוּסַ֣ר הַתָּמִ֔יד וְלָתֵ֖ת שִׁקּ֣וּץ שֹׁמֵ֑ם יָמִ֕ים אֶ֖לֶף מָאתַ֥יִם וְתִשְׁעִֽים׃</w:t>
      </w:r>
    </w:p>
    <w:p>
      <w:pPr>
        <w:bidi/>
      </w:pPr>
      <w:r>
        <w:rPr>
          <w:rtl/>
          <w:cs/>
          <w:lang w:val="he_IL" w:bidi="he_IL"/>
        </w:rPr>
      </w:r>
      <w:r>
        <w:rPr>
          <w:vertAlign w:val="superscript"/>
          <w:rtl/>
          <w:cs/>
          <w:lang w:val="he_IL" w:bidi="he_IL"/>
        </w:rPr>
        <w:t>12</w:t>
      </w:r>
      <w:r>
        <w:rPr>
          <w:rtl/>
          <w:cs/>
          <w:lang w:val="he_IL" w:bidi="he_IL"/>
        </w:rPr>
        <w:t xml:space="preserve"> אַשְׁרֵ֥י הַֽמְחַכֶּ֖ה וְיַגִּ֑יעַ לְיָמִ֕ים אֶ֕לֶף שְׁלֹ֥שׁ מֵא֖וֹת שְׁלֹשִׁ֥ים וַחֲמִשָּֽׁה׃</w:t>
      </w:r>
    </w:p>
    <w:p>
      <w:pPr>
        <w:bidi/>
      </w:pPr>
      <w:r>
        <w:rPr>
          <w:rtl/>
          <w:cs/>
          <w:lang w:val="he_IL" w:bidi="he_IL"/>
        </w:rPr>
      </w:r>
      <w:r>
        <w:rPr>
          <w:vertAlign w:val="superscript"/>
          <w:rtl/>
          <w:cs/>
          <w:lang w:val="he_IL" w:bidi="he_IL"/>
        </w:rPr>
        <w:t>13</w:t>
      </w:r>
      <w:r>
        <w:rPr>
          <w:rtl/>
          <w:cs/>
          <w:lang w:val="he_IL" w:bidi="he_IL"/>
        </w:rPr>
        <w:t xml:space="preserve"> וְאַתָּ֖ה לֵ֣ךְ לַקֵּ֑ץ וְתָנ֛וּחַ וְתַעֲמֹ֥ד לְגֹרָלְךָ֖ לְקֵ֥ץ הַיָּמִֽין׃</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e_IL" w:eastAsia="en-US" w:bidi="he_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hb.openscriptures.org/HomeFiles/Oshb.html" TargetMode="External"/><Relationship Id="rId14" Type="http://schemas.openxmlformats.org/officeDocument/2006/relationships/hyperlink" Target="http://creativecommons.org/licenses/by/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