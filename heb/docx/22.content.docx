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Song of Songs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שִׁ֥יר הַשִּׁירִ֖ים אֲשֶׁ֥ר לִשְׁלֹמֹֽה׃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יִשָּׁקֵ֙נִי֙ מִנְּשִׁיק֣וֹת פִּ֔יהוּ כִּֽי־טוֹבִ֥ים דֹּדֶ֖יךָ מִיָּֽיִן׃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לְרֵ֙יחַ֙ שְׁמָנֶ֣יךָ טוֹבִ֔ים שֶׁ֖מֶן תּוּרַ֣ק שְׁמֶ֑ךָ עַל־כֵּ֖ן עֲלָמ֥וֹת אֲהֵבֽוּךָ׃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מָשְׁכֵ֖נִי אַחֲרֶ֣יךָ נָּר֑וּצָה הֱבִיאַ֨נִי הַמֶּ֜לֶךְ חֲדָרָ֗יו נָגִ֤ילָה וְנִשְׂמְחָה֙ בָּ֔ךְ נַזְכִּ֤ירָה דֹדֶ֙יךָ֙ מִיַּ֔יִן מֵישָׁרִ֖ים אֲהֵבֽוּךָ׃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שְׁחוֹרָ֤ה אֲנִי֙ וְֽנָאוָ֔ה בְּנ֖וֹת יְרוּשָׁלִָ֑ם כְּאָהֳלֵ֣י קֵדָ֔ר כִּירִיע֖וֹת שְׁלֹמֹֽה׃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אַל־תִּרְא֙וּנִי֙ שֶׁאֲנִ֣י שְׁחַרְחֹ֔רֶת שֶׁשֱּׁזָפַ֖תְנִי הַשָּׁ֑מֶשׁ בְּנֵ֧י אִמִּ֣י נִֽחֲרוּ־בִ֗י שָׂמֻ֙נִי֙ נֹטֵרָ֣ה אֶת־הַכְּרָמִ֔ים כַּרְמִ֥י שֶׁלִּ֖י לֹ֥א נָטָֽרְתִּי׃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הַגִּ֣ידָה לִּ֗י שֶׁ֤אָהֲבָה֙ נַפְשִׁ֔י אֵיכָ֣ה תִרְעֶ֔ה אֵיכָ֖ה תַּרְבִּ֣יץ בַּֽצָּהֳרָ֑יִם שַׁלָּמָ֤ה אֶֽהְיֶה֙ כְּעֹ֣טְיָ֔ה עַ֖ל עֶדְרֵ֥י חֲבֵרֶֽיךָ׃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אִם־לֹ֤א תֵדְעִי֙ לָ֔ךְ הַיָּפָ֖ה בַּנָּשִׁ֑ים צְֽאִי־לָ֞ךְ בְּעִקְבֵ֣י הַצֹּ֗אן וּרְעִי֙ אֶת־גְּדִיֹּתַ֔יִךְ עַ֖ל מִשְׁכְּנ֥וֹת הָרֹעִֽים׃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לְסֻסָתִי֙ בְּרִכְבֵ֣י פַרְעֹ֔ה דִּמִּיתִ֖יךְ רַעְיָתִֽי׃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נָאו֤וּ לְחָיַ֙יִךְ֙ בַּתֹּרִ֔ים צַוָּארֵ֖ךְ בַּחֲרוּזִֽים׃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תּוֹרֵ֤י זָהָב֙ נַעֲשֶׂה־לָּ֔ךְ עִ֖ם נְקֻדּ֥וֹת הַכָּֽסֶף׃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עַד־שֶׁ֤הַמֶּ֙לֶךְ֙ בִּמְסִבּ֔וֹ נִרְדִּ֖י נָתַ֥ן רֵיחֽוֹ׃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צְר֨וֹר הַמֹּ֤ר ׀ דּוֹדִי֙ לִ֔י בֵּ֥ין שָׁדַ֖י יָלִֽין׃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אֶשְׁכֹּ֨ל הַכֹּ֤פֶר ׀ דּוֹדִי֙ לִ֔י בְּכַרְמֵ֖י עֵ֥ין גֶּֽדִי׃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הִנָּ֤ךְ יָפָה֙ רַעְיָתִ֔י הִנָּ֥ךְ יָפָ֖ה עֵינַ֥יִךְ יוֹנִֽים׃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הִנְּךָ֨ יָפֶ֤ה דוֹדִי֙ אַ֣ף נָעִ֔ים אַף־עַרְשֵׂ֖נוּ רַעֲנָנָֽה׃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קֹר֤וֹת בָּתֵּ֙ינוּ֙ אֲרָזִ֔ים רחיטנו בְּרוֹתִֽים׃</w:t>
      </w:r>
    </w:p>
    <w:p>
      <w:pPr>
        <w:pStyle w:val="Heading2"/>
        <w:bidi/>
      </w:pPr>
      <w:r>
        <w:rPr>
          <w:rtl/>
          <w:cs/>
          <w:lang w:val="he_IL" w:bidi="he_IL"/>
        </w:rPr>
        <w:t>Song of Songs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אֲנִי֙ חֲבַצֶּ֣לֶת הַשָּׁר֔וֹן שֽׁוֹשַׁנַּ֖ת הָעֲמָקִֽים׃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כְּשֽׁוֹשַׁנָּה֙ בֵּ֣ין הַחוֹחִ֔ים כֵּ֥ן רַעְיָתִ֖י בֵּ֥ין הַבָּנֽוֹת׃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כְּתַפּ֙וּחַ֙ בַּעֲצֵ֣י הַיַּ֔עַר כֵּ֥ן דּוֹדִ֖י בֵּ֣ין הַבָּנִ֑ים בְּצִלּוֹ֙ חִמַּ֣דְתִּי וְיָשַׁ֔בְתִּי וּפִרְי֖וֹ מָת֥וֹק לְחִכִּֽי׃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הֱבִיאַ֙נִי֙ אֶל־בֵּ֣ית הַיָּ֔יִן וְדִגְל֥וֹ עָלַ֖י אַהֲבָֽה׃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סַמְּכ֙וּנִי֙ בָּֽאֲשִׁישׁ֔וֹת רַפְּד֖וּנִי בַּתַּפּוּחִ֑ים כִּי־חוֹלַ֥ת אַהֲבָ֖ה 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שְׂמֹאלוֹ֙ תַּ֣חַת לְרֹאשִׁ֔י וִימִינ֖וֹ תְּחַבְּקֵֽנִי׃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הִשְׁבַּ֨עְתִּי אֶתְכֶ֜ם בְּנ֤וֹת יְרוּשָׁלִַ֙ם֙ בִּצְבָא֔וֹת א֖וֹ בְּאַיְל֣וֹת הַשָּׂדֶ֑ה אִם־תָּעִ֧ירוּ ׀ וְֽאִם־תְּעֽוֹרְר֛וּ אֶת־הָאַהֲבָ֖ה עַ֥ד שֶׁתֶּחְפָּֽץ׃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ק֣וֹל דּוֹדִ֔י הִנֵּה־זֶ֖ה בָּ֑א מְדַלֵּג֙ עַל־הֶ֣הָרִ֔ים מְקַפֵּ֖ץ עַל־הַגְּבָעֽוֹת׃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דּוֹמֶ֤ה דוֹדִי֙ לִצְבִ֔י א֖וֹ לְעֹ֣פֶר הָֽאַיָּלִ֑ים הִנֵּה־זֶ֤ה עוֹמֵד֙ אַחַ֣ר כָּתְלֵ֔נוּ מַשְׁגִּ֙יחַ֙ מִן־הַֽחֲלֹּנ֔וֹת מֵצִ֖יץ מִן־הַֽחֲרַכִּֽים׃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עָנָ֥ה דוֹדִ֖י וְאָ֣מַר לִ֑י ק֥וּמִי לָ֛ךְ רַעְיָתִ֥י יָפָתִ֖י וּלְכִי־לָֽךְ׃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כִּֽי־הִנֵּ֥ה הסתו עָבָ֑ר הַגֶּ֕שֶׁם חָלַ֖ף הָלַ֥ךְ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הַנִּצָּנִים֙ נִרְא֣וּ בָאָ֔רֶץ עֵ֥ת הַזָּמִ֖יר הִגִּ֑יעַ וְק֥וֹל הַתּ֖וֹר נִשְׁמַ֥ע בְּאַרְצֵֽנוּ׃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הַתְּאֵנָה֙ חָֽנְטָ֣ה פַגֶּ֔יהָ וְהַגְּפָנִ֥ים ׀ סְמָדַ֖ר נָ֣תְנוּ רֵ֑יחַ ק֥וּמִי לכי רַעְיָתִ֥י יָפָתִ֖י וּלְכִי־לָֽךְ׃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יוֹנָתִ֞י בְּחַגְוֵ֣י הַסֶּ֗לַע בְּסֵ֙תֶר֙ הַמַּדְרֵגָ֔ה הַרְאִ֙ינִי֙ אֶתּ־מַרְאַ֔יִךְ הַשְׁמִיעִ֖ינִי אֶת־קוֹלֵ֑ךְ כִּי־קוֹלֵ֥ךְ עָרֵ֖ב וּמַרְאֵ֥יךְ נָאוֶֽה׃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אֶֽחֱזוּ־לָ֙נוּ֙ שֽׁוּעָלִ֔ים שֽׁוּעָלִ֥ים קְטַנִּ֖ים מְחַבְּלִ֣ים כְּרָמִ֑ים וּכְרָמֵ֖ינוּ סְמָדַֽר׃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דּוֹדִ֥י לִי֙ וַאֲנִ֣י ל֔וֹ הָרֹעֶ֖ה בַּשּׁוֹשַׁנִּֽים׃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עַ֤ד שֶׁיָּפ֙וּחַ֙ הַיּ֔וֹם וְנָ֖סוּ הַצְּלָלִ֑ים סֹב֩ דְּמֵה־לְךָ֨ דוֹדִ֜י לִצְבִ֗י א֛וֹ לְעֹ֥פֶר הָאַיָּלִ֖ים עַל־הָ֥רֵי בָֽתֶר׃ ס</w:t>
      </w:r>
    </w:p>
    <w:p>
      <w:pPr>
        <w:pStyle w:val="Heading2"/>
        <w:bidi/>
      </w:pPr>
      <w:r>
        <w:rPr>
          <w:rtl/>
          <w:cs/>
          <w:lang w:val="he_IL" w:bidi="he_IL"/>
        </w:rPr>
        <w:t>Song of Songs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עַל־מִשְׁכָּבִי֙ בַּלֵּיל֔וֹת בִּקַּ֕שְׁתִּי אֵ֥ת שֶׁאָהֲבָ֖ה נַפְשִׁ֑י בִּקַּשְׁתִּ֖יו וְלֹ֥א מְצָאתִֽיו׃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אָק֨וּמָה נָּ֜א וַאֲסוֹבְבָ֣ה בָעִ֗יר בַּשְּׁוָקִים֙ וּבָ֣רְחֹב֔וֹת אֲבַקְשָׁ֕ה אֵ֥ת שֶׁאָהֲבָ֖ה נַפְשִׁ֑י בִּקַּשְׁתִּ֖יו וְלֹ֥א מְצָאתִֽיו׃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מְצָא֙וּנִי֙ הַשֹּׁ֣מְרִ֔ים הַסֹּבְבִ֖ים בָּעִ֑יר אֵ֛ת שֶׁאָהֲבָ֥ה נַפְשִׁ֖י רְאִיתֶֽם׃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כִּמְעַט֙ שֶׁעָבַ֣רְתִּי מֵהֶ֔ם עַ֣ד שֶֽׁמָּצָ֔אתִי אֵ֥ת שֶׁאָהֲבָ֖ה נַפְשִׁ֑י אֲחַזְתִּיו֙ וְלֹ֣א אַרְפֶּ֔נּוּ עַד־שֶׁ֤הֲבֵיאתִיו֙ אֶל־בֵּ֣ית אִמִּ֔י וְאֶל־חֶ֖דֶר הוֹרָתִֽי׃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הִשְׁבַּ֨עְתִּי אֶתְכֶ֜ם בְּנ֤וֹת יְרוּשָׁלִַ֙ם֙ בִּצְבָא֔וֹת א֖וֹ בְּאַיְל֣וֹת הַשָּׂדֶ֑ה אִם־תָּעִ֧ירוּ ׀ וְֽאִם־תְּעֽוֹרְר֛וּ אֶת־הָאַהֲבָ֖ה עַ֥ד שֶׁתֶּחְפָּֽץ׃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מִ֣י זֹ֗את עֹלָה֙ מִן־הַמִּדְבָּ֔ר כְּתִֽימֲר֖וֹת עָשָׁ֑ן מְקֻטֶּ֤רֶת מוֹר֙ וּלְבוֹנָ֔ה מִכֹּ֖ל אַבְקַ֥ת רוֹכֵֽל׃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הִנֵּ֗ה מִטָּתוֹ֙ שֶׁלִּשְׁלֹמֹ֔ה שִׁשִּׁ֥ים גִּבֹּרִ֖ים סָבִ֣יב לָ֑הּ מִגִּבֹּרֵ֖י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כֻּלָּם֙ אֲחֻ֣זֵי חֶ֔רֶב מְלֻמְּדֵ֖י מִלְחָמָ֑ה אִ֤ישׁ חַרְבּוֹ֙ עַל־יְרֵכ֔וֹ מִפַּ֖חַד בַּלֵּילּֽוֹת׃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אַפִּרְי֗וֹן עָ֤שָׂה לוֹ֙ הַמֶּ֣לֶךְ שְׁלֹמֹ֔ה מֵעֲצֵ֖י הַלְּבָנֽוֹן׃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עַמּוּדָיו֙ עָ֣שָׂה כֶ֔סֶף רְפִידָת֣וֹ זָהָ֔ב מֶרְכָּב֖וֹ אַרְגָּמָ֑ן תּוֹכוֹ֙ רָצ֣וּף אַהֲבָ֔ה מִבְּנ֖וֹת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צְאֶ֧ינָה ׀ וּֽרְאֶ֛ינָה בְּנ֥וֹת צִיּ֖וֹן בַּמֶּ֣לֶךְ שְׁלֹמֹ֑ה בָּעֲטָרָ֗ה שֶׁעִטְּרָה־לּ֤וֹ אִמּוֹ֙ בְּי֣וֹם חֲתֻנָּת֔וֹ וּבְי֖וֹם שִׂמְחַ֥ת לִבּֽוֹ׃ ס</w:t>
      </w:r>
    </w:p>
    <w:p>
      <w:pPr>
        <w:pStyle w:val="Heading2"/>
        <w:bidi/>
      </w:pPr>
      <w:r>
        <w:rPr>
          <w:rtl/>
          <w:cs/>
          <w:lang w:val="he_IL" w:bidi="he_IL"/>
        </w:rPr>
        <w:t>Song of Songs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הִנָּ֨ךְ יָפָ֤ה רַעְיָתִי֙ הִנָּ֣ךְ יָפָ֔ה עֵינַ֣יִךְ יוֹנִ֔ים מִבַּ֖עַד לְצַמָּתֵ֑ךְ שַׂעְרֵךְ֙ כְּעֵ֣דֶר הָֽעִזִּ֔ים שֶׁגָּלְשׁ֖וּ מֵהַ֥ר גִּלְעָֽד׃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שִׁנַּ֙יִךְ֙ כְּעֵ֣דֶר הַקְּצוּב֔וֹת שֶׁעָל֖וּ מִן־הָרַחְצָ֑ה שֶׁכֻּלָּם֙ מַתְאִימ֔וֹת וְשַׁכֻּלָ֖ה אֵ֥ין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כְּח֤וּט הַשָּׁנִי֙ שִׂפְתֹתַ֔יִךְ וּמִדְבָּרֵ֖יךְ נָאוֶ֑ה כְּפֶ֤לַח הָֽרִמּוֹן֙ רַקָּתֵ֔ךְ מִבַּ֖עַד לְצַמָּתֵֽךְ׃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כְּמִגְדַּ֤ל דָּוִיד֙ צַוָּארֵ֔ךְ בָּנ֖וּי לְתַלְפִּיּ֑וֹת אֶ֤לֶף הַמָּגֵן֙ תָּל֣וּי עָלָ֔יו כֹּ֖ל שִׁלְטֵ֥י הַגִּבּוֹרִֽים׃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שְׁנֵ֥י שָׁדַ֛יִךְ כִּשְׁנֵ֥י עֳפָרִ֖ים תְּאוֹמֵ֣י צְבִיָּ֑ה הָרוֹעִ֖ים בַּשּׁוֹשַׁנִּֽים׃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עַ֤ד שֶׁיָּפ֙וּחַ֙ הַיּ֔וֹם וְנָ֖סוּ הַצְּלָלִ֑ים אֵ֤לֶךְ לִי֙ אֶל־הַ֣ר הַמּ֔וֹר וְאֶל־גִּבְעַ֖ת הַלְּבוֹנָֽה׃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כֻּלָּ֤ךְ יָפָה֙ רַעְיָתִ֔י וּמ֖וּם אֵ֥ין בָּֽךְ׃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אִתִּ֤י מִלְּבָנוֹן֙ כַּלָּ֔ה אִתִּ֖י מִלְּבָנ֣וֹן תָּב֑וֹאִי תָּשׁ֣וּרִי ׀ מֵרֹ֣אשׁ אֲמָנָ֗ה מֵרֹ֤אשׁ שְׂנִיר֙ וְחֶרְמ֔וֹן מִמְּעֹנ֣וֹת אֲרָי֔וֹת מֵֽהַרְרֵ֖י נְמֵרִֽים׃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לִבַּבְתִּ֖נִי אֲחֹתִ֣י כַלָּ֑ה לִבַּבְתִּ֙ינִי֙ באחד מֵעֵינַ֔יִךְ בְּאַחַ֥ד עֲנָ֖ק מִצַּוְּרֹנָֽיִךְ׃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מַה־יָּפ֥וּ דֹדַ֖יִךְ אֲחֹתִ֣י כַלָּ֑ה מַה־טֹּ֤בוּ דֹדַ֙יִךְ֙ מִיַּ֔יִן וְרֵ֥יחַ שְׁמָנַ֖יִךְ מִכָּל־בְּשָׂמִֽים׃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נֹ֛פֶת תִּטֹּ֥פְנָה שִׂפְתוֹתַ֖יִךְ כַּלָּ֑ה דְּבַ֤שׁ וְחָלָב֙ תַּ֣חַת לְשׁוֹנֵ֔ךְ וְרֵ֥יחַ שַׂלְמֹתַ֖יִךְ כְּרֵ֥יחַ לְבָנֽוֹן׃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גַּ֥ן ׀ נָע֖וּל אֲחֹתִ֣י כַלָּ֑ה גַּ֥ל נָע֖וּל מַעְיָ֥ן חָתֽוּם׃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שְׁלָחַ֙יִךְ֙ פַּרְדֵּ֣ס רִמּוֹנִ֔ים עִ֖ם פְּרִ֣י מְגָדִ֑ים כְּפָרִ֖ים עִם־נְרָדִֽים׃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נֵ֣רְדְּ ׀ וְכַרְכֹּ֗ם קָנֶה֙ וְקִנָּמ֔וֹן עִ֖ם כָּל־עֲצֵ֣י לְבוֹנָ֑ה מֹ֚ר וַאֲהָל֔וֹת עִ֖ם כָּל־רָאשֵׁ֥י בְשָׂמִֽים׃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מַעְיַ֣ן גַּנִּ֔ים בְּאֵ֖ר מַ֣יִם חַיִּ֑ים וְנֹזְלִ֖ים מִן־לְבָנֽוֹן׃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ע֤וּרִי צָפוֹן֙ וּב֣וֹאִי תֵימָ֔ן הָפִ֥יחִי גַנִּ֖י יִזְּל֣וּ בְשָׂמָ֑יו יָבֹ֤א דוֹדִי֙ לְגַנּ֔וֹ וְיֹאכַ֖ל פְּרִ֥י מְגָדָֽיו׃</w:t>
      </w:r>
    </w:p>
    <w:p>
      <w:pPr>
        <w:pStyle w:val="Heading2"/>
        <w:bidi/>
      </w:pPr>
      <w:r>
        <w:rPr>
          <w:rtl/>
          <w:cs/>
          <w:lang w:val="he_IL" w:bidi="he_IL"/>
        </w:rPr>
        <w:t>Song of Songs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בָּ֣אתִי לְגַנִּי֮ אֲחֹתִ֣י כַלָּה֒ אָרִ֤יתִי מוֹרִי֙ עִם־בְּשָׂמִ֔י אָכַ֤לְתִּי יַעְרִי֙ עִם־דִּבְשִׁ֔י שָׁתִ֥יתִי יֵינִ֖י עִם־חֲלָבִ֑י אִכְל֣וּ רֵעִ֔ים שְׁת֥וּ וְשִׁכְר֖וּ דּוֹדִֽים׃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אֲנִ֥י יְשֵׁנָ֖ה וְלִבִּ֣י עֵ֑ר ק֣וֹל ׀ דּוֹדִ֣י דוֹפֵ֗ק פִּתְחִי־לִ֞י אֲחֹתִ֤י רַעְיָתִי֙ יוֹנָתִ֣י תַמָּתִ֔י שֶׁרֹּאשִׁי֙ נִמְלָא־טָ֔ל קְוֻּצּוֹתַ֖י רְסִ֥יסֵי לָֽיְלָה׃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פָּשַׁ֙טְתִּי֙ אֶת־כֻּתָּנְתִּ֔י אֵיכָ֖כָה אֶלְבָּשֶׁ֑נָּה רָחַ֥צְתִּי אֶת־רַגְלַ֖י אֵיכָ֥כָה אֲטַנְּפֵֽם׃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דּוֹדִ֗י שָׁלַ֤ח יָדוֹ֙ מִן־הַחֹ֔ר וּמֵעַ֖י הָמ֥וּ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קַ֥מְתִּֽי אֲנִ֖י לִפְתֹּ֣חַ לְדוֹדִ֑י וְיָדַ֣י נָֽטְפוּ־מ֗וֹר וְאֶצְבְּעֹתַי֙ מ֣וֹר עֹבֵ֔ר עַ֖ל כַּפּ֥וֹת הַמַּנְעֽוּל׃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פָּתַ֤חְתִּֽי אֲנִי֙ לְדוֹדִ֔י וְדוֹדִ֖י חָמַ֣ק עָבָ֑ר נַפְשִׁי֙ יָֽצְאָ֣ה בְדַבְּר֔וֹ בִּקַּשְׁתִּ֙יהוּ֙ וְלֹ֣א מְצָאתִ֔יהוּ קְרָאתִ֖יו וְלֹ֥א עָנָֽנִי׃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מְצָאֻ֧נִי הַשֹּׁמְרִ֛ים הַסֹּבְבִ֥ים בָּעִ֖יר הִכּ֣וּנִי פְצָע֑וּנִי נָשְׂא֤וּ אֶת־רְדִידִי֙ מֵֽעָלַ֔י שֹׁמְרֵ֖י הַחֹמֽוֹת׃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הִשְׁבַּ֥עְתִּי אֶתְכֶ֖ם בְּנ֣וֹת יְרוּשָׁלִָ֑ם אִֽם־תִּמְצְאוּ֙ אֶת־דּוֹדִ֔י מַה־תַּגִּ֣ידוּ ל֔וֹ שֶׁחוֹלַ֥ת אַהֲבָ֖ה 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מַה־דּוֹדֵ֣ךְ מִדּ֔וֹד הַיָּפָ֖ה בַּנָּשִׁ֑ים מַה־דּוֹדֵ֣ךְ מִדּ֔וֹד שֶׁכָּ֖כָה הִשְׁבַּעְתָּֽנוּ׃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דּוֹדִ֥י צַח֙ וְאָד֔וֹם דָּג֖וּל מֵרְבָבָֽה׃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רֹאשׁ֖וֹ כֶּ֣תֶם פָּ֑ז קְוּצּוֹתָיו֙ תַּלְתַּלִּ֔ים שְׁחֹר֖וֹת כָּעוֹרֵֽב׃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עֵינָ֕יו כְּיוֹנִ֖ים עַל־אֲפִ֣יקֵי מָ֑יִם רֹֽחֲצוֹת֙ בֶּֽחָלָ֔ב יֹשְׁב֖וֹת עַל־מִלֵּֽאת׃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לְחָיָו֙ כַּעֲרוּגַ֣ת הַבֹּ֔שֶׂם מִגְדְּל֖וֹת מֶרְקָחִ֑ים שִׂפְתוֹתָיו֙ שֽׁוֹשַׁנִּ֔ים נֹטְפ֖וֹת מ֥וֹר עֹבֵֽר׃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יָדָיו֙ גְּלִילֵ֣י זָהָ֔ב מְמֻלָּאִ֖ים בַּתַּרְשִׁ֑ישׁ מֵעָיו֙ עֶ֣שֶׁת שֵׁ֔ן מְעֻלֶּ֖פֶת סַפִּירִֽים׃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שׁוֹקָיו֙ עַמּ֣וּדֵי שֵׁ֔שׁ מְיֻסָּדִ֖ים עַל־אַדְנֵי־פָ֑ז מַרְאֵ֙הוּ֙ כַּלְּבָנ֔וֹן בָּח֖וּר כָּאֲרָזִֽים׃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חִכּוֹ֙ מַֽמְתַקִּ֔ים וְכֻלּ֖וֹ מַחֲּמַדִּ֑ים זֶ֤ה דוֹדִי֙ וְזֶ֣ה רֵעִ֔י בְּנ֖וֹת יְרוּשָׁלִָֽם׃</w:t>
      </w:r>
    </w:p>
    <w:p>
      <w:pPr>
        <w:pStyle w:val="Heading2"/>
        <w:bidi/>
      </w:pPr>
      <w:r>
        <w:rPr>
          <w:rtl/>
          <w:cs/>
          <w:lang w:val="he_IL" w:bidi="he_IL"/>
        </w:rPr>
        <w:t>Song of Songs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אָ֚נָה הָלַ֣ךְ דּוֹדֵ֔ךְ הַיָּפָ֖ה בַּנָּשִׁ֑ים אָ֚נָה פָּנָ֣ה דוֹדֵ֔ךְ וּנְבַקְשֶׁ֖נּוּ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דּוֹדִי֙ יָרַ֣ד לְגַנּ֔וֹ לַעֲרוּג֖וֹת הַבֹּ֑שֶׂם לִרְעוֹת֙ בַּגַּנִּ֔ים וְלִלְקֹ֖ט שֽׁוֹשַׁנִּֽים׃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אֲנִ֤י לְדוֹדִי֙ וְדוֹדִ֣י לִ֔י הָרֹעֶ֖ה בַּשׁוֹשַׁנִּֽים׃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יָפָ֨ה אַ֤תְּ רַעְיָתִי֙ כְּתִרְצָ֔ה נָאוָ֖ה כִּירוּשָׁלִָ֑ם אֲיֻמָּ֖ה כַּנִּדְגָּלֽוֹת׃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הָסֵ֤בִּי עֵינַ֙יִךְ֙ מִנֶּגְדִּ֔י שֶׁ֥הֵ֖ם הִרְהִיבֻ֑נִי שַׂעְרֵךְ֙ כְּעֵ֣דֶר הָֽעִזִּ֔ים שֶׁגָּלְשׁ֖וּ מִן־הַגִּלְעָֽד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שִׁנַּ֙יִךְ֙ כְּעֵ֣דֶר הָֽרְחֵלִ֔ים שֶׁעָל֖וּ מִן־הָרַחְצָ֑ה שֶׁכֻּלָּם֙ מַתְאִימ֔וֹת וְשַׁכֻּלָ֖ה אֵ֥ין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כְּפֶ֤לַח הָרִמּוֹן֙ רַקָּתֵ֔ךְ מִבַּ֖עַד לְצַמָּתֵֽךְ׃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שִׁשִּׁ֥ים הֵ֙מָּה֙ מְּלָכ֔וֹת וּשְׁמֹנִ֖ים פִּֽילַגְשִׁ֑ים וַעֲלָמ֖וֹת אֵ֥ין מִסְפָּֽר׃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אַחַ֥ת הִיא֙ יוֹנָתִ֣י תַמָּתִ֔י אַחַ֥ת הִיא֙ לְאִמָּ֔הּ בָּרָ֥ה הִ֖יא לְיֽוֹלַדְתָּ֑הּ רָא֤וּהָ בָנוֹת֙ וַֽיְאַשְּׁר֔וּהָ מְלָכ֥וֹת וּפִֽילַגְשִׁ֖ים וַֽיְהַלְלֽוּהָ׃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מִי־זֹ֥את הַנִּשְׁקָפָ֖ה כְּמוֹ־שָׁ֑חַר יָפָ֣ה כַלְּבָנָ֗ה בָּרָה֙ כַּֽחַמָּ֔ה אֲיֻמָּ֖ה כַּנִּדְגָּלֽוֹת׃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אֶל־גִּנַּ֤ת אֱגוֹז֙ יָרַ֔דְתִּי לִרְא֖וֹת בְּאִבֵּ֣י הַנָּ֑חַל לִרְאוֹת֙ הֲפָֽרְחָ֣ה הַגֶּ֔פֶן הֵנֵ֖צוּ הָרִמֹּנִֽים׃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לֹ֣א יָדַ֔עְתִּי נַפְשִׁ֣י שָׂמַ֔תְנִי מַרְכְּב֖וֹת עַמִּי־נָדִֽיב׃</w:t>
      </w:r>
    </w:p>
    <w:p>
      <w:pPr>
        <w:pStyle w:val="Heading2"/>
        <w:bidi/>
      </w:pPr>
      <w:r>
        <w:rPr>
          <w:rtl/>
          <w:cs/>
          <w:lang w:val="he_IL" w:bidi="he_IL"/>
        </w:rPr>
        <w:t>Song of Songs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שׁ֤וּבִי שׁ֙וּבִי֙ הַשּׁ֣וּלַמִּ֔ית שׁ֥וּבִי שׁ֖וּבִי וְנֶחֱזֶה־בָּ֑ךְ מַֽה־תֶּחֱזוּ֙ בַּשּׁ֣וּלַמִּ֔ית כִּמְחֹלַ֖ת הַֽמַּחֲנָֽיִם׃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מַה־יָּפ֧וּ פְעָמַ֛יִךְ בַּנְּעָלִ֖ים בַּת־נָדִ֑יב חַמּוּקֵ֣י יְרֵכַ֔יִךְ כְּמ֣וֹ חֲלָאִ֔ים מַעֲשֵׂ֖ה יְדֵ֥י אָמָּֽן׃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שָׁרְרֵךְ֙ אַגַּ֣ן הַסַּ֔הַר אַל־יֶחְסַ֖ר הַמָּ֑זֶג בִּטְנֵךְ֙ עֲרֵמַ֣ת חִטִּ֔ים סוּגָ֖ה בַּשּׁוֹשַׁנִּֽים׃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שְׁנֵ֥י שָׁדַ֛יִךְ כִּשְׁנֵ֥י עֳפָרִ֖ים תָּאֳמֵ֥י צְבִיָּֽה׃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צַוָּארֵ֖ךְ כְּמִגְדַּ֣ל הַשֵּׁ֑ן עֵינַ֜יִךְ בְּרֵכ֣וֹת בְּחֶשְׁבּ֗וֹן עַל־שַׁ֙עַר֙ בַּת־רַבִּ֔ים אַפֵּךְ֙ כְּמִגְדַּ֣ל הַלְּבָנ֔וֹן צוֹפֶ֖ה פְּנֵ֥י דַמָּֽשֶׂק׃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רֹאשֵׁ֤ךְ עָלַ֙יִךְ֙ כַּכַּרְמֶ֔ל וְדַלַּ֥ת רֹאשֵׁ֖ךְ כָּאַרְגָּמָ֑ן מֶ֖לֶךְ אָס֥וּר בָּרְהָטִֽים׃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מַה־יָּפִית֙ וּמַה־נָּעַ֔מְתְּ אַהֲבָ֖ה בַּתַּֽעֲנוּגִֽים׃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זֹ֤את קֽוֹמָתֵךְ֙ דָּֽמְתָ֣ה לְתָמָ֔ר וְשָׁדַ֖יִךְ לְאַשְׁכֹּלֽוֹת׃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אָמַ֙רְתִּי֙ אֶעֱלֶ֣ה בְתָמָ֔ר אֹֽחֲזָ֖ה בְּסַנְסִנָּ֑יו וְיִֽהְיוּ־נָ֤א שָׁדַ֙יִךְ֙ כְּאֶשְׁכְּל֣וֹת הַגֶּ֔פֶן וְרֵ֥יחַ אַפֵּ֖ךְ כַּתַּפּוּחִֽים׃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וְחִכֵּ֕ךְ כְּיֵ֥ין הַטּ֛וֹב הוֹלֵ֥ךְ לְדוֹדִ֖י לְמֵישָׁרִ֑ים דּוֹבֵ֖ב שִׂפְתֵ֥י יְשֵׁנִֽים׃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אֲנִ֣י לְדוֹדִ֔י וְעָלַ֖י תְּשׁוּקָתֽוֹ׃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לְכָ֤ה דוֹדִי֙ נֵצֵ֣א הַשָּׂדֶ֔ה נָלִ֖ינָה בַּכְּפָרִֽים׃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נַשְׁכִּ֙ימָה֙ לַכְּרָמִ֔ים נִרְאֶ֞ה אִם פָּֽרְחָ֤ה הַגֶּ֙פֶן֙ פִּתַּ֣ח הַסְּמָדַ֔ר הֵנֵ֖צוּ הָרִמּוֹנִ֑ים שָׁ֛ם אֶתֵּ֥ן אֶת־דֹּדַ֖י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הַֽדּוּדָאִ֣ים נָֽתְנוּ־רֵ֗יחַ וְעַל־פְּתָחֵ֙ינוּ֙ כָּל־מְגָדִ֔ים חֲדָשִׁ֖ים גַּם־יְשָׁנִ֑ים דּוֹדִ֖י צָפַ֥נְתִּי לָֽךְ׃</w:t>
      </w:r>
    </w:p>
    <w:p>
      <w:pPr>
        <w:pStyle w:val="Heading2"/>
        <w:bidi/>
      </w:pPr>
      <w:r>
        <w:rPr>
          <w:rtl/>
          <w:cs/>
          <w:lang w:val="he_IL" w:bidi="he_IL"/>
        </w:rPr>
        <w:t>Song of Songs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מִ֤י יִתֶּנְךָ֙ כְּאָ֣ח לִ֔י יוֹנֵ֖ק שְׁדֵ֣י אִמִּ֑י אֶֽמְצָאֲךָ֤ בַחוּץ֙ אֶשָׁ֣קְךָ֔ גַּ֖ם לֹא־יָב֥וּזוּ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אֶנְהָֽגֲךָ֗ אֲבִֽיאֲךָ֛ אֶל־בֵּ֥ית אִמִּ֖י תְּלַמְּדֵ֑נִי אַשְׁקְךָ֙ מִיַּ֣יִן הָרֶ֔קַח מֵעֲסִ֖יס רִמֹּנִֽי׃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שְׂמֹאלוֹ֙ תַּ֣חַת רֹאשִׁ֔י וִֽימִינ֖וֹ תְּחַבְּקֵֽנִי׃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הִשְׁבַּ֥עְתִּי אֶתְכֶ֖ם בְּנ֣וֹת יְרוּשָׁלִָ֑ם מַה־תָּעִ֧ירוּ ׀ וּֽמַה־תְּעֹֽרְר֛וּ אֶת־הָאַהֲבָ֖ה עַ֥ד שֶׁתֶּחְפָּֽץ׃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מִ֣י זֹ֗את עֹלָה֙ מִן־הַמִּדְבָּ֔ר מִתְרַפֶּ֖קֶת עַל־דּוֹדָ֑הּ תַּ֤חַת הַתַּפּ֙וּחַ֙ עֽוֹרַרְתִּ֔יךָ שָׁ֚מָּה חִבְּלַ֣תְךָ אִמֶּ֔ךָ שָׁ֖מָּה חִבְּלָ֥ה יְלָדַֽתְךָ׃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שִׂימֵ֨נִי כַֽחוֹתָ֜ם עַל־לִבֶּ֗ךָ כַּֽחוֹתָם֙ עַל־זְרוֹעֶ֔ךָ כִּֽי־עַזָּ֤ה כַמָּ֙וֶת֙ אַהֲבָ֔ה קָשָׁ֥ה כִשְׁא֖וֹל קִנְאָ֑ה רְשָׁפֶ֕יהָ רִשְׁפֵּ֕י אֵ֖שׁ שַׁלְהֶ֥בֶתְיָֽה׃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מַ֣יִם רַבִּ֗ים לֹ֤א יֽוּכְלוּ֙ לְכַבּ֣וֹת אֶת־הָֽאַהֲבָ֔ה וּנְהָר֖וֹת לֹ֣א יִשְׁטְפ֑וּהָ אִם־יִתֵּ֨ן אִ֜ישׁ אֶת־כָּל־ה֤וֹן בֵּיתוֹ֙ בָּאַהֲבָ֔ה בּ֖וֹז יָב֥וּזוּ לֽוֹ׃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אָח֥וֹת לָ֙נוּ֙ קְטַנָּ֔ה וְשָׁדַ֖יִם אֵ֣ין לָ֑הּ מַֽה־נַּעֲשֶׂה֙ לַאֲחֹתֵ֔נוּ בַּיּ֖וֹם שֶׁיְּדֻבַּר־בָּֽהּ׃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אִם־חוֹמָ֣ה הִ֔יא נִבְנֶ֥ה עָלֶ֖יהָ טִ֣ירַת כָּ֑סֶף וְאִם־דֶּ֣לֶת הִ֔יא נָצ֥וּר עָלֶ֖יהָ ל֥וּחַ אָֽרֶז׃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אֲנִ֣י חוֹמָ֔ה וְשָׁדַ֖י כַּמִּגְדָּל֑וֹת אָ֛ז הָיִ֥יתִי בְעֵינָ֖יו כְּמוֹצְאֵ֥ת שָׁלֽוֹם׃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כֶּ֣רֶם הָיָ֤ה לִשְׁלֹמֹה֙ בְּבַ֣עַל הָמ֔וֹן נָתַ֥ן אֶת־הַכֶּ֖רֶם לַנֹּטְרִ֑ים אִ֛ישׁ יָבִ֥א בְּפִרְי֖וֹ אֶ֥לֶף כָּֽסֶף׃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כָּרְמִ֥י שֶׁלִּ֖י לְפָנָ֑י הָאֶ֤לֶף לְךָ֙ שְׁלֹמֹ֔ה וּמָאתַ֖יִם לְנֹטְרִ֥ים אֶת־פִּרְיֽוֹ׃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הַיוֹשֶׁ֣בֶת בַּגַּנִּ֗ים חֲבֵרִ֛ים מַקְשִׁיבִ֥ים לְקוֹלֵ֖ךְ הַשְׁמִיעִֽינִי׃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בְּרַ֣ח ׀ דּוֹדִ֗י וּֽדְמֵה־לְךָ֤ לִצְבִי֙ א֚וֹ לְעֹ֣פֶר הָֽאַיָּלִ֔ים עַ֖ל הָרֵ֥י בְשָׂמִֽים׃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