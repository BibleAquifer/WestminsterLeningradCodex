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Lamentations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אֵיכָ֣ה ׀ יָשְׁבָ֣ה בָדָ֗ד הָעִיר֙ רַבָּ֣תִי עָ֔ם הָיְתָ֖ה כְּאַלְמָנָ֑ה רַּבָּ֣תִי בַגּוֹיִ֗ם שָׂרָ֙תִי֙ בַּמְּדִינ֔וֹת הָיְתָ֖ה לָמַֽס׃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בָּכ֨וֹ תִבְכֶּ֜ה בַּלַּ֗יְלָה וְדִמְעָתָהּ֙ עַ֣ל לֶֽחֱיָ֔הּ אֵֽין־לָ֥הּ מְנַחֵ֖ם מִכָּל־אֹהֲבֶ֑יהָ כָּל־רֵעֶ֙יהָ֙ בָּ֣גְדוּ בָ֔הּ הָ֥יוּ לָ֖הּ לְאֹיְבִֽים׃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גָּֽלְתָ֨ה יְהוּדָ֤ה מֵעֹ֙נִי֙ וּמֵרֹ֣ב עֲבֹדָ֔ה הִ֚יא יָשְׁבָ֣ה בַגּוֹיִ֔ם לֹ֥א מָצְאָ֖ה מָנ֑וֹחַ כָּל־רֹדְפֶ֥יהָ הִשִּׂיג֖וּהָ בֵּ֥ין הַמְּצָרִֽים׃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דַּרְכֵ֨י צִיּ֜וֹן אֲבֵל֗וֹת מִבְּלִי֙ בָּאֵ֣י מוֹעֵ֔ד כָּל־שְׁעָרֶ֙יהָ֙ שֽׁוֹמֵמִ֔ין כֹּהֲנֶ֖יהָ נֶאֱנָחִ֑ים בְּתוּלֹתֶ֥יהָ נּוּג֖וֹת וְהִ֥יא מַר־לָֽהּ׃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הָי֨וּ צָרֶ֤יהָ לְרֹאשׁ֙ אֹיְבֶ֣יהָ שָׁל֔וּ כִּֽי־יְהוָ֥ה הוֹגָ֖הּ עַ֣ל רֹב־פְּשָׁעֶ֑יהָ עוֹלָלֶ֛יהָ הָלְכ֥וּ שְׁבִ֖י לִפְנֵי־צָֽר׃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וַיֵּצֵ֥א מן־בת־צִיּ֖וֹן כָּל־הֲדָרָ֑הּ הָי֣וּ שָׂרֶ֗יהָ כְּאַיָּלִים֙ לֹא־מָצְא֣וּ מִרְעֶ֔ה וַיֵּלְכ֥וּ בְלֹא־כֹ֖חַ לִפְנֵ֥י רוֹדֵֽף׃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זָֽכְרָ֣ה יְרוּשָׁלִַ֗ם יְמֵ֤י עָנְיָהּ֙ וּמְרוּדֶ֔יהָ כֹּ֚ל מַחֲמֻדֶ֔יהָ אֲשֶׁ֥ר הָי֖וּ מִ֣ימֵי קֶ֑דֶם בִּנְפֹ֧ל עַמָּ֣הּ בְּיַד־צָ֗ר וְאֵ֤ין עוֹזֵר֙ לָ֔הּ רָא֣וּהָ צָרִ֔ים שָׂחֲק֖וּ עַ֥ל מִשְׁבַּתֶּֽהָ׃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חֵ֤טְא חָֽטְאָה֙ יְר֣וּשָׁלִַ֔ם עַל־כֵּ֖ן לְנִידָ֣ה הָיָ֑תָה כָּֽל־מְכַבְּדֶ֤יהָ הִזִּיל֙וּהָ֙ כִּי־רָא֣וּ עֶרְוָתָ֔הּ גַּם־הִ֥יא נֶאֶנְחָ֖ה וַתָּ֥שָׁב אָחֽוֹר׃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טֻמְאָתָ֣הּ בְּשׁוּלֶ֗יהָ לֹ֤א זָֽכְרָה֙ אַחֲרִיתָ֔הּ וַתֵּ֣רֶד פְּלָאִ֔ים אֵ֥ין מְנַחֵ֖ם לָ֑הּ רְאֵ֤ה יְהוָה֙ אֶת־עָנְיִ֔י כִּ֥י הִגְדִּ֖יל אוֹיֵֽב׃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יָדוֹ֙ פָּ֣רַשׂ צָ֔ר עַ֖ל כָּל־מַחֲמַדֶּ֑יהָ כִּֽי־רָאֲתָ֤ה גוֹיִם֙ בָּ֣אוּ מִקְדָּשָׁ֔הּ אֲשֶׁ֣ר צִוִּ֔יתָה לֹא־יָבֹ֥אוּ בַקָּהָ֖ל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כָּל־עַמָּ֤הּ נֶאֱנָחִים֙ מְבַקְּשִׁ֣ים לֶ֔חֶם נָתְנ֧וּ מחמודיהם בְּאֹ֖כֶל לְהָשִׁ֣יב נָ֑פֶשׁ רְאֵ֤ה יְהוָה֙ וְֽהַבִּ֔יטָה כִּ֥י הָיִ֖יתִי זוֹלֵלָֽה׃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ל֣וֹא אֲלֵיכֶם֮ כָּל־עֹ֣בְרֵי דֶרֶךְ֒ הַבִּ֣יטוּ וּרְא֗וּ אִם־יֵ֤שׁ מַכְאוֹב֙ כְּמַכְאֹבִ֔י אֲשֶׁ֥ר עוֹלַ֖ל לִ֑י אֲשֶׁר֙ הוֹגָ֣ה יְהוָ֔ה בְּי֖וֹם חֲר֥וֹן אַפּֽוֹ׃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מִמָּר֛וֹם שָֽׁלַח־אֵ֥שׁ בְּעַצְמֹתַ֖י וַיִּרְדֶּ֑נָּה פָּרַ֨שׂ רֶ֤שֶׁת לְרַגְלַי֙ הֱשִׁיבַ֣נִי אָח֔וֹר נְתָנַ֙נִי֙ שֹֽׁמֵמָ֔ה כָּל־הַיּ֖וֹם דָּוָֽה׃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נִשְׂקַד֩ עֹ֨ל פְּשָׁעַ֜י בְּיָד֗וֹ יִשְׂתָּֽרְג֛וּ עָל֥וּ עַל־צַוָּארִ֖י הִכְשִׁ֣יל כֹּחִ֑י נְתָנַ֣נִי אֲדֹנָ֔י בִּידֵ֖י לֹא־אוּכַ֥ל קֽוּם׃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סִלָּ֨ה כָל־אַבִּירַ֤י ׀ אֲדֹנָי֙ בְּקִרְבִּ֔י קָרָ֥א עָלַ֛י מוֹעֵ֖ד לִשְׁבֹּ֣ר בַּחוּרָ֑י גַּ֚ת דָּרַ֣ךְ אֲדֹנָ֔י לִבְתוּלַ֖ת בַּת־יְהוּדָֽה׃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עַל־אֵ֣לֶּה ׀ אֲנִ֣י בוֹכִיָּ֗ה עֵינִ֤י ׀ עֵינִי֙ יֹ֣רְדָה מַּ֔יִם כִּֽי־רָחַ֥ק מִמֶּ֛נִּי מְנַחֵ֖ם מֵשִׁ֣יב נַפְשִׁ֑י הָי֤וּ בָנַי֙ שֽׁוֹמֵמִ֔ים כִּ֥י גָבַ֖ר אוֹיֵֽב׃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פֵּֽרְשָׂ֨ה צִיּ֜וֹן בְּיָדֶ֗יהָ אֵ֤ין מְנַחֵם֙ לָ֔הּ צִוָּ֧ה יְהוָ֛ה לְיַעֲקֹ֖ב סְבִיבָ֣יו צָרָ֑יו הָיְתָ֧ה יְרוּשָׁלִַ֛ם לְנִדָּ֖ה בֵּינֵיהֶֽם׃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צַדִּ֥יק ה֛וּא יְהוָ֖ה כִּ֣י פִ֣יהוּ מָרִ֑יתִי שִׁמְעוּ־נָ֣א כָל־עמים וּרְאוּ֙ מַכְאֹבִ֔י בְּתוּלֹתַ֥י וּבַחוּרַ֖י הָלְכ֥וּ בַשֶּֽׁבִי׃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קָרָ֤אתִי לַֽמְאַהֲבַי֙ הֵ֣מָּה רִמּ֔וּנִי כֹּהֲנַ֥י וּזְקֵנַ֖י בָּעִ֣יר גָּוָ֑עוּ כִּֽי־בִקְשׁ֥וּ אֹ֙כֶל֙ לָ֔מוֹ וְיָשִׁ֖יבוּ אֶת־נַפְשָֽׁם׃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רְאֵ֨ה יְהוָ֤ה כִּֽי־צַר־לִי֙ מֵעַ֣י חֳמַרְמָ֔רוּ נֶהְפַּ֤ךְ לִבִּי֙ בְּקִרְבִּ֔י כִּ֥י מָר֖וֹ מָרִ֑יתִי מִח֥וּץ שִׁכְּלָה־חֶ֖רֶב בַּבַּ֥יִת כַּמָּֽוֶת׃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שָׁמְע֞וּ כִּ֧י נֶאֱנָחָ֣ה אָ֗נִי אֵ֤ין מְנַחֵם֙ לִ֔י כָּל־אֹ֨יְבַ֜י שָׁמְע֤וּ רָֽעָתִי֙ שָׂ֔שׂוּ כִּ֥י אַתָּ֖ה עָשִׂ֑יתָ הֵבֵ֥אתָ יוֹם־קָרָ֖אתָ וְיִֽהְי֥וּ כָמֽוֹנִי׃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תָּבֹ֨א כָל־רָעָתָ֤ם לְפָנֶ֙יךָ֙ וְעוֹלֵ֣ל לָ֔מוֹ כַּאֲשֶׁ֥ר עוֹלַ֛לְתָּ לִ֖י עַ֣ל כָּל־פְּשָׁעָ֑י כִּֽי־רַבּ֥וֹת אַנְחֹתַ֖י וְלִבִּ֥י דַוָּֽי׃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Lamentations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אֵיכָה֩ יָעִ֨יב בְּאַפּ֤וֹ ׀ אֲדֹנָי֙ אֶת־בַּת־צִיּ֔וֹן הִשְׁלִ֤יךְ מִשָּׁמַ֙יִם֙ אֶ֔רֶץ תִּפְאֶ֖רֶת יִשְׂרָאֵ֑ל וְלֹא־זָכַ֥ר הֲדֹם־רַגְלָ֖יו בְּי֥וֹם אַפּֽוֹ׃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בִּלַּ֨ע אֲדֹנָ֜י לא חָמַ֗ל אֵ֚ת כָּל־נְא֣וֹת יַעֲקֹ֔ב הָרַ֧ס בְּעֶבְרָת֛וֹ מִבְצְרֵ֥י בַת־יְהוּדָ֖ה הִגִּ֣יעַ לָאָ֑רֶץ חִלֵּ֥ל מַמְלָכָ֖ה וְשָׂרֶֽיהָ׃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גָּדַ֣ע בָּֽחֳרִי אַ֗ף כֹּ֚ל קֶ֣רֶן יִשְׂרָאֵ֔ל הֵשִׁ֥יב אָח֛וֹר יְמִינ֖וֹ מִפְּנֵ֣י אוֹיֵ֑ב וַיִּבְעַ֤ר בְּיַעֲקֹב֙ כְּאֵ֣שׁ לֶֽהָבָ֔ה אָכְלָ֖ה סָבִֽיב׃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דָּרַ֨ךְ קַשְׁתּ֜וֹ כְּאוֹיֵ֗ב נִצָּ֤ב יְמִינוֹ֙ כְּצָ֔ר וַֽיַּהֲרֹ֔ג כֹּ֖ל מַחֲמַדֵּי־עָ֑יִן בְּאֹ֙הֶל֙ בַּת־צִיּ֔וֹן שָׁפַ֥ךְ כָּאֵ֖שׁ חֲמָתֽוֹ׃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הָיָ֨ה אֲדֹנָ֤י ׀ כְּאוֹיֵב֙ בִּלַּ֣ע יִשְׂרָאֵ֔ל בִּלַּע֙ כָּל־אַרְמְנוֹתֶ֔יהָ שִׁחֵ֖ת מִבְצָרָ֑יו וַיֶּ֙רֶב֙ בְּבַת־יְהוּדָ֔ה תַּאֲנִיָּ֖ה וַאֲנִיָּֽה׃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וַיַּחְמֹ֤ס כַּגַּן֙ שֻׂכּ֔וֹ שִׁחֵ֖ת מוֹעֲד֑וֹ שִׁכַּ֨ח יְהוָ֤ה ׀ בְּצִיּוֹן֙ מוֹעֵ֣ד וְשַׁבָּ֔ת וַיִּנְאַ֥ץ בְּזַֽעַם־אַפּ֖וֹ מֶ֥לֶךְ וְכֹהֵֽן׃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זָנַ֨ח אֲדֹנָ֤י ׀ מִזְבְּחוֹ֙ נִאֵ֣ר מִקְדָּשׁ֔וֹ הִסְגִּיר֙ בְּיַד־אוֹיֵ֔ב חוֹמֹ֖ת אַרְמְנוֹתֶ֑יהָ ק֛וֹל נָתְנ֥וּ בְּבֵית־יְהוָ֖ה כְּי֥וֹם מוֹעֵֽד׃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חָשַׁ֨ב יְהוָ֤ה ׀ לְהַשְׁחִית֙ חוֹמַ֣ת בַּת־צִיּ֔וֹן נָ֣טָה קָ֔ו לֹא־הֵשִׁ֥יב יָד֖וֹ מִבַּלֵּ֑עַ וַיַּֽאֲבֶל־חֵ֥ל וְחוֹמָ֖ה יַחְדָּ֥ו אֻמְלָֽלוּ׃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טָבְע֤וּ בָאָ֙רֶץ֙ שְׁעָרֶ֔יהָ אִבַּ֥ד וְשִׁבַּ֖ר בְּרִיחֶ֑יהָ מַלְכָּ֨הּ וְשָׂרֶ֤יהָ בַגּוֹיִם֙ אֵ֣ין תּוֹרָ֔ה גַּם־נְבִיאֶ֕יהָ לֹא־מָצְא֥וּ חָז֖וֹן מֵיְהוָֽה׃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יֵשְׁב֨וּ לָאָ֤רֶץ יִדְּמוּ֙ זִקְנֵ֣י בַת־צִיּ֔וֹן הֶֽעֱל֤וּ עָפָר֙ עַל־רֹאשָׁ֔ם חָגְר֖וּ שַׂקִּ֑ים הוֹרִ֤ידוּ לָאָ֙רֶץ֙ רֹאשָׁ֔ן בְּתוּלֹ֖ת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כָּל֨וּ בַדְּמָע֤וֹת עֵינַי֙ חֳמַרְמְר֣וּ מֵעַ֔י נִשְׁפַּ֤ךְ לָאָ֙רֶץ֙ כְּבֵדִ֔י עַל־שֶׁ֖בֶר בַּת־עַמִּ֑י בֵּֽעָטֵ֤ף עוֹלֵל֙ וְיוֹנֵ֔ק בִּרְחֹב֖וֹת קִרְיָֽה׃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לְאִמֹּתָם֙ יֹֽאמְר֔וּ אַיֵּ֖ה דָּגָ֣ן וָיָ֑יִן בְּהִֽתְעַטְּפָ֤ם כֶּֽחָלָל֙ בִּרְחֹב֣וֹת עִ֔יר בְּהִשְׁתַּפֵּ֣ךְ נַפְשָׁ֔ם אֶל־חֵ֖יק אִמֹּתָֽם׃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מָֽה־אֲעִידֵ֞ךְ מָ֣ה אֲדַמֶּה־לָּ֗ךְ הַבַּת֙ יְר֣וּשָׁלִַ֔ם מָ֤ה אַשְׁוֶה־לָּךְ֙ וַאֲנַֽחֲמֵ֔ךְ בְּתוּלַ֖ת בַּת־צִיּ֑וֹן כִּֽי־גָד֥וֹל כַּיָּ֛ם שִׁבְרֵ֖ךְ מִ֥י יִרְפָּא־לָֽךְ׃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נְבִיאַ֗יִךְ חָ֤זוּ לָךְ֙ שָׁ֣וְא וְתָפֵ֔ל וְלֹֽא־גִלּ֥וּ עַל־עֲוֺנֵ֖ךְ לְהָשִׁ֣יב שביתך וַיֶּ֣חֱזוּ לָ֔ךְ מַשְׂא֥וֹת שָׁ֖וְא וּמַדּוּחִֽים׃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סָֽפְק֨וּ עָלַ֤יִךְ כַּפַּ֙יִם֙ כָּל־עֹ֣בְרֵי דֶ֔רֶךְ שָֽׁרְקוּ֙ וַיָּנִ֣עוּ רֹאשָׁ֔ם עַל־בַּ֖ת יְרוּשָׁלִָ֑ם הֲזֹ֣את הָעִ֗יר שֶׁיֹּֽאמְרוּ֙ כְּלִ֣ילַת יֹ֔פִי מָשׂ֖וֹשׂ לְכָל־הָאָֽרֶץ׃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פָּצ֨וּ עָלַ֤יִךְ פִּיהֶם֙ כָּל־א֣וֹיְבַ֔יִךְ שָֽׁרְקוּ֙ וַיַּֽחַרְקוּ־שֵׁ֔ן אָמְר֖וּ בִּלָּ֑עְנוּ אַ֣ךְ זֶ֥ה הַיּ֛וֹם שֶׁקִּוִּינֻ֖הוּ מָצָ֥אנוּ רָאִֽינוּ׃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עָשָׂ֨ה יְהוָ֜ה אֲשֶׁ֣ר זָמָ֗ם בִּצַּ֤ע אֶמְרָתוֹ֙ אֲשֶׁ֣ר צִוָּ֣ה מִֽימֵי־קֶ֔דֶם הָרַ֖ס וְלֹ֣א חָמָ֑ל וַיְשַׂמַּ֤ח עָלַ֙יִךְ֙ אוֹיֵ֔ב הֵרִ֖ים קֶ֥רֶן צָרָֽיִךְ׃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צָעַ֥ק לִבָּ֖ם אֶל־אֲדֹנָ֑י חוֹמַ֣ת בַּת־צִ֠יּוֹן הוֹרִ֨ידִי כַנַּ֤חַל דִּמְעָה֙ יוֹמָ֣ם וָלַ֔יְלָה אַֽל־תִּתְּנִ֤י פוּגַת֙ לָ֔ךְ אַל־תִּדֹּ֖ם בַּת־עֵינֵֽךְ׃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ק֣וּמִי ׀ רֹ֣נִּי בליל לְרֹאשׁ֙ אַשְׁמֻר֔וֹת שִׁפְכִ֤י כַמַּ֙יִם֙ לִבֵּ֔ךְ נֹ֖כַח פְּנֵ֣י אֲדֹנָ֑י שְׂאִ֧י אֵלָ֣יו כַּפַּ֗יִךְ עַל־נֶ֙פֶשׁ֙ עֽוֹלָלַ֔יִךְ הָעֲטוּפִ֥ים בְּרָעָ֖ב בְּרֹ֥אשׁ כָּל־חוּצֽוֹת׃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רְאֵ֤ה יְהוָה֙ וְֽהַבִּ֔יטָה לְמִ֖י עוֹלַ֣לְתָּ כֹּ֑ה אִם־תֹּאכַ֨לְנָה נָשִׁ֤ים פִּרְיָם֙ עֹלֲלֵ֣י טִפֻּחִ֔ים אִם־יֵהָרֵ֛ג בְּמִקְדַּ֥שׁ אֲדֹנָ֖י כֹּהֵ֥ן וְנָבִֽיא׃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שָׁכְב֨וּ לָאָ֤רֶץ חוּצוֹת֙ נַ֣עַר וְזָקֵ֔ן בְּתוּלֹתַ֥י וּבַחוּרַ֖י נָפְל֣וּ בֶחָ֑רֶב הָרַ֙גְתָּ֙ בְּי֣וֹם אַפֶּ֔ךָ טָבַ֖חְתָּ לֹ֥א חָמָֽלְתָּ׃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תִּקְרָא֩ כְי֨וֹם מוֹעֵ֤ד מְגוּרַי֙ מִסָּבִ֔יב וְלֹ֥א הָיָ֛ה בְּי֥וֹם אַף־יְהוָ֖ה פָּלִ֣יט וְשָׂרִ֑יד אֲשֶׁר־טִפַּ֥חְתִּי וְרִבִּ֖יתִי אֹיְבִ֥י כִלָּֽם׃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Lamentations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אֲנִ֤י הַגֶּ֙בֶר֙ רָאָ֣ה עֳנִ֔י בְּשֵׁ֖בֶט עֶבְרָתֽוֹ׃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אוֹתִ֥י נָהַ֛ג וַיֹּלַ֖ךְ חֹ֥שֶׁךְ וְלֹא־אֽוֹר׃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אַ֣ךְ בִּ֥י יָשֻׁ֛ב יַהֲפֹ֥ךְ יָד֖וֹ כָּל־הַיּֽוֹם׃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בִּלָּ֤ה בְשָׂרִי֙ וְעוֹרִ֔י שִׁבַּ֖ר עַצְמוֹתָֽי׃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בָּנָ֥ה עָלַ֛י וַיַּקַּ֖ף רֹ֥אשׁ וּתְלָאָֽה׃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בְּמַחֲשַׁכִּ֥ים הוֹשִׁיבַ֖נִי כְּמֵתֵ֥י 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גָּדַ֧ר בַּעֲדִ֛י וְלֹ֥א אֵצֵ֖א הִכְבִּ֥יד נְחָשְׁתִּֽי׃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גַּ֣ם כִּ֤י אֶזְעַק֙ וַאֲשַׁוֵּ֔עַ שָׂתַ֖ם תְּפִלָּתִֽי׃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גָּדַ֤ר דְּרָכַי֙ בְּגָזִ֔ית נְתִיבֹתַ֖י עִוָּֽה׃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דֹּ֣ב אֹרֵ֥ב הוּא֙ לִ֔י אריה בְּמִסְתָּרִֽים׃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דְּרָכַ֥י סוֹרֵ֛ר וַֽיְפַשְּׁחֵ֖נִי שָׂמַ֥נִי שֹׁמֵֽם׃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דָּרַ֤ךְ קַשְׁתוֹ֙ וַיַּצִּיבֵ֔נִי כַּמַּטָּרָ֖א לַחֵֽץ׃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הֵבִיא֙ בְּכִלְיוֹתָ֔י בְּנֵ֖י אַשְׁפָּתֽוֹ׃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הָיִ֤יתִי שְּׂחֹק֙ לְכָל־עַמִּ֔י נְגִינָתָ֖ם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הִשְׂבִּיעַ֥נִי בַמְּרוֹרִ֖ים הִרְוַ֥נִי לַעֲנָֽה׃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וַיַּגְרֵ֤ס בֶּֽחָצָץ֙ שִׁנָּ֔י הִכְפִּישַׁ֖נִי בָּאֵֽפֶר׃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וַתִּזְנַ֧ח מִשָּׁל֛וֹם נַפְשִׁ֖י נָשִׁ֥יתִי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וָאֹמַר֙ אָבַ֣ד נִצְחִ֔י וְתוֹחַלְתִּ֖י מֵיְהוָֽה׃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זְכָר־עָנְיִ֥י וּמְרוּדִ֖י לַעֲנָ֥ה וָרֹֽאשׁ׃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זָכ֣וֹר תִּזְכּ֔וֹר ותשיח עָלַ֖י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זֹ֛את אָשִׁ֥יב אֶל־לִבִּ֖י עַל־כֵּ֥ן אוֹחִֽיל׃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חַֽסְדֵ֤י יְהוָה֙ כִּ֣י לֹא־תָ֔מְנוּ כִּ֥י לֹא־כָל֖וּ רַחֲמָֽיו׃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חֲדָשִׁים֙ לַבְּקָרִ֔ים רַבָּ֖ה אֱמוּנָתֶֽךָ׃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חֶלְקִ֤י יְהוָה֙ אָמְרָ֣ה נַפְשִׁ֔י עַל־כֵּ֖ן אוֹחִ֥יל 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ט֤וֹב יְהוָה֙ לְקוָֹ֔ו לְנֶ֖פֶשׁ תִּדְרְשֶֽׁנּוּ׃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ט֤וֹב וְיָחִיל֙ וְדוּמָ֔ם לִתְשׁוּעַ֖ת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ט֣וֹב לַגֶּ֔בֶר כִּֽי־יִשָּׂ֥א עֹ֖ל בִּנְעוּרָֽיו׃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יֵשֵׁ֤ב בָּדָד֙ וְיִדֹּ֔ם כִּ֥י נָטַ֖ל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יִתֵּ֤ן בֶּֽעָפָר֙ פִּ֔יהוּ אוּלַ֖י יֵ֥שׁ תִּקְוָֽה׃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יִתֵּ֧ן לְמַכֵּ֛הוּ לֶ֖חִי יִשְׂבַּ֥ע בְּחֶרְפָּֽה׃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כִּ֣י לֹ֥א יִזְנַ֛ח לְעוֹלָ֖ם אֲדֹנָֽי׃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כִּ֣י אִם־הוֹגָ֔ה וְרִחַ֖ם כְּרֹ֥ב חסדו׃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כִּ֣י לֹ֤א עִנָּה֙ מִלִּבּ֔וֹ וַיַּגֶּ֖ה בְנֵי־אִֽישׁ׃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לְדַכֵּא֙ תַּ֣חַת רַגְלָ֔יו כֹּ֖ל אֲסִ֥ירֵי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לְהַטּוֹת֙ מִשְׁפַּט־גָּ֔בֶר נֶ֖גֶד פְּנֵ֥י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לְעַוֵּ֤ת אָדָם֙ בְּרִיב֔וֹ אֲדֹנָ֖י לֹ֥א רָאָֽה׃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מִ֣י זֶ֤ה אָמַר֙ וַתֶּ֔הִי אֲדֹנָ֖י לֹ֥א צִוָּֽה׃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מִפִּ֤י עֶלְיוֹן֙ לֹ֣א תֵצֵ֔א הָרָע֖וֹת וְהַטּֽוֹב׃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מַה־יִּתְאוֹנֵן֙ אָדָ֣ם חָ֔י גֶּ֖בֶר עַל־חטאו׃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נַחְפְּשָׂ֤ה דְרָכֵ֙ינוּ֙ וְֽנַחְקֹ֔רָה וְנָשׁ֖וּבָה עַד־יְהוָֽה׃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נִשָּׂ֤א לְבָבֵ֙נוּ֙ אֶל־כַּפָּ֔יִם אֶל־אֵ֖ל בַּשָּׁמָֽיִם׃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נַ֤חְנוּ פָשַׁ֙עְנוּ֙ וּמָרִ֔ינוּ אַתָּ֖ה לֹ֥א סָלָֽחְתָּ׃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סַכֹּ֤תָה בָאַף֙ וַֽתִּרְדְּפֵ֔נוּ הָרַ֖גְתָּ לֹ֥א חָמָֽלְתָּ׃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סַכּ֤וֹתָה בֶֽעָנָן֙ לָ֔ךְ מֵעֲב֖וֹר תְּפִלָּֽה׃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סְחִ֧י וּמָא֛וֹס תְּשִׂימֵ֖נוּ בְּקֶ֥רֶב הָעַמִּֽים׃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פָּצ֥וּ עָלֵ֛ינוּ פִּיהֶ֖ם כָּל־אֹיְבֵֽינוּ׃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פַּ֧חַד וָפַ֛חַת הָ֥יָה לָ֖נוּ הַשֵּׁ֥את וְהַשָּֽׁבֶר׃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פַּלְגֵי־מַ֙יִם֙ תֵּרַ֣ד עֵינִ֔י עַל־שֶׁ֖בֶר בַּת־עַמִּֽי׃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עֵינִ֧י נִגְּרָ֛ה וְלֹ֥א תִדְמֶ֖ה מֵאֵ֥ין הֲפֻגֽוֹת׃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עַד־יַשְׁקִ֣יף וְיֵ֔רֶא יְהוָ֖ה מִשָּׁמָֽיִם׃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עֵינִי֙ עֽוֹלְלָ֣ה לְנַפְשִׁ֔י מִכֹּ֖ל בְּנ֥וֹת עִירִֽי׃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צ֥וֹד צָד֛וּנִי כַּצִּפּ֖וֹר אֹיְבַ֥י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צָֽמְת֤וּ בַבּוֹר֙ חַיָּ֔י וַיַּדּוּ־אֶ֖בֶן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צָֽפוּ־מַ֥יִם עַל־רֹאשִׁ֖י אָמַ֥רְתִּי נִגְזָֽרְתִּי׃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קָרָ֤אתִי שִׁמְךָ֙ יְהוָ֔ה מִבּ֖וֹר תַּחְתִּיּֽוֹת׃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קוֹלִ֖י שָׁמָ֑עְתָּ אַל־תַּעְלֵ֧ם אָזְנְךָ֛ לְרַוְחָתִ֖י לְשַׁוְעָתִֽי׃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קָרַ֙בְתָּ֙ בְּי֣וֹם אֶקְרָאֶ֔ךָּ אָמַ֖רְתָּ אַל־תִּירָֽא׃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רַ֧בְתָּ אֲדֹנָ֛י רִיבֵ֥י נַפְשִׁ֖י גָּאַ֥לְתָּ 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רָאִ֤יתָה יְהוָה֙ עַוָּ֣תָתִ֔י שָׁפְטָ֖ה מִשְׁפָּטִֽי׃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רָאִ֙יתָה֙ כָּל־נִקְמָתָ֔ם כָּל־מַחְשְׁבֹתָ֖ם לִֽי׃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שָׁמַ֤עְתָּ חֶרְפָּתָם֙ יְהוָ֔ה כָּל־מַחְשְׁבֹתָ֖ם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שִׂפְתֵ֤י קָמַי֙ וְהֶגְיוֹנָ֔ם עָלַ֖י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שִׁבְתָּ֤ם וְקִֽימָתָם֙ הַבִּ֔יטָה אֲנִ֖י מַנְגִּינָתָֽם׃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תָּשִׁ֨יב לָהֶ֥ם גְּמ֛וּל יְהוָ֖ה כְּמַעֲשֵׂ֥ה יְדֵיהֶֽם׃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תִּתֵּ֤ן לָהֶם֙ מְגִנַּת־לֵ֔ב תַּאֲלָֽתְךָ֖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תִּרְדֹּ֤ף בְּאַף֙ וְתַשְׁמִידֵ֔ם מִתַּ֖חַת שְׁמֵ֥י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Lamentations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אֵיכָה֙ יוּעַ֣ם זָהָ֔ב יִשְׁנֶ֖א הַכֶּ֣תֶם הַטּ֑וֹב תִּשְׁתַּפֵּ֙כְנָה֙ אַבְנֵי־קֹ֔דֶשׁ בְּרֹ֖אשׁ כָּל־חוּצֽוֹת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בְּנֵ֤י צִיּוֹן֙ הַיְקָרִ֔ים הַמְסֻלָּאִ֖ים בַּפָּ֑ז אֵיכָ֤ה נֶחְשְׁבוּ֙ לְנִבְלֵי־חֶ֔רֶשׂ מַעֲשֵׂ֖ה יְדֵ֥י יוֹצֵֽר׃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גַּם־תנין חָ֣לְצוּ שַׁ֔ד הֵינִ֖יקוּ גּוּרֵיהֶ֑ן בַּת־עַמִּ֣י לְאַכְזָ֔ר כי ענים בַּמִּדְבָּֽר׃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דָּבַ֨ק לְשׁ֥וֹן יוֹנֵ֛ק אֶל־חכּ֖וֹ בַּצָּמָ֑א עֽוֹלָלִים֙ שָׁ֣אֲלוּ לֶ֔חֶם פֹּרֵ֖שׂ אֵ֥ין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הָאֹֽכְלִים֙ לְמַ֣עֲדַנִּ֔ים נָשַׁ֖מּוּ בַּחוּצ֑וֹת הָאֱמֻנִים֙ עֲלֵ֣י תוֹלָ֔ע חִבְּק֖וּ אַשְׁפַּתּֽוֹת׃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וַיִּגְדַּל֙ עֲוֺ֣ן בַּת־עַמִּ֔י מֵֽחַטַּ֖את סְדֹ֑ם הַֽהֲפוּכָ֣ה כְמוֹ־רָ֔גַע וְלֹא־חָ֥לוּ בָ֖הּ יָדָֽיִם׃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זַכּ֤וּ נְזִירֶ֙יהָ֙ מִשֶּׁ֔לֶג צַח֖וּ מֵחָלָ֑ב אָ֤דְמוּ עֶ֙צֶם֙ מִפְּנִינִ֔ים סַפִּ֖יר גִּזְרָתָֽם׃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חָשַׁ֤ךְ מִשְּׁחוֹר֙ תָּֽאֳרָ֔ם לֹ֥א נִכְּר֖וּ בַּחוּצ֑וֹת צָפַ֤ד עוֹרָם֙ עַל־עַצְמָ֔ם יָבֵ֖שׁ הָיָ֥ה כָעֵֽץ׃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טוֹבִ֤ים הָיוּ֙ חַלְלֵי־חֶ֔רֶב מֵֽחַלְלֵ֖י רָעָ֑ב שֶׁ֣הֵ֤ם יָז֙וּבוּ֙ מְדֻקָּרִ֔ים מִתְּנוּבֹ֖ת שָׂדָֽי׃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יְדֵ֗י נָשִׁים֙ רַחֲמָ֣נִיּ֔וֹת בִּשְּׁל֖וּ יַלְדֵיהֶ֑ן הָי֤וּ לְבָרוֹת֙ לָ֔מוֹ בְּשֶׁ֖בֶר בַּת־עַמִּֽי׃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כִּלָּ֤ה יְהוָה֙ אֶת־חֲמָת֔וֹ שָׁפַ֖ךְ חֲר֣וֹן אַפּ֑וֹ וַיַּצֶּת־אֵ֣שׁ בְּצִיּ֔וֹן וַתֹּ֖אכַל יְסוֹדֹתֶֽיהָ׃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לֹ֤א הֶאֱמִ֙ינוּ֙ מַלְכֵי־אֶ֔רֶץ וכל יֹשְׁבֵ֣י תֵבֵ֑ל כִּ֤י יָבֹא֙ צַ֣ר וְאוֹיֵ֔ב בְּשַׁעֲרֵ֖י 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מֵֽחַטֹּ֣את נְבִיאֶ֔יהָ עֲוֺנ֖וֹת כֹּהֲנֶ֑יהָ הַשֹּׁפְכִ֥ים בְּקִרְבָּ֖הּ דַּ֥ם צַדִּיקִֽים׃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נָע֤וּ עִוְרִים֙ בַּֽחוּצ֔וֹת נְגֹֽאֲל֖וּ בַּדָּ֑ם בְּלֹ֣א יֽוּכְל֔וּ יִגְּע֖וּ בִּלְבֻשֵׁיהֶֽם׃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ס֣וּרוּ טָמֵ֞א קָ֣רְאוּ לָ֗מוֹ ס֤וּרוּ ס֙וּרוּ֙ אַל־תִּגָּ֔עוּ כִּ֥י נָצ֖וּ גַּם־נָ֑עוּ אָֽמְרוּ֙ בַּגּוֹיִ֔ם לֹ֥א יוֹסִ֖יפוּ לָגֽוּר׃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פְּנֵ֤י יְהוָה֙ חִלְּקָ֔ם לֹ֥א יוֹסִ֖יף לְהַבִּיטָ֑ם פְּנֵ֤י כֹהֲנִים֙ לֹ֣א נָשָׂ֔אוּ זקנים לֹ֥א חָנָֽנוּ׃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עודינה תִּכְלֶ֣ינָה עֵינֵ֔ינוּ אֶל־עֶזְרָתֵ֖נוּ הָ֑בֶל בְּצִפִּיָּתֵ֣נוּ צִפִּ֔ינוּ אֶל־גּ֖וֹי לֹ֥א יוֹשִֽׁעַ׃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צָד֣וּ צְעָדֵ֔ינוּ מִלֶּ֖כֶת בִּרְחֹבֹתֵ֑ינוּ קָרַ֥ב קִצֵּ֛ינוּ מָלְא֥וּ יָמֵ֖ינוּ כִּי־בָ֥א קִצֵּֽינוּ׃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קַלִּ֤ים הָיוּ֙ רֹדְפֵ֔ינוּ מִנִּשְׁרֵ֖י שָׁמָ֑יִם עַל־הֶהָרִ֣ים דְּלָקֻ֔נוּ בַּמִּדְבָּ֖ר אָ֥רְבוּ לָֽנוּ׃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ר֤וּחַ אַפֵּ֙ינוּ֙ מְשִׁ֣יחַ יְהוָ֔ה נִלְכַּ֖ד בִּשְׁחִיתוֹתָ֑ם אֲשֶׁ֣ר אָמַ֔רְנוּ בְּצִלּ֖וֹ נִֽחְיֶ֥ה בַגּוֹיִֽם׃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שִׂ֤ישִׂי וְשִׂמְחִי֙ בַּת־אֱד֔וֹם יושבתי בְּאֶ֣רֶץ ע֑וּץ גַּם־עָלַ֙יִךְ֙ תַּעֲבָר־כּ֔וֹס תִּשְׁכְּרִ֖י וְתִתְעָרִֽי׃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תַּם־עֲוֺנֵךְ֙ בַּת־צִיּ֔וֹן לֹ֥א יוֹסִ֖יף לְהַגְלוֹתֵ֑ךְ פָּקַ֤ד עֲוֺנֵךְ֙ בַּת־אֱד֔וֹם גִּלָּ֖ה עַל־חַטֹּאתָֽיִךְ׃ פ</w:t>
      </w:r>
    </w:p>
    <w:p>
      <w:pPr>
        <w:pStyle w:val="Heading2"/>
        <w:bidi/>
      </w:pPr>
      <w:r>
        <w:rPr>
          <w:rtl/>
          <w:cs/>
          <w:lang w:val="he_IL" w:bidi="he_IL"/>
        </w:rPr>
        <w:t>Lamentations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זְכֹ֤ר יְהוָה֙ מֶֽה־הָ֣יָה לָ֔נוּ הביט וּרְאֵ֥ה אֶת־חֶרְפָּתֵֽנוּ׃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נַחֲלָתֵ֙נוּ֙ נֶֽהֶפְכָ֣ה לְזָרִ֔ים בָּתֵּ֖ינוּ לְנָכְרִֽים׃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יְתוֹמִ֤ים הָיִ֙ינוּ֙ אין אָ֔ב אִמֹּתֵ֖ינוּ כְּאַלְמָנֽוֹת׃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מֵימֵ֙ינוּ֙ בְּכֶ֣סֶף שָׁתִ֔ינוּ עֵצֵ֖ינוּ בִּמְחִ֥יר יָבֹֽאוּ׃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עַ֤ל צַוָּארֵ֙נוּ֙ נִרְדָּ֔פְנוּ יָגַ֖עְנוּ לא הֽוּנַ֖ח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מִצְרַ֙יִם֙ נָתַ֣נּוּ יָ֔ד אַשּׁ֖וּר לִשְׂבֹּ֥עַֽ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אֲבֹתֵ֤ינוּ חָֽטְאוּ֙ אינם אנחנו עֲוֺנֹתֵיהֶ֥ם סָבָֽלְנוּ׃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עֲבָדִים֙ מָ֣שְׁלוּ בָ֔נוּ פֹּרֵ֖ק אֵ֥ין מִיָּדָֽם׃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בְּנַפְשֵׁ֙נוּ֙ נָבִ֣יא לַחְמֵ֔נוּ מִפְּנֵ֖י חֶ֥רֶב 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עוֹרֵ֙נוּ֙ כְּתַנּ֣וּר נִכְמָ֔רוּ מִפְּנֵ֖י זַלְעֲפ֥וֹת 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נָשִׁים֙ בְּצִיּ֣וֹן עִנּ֔וּ בְּתֻלֹ֖ת בְּעָרֵ֥י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שָׂרִים֙ בְּיָדָ֣ם נִתְל֔וּ פְּנֵ֥י זְקֵנִ֖ים לֹ֥א נֶהְדָּֽרוּ׃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בַּחוּרִים֙ טְח֣וֹן נָשָׂ֔אוּ וּנְעָרִ֖ים בָּעֵ֥ץ כָּשָֽׁלוּ׃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זְקֵנִים֙ מִשַּׁ֣עַר שָׁבָ֔תוּ בַּחוּרִ֖ים מִנְּגִינָתָֽם׃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שָׁבַת֙ מְשׂ֣וֹשׂ לִבֵּ֔נוּ נֶהְפַּ֥ךְ לְאֵ֖בֶל מְחֹלֵֽנוּ׃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נָֽפְלָה֙ עֲטֶ֣רֶת רֹאשֵׁ֔נוּ אֽוֹי־נָ֥א לָ֖נוּ כִּ֥י חָטָֽאנוּ׃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עַל־זֶ֗ה הָיָ֤ה דָוֶה֙ לִבֵּ֔נוּ עַל־אֵ֖לֶּה חָשְׁכ֥וּ 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עַ֤ל הַר־צִיּוֹן֙ שֶׁשָּׁמֵ֔ם שׁוּעָלִ֖ים הִלְּכוּ־בֽוֹ׃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אַתָּ֤ה יְהוָה֙ לְעוֹלָ֣ם תֵּשֵׁ֔ב כִּסְאֲךָ֖ לְדֹ֥ר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לָ֤מָּה לָנֶ֙צַח֙ תִּשְׁכָּחֵ֔נוּ תַּֽעַזְבֵ֖נוּ לְאֹ֥רֶךְ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הֲשִׁיבֵ֨נוּ יְהוָ֤ה ׀ אֵלֶ֙יךָ֙ ונשוב חַדֵּ֥שׁ יָמֵ֖ינוּ כְּקֶֽדֶם׃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כִּ֚י אִם־מָאֹ֣ס מְאַסְתָּ֔נוּ קָצַ֥פְתָּ עָלֵ֖ינוּ עַד־מְאֹֽד׃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