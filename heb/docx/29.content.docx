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Joel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דְּבַר־יְהוָה֙ אֲשֶׁ֣ר הָיָ֔ה אֶל־יוֹאֵ֖ל בֶּן־פְּתוּאֵֽל׃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שִׁמְעוּ־זֹאת֙ הַזְּקֵנִ֔ים וְהַֽאֲזִ֔ינוּ כֹּ֖ל יוֹשְׁבֵ֣י הָאָ֑רֶץ הֶהָ֤יְתָה זֹּאת֙ בִּֽימֵיכֶ֔ם וְאִ֖ם בִּימֵ֥י אֲבֹֽתֵיכֶֽם׃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עָלֶ֖יהָ לִבְנֵיכֶ֣ם סַפֵּ֑רוּ וּבְנֵיכֶם֙ לִבְנֵיהֶ֔ם וּבְנֵיהֶ֖ם לְד֥וֹר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יֶ֤תֶר הַגָּזָם֙ אָכַ֣ל הָֽאַרְבֶּ֔ה וְיֶ֥תֶר הָאַרְבֶּ֖ה אָכַ֣ל הַיָּ֑לֶק וְיֶ֣תֶר הַיֶּ֔לֶק אָכַ֖ל הֶחָסִֽיל׃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הָקִ֤יצוּ שִׁכּוֹרִים֙ וּבְכ֔וּ וְהֵילִ֖לוּ כָּל־שֹׁ֣תֵי יָ֑יִן עַל־עָסִ֕יס כִּ֥י נִכְרַ֖ת מִפִּיכֶֽם׃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כִּֽי־גוֹי֙ עָלָ֣ה עַל־אַרְצִ֔י עָצ֖וּם וְאֵ֣ין מִסְפָּ֑ר שִׁנָּיו֙ שִׁנֵּ֣י אַרְיֵ֔ה וּֽמְתַלְּע֥וֹת לָבִ֖יא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שָׂ֤ם גַּפְנִי֙ לְשַׁמָּ֔ה וּתְאֵנָתִ֖י לִקְצָפָ֑ה חָשֹׂ֤ף חֲשָׂפָהּ֙ וְהִשְׁלִ֔יךְ הִלְבִּ֖ינוּ שָׂרִיגֶֽיהָ׃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אֱלִ֕י כִּבְתוּלָ֥ה חֲגֻֽרַת־שַׂ֖ק עַל־בַּ֥עַל נְעוּרֶֽיהָ׃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הָכְרַ֥ת מִנְחָ֛ה וָנֶ֖סֶךְ מִבֵּ֣ית יְהוָ֑ה אָֽבְלוּ֙ הַכֹּ֣הֲנִ֔ים מְשָׁרְתֵ֖י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שֻׁדַּ֣ד שָׂדֶ֔ה אָבְלָ֖ה אֲדָמָ֑ה כִּ֚י שֻׁדַּ֣ד דָּגָ֔ן הוֹבִ֥ישׁ תִּיר֖וֹשׁ אֻמְלַ֥ל יִצְהָֽר׃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הֹבִ֣ישׁוּ אִכָּרִ֗ים הֵילִ֙ילוּ֙ כֹּֽרְמִ֔ים עַל־חִטָּ֖ה וְעַל־שְׂעֹרָ֑ה כִּ֥י אָבַ֖ד קְצִ֥יר שָׂדֶֽה׃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הַגֶּ֣פֶן הוֹבִ֔ישָׁה וְהַתְּאֵנָ֖ה אֻמְלָ֑לָה רִמּ֞וֹן גַּם־תָּמָ֣ר וְתַפּ֗וּחַ כָּל־עֲצֵ֤י הַשָּׂדֶה֙ יָבֵ֔שׁוּ כִּֽי־הֹבִ֥ישׁ שָׂשׂ֖וֹן מִן־בְּנֵ֥י אָדָֽם׃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חִגְר֨וּ וְסִפְד֜וּ הַכֹּהֲנִ֗ים הֵילִ֙ילוּ֙ מְשָׁרְתֵ֣י מִזְבֵּ֔חַ בֹּ֚אוּ לִ֣ינוּ בַשַּׂקִּ֔ים מְשָׁרְתֵ֖י אֱלֹהָ֑י כִּ֥י נִמְנַ֛ע מִבֵּ֥ית אֱלֹהֵיכֶ֖ם מִנְחָ֥ה וָנָֽסֶךְ׃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קַדְּשׁוּ־צוֹם֙ קִרְא֣וּ עֲצָרָ֔ה אִסְפ֣וּ זְקֵנִ֗ים כֹּ֚ל יֹשְׁבֵ֣י הָאָ֔רֶץ בֵּ֖ית יְהוָ֣ה אֱלֹהֵיכֶ֑ם וְזַעֲק֖וּ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אֲהָ֖הּ לַיּ֑וֹם כִּ֤י קָרוֹב֙ י֣וֹם יְהוָ֔ה וּכְשֹׁ֖ד מִשַׁדַּ֥י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הֲל֛וֹא נֶ֥גֶד עֵינֵ֖ינוּ אֹ֣כֶל נִכְרָ֑ת מִבֵּ֥ית אֱלֹהֵ֖ינוּ שִׂמְחָ֥ה וָגִֽיל׃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עָבְשׁ֣וּ פְרֻד֗וֹת תַּ֚חַת מֶגְרְפֹ֣תֵיהֶ֔ם נָשַׁ֙מּוּ֙ אֹֽצָר֔וֹת נֶהֶרְס֖וּ מַמְּגֻר֑וֹת כִּ֥י הֹבִ֖ישׁ דָּגָֽן׃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מַה־נֶּאֶנְחָ֣ה בְהֵמָ֗ה נָבֹ֙כוּ֙ עֶדְרֵ֣י בָקָ֔ר כִּ֛י אֵ֥ין מִרְעֶ֖ה לָהֶ֑ם גַּם־עֶדְרֵ֥י הַצֹּ֖אן נֶאְשָֽׁמוּ׃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אֵלֶ֥יךָ יְהוָ֖ה אֶקְרָ֑א כִּ֣י אֵ֗שׁ אָֽכְלָה֙ נְא֣וֹת מִדְבָּ֔ר וְלֶ֣הָבָ֔ה לִהֲטָ֖ה כָּל־עֲצֵ֥י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גַּם־בַּהֲמ֥וֹת שָׂדֶ֖ה תַּעֲר֣וֹג אֵלֶ֑יךָ כִּ֤י יָֽבְשׁוּ֙ אֲפִ֣יקֵי מָ֔יִם וְאֵ֕שׁ אָכְלָ֖ה נְא֥וֹת הַמִּדְבָּֽר׃ פ</w:t>
      </w:r>
    </w:p>
    <w:p>
      <w:pPr>
        <w:pStyle w:val="Heading2"/>
        <w:bidi/>
      </w:pPr>
      <w:r>
        <w:rPr>
          <w:rtl/>
          <w:cs/>
          <w:lang w:val="he_IL" w:bidi="he_IL"/>
        </w:rPr>
        <w:t>Joel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תִּקְע֨וּ שׁוֹפָ֜ר בְּצִיּ֗וֹן וְהָרִ֙יעוּ֙ בְּהַ֣ר קָדְשִׁ֔י יִרְגְּז֕וּ כֹּ֖ל יֹשְׁבֵ֣י הָאָ֑רֶץ כִּֽי־בָ֥א יוֹם־יְהוָ֖ה כִּ֥י קָרֽוֹב׃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י֧וֹם חֹ֣שֶׁךְ וַאֲפֵלָ֗ה י֤וֹם עָנָן֙ וַעֲרָפֶ֔ל כְּשַׁ֖חַר פָּרֻ֣שׂ עַל־הֶֽהָרִ֑ים עַ֚ם רַ֣ב וְעָצ֔וּם כָּמֹ֗הוּ לֹ֤א נִֽהְיָה֙ מִן־הָ֣עוֹלָ֔ם וְאַֽחֲרָיו֙ לֹ֣א יוֹסֵ֔ף עַד־שְׁנֵ֖י דּ֥וֹר וָדֽוֹר׃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לְפָנָיו֙ אָ֣כְלָה אֵ֔שׁ וְאַחֲרָ֖יו תְּלַהֵ֣ט לֶֽהָבָ֑ה כְּגַן־עֵ֨דֶן הָאָ֜רֶץ לְפָנָ֗יו וְאַֽחֲרָיו֙ מִדְבַּ֣ר שְׁמָמָ֔ה וְגַם־פְּלֵיטָ֖ה לֹא־הָ֥יְתָה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כְּמַרְאֵ֥ה סוּסִ֖ים מַרְאֵ֑הוּ וּכְפָרָשִׁ֖ים כֵּ֥ן יְרוּצֽוּן׃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כְּק֣וֹל מַרְכָּב֗וֹת עַל־רָאשֵׁ֤י הֶֽהָרִים֙ יְרַקֵּד֔וּן כְּקוֹל֙ לַ֣הַב אֵ֔שׁ אֹכְלָ֖ה קָ֑שׁ כְּעַ֣ם עָצ֔וּם עֱר֖וּךְ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מִפָּנָ֖יו יָחִ֣ילוּ עַמִּ֑ים כָּל־פָּנִ֖ים קִבְּצ֥וּ פָארֽוּר׃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כְּגִבּוֹרִ֣ים יְרֻצ֔וּן כְּאַנְשֵׁ֥י מִלְחָמָ֖ה יַעֲל֣וּ חוֹמָ֑ה וְאִ֤ישׁ בִּדְרָכָיו֙ יֵֽלֵכ֔וּן וְלֹ֥א יְעַבְּט֖וּן אֹרְחוֹתָֽם׃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וְאִ֤ישׁ אָחִיו֙ לֹ֣א יִדְחָק֔וּן גֶּ֥בֶר בִּמְסִלָּת֖וֹ יֵֽלֵכ֑וּן וּבְעַ֥ד הַשֶּׁ֛לַח יִפֹּ֖לוּ לֹ֥א יִבְצָֽעוּ׃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בָּעִ֣יר יָשֹׁ֗קּוּ בַּֽחוֹמָה֙ יְרֻצ֔וּן בַּבָּתִּ֖ים יַעֲל֑וּ בְּעַ֧ד הַחַלּוֹנִ֛ים יָבֹ֖אוּ כַּגַּנָּֽב׃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לְפָנָיו֙ רָ֣גְזָה אֶ֔רֶץ רָעֲשׁ֖וּ שָׁמָ֑יִם שֶׁ֤מֶשׁ וְיָרֵ֙חַ֙ קָדָ֔רוּ וְכוֹכָבִ֖ים אָסְפ֥וּ נָגְהָֽם׃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וַֽיהוָ֗ה נָתַ֤ן קוֹלוֹ֙ לִפְנֵ֣י חֵיל֔וֹ כִּ֣י רַ֤ב מְאֹד֙ מַחֲנֵ֔הוּ כִּ֥י עָצ֖וּם עֹשֵׂ֣ה דְבָר֑וֹ כִּֽי־גָד֧וֹל יוֹם־יְהוָ֛ה וְנוֹרָ֥א מְאֹ֖ד וּמִ֥י יְכִילֶֽנּוּ׃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וְגַם־עַתָּה֙ נְאֻם־יְהוָ֔ה שֻׁ֥בוּ עָדַ֖י בְּכָל־לְבַבְכֶ֑ם וּבְצ֥וֹם וּבְבְכִ֖י וּבְמִסְפֵּֽד׃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וְקִרְע֤וּ לְבַבְכֶם֙ וְאַל־בִּגְדֵיכֶ֔ם וְשׁ֖וּבוּ אֶל־יְהוָ֣ה אֱלֹֽהֵיכֶ֑ם כִּֽי־חַנּ֤וּן וְרַחוּם֙ ה֔וּא אֶ֤רֶךְ אַפַּ֙יִם֙ וְרַב־חֶ֔סֶד וְנִחָ֖ם עַל־הָרָעָֽה׃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מִ֥י יוֹדֵ֖עַ יָשׁ֣וּב וְנִחָ֑ם וְהִשְׁאִ֤יר אַֽחֲרָיו֙ בְּרָכָ֔ה מִנְחָ֣ה וָנֶ֔סֶךְ לַיהוָ֖ה אֱלֹהֵיכֶֽם׃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תִּקְע֥וּ שׁוֹפָ֖ר בְּצִיּ֑וֹן קַדְּשׁוּ־צ֖וֹם קִרְא֥וּ עֲצָרָֽה׃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אִסְפוּ־עָ֞ם קַדְּשׁ֤וּ קָהָל֙ קִבְצ֣וּ זְקֵנִ֔ים אִסְפוּ֙ עֽוֹלָלִ֔ים וְיֹנְקֵ֖י שָׁדָ֑יִם יֵצֵ֤א חָתָן֙ מֵֽחֶדְר֔וֹ וְכַלָּ֖ה מֵחֻפָּתָֽהּ׃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בֵּ֤ין הָאוּלָם֙ וְלַמִּזְבֵּ֔חַ יִבְכּוּ֙ הַכֹּ֣הֲנִ֔ים מְשָׁרְתֵ֖י יְהוָ֑ה וְֽיֹאמְר֞וּ ח֧וּסָה יְהוָ֣ה עַל־עַמֶּ֗ךָ וְאַל־תִּתֵּ֨ן נַחֲלָתְךָ֤ לְחֶרְפָּה֙ לִמְשָׁל־בָּ֣ם גּוֹיִ֔ם לָ֚מָּה יֹאמְר֣וּ בָֽעַמִּ֔ים אַיֵּ֖ה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וַיְקַנֵּ֥א יְהוָ֖ה לְאַרְצ֑וֹ וַיַּחְמֹ֖ל עַל־עַמּֽוֹ׃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וַיַּ֨עַן יְהוָ֜ה וַיֹּ֣אמֶר לְעַמּ֗וֹ הִנְנִ֨י שֹׁלֵ֤חַ לָכֶם֙ אֶת־הַדָּגָן֙ וְהַתִּיר֣וֹשׁ וְהַיִּצְהָ֔ר וּשְׂבַעְתֶּ֖ם אֹת֑וֹ וְלֹא־אֶתֵּ֨ן אֶתְכֶ֥ם ע֛וֹד חֶרְפָּ֖ה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וְֽאֶת־הַצְּפוֹנִ֞י אַרְחִ֣יק מֵעֲלֵיכֶ֗ם וְהִדַּחְתִּיו֮ אֶל־אֶ֣רֶץ צִיָּ֣ה וּשְׁמָמָה֒ אֶת־פָּנָ֗יו אֶל־הַיָּם֙ הַקַּדְמֹנִ֔י וְסֹפ֖וֹ אֶל־הַיָּ֣ם הָאַֽחֲר֑וֹן וְעָלָ֣ה בָאְשׁ֗וֹ וְתַ֙עַל֙ צַחֲנָת֔וֹ כִּ֥י הִגְדִּ֖יל 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אַל־תִּֽירְאִ֖י אֲדָמָ֑ה גִּ֣ילִי וּשְׂמָ֔חִי כִּֽי־הִגְדִּ֥יל יְהוָ֖ה 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אַל־תִּֽירְאוּ֙ בַּהֲמ֣וֹת שָׂדַ֔י כִּ֥י דָשְׁא֖וּ נְא֣וֹת מִדְבָּ֑ר כִּֽי־עֵץ֙ נָשָׂ֣א פִרְי֔וֹ תְּאֵנָ֥ה וָגֶ֖פֶן נָתְנ֥וּ חֵילָֽם׃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וּבְנֵ֣י צִיּ֗וֹן גִּ֤ילוּ וְשִׂמְחוּ֙ בַּיהוָ֣ה אֱלֹֽהֵיכֶ֔ם כִּֽי־נָתַ֥ן לָכֶ֛ם אֶת־הַמּוֹרֶ֖ה לִצְדָקָ֑ה וַיּ֣וֹרֶד לָכֶ֗ם גֶּ֛שֶׁם מוֹרֶ֥ה וּמַלְק֖וֹשׁ בָּרִאשֽׁוֹן׃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וּמָלְא֥וּ הַגֳּרָנ֖וֹת בָּ֑ר וְהֵשִׁ֥יקוּ הַיְקָבִ֖ים תִּיר֥וֹשׁ וְיִצְהָֽר׃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וְשִׁלַּמְתִּ֤י לָכֶם֙ אֶת־הַשָּׁנִ֔ים אֲשֶׁר֙ אָכַ֣ל הָֽאַרְבֶּ֔ה הַיֶּ֖לֶק וְהֶחָסִ֣יל וְהַגָּזָ֑ם חֵילִי֙ הַגָּד֔וֹל אֲשֶׁ֥ר שִׁלַּ֖חְתִּי בָּכֶֽם׃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וַאֲכַלְתֶּ֤ם אָכוֹל֙ וְשָׂב֔וֹעַ וְהִלַּלְתֶּ֗ם אֶת־שֵׁ֤ם יְהוָה֙ אֱלֹ֣הֵיכֶ֔ם אֲשֶׁר־עָשָׂ֥ה עִמָּכֶ֖ם לְהַפְלִ֑יא וְלֹא־יֵבֹ֥שׁוּ עַמִּ֖י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וִידַעְתֶּ֗ם כִּ֣י בְקֶ֤רֶב יִשְׂרָאֵל֙ אָ֔נִי וַאֲנִ֛י יְהוָ֥ה אֱלֹהֵיכֶ֖ם וְאֵ֣ין ע֑וֹד וְלֹא־יֵבֹ֥שׁוּ עַמִּ֖י לְעוֹלָֽם׃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Joel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וְהָיָ֣ה אַֽחֲרֵי־כֵ֗ן אֶשְׁפּ֤וֹךְ אֶת־רוּחִי֙ עַל־כָּל־בָּשָׂ֔ר וְנִבְּא֖וּ בְּנֵיכֶ֣ם וּבְנֽוֹתֵיכֶ֑ם זִקְנֵיכֶם֙ חֲלֹמ֣וֹת יַחֲלֹמ֔וּן בַּח֣וּרֵיכֶ֔ם חֶזְיֹנ֖וֹת יִרְאֽוּ׃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וְגַ֥ם עַל־הָֽעֲבָדִ֖ים וְעַל־הַשְּׁפָח֑וֹת בַּיָּמִ֣ים הָהֵ֔מָּה אֶשְׁפּ֖וֹךְ אֶת־רוּחִֽי׃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וְנָֽתַתִּי֙ מֽוֹפְתִ֔ים בַּשָּׁמַ֖יִם וּבָאָ֑רֶץ דָּ֣ם וָאֵ֔שׁ וְתִֽימֲר֖וֹת עָשָֽׁן׃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הַשֶּׁ֙מֶשׁ֙ יֵהָפֵ֣ךְ לְחֹ֔שֶׁךְ וְהַיָּרֵ֖חַ לְדָ֑ם לִפְנֵ֗י בּ֚וֹא י֣וֹם יְהוָ֔ה הַגָּד֖וֹל וְהַנּוֹרָֽא׃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וְהָיָ֗ה כֹּ֧ל אֲשֶׁר־יִקְרָ֛א בְּשֵׁ֥ם יְהוָ֖ה יִמָּלֵ֑ט כִּ֠י בְּהַר־צִיּ֨וֹן וּבִירוּשָׁלִַ֜ם תִּֽהְיֶ֣ה פְלֵיטָ֗ה כַּֽאֲשֶׁר֙ אָמַ֣ר יְהוָ֔ה וּבַ֨שְּׂרִידִ֔ים אֲשֶׁ֥ר יְהוָ֖ה קֹרֵֽא׃</w:t>
      </w:r>
    </w:p>
    <w:p>
      <w:pPr>
        <w:pStyle w:val="Heading2"/>
        <w:bidi/>
      </w:pPr>
      <w:r>
        <w:rPr>
          <w:rtl/>
          <w:cs/>
          <w:lang w:val="he_IL" w:bidi="he_IL"/>
        </w:rPr>
        <w:t>Joel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כִּ֗י הִנֵּ֛ה בַּיָּמִ֥ים הָהֵ֖מָּה וּבָעֵ֣ת הַהִ֑יא אֲשֶׁ֥ר אשוב אֶת־שְׁב֥וּת יְהוּדָ֖ה וִירוּשָׁלִָֽם׃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וְקִבַּצְתִּי֙ אֶת־כָּל־ הַגּוֹיִ֔ם וְה֣וֹרַדְתִּ֔ים אֶל־עֵ֖מֶק יְהֽוֹשָׁפָ֑ט וְנִשְׁפַּטְתִּ֨י עִמָּ֜ם שָׁ֗ם עַל־עַמִּ֨י וְנַחֲלָתִ֤י יִשְׂרָאֵל֙ אֲשֶׁ֣ר פִּזְּר֣וּ בַגּוֹיִ֔ם וְאֶת־אַרְצִ֖י חִלֵּֽקוּ׃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וְאֶל־עַמִּ֖י יַדּ֣וּ גוֹרָ֑ל וַיִּתְּנ֤וּ הַיֶּ֙לֶד֙ בַּזּוֹנָ֔ה וְהַיַּלְדָּ֛ה מָכְר֥וּ בַיַּ֖יִן וַיִּשְׁתּֽוּ׃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וְ֠גַם מָה־אַתֶּ֥ם לִי֙ צֹ֣ר וְצִיד֔וֹן וְכֹ֖ל גְּלִיל֣וֹת פְּלָ֑שֶׁת הַגְּמ֗וּל אַתֶּם֙ מְשַׁלְּמִ֣ים עָלָ֔י וְאִם־גֹּמְלִ֤ים אַתֶּם֙ עָלַ֔י קַ֣ל מְהֵרָ֔ה אָשִׁ֥יב גְּמֻלְכֶ֖ם בְּרֹאשְׁכֶֽם׃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אֲשֶׁר־כַּסְפִּ֥י וּזְהָבִ֖י לְקַחְתֶּ֑ם וּמַֽחֲמַדַּי֙ הַטֹּבִ֔ים הֲבֵאתֶ֖ם לְהֵיכְלֵיכֶֽם׃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וּבְנֵ֤י יְהוּדָה֙ וּבְנֵ֣י יְרוּשָׁלִַ֔ם מְכַרְתֶּ֖ם לִבְנֵ֣י הַיְּוָנִ֑ים לְמַ֥עַן הַרְחִיקָ֖ם מֵעַ֥ל גְּבוּלָֽם׃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הִנְנִ֣י מְעִירָ֔ם מִן־הַ֨מָּק֔וֹם אֲשֶׁר־מְכַרְתֶּ֥ם אֹתָ֖ם שָׁ֑מָּה וַהֲשִׁבֹתִ֥י גְמֻלְכֶ֖ם בְּרֹאשְׁכֶֽם׃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וּמָכַרְתִּ֞י אֶת־בְּנֵיכֶ֣ם וְאֶת־בְּנֽוֹתֵיכֶ֗ם בְּיַד֙ בְּנֵ֣י יְהוּדָ֔ה וּמְכָר֥וּם לִשְׁבָאיִ֖ם אֶל־גּ֣וֹי רָח֑וֹק כִּ֥י יְהוָ֖ה דִּבֵּֽר׃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קִרְאוּ־זֹאת֙ בַּגּוֹיִ֔ם קַדְּשׁ֖וּ מִלְחָמָ֑ה הָעִ֙ירוּ֙ הַגִּבּוֹרִ֔ים יִגְּשׁ֣וּ יַֽעֲל֔וּ כֹּ֖ל אַנְשֵׁ֥י הַמִּלְחָמָֽה׃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כֹּ֤תּוּ אִתֵּיכֶם֙ לַֽחֲרָב֔וֹת וּמַזְמְרֹֽתֵיכֶ֖ם לִרְמָחִ֑ים הַֽחַלָּ֔שׁ יֹאמַ֖ר גִּבּ֥וֹר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ע֣וּשׁוּ וָבֹ֧אוּ כָֽל־הַגּוֹיִ֛ם מִסָּבִ֖יב וְנִקְבָּ֑צוּ שָׁ֕מָּה הַֽנְחַ֥ת יְהוָ֖ה גִּבּוֹרֶֽיךָ׃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יֵע֙וֹרוּ֙ וְיַעֲל֣וּ הַגּוֹיִ֔ם אֶל־עֵ֖מֶק יְהֽוֹשָׁפָ֑ט כִּ֣י שָׁ֗ם אֵשֵׁ֛ב לִשְׁפֹּ֥ט אֶת־כָּל־הַגּוֹיִ֖ם מִסָּבִֽיב׃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שִׁלְח֣וּ מַגָּ֔ל כִּ֥י בָשַׁ֖ל קָצִ֑יר בֹּ֤אֽוּ רְדוּ֙ כִּֽי־מָ֣לְאָה גַּ֔ת הֵשִׁ֙יקוּ֙ הַיְקָבִ֔ים כִּ֥י רַבָּ֖ה רָעָתָֽם׃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הֲמוֹנִ֣ים הֲמוֹנִ֔ים בְּעֵ֖מֶק הֶֽחָר֑וּץ כִּ֤י קָרוֹב֙ י֣וֹם יְהוָ֔ה בְּעֵ֖מֶק הֶחָרֽוּץ׃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שֶׁ֥מֶשׁ וְיָרֵ֖חַ קָדָ֑רוּ וְכוֹכָבִ֖ים אָסְפ֥וּ נָגְהָֽם׃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וַיהוָ֞ה מִצִּיּ֣וֹן יִשְׁאָ֗ג וּמִירוּשָׁלִַ֙ם֙ יִתֵּ֣ן קוֹל֔וֹ וְרָעֲשׁ֖וּ שָׁמַ֣יִם וָאָ֑רֶץ וַֽיהוָה֙ מַֽחֲסֶ֣ה לְעַמּ֔וֹ וּמָע֖וֹז לִבְנֵ֥י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וִֽידַעְתֶּ֗ם כִּ֣י אֲנִ֤י יְהוָה֙ אֱלֹ֣הֵיכֶ֔ם שֹׁכֵ֖ן בְּצִיּ֣וֹן הַר־קָדְשִׁ֑י וְהָיְתָ֤ה יְרוּשָׁלִַ֙ם֙ קֹ֔דֶשׁ וְזָרִ֥ים לֹא־יַֽעַבְרוּ־בָ֖הּ עֽוֹד׃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וְהָיָה֩ בַיּ֨וֹם הַה֜וּא יִטְּפ֧וּ הֶהָרִ֣ים עָסִ֗יס וְהַגְּבָעוֹת֙ תֵּלַ֣כְנָה חָלָ֔ב וְכָל־אֲפִיקֵ֥י יְהוּדָ֖ה יֵ֣לְכוּ מָ֑יִם וּמַעְיָ֗ן מִבֵּ֤ית יְהוָה֙ יֵצֵ֔א וְהִשְׁקָ֖ה אֶת־נַ֥חַל הַשִּׁטִּֽים׃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מִצְרַ֙יִם֙ לִשְׁמָמָ֣ה תִֽהְיֶ֔ה וֶאֱד֕וֹם לְמִדְבַּ֥ר שְׁמָמָ֖ה תִּֽהְיֶ֑ה מֵֽחֲמַס֙ בְּנֵ֣י יְהוּדָ֔ה אֲשֶׁר־שָׁפְכ֥וּ דָם־נָקִ֖יא בְּאַרְצָֽם׃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וִיהוּדָ֖ה לְעוֹלָ֣ם תֵּשֵׁ֑ב וִירוּשָׁלִַ֖ם לְד֥וֹר וָדֽוֹר׃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וְנִקֵּ֖יתִי דָּמָ֣ם לֹֽא־נִקֵּ֑יתִי וַֽיהוָ֖ה שֹׁכֵ֥ן בְּצִיּֽוֹן׃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