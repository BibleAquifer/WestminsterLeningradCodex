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  <w:t>Resource: The Westminster Leningrad Codex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b/>
          <w:rtl/>
          <w:cs/>
          <w:lang w:val="he_IL" w:bidi="he_IL"/>
        </w:rPr>
        <w:t>The Westminster Leningrad Codex</w:t>
      </w:r>
      <w:r>
        <w:rPr>
          <w:rtl/>
          <w:cs/>
          <w:lang w:val="he_IL" w:bidi="he_IL"/>
        </w:rPr>
        <w:t xml:space="preserve"> © 2019 </w:t>
      </w:r>
      <w:hyperlink r:id="rId13">
        <w:r>
          <w:rPr>
            <w:rtl/>
            <w:cs/>
            <w:lang w:val="he_IL" w:bidi="he_IL"/>
          </w:rPr>
          <w:rPr>
            <w:color w:val="0000EE"/>
            <w:u w:val="single"/>
          </w:rPr>
          <w:t>Open Scriptures Hebrew Bible Project</w:t>
        </w:r>
      </w:hyperlink>
      <w:r>
        <w:rPr>
          <w:rtl/>
          <w:cs/>
          <w:lang w:val="he_IL" w:bidi="he_IL"/>
        </w:rPr>
        <w:t xml:space="preserve">, licensed under a </w:t>
      </w:r>
      <w:hyperlink r:id="rId14">
        <w:r>
          <w:rPr>
            <w:rtl/>
            <w:cs/>
            <w:lang w:val="he_IL" w:bidi="he_IL"/>
          </w:rPr>
          <w:rPr>
            <w:color w:val="0000EE"/>
            <w:u w:val="single"/>
          </w:rPr>
          <w:t>Creative Commons Attribution 4.0 International License.</w:t>
        </w:r>
      </w:hyperlink>
      <w:r>
        <w:rPr>
          <w:rtl/>
          <w:cs/>
          <w:lang w:val="he_IL" w:bidi="he_IL"/>
        </w:rPr>
        <w:t>.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pStyle w:val="Heading1"/>
        <w:bidi/>
      </w:pPr>
      <w:r>
        <w:rPr>
          <w:rtl/>
          <w:cs/>
          <w:lang w:val="he_IL" w:bidi="he_IL"/>
        </w:rPr>
        <w:t>The Westminster Leningrad Codex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  <w:t xml:space="preserve"> 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he_IL" w:bidi="he_IL"/>
        </w:rPr>
        <w:t>Genesis 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בְּרֵאשִׁ֖ית בָּרָ֣א אֱלֹהִ֑ים אֵ֥ת הַשָּׁמַ֖יִם וְאֵ֥ת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וְהָאָ֗רֶץ הָיְתָ֥ה תֹ֙הוּ֙ וָבֹ֔הוּ וְחֹ֖שֶׁךְ עַל־פְּנֵ֣י תְה֑וֹם וְר֣וּחַ אֱלֹהִ֔ים מְרַחֶ֖פֶת עַל־פְּנֵ֥י הַמָּֽיִם׃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וַיֹּ֥אמֶר אֱלֹהִ֖ים יְהִ֣י א֑וֹר וַֽיְהִי־אֽוֹר׃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וַיַּ֧רְא אֱלֹהִ֛ים אֶת־הָא֖וֹר כִּי־ט֑וֹב וַיַּבְדֵּ֣ל אֱלֹהִ֔ים בֵּ֥ין הָא֖וֹר וּבֵ֥ין הַחֹֽשֶׁךְ׃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וַיִּקְרָ֨א אֱלֹהִ֤ים ׀ לָאוֹר֙ י֔וֹם וְלַחֹ֖שֶׁךְ קָ֣רָא לָ֑יְלָה וַֽיְהִי־עֶ֥רֶב וַֽיְהִי־בֹ֖קֶר י֥וֹם אֶחָֽד׃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וַיֹּ֣אמֶר אֱלֹהִ֔ים יְהִ֥י רָקִ֖יעַ בְּת֣וֹךְ הַמָּ֑יִם וִיהִ֣י מַבְדִּ֔יל בֵּ֥ין מַ֖יִם לָמָֽיִם׃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וַיַּ֣עַשׂ אֱלֹהִים֮ אֶת־הָרָקִיעַ֒ וַיַּבְדֵּ֗ל בֵּ֤ין הַמַּ֙יִם֙ אֲשֶׁר֙ מִתַּ֣חַת לָרָקִ֔יעַ וּבֵ֣ין הַמַּ֔יִם אֲשֶׁ֖ר מֵעַ֣ל לָרָקִ֑יעַ וַֽיְהִי־כֵֽן׃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וַיִּקְרָ֧א אֱלֹהִ֛ים לָֽרָקִ֖יעַ שָׁמָ֑יִם וַֽיְהִי־עֶ֥רֶב וַֽיְהִי־בֹ֖קֶר י֥וֹם שֵׁנִֽי׃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וַיֹּ֣אמֶר אֱלֹהִ֗ים יִקָּו֨וּ הַמַּ֜יִם מִתַּ֤חַת הַשָּׁמַ֙יִם֙ אֶל־מָק֣וֹם אֶחָ֔ד וְתֵרָאֶ֖ה הַיַּבָּשָׁ֑ה וַֽיְהִי־כֵֽן׃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וַיִּקְרָ֨א אֱלֹהִ֤ים ׀ לַיַּבָּשָׁה֙ אֶ֔רֶץ וּלְמִקְוֵ֥ה הַמַּ֖יִם קָרָ֣א יַמִּ֑ים וַיַּ֥רְא אֱלֹהִ֖ים כִּי־טֽוֹב׃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וַיֹּ֣אמֶר אֱלֹהִ֗ים תַּֽדְשֵׁ֤א הָאָ֙רֶץ֙ דֶּ֔שֶׁא עֵ֚שֶׂב מַזְרִ֣יעַ זֶ֔רַע עֵ֣ץ פְּרִ֞י עֹ֤שֶׂה פְּרִי֙ לְמִינ֔וֹ אֲשֶׁ֥ר זַרְעוֹ־ב֖וֹ עַל־הָאָ֑רֶץ וַֽיְהִי־כֵֽן׃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וַתּוֹצֵ֨א הָאָ֜רֶץ דֶּ֠שֶׁא עֵ֣שֶׂב מַזְרִ֤יעַ זֶ֙רַע֙ לְמִינֵ֔הוּ וְעֵ֧ץ עֹֽשֶׂה־פְּרִ֛י אֲשֶׁ֥ר זַרְעוֹ־ב֖וֹ לְמִינֵ֑הוּ וַיַּ֥רְא אֱלֹהִ֖ים כִּי־טֽוֹב׃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וַֽיְהִי־עֶ֥רֶב וַֽיְהִי־בֹ֖קֶר י֥וֹם שְׁלִישִֽׁי׃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וַיֹּ֣אמֶר אֱלֹהִ֗ים יְהִ֤י מְאֹרֹת֙ בִּרְקִ֣יעַ הַשָּׁמַ֔יִם לְהַבְדִּ֕יל בֵּ֥ין הַיּ֖וֹם וּבֵ֣ין הַלָּ֑יְלָה וְהָי֤וּ לְאֹתֹת֙ וּלְמ֣וֹעֲדִ֔ים וּלְיָמִ֖ים וְשָׁנִֽים׃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וְהָי֤וּ לִמְאוֹרֹת֙ בִּרְקִ֣יעַ הַשָּׁמַ֔יִם לְהָאִ֖יר עַל־הָאָ֑רֶץ וַֽיְהִי־כֵֽן׃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וַיַּ֣עַשׂ אֱלֹהִ֔ים אֶת־שְׁנֵ֥י הַמְּאֹרֹ֖ת הַגְּדֹלִ֑ים אֶת־הַמָּא֤וֹר הַגָּדֹל֙ לְמֶמְשֶׁ֣לֶת הַיּ֔וֹם וְאֶת־הַמָּא֤וֹר הַקָּטֹן֙ לְמֶמְשֶׁ֣לֶת הַלַּ֔יְלָה וְאֵ֖ת הַכּוֹכָבִֽים׃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וַיִּתֵּ֥ן אֹתָ֛ם אֱלֹהִ֖ים בִּרְקִ֣יעַ הַשָּׁמָ֑יִם לְהָאִ֖יר עַל־הָאָֽרֶץ׃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וְלִמְשֹׁל֙ בַּיּ֣וֹם וּבַלַּ֔יְלָה וּֽלֲהַבְדִּ֔יל בֵּ֥ין הָא֖וֹר וּבֵ֣ין הַחֹ֑שֶׁךְ וַיַּ֥רְא אֱלֹהִ֖ים כִּי־טֽוֹב׃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וַֽיְהִי־עֶ֥רֶב וַֽיְהִי־בֹ֖קֶר י֥וֹם רְבִיעִֽי׃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וַיֹּ֣אמֶר אֱלֹהִ֔ים יִשְׁרְצ֣וּ הַמַּ֔יִם שֶׁ֖רֶץ נֶ֣פֶשׁ חַיָּ֑ה וְעוֹף֙ יְעוֹפֵ֣ף עַל־הָאָ֔רֶץ עַל־פְּנֵ֖י רְקִ֥יעַ הַשָּׁמָֽיִם׃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וַיִּבְרָ֣א אֱלֹהִ֔ים אֶת־הַתַּנִּינִ֖ם הַגְּדֹלִ֑ים וְאֵ֣ת כָּל־נֶ֣פֶשׁ הַֽחַיָּ֣ה ׀ הָֽרֹמֶ֡שֶׂת אֲשֶׁר֩ שָׁרְצ֨וּ הַמַּ֜יִם לְמִֽינֵהֶ֗ם וְאֵ֨ת כָּל־ע֤וֹף כָּנָף֙ לְמִינֵ֔הוּ וַיַּ֥רְא אֱלֹהִ֖ים כִּי־טֽוֹב׃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וַיְבָ֧רֶךְ אֹתָ֛ם אֱלֹהִ֖ים לֵאמֹ֑ר פְּר֣וּ וּרְב֗וּ וּמִלְא֤וּ אֶת־הַמַּ֙יִם֙ בַּיַּמִּ֔ים וְהָע֖וֹף יִ֥רֶב בָּאָֽרֶץ׃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וַֽיְהִי־עֶ֥רֶב וַֽיְהִי־בֹ֖קֶר י֥וֹם חֲמִישִֽׁי׃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וַיֹּ֣אמֶר אֱלֹהִ֗ים תּוֹצֵ֨א הָאָ֜רֶץ נֶ֤פֶשׁ חַיָּה֙ לְמִינָ֔הּ בְּהֵמָ֥ה וָרֶ֛מֶשׂ וְחַֽיְתוֹ־אֶ֖רֶץ לְמִינָ֑הּ וַֽיְהִי־כֵֽן׃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וַיַּ֣עַשׂ אֱלֹהִים֩ אֶת־חַיַּ֨ת הָאָ֜רֶץ לְמִינָ֗הּ וְאֶת־הַבְּהֵמָה֙ לְמִינָ֔הּ וְאֵ֛ת כָּל־רֶ֥מֶשׂ הָֽאֲדָמָ֖ה לְמִינֵ֑הוּ וַיַּ֥רְא אֱלֹהִ֖ים כִּי־טֽוֹב׃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וַיֹּ֣אמֶר אֱלֹהִ֔ים נַֽעֲשֶׂ֥ה אָדָ֛ם בְּצַלְמֵ֖נוּ כִּדְמוּתֵ֑נוּ וְיִרְדּוּ֩ בִדְגַ֨ת הַיָּ֜ם וּבְע֣וֹף הַשָּׁמַ֗יִם וּבַבְּהֵמָה֙ וּבְכָל־הָאָ֔רֶץ וּבְכָל־הָרֶ֖מֶשׂ הָֽרֹמֵ֥שׂ עַל־הָאָֽרֶץ׃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וַיִּבְרָ֨א אֱלֹהִ֤ים ׀ אֶת־הָֽאָדָם֙ בְּצַלְמ֔וֹ בְּצֶ֥לֶם אֱלֹהִ֖ים בָּרָ֣א אֹת֑וֹ זָכָ֥ר וּנְקֵבָ֖ה בָּרָ֥א אֹתָֽם׃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וַיְבָ֣רֶךְ אֹתָם֮ אֱלֹהִים֒ וַיֹּ֨אמֶר לָהֶ֜ם אֱלֹהִ֗ים פְּר֥וּ וּרְב֛וּ וּמִלְא֥וּ אֶת־הָאָ֖רֶץ וְכִבְשֻׁ֑הָ וּרְד֞וּ בִּדְגַ֤ת הַיָּם֙ וּבְע֣וֹף הַשָּׁמַ֔יִם וּבְכָל־חַיָּ֖ה הָֽרֹמֶ֥שֶׂת עַל־הָאָֽרֶץ׃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וַיֹּ֣אמֶר אֱלֹהִ֗ים הִנֵּה֩ נָתַ֨תִּי לָכֶ֜ם אֶת־כָּל־עֵ֣שֶׂב ׀ זֹרֵ֣עַ זֶ֗רַע אֲשֶׁר֙ עַל־פְּנֵ֣י כָל־הָאָ֔רֶץ וְאֶת־כָּל־הָעֵ֛ץ אֲשֶׁר־בּ֥וֹ פְרִי־עֵ֖ץ זֹרֵ֣עַ זָ֑רַע לָכֶ֥ם יִֽהְיֶ֖ה לְאָכְלָֽה׃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וּֽלְכָל־חַיַּ֣ת הָ֠אָרֶץ וּלְכָל־ע֨וֹף הַשָּׁמַ֜יִם וּלְכֹ֣ל ׀ רוֹמֵ֣שׂ עַל־הָאָ֗רֶץ אֲשֶׁר־בּוֹ֙ נֶ֣פֶשׁ חַיָּ֔ה אֶת־כָּל־יֶ֥רֶק עֵ֖שֶׂב לְאָכְלָ֑ה וַֽיְהִי־כֵֽן׃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וַיַּ֤רְא אֱלֹהִים֙ אֶת־כָּל־אֲשֶׁ֣ר עָשָׂ֔ה וְהִנֵּה־ט֖וֹב מְאֹ֑ד וַֽיְהִי־עֶ֥רֶב וַֽיְהִי־בֹ֖קֶר י֥וֹם הַשִּׁשִּֽׁי׃ פ</w:t>
      </w:r>
    </w:p>
    <w:p>
      <w:pPr>
        <w:pStyle w:val="Heading2"/>
        <w:bidi/>
      </w:pPr>
      <w:r>
        <w:rPr>
          <w:rtl/>
          <w:cs/>
          <w:lang w:val="he_IL" w:bidi="he_IL"/>
        </w:rPr>
        <w:t>Genesis 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וַיְכֻלּ֛וּ הַשָּׁמַ֥יִם וְהָאָ֖רֶץ וְכָל־צְבָאָֽם׃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וַיְכַ֤ל אֱלֹהִים֙ בַּיּ֣וֹם הַשְּׁבִיעִ֔י מְלַאכְתּ֖וֹ אֲשֶׁ֣ר עָשָׂ֑ה וַיִּשְׁבֹּת֙ בַּיּ֣וֹם הַשְּׁבִיעִ֔י מִכָּל־מְלַאכְתּ֖וֹ אֲשֶׁ֥ר עָשָֽׂה׃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וַיְבָ֤רֶךְ אֱלֹהִים֙ אֶת־י֣וֹם הַשְּׁבִיעִ֔י וַיְקַדֵּ֖שׁ אֹת֑וֹ כִּ֣י ב֤וֹ שָׁבַת֙ מִכָּל־מְלַאכְתּ֔וֹ אֲשֶׁר־בָּרָ֥א אֱלֹהִ֖ים לַעֲשֽׂוֹת׃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אֵ֣לֶּה תוֹלְד֧וֹת הַשָּׁמַ֛יִם וְהָאָ֖רֶץ בְּהִבָּֽרְאָ֑ם בְּי֗וֹם עֲשׂ֛וֹת יְהוָ֥ה אֱלֹהִ֖ים אֶ֥רֶץ וְשָׁמָֽיִם׃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וְכֹ֣ל ׀ שִׂ֣יחַ הַשָּׂדֶ֗ה טֶ֚רֶם יִֽהְיֶ֣ה בָאָ֔רֶץ וְכָל־עֵ֥שֶׂב הַשָּׂדֶ֖ה טֶ֣רֶם יִצְמָ֑ח כִּי֩ לֹ֨א הִמְטִ֜יר יְהוָ֤ה אֱלֹהִים֙ עַל־הָאָ֔רֶץ וְאָדָ֣ם אַ֔יִן לַֽעֲבֹ֖ד אֶת־הָֽאֲדָמָֽה׃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וְאֵ֖ד יַֽעֲלֶ֣ה מִן־הָאָ֑רֶץ וְהִשְׁקָ֖ה אֶֽת־כָּל־פְּנֵֽי־הָֽאֲדָמָֽה׃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וַיִּיצֶר֩ יְהוָ֨ה אֱלֹהִ֜ים אֶת־הָֽאָדָ֗ם עָפָר֙ מִן־הָ֣אֲדָמָ֔ה וַיִּפַּ֥ח בְּאַפָּ֖יו נִשְׁמַ֣ת חַיִּ֑ים וַֽיְהִ֥י הָֽאָדָ֖ם לְנֶ֥פֶשׁ חַיָּֽה׃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וַיִּטַּ֞ע יְהוָ֧ה אֱלֹהִ֛ים גַּן־בְעֵ֖דֶן מִקֶּ֑דֶם וַיָּ֣שֶׂם שָׁ֔ם אֶת־הָֽאָדָ֖ם אֲשֶׁ֥ר יָצָֽר׃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וַיַּצְמַ֞ח יְהוָ֤ה אֱלֹהִים֙ מִן־הָ֣אֲדָמָ֔ה כָּל־עֵ֛ץ נֶחְמָ֥ד לְמַרְאֶ֖ה וְט֣וֹב לְמַאֲכָ֑ל וְעֵ֤ץ הַֽחַיִּים֙ בְּת֣וֹךְ הַגָּ֔ן וְעֵ֕ץ הַדַּ֖עַת ט֥וֹב וָרָֽע׃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וְנָהָרּ֙ יֹצֵ֣א מֵעֵ֔דֶן לְהַשְׁק֖וֹת אֶת־הַגָּ֑ן וּמִשָּׁם֙ יִפָּרֵ֔ד וְהָיָ֖ה לְאַרְבָּעָ֥ה רָאשִֽׁים׃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שֵׁ֥ם הָֽאֶחָ֖ד פִּישׁ֑וֹן ה֣וּא הַסֹּבֵ֗ב אֵ֚ת כָּל־אֶ֣רֶץ הַֽחֲוִילָ֔ה אֲשֶׁר־שָׁ֖ם הַזָּהָֽב׃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וּֽזֲהַ֛ב הָאָ֥רֶץ הַהִ֖וא ט֑וֹב שָׁ֥ם הַבְּדֹ֖לַח וְאֶ֥בֶן הַשֹּֽׁהַם׃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וְשֵֽׁם־הַנָּהָ֥ר הַשֵּׁנִ֖י גִּיח֑וֹן ה֣וּא הַסּוֹבֵ֔ב אֵ֖ת כָּל־אֶ֥רֶץ כּֽוּשׁ׃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וְשֵׁ֨ם הַנָּהָ֤ר הַשְּׁלִישִׁי֙ חִדֶּ֔קֶל ה֥וּא הַֽהֹלֵ֖ךְ קִדְמַ֣ת אַשּׁ֑וּר וְהַנָּהָ֥ר הָֽרְבִיעִ֖י ה֥וּא פְרָֽת׃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וַיִּקַּ֛ח יְהוָ֥ה אֱלֹהִ֖ים אֶת־הָֽאָדָ֑ם וַיַּנִּחֵ֣הוּ בְגַן־עֵ֔דֶן לְעָבְדָ֖הּ וּלְשָׁמְרָֽהּ׃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וַיְצַו֙ יְהוָ֣ה אֱלֹהִ֔ים עַל־הָֽאָדָ֖ם לֵאמֹ֑ר מִכֹּ֥ל עֵֽץ־הַגָּ֖ן אָכֹ֥ל תֹּאכֵֽל׃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וּמֵעֵ֗ץ הַדַּ֙עַת֙ ט֣וֹב וָרָ֔ע לֹ֥א תֹאכַ֖ל מִמֶּ֑נּוּ כִּ֗י בְּי֛וֹם אֲכָלְךָ֥ מִמֶּ֖נּוּ מ֥וֹת תָּמֽוּת׃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וַיֹּ֙אמֶר֙ יְהוָ֣ה אֱלֹהִ֔ים לֹא־ט֛וֹב הֱי֥וֹת הָֽאָדָ֖ם לְבַדּ֑וֹ אֶֽעֱשֶׂהּ־לּ֥וֹ עֵ֖זֶר כְּנֶגְדּֽוֹ׃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וַיִּצֶר֩ יְהוָ֨ה אֱלֹהִ֜ים מִן־הָֽאֲדָמָ֗ה כָּל־חַיַּ֤ת הַשָּׂדֶה֙ וְאֵת֙ כָּל־ע֣וֹף הַשָּׁמַ֔יִם וַיָּבֵא֙ אֶל־הָ֣אָדָ֔ם לִרְא֖וֹת מַה־יִּקְרָא־ל֑וֹ וְכֹל֩ אֲשֶׁ֨ר יִקְרָא־ל֧וֹ הָֽאָדָ֛ם נֶ֥פֶשׁ חַיָּ֖ה ה֥וּא שְׁמֽוֹ׃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וַיִּקְרָ֨א הָֽאָדָ֜ם שֵׁמ֗וֹת לְכָל־הַבְּהֵמָה֙ וּלְע֣וֹף הַשָּׁמַ֔יִם וּלְכֹ֖ל חַיַּ֣ת הַשָּׂדֶ֑ה וּלְאָדָ֕ם לֹֽא־מָצָ֥א עֵ֖זֶר כְּנֶגְדּֽוֹ׃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וַיַּפֵּל֩ יְהוָ֨ה אֱלֹהִ֧ים ׀ תַּרְדֵּמָ֛ה עַל־הָאָדָ֖ם וַיִּישָׁ֑ן וַיִּקַּ֗ח אַחַת֙ מִצַּלְעֹתָ֔יו וַיִּסְגֹּ֥ר בָּשָׂ֖ר תַּחְתֶּֽנָּה׃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וַיִּבֶן֩ יְהוָ֨ה אֱלֹהִ֧ים ׀ אֶֽת־הַצֵּלָ֛ע אֲשֶׁר־לָקַ֥ח מִן־הָֽאָדָ֖ם לְאִשָּׁ֑ה וַיְבִאֶ֖הָ אֶל־הָֽאָדָֽם׃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וַיֹּאמֶר֮ הָֽאָדָם֒ זֹ֣את הַפַּ֗עַם עֶ֚צֶם מֵֽעֲצָמַ֔י וּבָשָׂ֖ר מִבְּשָׂרִ֑י לְזֹאת֙ יִקָּרֵ֣א אִשָּׁ֔ה כִּ֥י מֵאִ֖ישׁ לֻֽקֳחָה־זֹּֽאת׃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עַל־כֵּן֙ יַֽעֲזָב־אִ֔ישׁ אֶת־אָבִ֖יו וְאֶת־אִמּ֑וֹ וְדָבַ֣ק בְּאִשְׁתּ֔וֹ וְהָי֖וּ לְבָשָׂ֥ר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וַיִּֽהְי֤וּ שְׁנֵיהֶם֙ עֲרוּמִּ֔ים הָֽאָדָ֖ם וְאִשְׁתּ֑וֹ וְלֹ֖א יִתְבֹּשָֽׁשׁוּ׃</w:t>
      </w:r>
    </w:p>
    <w:p>
      <w:pPr>
        <w:pStyle w:val="Heading2"/>
        <w:bidi/>
      </w:pPr>
      <w:r>
        <w:rPr>
          <w:rtl/>
          <w:cs/>
          <w:lang w:val="he_IL" w:bidi="he_IL"/>
        </w:rPr>
        <w:t>Genesis 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וְהַנָּחָשׁ֙ הָיָ֣ה עָר֔וּם מִכֹּל֙ חַיַּ֣ת הַשָּׂדֶ֔ה אֲשֶׁ֥ר עָשָׂ֖ה יְהוָ֣ה אֱלֹהִ֑ים וַיֹּ֙אמֶר֙ אֶל־הָ֣אִשָּׁ֔ה אַ֚ף כִּֽי־אָמַ֣ר אֱלֹהִ֔ים לֹ֣א תֹֽאכְל֔וּ מִכֹּ֖ל עֵ֥ץ הַגָּֽן׃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וַתֹּ֥אמֶר הָֽאִשָּׁ֖ה אֶל־הַנָּחָ֑שׁ מִפְּרִ֥י עֵֽץ־הַגָּ֖ן נֹאכֵֽל׃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וּמִפְּרִ֣י הָעֵץ֮ אֲשֶׁ֣ר בְּתוֹךְ־הַגָּן֒ אָמַ֣ר אֱלֹהִ֗ים לֹ֤א תֹֽאכְלוּ֙ מִמֶּ֔נּוּ וְלֹ֥א תִגְּע֖וּ בּ֑וֹ פֶּן־תְּמֻתֽוּן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וַיֹּ֥אמֶר הַנָּחָ֖שׁ אֶל־הָֽאִשָּׁ֑ה לֹֽא־מ֖וֹת תְּמֻתֽוּן׃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כִּ֚י יֹדֵ֣עַ אֱלֹהִ֔ים כִּ֗י בְּיוֹם֙ אֲכָלְכֶ֣ם מִמֶּ֔נּוּ וְנִפְקְח֖וּ עֵֽינֵיכֶ֑ם וִהְיִיתֶם֙ כֵּֽאלֹהִ֔ים יֹדְעֵ֖י ט֥וֹב וָרָֽע׃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וַתֵּ֣רֶא הָֽאִשָּׁ֡ה כִּ֣י טוֹב֩ הָעֵ֨ץ לְמַאֲכָ֜ל וְכִ֧י תַֽאֲוָה־ה֣וּא לָעֵינַ֗יִם וְנֶחְמָ֤ד הָעֵץ֙ לְהַשְׂכִּ֔יל וַתִּקַּ֥ח מִפִּרְי֖וֹ וַתֹּאכַ֑ל וַתִּתֵּ֧ן גַּם־לְאִישָׁ֛הּ עִמָּ֖הּ וַיֹּאכַֽל׃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וַתִּפָּקַ֙חְנָה֙ עֵינֵ֣י שְׁנֵיהֶ֔ם וַיֵּ֣דְע֔וּ כִּ֥י עֵֽירֻמִּ֖ם הֵ֑ם וַֽיִּתְפְּרוּ֙ עֲלֵ֣ה תְאֵנָ֔ה וַיַּעֲשׂ֥וּ לָהֶ֖ם חֲגֹרֹֽת׃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וַֽיִּשְׁמְע֞וּ אֶת־ק֨וֹל יְהוָ֧ה אֱלֹהִ֛ים מִתְהַלֵּ֥ךְ בַּגָּ֖ן לְר֣וּחַ הַיּ֑וֹם וַיִּתְחַבֵּ֨א הָֽאָדָ֜ם וְאִשְׁתּ֗וֹ מִפְּנֵי֙ יְהוָ֣ה אֱלֹהִ֔ים בְּת֖וֹךְ עֵ֥ץ הַגָּֽן׃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וַיִּקְרָ֛א יְהוָ֥ה אֱלֹהִ֖ים אֶל־הָֽאָדָ֑ם וַיֹּ֥אמֶר ל֖וֹ אַיֶּֽכָּה׃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וַיֹּ֕אמֶר אֶת־קֹלְךָ֥ שָׁמַ֖עְתִּי בַּגָּ֑ן וָאִירָ֛א כִּֽי־עֵירֹ֥ם אָנֹ֖כִי וָאֵחָבֵֽא׃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וַיֹּ֕אמֶר מִ֚י הִגִּ֣יד לְךָ֔ כִּ֥י עֵירֹ֖ם אָ֑תָּה הֲמִן־הָעֵ֗ץ אֲשֶׁ֧ר צִוִּיתִ֛יךָ לְבִלְתִּ֥י אֲכָל־מִמֶּ֖נּוּ אָכָֽלְתָּ׃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וַיֹּ֖אמֶר הָֽאָדָ֑ם הָֽאִשָּׁה֙ אֲשֶׁ֣ר נָתַ֣תָּה עִמָּדִ֔י הִ֛וא נָֽתְנָה־לִּ֥י מִן־הָעֵ֖ץ וָאֹכֵֽל׃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וַיֹּ֨אמֶר יְהוָ֧ה אֱלֹהִ֛ים לָאִשָּׁ֖ה מַה־זֹּ֣את עָשִׂ֑ית וַתֹּ֙אמֶר֙ הָֽאִשָּׁ֔ה הַנָּחָ֥שׁ הִשִּׁיאַ֖נִי וָאֹכֵֽל׃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וַיֹּאמֶר֩ יְהֹוָ֨ה אֱלֹהִ֥ים ׀ אֶֽל־הַנָּחָשׁ֮ כִּ֣י עָשִׂ֣יתָ זֹּאת֒ אָר֤וּר אַתָּה֙ מִכָּל־הַבְּהֵמָ֔ה וּמִכֹּ֖ל חַיַּ֣ת הַשָּׂדֶ֑ה עַל־גְּחֹנְךָ֣ תֵלֵ֔ךְ וְעָפָ֥ר תֹּאכַ֖ל כָּל־יְמֵ֥י חַיֶּֽיךָ׃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וְאֵיבָ֣ה ׀ אָשִׁ֗ית בֵּֽינְךָ֙ וּבֵ֣ין הָֽאִשָּׁ֔ה וּבֵ֥ין זַרְעֲךָ֖ וּבֵ֣ין זַרְעָ֑הּ ה֚וּא יְשׁוּפְךָ֣ רֹ֔אשׁ וְאַתָּ֖ה תְּשׁוּפֶ֥נּוּ עָקֵֽב׃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אֶֽל־הָאִשָּׁ֣ה אָמַ֗ר הַרְבָּ֤ה אַרְבֶּה֙ עִצְּבוֹנֵ֣ךְ וְהֵֽרֹנֵ֔ךְ בְּעֶ֖צֶב תֵּֽלְדִ֣י בָנִ֑ים וְאֶל־אִישֵׁךְ֙ תְּשׁ֣וּקָתֵ֔ךְ וְה֖וּא יִמְשָׁל־בָּֽךְ׃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וּלְאָדָ֣ם אָמַ֗ר כִּֽי־שָׁמַעְתָּ֮ לְק֣וֹל אִשְׁתֶּךָ֒ וַתֹּ֙אכַל֙ מִן־הָעֵ֔ץ אֲשֶׁ֤ר צִוִּיתִ֙יךָ֙ לֵאמֹ֔ר לֹ֥א תֹאכַ֖ל מִמֶּ֑נּוּ אֲרוּרָ֤ה הָֽאֲדָמָה֙ בַּֽעֲבוּרֶ֔ךָ בְּעִצָּבוֹן֙ תֹּֽאכֲלֶ֔נָּה כֹּ֖ל יְמֵ֥י חַיֶּֽיךָ׃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וְק֥וֹץ וְדַרְדַּ֖ר תַּצְמִ֣יחַֽ לָ֑ךְ וְאָכַלְתָּ֖ אֶת־עֵ֥שֶׂב הַשָּׂדֶֽה׃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בְּזֵעַ֤ת אַפֶּ֙יךָ֙ תֹּ֣אכַל לֶ֔חֶם עַ֤ד שֽׁוּבְךָ֙ אֶל־הָ֣אֲדָמָ֔ה כִּ֥י מִמֶּ֖נָּה לֻקָּ֑חְתָּ כִּֽי־עָפָ֣ר אַ֔תָּה וְאֶל־עָפָ֖ר תָּשֽׁוּב׃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וַיִּקְרָ֧א הָֽאָדָ֛ם שֵׁ֥ם אִשְׁתּ֖וֹ חַוָּ֑ה כִּ֛י הִ֥וא הָֽיְתָ֖ה אֵ֥ם כָּל־חָֽי׃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וַיַּעַשׂ֩ יְהוָ֨ה אֱלֹהִ֜ים לְאָדָ֧ם וּלְאִשְׁתּ֛וֹ כָּתְנ֥וֹת ע֖וֹר וַיַּלְבִּשֵֽׁם׃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וַיֹּ֣אמֶר ׀ יְהוָ֣ה אֱלֹהִ֗ים הֵ֤ן הָֽאָדָם֙ הָיָה֙ כְּאַחַ֣ד מִמֶּ֔נּוּ לָדַ֖עַת ט֣וֹב וָרָ֑ע וְעַתָּ֣ה ׀ פֶּן־יִשְׁלַ֣ח יָד֗וֹ וְלָקַח֙ גַּ֚ם מֵעֵ֣ץ הַֽחַיִּ֔ים וְאָכַ֖ל וָחַ֥י לְעֹלָֽם׃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וַֽיְשַׁלְּחֵ֛הוּ יְהוָ֥ה אֱלֹהִ֖ים מִגַּן־עֵ֑דֶן לַֽעֲבֹד֙ אֶת־הָ֣אֲדָמָ֔ה אֲשֶׁ֥ר לֻקַּ֖ח מִשָּֽׁם׃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וַיְגָ֖רֶשׁ אֶת־הָֽאָדָ֑ם וַיַּשְׁכֵּן֩ מִקֶּ֨דֶם לְגַן־עֵ֜דֶן אֶת־הַכְּרֻבִ֗ים וְאֵ֨ת לַ֤הַט הַחֶ֙רֶב֙ הַמִּתְהַפֶּ֔כֶת לִשְׁמֹ֕ר אֶת־דֶּ֖רֶךְ עֵ֥ץ הַֽחַיִּֽים׃ ס</w:t>
      </w:r>
    </w:p>
    <w:p>
      <w:pPr>
        <w:pStyle w:val="Heading2"/>
        <w:bidi/>
      </w:pPr>
      <w:r>
        <w:rPr>
          <w:rtl/>
          <w:cs/>
          <w:lang w:val="he_IL" w:bidi="he_IL"/>
        </w:rPr>
        <w:t>Genesis 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וְהָ֣אָדָ֔ם יָדַ֖ע אֶת־חַוָּ֣ה אִשְׁתּ֑וֹ וַתַּ֙הַר֙ וַתֵּ֣לֶד אֶת־קַ֔יִן וַתֹּ֕אמֶר קָנִ֥יתִי אִ֖ישׁ אֶת־יְהוָֽה׃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וַתֹּ֣סֶף לָלֶ֔דֶת אֶת־אָחִ֖יו אֶת־הָ֑בֶל וַֽיְהִי־הֶ֙בֶל֙ רֹ֣עֵה צֹ֔אן וְקַ֕יִן הָיָ֖ה עֹבֵ֥ד אֲדָמָֽה׃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וַֽיְהִ֖י מִקֵּ֣ץ יָמִ֑ים וַיָּבֵ֨א קַ֜יִן מִפְּרִ֧י הָֽאֲדָמָ֛ה מִנְחָ֖ה לַֽיהוָֽה׃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וְהֶ֨בֶל הֵבִ֥יא גַם־ה֛וּא מִבְּכֹר֥וֹת צֹאנ֖וֹ וּמֵֽחֶלְבֵהֶ֑ן וַיִּ֣שַׁע יְהוָ֔ה אֶל־הֶ֖בֶל וְאֶל־מִנְחָתֽוֹ׃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וְאֶל־קַ֥יִן וְאֶל־מִנְחָת֖וֹ לֹ֣א שָׁעָ֑ה וַיִּ֤חַר לְקַ֙יִן֙ מְאֹ֔ד וַֽיִּפְּל֖וּ פָּנָֽיו׃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וַיֹּ֥אמֶר יְהוָ֖ה אֶל־קָ֑יִן לָ֚מָּה חָ֣רָה לָ֔ךְ וְלָ֖מָּה נָפְל֥וּ פָנֶֽיךָ׃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הֲל֤וֹא אִם־תֵּיטִיב֙ שְׂאֵ֔ת וְאִם֙ לֹ֣א תֵיטִ֔יב לַפֶּ֖תַח חַטָּ֣את רֹבֵ֑ץ וְאֵלֶ֙יךָ֙ תְּשׁ֣וּקָת֔וֹ וְאַתָּ֖ה תִּמְשָׁל־בּֽוֹ׃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וַיֹּ֥אמֶר קַ֖יִן אֶל־הֶ֣בֶל אָחִ֑יו וַֽיְהִי֙ בִּהְיוֹתָ֣ם בַּשָּׂדֶ֔ה וַיָּ֥קָם קַ֛יִן אֶל־הֶ֥בֶל אָחִ֖יו וַיַּהַרְגֵֽהוּ׃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וַיֹּ֤אמֶר יְהוָה֙ אֶל־קַ֔יִן אֵ֖י הֶ֣בֶל אָחִ֑יךָ וַיֹּ֙אמֶר֙ לֹ֣א יָדַ֔עְתִּי הֲשֹׁמֵ֥ר אָחִ֖י אָנֹֽכִי׃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וַיֹּ֖אמֶר מֶ֣ה עָשִׂ֑יתָ ק֚וֹל דְּמֵ֣י אָחִ֔יךָ צֹעֲקִ֥ים אֵלַ֖י מִן־הָֽאֲדָמָֽה׃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וְעַתָּ֖ה אָר֣וּר אָ֑תָּה מִן־הָֽאֲדָמָה֙ אֲשֶׁ֣ר פָּצְתָ֣ה אֶת־פִּ֔יהָ לָקַ֛חַת אֶת־דְּמֵ֥י אָחִ֖יךָ מִיָּדֶֽךָ׃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כִּ֤י תַֽעֲבֹד֙ אֶת־הָ֣אֲדָמָ֔ה לֹֽא־תֹסֵ֥ף תֵּת־כֹּחָ֖הּ לָ֑ךְ נָ֥ע וָנָ֖ד תִּֽהְיֶ֥ה בָאָֽרֶץ׃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וַיֹּ֥אמֶר קַ֖יִן אֶל־יְהוָ֑ה גָּד֥וֹל עֲוֺנִ֖י מִנְּשֹֽׂא׃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הֵן֩ גֵּרַ֨שְׁתָּ אֹתִ֜י הַיּ֗וֹם מֵעַל֙ פְּנֵ֣י הָֽאֲדָמָ֔ה וּמִפָּנֶ֖יךָ אֶסָּתֵ֑ר וְהָיִ֜יתִי נָ֤ע וָנָד֙ בָּאָ֔רֶץ וְהָיָ֥ה כָל־מֹצְאִ֖י יַֽהַרְגֵֽנִי׃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וַיֹּ֧אמֶר ל֣וֹ יְהוָ֗ה לָכֵן֙ כָּל־הֹרֵ֣ג קַ֔יִן שִׁבְעָתַ֖יִם יֻקָּ֑ם וַיָּ֨שֶׂם יְהוָ֤ה לְקַ֙יִן֙ א֔וֹת לְבִלְתִּ֥י הַכּוֹת־אֹת֖וֹ כָּל־מֹצְאֽוֹ׃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וַיֵּ֥צֵא קַ֖יִן מִלִּפְנֵ֣י יְהוָ֑ה וַיֵּ֥שֶׁב בְּאֶֽרֶץ־נ֖וֹד קִדְמַת־עֵֽדֶן׃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וַיֵּ֤דַע קַ֙יִן֙ אֶת־אִשְׁתּ֔וֹ וַתַּ֖הַר וַתֵּ֣לֶד אֶת־חֲנ֑וֹךְ וַֽיְהִי֙ בֹּ֣נֶה עִ֔יר וַיִּקְרָא֙ שֵׁ֣ם הָעִ֔יר כְּשֵׁ֖ם בְּנ֥וֹ חֲנֽוֹךְ׃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וַיִּוָּלֵ֤ד לַֽחֲנוֹךְ֙ אֶת־עִירָ֔ד וְעִירָ֕ד יָלַ֖ד אֶת־מְחֽוּיָאֵ֑ל וּמְחִיּיָאֵ֗ל יָלַד֙ אֶת־מְת֣וּשָׁאֵ֔ל וּמְתוּשָׁאֵ֖ל יָלַ֥ד אֶת־לָֽמֶךְ׃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וַיִּֽקַּֽח־ל֥וֹ לֶ֖מֶךְ שְׁתֵּ֣י נָשִׁ֑ים שֵׁ֤ם הָֽאַחַת֙ עָדָ֔ה וְשֵׁ֥ם הַשֵּׁנִ֖ית צִלָּֽה׃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וַתֵּ֥לֶד עָדָ֖ה אֶת־יָבָ֑ל ה֣וּא הָיָ֔ה אֲבִ֕י יֹשֵׁ֥ב אֹ֖הֶל וּמִקְנֶֽה׃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וְשֵׁ֥ם אָחִ֖יו יוּבָ֑ל ה֣וּא הָיָ֔ה אֲבִ֕י כָּל־תֹּפֵ֥שׂ כִּנּ֖וֹר וְעוּגָֽב׃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וְצִלָּ֣ה גַם־הִ֗וא יָֽלְדָה֙ אֶת־תּ֣וּבַל קַ֔יִן לֹטֵ֕שׁ כָּל־חֹרֵ֥שׁ נְחֹ֖שֶׁת וּבַרְזֶ֑ל וַֽאֲח֥וֹת תּֽוּבַל־קַ֖יִן נַֽעֲמָֽה׃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וַיֹּ֨אמֶר לֶ֜מֶךְ לְנָשָׁ֗יו עָדָ֤ה וְצִלָּה֙ שְׁמַ֣עַן קוֹלִ֔י נְשֵׁ֣י לֶ֔מֶךְ הַאְזֵ֖נָּה אִמְרָתִ֑י כִּ֣י אִ֤ישׁ הָרַ֙גְתִּי֙ לְפִצְעִ֔י וְיֶ֖לֶד לְחַבֻּרָתִֽי׃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כִּ֥י שִׁבְעָתַ֖יִם יֻקַּם־קָ֑יִן וְלֶ֖מֶךְ שִׁבְעִ֥ים וְשִׁבְעָֽה׃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וַיֵּ֨דַע אָדָ֥ם עוֹד֙ אֶת־אִשְׁתּ֔וֹ וַתֵּ֣לֶד בֵּ֔ן וַתִּקְרָ֥א אֶת־שְׁמ֖וֹ שֵׁ֑ת כִּ֣י שָֽׁת־לִ֤י אֱלֹהִים֙ זֶ֣רַע אַחֵ֔ר תַּ֣חַת הֶ֔בֶל כִּ֥י הֲרָג֖וֹ קָֽיִן׃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וּלְשֵׁ֤ת גַּם־הוּא֙ יֻלַּד־בֵּ֔ן וַיִּקְרָ֥א אֶת־שְׁמ֖וֹ אֱנ֑וֹשׁ אָ֣ז הוּחַ֔ל לִקְרֹ֖א בְּשֵׁ֥ם יְהוָֽה׃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Genesis 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זֶ֣ה סֵ֔פֶר תּוֹלְדֹ֖ת אָדָ֑ם בְּי֗וֹם בְּרֹ֤א אֱלֹהִים֙ אָדָ֔ם בִּדְמ֥וּת אֱלֹהִ֖ים עָשָׂ֥ה אֹתֽוֹ׃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זָכָ֥ר וּנְקֵבָ֖ה בְּרָאָ֑ם וַיְבָ֣רֶךְ אֹתָ֗ם וַיִּקְרָ֤א אֶת־שְׁמָם֙ אָדָ֔ם בְּי֖וֹם הִבָּֽרְאָֽם׃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וַֽיְחִ֣י אָדָ֗ם שְׁלֹשִׁ֤ים וּמְאַת֙ שָׁנָ֔ה וַיּ֥וֹלֶד בִּדְמוּת֖וֹ כְּצַלְמ֑וֹ וַיִּקְרָ֥א אֶת־שְׁמ֖וֹ שֵֽׁת׃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וַיִּֽהְי֣וּ יְמֵי־אָדָ֗ם אַֽחֲרֵי֙ הוֹלִיד֣וֹ אֶת־שֵׁ֔ת שְׁמֹנֶ֥ה מֵאֹ֖ת שָׁנָ֑ה וַיּ֥וֹלֶד בָּנִ֖ים וּבָנֽוֹת׃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וַיִּֽהְי֞וּ כָּל־יְמֵ֤י אָדָם֙ אֲשֶׁר־חַ֔י תְּשַׁ֤ע מֵאוֹת֙ שָׁנָ֔ה וּשְׁלֹשִׁ֖ים שָׁנָ֑ה וַיָּמֹֽת׃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וַֽיְחִי־שֵׁ֕ת חָמֵ֥שׁ שָׁנִ֖ים וּמְאַ֣ת שָׁנָ֑ה וַיּ֖וֹלֶד אֶת־אֱנֽוֹשׁ׃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וַֽיְחִי־שֵׁ֗ת אַֽחֲרֵי֙ הוֹלִיד֣וֹ אֶת־אֱנ֔וֹשׁ שֶׁ֣בַע שָׁנִ֔ים וּשְׁמֹנֶ֥ה מֵא֖וֹת שָׁנָ֑ה וַיּ֥וֹלֶד בָּנִ֖ים וּבָנֽוֹת׃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וַיִּֽהְיוּ֙ כָּל־יְמֵי ־שֵׁ֔ת שְׁתֵּ֤ים עֶשְׂרֵה֙ שָׁנָ֔ה וּתְשַׁ֥ע מֵא֖וֹת שָׁנָ֑ה וַיָּמֹֽת׃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וַֽיְחִ֥י אֱנ֖וֹשׁ תִּשְׁעִ֣ים שָׁנָ֑ה וַיּ֖וֹלֶד אֶת־קֵינָֽן׃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וַֽיְחִ֣י אֱנ֗וֹשׁ אַֽחֲרֵי֙ הוֹלִיד֣וֹ אֶת־קֵינָ֔ן חֲמֵ֤שׁ עֶשְׂרֵה֙ שָׁנָ֔ה וּשְׁמֹנֶ֥ה מֵא֖וֹת שָׁנָ֑ה וַיּ֥וֹלֶד בָּנִ֖ים וּבָנֽוֹת׃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וַיִּֽהְיוּ֙ כָּל־יְמֵ֣י אֱנ֔וֹשׁ חָמֵ֣שׁ שָׁנִ֔ים וּתְשַׁ֥ע מֵא֖וֹת שָׁנָ֑ה וַיָּמֹֽת׃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וַֽיְחִ֥י קֵינָ֖ן שִׁבְעִ֣ים שָׁנָ֑ה וַיּ֖וֹלֶד אֶת־מַֽהֲלַלְאֵֽל׃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וַיְחִ֣י קֵינָ֗ן אַחֲרֵי֙ הוֹלִיד֣וֹ אֶת־מַֽהֲלַלְאֵ֔ל אַרְבָּעִ֣ים שָׁנָ֔ה וּשְׁמֹנֶ֥ה מֵא֖וֹת שָׁנָ֑ה וַיּ֥וֹלֶד בָּנִ֖ים וּבָנֽוֹת׃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וַיִּֽהְיוּ֙ כָּל־יְמֵ֣י קֵינָ֔ן עֶ֣שֶׂר שָׁנִ֔ים וּתְשַׁ֥ע מֵא֖וֹת שָׁנָ֑ה וַיָּמֹֽת׃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וַֽיְחִ֣י מַֽהֲלַלְאֵ֔ל חָמֵ֥שׁ שָׁנִ֖ים וְשִׁשִּׁ֣ים שָׁנָ֑ה וַיּ֖וֹלֶד אֶת־יָֽרֶד׃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וַֽיְחִ֣י מַֽהֲלַלְאֵ֗ל אַֽחֲרֵי֙ הוֹלִיד֣וֹ אֶת־יֶ֔רֶד שְׁלֹשִׁ֣ים שָׁנָ֔ה וּשְׁמֹנֶ֥ה מֵא֖וֹת שָׁנָ֑ה וַיּ֥וֹלֶד בָּנִ֖ים וּבָנֽוֹת׃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וַיִּהְיוּ֙ כָּל־יְמֵ֣י מַהֲלַלְאֵ֔ל חָמֵ֤שׁ וְתִשְׁעִים֙ שָׁנָ֔ה וּשְׁמֹנֶ֥ה מֵא֖וֹת שָׁנָ֑ה וַיָּמֹֽת׃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וַֽיְחִי־יֶ֕רֶד שְׁתַּ֧יִם וְשִׁשִּׁ֛ים שָׁנָ֖ה וּמְאַ֣ת שָׁנָ֑ה וַיּ֖וֹלֶד אֶת־חֲנֽוֹךְ׃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וַֽיְחִי־יֶ֗רֶד אַֽחֲרֵי֙ הוֹלִיד֣וֹ אֶת־חֲנ֔וֹךְ שְׁמֹנֶ֥ה מֵא֖וֹת שָׁנָ֑ה וַיּ֥וֹלֶד בָּנִ֖ים וּבָנֽוֹת׃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וַיִּֽהְיוּ֙ כָּל־יְמֵי ־יֶ֔רֶד שְׁתַּ֤יִם וְשִׁשִּׁים֙ שָׁנָ֔ה וּתְשַׁ֥ע מֵא֖וֹת שָׁנָ֑ה וַיָּמֹֽת׃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וַֽיְחִ֣י חֲנ֔וֹךְ חָמֵ֥שׁ וְשִׁשִּׁ֖ים שָׁנָ֑ה וַיּ֖וֹלֶד אֶת־מְתוּשָֽׁלַח׃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וַיִּתְהַלֵּ֨ךְ חֲנ֜וֹךְ אֶת־הָֽאֱלֹהִ֗ים אַֽחֲרֵי֙ הוֹלִיד֣וֹ אֶת־מְתוּשֶׁ֔לַח שְׁלֹ֥שׁ מֵא֖וֹת שָׁנָ֑ה וַיּ֥וֹלֶד בָּנִ֖ים וּבָנֽוֹת׃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וַיְהִ֖י כָּל־יְמֵ֣י חֲנ֑וֹךְ חָמֵ֤שׁ וְשִׁשִּׁים֙ שָׁנָ֔ה וּשְׁלֹ֥שׁ מֵא֖וֹת שָׁנָֽה׃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וַיִּתְהַלֵּ֥ךְ חֲנ֖וֹךְ אֶת־הָֽאֱלֹהִ֑ים וְאֵינֶ֕נּוּ כִּֽי־לָקַ֥ח אֹת֖וֹ אֱלֹהִֽים׃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וַיְחִ֣י מְתוּשֶׁ֔לַח שֶׁ֧בַע וּשְׁמֹנִ֛ים שָׁנָ֖ה וּמְאַ֣ת שָׁנָ֑ה וַיּ֖וֹלֶד אֶת־לָֽמֶךְ׃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וַֽיְחִ֣י מְתוּשֶׁ֗לַח אַֽחֲרֵי֙ הוֹלִיד֣וֹ אֶת־לֶ֔מֶךְ שְׁתַּ֤יִם וּשְׁמוֹנִים֙ שָׁנָ֔ה וּשְׁבַ֥ע מֵא֖וֹת שָׁנָ֑ה וַיּ֥וֹלֶד בָּנִ֖ים וּבָנֽוֹת׃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וַיִּהְיוּ֙ כָּל־יְמֵ֣י מְתוּשֶׁ֔לַח תֵּ֤שַׁע וְשִׁשִּׁים֙ שָׁנָ֔ה וּתְשַׁ֥ע מֵא֖וֹת שָׁנָ֑ה וַיָּמֹֽת׃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וַֽיְחִי־לֶ֕מֶךְ שְׁתַּ֧יִם וּשְׁמֹנִ֛ים שָׁנָ֖ה וּמְאַ֣ת שָׁנָ֑ה וַיּ֖וֹלֶד בֵּֽן׃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וַיִּקְרָ֧א אֶת־שְׁמ֛וֹ נֹ֖חַ לֵאמֹ֑ר זֶ֠ה יְנַחֲמֵ֤נוּ מִֽמַּעֲשֵׂ֙נוּ֙ וּמֵעִצְּב֣וֹן יָדֵ֔ינוּ מִן־הָ֣אֲדָמָ֔ה אֲשֶׁ֥ר אֵֽרְרָ֖הּ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וַֽיְחִי־לֶ֗מֶךְ אַֽחֲרֵי֙ הוֹלִיד֣וֹ אֶת־נֹ֔חַ חָמֵ֤שׁ וְתִשְׁעִים֙ שָׁנָ֔ה וַחֲמֵ֥שׁ מֵאֹ֖ת שָׁנָ֑ה וַיּ֥וֹלֶד בָּנִ֖ים וּבָנֽוֹת׃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וַֽיְהִי֙ כָּל־יְמֵי־ לֶ֔מֶךְ שֶׁ֤בַע וְשִׁבְעִים֙ שָׁנָ֔ה וּשְׁבַ֥ע מֵא֖וֹת שָׁנָ֑ה וַיָּמֹֽת׃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וַֽיְהִי־נֹ֕חַ בֶּן־חֲמֵ֥שׁ מֵא֖וֹת שָׁנָ֑ה וַיּ֣וֹלֶד נֹ֔חַ אֶת־שֵׁ֖ם אֶת־חָ֥ם וְאֶת־יָֽפֶת׃</w:t>
      </w:r>
    </w:p>
    <w:p>
      <w:pPr>
        <w:pStyle w:val="Heading2"/>
        <w:bidi/>
      </w:pPr>
      <w:r>
        <w:rPr>
          <w:rtl/>
          <w:cs/>
          <w:lang w:val="he_IL" w:bidi="he_IL"/>
        </w:rPr>
        <w:t>Genesis 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וַֽיְהִי֙ כִּֽי־הֵחֵ֣ל הָֽאָדָ֔ם לָרֹ֖ב עַל־פְּנֵ֣י הָֽאֲדָמָ֑ה וּבָנ֖וֹת יֻלְּד֥וּ לָהֶֽם׃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וַיִּרְא֤וּ בְנֵי־הָֽאֱלֹהִים֙ אֶת־בְּנ֣וֹת הָֽאָדָ֔ם כִּ֥י טֹבֹ֖ת הֵ֑נָּה וַיִּקְח֤וּ לָהֶם֙ נָשִׁ֔ים מִכֹּ֖ל אֲשֶׁ֥ר בָּחָֽרוּ׃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וַיֹּ֣אמֶר יְהוָ֗ה לֹֽא־יָד֨וֹן רוּחִ֤י בָֽאָדָם֙ לְעֹלָ֔ם בְּשַׁגַּ֖ם ה֣וּא בָשָׂ֑ר וְהָי֣וּ יָמָ֔יו מֵאָ֥ה וְעֶשְׂרִ֖ים שָׁנָֽה׃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הַנְּפִלִ֞ים הָי֣וּ בָאָרֶץ֮ בַּיָּמִ֣ים הָהֵם֒ וְגַ֣ם אַֽחֲרֵי־כֵ֗ן אֲשֶׁ֨ר יָבֹ֜אוּ בְּנֵ֤י הָֽאֱלֹהִים֙ אֶל־בְּנ֣וֹת הָֽאָדָ֔ם וְיָלְד֖וּ לָהֶ֑ם הֵ֧מָּה הַגִּבֹּרִ֛ים אֲשֶׁ֥ר מֵעוֹלָ֖ם אַנְשֵׁ֥י הַשֵּֽׁם׃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וַיַּ֣רְא יְהוָ֔ה כִּ֥י רַבָּ֛ה רָעַ֥ת הָאָדָ֖ם בָּאָ֑רֶץ וְכָל־יֵ֙צֶר֙ מַחְשְׁבֹ֣ת לִבּ֔וֹ רַ֥ק רַ֖ע כָּל־הַיּֽוֹם׃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וַיִּנָּ֣חֶם יְהוָ֔ה כִּֽי־עָשָׂ֥ה אֶת־הָֽאָדָ֖ם בָּאָ֑רֶץ וַיִּתְעַצֵּ֖ב אֶל־לִבּֽוֹ׃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וַיֹּ֣אמֶר יְהוָ֗ה אֶמְחֶ֨ה אֶת־הָאָדָ֤ם אֲשֶׁר־בָּרָ֙אתִי֙ מֵעַל֙ פְּנֵ֣י הָֽאֲדָמָ֔ה מֵֽאָדָם֙ עַד־בְּהֵמָ֔ה עַד־רֶ֖מֶשׂ וְעַד־ע֣וֹף הַשָּׁמָ֑יִם כִּ֥י נִחַ֖מְתִּי כִּ֥י עֲשִׂיתִֽם׃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וְנֹ֕חַ מָ֥צָא חֵ֖ן בְּעֵינֵ֥י יְהוָֽה׃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אֵ֚לֶּה תּוֹלְדֹ֣ת נֹ֔חַ נֹ֗חַ אִ֥ישׁ צַדִּ֛יק תָּמִ֥ים הָיָ֖ה בְּדֹֽרֹתָ֑יו אֶת־הָֽאֱלֹהִ֖ים הִֽתְהַלֶּךְ־נֹֽחַ׃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וַיּ֥וֹלֶד נֹ֖חַ שְׁלֹשָׁ֣ה בָנִ֑ים אֶת־שֵׁ֖ם אֶת־חָ֥ם וְאֶת־יָֽפֶת׃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וַתִּשָּׁחֵ֥ת הָאָ֖רֶץ לִפְנֵ֣י הָֽאֱלֹהִ֑ים וַתִּמָּלֵ֥א הָאָ֖רֶץ חָמָֽס׃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וַיַּ֧רְא אֱלֹהִ֛ים אֶת־הָאָ֖רֶץ וְהִנֵּ֣ה נִשְׁחָ֑תָה כִּֽי־הִשְׁחִ֧ית כָּל־בָּשָׂ֛ר אֶת־דַּרְכּ֖וֹ עַל־הָאָֽרֶץ׃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וַיֹּ֨אמֶר אֱלֹהִ֜ים לְנֹ֗חַ קֵ֤ץ כָּל־בָּשָׂר֙ בָּ֣א לְפָנַ֔י כִּֽי־מָלְאָ֥ה הָאָ֛רֶץ חָמָ֖ס מִפְּנֵיהֶ֑ם וְהִנְנִ֥י מַשְׁחִיתָ֖ם אֶת־הָאָֽרֶץ׃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עֲשֵׂ֤ה לְךָ֙ תֵּבַ֣ת עֲצֵי־גֹ֔פֶר קִנִּ֖ים תַּֽעֲשֶׂ֣ה אֶת־הַתֵּבָ֑ה וְכָֽפַרְתָּ֥ אֹתָ֛הּ מִבַּ֥יִת וּמִח֖וּץ בַּכֹּֽפֶר׃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וְזֶ֕ה אֲשֶׁ֥ר תַּֽעֲשֶׂ֖ה אֹתָ֑הּ שְׁלֹ֧שׁ מֵא֣וֹת אַמָּ֗ה אֹ֚רֶךְ הַתֵּבָ֔ה חֲמִשִּׁ֤ים אַמָּה֙ רָחְבָּ֔הּ וּשְׁלֹשִׁ֥ים אַמָּ֖ה קוֹמָתָֽהּ׃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צֹ֣הַר ׀ תַּֽעֲשֶׂ֣ה לַתֵּבָ֗ה וְאֶל־אַמָּה֙ תְּכַלֶ֣נָּה מִלְמַ֔עְלָה וּפֶ֥תַח הַתֵּבָ֖ה בְּצִדָּ֣הּ תָּשִׂ֑ים תַּחְתִּיִּ֛ם שְׁנִיִּ֥ם וּשְׁלִשִׁ֖ים תַּֽעֲשֶֽׂהָ׃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וַאֲנִ֗י הִנְנִי֩ מֵבִ֨יא אֶת־הַמַּבּ֥וּל מַ֙יִם֙ עַל־הָאָ֔רֶץ לְשַׁחֵ֣ת כָּל־בָּשָׂ֗ר אֲשֶׁר־בּוֹ֙ ר֣וּחַ חַיִּ֔ים מִתַּ֖חַת הַשָּׁמָ֑יִם כֹּ֥ל אֲשֶׁר־בָּאָ֖רֶץ יִגְוָֽע׃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וַהֲקִמֹתִ֥י אֶת־בְּרִיתִ֖י אִתָּ֑ךְ וּבָאתָ֙ אֶל־הַתֵּבָ֔ה אַתָּ֕ה וּבָנֶ֛יךָ וְאִשְׁתְּךָ֥ וּנְשֵֽׁי־בָנֶ֖יךָ אִתָּֽךְ׃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וּמִכָּל־הָ֠חַי מִֽכָּל־בָּשָׂ֞ר שְׁנַ֧יִם מִכֹּ֛ל תָּבִ֥יא אֶל־הַתֵּבָ֖ה לְהַחֲיֹ֣ת אִתָּ֑ךְ זָכָ֥ר וּנְקֵבָ֖ה יִֽהְיֽוּ׃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מֵהָע֣וֹף לְמִינֵ֗הוּ וּמִן־הַבְּהֵמָה֙ לְמִינָ֔הּ מִכֹּ֛ל רֶ֥מֶשׂ הָֽאֲדָמָ֖ה לְמִינֵ֑הוּ שְׁנַ֧יִם מִכֹּ֛ל יָבֹ֥אוּ אֵלֶ֖יךָ לְהַֽחֲיֽוֹת׃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וְאַתָּ֣ה קַח־לְךָ֗ מִכָּל־מַֽאֲכָל֙ אֲשֶׁ֣ר יֵֽאָכֵ֔ל וְאָסַפְתָּ֖ אֵלֶ֑יךָ וְהָיָ֥ה לְךָ֛ וְלָהֶ֖ם לְאָכְלָֽה׃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וַיַּ֖עַשׂ נֹ֑חַ כְּ֠כֹל אֲשֶׁ֨ר צִוָּ֥ה אֹת֛וֹ אֱלֹהִ֖ים כֵּ֥ן עָשָֽׂה׃ ס</w:t>
      </w:r>
    </w:p>
    <w:p>
      <w:pPr>
        <w:pStyle w:val="Heading2"/>
        <w:bidi/>
      </w:pPr>
      <w:r>
        <w:rPr>
          <w:rtl/>
          <w:cs/>
          <w:lang w:val="he_IL" w:bidi="he_IL"/>
        </w:rPr>
        <w:t>Genesis 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וַיֹּ֤אמֶר יְהוָה֙ לְנֹ֔חַ בֹּֽא־אַתָּ֥ה וְכָל־בֵּיתְךָ֖ אֶל־הַתֵּבָ֑ה כִּֽי־אֹתְךָ֥ רָאִ֛יתִי צַדִּ֥יק לְפָנַ֖י בַּדּ֥וֹר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מִכֹּ֣ל ׀ הַבְּהֵמָ֣ה הַטְּהוֹרָ֗ה תִּֽקַּח־לְךָ֛ שִׁבְעָ֥ה שִׁבְעָ֖ה אִ֣ישׁ וְאִשְׁתּ֑וֹ וּמִן־הַבְּהֵמָ֡ה אֲ֠שֶׁר לֹ֣א טְהֹרָ֥ה הִ֛וא שְׁנַ֖יִם אִ֥ישׁ וְאִשְׁתּֽוֹ׃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גַּ֣ם מֵע֧וֹף הַשָּׁמַ֛יִם שִׁבְעָ֥ה שִׁבְעָ֖ה זָכָ֣ר וּנְקֵבָ֑ה לְחַיּ֥וֹת זֶ֖רַע עַל־פְּנֵ֥י כָל־הָאָֽרֶץ׃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כִּי֩ לְיָמִ֨ים ע֜וֹד שִׁבְעָ֗ה אָֽנֹכִי֙ מַמְטִ֣יר עַל־הָאָ֔רֶץ אַרְבָּעִ֣ים י֔וֹם וְאַרְבָּעִ֖ים לָ֑יְלָה וּמָחִ֗יתִי אֶֽת־כָּל־הַיְקוּם֙ אֲשֶׁ֣ר עָשִׂ֔יתִי מֵעַ֖ל פְּנֵ֥י הָֽאֲדָמָֽה׃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וַיַּ֖עַשׂ נֹ֑חַ כְּכֹ֥ל אֲשֶׁר־צִוָּ֖הוּ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וְנֹ֕חַ בֶּן־שֵׁ֥שׁ מֵא֖וֹת שָׁנָ֑ה וְהַמַּבּ֣וּל הָיָ֔ה מַ֖יִם עַל־הָאָֽרֶץ׃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וַיָּ֣בֹא נֹ֗חַ וּ֠בָנָיו וְאִשְׁתּ֧וֹ וּנְשֵֽׁי־בָנָ֛יו אִתּ֖וֹ אֶל־הַתֵּבָ֑ה מִפְּנֵ֖י מֵ֥י הַמַּבּֽוּל׃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מִן־הַבְּהֵמָה֙ הַטְּהוֹרָ֔ה וּמִן־הַ֨בְּהֵמָ֔ה אֲשֶׁ֥ר אֵינֶ֖נָּה טְהֹרָ֑ה וּמִ֨ן־הָע֔וֹף וְכֹ֥ל אֲשֶׁר־רֹמֵ֖שׂ עַל־הָֽאֲדָמָֽה׃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שְׁנַ֨יִם שְׁנַ֜יִם בָּ֧אוּ אֶל־נֹ֛חַ אֶל־הַתֵּבָ֖ה זָכָ֣ר וּנְקֵבָ֑ה כַּֽאֲשֶׁ֛ר צִוָּ֥ה אֱלֹהִ֖ים אֶת־נֹֽחַ׃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וַֽיְהִ֖י לְשִׁבְעַ֣ת הַיָּמִ֑ים וּמֵ֣י הַמַּבּ֔וּל הָי֖וּ עַל־הָאָֽרֶץ׃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בִּשְׁנַ֨ת שֵׁשׁ־מֵא֤וֹת שָׁנָה֙ לְחַיֵּי־נֹ֔חַ בַּחֹ֙דֶשׁ֙ הַשֵּׁנִ֔י בְּשִׁבְעָֽה־עָשָׂ֥ר י֖וֹם לַחֹ֑דֶשׁ בַּיּ֣וֹם הַזֶּ֗ה נִבְקְעוּ֙ כָּֽל־מַעְיְנֹת֙ תְּה֣וֹם רַבָּ֔ה וַאֲרֻבֹּ֥ת הַשָּׁמַ֖יִם נִפְתָּֽחוּ׃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וַֽיְהִ֥י הַגֶּ֖שֶׁם עַל־הָאָ֑רֶץ אַרְבָּעִ֣ים י֔וֹם וְאַרְבָּעִ֖ים לָֽיְלָה׃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בְּעֶ֨צֶם הַיּ֤וֹם הַזֶּה֙ בָּ֣א נֹ֔חַ וְשֵׁם־וְחָ֥ם וָיֶ֖פֶת בְּנֵי־נֹ֑חַ וְאֵ֣שֶׁת נֹ֗חַ וּשְׁלֹ֧שֶׁת נְשֵֽׁי־בָנָ֛יו אִתָּ֖ם אֶל־הַתֵּבָֽה׃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הֵ֜מָּה וְכָל־הַֽחַיָּ֣ה לְמִינָ֗הּ וְכָל־הַבְּהֵמָה֙ לְמִינָ֔הּ וְכָל־הָרֶ֛מֶשׂ הָרֹמֵ֥שׂ עַל־הָאָ֖רֶץ לְמִינֵ֑הוּ וְכָל־הָע֣וֹף לְמִינֵ֔הוּ כֹּ֖ל צִפּ֥וֹר כָּל־כָּנָֽף׃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וַיָּבֹ֥אוּ אֶל־נֹ֖חַ אֶל־הַתֵּבָ֑ה שְׁנַ֤יִם שְׁנַ֙יִם֙ מִכָּל־הַבָּשָׂ֔ר אֲשֶׁר־בּ֖וֹ ר֥וּחַ חַיִּֽים׃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וְהַבָּאִ֗ים זָכָ֨ר וּנְקֵבָ֤ה מִכָּל־בָּשָׂר֙ בָּ֔אוּ כַּֽאֲשֶׁ֛ר צִוָּ֥ה אֹת֖וֹ אֱלֹהִ֑ים וַיִּסְגֹּ֥ר יְהוָ֖ה בַּֽעֲדֽוֹ׃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וַֽיְהִ֧י הַמַּבּ֛וּל אַרְבָּעִ֥ים י֖וֹם עַל־הָאָ֑רֶץ וַיִּרְבּ֣וּ הַמַּ֗יִם וַיִּשְׂאוּ֙ אֶת־הַתֵּבָ֔ה וַתָּ֖רָם מֵעַ֥ל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וַיִּגְבְּר֥וּ הַמַּ֛יִם וַיִּרְבּ֥וּ מְאֹ֖ד עַל־הָאָ֑רֶץ וַתֵּ֥לֶךְ הַתֵּבָ֖ה עַל־פְּנֵ֥י הַמָּֽיִם׃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וְהַמַּ֗יִם גָּֽבְר֛וּ מְאֹ֥ד מְאֹ֖ד עַל־הָאָ֑רֶץ וַיְכֻסּ֗וּ כָּל־הֶֽהָרִים֙ הַגְּבֹהִ֔ים אֲשֶׁר־תַּ֖חַת כָּל־הַשָּׁמָֽיִם׃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חֲמֵ֨שׁ עֶשְׂרֵ֤ה אַמָּה֙ מִלְמַ֔עְלָה גָּבְר֖וּ הַמָּ֑יִם וַיְכֻסּ֖וּ הֶהָרִֽים׃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וַיִּגְוַ֞ע כָּל־בָּשָׂ֣ר ׀ הָרֹמֵ֣שׂ עַל־הָאָ֗רֶץ בָּע֤וֹף וּבַבְּהֵמָה֙ וּבַ֣חַיָּ֔ה וּבְכָל־הַשֶּׁ֖רֶץ הַשֹּׁרֵ֣ץ עַל־הָאָ֑רֶץ וְכֹ֖ל הָאָדָֽם׃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כֹּ֡ל אֲשֶׁר֩ נִשְׁמַת־ר֨וּחַ חַיִּ֜ים בְּאַפָּ֗יו מִכֹּ֛ל אֲשֶׁ֥ר בֶּחָֽרָבָ֖ה מֵֽתוּ׃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וַיִּ֜מַח אֶֽת־כָּל־ הַיְק֣וּם ׀ אֲשֶׁ֣ר ׀ עַל־פְּנֵ֣י הָֽאֲדָמָ֗ה מֵאָדָ֤ם עַד־בְּהֵמָה֙ עַד־רֶ֙מֶשׂ֙ וְעַד־ע֣וֹף הַשָּׁמַ֔יִם וַיִּמָּח֖וּ מִן־הָאָ֑רֶץ וַיִשָּׁ֧אֶר אַךְ־נֹ֛חַ וַֽאֲשֶׁ֥ר אִתּ֖וֹ בַּתֵּבָֽה׃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וַיִּגְבְּר֥וּ הַמַּ֖יִם עַל־הָאָ֑רֶץ חֲמִשִּׁ֥ים וּמְאַ֖ת יֽוֹם׃</w:t>
      </w:r>
    </w:p>
    <w:p>
      <w:pPr>
        <w:pStyle w:val="Heading2"/>
        <w:bidi/>
      </w:pPr>
      <w:r>
        <w:rPr>
          <w:rtl/>
          <w:cs/>
          <w:lang w:val="he_IL" w:bidi="he_IL"/>
        </w:rPr>
        <w:t>Genesis 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וַיִּזְכֹּ֤ר אֱלֹהִים֙ אֶת־נֹ֔חַ וְאֵ֤ת כָּל־הַֽחַיָּה֙ וְאֶת־כָּל־הַבְּהֵמָ֔ה אֲשֶׁ֥ר אִתּ֖וֹ בַּתֵּבָ֑ה וַיַּעֲבֵ֨ר אֱלֹהִ֥ים ר֙וּחַ֙ עַל־הָאָ֔רֶץ וַיָּשֹׁ֖כּוּ הַמָּֽיִם׃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וַיִּסָּֽכְרוּ֙ מַעְיְנֹ֣ת תְּה֔וֹם וַֽאֲרֻבֹּ֖ת הַשָּׁמָ֑יִם וַיִּכָּלֵ֥א הַגֶּ֖שֶׁם מִן־הַשָּׁמָֽיִם׃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וַיָּשֻׁ֧בוּ הַמַּ֛יִם מֵעַ֥ל הָאָ֖רֶץ הָל֣וֹךְ וָשׁ֑וֹב וַיַּחְסְר֣וּ הַמַּ֔יִם מִקְצֵ֕ה חֲמִשִּׁ֥ים וּמְאַ֖ת יֽוֹם׃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וַתָּ֤נַח הַתֵּבָה֙ בַּחֹ֣דֶשׁ הַשְּׁבִיעִ֔י בְּשִׁבְעָה־עָשָׂ֥ר י֖וֹם לַחֹ֑דֶשׁ עַ֖ל הָרֵ֥י אֲרָרָֽט׃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וְהַמַּ֗יִם הָיוּ֙ הָל֣וֹךְ וְחָס֔וֹר עַ֖ד הַחֹ֣דֶשׁ הָֽעֲשִׂירִ֑י בָּֽעֲשִׂירִי֙ בְּאֶחָ֣ד לַחֹ֔דֶשׁ נִרְא֖וּ רָאשֵׁ֥י הֶֽהָרִֽים׃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וַֽיְהִ֕י מִקֵּ֖ץ אַרְבָּעִ֣ים י֑וֹם וַיִּפְתַּ֣ח נֹ֔חַ אֶת־חַלּ֥וֹן הַתֵּבָ֖ה אֲשֶׁ֥ר עָשָֽׂה׃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וַיְשַׁלַּ֖ח אֶת־הָֽעֹרֵ֑ב וַיֵּצֵ֤א יָצוֹא֙ וָשׁ֔וֹב עַד־יְבֹ֥שֶׁת הַמַּ֖יִם מֵעַ֥ל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וַיְשַׁלַּ֥ח אֶת־הַיּוֹנָ֖ה מֵאִתּ֑וֹ לִרְאוֹת֙ הֲקַ֣לּוּ הַמַּ֔יִם מֵעַ֖ל פְּנֵ֥י הָֽאֲדָמָֽה׃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וְלֹֽא־מָצְאָה֩ הַיּוֹנָ֨ה מָנ֜וֹחַ לְכַף־רַגְלָ֗הּ וַתָּ֤שָׁב אֵלָיו֙ אֶל־הַתֵּבָ֔ה כִּי־מַ֖יִם עַל־פְּנֵ֣י כָל־הָאָ֑רֶץ וַיִּשְׁלַ֤ח יָדוֹ֙ וַיִּקָּחֶ֔הָ וַיָּבֵ֥א אֹתָ֛הּ אֵלָ֖יו אֶל־הַתֵּבָֽה׃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וַיָּ֣חֶל ע֔וֹד שִׁבְעַ֥ת יָמִ֖ים אֲחֵרִ֑ים וַיֹּ֛סֶף שַׁלַּ֥ח אֶת־הַיּוֹנָ֖ה מִן־הַתֵּבָֽה׃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וַתָּבֹ֨א אֵלָ֤יו הַיּוֹנָה֙ לְעֵ֣ת עֶ֔רֶב וְהִנֵּ֥ה עֲלֵה־זַ֖יִת טָרָ֣ף בְּפִ֑יהָ וַיֵּ֣דַע נֹ֔חַ כִּי־קַ֥לּוּ הַמַּ֖יִם מֵעַ֥ל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וַיִּיָּ֣חֶל ע֔וֹד שִׁבְעַ֥ת יָמִ֖ים אֲחֵרִ֑ים וַיְשַׁלַּח֙ אֶת־הַיּוֹנָ֔ה וְלֹֽא־יָסְפָ֥ה שׁוּב־אֵלָ֖יו עֽוֹד׃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וַֽ֠יְהִי בְּאַחַ֨ת וְשֵׁשׁ־מֵא֜וֹת שָׁנָ֗ה בָּֽרִאשׁוֹן֙ בְּאֶחָ֣ד לַחֹ֔דֶשׁ חָֽרְב֥וּ הַמַּ֖יִם מֵעַ֣ל הָאָ֑רֶץ וַיָּ֤סַר נֹ֙חַ֙ אֶת־מִכְסֵ֣ה הַתֵּבָ֔ה וַיַּ֕רְא וְהִנֵּ֥ה חָֽרְב֖וּ פְּנֵ֥י הָֽאֲדָמָֽה׃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וּבַחֹ֙דֶשׁ֙ הַשֵּׁנִ֔י בְּשִׁבְעָ֧ה וְעֶשְׂרִ֛ים י֖וֹם לַחֹ֑דֶשׁ יָבְשָׁ֖ה הָאָֽרֶץ׃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וַיְדַבֵּ֥ר אֱלֹהִ֖ים אֶל־נֹ֥חַ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צֵ֖א מִן־הַתֵּבָ֑ה אַתָּ֕ה וְאִשְׁתְּךָ֛ וּבָנֶ֥יךָ וּנְשֵֽׁי־בָנֶ֖יךָ אִתָּֽךְ׃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כָּל־הַחַיָּ֨ה אֲשֶֽׁר־אִתְּךָ֜ מִכָּל־בָּשָׂ֗ר בָּע֧וֹף וּבַבְּהֵמָ֛ה וּבְכָל־הָרֶ֛מֶשׂ הָרֹמֵ֥שׂ עַל־הָאָ֖רֶץ הוצא אִתָּ֑ךְ וְשָֽׁרְצ֣וּ בָאָ֔רֶץ וּפָר֥וּ וְרָב֖וּ עַל־הָאָֽרֶץ׃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וַיֵּ֖צֵא־נֹ֑חַ וּבָנָ֛יו וְאִשְׁתּ֥וֹ וּנְשֵֽׁי־בָנָ֖יו אִתּֽוֹ׃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כָּל־הַֽחַיָּ֗ה כָּל־הָרֶ֙מֶשׂ֙ וְכָל־הָע֔וֹף כֹּ֖ל רוֹמֵ֣שׂ עַל־הָאָ֑רֶץ לְמִשְׁפְּחֹ֣תֵיהֶ֔ם יָצְא֖וּ מִן־הַתֵּבָֽה׃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וַיִּ֥בֶן נֹ֛חַ מִזְבֵּ֖חַ לַֽיהוָ֑ה וַיִּקַּ֞ח מִכֹּ֣ל ׀ הַבְּהֵמָ֣ה הַטְּהוֹרָ֗ה וּמִכֹּל֙ הָע֣וֹף הַטָּהֹ֔ר וַיַּ֥עַל עֹלֹ֖ת בַּמִּזְבֵּֽחַ׃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וַיָּ֣רַח יְהוָה֮ אֶת־רֵ֣יחַ הַנִּיחֹחַ֒ וַיֹּ֨אמֶר יְהוָ֜ה אֶל־לִבּ֗וֹ לֹֽא־אֹ֠סִף לְקַלֵּ֨ל ע֤וֹד אֶת־הָֽאֲדָמָה֙ בַּעֲב֣וּר הָֽאָדָ֔ם כִּ֠י יֵ֣צֶר לֵ֧ב הָאָדָ֛ם רַ֖ע מִנְּעֻרָ֑יו וְלֹֽא־אֹסִ֥ף ע֛וֹד לְהַכּ֥וֹת אֶת־כָּל־חַ֖י כַּֽאֲשֶׁ֥ר עָשִֽׂיתִי׃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עֹ֖ד כָּל־יְמֵ֣י הָאָ֑רֶץ זֶ֡רַע וְ֠קָצִיר וְקֹ֨ר וָחֹ֜ם וְקַ֧יִץ וָחֹ֛רֶף וְי֥וֹם וָלַ֖יְלָה לֹ֥א יִשְׁבֹּֽתוּ׃</w:t>
      </w:r>
    </w:p>
    <w:p>
      <w:pPr>
        <w:pStyle w:val="Heading2"/>
        <w:bidi/>
      </w:pPr>
      <w:r>
        <w:rPr>
          <w:rtl/>
          <w:cs/>
          <w:lang w:val="he_IL" w:bidi="he_IL"/>
        </w:rPr>
        <w:t>Genesis 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וַיְבָ֣רֶךְ אֱלֹהִ֔ים אֶת־נֹ֖חַ וְאֶת־בָּנָ֑יו וַיֹּ֧אמֶר לָהֶ֛ם פְּר֥וּ וּרְב֖וּ וּמִלְא֥וּ אֶת־הָאָֽרֶץ׃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וּמוֹרַאֲכֶ֤ם וְחִתְּכֶם֙ יִֽהְיֶ֔ה עַ֚ל כָּל־חַיַּ֣ת הָאָ֔רֶץ וְעַ֖ל כָּל־ע֣וֹף הַשָּׁמָ֑יִם בְּכֹל֩ אֲשֶׁ֨ר תִּרְמֹ֧שׂ הָֽאֲדָמָ֛ה וּֽבְכָל־דְּגֵ֥י הַיָּ֖ם בְּיֶדְכֶ֥ם נִתָּֽנוּ׃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כָּל־רֶ֙מֶשׂ֙ אֲשֶׁ֣ר הוּא־חַ֔י לָכֶ֥ם יִהְיֶ֖ה לְאָכְלָ֑ה כְּיֶ֣רֶק עֵ֔שֶׂב נָתַ֥תִּי לָכֶ֖ם אֶת־כֹּֽל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אַךְ־בָּשָׂ֕ר בְּנַפְשׁ֥וֹ דָמ֖וֹ לֹ֥א תֹאכֵֽלוּ׃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וְאַ֨ךְ אֶת־דִּמְכֶ֤ם לְנַפְשֹֽׁתֵיכֶם֙ אֶדְרֹ֔שׁ מִיַּ֥ד כָּל־חַיָּ֖ה אֶדְרְשֶׁ֑נּוּ וּמִיַּ֣ד הָֽאָדָ֗ם מִיַּד֙ אִ֣ישׁ אָחִ֔יו אֶדְרֹ֖שׁ אֶת־נֶ֥פֶשׁ הָֽאָדָֽם׃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שֹׁפֵךְ֙ דַּ֣ם הָֽאָדָ֔ם בָּֽאָדָ֖ם דָּמ֣וֹ יִשָּׁפֵ֑ךְ כִּ֚י בְּצֶ֣לֶם אֱלֹהִ֔ים עָשָׂ֖ה אֶת־הָאָדָֽם׃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וְאַתֶּ֖ם פְּר֣וּ וּרְב֑וּ שִׁרְצ֥וּ בָאָ֖רֶץ וּרְבוּ־בָֽהּ׃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וַיֹּ֤אמֶר אֱלֹהִים֙ אֶל־נֹ֔חַ וְאֶל־בָּנָ֥יו אִתּ֖וֹ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וַאֲנִ֕י הִנְנִ֥י מֵקִ֛ים אֶת־בְּרִיתִ֖י אִתְּכֶ֑ם וְאֶֽת־זַרְעֲכֶ֖ם אַֽחֲרֵיכֶֽם׃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וְאֵ֨ת כָּל־נֶ֤פֶשׁ הַֽחַיָּה֙ אֲשֶׁ֣ר אִתְּכֶ֔ם בָּע֧וֹף בַּבְּהֵמָ֛ה וּֽבְכָל־חַיַּ֥ת הָאָ֖רֶץ אִתְּכֶ֑ם מִכֹּל֙ יֹצְאֵ֣י הַתֵּבָ֔ה לְכֹ֖ל חַיַּ֥ת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וַהֲקִמֹתִ֤י אֶת־בְּרִיתִי֙ אִתְּכֶ֔ם וְלֹֽא־יִכָּרֵ֧ת כָּל־בָּשָׂ֛ר ע֖וֹד מִמֵּ֣י הַמַּבּ֑וּל וְלֹֽא־יִהְיֶ֥ה ע֛וֹד מַבּ֖וּל לְשַׁחֵ֥ת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וַיֹּ֣אמֶר אֱלֹהִ֗ים זֹ֤את אֽוֹת־הַבְּרִית֙ אֲשֶׁר־אֲנִ֣י נֹתֵ֗ן בֵּינִי֙ וּבֵ֣ינֵיכֶ֔ם וּבֵ֛ין כָּל־נֶ֥פֶשׁ חַיָּ֖ה אֲשֶׁ֣ר אִתְּכֶ֑ם לְדֹרֹ֖ת 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אֶת־קַשְׁתִּ֕י נָתַ֖תִּי בֶּֽעָנָ֑ן וְהָֽיְתָה֙ לְא֣וֹת בְּרִ֔ית בֵּינִ֖י וּבֵ֥ין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וְהָיָ֕ה בְּעַֽנְנִ֥י עָנָ֖ן עַל־הָאָ֑רֶץ וְנִרְאֲתָ֥ה הַקֶּ֖שֶׁת בֶּעָנָֽן׃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וְזָכַרְתִּ֣י אֶת־בְּרִיתִ֗י אֲשֶׁ֤ר בֵּינִי֙ וּבֵ֣ינֵיכֶ֔ם וּבֵ֛ין כָּל־נֶ֥פֶשׁ חַיָּ֖ה בְּכָל־בָּשָׂ֑ר וְלֹֽא־יִֽהְיֶ֨ה ע֤וֹד הַמַּ֙יִם֙ לְמַבּ֔וּל לְשַׁחֵ֖ת כָּל־בָּשָֽׂר׃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וְהָיְתָ֥ה הַקֶּ֖שֶׁת בֶּֽעָנָ֑ן וּרְאִיתִ֗יהָ לִזְכֹּר֙ בְּרִ֣ית עוֹלָ֔ם בֵּ֣ין אֱלֹהִ֔ים וּבֵין֙ כָּל־נֶ֣פֶשׁ חַיָּ֔ה בְּכָל־בָּשָׂ֖ר אֲשֶׁ֥ר עַל־הָאָֽרֶץ׃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וַיֹּ֥אמֶר אֱלֹהִ֖ים אֶל־נֹ֑חַ זֹ֤את אֽוֹת־הַבְּרִית֙ אֲשֶׁ֣ר הֲקִמֹ֔תִי בֵּינִ֕י וּבֵ֥ין כָּל־בָּשָׂ֖ר אֲשֶׁ֥ר עַל־הָאָֽרֶץ׃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וַיִּֽהְי֣וּ בְנֵי־נֹ֗חַ הַיֹּֽצְאִים֙ מִן־הַתֵּבָ֔ה שֵׁ֖ם וְחָ֣ם וָיָ֑פֶת וְחָ֕ם ה֖וּא אֲבִ֥י כְנָֽעַן׃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שְׁלֹשָׁ֥ה אֵ֖לֶּה בְּנֵי־נֹ֑חַ וּמֵאֵ֖לֶּה נָֽפְצָ֥ה כָל־הָאָֽרֶץ׃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וַיָּ֥חֶל נֹ֖חַ אִ֣ישׁ הָֽאֲדָמָ֑ה וַיִּטַּ֖ע כָּֽרֶם׃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וַיֵּ֥שְׁתְּ מִן־הַיַּ֖יִן וַיִּשְׁכָּ֑ר וַיִּתְגַּ֖ל בְּת֥וֹךְ אָהֳלֹֽה׃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וַיַּ֗רְא חָ֚ם אֲבִ֣י כְנַ֔עַן אֵ֖ת עֶרְוַ֣ת אָבִ֑יו וַיַּגֵּ֥ד לִשְׁנֵֽי־אֶחָ֖יו בַּחֽוּץ׃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וַיִּקַּח֩ שֵׁ֨ם וָיֶ֜פֶת אֶת־הַשִּׂמְלָ֗ה וַיָּשִׂ֙ימוּ֙ עַל־שְׁכֶ֣ם שְׁנֵיהֶ֔ם וַיֵּֽלְכוּ֙ אֲחֹ֣רַנִּ֔ית וַיְכַסּ֕וּ אֵ֖ת עֶרְוַ֣ת אֲבִיהֶ֑ם וּפְנֵיהֶם֙ אֲחֹ֣רַנִּ֔ית וְעֶרְוַ֥ת אֲבִיהֶ֖ם לֹ֥א רָאֽוּ׃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וַיִּ֥יקֶץ נֹ֖חַ מִיֵּינ֑וֹ וַיֵּ֕דַע אֵ֛ת אֲשֶׁר־עָ֥שָׂה־ל֖וֹ בְּנ֥וֹ הַקָּטָֽן׃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וַיֹּ֖אמֶר אָר֣וּר כְּנָ֑עַן עֶ֥בֶד עֲבָדִ֖ים יִֽהְיֶ֥ה לְאֶחָֽיו׃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וַיֹּ֕אמֶר בָּר֥וּךְ יְהֹוָ֖ה אֱלֹ֣הֵי שֵׁ֑ם וִיהִ֥י כְנַ֖עַן עֶ֥בֶד לָֽמוֹ׃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יַ֤פְתְּ אֱלֹהִים֙ לְיֶ֔פֶת וְיִשְׁכֹּ֖ן בְּאָֽהֳלֵי־שֵׁ֑ם וִיהִ֥י כְנַ֖עַן עֶ֥בֶד לָֽמוֹ׃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וַֽיְחִי־נֹ֖חַ אַחַ֣ר הַמַּבּ֑וּל שְׁלֹ֤שׁ מֵאוֹת֙ שָׁנָ֔ה וַֽחֲמִשִּׁ֖ים שָׁנָֽה׃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וַיִּֽהְיוּ֙ כָּל־יְמֵי ־נֹ֔חַ תְּשַׁ֤ע מֵאוֹת֙ שָׁנָ֔ה וַחֲמִשִּׁ֖ים שָׁנָ֑ה וַיָּמֹֽת׃ פ</w:t>
      </w:r>
    </w:p>
    <w:p>
      <w:pPr>
        <w:pStyle w:val="Heading2"/>
        <w:bidi/>
      </w:pPr>
      <w:r>
        <w:rPr>
          <w:rtl/>
          <w:cs/>
          <w:lang w:val="he_IL" w:bidi="he_IL"/>
        </w:rPr>
        <w:t>Genesis 10:1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וְאֵ֙לֶּה֙ תּוֹלְדֹ֣ת בְּנֵי־נֹ֔חַ שֵׁ֖ם חָ֣ם וָיָ֑פֶת וַיִּוָּלְד֥וּ לָהֶ֛ם בָּנִ֖ים אַחַ֥ר הַמַּבּֽוּל׃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בְּנֵ֣י יֶ֔פֶת גֹּ֣מֶר וּמָג֔וֹג וּמָדַ֖י וְיָוָ֣ן וְתֻבָ֑ל וּמֶ֖שֶׁךְ וְתִירָֽס׃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וּבְנֵ֖י גֹּ֑מֶר אַשְׁכֲּנַ֥ז וְרִיפַ֖ת וְתֹגַרְמָֽה׃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וּבְנֵ֥י יָוָ֖ן אֱלִישָׁ֣ה וְתַרְשִׁ֑ישׁ כִּתִּ֖ים וְדֹדָנִֽים׃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מֵ֠אֵלֶּה נִפְרְד֞וּ אִיֵּ֤י הַגּוֹיִם֙ בְּאַרְצֹתָ֔ם אִ֖ישׁ לִלְשֹׁנ֑וֹ לְמִשְׁפְּחֹתָ֖ם בְּגוֹיֵהֶֽם׃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וּבְנֵ֖י חָ֑ם כּ֥וּשׁ וּמִצְרַ֖יִם וּפ֥וּט וּכְנָֽעַן׃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וּבְנֵ֣י כ֔וּשׁ סְבָא֙ וַֽחֲוִילָ֔ה וְסַבְתָּ֥ה וְרַעְמָ֖ה וְסַבְתְּכָ֑א וּבְנֵ֥י רַעְמָ֖ה שְׁבָ֥א וּדְדָֽן׃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וְכ֖וּשׁ יָלַ֣ד אֶת־נִמְרֹ֑ד ה֣וּא הֵחֵ֔ל לִֽהְי֥וֹת גִּבֹּ֖ר בָּאָֽרֶץ׃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הֽוּא־הָיָ֥ה גִבֹּֽר־צַ֖יִד לִפְנֵ֣י יְהוָ֑ה עַל־כֵּן֙ יֵֽאָמַ֔ר כְּנִמְרֹ֛ד גִּבּ֥וֹר צַ֖יִד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וַתְּהִ֨י רֵאשִׁ֤ית מַמְלַכְתּוֹ֙ בָּבֶ֔ל וְאֶ֖רֶךְ וְאַכַּ֣ד וְכַלְנֵ֑ה בְּאֶ֖רֶץ שִׁנְעָֽר׃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מִן־הָאָ֥רֶץ הַהִ֖וא יָצָ֣א אַשּׁ֑וּר וַיִּ֙בֶן֙ אֶת־נִ֣ינְוֵ֔ה וְאֶת־רְחֹבֹ֥ת עִ֖יר וְאֶת־כָּֽלַח׃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וְֽאֶת־רֶ֔סֶן בֵּ֥ין נִֽינְוֵ֖ה וּבֵ֣ין כָּ֑לַח הִ֖וא הָעִ֥יר הַגְּדֹלָֽה׃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וּמִצְרַ֡יִם יָלַ֞ד אֶת־לוּדִ֧ים וְאֶת־עֲנָמִ֛ים וְאֶת־לְהָבִ֖ים וְאֶת־נַפְתֻּחִֽים׃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וְֽאֶת־פַּתְרֻסִ֞ים וְאֶת־כַּסְלֻחִ֗ים אֲשֶׁ֨ר יָצְא֥וּ מִשָּׁ֛ם פְּלִשְׁתִּ֖ים וְאֶת־כַּפְתֹּרִֽים׃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וּכְנַ֗עַן יָלַ֛ד אֶת־צִידֹ֥ן בְּכֹר֖וֹ וְאֶת־חֵֽת׃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וְאֶת־הַיְבוּסִי֙ וְאֶת־הָ֣אֱמֹרִ֔י וְאֵ֖ת הַגִּרְגָּשִֽׁי׃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וְאֶת־הַֽחִוִּ֥י וְאֶת־הַֽעַרְקִ֖י וְאֶת־הַסִּינִֽי׃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וְאֶת־הָֽאַרְוָדִ֥י וְאֶת־הַצְּמָרִ֖י וְאֶת־הַֽחֲמָתִ֑י וְאַחַ֣ר נָפֹ֔צוּ מִשְׁפְּח֖וֹת הַֽכְּנַעֲנִֽי׃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וַֽיְהִ֞י גְּב֤וּל הַֽכְּנַעֲנִי֙ מִצִּידֹ֔ן בֹּאֲכָ֥ה גְרָ֖רָה עַד־עַזָּ֑ה בֹּאֲכָ֞ה סְדֹ֧מָה וַעֲמֹרָ֛ה וְאַדְמָ֥ה וּצְבֹיִ֖ם עַד־לָֽשַׁע׃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אֵ֣לֶּה בְנֵי־חָ֔ם לְמִשְׁפְּחֹתָ֖ם לִלְשֹֽׁנֹתָ֑ם בְּאַרְצֹתָ֖ם בְּגוֹיֵהֶֽם׃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וּלְשֵׁ֥ם יֻלַּ֖ד גַּם־ה֑וּא אֲבִי֙ כָּל־בְּנֵי־עֵ֔בֶר אֲחִ֖י יֶ֥פֶת הַגָּדֽוֹל׃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בְּנֵ֥י שֵׁ֖ם עֵילָ֣ם וְאַשּׁ֑וּר וְאַרְפַּכְשַׁ֖ד וְל֥וּד וַֽאֲרָֽם׃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וּבְנֵ֖י אֲרָ֑ם ע֥וּץ וְח֖וּל וְגֶ֥תֶר וָמַֽשׁ׃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וְאַרְפַּכְשַׁ֖ד יָלַ֣ד אֶת־שָׁ֑לַח וְשֶׁ֖לַח יָלַ֥ד אֶת־עֵֽבֶר׃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וּלְעֵ֥בֶר יֻלַּ֖ד שְׁנֵ֣י בָנִ֑ים שֵׁ֣ם הָֽאֶחָ֞ד פֶּ֗לֶג כִּ֤י בְיָמָיו֙ נִפְלְגָ֣ה הָאָ֔רֶץ וְשֵׁ֥ם אָחִ֖יו יָקְטָֽן׃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וְיָקְטָ֣ן יָלַ֔ד אֶת־אַלְמוֹדָ֖ד וְאֶת־שָׁ֑לֶף וְאֶת־חֲצַרְמָ֖וֶת וְאֶת־יָֽרַח׃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וְאֶת־הֲדוֹרָ֥ם וְאֶת־אוּזָ֖ל וְאֶת־דִּקְלָֽה׃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וְאֶת־עוֹבָ֥ל וְאֶת־אֲבִֽימָאֵ֖ל וְאֶת־שְׁבָֽא׃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וְאֶת־אוֹפִ֥ר וְאֶת־חֲוִילָ֖ה וְאֶת־יוֹבָ֑ב כָּל־אֵ֖לֶּה בְּנֵ֥י יָקְטָֽן׃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וַֽיְהִ֥י מוֹשָׁבָ֖ם מִמֵּשָׁ֑א בֹּאֲכָ֥ה סְפָ֖רָה הַ֥ר הַקֶּֽדֶם׃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אֵ֣לֶּה בְנֵי־שֵׁ֔ם לְמִשְׁפְּחֹתָ֖ם לִלְשֹׁנֹתָ֑ם בְּאַרְצֹתָ֖ם לְגוֹיֵהֶֽם׃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אֵ֣לֶּה מִשְׁפְּחֹ֧ת בְּנֵי־נֹ֛חַ לְתוֹלְדֹתָ֖ם בְּגוֹיֵהֶ֑ם וּמֵאֵ֜לֶּה נִפְרְד֧וּ הַגּוֹיִ֛ם בָּאָ֖רֶץ אַחַ֥ר הַמַּבּֽוּל׃ פ</w:t>
      </w:r>
    </w:p>
    <w:p>
      <w:pPr>
        <w:pStyle w:val="Heading2"/>
        <w:bidi/>
      </w:pPr>
      <w:r>
        <w:rPr>
          <w:rtl/>
          <w:cs/>
          <w:lang w:val="he_IL" w:bidi="he_IL"/>
        </w:rPr>
        <w:t>Genesis 11:1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וַֽיְהִ֥י כָל־הָאָ֖רֶץ שָׂפָ֣ה אֶחָ֑ת וּדְבָרִ֖ים אֲחָדִֽים׃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וַֽיְהִ֖י בְּנָסְעָ֣ם מִקֶּ֑דֶם וַֽיִּמְצְא֥וּ בִקְעָ֛ה בְּאֶ֥רֶץ שִׁנְעָ֖ר וַיֵּ֥שְׁבוּ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וַיֹּאמְר֞וּ אִ֣ישׁ אֶל־רֵעֵ֗הוּ הָ֚בָה נִלְבְּנָ֣ה לְבֵנִ֔ים וְנִשְׂרְפָ֖ה לִשְׂרֵפָ֑ה וַתְּהִ֨י לָהֶ֤ם הַלְּבֵנָה֙ לְאָ֔בֶן וְהַ֣חֵמָ֔ר הָיָ֥ה לָהֶ֖ם לַחֹֽמֶר׃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וַיֹּאמְר֞וּ הָ֣בָה ׀ נִבְנֶה־לָּ֣נוּ עִ֗יר וּמִגְדָּל֙ וְרֹאשׁ֣וֹ בַשָּׁמַ֔יִם וְנַֽעֲשֶׂה־לָּ֖נוּ שֵׁ֑ם פֶּן־נָפ֖וּץ עַל־פְּנֵ֥י כָל־הָאָֽרֶץ׃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וַיֵּ֣רֶד יְהוָ֔ה לִרְאֹ֥ת אֶת־הָעִ֖יר וְאֶת־הַמִּגְדָּ֑ל אֲשֶׁ֥ר בָּנ֖וּ בְּנֵ֥י הָאָדָֽם׃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וַיֹּ֣אמֶר יְהוָ֗ה הֵ֣ן עַ֤ם אֶחָד֙ וְשָׂפָ֤ה אַחַת֙ לְכֻלָּ֔ם וְזֶ֖ה הַחִלָּ֣ם לַעֲשׂ֑וֹת וְעַתָּה֙ לֹֽא־יִבָּצֵ֣ר מֵהֶ֔ם כֹּ֛ל אֲשֶׁ֥ר יָזְמ֖וּ לַֽעֲשֽׂוֹת׃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הָ֚בָה נֵֽרְדָ֔ה וְנָבְלָ֥ה שָׁ֖ם שְׂפָתָ֑ם אֲשֶׁר֙ לֹ֣א יִשְׁמְע֔וּ אִ֖ישׁ שְׂפַ֥ת רֵעֵֽהוּ׃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וַיָּ֨פֶץ יְהוָ֥ה אֹתָ֛ם מִשָּׁ֖ם עַל־פְּנֵ֣י כָל־הָאָ֑רֶץ וַֽיַּחְדְּל֖וּ לִבְנֹ֥ת הָעִֽיר׃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עַל־כֵּ֞ן קָרָ֤א שְׁמָהּ֙ בָּבֶ֔ל כִּי־שָׁ֛ם בָּלַ֥ל יְהוָ֖ה שְׂפַ֣ת כָּל־הָאָ֑רֶץ וּמִשָּׁם֙ הֱפִיצָ֣ם יְהוָ֔ה עַל־פְּנֵ֖י כָּל־הָאָֽרֶץ׃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אֵ֚לֶּה תּוֹלְדֹ֣ת שֵׁ֔ם שֵׁ֚ם בֶּן־מְאַ֣ת שָׁנָ֔ה וַיּ֖וֹלֶד אֶת־אַרְפַּכְשָׁ֑ד שְׁנָתַ֖יִם אַחַ֥ר הַמַּבּֽוּל׃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וַֽיְחִי־שֵׁ֗ם אַֽחֲרֵי֙ הוֹלִיד֣וֹ אֶת־אַרְפַּכְשָׁ֔ד חֲמֵ֥שׁ מֵא֖וֹת שָׁנָ֑ה וַיּ֥וֹלֶד בָּנִ֖ים וּבָנֽוֹת׃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וְאַרְפַּכְשַׁ֣ד חַ֔י חָמֵ֥שׁ וּשְׁלֹשִׁ֖ים שָׁנָ֑ה וַיּ֖וֹלֶד אֶת־שָֽׁלַח׃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וַֽיְחִ֣י אַרְפַּכְשַׁ֗ד אַֽחֲרֵי֙ הוֹלִיד֣וֹ אֶת־שֶׁ֔לַח שָׁלֹ֣שׁ שָׁנִ֔ים וְאַרְבַּ֥ע מֵא֖וֹת שָׁנָ֑ה וַיּ֥וֹלֶד בָּנִ֖ים וּבָנֽוֹת׃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וְשֶׁ֥לַח חַ֖י שְׁלֹשִׁ֣ים שָׁנָ֑ה וַיּ֖וֹלֶד אֶת־עֵֽבֶר׃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וַֽיְחִי־שֶׁ֗לַח אַחֲרֵי֙ הוֹלִיד֣וֹ אֶת־עֵ֔בֶר שָׁלֹ֣שׁ שָׁנִ֔ים וְאַרְבַּ֥ע מֵא֖וֹת שָׁנָ֑ה וַיּ֥וֹלֶד בָּנִ֖ים וּבָנֽוֹת׃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וַֽיְחִי־עֵ֕בֶר אַרְבַּ֥ע וּשְׁלֹשִׁ֖ים שָׁנָ֑ה וַיּ֖וֹלֶד אֶת־פָּֽלֶג׃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וַֽיְחִי־עֵ֗בֶר אַחֲרֵי֙ הוֹלִיד֣וֹ אֶת־פֶּ֔לֶג שְׁלֹשִׁ֣ים שָׁנָ֔ה וְאַרְבַּ֥ע מֵא֖וֹת שָׁנָ֑ה וַיּ֥וֹלֶד בָּנִ֖ים וּבָנֽוֹת׃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וַֽיְחִי־פֶ֖לֶג שְׁלֹשִׁ֣ים שָׁנָ֑ה וַיּ֖וֹלֶד אֶת־רְעֽוּ׃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וַֽיְחִי־פֶ֗לֶג אַחֲרֵי֙ הוֹלִיד֣וֹ אֶת־רְע֔וּ תֵּ֥שַׁע שָׁנִ֖ים וּמָאתַ֣יִם שָׁנָ֑ה וַיּ֥וֹלֶד בָּנִ֖ים וּבָנֽוֹת׃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וַיְחִ֣י רְע֔וּ שְׁתַּ֥יִם וּשְׁלֹשִׁ֖ים שָׁנָ֑ה וַיּ֖וֹלֶד אֶת־שְׂרֽוּג׃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וַיְחִ֣י רְע֗וּ אַחֲרֵי֙ הוֹלִיד֣וֹ אֶת־שְׂר֔וּג שֶׁ֥בַע שָׁנִ֖ים וּמָאתַ֣יִם שָׁנָ֑ה וַיּ֥וֹלֶד בָּנִ֖ים וּבָנֽוֹת׃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וַיְחִ֥י שְׂר֖וּג שְׁלֹשִׁ֣ים שָׁנָ֑ה וַיּ֖וֹלֶד אֶת־נָחֽוֹר׃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וַיְחִ֣י שְׂר֗וּג אַחֲרֵ֛י הוֹלִיד֥וֹ אֶת־נָח֖וֹר מָאתַ֣יִם שָׁנָ֑ה וַיּ֥וֹלֶד בָּנִ֖ים וּבָנֽוֹת׃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וַיְחִ֣י נָח֔וֹר תֵּ֥שַׁע וְעֶשְׂרִ֖ים שָׁנָ֑ה וַיּ֖וֹלֶד אֶת־תָּֽרַח׃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וַיְחִ֣י נָח֗וֹר אַחֲרֵי֙ הוֹלִיד֣וֹ אֶת־תֶּ֔רַח תְּשַֽׁע־עֶשְׂרֵ֥ה שָׁנָ֖ה וּמְאַ֣ת שָׁנָ֑ה וַיּ֥וֹלֶד בָּנִ֖ים וּבָנֽוֹת׃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וַֽיְחִי־תֶ֖רַח שִׁבְעִ֣ים שָׁנָ֑ה וַיּ֙וֹלֶד֙ אֶת־אַבְרָ֔ם אֶת־נָח֖וֹר וְאֶת־הָרָֽן׃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וְאֵ֙לֶּה֙ תּוֹלְדֹ֣ת תֶּ֔רַח תֶּ֚רַח הוֹלִ֣יד אֶת־אַבְרָ֔ם אֶת־נָח֖וֹר וְאֶת־הָרָ֑ן וְהָרָ֖ן הוֹלִ֥יד אֶת־לֽוֹט׃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וַיָּ֣מָת הָרָ֔ן עַל־פְּנֵ֖י תֶּ֣רַח אָבִ֑יו בְּאֶ֥רֶץ מוֹלַדְתּ֖וֹ בְּא֥וּר כַּשְׂדִּֽים׃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וַיִּקַּ֨ח אַבְרָ֧ם וְנָח֛וֹר לָהֶ֖ם נָשִׁ֑ים שֵׁ֤ם אֵֽשֶׁת־אַבְרָם֙ שָׂרָ֔י וְשֵׁ֤ם אֵֽשֶׁת־נָחוֹר֙ מִלְכָּ֔ה בַּת־הָרָ֥ן אֲבִֽי־מִלְכָּ֖ה וַֽאֲבִ֥י יִסְכָּֽה׃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וַתְּהִ֥י שָׂרַ֖י עֲקָרָ֑ה אֵ֥ין לָ֖הּ וָלָֽד׃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וַיִּקַּ֨ח תֶּ֜רַח אֶת־אַבְרָ֣ם בְּנ֗וֹ וְאֶת־ל֤וֹט בֶּן־הָרָן֙ בֶּן־בְּנ֔וֹ וְאֵת֙ שָׂרַ֣י כַּלָּת֔וֹ אֵ֖שֶׁת אַבְרָ֣ם בְּנ֑וֹ וַיֵּצְא֨וּ אִתָּ֜ם מֵא֣וּר כַּשְׂדִּ֗ים לָלֶ֙כֶת֙ אַ֣רְצָה כְּנַ֔עַן וַיָּבֹ֥אוּ עַד־חָרָ֖ן וַיֵּ֥שְׁבוּ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וַיִּהְי֣וּ יְמֵי־תֶ֔רַח חָמֵ֥שׁ שָׁנִ֖ים וּמָאתַ֣יִם שָׁנָ֑ה וַיָּ֥מָת תֶּ֖רַח בְּחָרָֽן׃ ס</w:t>
      </w:r>
    </w:p>
    <w:p>
      <w:pPr>
        <w:pStyle w:val="Heading2"/>
        <w:bidi/>
      </w:pPr>
      <w:r>
        <w:rPr>
          <w:rtl/>
          <w:cs/>
          <w:lang w:val="he_IL" w:bidi="he_IL"/>
        </w:rPr>
        <w:t>Genesis 12:1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וַיֹּ֤אמֶר יְהוָה֙ אֶל־אַבְרָ֔ם לֶךְ־לְךָ֛ מֵאַרְצְךָ֥ וּמִמּֽוֹלַדְתְּךָ֖ וּמִבֵּ֣ית אָבִ֑יךָ אֶל־הָאָ֖רֶץ אֲשֶׁ֥ר אַרְאֶֽךָּ׃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וְאֶֽעֶשְׂךָ֙ לְג֣וֹי גָּד֔וֹל וַאֲבָ֣רֶכְךָ֔ וַאֲגַדְּלָ֖ה שְׁמֶ֑ךָ וֶהְיֵ֖ה בְּרָכָֽה׃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וַאֲבָֽרֲכָה֙ מְבָ֣רְכֶ֔יךָ וּמְקַלֶּלְךָ֖ אָאֹ֑ר וְנִבְרְכ֣וּ בְךָ֔ כֹּ֖ל מִשְׁפְּחֹ֥ת הָאֲדָמָֽה׃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וַיֵּ֣לֶךְ אַבְרָ֗ם כַּאֲשֶׁ֨ר דִּבֶּ֤ר אֵלָיו֙ יְהוָ֔ה וַיֵּ֥לֶךְ אִתּ֖וֹ ל֑וֹט וְאַבְרָ֗ם בֶּן־חָמֵ֤שׁ שָׁנִים֙ וְשִׁבְעִ֣ים שָׁנָ֔ה בְּצֵאת֖וֹ מֵחָרָֽן׃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וַיִּקַּ֣ח אַבְרָם֩ אֶת־שָׂרַ֨י אִשְׁתּ֜וֹ וְאֶת־ל֣וֹט בֶּן־אָחִ֗יו וְאֶת־כָּל־רְכוּשָׁם֙ אֲשֶׁ֣ר רָכָ֔שׁוּ וְאֶת־הַנֶּ֖פֶשׁ אֲשֶׁר־עָשׂ֣וּ בְחָרָ֑ן וַיֵּצְא֗וּ לָלֶ֙כֶת֙ אַ֣רְצָה כְּנַ֔עַן וַיָּבֹ֖אוּ אַ֥רְצָה כְּנָֽעַן׃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וַיַּעֲבֹ֤ר אַבְרָם֙ בָּאָ֔רֶץ עַ֚ד מְק֣וֹם שְׁכֶ֔ם עַ֖ד אֵל֣וֹן מוֹרֶ֑ה וְהַֽכְּנַעֲנִ֖י אָ֥ז בָּאָֽרֶץ׃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וַיֵּרָ֤א יְהוָה֙ אֶל־אַבְרָ֔ם וַיֹּ֕אמֶר לְזַ֨רְעֲךָ֔ אֶתֵּ֖ן אֶת־הָאָ֣רֶץ הַזֹּ֑את וַיִּ֤בֶן שָׁם֙ מִזְבֵּ֔חַ לַיהוָ֖ה הַנִּרְאֶ֥ה אֵלָֽיו׃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וַיַּעְתֵּ֨ק מִשָּׁ֜ם הָהָ֗רָה מִקֶּ֛דֶם לְבֵֽית־אֵ֖ל וַיֵּ֣ט אָהֳלֹ֑ה בֵּֽית־אֵ֤ל מִיָּם֙ וְהָעַ֣י מִקֶּ֔דֶם וַיִּֽבֶן־שָׁ֤ם מִזְבֵּ֙חַ֙ לַֽיהוָ֔ה וַיִּקְרָ֖א בְּשֵׁ֥ם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וַיִּסַּ֣ע אַבְרָ֔ם הָל֥וֹךְ וְנָס֖וֹעַ הַנֶּֽגְבָּה׃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וַיְהִ֥י רָעָ֖ב בָּאָ֑רֶץ וַיֵּ֨רֶד אַבְרָ֤ם מִצְרַ֙יְמָה֙ לָג֣וּר שָׁ֔ם כִּֽי־כָבֵ֥ד הָרָעָ֖ב בָּאָֽרֶץ׃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וַיְהִ֕י כַּאֲשֶׁ֥ר הִקְרִ֖יב לָב֣וֹא מִצְרָ֑יְמָה וַיֹּ֙אמֶר֙ אֶל־שָׂרַ֣י אִשְׁתּ֔וֹ הִנֵּה־נָ֣א יָדַ֔עְתִּי כִּ֛י אִשָּׁ֥ה יְפַת־מַרְאֶ֖ה אָֽתְּ׃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וְהָיָ֗ה כִּֽי־יִרְא֤וּ אֹתָךְ֙ הַמִּצְרִ֔ים וְאָמְר֖וּ אִשְׁתּ֣וֹ זֹ֑את וְהָרְג֥וּ אֹתִ֖י וְאֹתָ֥ךְ יְחַיּֽוּ׃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אִמְרִי־נָ֖א אֲחֹ֣תִי אָ֑תְּ לְמַ֙עַן֙ יִֽיטַב־לִ֣י בַעֲבוּרֵ֔ךְ וְחָיְתָ֥ה נַפְשִׁ֖י בִּגְלָלֵֽךְ׃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וַיְהִ֕י כְּב֥וֹא אַבְרָ֖ם מִצְרָ֑יְמָה וַיִּרְא֤וּ הַמִּצְרִים֙ אֶת־הָ֣אִשָּׁ֔ה כִּֽי־יָפָ֥ה הִ֖וא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וַיִּרְא֤וּ אֹתָהּ֙ שָׂרֵ֣י פַרְעֹ֔ה וַיְהַֽלְל֥וּ אֹתָ֖הּ אֶל־פַּרְעֹ֑ה וַתֻּקַּ֥ח הָאִשָּׁ֖ה בֵּ֥ית פַּרְעֹֽה׃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וּלְאַבְרָ֥ם הֵיטִ֖יב בַּעֲבוּרָ֑הּ וַֽיְהִי־ל֤וֹ צֹאן־וּבָקָר֙ וַחֲמֹרִ֔ים וַעֲבָדִים֙ וּשְׁפָחֹ֔ת וַאֲתֹנֹ֖ת וּגְמַלִּֽים׃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וַיְנַגַּ֨ע יְהוָ֧ה ׀ אֶת־פַּרְעֹ֛ה נְגָעִ֥ים גְּדֹלִ֖ים וְאֶת־בֵּית֑וֹ עַל־דְּבַ֥ר שָׂרַ֖י אֵ֥שֶׁת אַבְרָֽם׃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וַיִּקְרָ֤א פַרְעֹה֙ לְאַבְרָ֔ם וַיֹּ֕אמֶר מַה־זֹּ֖את עָשִׂ֣יתָ לִּ֑י לָ֚מָּה לֹא־הִגַּ֣דְתָּ לִּ֔י כִּ֥י אִשְׁתְּךָ֖ הִֽוא׃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לָמָ֤ה אָמַ֙רְתָּ֙ אֲחֹ֣תִי הִ֔וא וָאֶקַּ֥ח אֹתָ֛הּ לִ֖י לְאִשָּׁ֑ה וְעַתָּ֕ה הִנֵּ֥ה אִשְׁתְּךָ֖ קַ֥ח וָלֵֽךְ׃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וַיְצַ֥ו עָלָ֛יו פַּרְעֹ֖ה אֲנָשִׁ֑ים וַֽיְשַׁלְּח֥וּ אֹת֛וֹ וְאֶת־אִשְׁתּ֖וֹ וְאֶת־כָּל־אֲשֶׁר־לֽוֹ׃</w:t>
      </w:r>
    </w:p>
    <w:p>
      <w:pPr>
        <w:pStyle w:val="Heading2"/>
        <w:bidi/>
      </w:pPr>
      <w:r>
        <w:rPr>
          <w:rtl/>
          <w:cs/>
          <w:lang w:val="he_IL" w:bidi="he_IL"/>
        </w:rPr>
        <w:t>Genesis 13:1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וַיַּעַל֩ אַבְרָ֨ם מִמִּצְרַ֜יִם ה֠וּא וְאִשְׁתּ֧וֹ וְכָל־אֲשֶׁר־ל֛וֹ וְל֥וֹט עִמּ֖וֹ הַנֶּֽגְבָּה׃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וְאַבְרָ֖ם כָּבֵ֣ד מְאֹ֑ד בַּמִּקְנֶ֕ה בַּכֶּ֖סֶף וּבַזָּהָֽב׃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וַיֵּ֙לֶךְ֙ לְמַסָּעָ֔יו מִנֶּ֖גֶב וְעַד־בֵּֽית־אֵ֑ל עַד־הַמָּק֗וֹם אֲשֶׁר־הָ֨יָה שָׁ֤ם אהלה בַּתְּחִלָּ֔ה בֵּ֥ין בֵּֽית־אֵ֖ל וּבֵ֥ין הָעָֽי׃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אֶל־מְקוֹם֙ הַמִּזְבֵּ֔חַ אֲשֶׁר־עָ֥שָׂה שָׁ֖ם בָּרִאשֹׁנָ֑ה וַיִּקְרָ֥א שָׁ֛ם אַבְרָ֖ם בְּשֵׁ֥ם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וְגַם־לְל֔וֹט הַהֹלֵ֖ךְ אֶת־אַבְרָ֑ם הָיָ֥ה צֹאן־וּבָקָ֖ר וְאֹהָלִֽים׃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וְלֹא־נָשָׂ֥א אֹתָ֛ם הָאָ֖רֶץ לָשֶׁ֣בֶת יַחְדָּ֑ו כִּֽי־הָיָ֤ה רְכוּשָׁם֙ רָ֔ב וְלֹ֥א יָֽכְל֖וּ לָשֶׁ֥בֶת יַחְדָּֽו׃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וַֽיְהִי־רִ֗יב בֵּ֚ין רֹעֵ֣י מִקְנֵֽה־אַבְרָ֔ם וּבֵ֖ין רֹעֵ֣י מִקְנֵה־ל֑וֹט וְהַֽכְּנַעֲנִי֙ וְהַפְּרִזִּ֔י אָ֖ז יֹשֵׁ֥ב בָּאָֽרֶץ׃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וַיֹּ֨אמֶר אַבְרָ֜ם אֶל־ל֗וֹט אַל־נָ֨א תְהִ֤י מְרִיבָה֙ בֵּינִ֣י וּבֵינֶ֔יךָ וּבֵ֥ין רֹעַ֖י וּבֵ֣ין רֹעֶ֑יךָ כִּֽי־אֲנָשִׁ֥ים אַחִ֖ים אֲנָֽחְנוּ׃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הֲלֹ֤א כָל־הָאָ֙רֶץ֙ לְפָנֶ֔יךָ הִפָּ֥רֶד נָ֖א מֵעָלָ֑י אִם־הַשְּׂמֹ֣אל וְאֵימִ֔נָה וְאִם־הַיָּמִ֖ין וְאַשְׂמְאִֽילָה׃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וַיִּשָּׂא־ל֣וֹט אֶת־עֵינָ֗יו וַיַּרְא֙ אֶת־כָּל־כִּכַּ֣ר הַיַּרְדֵּ֔ן כִּ֥י כֻלָּ֖הּ מַשְׁקֶ֑ה לִפְנֵ֣י ׀ שַׁחֵ֣ת יְהוָ֗ה אֶת־סְדֹם֙ וְאֶת־עֲמֹרָ֔ה כְּגַן־יְהוָה֙ כְּאֶ֣רֶץ מִצְרַ֔יִם בֹּאֲכָ֖ה צֹֽעַר׃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וַיִּבְחַר־ל֣וֹ ל֗וֹט אֵ֚ת כָּל־כִּכַּ֣ר הַיַּרְדֵּ֔ן וַיִּסַּ֥ע ל֖וֹט מִקֶּ֑דֶם וַיִּפָּ֣רְד֔וּ אִ֖ישׁ מֵעַ֥ל אָחִֽיו׃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אַבְרָ֖ם יָשַׁ֣ב בְּאֶֽרֶץ־כְּנָ֑עַן וְל֗וֹט יָשַׁב֙ בְּעָרֵ֣י הַכִּכָּ֔ר וַיֶּאֱהַ֖ל עַד־סְדֹֽם׃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וְאַנְשֵׁ֣י סְדֹ֔ם רָעִ֖ים וְחַטָּאִ֑ים לַיהוָ֖ה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וַֽיהוָ֞ה אָמַ֣ר אֶל־אַבְרָ֗ם אַחֲרֵי֙ הִפָּֽרֶד־ל֣וֹט מֵֽעִמּ֔וֹ שָׂ֣א נָ֤א עֵינֶ֙יךָ֙ וּרְאֵ֔ה מִן־הַמָּק֖וֹם אֲשֶׁר־אַתָּ֣ה שָׁ֑ם צָפֹ֥נָה וָנֶ֖גְבָּה וָקֵ֥דְמָה וָיָֽמָּה׃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כִּ֧י אֶת־כָּל־הָאָ֛רֶץ אֲשֶׁר־אַתָּ֥ה רֹאֶ֖ה לְךָ֣ אֶתְּנֶ֑נָּה וּֽלְזַרְעֲךָ֖ עַד־עוֹלָֽם׃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וְשַׂמְתִּ֥י אֶֽת־זַרְעֲךָ֖ כַּעֲפַ֣ר הָאָ֑רֶץ אֲשֶׁ֣ר ׀ אִם־יוּכַ֣ל אִ֗ישׁ לִמְנוֹת֙ אֶת־עֲפַ֣ר הָאָ֔רֶץ גַּֽם־זַרְעֲךָ֖ יִמָּנֶֽה׃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ק֚וּם הִתְהַלֵּ֣ךְ בָּאָ֔רֶץ לְאָרְכָּ֖הּ וּלְרָחְבָּ֑הּ כִּ֥י לְךָ֖ אֶתְּנֶֽנָּה׃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וַיֶּאֱהַ֣ל אַבְרָ֗ם וַיָּבֹ֛א וַיֵּ֛שֶׁב בְּאֵלֹנֵ֥י מַמְרֵ֖א אֲשֶׁ֣ר בְּחֶבְר֑וֹן וַיִּֽבֶן־שָׁ֥ם מִזְבֵּ֖חַ לַֽיהוָֽה׃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Genesis 14:1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וַיְהִ֗י בִּימֵי֙ אַמְרָפֶ֣ל מֶֽלֶךְ־שִׁנְעָ֔ר אַרְי֖וֹךְ מֶ֣לֶךְ אֶלָּסָ֑ר כְּדָרְלָעֹ֙מֶר֙ מֶ֣לֶךְ עֵילָ֔ם וְתִדְעָ֖ל מֶ֥לֶךְ גּוֹיִֽם׃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עָשׂ֣וּ מִלְחָמָ֗ה אֶת־בֶּ֙רַע֙ מֶ֣לֶךְ סְדֹ֔ם וְאֶת־בִּרְשַׁ֖ע מֶ֣לֶךְ עֲמֹרָ֑ה שִׁנְאָ֣ב ׀ מֶ֣לֶךְ אַדְמָ֗ה וְשֶׁמְאֵ֙בֶר֙ מֶ֣לֶךְ צביים וּמֶ֥לֶךְ בֶּ֖לַע הִיא־צֹֽעַר׃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כָּל־אֵ֙לֶּה֙ חָֽבְר֔וּ אֶל־עֵ֖מֶק הַשִּׂדִּ֑ים ה֖וּא יָ֥ם הַמֶּֽלַח׃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שְׁתֵּ֤ים עֶשְׂרֵה֙ שָׁנָ֔ה עָבְד֖וּ אֶת־כְּדָרְלָעֹ֑מֶר וּשְׁלֹשׁ־עֶשְׂרֵ֥ה שָׁנָ֖ה מָרָֽדוּ׃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וּבְאַרְבַּע֩ עֶשְׂרֵ֨ה שָׁנָ֜ה בָּ֣א כְדָרְלָעֹ֗מֶר וְהַמְּלָכִים֙ אֲשֶׁ֣ר אִתּ֔וֹ וַיַּכּ֤וּ אֶת־רְפָאִים֙ בְּעַשְׁתְּרֹ֣ת קַרְנַ֔יִם וְאֶת־הַזּוּזִ֖ים בְּהָ֑ם וְאֵת֙ הָֽאֵימִ֔ים בְּשָׁוֵ֖ה קִרְיָתָֽיִם׃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וְאֶת־הַחֹרִ֖י בְּהַרְרָ֣ם שֵׂעִ֑יר עַ֚ד אֵ֣יל פָּארָ֔ן אֲשֶׁ֖ר עַל־הַמִּדְבָּֽר׃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וַ֠יָּשֻׁבוּ וַיָּבֹ֜אוּ אֶל־עֵ֤ין מִשְׁפָּט֙ הִ֣וא קָדֵ֔שׁ וַיַּכּ֕וּ אֶֽת־כָּל־שְׂדֵ֖ה הָעֲמָלֵקִ֑י וְגַם֙ אֶת־הָ֣אֱמֹרִ֔י הַיֹּשֵׁ֖ב בְּחַֽצְצֹ֥ן תָּמָֽר׃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וַיֵּצֵ֨א מֶֽלֶךְ־סְדֹ֜ם וּמֶ֣לֶךְ עֲמֹרָ֗ה וּמֶ֤לֶךְ אַדְמָה֙ וּמֶ֣לֶךְ צביים וּמֶ֥לֶךְ בֶּ֖לַע הִוא־צֹ֑עַר וַיַּֽעַרְכ֤וּ אִתָּם֙ מִלְחָמָ֔ה בְּעֵ֖מֶק הַשִּׂדִּֽים׃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אֵ֣ת כְּדָרְלָעֹ֜מֶר מֶ֣לֶךְ עֵילָ֗ם וְתִדְעָל֙ מֶ֣לֶךְ גּוֹיִ֔ם וְאַמְרָפֶל֙ מֶ֣לֶךְ שִׁנְעָ֔ר וְאַרְי֖וֹךְ מֶ֣לֶךְ אֶלָּסָ֑ר אַרְבָּעָ֥ה מְלָכִ֖ים אֶת־הַחֲמִשָּֽׁה׃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וְעֵ֣מֶק הַשִׂדִּ֗ים בֶּֽאֱרֹ֤ת בֶּאֱרֹת֙ חֵמָ֔ר וַיָּנֻ֛סוּ מֶֽלֶךְ־סְדֹ֥ם וַעֲמֹרָ֖ה וַיִּפְּלוּ־שָׁ֑מָּה וְהַנִּשְׁאָרִ֖ים הֶ֥רָה נָּֽסוּ׃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וַ֠יִּקְחוּ אֶת־כָּל־ רְכֻ֨שׁ סְדֹ֧ם וַעֲמֹרָ֛ה וְאֶת־כָּל־אָכְלָ֖ם וַיֵּלֵֽכוּ׃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וַיִּקְח֨וּ אֶת־ל֧וֹט וְאֶת־רְכֻשׁ֛וֹ בֶּן־אֲחִ֥י אַבְרָ֖ם וַיֵּלֵ֑כוּ וְה֥וּא יֹשֵׁ֖ב בִּסְדֹֽם׃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וַיָּבֹא֙ הַפָּלִ֔יט וַיַּגֵּ֖ד לְאַבְרָ֣ם הָעִבְרִ֑י וְהוּא֩ שֹׁכֵ֨ן בְּאֵֽלֹנֵ֜י מַמְרֵ֣א הָאֱמֹרִ֗י אֲחִ֤י אֶשְׁכֹּל֙ וַאֲחִ֣י עָנֵ֔ר וְהֵ֖ם בַּעֲלֵ֥י בְרִית־אַבְרָֽם׃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וַיִּשְׁמַ֣ע אַבְרָ֔ם כִּ֥י נִשְׁבָּ֖ה אָחִ֑יו וַיָּ֨רֶק אֶת־חֲנִיכָ֜יו יְלִידֵ֣י בֵית֗וֹ שְׁמֹנָ֤ה עָשָׂר֙ וּשְׁלֹ֣שׁ מֵא֔וֹת וַיִּרְדֹּ֖ף עַד־דָּֽן׃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וַיֵּחָלֵ֨ק עֲלֵיהֶ֧ם ׀ לַ֛יְלָה ה֥וּא וַעֲבָדָ֖יו וַיַּכֵּ֑ם וַֽיִּרְדְּפֵם֙ עַד־חוֹבָ֔ה אֲשֶׁ֥ר מִשְּׂמֹ֖אל לְדַמָּֽשֶׂק׃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וַיָּ֕שֶׁב אֵ֖ת כָּל־הָרְכֻ֑שׁ וְגַם֩ אֶת־ל֨וֹט אָחִ֤יו וּרְכֻשׁוֹ֙ הֵשִׁ֔יב וְגַ֥ם אֶת־הַנָּשִׁ֖ים וְאֶת־הָעָֽם׃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וַיֵּצֵ֣א מֶֽלֶךְ־סְדֹם֮ לִקְרָאתוֹ֒ אַחֲרֵ֣י שׁוּב֗וֹ מֵֽהַכּוֹת֙ אֶת־כְּדָרלָעֹ֔מֶר וְאֶת־הַמְּלָכִ֖ים אֲשֶׁ֣ר אִתּ֑וֹ אֶל־עֵ֣מֶק שָׁוֵ֔ה ה֖וּא עֵ֥מֶק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וּמַלְכִּי־צֶ֙דֶק֙ מֶ֣לֶךְ שָׁלֵ֔ם הוֹצִ֖יא לֶ֣חֶם וָיָ֑יִן וְה֥וּא כֹהֵ֖ן לְאֵ֥ל עֶלְיֽוֹן׃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וַֽיְבָרְכֵ֖הוּ וַיֹּאמַ֑ר בָּר֤וּךְ אַבְרָם֙ לְאֵ֣ל עֶלְי֔וֹן קֹנֵ֖ה שָׁמַ֥יִם וָאָֽרֶץ׃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וּבָרוּךְ֙ אֵ֣ל עֶלְי֔וֹן אֲשֶׁר־מִגֵּ֥ן צָרֶ֖יךָ בְּיָדֶ֑ךָ וַיִּתֶּן־ל֥וֹ מַעֲשֵׂ֖ר מִכֹּֽל׃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וַיֹּ֥אמֶר מֶֽלֶךְ־סְדֹ֖ם אֶל־אַבְרָ֑ם תֶּן־לִ֣י הַנֶּ֔פֶשׁ וְהָרְכֻ֖שׁ קַֽח־לָֽךְ׃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וַיֹּ֥אמֶר אַבְרָ֖ם אֶל־מֶ֣לֶךְ סְדֹ֑ם הֲרִימֹ֨תִי יָדִ֤י אֶל־יְהוָה֙ אֵ֣ל עֶלְי֔וֹן קֹנֵ֖ה שָׁמַ֥יִם וָאָֽרֶץ׃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אִם־מִחוּט֙ וְעַ֣ד שְׂרֽוֹךְ־נַ֔עַל וְאִם־אֶקַּ֖ח מִכָּל־אֲשֶׁר־לָ֑ךְ וְלֹ֣א תֹאמַ֔ר אֲנִ֖י הֶעֱשַׁ֥רְתִּי אֶת־אַבְרָֽם׃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בִּלְעָדַ֗י רַ֚ק אֲשֶׁ֣ר אָֽכְל֣וּ הַנְּעָרִ֔ים וְחֵ֙לֶק֙ הָֽאֲנָשִׁ֔ים אֲשֶׁ֥ר הָלְכ֖וּ אִתִּ֑י עָנֵר֙ אֶשְׁכֹּ֣ל וּמַמְרֵ֔א הֵ֖ם יִקְח֥וּ חֶלְקָֽם׃ ס</w:t>
      </w:r>
    </w:p>
    <w:p>
      <w:pPr>
        <w:pStyle w:val="Heading2"/>
        <w:bidi/>
      </w:pPr>
      <w:r>
        <w:rPr>
          <w:rtl/>
          <w:cs/>
          <w:lang w:val="he_IL" w:bidi="he_IL"/>
        </w:rPr>
        <w:t>Genesis 15:1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אַחַ֣ר ׀ הַדְּבָרִ֣ים הָאֵ֗לֶּה הָיָ֤ה דְבַר־יְהוָה֙ אֶל־אַבְרָ֔ם בַּֽמַּחֲזֶ֖ה לֵאמֹ֑ר אַל־תִּירָ֣א אַבְרָ֗ם אָנֹכִי֙ מָגֵ֣ן לָ֔ךְ שְׂכָרְךָ֖ הַרְבֵּ֥ה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וַיֹּ֣אמֶר אַבְרָ֗ם אֲדֹנָ֤י יֱהוִה֙ מַה־תִּתֶּן־לִ֔י וְאָנֹכִ֖י הוֹלֵ֣ךְ עֲרִירִ֑י וּבֶן־מֶ֣שֶׁק בֵּיתִ֔י ה֖וּא דַּמֶּ֥שֶׂק אֱלִיעֶֽזֶר׃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וַיֹּ֣אמֶר אַבְרָ֔ם הֵ֣ן לִ֔י לֹ֥א נָתַ֖תָּה זָ֑רַע וְהִנֵּ֥ה בֶן־בֵּיתִ֖י יוֹרֵ֥שׁ אֹתִֽי׃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וְהִנֵּ֨ה דְבַר־יְהוָ֤ה אֵלָיו֙ לֵאמֹ֔ר לֹ֥א יִֽירָשְׁךָ֖ זֶ֑ה כִּי־אִם֙ אֲשֶׁ֣ר יֵצֵ֣א מִמֵּעֶ֔יךָ ה֖וּא יִֽירָשֶֽׁךָ׃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וַיּוֹצֵ֨א אֹת֜וֹ הַח֗וּצָה וַיֹּ֙אמֶר֙ הַבֶּט־נָ֣א הַשָּׁמַ֗יְמָה וּסְפֹר֙ הַכּ֣וֹכָבִ֔ים אִם־תּוּכַ֖ל לִסְפֹּ֣ר אֹתָ֑ם וַיֹּ֣אמֶר ל֔וֹ כֹּ֥ה יִהְיֶ֖ה זַרְעֶֽךָ׃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וְהֶאֱמִ֖ן בַּֽיהוָ֑ה וַיַּחְשְׁבֶ֥הָ לּ֖וֹ צְדָקָֽה׃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וַיֹּ֖אמֶר אֵלָ֑יו אֲנִ֣י יְהוָ֗ה אֲשֶׁ֤ר הוֹצֵאתִ֙יךָ֙ מֵא֣וּר כַּשְׂדִּ֔ים לָ֧תֶת לְךָ֛ אֶת־הָאָ֥רֶץ הַזֹּ֖את לְרִשְׁתָּֽהּ׃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וַיֹּאמַ֑ר אֲדֹנָ֣י יֱהוִ֔ה בַּמָּ֥ה אֵדַ֖ע כִּ֥י אִֽירָשֶֽׁנָּה׃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וַיֹּ֣אמֶר אֵלָ֗יו קְחָ֥ה לִי֙ עֶגְלָ֣ה מְשֻׁלֶּ֔שֶׁת וְעֵ֥ז מְשֻׁלֶּ֖שֶׁת וְאַ֣יִל מְשֻׁלָּ֑שׁ וְתֹ֖ר וְגוֹזָֽל׃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וַיִּֽקַּֽח־ל֣וֹ אֶת־כָּל־אֵ֗לֶּה וַיְבַתֵּ֤ר אֹתָם֙ בַּתָּ֔וֶךְ וַיִּתֵּ֥ן אִישׁ־בִּתְר֖וֹ לִקְרַ֣את רֵעֵ֑הוּ וְאֶת־הַצִפֹּ֖ר לֹ֥א בָתָֽר׃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וַיֵּ֥רֶד הָעַ֖יִט עַל־הַפְּגָרִ֑ים וַיַּשֵּׁ֥ב אֹתָ֖ם אַבְרָֽם׃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וַיְהִ֤י הַשֶּׁ֙מֶשׁ֙ לָב֔וֹא וְתַרְדֵּמָ֖ה נָפְלָ֣ה עַל־אַבְרָ֑ם וְהִנֵּ֥ה אֵימָ֛ה חֲשֵׁכָ֥ה גְדֹלָ֖ה נֹפֶ֥לֶת 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וַיֹּ֣אמֶר לְאַבְרָ֗ם יָדֹ֨עַ תֵּדַ֜ע כִּי־גֵ֣ר ׀ יִהְיֶ֣ה זַרְעֲךָ֗ בְּאֶ֙רֶץ֙ לֹ֣א לָהֶ֔ם וַעֲבָד֖וּם וְעִנּ֣וּ אֹתָ֑ם אַרְבַּ֥ע מֵא֖וֹת שָׁנָֽה׃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וְגַ֧ם אֶת־הַגּ֛וֹי אֲשֶׁ֥ר יַעֲבֹ֖דוּ דָּ֣ן אָנֹ֑כִי וְאַחֲרֵי־כֵ֥ן יֵצְא֖וּ בִּרְכֻ֥שׁ גָּדֽוֹל׃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וְאַתָּ֛ה תָּב֥וֹא אֶל־אֲבֹתֶ֖יךָ בְּשָׁל֑וֹם תִּקָּבֵ֖ר בְּשֵׂיבָ֥ה טוֹבָֽה׃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וְד֥וֹר רְבִיעִ֖י יָשׁ֣וּבוּ הֵ֑נָּה כִּ֧י לֹא־שָׁלֵ֛ם עֲוֺ֥ן הָאֱמֹרִ֖י עַד־הֵֽנָּה׃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וַיְהִ֤י הַשֶּׁ֙מֶשׁ֙ בָּ֔אָה וַעֲלָטָ֖ה הָיָ֑ה וְהִנֵּ֨ה תַנּ֤וּר עָשָׁן֙ וְלַפִּ֣יד אֵ֔שׁ אֲשֶׁ֣ר עָבַ֔ר בֵּ֖ין הַגְּזָרִ֥ים הָאֵֽלֶּה׃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בַּיּ֣וֹם הַה֗וּא כָּרַ֧ת יְהוָ֛ה אֶת־אַבְרָ֖ם בְּרִ֣ית לֵאמֹ֑ר לְזַרְעֲךָ֗ נָתַ֙תִּי֙ אֶת־הָאָ֣רֶץ הַזֹּ֔את מִנְּהַ֣ר מִצְרַ֔יִם עַד־הַנָּהָ֥ר הַגָּדֹ֖ל נְהַר־פְּרָֽת׃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אֶת־הַקֵּינִי֙ וְאֶת־הַקְּנִזִּ֔י וְאֵ֖ת הַקַּדְמֹנִֽי׃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וְאֶת־הַחִתִּ֥י וְאֶת־הַפְּרִזִּ֖י וְאֶת־הָרְפָאִֽים׃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וְאֶת־הָֽאֱמֹרִי֙ וְאֶת־הַֽכְּנַעֲנִ֔י וְאֶת־הַגִּרְגָּשִׁ֖י וְאֶת־הַיְבוּסִֽי׃ ס</w:t>
      </w:r>
    </w:p>
    <w:p>
      <w:pPr>
        <w:pStyle w:val="Heading2"/>
        <w:bidi/>
      </w:pPr>
      <w:r>
        <w:rPr>
          <w:rtl/>
          <w:cs/>
          <w:lang w:val="he_IL" w:bidi="he_IL"/>
        </w:rPr>
        <w:t>Genesis 16:1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וְשָׂרַי֙ אֵ֣שֶׁת אַבְרָ֔ם לֹ֥א יָלְדָ֖ה ל֑וֹ וְלָ֛הּ שִׁפְחָ֥ה מִצְרִ֖ית וּשְׁמָ֥הּ הָגָֽר׃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וַתֹּ֨אמֶר שָׂרַ֜י אֶל־אַבְרָ֗ם הִנֵּה־נָ֞א עֲצָרַ֤נִי יְהוָה֙ מִלֶּ֔דֶת בֹּא־נָא֙ אֶל־שִׁפְחָתִ֔י אוּלַ֥י אִבָּנֶ֖ה מִמֶּ֑נָּה וַיִּשְׁמַ֥ע אַבְרָ֖ם לְק֥וֹל שָׂרָֽי׃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וַתִּקַּ֞ח שָׂרַ֣י אֵֽשֶׁת־אַבְרָ֗ם אֶת־הָגָ֤ר הַמִּצְרִית֙ שִׁפְחָתָ֔הּ מִקֵּץ֙ עֶ֣שֶׂר שָׁנִ֔ים לְשֶׁ֥בֶת אַבְרָ֖ם בְּאֶ֣רֶץ כְּנָ֑עַן וַתִּתֵּ֥ן אֹתָ֛הּ לְאַבְרָ֥ם אִישָׁ֖הּ ל֥וֹ לְאִשָּֽׁה׃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וַיָּבֹ֥א אֶל־הָגָ֖ר וַתַּ֑הַר וַתֵּ֙רֶא֙ כִּ֣י הָרָ֔תָה וַתֵּקַ֥ל גְּבִרְתָּ֖הּ בְּעֵינֶֽיהָ׃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וַתֹּ֨אמֶר שָׂרַ֣י אֶל־אַבְרָם֮ חֲמָסִ֣י עָלֶיךָ֒ אָנֹכִ֗י נָתַ֤תִּי שִׁפְחָתִי֙ בְּחֵיקֶ֔ךָ וַתֵּ֙רֶא֙ כִּ֣י הָרָ֔תָה וָאֵקַ֖ל בְּעֵינֶ֑יהָ יִשְׁפֹּ֥ט יְהוָ֖ה בֵּינִ֥י וּבֵינֶֽיׄךָ׃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וַיֹּ֨אמֶר אַבְרָ֜ם אֶל־שָׂרַ֗י הִנֵּ֤ה שִׁפְחָתֵךְ֙ בְּיָדֵ֔ךְ עֲשִׂי־לָ֖הּ הַטּ֣וֹב בְּעֵינָ֑יִךְ וַתְּעַנֶּ֣הָ שָׂרַ֔י וַתִּבְרַ֖ח מִפָּנֶֽיהָ׃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וַֽיִּמְצָאָ֞הּ מַלְאַ֧ךְ יְהוָ֛ה עַל־עֵ֥ין הַמַּ֖יִם בַּמִּדְבָּ֑ר עַל־הָעַ֖יִן בְּדֶ֥רֶךְ שֽׁוּר׃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וַיֹּאמַ֗ר הָגָ֞ר שִׁפְחַ֥ת שָׂרַ֛י אֵֽי־מִזֶּ֥ה בָ֖את וְאָ֣נָה תֵלֵ֑כִי וַתֹּ֕אמֶר מִפְּנֵי֙ שָׂרַ֣י גְּבִרְתִּ֔י אָנֹכִ֖י בֹּרַֽחַת׃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וַיֹּ֤אמֶר לָהּ֙ מַלְאַ֣ךְ יְהוָ֔ה שׁ֖וּבִי אֶל־גְּבִרְתֵּ֑ךְ וְהִתְעַנִּ֖י תַּ֥חַת יָדֶֽיהָ׃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וַיֹּ֤אמֶר לָהּ֙ מַלְאַ֣ךְ יְהוָ֔ה הַרְבָּ֥ה אַרְבֶּ֖ה אֶת־זַרְעֵ֑ךְ וְלֹ֥א יִסָּפֵ֖ר מֵרֹֽב׃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וַיֹּ֤אמֶר לָהּ֙ מַלְאַ֣ךְ יְהוָ֔ה הִנָּ֥ךְ הָרָ֖ה וְיֹלַ֣דְתְּ בֵּ֑ן וְקָרָ֤את שְׁמוֹ֙ יִשְׁמָעֵ֔אל כִּֽי־שָׁמַ֥ע יְהוָ֖ה אֶל־עָנְיֵֽךְ׃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וְה֤וּא יִהְיֶה֙ פֶּ֣רֶא אָדָ֔ם יָד֣וֹ בַכֹּ֔ל וְיַ֥ד כֹּ֖ל בּ֑וֹ וְעַל־פְּנֵ֥י כָל־אֶחָ֖יו יִשְׁכֹּֽן׃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וַתִּקְרָ֤א שֵׁם־יְהוָה֙ הַדֹּבֵ֣ר אֵלֶ֔יהָ אַתָּ֖ה אֵ֣ל רֳאִ֑י כִּ֣י אָֽמְרָ֗ה הֲגַ֥ם הֲלֹ֛ם רָאִ֖יתִי אַחֲרֵ֥י רֹאִֽי׃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עַל־כֵּן֙ קָרָ֣א לַבְּאֵ֔ר בְּאֵ֥ר לַחַ֖י רֹאִ֑י הִנֵּ֥ה בֵין־קָדֵ֖שׁ וּבֵ֥ין בָּֽרֶד׃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וַתֵּ֧לֶד הָגָ֛ר לְאַבְרָ֖ם בֵּ֑ן וַיִּקְרָ֨א אַבְרָ֧ם שֶׁם־בְּנ֛וֹ אֲשֶׁר־יָלְדָ֥ה הָגָ֖ר יִשְׁמָעֵֽאל׃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וְאַבְרָ֕ם בֶּן־שְׁמֹנִ֥ים שָׁנָ֖ה וְשֵׁ֣שׁ שָׁנִ֑ים בְּלֶֽדֶת־הָגָ֥ר אֶת־יִשְׁמָעֵ֖אל לְאַבְרָֽם׃ ס</w:t>
      </w:r>
    </w:p>
    <w:p>
      <w:pPr>
        <w:pStyle w:val="Heading2"/>
        <w:bidi/>
      </w:pPr>
      <w:r>
        <w:rPr>
          <w:rtl/>
          <w:cs/>
          <w:lang w:val="he_IL" w:bidi="he_IL"/>
        </w:rPr>
        <w:t>Genesis 17:1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וַיְהִ֣י אַבְרָ֔ם בֶּן־תִּשְׁעִ֥ים שָׁנָ֖ה וְתֵ֣שַׁע שָׁנִ֑ים וַיֵּרָ֨א יְהוָ֜ה אֶל־אַבְרָ֗ם וַיֹּ֤אמֶר אֵלָיו֙ אֲנִי־אֵ֣ל שַׁדַּ֔י הִתְהַלֵּ֥ךְ לְפָנַ֖י וֶהְיֵ֥ה תָמִֽים׃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וְאֶתְּנָ֥ה בְרִיתִ֖י בֵּינִ֣י וּבֵינֶ֑ךָ וְאַרְבֶּ֥ה אוֹתְךָ֖ בִּמְאֹ֥ד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וַיִּפֹּ֥ל אַבְרָ֖ם עַל־פָּנָ֑יו וַיְדַבֵּ֥ר אִתּ֛וֹ אֱלֹהִ֖ים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אֲנִ֕י הִנֵּ֥ה בְרִיתִ֖י אִתָּ֑ךְ וְהָיִ֕יתָ לְאַ֖ב הֲמ֥וֹן גּוֹיִֽם׃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וְלֹא־יִקָּרֵ֥א ע֛וֹד אֶת־שִׁמְךָ֖ אַבְרָ֑ם וְהָיָ֤ה שִׁמְךָ֙ אַבְרָהָ֔ם כִּ֛י אַב־הֲמ֥וֹן גּוֹיִ֖ם נְתַתִּֽיךָ׃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וְהִפְרֵתִ֤י אֹֽתְךָ֙ בִּמְאֹ֣ד מְאֹ֔ד וּנְתַתִּ֖יךָ לְגוֹיִ֑ם וּמְלָכִ֖ים מִמְּךָ֥ יֵצֵֽאוּ׃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וַהֲקִמֹתִ֨י אֶת־בְּרִיתִ֜י בֵּינִ֣י וּבֵינֶ֗ךָ וּבֵ֨ין זַרְעֲךָ֧ אַחֲרֶ֛יךָ לְדֹרֹתָ֖ם לִבְרִ֣ית עוֹלָ֑ם לִהְי֤וֹת לְךָ֙ לֵֽאלֹהִ֔ים וּֽלְזַרְעֲךָ֖ אַחֲרֶֽיךָ׃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וְנָתַתִּ֣י לְ֠ךָ וּלְזַרְעֲךָ֨ אַחֲרֶ֜יךָ אֵ֣ת ׀ אֶ֣רֶץ מְגֻרֶ֗יךָ אֵ֚ת כָּל־אֶ֣רֶץ כְּנַ֔עַן לַאֲחֻזַּ֖ת עוֹלָ֑ם וְהָיִ֥יתִי לָהֶ֖ם לֵאלֹהִֽים׃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וַיֹּ֤אמֶר אֱלֹהִים֙ אֶל־אַבְרָהָ֔ם וְאַתָּ֖ה אֶת־בְּרִיתִ֣י תִשְׁמֹ֑ר אַתָּ֛ה וְזַרְעֲךָ֥ אַֽחֲרֶ֖יךָ לְדֹרֹתָֽם׃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זֹ֣את בְּרִיתִ֞י אֲשֶׁ֣ר תִּשְׁמְר֗וּ בֵּינִי֙ וּבֵ֣ינֵיכֶ֔ם וּבֵ֥ין זַרְעֲךָ֖ אַחֲרֶ֑יךָ הִמּ֥וֹל לָכֶ֖ם כָּל־זָכָֽר׃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וּנְמַלְתֶּ֕ם אֵ֖ת בְּשַׂ֣ר עָרְלַתְכֶ֑ם וְהָיָה֙ לְא֣וֹת בְּרִ֔ית בֵּינִ֖י וּבֵינֵיכֶֽם׃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וּבֶן־שְׁמֹנַ֣ת יָמִ֗ים יִמּ֥וֹל לָכֶ֛ם כָּל־זָכָ֖ר לְדֹרֹתֵיכֶ֑ם יְלִ֣יד בָּ֔יִת וּמִקְנַת־כֶּ֙סֶף֙ מִכֹּ֣ל בֶּן־נֵכָ֔ר אֲשֶׁ֛ר לֹ֥א מִֽזַּרְעֲךָ֖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הִמּ֧וֹל ׀ יִמּ֛וֹל יְלִ֥יד בֵּֽיתְךָ֖ וּמִקְנַ֣ת כַּסְפֶּ֑ךָ וְהָיְתָ֧ה בְרִיתִ֛י בִּבְשַׂרְכֶ֖ם לִבְרִ֥ית 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וְעָרֵ֣ל ׀ זָכָ֗ר אֲשֶׁ֤ר לֹֽא־יִמּוֹל֙ אֶת־בְּשַׂ֣ר עָרְלָת֔וֹ וְנִכְרְתָ֛ה הַנֶּ֥פֶשׁ הַהִ֖וא מֵעַמֶּ֑יהָ אֶת־בְּרִיתִ֖י הֵפַֽר׃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וַיֹּ֤אמֶר אֱלֹהִים֙ אֶל־אַבְרָהָ֔ם שָׂרַ֣י אִשְׁתְּךָ֔ לֹא־תִקְרָ֥א אֶת־שְׁמָ֖הּ שָׂרָ֑י כִּ֥י שָׂרָ֖ה שְׁמָֽהּ׃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וּבֵרַכְתִּ֣י אֹתָ֔הּ וְגַ֨ם נָתַ֧תִּי מִמֶּ֛נָּה לְךָ֖ בֵּ֑ן וּבֵֽרַכְתִּ֙יהָ֙ וְהָֽיְתָ֣ה לְגוֹיִ֔ם מַלְכֵ֥י עַמִּ֖ים מִמֶּ֥נָּה יִהְיֽוּ׃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וַיִּפֹּ֧ל אַבְרָהָ֛ם עַל־פָּנָ֖יו וַיִּצְחָ֑ק וַיֹּ֣אמֶר בְּלִבּ֗וֹ הַלְּבֶ֤ן מֵאָֽה־שָׁנָה֙ יִוָּלֵ֔ד וְאִ֨ם־שָׂרָ֔ה הֲבַת־תִּשְׁעִ֥ים שָׁנָ֖ה תֵּלֵֽד׃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וַיֹּ֥אמֶר אַבְרָהָ֖ם אֶל־הָֽאֱלֹהִ֑ים ל֥וּ יִשְׁמָעֵ֖אל יִחְיֶ֥ה לְפָנֶֽיךָ׃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וַיֹּ֣אמֶר אֱלֹהִ֗ים אֲבָל֙ שָׂרָ֣ה אִשְׁתְּךָ֗ יֹלֶ֤דֶת לְךָ֙ בֵּ֔ן וְקָרָ֥אתָ אֶת־שְׁמ֖וֹ יִצְחָ֑ק וַהֲקִמֹתִ֨י אֶת־בְּרִיתִ֥י אִתּ֛וֹ לִבְרִ֥ית עוֹלָ֖ם לְזַרְע֥וֹ אַחֲרָֽיו׃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וּֽלְיִשְׁמָעֵ֘אל שְׁמַעְתִּיךָ֒ הִנֵּ֣ה ׀ בֵּרַ֣כְתִּי אֹת֗וֹ וְהִפְרֵיתִ֥י אֹת֛וֹ וְהִרְבֵּיתִ֥י אֹת֖וֹ בִּמְאֹ֣ד מְאֹ֑ד שְׁנֵים־עָשָׂ֤ר נְשִׂיאִם֙ יוֹלִ֔יד וּנְתַתִּ֖יו לְג֥וֹי גָּדֽוֹל׃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וְאֶת־בְּרִיתִ֖י אָקִ֣ים אֶת־יִצְחָ֑ק אֲשֶׁר֩ תֵּלֵ֨ד לְךָ֤ שָׂרָה֙ לַמּוֹעֵ֣ד הַזֶּ֔ה בַּשָּׁנָ֖ה הָאַחֶֽרֶת׃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וַיְכַ֖ל לְדַבֵּ֣ר אִתּ֑וֹ וַיַּ֣עַל אֱלֹהִ֔ים מֵעַ֖ל אַבְרָהָֽם׃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וַיִּקַּ֨ח אַבְרָהָ֜ם אֶת־יִשְׁמָעֵ֣אל בְּנ֗וֹ וְאֵ֨ת כָּל־יְלִידֵ֤י בֵיתוֹ֙ וְאֵת֙ כָּל־מִקְנַ֣ת כַּסְפּ֔וֹ כָּל־זָכָ֕ר בְּאַנְשֵׁ֖י בֵּ֣ית אַבְרָהָ֑ם וַיָּ֜מָל אֶת־בְּשַׂ֣ר עָרְלָתָ֗ם בְּעֶ֙צֶם֙ הַיּ֣וֹם הַזֶּ֔ה כַּאֲשֶׁ֛ר דִּבֶּ֥ר אִתּ֖וֹ 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וְאַ֨בְרָהָ֔ם בֶּן־תִּשְׁעִ֥ים וָתֵ֖שַׁע שָׁנָ֑ה בְּהִמֹּל֖וֹ בְּשַׂ֥ר עָרְלָתֽוֹ׃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וְיִשְׁמָעֵ֣אל בְּנ֔וֹ בֶּן־שְׁלֹ֥שׁ עֶשְׂרֵ֖ה שָׁנָ֑ה בְּהִ֨מֹּל֔וֹ אֵ֖ת בְּשַׂ֥ר עָרְלָתֽוֹ׃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בְּעֶ֙צֶם֙ הַיּ֣וֹם הַזֶּ֔ה נִמּ֖וֹל אַבְרָהָ֑ם וְיִשְׁמָעֵ֖אל בְּנֽוֹ׃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וְכָל־אַנְשֵׁ֤י בֵיתוֹ֙ יְלִ֣יד בָּ֔יִת וּמִקְנַת־כֶּ֖סֶף מֵאֵ֣ת בֶּן־נֵכָ֑ר נִמֹּ֖לוּ אִתּֽוֹ׃ פ</w:t>
      </w:r>
    </w:p>
    <w:p>
      <w:pPr>
        <w:pStyle w:val="Heading2"/>
        <w:bidi/>
      </w:pPr>
      <w:r>
        <w:rPr>
          <w:rtl/>
          <w:cs/>
          <w:lang w:val="he_IL" w:bidi="he_IL"/>
        </w:rPr>
        <w:t>Genesis 18:1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וַיֵּרָ֤א אֵלָיו֙ יְהוָ֔ה בְּאֵלֹנֵ֖י מַמְרֵ֑א וְה֛וּא יֹשֵׁ֥ב פֶּֽתַח־הָאֹ֖הֶל כְּחֹ֥ם הַיּֽוֹם׃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וַיִּשָּׂ֤א עֵינָיו֙ וַיַּ֔רְא וְהִנֵּה֙ שְׁלֹשָׁ֣ה אֲנָשִׁ֔ים נִצָּבִ֖ים עָלָ֑יו וַיַּ֗רְא וַיָּ֤רָץ לִקְרָאתָם֙ מִפֶּ֣תַח הָאֹ֔הֶל וַיִּשְׁתַּ֖חוּ אָֽרְצָה׃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וַיֹּאמַ֑ר אֲדֹנָ֗י אִם־נָ֨א מָצָ֤אתִי חֵן֙ בְּעֵינֶ֔יךָ אַל־נָ֥א תַעֲבֹ֖ר מֵעַ֥ל עַבְדֶּֽךָ׃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יֻקַּֽח־נָ֣א מְעַט־מַ֔יִם וְרַחֲצ֖וּ רַגְלֵיכֶ֑ם וְהִֽשָּׁעֲנ֖וּ תַּ֥חַת הָעֵֽץ׃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וְאֶקְחָ֨ה פַת־לֶ֜חֶם וְסַעֲד֤וּ לִבְּכֶם֙ אַחַ֣ר תַּעֲבֹ֔רוּ כִּֽי־עַל־כֵּ֥ן עֲבַרְתֶּ֖ם עַֽל־עַבְדְּכֶ֑ם וַיֹּ֣אמְר֔וּ כֵּ֥ן תַּעֲשֶׂ֖ה כַּאֲשֶׁ֥ר דִּבַּֽרְתָּ׃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וַיְמַהֵ֧ר אַבְרָהָ֛ם הָאֹ֖הֱלָה אֶל־שָׂרָ֑ה וַיֹּ֗אמֶר מַהֲרִ֞י שְׁלֹ֤שׁ סְאִים֙ קֶ֣מַח סֹ֔לֶת ל֖וּשִׁי וַעֲשִׂ֥י עֻגֽוֹת׃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וְאֶל־הַבָּקָ֖ר רָ֣ץ אַבְרָהָ֑ם וַיִּקַּ֨ח בֶּן־בָּקָ֜ר רַ֤ךְ וָטוֹב֙ וַיִּתֵּ֣ן אֶל־הַנַּ֔עַר וַיְמַהֵ֖ר לַעֲשׂ֥וֹת אֹתֽוֹ׃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וַיִּקַּ֨ח חֶמְאָ֜ה וְחָלָ֗ב וּבֶן־הַבָּקָר֙ אֲשֶׁ֣ר עָשָׂ֔ה וַיִּתֵּ֖ן לִפְנֵיהֶ֑ם וְהֽוּא־עֹמֵ֧ד עֲלֵיהֶ֛ם תַּ֥חַת הָעֵ֖ץ וַיֹּאכֵֽלוּ׃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וַיֹּאמְר֣וּ אֵׄלָׄ֔יׄוׄ אַיֵּ֖ה שָׂרָ֣ה אִשְׁתֶּ֑ךָ וַיֹּ֖אמֶר הִנֵּ֥ה בָאֹֽהֶל׃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וַיֹּ֗אמֶר שׁ֣וֹב אָשׁ֤וּב אֵלֶ֙יךָ֙ כָּעֵ֣ת חַיָּ֔ה וְהִנֵּה־בֵ֖ן לְשָׂרָ֣ה אִשְׁתֶּ֑ךָ וְשָׂרָ֥ה שֹׁמַ֛עַת פֶּ֥תַח הָאֹ֖הֶל וְה֥וּא אַחֲרָֽיו׃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וְאַבְרָהָ֤ם וְשָׂרָה֙ זְקֵנִ֔ים בָּאִ֖ים בַּיָּמִ֑ים חָדַל֙ לִהְי֣וֹת לְשָׂרָ֔ה אֹ֖רַח כַּנָּשִֽׁים׃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וַתִּצְחַ֥ק שָׂרָ֖ה בְּקִרְבָּ֣הּ לֵאמֹ֑ר אַחֲרֵ֤י בְלֹתִי֙ הָֽיְתָה־לִּ֣י עֶדְנָ֔ה וַֽאדֹנִ֖י זָקֵֽן׃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וַיֹּ֥אמֶר יְהוָ֖ה אֶל־אַבְרָהָ֑ם לָ֣מָּה זֶּה֩ צָחֲקָ֨ה שָׂרָ֜ה לֵאמֹ֗ר הַאַ֥ף אֻמְנָ֛ם אֵלֵ֖ד וַאֲנִ֥י זָקַֽנְתִּי׃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הֲיִפָּלֵ֥א מֵיְהוָ֖ה דָּבָ֑ר לַמּוֹעֵ֞ד אָשׁ֥וּב אֵלֶ֛יךָ כָּעֵ֥ת חַיָּ֖ה וּלְשָׂרָ֥ה בֵֽן׃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וַתְּכַחֵ֨שׁ שָׂרָ֧ה ׀ לֵאמֹ֛ר לֹ֥א צָחַ֖קְתִּי כִּ֣י ׀ יָרֵ֑אָה וַיֹּ֥אמֶר ׀ לֹ֖א כִּ֥י צָחָֽקְתְּ׃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וַיָּקֻ֤מוּ מִשָּׁם֙ הָֽאֲנָשִׁ֔ים וַיַּשְׁקִ֖פוּ עַל־פְּנֵ֣י סְדֹ֑ם וְאַ֨בְרָהָ֔ם הֹלֵ֥ךְ עִמָּ֖ם לְשַׁלְּחָֽם׃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וַֽיהֹוָ֖ה אָמָ֑ר הַֽמְכַסֶּ֤ה אֲנִי֙ מֵֽאַבְרָהָ֔ם אֲשֶׁ֖ר אֲנִ֥י עֹשֶֽׂה׃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וְאַ֨בְרָהָ֔ם הָי֧וֹ יִֽהְיֶ֛ה לְג֥וֹי גָּד֖וֹל וְעָצ֑וּם וְנִ֨בְרְכוּ ב֔וֹ כֹּ֖ל גּוֹיֵ֥י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כִּ֣י יְדַעְתִּ֗יו לְמַעַן֩ אֲשֶׁ֨ר יְצַוֶּ֜ה אֶת־בָּנָ֤יו וְאֶת־בֵּיתוֹ֙ אַחֲרָ֔יו וְשָֽׁמְרוּ֙ דֶּ֣רֶךְ יְהוָ֔ה לַעֲשׂ֥וֹת צְדָקָ֖ה וּמִשְׁפָּ֑ט לְמַ֗עַן הָבִ֤יא יְהוָה֙ עַל־אַבְרָהָ֔ם אֵ֥ת אֲשֶׁר־דִּבֶּ֖ר 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וַיֹּ֣אמֶר יְהוָ֔ה זַעֲקַ֛ת סְדֹ֥ם וַעֲמֹרָ֖ה כִּי־רָ֑בָּה וְחַ֨טָּאתָ֔ם כִּ֥י כָבְדָ֖ה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אֵֽרֲדָה־נָּ֣א וְאֶרְאֶ֔ה הַכְּצַעֲקָתָ֛הּ הַבָּ֥אָה אֵלַ֖י עָשׂ֣וּ ׀ כָּלָ֑ה וְאִם־לֹ֖א אֵדָֽעָה׃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וַיִּפְנ֤וּ מִשָּׁם֙ הָֽאֲנָשִׁ֔ים וַיֵּלְכ֖וּ סְדֹ֑מָה וְאַ֨בְרָהָ֔ם עוֹדֶ֥נּוּ עֹמֵ֖ד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וַיִּגַּ֥שׁ אַבְרָהָ֖ם וַיֹּאמַ֑ר הַאַ֣ף תִּסְפֶּ֔ה צַדִּ֖יק עִם־רָשָֽׁע׃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אוּלַ֥י יֵ֛שׁ חֲמִשִּׁ֥ים צַדִּיקִ֖ם בְּת֣וֹךְ הָעִ֑יר הַאַ֤ף תִּסְפֶּה֙ וְלֹא־תִשָּׂ֣א לַמָּק֔וֹם לְמַ֛עַן חֲמִשִּׁ֥ים הַצַּדִּיקִ֖ם אֲשֶׁ֥ר בְּקִרְבָּֽהּ׃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חָלִ֨לָה לְּךָ֜ מֵעֲשֹׂ֣ת ׀ כַּדָּבָ֣ר הַזֶּ֗ה לְהָמִ֤ית צַדִּיק֙ עִם־רָשָׁ֔ע וְהָיָ֥ה כַצַּדִּ֖יק כָּרָשָׁ֑ע חָלִ֣לָה לָּ֔ךְ הֲשֹׁפֵט֙ כָּל־הָאָ֔רֶץ לֹ֥א יַעֲשֶׂ֖ה מִשְׁפָּֽט׃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וַיֹּ֣אמֶר יְהוָ֔ה אִם־אֶמְצָ֥א בִסְדֹ֛ם חֲמִשִּׁ֥ים צַדִּיקִ֖ם בְּת֣וֹךְ הָעִ֑יר וְנָשָׂ֥אתִי לְכָל־הַמָּק֖וֹם בַּעֲבוּרָֽם׃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וַיַּ֥עַן אַבְרָהָ֖ם וַיֹּאמַ֑ר הִנֵּה־נָ֤א הוֹאַ֙לְתִּי֙ לְדַבֵּ֣ר אֶל־אֲדֹנָ֔י וְאָנֹכִ֖י עָפָ֥ר וָאֵֽפֶר׃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א֠וּלַי יַחְסְר֞וּן חֲמִשִּׁ֤ים הַצַּדִּיקִם֙ חֲמִשָּׁ֔ה הֲתַשְׁחִ֥ית בַּחֲמִשָּׁ֖ה אֶת־כָּל־הָעִ֑יר וַיֹּ֙אמֶר֙ לֹ֣א אַשְׁחִ֔ית אִם־אֶמְצָ֣א שָׁ֔ם אַרְבָּעִ֖ים וַחֲמִשָּֽׁה׃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וַיֹּ֨סֶף ע֜וֹד לְדַבֵּ֤ר אֵלָיו֙ וַיֹּאמַ֔ר אוּלַ֛י יִמָּצְא֥וּן שָׁ֖ם אַרְבָּעִ֑ים וַיֹּ֙אמֶר֙ לֹ֣א אֶֽעֱשֶׂ֔ה בַּעֲב֖וּר הָאַרְבָּעִֽים׃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וַ֠יֹּאמֶר אַל־נָ֞א יִ֤חַר לַֽאדֹנָי֙ וַאֲדַבֵּ֔רָה אוּלַ֛י יִמָּצְא֥וּן שָׁ֖ם שְׁלֹשִׁ֑ים וַיֹּ֙אמֶר֙ לֹ֣א אֶֽעֱשֶׂ֔ה אִם־אֶמְצָ֥א שָׁ֖ם שְׁלֹשִֽׁים׃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וַיֹּ֗אמֶר הִנֵּֽה־נָ֤א הוֹאַ֙לְתִּי֙ לְדַבֵּ֣ר אֶל־אֲדֹנָ֔י אוּלַ֛י יִמָּצְא֥וּן שָׁ֖ם עֶשְׂרִ֑ים וַיֹּ֙אמֶר֙ לֹ֣א אַשְׁחִ֔ית בַּעֲב֖וּר הָֽעֶשְׂרִֽים׃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וַ֠יֹּאמֶר אַל־נָ֞א יִ֤חַר לַֽאדֹנָי֙ וַאֲדַבְּרָ֣ה אַךְ־הַפַּ֔עַם אוּלַ֛י יִמָּצְא֥וּן שָׁ֖ם עֲשָׂרָ֑ה וַיֹּ֙אמֶר֙ לֹ֣א אַשְׁחִ֔ית בַּעֲב֖וּר הָעֲשָׂרָֽה׃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וַיֵּ֣לֶךְ יְהוָ֔ה כַּאֲשֶׁ֣ר כִּלָּ֔ה לְדַבֵּ֖ר אֶל־אַבְרָהָ֑ם וְאַבְרָהָ֖ם שָׁ֥ב לִמְקֹמֽוֹ׃</w:t>
      </w:r>
    </w:p>
    <w:p>
      <w:pPr>
        <w:pStyle w:val="Heading2"/>
        <w:bidi/>
      </w:pPr>
      <w:r>
        <w:rPr>
          <w:rtl/>
          <w:cs/>
          <w:lang w:val="he_IL" w:bidi="he_IL"/>
        </w:rPr>
        <w:t>Genesis 19:1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וַ֠יָּבֹאוּ שְׁנֵ֨י הַמַּלְאָכִ֤ים סְדֹ֙מָה֙ בָּעֶ֔רֶב וְל֖וֹט יֹשֵׁ֣ב בְּשַֽׁעַר־סְדֹ֑ם וַיַּרְא־לוֹט֙ וַיָּ֣קָם לִקְרָאתָ֔ם וַיִּשְׁתַּ֥חוּ אַפַּ֖יִם אָֽרְצָה׃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וַיֹּ֜אמֶר הִנֶּ֣ה נָּא־אֲדֹנַ֗י ס֣וּרוּ נָ֠א אֶל־בֵּ֨ית עַבְדְּכֶ֤ם וְלִ֙ינוּ֙ וְרַחֲצ֣וּ רַגְלֵיכֶ֔ם וְהִשְׁכַּמְתֶּ֖ם וַהֲלַכְתֶּ֣ם לְדַרְכְּכֶ֑ם וַיֹּאמְר֣וּ לֹּ֔א כִּ֥י בָרְח֖וֹב נָלִֽין׃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וַיִּפְצַר־בָּ֣ם מְאֹ֔ד וַיָּסֻ֣רוּ אֵלָ֔יו וַיָּבֹ֖אוּ אֶל־בֵּית֑וֹ וַיַּ֤עַשׂ לָהֶם֙ מִשְׁתֶּ֔ה וּמַצּ֥וֹת אָפָ֖ה וַיֹּאכֵֽלוּ׃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טֶרֶם֮ יִשְׁכָּבוּ֒ וְאַנְשֵׁ֨י הָעִ֜יר אַנְשֵׁ֤י סְדֹם֙ נָסַ֣בּוּ עַל־הַבַּ֔יִת מִנַּ֖עַר וְעַד־זָקֵ֑ן כָּל־הָעָ֖ם מִקָּצֶֽה׃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וַיִּקְרְא֤וּ אֶל־לוֹט֙ וַיֹּ֣אמְרוּ ל֔וֹ אַיֵּ֧ה הָאֲנָשִׁ֛ים אֲשֶׁר־בָּ֥אוּ אֵלֶ֖יךָ הַלָּ֑יְלָה הוֹצִיאֵ֣ם אֵלֵ֔ינוּ וְנֵדְעָ֖ה אֹתָֽם׃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וַיֵּצֵ֧א אֲלֵהֶ֛ם ל֖וֹט הַפֶּ֑תְחָה וְהַדֶּ֖לֶת סָגַ֥ר אַחֲרָֽיו׃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וַיֹּאמַ֑ר אַל־נָ֥א אַחַ֖י תָּרֵֽעוּ׃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הִנֵּה־נָ֨א לִ֜י שְׁתֵּ֣י בָנ֗וֹת אֲשֶׁ֤ר לֹֽא־יָדְעוּ֙ אִ֔ישׁ אוֹצִֽיאָה־נָּ֤א אֶתְהֶן֙ אֲלֵיכֶ֔ם וַעֲשׂ֣וּ לָהֶ֔ן כַּטּ֖וֹב בְּעֵינֵיכֶ֑ם רַ֠ק לָֽאֲנָשִׁ֤ים הָאֵל֙ אַל־תַּעֲשׂ֣וּ דָבָ֔ר כִּֽי־עַל־כֵּ֥ן בָּ֖אוּ בְּצֵ֥ל קֹרָתִֽי׃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וַיֹּאמְר֣וּ ׀ גֶּשׁ־הָ֗לְאָה וַיֹּֽאמְרוּ֙ הָאֶחָ֤ד בָּֽא־לָגוּר֙ וַיִּשְׁפֹּ֣ט שָׁפ֔וֹט עַתָּ֕ה נָרַ֥ע לְךָ֖ מֵהֶ֑ם וַיִּפְצְר֨וּ בָאִ֤ישׁ בְּלוֹט֙ מְאֹ֔ד וַֽיִּגְּשׁ֖וּ לִשְׁבֹּ֥ר הַדָּֽלֶת׃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וַיִּשְׁלְח֤וּ הָֽאֲנָשִׁים֙ אֶת־יָדָ֔ם וַיָּבִ֧יאוּ אֶת־ל֛וֹט אֲלֵיהֶ֖ם הַבָּ֑יְתָה וְאֶת־הַדֶּ֖לֶת סָגָֽרוּ׃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וְֽאֶת־הָאֲנָשִׁ֞ים אֲשֶׁר־פֶּ֣תַח הַבַּ֗יִת הִכּוּ֙ בַּסַּנְוֵרִ֔ים מִקָּטֹ֖ן וְעַד־גָּד֑וֹל וַיִּלְא֖וּ לִמְצֹ֥א הַפָּֽתַח׃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וַיֹּאמְר֨וּ הָאֲנָשִׁ֜ים אֶל־ל֗וֹט עֹ֚ד מִֽי־לְךָ֣ פֹ֔ה חָתָן֙ וּבָנֶ֣יךָ וּבְנֹתֶ֔יךָ וְכֹ֥ל אֲשֶׁר־לְךָ֖ בָּעִ֑יר הוֹצֵ֖א מִן־הַמָּקֽוֹם׃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כִּֽי־מַשְׁחִתִ֣ים אֲנַ֔חְנוּ אֶת־הַמָּק֖וֹם הַזֶּ֑ה כִּֽי־גָֽדְלָ֤ה צַעֲקָתָם֙ אֶת־פְּנֵ֣י יְהוָ֔ה וַיְשַׁלְּחֵ֥נוּ יְהוָ֖ה לְשַׁחֲתָֽהּ׃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וַיֵּצֵ֨א ל֜וֹט וַיְדַבֵּ֣ר ׀ אֶל־חֲתָנָ֣יו ׀ לֹקְחֵ֣י בְנֹתָ֗יו וַיֹּ֙אמֶר֙ ק֤וּמוּ צְּאוּ֙ מִן־הַמָּק֣וֹם הַזֶּ֔ה כִּֽי־מַשְׁחִ֥ית יְהוָ֖ה אֶת־הָעִ֑יר וַיְהִ֥י כִמְצַחֵ֖ק בְּעֵינֵ֥י חֲתָנָֽיו׃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וּכְמוֹ֙ הַשַּׁ֣חַר עָלָ֔ה וַיָּאִ֥יצוּ הַמַּלְאָכִ֖ים בְּל֣וֹט לֵאמֹ֑ר קוּם֩ קַ֨ח אֶֽת־אִשְׁתְּךָ֜ וְאֶת־שְׁתֵּ֤י בְנֹתֶ֙יךָ֙ הַנִּמְצָאֹ֔ת פֶּן־תִּסָּפֶ֖ה בַּעֲוֺ֥ן הָעִֽיר׃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וַֽיִּתְמַהְמָ֓הּ ׀ וַיַּחֲזִ֨קוּ הָאֲנָשִׁ֜ים בְּיָד֣וֹ וּבְיַד־אִשְׁתּ֗וֹ וּבְיַד֙ שְׁתֵּ֣י בְנֹתָ֔יו בְּחֶמְלַ֥ת יְהוָ֖ה עָלָ֑יו וַיֹּצִאֻ֥הוּ וַיַּנִּחֻ֖הוּ מִח֥וּץ לָעִֽיר׃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וַיְהִי֩ כְהוֹצִיאָ֨ם אֹתָ֜ם הַח֗וּצָה וַיֹּ֙אמֶר֙ הִמָּלֵ֣ט עַל־נַפְשֶׁ֔ךָ אַל־תַּבִּ֣יט אַחֲרֶ֔יךָ וְאַֽל־תַּעֲמֹ֖ד בְּכָל־הַכִּכָּ֑ר הָהָ֥רָה הִמָּלֵ֖ט פֶּן־תִּסָּפֶֽה׃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וַיֹּ֥אמֶר ל֖וֹט אֲלֵהֶ֑ם אַל־נָ֖א אֲדֹנָֽי׃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הִנֵּה־נָ֠א מָצָ֨א עַבְדְּךָ֣ חֵן֮ בְּעֵינֶיךָ֒ וַתַּגְדֵּ֣ל חַסְדְּךָ֗ אֲשֶׁ֤ר עָשִׂ֙יתָ֙ עִמָּדִ֔י לְהַחֲי֖וֹת אֶת־נַפְשִׁ֑י וְאָנֹכִ֗י לֹ֤א אוּכַל֙ לְהִמָּלֵ֣ט הָהָ֔רָה פֶּן־תִּדְבָּקַ֥נִי הָרָעָ֖ה וָמַֽתִּי׃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הִנֵּה־נָ֠א הָעִ֨יר הַזֹּ֧את קְרֹבָ֛ה לָנ֥וּס שָׁ֖מָּה וְהִ֣יא מִצְעָ֑ר אִמָּלְטָ֨ה נָּ֜א שָׁ֗מָּה הֲלֹ֥א מִצְעָ֛ר הִ֖וא וּתְחִ֥י נַפְשִֽׁי׃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וַיֹּ֣אמֶר אֵלָ֔יו הִנֵּה֙ נָשָׂ֣אתִי פָנֶ֔יךָ גַּ֖ם לַדָּבָ֣ר הַזֶּ֑ה לְבִלְתִּ֛י הָפְכִּ֥י אֶת־הָעִ֖יר אֲשֶׁ֥ר דִּבַּֽרְתָּ׃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מַהֵר֙ הִמָּלֵ֣ט שָׁ֔מָּה כִּ֣י לֹ֤א אוּכַל֙ לַעֲשׂ֣וֹת דָּבָ֔ר עַד־בֹּאֲךָ֖ שָׁ֑מָּה עַל־כֵּ֛ן קָרָ֥א שֵׁם־הָעִ֖יר צֽוֹעַר׃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הַשֶּׁ֖מֶשׁ יָצָ֣א עַל־הָאָ֑רֶץ וְל֖וֹט בָּ֥א צֹֽעֲרָה׃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וַֽיהוָ֗ה הִמְטִ֧יר עַל־סְדֹ֛ם וְעַל־עֲמֹרָ֖ה גָּפְרִ֣ית וָאֵ֑שׁ מֵאֵ֥ת יְהוָ֖ה מִן־הַשָּׁמָֽיִם׃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וַֽיַּהֲפֹךְ֙ אֶת־הֶעָרִ֣ים הָאֵ֔ל וְאֵ֖ת כָּל־הַכִּכָּ֑ר וְאֵת֙ כָּל־יֹשְׁבֵ֣י הֶעָרִ֔ים וְצֶ֖מַח הָאֲדָמָֽה׃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וַתַּבֵּ֥ט אִשְׁתּ֖וֹ מֵאַחֲרָ֑יו וַתְּהִ֖י נְצִ֥יב מֶֽלַח׃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וַיַּשְׁכֵּ֥ם אַבְרָהָ֖ם בַּבֹּ֑קֶר אֶל־הַ֨מָּק֔וֹם אֲשֶׁר־עָ֥מַד שָׁ֖ם אֶת־פְּנֵ֥י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וַיַּשְׁקֵ֗ף עַל־פְּנֵ֤י סְדֹם֙ וַעֲמֹרָ֔ה וְעַֽל־כָּל־פְּנֵ֖י אֶ֣רֶץ הַכִּכָּ֑ר וַיַּ֗רְא וְהִנֵּ֤ה עָלָה֙ קִיטֹ֣ר הָאָ֔רֶץ כְּקִיטֹ֖ר הַכִּבְשָֽׁן׃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וַיְהִ֗י בְּשַׁחֵ֤ת אֱלֹהִים֙ אֶת־עָרֵ֣י הַכִּכָּ֔ר וַיִּזְכֹּ֥ר אֱלֹהִ֖ים אֶת־אַבְרָהָ֑ם וַיְשַׁלַּ֤ח אֶת־לוֹט֙ מִתּ֣וֹךְ הַהֲפֵכָ֔ה בַּהֲפֹךְ֙ אֶת־הֶ֣עָרִ֔ים אֲשֶׁר־יָשַׁ֥ב בָּהֵ֖ן לֽוֹט׃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וַיַּעַל֩ ל֨וֹט מִצּ֜וֹעַר וַיֵּ֣שֶׁב בָּהָ֗ר וּשְׁתֵּ֤י בְנֹתָיו֙ עִמּ֔וֹ כִּ֥י יָרֵ֖א לָשֶׁ֣בֶת בְּצ֑וֹעַר וַיֵּ֙שֶׁב֙ בַּמְּעָרָ֔ה ה֖וּא וּשְׁתֵּ֥י בְנֹתָֽיו׃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וַתֹּ֧אמֶר הַבְּכִירָ֛ה אֶל־הַצְּעִירָ֖ה אָבִ֣ינוּ זָקֵ֑ן וְאִ֨ישׁ אֵ֤ין בָּאָ֙רֶץ֙ לָב֣וֹא עָלֵ֔ינוּ כְּדֶ֖רֶךְ כָּל־הָאָֽרֶץ׃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לְכָ֨ה נַשְׁקֶ֧ה אֶת־אָבִ֛ינוּ יַ֖יִן וְנִשְׁכְּבָ֣ה עִמּ֑וֹ וּנְחַיֶּ֥ה מֵאָבִ֖ינוּ זָֽרַע׃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וַתַּשְׁקֶ֧יןָ אֶת־אֲבִיהֶ֛ן יַ֖יִן בַּלַּ֣יְלָה ה֑וּא וַתָּבֹ֤א הַבְּכִירָה֙ וַתִּשְׁכַּ֣ב אֶת־אָבִ֔יהָ וְלֹֽא־יָדַ֥ע בְּשִׁכְבָ֖הּ וּבְקׄוּמָֽהּ׃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וַֽיְהִי֙ מִֽמָּחֳרָ֔ת וַתֹּ֤אמֶר הַבְּכִירָה֙ אֶל־הַצְּעִירָ֔ה הֵן־שָׁכַ֥בְתִּי אֶ֖מֶשׁ אֶת־אָבִ֑י נַשְׁקֶ֨נּוּ יַ֜יִן גַּם־הַלַּ֗יְלָה וּבֹ֙אִי֙ שִׁכְבִ֣י עִמּ֔וֹ וּנְחַיֶּ֥ה מֵאָבִ֖ינוּ זָֽרַע׃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וַתַּשְׁקֶ֜יןָ גַּ֣ם בַּלַּ֧יְלָה הַה֛וּא אֶת־אֲבִיהֶ֖ן יָ֑יִן וַתָּ֤קָם הַצְּעִירָה֙ וַתִּשְׁכַּ֣ב עִמּ֔וֹ וְלֹֽא־יָדַ֥ע בְּשִׁכְבָ֖הּ וּבְקֻמָֽהּ׃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וַֽתַּהֲרֶ֛יןָ שְׁתֵּ֥י בְנֽוֹת־ל֖וֹט מֵאֲבִיהֶֽן׃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וַתֵּ֤לֶד הַבְּכִירָה֙ בֵּ֔ן וַתִּקְרָ֥א שְׁמ֖וֹ מוֹאָ֑ב ה֥וּא אֲבִֽי־מוֹאָ֖ב עַד־הַיּֽוֹם׃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וְהַצְּעִירָ֤ה גַם־הִוא֙ יָ֣לְדָה בֵּ֔ן וַתִּקְרָ֥א שְׁמ֖וֹ בֶּן־עַמִּ֑י ה֛וּא אֲבִ֥י בְנֵֽי־עַמּ֖וֹן עַד־הַיּֽוֹם׃ ס</w:t>
      </w:r>
    </w:p>
    <w:p>
      <w:pPr>
        <w:pStyle w:val="Heading2"/>
        <w:bidi/>
      </w:pPr>
      <w:r>
        <w:rPr>
          <w:rtl/>
          <w:cs/>
          <w:lang w:val="he_IL" w:bidi="he_IL"/>
        </w:rPr>
        <w:t>Genesis 20:1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וַיִּסַּ֨ע מִשָּׁ֤ם אַבְרָהָם֙ אַ֣רְצָה הַנֶּ֔גֶב וַיֵּ֥שֶׁב בֵּין־קָדֵ֖שׁ וּבֵ֣ין שׁ֑וּר וַיָּ֖גָר בִּגְרָֽר׃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וַיֹּ֧אמֶר אַבְרָהָ֛ם אֶל־שָׂרָ֥ה אִשְׁתּ֖וֹ אֲחֹ֣תִי הִ֑וא וַיִּשְׁלַ֗ח אֲבִימֶ֙לֶךְ֙ מֶ֣לֶךְ גְּרָ֔ר וַיִּקַּ֖ח אֶת־שָׂרָֽה׃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וַיָּבֹ֧א אֱלֹהִ֛ים אֶל־אֲבִימֶ֖לֶךְ בַּחֲל֣וֹם הַלָּ֑יְלָה וַיֹּ֣אמֶר ל֗וֹ הִנְּךָ֥ מֵת֙ עַל־הָאִשָּׁ֣ה אֲשֶׁר־לָקַ֔חְתָּ וְהִ֖וא בְּעֻ֥לַת בָּֽעַל׃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וַאֲבִימֶ֕לֶךְ לֹ֥א קָרַ֖ב אֵלֶ֑יהָ וַיֹּאמַ֕ר אֲדֹנָ֕י הֲג֥וֹי גַּם־צַדִּ֖יק תַּהֲרֹֽג׃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הֲלֹ֨א ה֤וּא אָֽמַר־לִי֙ אֲחֹ֣תִי הִ֔וא וְהִֽיא־גַם־הִ֥וא אָֽמְרָ֖ה אָחִ֣י ה֑וּא בְּתָם־לְבָבִ֛י וּבְנִקְיֹ֥ן כַּפַּ֖י עָשִׂ֥יתִי זֹֽאת׃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וַיֹּאמֶר֩ אֵלָ֨יו הָֽאֱלֹהִ֜ים בַּחֲלֹ֗ם גַּ֣ם אָנֹכִ֤י יָדַ֙עְתִּי֙ כִּ֤י בְתָם־לְבָבְךָ֙ עָשִׂ֣יתָ זֹּ֔את וָאֶחְשֹׂ֧ךְ גַּם־אָנֹכִ֛י אֽוֹתְךָ֖ מֵחֲטוֹ־לִ֑י עַל־כֵּ֥ן לֹא־נְתַתִּ֖יךָ לִנְגֹּ֥עַ אֵלֶֽיהָ׃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וְעַתָּ֗ה הָשֵׁ֤ב אֵֽשֶׁת־הָאִישׁ֙ כִּֽי־נָבִ֣יא ה֔וּא וְיִתְפַּלֵּ֥ל בַּֽעַדְךָ֖ וֶֽחְיֵ֑ה וְאִם־אֵֽינְךָ֣ מֵשִׁ֗יב דַּ֚ע כִּי־מ֣וֹת תָּמ֔וּת אַתָּ֖ה וְכָל־אֲשֶׁר־לָֽךְ׃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וַיַּשְׁכֵּ֨ם אֲבִימֶ֜לֶךְ בַּבֹּ֗קֶר וַיִּקְרָא֙ לְכָל־עֲבָדָ֔יו וַיְדַבֵּ֛ר אֶת־כָּל־הַדְּבָרִ֥ים הָאֵ֖לֶּה בְּאָזְנֵיהֶ֑ם וַיִּֽירְא֥וּ הָאֲנָשִׁ֖ים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וַיִּקְרָ֨א אֲבִימֶ֜לֶךְ לְאַבְרָהָ֗ם וַיֹּ֨אמֶר ל֜וֹ מֶֽה־עָשִׂ֤יתָ לָּ֙נוּ֙ וּמֶֽה־חָטָ֣אתִי לָ֔ךְ כִּֽי־הֵבֵ֧אתָ עָלַ֛י וְעַל־מַמְלַכְתִּ֖י חֲטָאָ֣ה גְדֹלָ֑ה מַעֲשִׂים֙ אֲשֶׁ֣ר לֹא־יֵֽעָשׂ֔וּ עָשִׂ֖יתָ עִמָּדִֽי׃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וַיֹּ֥אמֶר אֲבִימֶ֖לֶךְ אֶל־אַבְרָהָ֑ם מָ֣ה רָאִ֔יתָ כִּ֥י עָשִׂ֖יתָ אֶת־הַדָּבָ֥ר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וַיֹּ֙אמֶר֙ אַבְרָהָ֔ם כִּ֣י אָמַ֗רְתִּי רַ֚ק אֵין־יִרְאַ֣ת אֱלֹהִ֔ים בַּמָּק֖וֹם הַזֶּ֑ה וַהֲרָג֖וּנִי עַל־דְּבַ֥ר אִשְׁתִּֽי׃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וְגַם־אָמְנָ֗ה אֲחֹתִ֤י בַת־אָבִי֙ הִ֔וא אַ֖ךְ לֹ֣א בַת־אִמִּ֑י וַתְּהִי־לִ֖י לְאִשָּֽׁה׃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וַיְהִ֞י כַּאֲשֶׁ֧ר הִתְע֣וּ אֹתִ֗י אֱלֹהִים֮ מִבֵּ֣ית אָבִי֒ וָאֹמַ֣ר לָ֔הּ זֶ֣ה חַסְדֵּ֔ךְ אֲשֶׁ֥ר תַּעֲשִׂ֖י עִמָּדִ֑י אֶ֤ל כָּל־הַמָּקוֹם֙ אֲשֶׁ֣ר נָב֣וֹא שָׁ֔מָּה אִמְרִי־לִ֖י אָחִ֥י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וַיִּקַּ֨ח אֲבִימֶ֜לֶךְ צֹ֣אן וּבָקָ֗ר וַעֲבָדִים֙ וּשְׁפָחֹ֔ת וַיִּתֵּ֖ן לְאַבְרָהָ֑ם וַיָּ֣שֶׁב ל֔וֹ אֵ֖ת שָׂרָ֥ה אִשְׁתּֽוֹ׃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וַיֹּ֣אמֶר אֲבִימֶ֔לֶךְ הִנֵּ֥ה אַרְצִ֖י לְפָנֶ֑יךָ בַּטּ֥וֹב בְּעֵינֶ֖יךָ שֵֽׁב׃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וּלְשָׂרָ֣ה אָמַ֗ר הִנֵּ֨ה נָתַ֜תִּי אֶ֤לֶף כֶּ֙סֶף֙ לְאָחִ֔יךְ הִנֵּ֤ה הוּא־לָךְ֙ כְּס֣וּת עֵינַ֔יִם לְכֹ֖ל אֲשֶׁ֣ר אִתָּ֑ךְ וְאֵ֥ת כֹּ֖ל וְנֹכָֽחַת׃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וַיִּתְפַּלֵּ֥ל אַבְרָהָ֖ם אֶל־הָאֱלֹהִ֑ים וַיִּרְפָּ֨א אֱלֹהִ֜ים אֶת־אֲבִימֶ֧לֶךְ וְאֶת־אִשְׁתּ֛וֹ וְאַמְהֹתָ֖יו וַיֵּלֵֽדוּ׃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כִּֽי־עָצֹ֤ר עָצַר֙ יְהוָ֔ה בְּעַ֥ד כָּל־רֶ֖חֶם לְבֵ֣ית אֲבִימֶ֑לֶךְ עַל־דְּבַ֥ר שָׂרָ֖ה אֵ֥שֶׁת אַבְרָהָֽם׃ ס</w:t>
      </w:r>
    </w:p>
    <w:p>
      <w:pPr>
        <w:pStyle w:val="Heading2"/>
        <w:bidi/>
      </w:pPr>
      <w:r>
        <w:rPr>
          <w:rtl/>
          <w:cs/>
          <w:lang w:val="he_IL" w:bidi="he_IL"/>
        </w:rPr>
        <w:t>Genesis 21:1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וַֽיהוָ֛ה פָּקַ֥ד אֶת־שָׂרָ֖ה כַּאֲשֶׁ֣ר אָמָ֑ר וַיַּ֧עַשׂ יְהוָ֛ה לְשָׂרָ֖ה כַּאֲשֶׁ֥ר דִּבֵּֽר׃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וַתַּהַר֩ וַתֵּ֨לֶד שָׂרָ֧ה לְאַבְרָהָ֛ם בֵּ֖ן לִזְקֻנָ֑יו לַמּוֹעֵ֕ד אֲשֶׁר־דִּבֶּ֥ר אֹת֖וֹ 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וַיִּקְרָ֨א אַבְרָהָ֜ם אֶֽת־שֶׁם־בְּנ֧וֹ הַנּֽוֹלַד־ל֛וֹ אֲשֶׁר־יָלְדָה ־לּ֥וֹ שָׂרָ֖ה יִצְחָֽק׃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וַיָּ֤מָל אַבְרָהָם֙ אֶת־יִצְחָ֣ק בְּנ֔וֹ בֶּן־שְׁמֹנַ֖ת יָמִ֑ים כַּאֲשֶׁ֛ר צִוָּ֥ה אֹת֖וֹ 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וְאַבְרָהָ֖ם בֶּן־מְאַ֣ת שָׁנָ֑ה בְּהִוָּ֣לֶד ל֔וֹ אֵ֖ת יִצְחָ֥ק בְּנֽוֹ׃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וַתֹּ֣אמֶר שָׂרָ֔ה צְחֹ֕ק עָ֥שָׂה לִ֖י אֱלֹהִ֑ים כָּל־הַשֹּׁמֵ֖עַ יִֽצְחַק־לִֽי׃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וַתֹּ֗אמֶר מִ֤י מִלֵּל֙ לְאַבְרָהָ֔ם הֵינִ֥יקָה בָנִ֖ים שָׂרָ֑ה כִּֽי־יָלַ֥דְתִּי בֵ֖ן לִזְקֻנָֽיו׃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וַיִּגְדַּ֥ל הַיֶּ֖לֶד וַיִּגָּמַ֑ל וַיַּ֤עַשׂ אַבְרָהָם֙ מִשְׁתֶּ֣ה גָד֔וֹל בְּי֖וֹם הִגָּמֵ֥ל אֶת־יִצְחָֽק׃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וַתֵּ֨רֶא שָׂרָ֜ה אֶֽת־בֶּן־הָגָ֧ר הַמִּצְרִ֛ית אֲשֶׁר־יָלְדָ֥ה לְאַבְרָהָ֖ם מְצַחֵֽק׃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וַתֹּ֙אמֶר֙ לְאַבְרָהָ֔ם גָּרֵ֛שׁ הָאָמָ֥ה הַזֹּ֖את וְאֶת־בְּנָ֑הּ כִּ֣י לֹ֤א יִירַשׁ֙ בֶּן־הָאָמָ֣ה הַזֹּ֔את עִם־בְּנִ֖י עִם־יִצְחָֽק׃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וַיֵּ֧רַע הַדָּבָ֛ר מְאֹ֖ד בְּעֵינֵ֣י אַבְרָהָ֑ם עַ֖ל אוֹדֹ֥ת בְּנֽוֹ׃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וַיֹּ֨אמֶר אֱלֹהִ֜ים אֶל־אַבְרָהָ֗ם אַל־יֵרַ֤ע בְּעֵינֶ֙יךָ֙ עַל־הַנַּ֣עַר וְעַל־אֲמָתֶ֔ךָ כֹּל֩ אֲשֶׁ֨ר תֹּאמַ֥ר אֵלֶ֛יךָ שָׂרָ֖ה שְׁמַ֣ע בְּקֹלָ֑הּ כִּ֣י בְיִצְחָ֔ק יִקָּרֵ֥א לְךָ֖ זָֽרַע׃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וְגַ֥ם אֶת־בֶּן־הָאָמָ֖ה לְג֣וֹי אֲשִׂימֶ֑נּוּ כִּ֥י זַרְעֲךָ֖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וַיַּשְׁכֵּ֣ם אַבְרָהָ֣ם ׀ בַּבֹּ֡קֶר וַיִּֽקַּֽח־לֶחֶם֩ וְחֵ֨מַת מַ֜יִם וַיִּתֵּ֣ן אֶל־הָ֠גָר שָׂ֧ם עַל־שִׁכְמָ֛הּ וְאֶת־הַיֶּ֖לֶד וַֽיְשַׁלְּחֶ֑הָ וַתֵּ֣לֶךְ וַתֵּ֔תַע בְּמִדְבַּ֖ר בְּאֵ֥ר שָֽׁבַע׃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וַיִּכְל֥וּ הַמַּ֖יִם מִן־הַחֵ֑מֶת וַתַּשְׁלֵ֣ךְ אֶת־הַיֶּ֔לֶד תַּ֖חַת אַחַ֥ד הַשִּׂיחִֽם׃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וַתֵּלֶךְ֩ וַתֵּ֨שֶׁב לָ֜הּ מִנֶּ֗גֶד הַרְחֵק֙ כִּמְטַחֲוֵ֣י קֶ֔שֶׁת כִּ֣י אָֽמְרָ֔ה אַל־אֶרְאֶ֖ה בְּמ֣וֹת הַיָּ֑לֶד וַתֵּ֣שֶׁב מִנֶּ֔גֶד וַתִּשָּׂ֥א אֶת־קֹלָ֖הּ וַתֵּֽבְךְּ׃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וַיִּשְׁמַ֣ע אֱלֹהִים֮ אֶת־ק֣וֹל הַנַּעַר֒ וַיִּקְרָא֩ מַלְאַ֨ךְ אֱלֹהִ֤ים ׀ אֶל־הָגָר֙ מִן־הַשָּׁמַ֔יִם וַיֹּ֥אמֶר לָ֖הּ מַה־לָּ֣ךְ הָגָ֑ר אַל־תִּ֣ירְאִ֔י כִּֽי־שָׁמַ֧ע אֱלֹהִ֛ים אֶל־ק֥וֹל הַנַּ֖עַר בַּאֲשֶׁ֥ר הוּא־שָֽׁם׃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ק֚וּמִי שְׂאִ֣י אֶת־הַנַּ֔עַר וְהַחֲזִ֥יקִי אֶת־יָדֵ֖ךְ בּ֑וֹ כִּֽי־לְג֥וֹי גָּד֖וֹל אֲשִׂימֶֽנּוּ׃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וַיִּפְקַ֤ח אֱלֹהִים֙ אֶת־עֵינֶ֔יהָ וַתֵּ֖רֶא בְּאֵ֣ר מָ֑יִם וַתֵּ֜לֶךְ וַתְּמַלֵּ֤א אֶת־הַחֵ֙מֶת֙ מַ֔יִם וַתַּ֖שְׁקְ אֶת־הַנָּֽעַר׃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וַיְהִ֧י אֱלֹהִ֛ים אֶת־הַנַּ֖עַר וַיִּגְדָּ֑ל וַיֵּ֙שֶׁב֙ בַּמִּדְבָּ֔ר וַיְהִ֖י רֹבֶ֥ה קַשָּֽׁת׃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וַיֵּ֖שֶׁב בְּמִדְבַּ֣ר פָּארָ֑ן וַתִּֽקַּֽח־ל֥וֹ אִמּ֛וֹ אִשָּׁ֖ה מֵאֶ֥רֶץ מִצְרָֽיִם׃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וַֽיְהִי֙ בָּעֵ֣ת הַהִ֔וא וַיֹּ֣אמֶר אֲבִימֶ֗לֶךְ וּפִיכֹל֙ שַׂר־צְבָא֔וֹ אֶל־אַבְרָהָ֖ם לֵאמֹ֑ר אֱלֹהִ֣ים עִמְּךָ֔ בְּכֹ֥ל אֲשֶׁר־אַתָּ֖ה עֹשֶֽׂה׃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וְעַתָּ֗ה הִשָּׁ֨בְעָה לִּ֤י בֵֽאלֹהִים֙ הֵ֔נָּה אִם־תִּשְׁקֹ֣ר לִ֔י וּלְנִינִ֖י וּלְנֶכְדִּ֑י כַּחֶ֜סֶד אֲשֶׁר־עָשִׂ֤יתִי עִמְּךָ֙ תַּעֲשֶׂ֣ה עִמָּדִ֔י וְעִם־הָאָ֖רֶץ אֲשֶׁר־גַּ֥רְתָּה 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וַיֹּ֙אמֶר֙ אַבְרָהָ֔ם אָנֹכִ֖י אִשָּׁבֵֽעַ׃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וְהוֹכִ֥חַ אַבְרָהָ֖ם אֶת־אֲבִימֶ֑לֶךְ עַל־אֹדוֹת֙ בְּאֵ֣ר הַמַּ֔יִם אֲשֶׁ֥ר גָּזְל֖וּ עַבְדֵ֥י אֲבִימֶֽלֶךְ׃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וַיֹּ֣אמֶר אֲבִימֶ֔לֶךְ לֹ֣א יָדַ֔עְתִּי מִ֥י עָשָׂ֖ה אֶת־הַדָּבָ֣ר הַזֶּ֑ה וְגַם־אַתָּ֞ה לֹא־הִגַּ֣דְתָּ לִּ֗י וְגַ֧ם אָנֹכִ֛י לֹ֥א שָׁמַ֖עְתִּי בִּלְתִּ֥י הַיּֽוֹם׃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וַיִּקַּ֤ח אַבְרָהָם֙ צֹ֣אן וּבָקָ֔ר וַיִּתֵּ֖ן לַאֲבִימֶ֑לֶךְ וַיִּכְרְת֥וּ שְׁנֵיהֶ֖ם בְּרִֽית׃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וַיַּצֵּ֣ב אַבְרָהָ֗ם אֶת־שֶׁ֛בַע כִּבְשֹׂ֥ת הַצֹּ֖אן לְבַדְּהֶֽן׃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וַיֹּ֥אמֶר אֲבִימֶ֖לֶךְ אֶל־אַבְרָהָ֑ם מָ֣ה הֵ֗נָּה שֶׁ֤בַע כְּבָשֹׂת֙ הָאֵ֔לֶּה אֲשֶׁ֥ר הִצַּ֖בְתָּ לְבַדָּֽנָה׃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וַיֹּ֕אמֶר כִּ֚י אֶת־שֶׁ֣בַע כְּבָשֹׂ֔ת תִּקַּ֖ח מִיָּדִ֑י בַּעֲבוּר֙ תִּֽהְיֶה־לִּ֣י לְעֵדָ֔ה כִּ֥י חָפַ֖רְתִּי אֶת־הַבְּאֵ֥ר הַזֹּֽאת׃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עַל־כֵּ֗ן קָרָ֛א לַמָּק֥וֹם הַה֖וּא בְּאֵ֣ר שָׁ֑בַע כִּ֛י שָׁ֥ם נִשְׁבְּע֖וּ שְׁנֵיהֶֽם׃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וַיִּכְרְת֥וּ בְרִ֖ית בִּבְאֵ֣ר שָׁ֑בַע וַיָּ֣קָם אֲבִימֶ֗לֶךְ וּפִיכֹל֙ שַׂר־צְבָא֔וֹ וַיָּשֻׁ֖בוּ אֶל־אֶ֥רֶץ פְּלִשְׁתִּֽים׃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וַיִּטַּ֥ע אֶ֖שֶׁל בִּבְאֵ֣ר שָׁ֑בַע וַיִּ֨קְרָא־שָׁ֔ם בְּשֵׁ֥ם יְהוָ֖ה אֵ֥ל 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וַיָּ֧גָר אַבְרָהָ֛ם בְּאֶ֥רֶץ פְּלִשְׁתִּ֖ים יָמִ֥ים רַבִּֽים׃ פ</w:t>
      </w:r>
    </w:p>
    <w:p>
      <w:pPr>
        <w:pStyle w:val="Heading2"/>
        <w:bidi/>
      </w:pPr>
      <w:r>
        <w:rPr>
          <w:rtl/>
          <w:cs/>
          <w:lang w:val="he_IL" w:bidi="he_IL"/>
        </w:rPr>
        <w:t>Genesis 22:1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וַיְהִ֗י אַחַר֙ הַדְּבָרִ֣ים הָאֵ֔לֶּה וְהָ֣אֱלֹהִ֔ים נִסָּ֖ה אֶת־אַבְרָהָ֑ם וַיֹּ֣אמֶר אֵלָ֔יו אַבְרָהָ֖ם וַיֹּ֥אמֶר הִנֵּֽנִי׃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וַיֹּ֡אמֶר קַח־נָ֠א אֶת־בִּנְךָ֨ אֶת־יְחִֽידְךָ֤ אֲשֶׁר־אָהַ֙בְתָּ֙ אֶת־יִצְחָ֔ק וְלֶךְ־לְךָ֔ אֶל־אֶ֖רֶץ הַמֹּרִיָּ֑ה וְהַעֲלֵ֤הוּ שָׁם֙ לְעֹלָ֔ה עַ֚ל אַחַ֣ד הֶֽהָרִ֔ים אֲשֶׁ֖ר אֹמַ֥ר אֵלֶֽיךָ׃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וַיַּשְׁכֵּ֨ם אַבְרָהָ֜ם בַּבֹּ֗קֶר וַֽיַּחֲבֹשׁ֙ אֶת־חֲמֹר֔וֹ וַיִּקַּ֞ח אֶת־שְׁנֵ֤י נְעָרָיו֙ אִתּ֔וֹ וְאֵ֖ת יִצְחָ֣ק בְּנ֑וֹ וַיְבַקַּע֙ עֲצֵ֣י עֹלָ֔ה וַיָּ֣קָם וַיֵּ֔לֶךְ אֶל־הַמָּק֖וֹם אֲשֶׁר־אָֽמַר־ל֥וֹ הָאֱלֹהִֽים׃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בַּיּ֣וֹם הַשְּׁלִישִׁ֗י וַיִּשָּׂ֨א אַבְרָהָ֧ם אֶת־עֵינָ֛יו וַיַּ֥רְא אֶת־הַמָּק֖וֹם מֵרָחֹֽק׃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וַיֹּ֨אמֶר אַבְרָהָ֜ם אֶל־נְעָרָ֗יו שְׁבוּ־לָכֶ֥ם פֹּה֙ עִֽם־הַחֲמ֔וֹר וַאֲנִ֣י וְהַנַּ֔עַר נֵלְכָ֖ה עַד־כֹּ֑ה וְנִֽשְׁתַּחֲוֶ֖ה וְנָשׁ֥וּבָה אֲלֵיכֶֽם׃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וַיִּקַּ֨ח אַבְרָהָ֜ם אֶת־עֲצֵ֣י הָעֹלָ֗ה וַיָּ֙שֶׂם֙ עַל־יִצְחָ֣ק בְּנ֔וֹ וַיִּקַּ֣ח בְּיָד֔וֹ אֶת־הָאֵ֖שׁ וְאֶת־הַֽמַּאֲכֶ֑לֶת וַיֵּלְכ֥וּ שְׁנֵיהֶ֖ם יַחְדָּֽו׃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וַיֹּ֨אמֶר יִצְחָ֜ק אֶל־אַבְרָהָ֤ם אָבִיו֙ וַיֹּ֣אמֶר אָבִ֔י וַיֹּ֖אמֶר הִנֶּ֣נִּֽי בְנִ֑י וַיֹּ֗אמֶר הִנֵּ֤ה הָאֵשׁ֙ וְהָ֣עֵצִ֔ים וְאַיֵּ֥ה הַשֶּׂ֖ה לְעֹלָֽה׃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וַיֹּ֙אמֶר֙ אַבְרָהָ֔ם אֱלֹהִ֞ים יִרְאֶה־לּ֥וֹ הַשֶּׂ֛ה לְעֹלָ֖ה בְּנִ֑י וַיֵּלְכ֥וּ שְׁנֵיהֶ֖ם יַחְדָּֽו׃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וַיָּבֹ֗אוּ אֶֽל־הַמָּקוֹם֮ אֲשֶׁ֣ר אָֽמַר־ל֣וֹ הָאֱלֹהִים֒ וַיִּ֨בֶן שָׁ֤ם אַבְרָהָם֙ אֶת־הַמִּזְבֵּ֔חַ וַֽיַּעֲרֹ֖ךְ אֶת־הָעֵצִ֑ים וַֽיַּעֲקֹד֙ אֶת־יִצְחָ֣ק בְּנ֔וֹ וַיָּ֤שֶׂם אֹתוֹ֙ עַל־הַמִּזְבֵּ֔חַ מִמַּ֖עַל לָעֵצִֽים׃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וַיִּשְׁלַ֤ח אַבְרָהָם֙ אֶת־יָד֔וֹ וַיִּקַּ֖ח אֶת־הַֽמַּאֲכֶ֑לֶת לִשְׁחֹ֖ט אֶת־בְּנֽוֹ׃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וַיִּקְרָ֨א אֵלָ֜יו מַלְאַ֤ךְ יְהוָה֙ מִן־הַשָּׁמַ֔יִם וַיֹּ֖אמֶר אַבְרָהָ֣ם ׀ אַבְרָהָ֑ם וַיֹּ֖אמֶר הִנֵּֽנִי׃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וַיֹּ֗אמֶר אַל־תִּשְׁלַ֤ח יָֽדְךָ֙ אֶל־הַנַּ֔עַר וְאַל־תַּ֥עַשׂ ל֖וֹ מְא֑וּמָּה כִּ֣י ׀ עַתָּ֣ה יָדַ֗עְתִּי כִּֽי־יְרֵ֤א אֱלֹהִים֙ אַ֔תָּה וְלֹ֥א חָשַׂ֛כְתָּ אֶת־בִּנְךָ֥ אֶת־יְחִידְךָ֖ מִמֶּֽנִּי׃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וַיִּשָּׂ֨א אַבְרָהָ֜ם אֶת־עֵינָ֗יו וַיַּרְא֙ וְהִנֵּה־אַ֔יִל אַחַ֕ר נֶאֱחַ֥ז בַּסְּבַ֖ךְ בְּקַרְנָ֑יו וַיֵּ֤לֶךְ אַבְרָהָם֙ וַיִּקַּ֣ח אֶת־הָאַ֔יִל וַיַּעֲלֵ֥הוּ לְעֹלָ֖ה תַּ֥חַת בְּנֽוֹ׃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וַיִּקְרָ֧א אַבְרָהָ֛ם שֵֽׁם־הַמָּק֥וֹם הַה֖וּא יְהוָ֣ה ׀ יִרְאֶ֑ה אֲשֶׁר֙ יֵאָמֵ֣ר הַיּ֔וֹם בְּהַ֥ר יְהוָ֖ה יֵרָאֶֽה׃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וַיִּקְרָ֛א מַלְאַ֥ךְ יְהוָ֖ה אֶל־אַבְרָהָ֑ם שֵׁנִ֖ית מִן־הַשָּׁמָֽיִם׃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וַיֹּ֕אמֶר בִּ֥י נִשְׁבַּ֖עְתִּי נְאֻם־יְהוָ֑ה כִּ֗י יַ֚עַן אֲשֶׁ֤ר עָשִׂ֙יתָ֙ אֶת־הַדָּבָ֣ר הַזֶּ֔ה וְלֹ֥א חָשַׂ֖כְתָּ אֶת־בִּנְךָ֥ אֶת־יְחִידֶֽךָ׃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כִּֽי־בָרֵ֣ךְ אֲבָרֶכְךָ֗ וְהַרְבָּ֨ה אַרְבֶּ֤ה אֶֽת־זַרְעֲךָ֙ כְּכוֹכְבֵ֣י הַשָּׁמַ֔יִם וְכַח֕וֹל אֲשֶׁ֖ר עַל־שְׂפַ֣ת הַיָּ֑ם וְיִרַ֣שׁ זַרְעֲךָ֔ אֵ֖ת שַׁ֥עַר אֹיְבָֽיו׃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וְהִתְבָּרֲכ֣וּ בְזַרְעֲךָ֔ כֹּ֖ל גּוֹיֵ֣י הָאָ֑רֶץ עֵ֕קֶב אֲשֶׁ֥ר שָׁמַ֖עְתָּ בְּקֹלִֽי׃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וַיָּ֤שָׁב אַבְרָהָם֙ אֶל־נְעָרָ֔יו וַיָּקֻ֛מוּ וַיֵּלְכ֥וּ יַחְדָּ֖ו אֶל־בְּאֵ֣ר שָׁ֑בַע וַיֵּ֥שֶׁב אַבְרָהָ֖ם בִּבְאֵ֥ר שָֽׁבַע׃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וַיְהִ֗י אַחֲרֵי֙ הַדְּבָרִ֣ים הָאֵ֔לֶּה וַיֻּגַּ֥ד לְאַבְרָהָ֖ם לֵאמֹ֑ר הִ֠נֵּה יָלְדָ֨ה מִלְכָּ֥ה גַם־הִ֛וא בָּנִ֖ים לְנָח֥וֹר אָחִֽיךָ׃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אֶת־ע֥וּץ בְּכֹר֖וֹ וְאֶת־בּ֣וּז אָחִ֑יו וְאֶת־קְמוּאֵ֖ל אֲבִ֥י אֲרָֽם׃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וְאֶת־כֶּ֣שֶׂד וְאֶת־חֲז֔וֹ וְאֶת־פִּלְדָּ֖שׁ וְאֶת־יִדְלָ֑ף וְאֵ֖ת בְּתוּאֵֽל׃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וּבְתוּאֵ֖ל יָלַ֣ד אֶת־רִבְקָ֑ה שְׁמֹנָ֥ה אֵ֙לֶּה֙ יָלְדָ֣ה מִלְכָּ֔ה לְנָח֖וֹר אֲחִ֥י אַבְרָהָֽם׃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וּפִֽילַגְשׁ֖וֹ וּשְׁמָ֣הּ רְאוּמָ֑ה וַתֵּ֤לֶד גַּם־הִוא֙ אֶת־טֶ֣בַח וְאֶת־גַּ֔חַם וְאֶת־תַּ֖חַשׁ וְאֶֽת־מַעֲכָֽה׃ ס</w:t>
      </w:r>
    </w:p>
    <w:p>
      <w:pPr>
        <w:pStyle w:val="Heading2"/>
        <w:bidi/>
      </w:pPr>
      <w:r>
        <w:rPr>
          <w:rtl/>
          <w:cs/>
          <w:lang w:val="he_IL" w:bidi="he_IL"/>
        </w:rPr>
        <w:t>Genesis 23:1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וַיִּהְיוּ֙ חַיֵּ֣י שָׂרָ֔ה מֵאָ֥ה שָׁנָ֛ה וְעֶשְׂרִ֥ים שָׁנָ֖ה וְשֶׁ֣בַע שָׁנִ֑ים שְׁנֵ֖י חַיֵּ֥י שָׂרָֽה׃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וַתָּ֣מָת שָׂרָ֗ה בְּקִרְיַ֥ת אַרְבַּ֛ע הִ֥וא חֶבְר֖וֹן בְּאֶ֣רֶץ כְּנָ֑עַן וַיָּבֹא֙ אַבְרָהָ֔ם לִסְפֹּ֥ד לְשָׂרָ֖ה וְלִבְכֹּתָֽהּ׃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וַיָּ֙קָם֙ אַבְרָהָ֔ם מֵעַ֖ל פְּנֵ֣י מֵת֑וֹ וַיְדַבֵּ֥ר אֶל־בְּנֵי־חֵ֖ת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גֵּר־וְתוֹשָׁ֥ב אָנֹכִ֖י עִמָּכֶ֑ם תְּנ֨וּ לִ֤י אֲחֻזַּת־קֶ֙בֶר֙ עִמָּכֶ֔ם וְאֶקְבְּרָ֥ה מֵתִ֖י מִלְּפָנָֽי׃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וַיַּעֲנ֧וּ בְנֵי־חֵ֛ת אֶת־אַבְרָהָ֖ם לֵאמֹ֥ר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שְׁמָעֵ֣נוּ ׀ אֲדֹנִ֗י נְשִׂ֨יא אֱלֹהִ֤ים אַתָּה֙ בְּתוֹכֵ֔נוּ בְּמִבְחַ֣ר קְבָרֵ֔ינוּ קְבֹ֖ר אֶת־מֵתֶ֑ךָ אִ֣ישׁ מִמֶּ֔נּוּ אֶת־קִבְר֛וֹ לֹֽא־יִכְלֶ֥ה מִמְּךָ֖ מִקְּבֹ֥ר מֵתֶֽךָ׃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וַיָּ֧קָם אַבְרָהָ֛ם וַיִּשְׁתַּ֥חוּ לְעַם־הָאָ֖רֶץ לִבְנֵי־חֵֽת׃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וַיְדַבֵּ֥ר אִתָּ֖ם לֵאמֹ֑ר אִם־יֵ֣שׁ אֶֽת־נַפְשְׁכֶ֗ם לִקְבֹּ֤ר אֶת־מֵתִי֙ מִלְּפָנַ֔י שְׁמָע֕וּנִי וּפִגְעוּ־לִ֖י בְּעֶפְר֥וֹן בֶּן־צֹֽחַר׃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וְיִתֶּן־לִ֗י אֶת־מְעָרַ֤ת הַמַּכְפֵּלָה֙ אֲשֶׁר־ל֔וֹ אֲשֶׁ֖ר בִּקְצֵ֣ה שָׂדֵ֑הוּ בְּכֶ֨סֶף מָלֵ֜א יִתְּנֶ֥נָּה לִ֛י בְּתוֹכְכֶ֖ם לַאֲחֻזַּת־קָֽבֶר׃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וְעֶפְר֥וֹן יֹשֵׁ֖ב בְּת֣וֹךְ בְּנֵי־חֵ֑ת וַיַּעַן֩ עֶפְר֨וֹן הַחִתִּ֤י אֶת־אַבְרָהָם֙ בְּאָזְנֵ֣י בְנֵי־חֵ֔ת לְכֹ֛ל בָּאֵ֥י שַֽׁעַר־עִיר֖וֹ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לֹֽא־אֲדֹנִ֣י שְׁמָעֵ֔נִי הַשָּׂדֶה֙ נָתַ֣תִּי לָ֔ךְ וְהַמְּעָרָ֥ה אֲשֶׁר־בּ֖וֹ לְךָ֣ נְתַתִּ֑יהָ לְעֵינֵ֧י בְנֵי־עַמִּ֛י נְתַתִּ֥יהָ לָּ֖ךְ קְבֹ֥ר מֵתֶֽךָ׃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וַיִּשְׁתַּ֙חוּ֙ אַבְרָהָ֔ם לִפְנֵ֖י עַ֥ם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וַיְדַבֵּ֨ר אֶל־עֶפְר֜וֹן בְּאָזְנֵ֤י עַם־הָאָ֙רֶץ֙ לֵאמֹ֔ר אַ֛ךְ אִם־אַתָּ֥ה ל֖וּ שְׁמָעֵ֑נִי נָתַ֜תִּי כֶּ֤סֶף הַשָּׂדֶה֙ קַ֣ח מִמֶּ֔נִּי וְאֶקְבְּרָ֥ה אֶת־מֵתִ֖י שָֽׁמָּה׃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וַיַּ֧עַן עֶפְר֛וֹן אֶת־אַבְרָהָ֖ם לֵאמֹ֥ר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אֲדֹנִ֣י שְׁמָעֵ֔נִי אֶרֶץ֩ אַרְבַּ֨ע מֵאֹ֧ת שֶֽׁקֶל־כֶּ֛סֶף בֵּינִ֥י וּבֵֽינְךָ֖ מַה־הִ֑וא וְאֶת־מֵתְךָ֖ קְבֹֽר׃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וַיִּשְׁמַ֣ע אַבְרָהָם֮ אֶל־עֶפְרוֹן֒ וַיִּשְׁקֹ֤ל אַבְרָהָם֙ לְעֶפְרֹ֔ן אֶת־הַכֶּ֕סֶף אֲשֶׁ֥ר דִּבֶּ֖ר בְּאָזְנֵ֣י בְנֵי־חֵ֑ת אַרְבַּ֤ע מֵאוֹת֙ שֶׁ֣קֶל כֶּ֔סֶף עֹבֵ֖ר לַסֹּחֵֽר׃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וַיָּ֣קָם ׀ שְׂדֵ֣ה עֶפְר֗וֹן אֲשֶׁר֙ בַּמַּכְפֵּלָ֔ה אֲשֶׁ֖ר לִפְנֵ֣י מַמְרֵ֑א הַשָּׂדֶה֙ וְהַמְּעָרָ֣ה אֲשֶׁר־בּ֔וֹ וְכָל־הָעֵץ֙ אֲשֶׁ֣ר בַּשָּׂדֶ֔ה אֲשֶׁ֥ר בְּכָל־גְּבֻל֖וֹ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לְאַבְרָהָ֥ם לְמִקְנָ֖ה לְעֵינֵ֣י בְנֵי־חֵ֑ת בְּכֹ֖ל בָּאֵ֥י שַֽׁעַר־עִירֽוֹ׃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וְאַחֲרֵי־כֵן֩ קָבַ֨ר אַבְרָהָ֜ם אֶת־שָׂרָ֣ה אִשְׁתּ֗וֹ אֶל־מְעָרַ֞ת שְׂדֵ֧ה הַמַּכְפֵּלָ֛ה עַל־פְּנֵ֥י מַמְרֵ֖א הִ֣וא חֶבְר֑וֹן בְּאֶ֖רֶץ כְּנָֽעַן׃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וַיָּ֨קָם הַשָּׂדֶ֜ה וְהַמְּעָרָ֧ה אֲשֶׁר־בּ֛וֹ לְאַבְרָהָ֖ם לַאֲחֻזַּת־קָ֑בֶר מֵאֵ֖ת בְּנֵי־חֵֽת׃ ס</w:t>
      </w:r>
    </w:p>
    <w:p>
      <w:pPr>
        <w:pStyle w:val="Heading2"/>
        <w:bidi/>
      </w:pPr>
      <w:r>
        <w:rPr>
          <w:rtl/>
          <w:cs/>
          <w:lang w:val="he_IL" w:bidi="he_IL"/>
        </w:rPr>
        <w:t>Genesis 24:1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וְאַבְרָהָ֣ם זָקֵ֔ן בָּ֖א בַּיָּמִ֑ים וַֽיהוָ֛ה בֵּרַ֥ךְ אֶת־אַבְרָהָ֖ם בַּכֹּֽל׃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וַיֹּ֣אמֶר אַבְרָהָ֗ם אֶל־עַבְדּוֹ֙ זְקַ֣ן בֵּית֔וֹ הַמֹּשֵׁ֖ל בְּכָל־אֲשֶׁר־ל֑וֹ שִֽׂים־נָ֥א יָדְךָ֖ תַּ֥חַת יְרֵכִֽי׃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וְאַשְׁבִּ֣יעֲךָ֔ בַּֽיהוָה֙ אֱלֹהֵ֣י הַשָּׁמַ֔יִם וֵֽאלֹהֵ֖י הָאָ֑רֶץ אֲשֶׁ֨ר לֹֽא־תִקַּ֤ח אִשָּׁה֙ לִבְנִ֔י מִבְּנוֹת֙ הַֽכְּנַעֲנִ֔י אֲשֶׁ֥ר אָנֹכִ֖י יוֹשֵׁ֥ב בְּקִרְבּֽוֹ׃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כִּ֧י אֶל־אַרְצִ֛י וְאֶל־מוֹלַדְתִּ֖י תֵּלֵ֑ךְ וְלָקַחְתָּ֥ אִשָּׁ֖ה לִבְנִ֥י לְיִצְחָֽק׃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וַיֹּ֤אמֶר אֵלָיו֙ הָעֶ֔בֶד אוּלַי֙ לֹא־תֹאבֶ֣ה הָֽאִשָּׁ֔ה לָלֶ֥כֶת אַחֲרַ֖י אֶל־הָאָ֣רֶץ הַזֹּ֑את הֶֽהָשֵׁ֤ב אָשִׁיב֙ אֶת־בִּנְךָ֔ אֶל־הָאָ֖רֶץ אֲשֶׁר־יָצָ֥אתָ מִשָּֽׁם׃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וַיֹּ֥אמֶר אֵלָ֖יו אַבְרָהָ֑ם הִשָּׁ֣מֶר לְךָ֔ פֶּן־תָּשִׁ֥יב אֶת־בְּנִ֖י שָֽׁמָּה׃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יְהוָ֣ה ׀ אֱלֹהֵ֣י הַשָּׁמַ֗יִם אֲשֶׁ֨ר לְקָחַ֜נִי מִבֵּ֣ית אָבִי֮ וּמֵאֶ֣רֶץ מֽוֹלַדְתִּי֒ וַאֲשֶׁ֨ר דִּבֶּר־לִ֜י וַאֲשֶׁ֤ר נִֽשְׁבַּֽע־לִי֙ לֵאמֹ֔ר לְזַ֨רְעֲךָ֔ אֶתֵּ֖ן אֶת־הָאָ֣רֶץ הַזֹּ֑את ה֗וּא יִשְׁלַ֤ח מַלְאָכוֹ֙ לְפָנֶ֔יךָ וְלָקַחְתָּ֥ אִשָּׁ֛ה לִבְנִ֖י מִשָּֽׁם׃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וְאִם־לֹ֨א תֹאבֶ֤ה הָֽאִשָּׁה֙ לָלֶ֣כֶת אַחֲרֶ֔יךָ וְנִקִּ֕יתָ מִשְּׁבֻעָתִ֖י זֹ֑את רַ֣ק אֶת־בְּנִ֔י לֹ֥א תָשֵׁ֖ב שָֽׁמָּה׃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וַיָּ֤שֶׂם הָעֶ֙בֶד֙ אֶת־יָד֔וֹ תַּ֛חַת יֶ֥רֶךְ אַבְרָהָ֖ם אֲדֹנָ֑יו וַיִּשָּׁ֣בַֽע ל֔וֹ עַל־הַדָּבָ֖ר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וַיִּקַּ֣ח הָ֠עֶבֶד עֲשָׂרָ֨ה גְמַלִּ֜ים מִגְּמַלֵּ֤י אֲדֹנָיו֙ וַיֵּ֔לֶךְ וְכָל־ט֥וּב אֲדֹנָ֖יו בְּיָד֑וֹ וַיָּ֗קָם וַיֵּ֛לֶךְ אֶל־אֲרַ֥ם נַֽהֲרַ֖יִם אֶל־עִ֥יר נָחֽוֹר׃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וַיַּבְרֵ֧ךְ הַגְּמַלִּ֛ים מִח֥וּץ לָעִ֖יר אֶל־בְּאֵ֣ר הַמָּ֑יִם לְעֵ֣ת עֶ֔רֶב לְעֵ֖ת צֵ֥את הַשֹּׁאֲבֹֽת׃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וַיֹּאמַ֓ר ׀ יְהוָ֗ה אֱלֹהֵי֙ אֲדֹנִ֣י אַבְרָהָ֔ם הַקְרֵה־נָ֥א לְפָנַ֖י הַיּ֑וֹם וַעֲשֵׂה־חֶ֕סֶד עִ֖ם אֲדֹנִ֥י אַבְרָהָֽם׃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הִנֵּ֛ה אָנֹכִ֥י נִצָּ֖ב עַל־עֵ֣ין הַמָּ֑יִם וּבְנוֹת֙ אַנְשֵׁ֣י הָעִ֔יר יֹצְאֹ֖ת לִשְׁאֹ֥ב 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וְהָיָ֣ה הַֽנַּעֲרָ֗ אֲשֶׁ֨ר אֹמַ֤ר אֵלֶ֙יהָ֙ הַטִּי־נָ֤א כַדֵּךְ֙ וְאֶשְׁתֶּ֔ה וְאָמְרָ֣ה שְׁתֵ֔ה וְגַם־גְּמַלֶּ֖יךָ אַשְׁקֶ֑ה אֹתָ֤הּ הֹכַ֙חְתָּ֙ לְעַבְדְּךָ֣ לְיִצְחָ֔ק וּבָ֣הּ אֵדַ֔ע כִּי־עָשִׂ֥יתָ חֶ֖סֶד עִם־אֲדֹנִֽי׃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וַֽיְהִי־ה֗וּא טֶרֶם֮ כִּלָּ֣ה לְדַבֵּר֒ וְהִנֵּ֧ה רִבְקָ֣ה יֹצֵ֗את אֲשֶׁ֤ר יֻלְּדָה֙ לִבְתוּאֵ֣ל בֶּן־מִלְכָּ֔ה אֵ֥שֶׁת נָח֖וֹר אֲחִ֣י אַבְרָהָ֑ם וְכַדָּ֖הּ עַל־שִׁכְמָֽהּ׃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וְהַֽנַּעֲרָ֗ טֹבַ֤ת מַרְאֶה֙ מְאֹ֔ד בְּתוּלָ֕ה וְאִ֖ישׁ לֹ֣א יְדָעָ֑הּ וַתֵּ֣רֶד הָעַ֔יְנָה וַתְּמַלֵּ֥א כַדָּ֖הּ וַתָּֽעַל׃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וַיָּ֥רָץ הָעֶ֖בֶד לִקְרָאתָ֑הּ וַיֹּ֕אמֶר הַגְמִיאִ֥ינִי נָ֛א מְעַט־מַ֖יִם מִכַּדֵּֽךְ׃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וַתֹּ֖אמֶר שְׁתֵ֣ה אֲדֹנִ֑י וַתְּמַהֵ֗ר וַתֹּ֧רֶד כַּדָּ֛הּ עַל־יָדָ֖הּ וַתַּשְׁקֵֽהוּ׃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וַתְּכַ֖ל לְהַשְׁקֹת֑וֹ וַתֹּ֗אמֶר גַּ֤ם לִגְמַלֶּ֙יךָ֙ אֶשְׁאָ֔ב עַ֥ד אִם־כִּלּ֖וּ לִשְׁתֹּֽת׃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וַתְּמַהֵ֗ר וַתְּעַ֤ר כַּדָּהּ֙ אֶל־הַשֹּׁ֔קֶת וַתָּ֥רָץ ע֛וֹד אֶֽל־הַבְּאֵ֖ר לִשְׁאֹ֑ב וַתִּשְׁאַ֖ב לְכָל־גְּמַלָּֽיו׃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וְהָאִ֥ישׁ מִשְׁתָּאֵ֖ה לָ֑הּ מַחֲרִ֕ישׁ לָדַ֗עַת הַֽהִצְלִ֧יחַ יְהוָ֛ה דַּרְכּ֖וֹ אִם־לֹֽא׃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וַיְהִ֗י כַּאֲשֶׁ֨ר כִּלּ֤וּ הַגְּמַלִּים֙ לִשְׁתּ֔וֹת וַיִּקַּ֤ח הָאִישׁ֙ נֶ֣זֶם זָהָ֔ב בֶּ֖קַע מִשְׁקָל֑וֹ וּשְׁנֵ֤י צְמִידִים֙ עַל־יָדֶ֔יהָ עֲשָׂרָ֥ה זָהָ֖ב מִשְׁקָלָֽם׃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וַיֹּ֙אמֶר֙ בַּת־מִ֣י אַ֔תְּ הַגִּ֥ידִי נָ֖א לִ֑י הֲיֵ֧שׁ בֵּית־אָבִ֛יךְ מָק֥וֹם לָ֖נוּ לָלִֽין׃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וַתֹּ֣אמֶר אֵלָ֔יו בַּת־בְּתוּאֵ֖ל אָנֹ֑כִי בֶּן־מִלְכָּ֕ה אֲשֶׁ֥ר יָלְדָ֖ה לְנָחֽוֹר׃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וַתֹּ֣אמֶר אֵלָ֔יו גַּם־תֶּ֥בֶן גַּם־מִסְפּ֖וֹא רַ֣ב עִמָּ֑נוּ גַּם־מָק֖וֹם לָלֽוּן׃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וַיִּקֹּ֣ד הָאִ֔ישׁ וַיִּשְׁתַּ֖חוּ לַֽיהוָֽה׃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וַיֹּ֗אמֶר בָּר֤וּךְ יְהוָה֙ אֱלֹהֵי֙ אֲדֹנִ֣י אַבְרָהָ֔ם אֲ֠שֶׁר לֹֽא־עָזַ֥ב חַסְדּ֛וֹ וַאֲמִתּ֖וֹ מֵעִ֣ם אֲדֹנִ֑י אָנֹכִ֗י בַּדֶּ֙רֶךְ֙ נָחַ֣נִי יְהוָ֔ה בֵּ֖ית אֲחֵ֥י אֲדֹנִֽי׃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וַתָּ֙רָץ֙ הַֽנַּעֲרָ֔ וַתַּגֵּ֖ד לְבֵ֣ית אִמָּ֑הּ כַּדְּבָרִ֖ים הָאֵֽלֶּה׃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וּלְרִבְקָ֥ה אָ֖ח וּשְׁמ֣וֹ לָבָ֑ן וַיָּ֨רָץ לָבָ֧ן אֶל־הָאִ֛ישׁ הַח֖וּצָה אֶל־הָעָֽיִן׃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וַיְהִ֣י ׀ כִּרְאֹ֣ת אֶת־הַנֶּ֗זֶם וְֽאֶת־הַצְּמִדִים֮ עַל־יְדֵ֣י אֲחֹתוֹ֒ וּכְשָׁמְע֗וֹ אֶת־דִּבְרֵ֞י רִבְקָ֤ה אֲחֹתוֹ֙ לֵאמֹ֔ר כֹּֽה־דִבֶּ֥ר אֵלַ֖י הָאִ֑ישׁ וַיָּבֹא֙ אֶל־הָאִ֔ישׁ וְהִנֵּ֛ה עֹמֵ֥ד עַל־הַגְּמַלִּ֖ים עַל־הָעָֽיִן׃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וַיֹּ֕אמֶר בּ֖וֹא בְּר֣וּךְ יְהוָ֑ה לָ֤מָּה תַעֲמֹד֙ בַּח֔וּץ וְאָנֹכִי֙ פִּנִּ֣יתִי הַבַּ֔יִת וּמָק֖וֹם לַגְּמַלִּֽים׃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וַיָּבֹ֤א הָאִישׁ֙ הַבַּ֔יְתָה וַיְפַתַּ֖ח הַגְּמַלִּ֑ים וַיִּתֵּ֨ן תֶּ֤בֶן וּמִסְפּוֹא֙ לַגְּמַלִּ֔ים וּמַ֙יִם֙ לִרְחֹ֣ץ רַגְלָ֔יו וְרַגְלֵ֥י הָאֲנָשִׁ֖ים אֲשֶׁ֥ר אִתּֽוֹ׃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ויישם לְפָנָיו֙ לֶאֱכֹ֔ל וַיֹּ֙אמֶר֙ לֹ֣א אֹכַ֔ל עַ֥ד אִם־דִּבַּ֖רְתִּי דְּבָרָ֑י וַיֹּ֖אמֶר דַּבֵּֽר׃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וַיֹּאמַ֑ר עֶ֥בֶד אַבְרָהָ֖ם אָנֹֽכִי׃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וַיהוָ֞ה בֵּרַ֧ךְ אֶת־אֲדֹנִ֛י מְאֹ֖ד וַיִּגְדָּ֑ל וַיִּתֶּן־ל֞וֹ צֹ֤אן וּבָקָר֙ וְכֶ֣סֶף וְזָהָ֔ב וַעֲבָדִם֙ וּשְׁפָחֹ֔ת וּגְמַלִּ֖ים וַחֲמֹרִֽים׃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וַתֵּ֡לֶד שָׂרָה֩ אֵ֨שֶׁת אֲדֹנִ֥י בֵן֙ לַֽאדֹנִ֔י אַחֲרֵ֖י זִקְנָתָ֑הּ וַיִּתֶּן־לּ֖וֹ אֶת־כָּל ־אֲשֶׁר־לֽוֹ׃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וַיַּשְׁבִּעֵ֥נִי אֲדֹנִ֖י לֵאמֹ֑ר לֹא־תִקַּ֤ח אִשָּׁה֙ לִבְנִ֔י מִבְּנוֹת֙ הַֽכְּנַעֲנִ֔י אֲשֶׁ֥ר אָנֹכִ֖י יֹשֵׁ֥ב בְּאַרְצֽוֹ׃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אִם־לֹ֧א אֶל־בֵּית־אָבִ֛י תֵּלֵ֖ךְ וְאֶל־מִשְׁפַּחְתִּ֑י וְלָקַחְתָּ֥ אִשָּׁ֖ה לִבְנִֽי׃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וָאֹמַ֖ר אֶל־אֲדֹנִ֑י אֻלַ֛י לֹא־תֵלֵ֥ךְ הָאִשָּׁ֖ה אַחֲרָֽי׃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וַיֹּ֖אמֶר אֵלָ֑י יְהוָ֞ה אֲשֶׁר־הִתְהַלַּ֣כְתִּי לְפָנָ֗יו יִשְׁלַ֨ח מַלְאָכ֤וֹ אִתָּךְ֙ וְהִצְלִ֣יחַ דַּרְכֶּ֔ךָ וְלָקַחְתָּ֤ אִשָּׁה֙ לִבְנִ֔י מִמִּשְׁפַּחְתִּ֖י וּמִבֵּ֥ית אָבִֽי׃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אָ֤ז תִּנָּקֶה֙ מֵאָ֣לָתִ֔י כִּ֥י תָב֖וֹא אֶל־מִשְׁפַּחְתִּ֑י וְאִם־לֹ֤א יִתְּנוּ֙ לָ֔ךְ וְהָיִ֥יתָ נָקִ֖י מֵאָלָתִֽי׃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וָאָבֹ֥א הַיּ֖וֹם אֶל־הָעָ֑יִן וָאֹמַ֗ר יְהוָה֙ אֱלֹהֵי֙ אֲדֹנִ֣י אַבְרָהָ֔ם אִם־יֶשְׁךָ־נָּא֙ מַצְלִ֣יחַ דַּרְכִּ֔י אֲשֶׁ֥ר אָנֹכִ֖י הֹלֵ֥ךְ עָלֶֽיהָ׃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הִנֵּ֛ה אָנֹכִ֥י נִצָּ֖ב עַל־עֵ֣ין הַמָּ֑יִם וְהָיָ֤ה הָֽעַלְמָה֙ הַיֹּצֵ֣את לִשְׁאֹ֔ב וְאָמַרְתִּ֣י אֵלֶ֔יהָ הַשְׁקִֽינִי־נָ֥א מְעַט־מַ֖יִם מִכַּדֵּֽךְ׃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וְאָמְרָ֤ה אֵלַי֙ גַּם־אַתָּ֣ה שְׁתֵ֔ה וְגַ֥ם לִגְמַלֶּ֖יךָ אֶשְׁאָ֑ב הִ֣וא הָֽאִשָּׁ֔ה אֲשֶׁר־הֹכִ֥יחַ יְהוָ֖ה לְבֶן־אֲדֹנִֽי׃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אֲנִי֩ טֶ֨רֶם אֲכַלֶּ֜ה לְדַבֵּ֣ר אֶל־לִבִּ֗י וְהִנֵּ֨ה רִבְקָ֤ה יֹצֵאת֙ וְכַדָּ֣הּ עַל־שִׁכְמָ֔הּ וַתֵּ֥רֶד הָעַ֖יְנָה וַתִּשְׁאָ֑ב וָאֹמַ֥ר אֵלֶ֖יהָ הַשְׁקִ֥ינִי נָֽא׃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וַתְּמַהֵ֗ר וַתּ֤וֹרֶד כַּדָּהּ֙ מֵֽעָלֶ֔יהָ וַתֹּ֣אמֶר שְׁתֵ֔ה וְגַם־גְּמַלֶּ֖יךָ אַשְׁקֶ֑ה וָאֵ֕שְׁתְּ וְגַ֥ם הַגְּמַלִּ֖ים הִשְׁקָֽתָה׃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וָאֶשְׁאַ֣ל אֹתָ֗הּ וָאֹמַר֮ בַּת־מִ֣י אַתְּ֒ וַתֹּ֗אמֶר בַּת־בְּתוּאֵל֙ בֶּן־נָח֔וֹר אֲשֶׁ֥ר יָֽלְדָה־לּ֖וֹ מִלְכָּ֑ה וָאָשִׂ֤ם הַנֶּ֙זֶם֙ עַל־אַפָּ֔הּ וְהַצְּמִידִ֖ים עַל־יָדֶֽיהָ׃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וָאֶקֹּ֥ד וָֽאֶשְׁתַּחֲוֶ֖ה לַיהוָ֑ה וָאֲבָרֵ֗ךְ אֶת־יְהוָה֙ אֱלֹהֵי֙ אֲדֹנִ֣י אַבְרָהָ֔ם אֲשֶׁ֤ר הִנְחַ֙נִי֙ בְּדֶ֣רֶךְ אֱמֶ֔ת לָקַ֛חַת אֶת־בַּת־אֲחִ֥י אֲדֹנִ֖י לִבְנֽוֹ׃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49</w:t>
      </w:r>
      <w:r>
        <w:rPr>
          <w:rtl/>
          <w:cs/>
          <w:lang w:val="he_IL" w:bidi="he_IL"/>
        </w:rPr>
        <w:t xml:space="preserve"> וְ֠עַתָּה אִם־יֶשְׁכֶ֨ם עֹשִׂ֜ים חֶ֧סֶד וֶֽאֱמֶ֛ת אֶת־אֲדֹנִ֖י הַגִּ֣ידוּ לִ֑י וְאִם־לֹ֕א הַגִּ֣ידוּ לִ֔י וְאֶפְנֶ֥ה עַל־יָמִ֖ין א֥וֹ עַל־שְׂמֹֽאל׃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50</w:t>
      </w:r>
      <w:r>
        <w:rPr>
          <w:rtl/>
          <w:cs/>
          <w:lang w:val="he_IL" w:bidi="he_IL"/>
        </w:rPr>
        <w:t xml:space="preserve"> וַיַּ֨עַן לָבָ֤ן וּבְתוּאֵל֙ וַיֹּ֣אמְר֔וּ מֵיְהוָ֖ה יָצָ֣א הַדָּבָ֑ר לֹ֥א נוּכַ֛ל דַּבֵּ֥ר אֵלֶ֖יךָ רַ֥ע אוֹ־טֽוֹב׃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51</w:t>
      </w:r>
      <w:r>
        <w:rPr>
          <w:rtl/>
          <w:cs/>
          <w:lang w:val="he_IL" w:bidi="he_IL"/>
        </w:rPr>
        <w:t xml:space="preserve"> הִנֵּֽה־רִבְקָ֥ה לְפָנֶ֖יךָ קַ֣ח וָלֵ֑ךְ וּתְהִ֤י אִשָּׁה֙ לְבֶן־אֲדֹנֶ֔יךָ כַּאֲשֶׁ֖ר דִּבֶּ֥ר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52</w:t>
      </w:r>
      <w:r>
        <w:rPr>
          <w:rtl/>
          <w:cs/>
          <w:lang w:val="he_IL" w:bidi="he_IL"/>
        </w:rPr>
        <w:t xml:space="preserve"> וַיְהִ֕י כַּאֲשֶׁ֥ר שָׁמַ֛ע עֶ֥בֶד אַבְרָהָ֖ם אֶת־דִּבְרֵיהֶ֑ם וַיִּשְׁתַּ֥חוּ אַ֖רְצָה לַֽיהוָֽה׃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53</w:t>
      </w:r>
      <w:r>
        <w:rPr>
          <w:rtl/>
          <w:cs/>
          <w:lang w:val="he_IL" w:bidi="he_IL"/>
        </w:rPr>
        <w:t xml:space="preserve"> וַיּוֹצֵ֨א הָעֶ֜בֶד כְּלֵי־כֶ֨סֶף וּכְלֵ֤י זָהָב֙ וּבְגָדִ֔ים וַיִּתֵּ֖ן לְרִבְקָ֑ה וּמִ֨גְדָּנֹ֔ת נָתַ֥ן לְאָחִ֖יהָ וּלְאִמָּֽהּ׃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54</w:t>
      </w:r>
      <w:r>
        <w:rPr>
          <w:rtl/>
          <w:cs/>
          <w:lang w:val="he_IL" w:bidi="he_IL"/>
        </w:rPr>
        <w:t xml:space="preserve"> וַיֹּאכְל֣וּ וַיִּשְׁתּ֗וּ ה֛וּא וְהָאֲנָשִׁ֥ים אֲשֶׁר־עִמּ֖וֹ וַיָּלִ֑ינוּ וַיָּק֣וּמוּ בַבֹּ֔קֶר וַיֹּ֖אמֶר שַׁלְּחֻ֥נִי לַֽאדֹנִֽי׃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55</w:t>
      </w:r>
      <w:r>
        <w:rPr>
          <w:rtl/>
          <w:cs/>
          <w:lang w:val="he_IL" w:bidi="he_IL"/>
        </w:rPr>
        <w:t xml:space="preserve"> וַיֹּ֤אמֶר אָחִ֙יהָ֙ וְאִמָּ֔הּ תֵּשֵׁ֨ב הַנַּעֲרָ֥ אִתָּ֛נוּ יָמִ֖ים א֣וֹ עָשׂ֑וֹר אַחַ֖ר תֵּלֵֽךְ׃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56</w:t>
      </w:r>
      <w:r>
        <w:rPr>
          <w:rtl/>
          <w:cs/>
          <w:lang w:val="he_IL" w:bidi="he_IL"/>
        </w:rPr>
        <w:t xml:space="preserve"> וַיֹּ֤אמֶר אֲלֵהֶם֙ אַל־תְּאַחֲר֣וּ אֹתִ֔י וַֽיהוָ֖ה הִצְלִ֣יחַ דַּרְכִּ֑י שַׁלְּח֕וּנִי וְאֵלְכָ֖ה לַֽאדֹנִֽי׃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57</w:t>
      </w:r>
      <w:r>
        <w:rPr>
          <w:rtl/>
          <w:cs/>
          <w:lang w:val="he_IL" w:bidi="he_IL"/>
        </w:rPr>
        <w:t xml:space="preserve"> וַיֹּאמְר֖וּ נִקְרָ֣א לַֽנַּעֲרָ֑ וְנִשְׁאֲלָ֖ה אֶת־פִּֽיהָ׃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58</w:t>
      </w:r>
      <w:r>
        <w:rPr>
          <w:rtl/>
          <w:cs/>
          <w:lang w:val="he_IL" w:bidi="he_IL"/>
        </w:rPr>
        <w:t xml:space="preserve"> וַיִּקְרְא֤וּ לְרִבְקָה֙ וַיֹּאמְר֣וּ אֵלֶ֔יהָ הֲתֵלְכִ֖י עִם־הָאִ֣ישׁ הַזֶּ֑ה וַתֹּ֖אמֶר אֵלֵֽךְ׃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59</w:t>
      </w:r>
      <w:r>
        <w:rPr>
          <w:rtl/>
          <w:cs/>
          <w:lang w:val="he_IL" w:bidi="he_IL"/>
        </w:rPr>
        <w:t xml:space="preserve"> וַֽיְשַׁלְּח֛וּ אֶת־רִבְקָ֥ה אֲחֹתָ֖ם וְאֶת־מֵנִקְתָּ֑הּ וְאֶת־עֶ֥בֶד אַבְרָהָ֖ם וְאֶת־אֲנָשָֽׁיו׃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60</w:t>
      </w:r>
      <w:r>
        <w:rPr>
          <w:rtl/>
          <w:cs/>
          <w:lang w:val="he_IL" w:bidi="he_IL"/>
        </w:rPr>
        <w:t xml:space="preserve"> וַיְבָרֲכ֤וּ אֶת־רִבְקָה֙ וַיֹּ֣אמְרוּ לָ֔הּ אֲחֹתֵ֕נוּ אַ֥תְּ הֲיִ֖י לְאַלְפֵ֣י רְבָבָ֑ה וְיִירַ֣שׁ זַרְעֵ֔ךְ אֵ֖ת שַׁ֥עַר שֹׂנְאָֽיו׃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61</w:t>
      </w:r>
      <w:r>
        <w:rPr>
          <w:rtl/>
          <w:cs/>
          <w:lang w:val="he_IL" w:bidi="he_IL"/>
        </w:rPr>
        <w:t xml:space="preserve"> וַתָּ֨קָם רִבְקָ֜ה וְנַעֲרֹתֶ֗יהָ וַתִּרְכַּ֙בְנָה֙ עַל־הַגְּמַלִּ֔ים וַתֵּלַ֖כְנָה אַחֲרֵ֣י הָאִ֑ישׁ וַיִּקַּ֥ח הָעֶ֛בֶד אֶת־רִבְקָ֖ה וַיֵּלַֽךְ׃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62</w:t>
      </w:r>
      <w:r>
        <w:rPr>
          <w:rtl/>
          <w:cs/>
          <w:lang w:val="he_IL" w:bidi="he_IL"/>
        </w:rPr>
        <w:t xml:space="preserve"> וְיִצְחָק֙ בָּ֣א מִבּ֔וֹא בְּאֵ֥ר לַחַ֖י רֹאִ֑י וְה֥וּא יוֹשֵׁ֖ב בְּאֶ֥רֶץ הַנֶּֽגֶב׃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63</w:t>
      </w:r>
      <w:r>
        <w:rPr>
          <w:rtl/>
          <w:cs/>
          <w:lang w:val="he_IL" w:bidi="he_IL"/>
        </w:rPr>
        <w:t xml:space="preserve"> וַיֵּצֵ֥א יִצְחָ֛ק לָשׂ֥וּחַ בַּשָּׂדֶ֖ה לִפְנ֣וֹת עָ֑רֶב וַיִּשָּׂ֤א עֵינָיו֙ וַיַּ֔רְא וְהִנֵּ֥ה גְמַלִּ֖ים בָּאִֽים׃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64</w:t>
      </w:r>
      <w:r>
        <w:rPr>
          <w:rtl/>
          <w:cs/>
          <w:lang w:val="he_IL" w:bidi="he_IL"/>
        </w:rPr>
        <w:t xml:space="preserve"> וַתִּשָּׂ֤א רִבְקָה֙ אֶת־עֵינֶ֔יהָ וַתֵּ֖רֶא אֶת־יִצְחָ֑ק וַתִּפֹּ֖ל מֵעַ֥ל הַגָּמָֽל׃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65</w:t>
      </w:r>
      <w:r>
        <w:rPr>
          <w:rtl/>
          <w:cs/>
          <w:lang w:val="he_IL" w:bidi="he_IL"/>
        </w:rPr>
        <w:t xml:space="preserve"> וַתֹּ֣אמֶר אֶל־הָעֶ֗בֶד מִֽי־הָאִ֤ישׁ הַלָּזֶה֙ הַהֹלֵ֤ךְ בַּשָּׂדֶה֙ לִקְרָאתֵ֔נוּ וַיֹּ֥אמֶר הָעֶ֖בֶד ה֣וּא אֲדֹנִ֑י וַתִּקַּ֥ח הַצָּעִ֖יף וַתִּתְכָּֽס׃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66</w:t>
      </w:r>
      <w:r>
        <w:rPr>
          <w:rtl/>
          <w:cs/>
          <w:lang w:val="he_IL" w:bidi="he_IL"/>
        </w:rPr>
        <w:t xml:space="preserve"> וַיְסַפֵּ֥ר הָעֶ֖בֶד לְיִצְחָ֑ק אֵ֥ת כָּל־הַדְּבָרִ֖ים אֲשֶׁ֥ר עָשָֽׂה׃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67</w:t>
      </w:r>
      <w:r>
        <w:rPr>
          <w:rtl/>
          <w:cs/>
          <w:lang w:val="he_IL" w:bidi="he_IL"/>
        </w:rPr>
        <w:t xml:space="preserve"> וַיְבִאֶ֣הָ יִצְחָ֗ק הָאֹ֙הֱלָה֙ שָׂרָ֣ה אִמּ֔וֹ וַיִּקַּ֧ח אֶת־רִבְקָ֛ה וַתְּהִי־ל֥וֹ לְאִשָּׁ֖ה וַיֶּאֱהָבֶ֑הָ וַיִּנָּחֵ֥ם יִצְחָ֖ק אַחֲרֵ֥י אִמּֽוֹ׃ פ</w:t>
      </w:r>
    </w:p>
    <w:p>
      <w:pPr>
        <w:pStyle w:val="Heading2"/>
        <w:bidi/>
      </w:pPr>
      <w:r>
        <w:rPr>
          <w:rtl/>
          <w:cs/>
          <w:lang w:val="he_IL" w:bidi="he_IL"/>
        </w:rPr>
        <w:t>Genesis 25:1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וַיֹּ֧סֶף אַבְרָהָ֛ם וַיִּקַּ֥ח אִשָּׁ֖ה וּשְׁמָ֥הּ קְטוּרָֽה׃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וַתֵּ֣לֶד ל֗וֹ אֶת־זִמְרָן֙ וְאֶת־יָקְשָׁ֔ן וְאֶת־מְדָ֖ן וְאֶת־מִדְיָ֑ן וְאֶת־יִשְׁבָּ֖ק וְאֶת־שֽׁוּחַ׃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וְיָקְשָׁ֣ן יָלַ֔ד אֶת־שְׁבָ֖א וְאֶת־דְּדָ֑ן וּבְנֵ֣י דְדָ֔ן הָי֛וּ אַשּׁוּרִ֥ם וּלְטוּשִׁ֖ים וּלְאֻמִּֽים׃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וּבְנֵ֣י מִדְיָ֗ן עֵיפָ֤ה וָעֵ֙פֶר֙ וַחֲנֹ֔ךְ וַאֲבִידָ֖ע וְאֶלְדָּעָ֑ה כָּל־אֵ֖לֶּה בְּנֵ֥י קְטוּרָֽה׃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וַיִּתֵּ֧ן אַבְרָהָ֛ם אֶת־כָּל־אֲשֶׁר־ל֖וֹ לְיִצְחָֽק׃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וְלִבְנֵ֤י הַפִּֽילַגְשִׁים֙ אֲשֶׁ֣ר לְאַבְרָהָ֔ם נָתַ֥ן אַבְרָהָ֖ם מַתָּנֹ֑ת וַֽיְשַׁלְּחֵ֞ם מֵעַ֨ל יִצְחָ֤ק בְּנוֹ֙ בְּעוֹדֶ֣נּוּ חַ֔י קֵ֖דְמָה אֶל־אֶ֥רֶץ קֶֽדֶם׃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וְאֵ֗לֶּה יְמֵ֛י שְׁנֵֽי־חַיֵּ֥י אַבְרָהָ֖ם אֲשֶׁר־חָ֑י מְאַ֥ת שָׁנָ֛ה וְשִׁבְעִ֥ים שָׁנָ֖ה וְחָמֵ֥שׁ שָׁנִֽים׃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וַיִּגְוַ֨ע וַיָּ֧מָת אַבְרָהָ֛ם בְּשֵׂיבָ֥ה טוֹבָ֖ה זָקֵ֣ן וְשָׂבֵ֑עַ וַיֵּאָ֖סֶף אֶל־עַמָּֽיו׃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וַיִּקְבְּר֨וּ אֹת֜וֹ יִצְחָ֤ק וְיִשְׁמָעֵאל֙ בָּנָ֔יו אֶל־מְעָרַ֖ת הַמַּכְפֵּלָ֑ה אֶל־שְׂדֵ֞ה עֶפְרֹ֤ן בֶּן־צֹ֙חַר֙ הַֽחִתִּ֔י אֲשֶׁ֖ר עַל־פְּנֵ֥י מַמְרֵֽא׃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הַשָּׂדֶ֛ה אֲשֶׁר־קָנָ֥ה אַבְרָהָ֖ם מֵאֵ֣ת בְּנֵי־חֵ֑ת שָׁ֛מָּה קֻבַּ֥ר אַבְרָהָ֖ם וְשָׂרָ֥ה אִשְׁתּֽוֹ׃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וַיְהִ֗י אַחֲרֵי֙ מ֣וֹת אַבְרָהָ֔ם וַיְבָ֥רֶךְ אֱלֹהִ֖ים אֶת־יִצְחָ֣ק בְּנ֑וֹ וַיֵּ֣שֶׁב יִצְחָ֔ק עִם־בְּאֵ֥ר לַחַ֖י רֹאִֽי׃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וְאֵ֛לֶּה תֹּלְדֹ֥ת יִשְׁמָעֵ֖אל בֶּן־אַבְרָהָ֑ם אֲשֶׁ֨ר יָלְדָ֜ה הָגָ֧ר הַמִּצְרִ֛ית שִׁפְחַ֥ת שָׂרָ֖ה לְאַבְרָהָֽם׃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וְאֵ֗לֶּה שְׁמוֹת֙ בְּנֵ֣י יִשְׁמָעֵ֔אל בִּשְׁמֹתָ֖ם לְתוֹלְדֹתָ֑ם בְּכֹ֤ר יִשְׁמָעֵאל֙ נְבָיֹ֔ת וְקֵדָ֥ר וְאַדְבְּאֵ֖ל וּמִבְשָֽׂם׃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וּמִשְׁמָ֥ע וְדוּמָ֖ה וּמַשָּֽׂא׃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חֲדַ֣ד וְתֵימָ֔א יְט֥וּר נָפִ֖ישׁ וָקֵֽדְמָה׃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אֵ֣לֶּה הֵ֞ם בְּנֵ֤י יִשְׁמָעֵאל֙ וְאֵ֣לֶּה שְׁמֹתָ֔ם בְּחַצְרֵיהֶ֖ם וּבְטִֽירֹתָ֑ם שְׁנֵים־עָשָׂ֥ר נְשִׂיאִ֖ם לְאֻמֹּתָֽם׃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וְאֵ֗לֶּה שְׁנֵי֙ חַיֵּ֣י יִשְׁמָעֵ֔אל מְאַ֥ת שָׁנָ֛ה וּשְׁלֹשִׁ֥ים שָׁנָ֖ה וְשֶׁ֣בַע שָׁנִ֑ים וַיִּגְוַ֣ע וַיָּ֔מָת וַיֵּאָ֖סֶף אֶל־עַמָּֽיו׃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וַיִּשְׁכְּנ֨וּ מֵֽחֲוִילָ֜ה עַד־שׁ֗וּר אֲשֶׁר֙ עַל־פְּנֵ֣י מִצְרַ֔יִם בֹּאֲכָ֖ה אַשּׁ֑וּרָה עַל־פְּנֵ֥י כָל־אֶחָ֖יו נָפָֽל׃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וְאֵ֛לֶּה תּוֹלְדֹ֥ת יִצְחָ֖ק בֶּן־אַבְרָהָ֑ם אַבְרָהָ֖ם הוֹלִ֥יד אֶת־יִצְחָֽק׃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וַיְהִ֤י יִצְחָק֙ בֶּן־אַרְבָּעִ֣ים שָׁנָ֔ה בְּקַחְתּ֣וֹ אֶת־רִבְקָ֗ה בַּת־בְּתוּאֵל֙ הָֽאֲרַמִּ֔י מִפַּדַּ֖ן אֲרָ֑ם אֲח֛וֹת לָבָ֥ן הָאֲרַמִּ֖י ל֥וֹ לְאִשָּֽׁה׃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וַיֶּעְתַּ֨ר יִצְחָ֤ק לַֽיהוָה֙ לְנֹ֣כַח אִשְׁתּ֔וֹ כִּ֥י עֲקָרָ֖ה הִ֑וא וַיֵּעָ֤תֶר לוֹ֙ יְהוָ֔ה וַתַּ֖הַר רִבְקָ֥ה אִשְׁתּֽוֹ׃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וַיִּתְרֹֽצֲצ֤וּ הַבָּנִים֙ בְּקִרְבָּ֔הּ וַתֹּ֣אמֶר אִם־כֵּ֔ן לָ֥מָּה זֶּ֖ה אָנֹ֑כִי וַתֵּ֖לֶךְ לִדְרֹ֥שׁ אֶת־יְהוָֽה׃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וַיֹּ֨אמֶר יְהוָ֜ה לָ֗הּ שְׁנֵ֤י גיים בְּבִטְנֵ֔ךְ וּשְׁנֵ֣י לְאֻמִּ֔ים מִמֵּעַ֖יִךְ יִפָּרֵ֑דוּ וּלְאֹם֙ מִלְאֹ֣ם יֶֽאֱמָ֔ץ וְרַ֖ב יַעֲבֹ֥ד צָעִֽיר׃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וַיִּמְלְא֥וּ יָמֶ֖יהָ לָלֶ֑דֶת וְהִנֵּ֥ה תוֹמִ֖ם בְּבִטְנָֽהּ׃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וַיֵּצֵ֤א הָרִאשׁוֹן֙ אַדְמוֹנִ֔י כֻּלּ֖וֹ כְּאַדֶּ֣רֶת שֵׂעָ֑ר וַיִּקְרְא֥וּ שְׁמ֖וֹ עֵשָֽׂו׃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וְאַֽחֲרֵי־כֵ֞ן יָצָ֣א אָחִ֗יו וְיָד֤וֹ אֹחֶ֙זֶת֙ בַּעֲקֵ֣ב עֵשָׂ֔ו וַיִּקְרָ֥א שְׁמ֖וֹ יַעֲקֹ֑ב וְיִצְחָ֛ק בֶּן־שִׁשִּׁ֥ים שָׁנָ֖ה בְּלֶ֥דֶת אֹתָֽם׃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וַֽיִּגְדְּלוּ֙ הַנְּעָרִ֔ים וַיְהִ֣י עֵשָׂ֗ו אִ֛ישׁ יֹדֵ֥עַ צַ֖יִד אִ֣ישׁ שָׂדֶ֑ה וְיַעֲקֹב֙ אִ֣ישׁ תָּ֔ם יֹשֵׁ֖ב אֹהָלִֽים׃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וַיֶּאֱהַ֥ב יִצְחָ֛ק אֶת־עֵשָׂ֖ו כִּי־צַ֣יִד בְּפִ֑יו וְרִבְקָ֖ה אֹהֶ֥בֶת אֶֽת־יַעֲקֹֽב׃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וַיָּ֥זֶד יַעֲקֹ֖ב נָזִ֑יד וַיָּבֹ֥א עֵשָׂ֛ו מִן־הַשָּׂדֶ֖ה וְה֥וּא עָיֵֽף׃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וַיֹּ֨אמֶר עֵשָׂ֜ו אֶֽל־יַעֲקֹ֗ב הַלְעִיטֵ֤נִי נָא֙ מִן־הָאָדֹ֤ם הָאָדֹם֙ הַזֶּ֔ה כִּ֥י עָיֵ֖ף אָנֹ֑כִי עַל־כֵּ֥ן קָרָֽא־שְׁמ֖וֹ אֱדֽוֹם׃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וַיֹּ֖אמֶר יַעֲקֹ֑ב מִכְרָ֥ה כַיּ֛וֹם אֶת־בְּכֹֽרָתְךָ֖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וַיֹּ֣אמֶר עֵשָׂ֔ו הִנֵּ֛ה אָנֹכִ֥י הוֹלֵ֖ךְ לָמ֑וּת וְלָמָּה־זֶּ֥ה לִ֖י בְּכֹרָֽה׃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וַיֹּ֣אמֶר יַעֲקֹ֗ב הִשָּׁ֤בְעָה לִּי֙ כַּיּ֔וֹם וַיִּשָּׁבַ֖ע ל֑וֹ וַיִּמְכֹּ֥ר אֶת־בְּכֹרָת֖וֹ לְיַעֲקֹֽב׃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וְיַעֲקֹ֞ב נָתַ֣ן לְעֵשָׂ֗ו לֶ֚חֶם וּנְזִ֣יד עֲדָשִׁ֔ים וַיֹּ֣אכַל וַיֵּ֔שְׁתְּ וַיָּ֖קָם וַיֵּלַ֑ךְ וַיִּ֥בֶז עֵשָׂ֖ו אֶת־הַבְּכֹרָֽה׃ ס</w:t>
      </w:r>
    </w:p>
    <w:p>
      <w:pPr>
        <w:pStyle w:val="Heading2"/>
        <w:bidi/>
      </w:pPr>
      <w:r>
        <w:rPr>
          <w:rtl/>
          <w:cs/>
          <w:lang w:val="he_IL" w:bidi="he_IL"/>
        </w:rPr>
        <w:t>Genesis 26:1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וַיְהִ֤י רָעָב֙ בָּאָ֔רֶץ מִלְּבַד֙ הָרָעָ֣ב הָרִאשׁ֔וֹן אֲשֶׁ֥ר הָיָ֖ה בִּימֵ֣י אַבְרָהָ֑ם וַיֵּ֧לֶךְ יִצְחָ֛ק אֶל־אֲבִימֶּ֥לֶךְ מֶֽלֶךְ־פְּלִשְׁתִּ֖ים גְּרָֽרָה׃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וַיֵּרָ֤א אֵלָיו֙ יְהוָ֔ה וַיֹּ֖אמֶר אַל־תֵּרֵ֣ד מִצְרָ֑יְמָה שְׁכֹ֣ן בָּאָ֔רֶץ אֲשֶׁ֖ר אֹמַ֥ר אֵלֶֽיךָ׃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גּ֚וּר בָּאָ֣רֶץ הַזֹּ֔את וְאֶֽהְיֶ֥ה עִמְּךָ֖ וַאֲבָרְכֶ֑ךָּ כִּֽי־לְךָ֣ וּֽלְזַרְעֲךָ֗ אֶתֵּן֙ אֶת־כָּל־הָֽאֲרָצֹ֣ת הָאֵ֔ל וַהֲקִֽמֹתִי֙ אֶת־הַשְּׁבֻעָ֔ה אֲשֶׁ֥ר נִשְׁבַּ֖עְתִּי לְאַבְרָהָ֥ם אָבִֽיךָ׃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וְהִרְבֵּיתִ֤י אֶֽת־זַרְעֲךָ֙ כְּכוֹכְבֵ֣י הַשָּׁמַ֔יִם וְנָתַתִּ֣י לְזַרְעֲךָ֔ אֵ֥ת כָּל־הָאֲרָצֹ֖ת הָאֵ֑ל וְהִתְבָּרֲכ֣וּ בְזַרְעֲךָ֔ כֹּ֖ל גּוֹיֵ֥י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עֵ֕קֶב אֲשֶׁר־שָׁמַ֥ע אַבְרָהָ֖ם בְּקֹלִ֑י וַיִּשְׁמֹר֙ מִשְׁמַרְתִּ֔י מִצְוֺתַ֖י חֻקּוֹתַ֥י וְתוֹרֹתָֽי׃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וַיֵּ֥שֶׁב יִצְחָ֖ק בִּגְרָֽר׃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וַֽיִּשְׁאֲל֞וּ אַנְשֵׁ֤י הַמָּקוֹם֙ לְאִשְׁתּ֔וֹ וַיֹּ֖אמֶר אֲחֹ֣תִי הִ֑וא כִּ֤י יָרֵא֙ לֵאמֹ֣ר אִשְׁתִּ֔י פֶּן־יַֽהַרְגֻ֜נִי אַנְשֵׁ֤י הַמָּקוֹם֙ עַל־רִבְקָ֔ה כִּֽי־טוֹבַ֥ת מַרְאֶ֖ה הִֽיא׃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וַיְהִ֗י כִּ֣י אָֽרְכוּ־ל֥וֹ שָׁם֙ הַיָּמִ֔ים וַיַּשְׁקֵ֗ף אֲבִימֶ֙לֶךְ֙ מֶ֣לֶךְ פְּלִשְׁתִּ֔ים בְּעַ֖ד הַֽחַלּ֑וֹן וַיַּ֗רְא וְהִנֵּ֤ה יִצְחָק֙ מְצַחֵ֔ק אֵ֖ת רִבְקָ֥ה אִשְׁתּֽוֹ׃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וַיִּקְרָ֨א אֲבִימֶ֜לֶךְ לְיִצְחָ֗ק וַיֹּ֙אמֶר֙ אַ֣ךְ הִנֵּ֤ה אִשְׁתְּךָ֙ הִ֔וא וְאֵ֥יךְ אָמַ֖רְתָּ אֲחֹ֣תִי הִ֑וא וַיֹּ֤אמֶר אֵלָיו֙ יִצְחָ֔ק כִּ֣י אָמַ֔רְתִּי פֶּן־אָמ֖וּת עָלֶֽיהָ׃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וַיֹּ֣אמֶר אֲבִימֶ֔לֶךְ מַה־זֹּ֖את עָשִׂ֣יתָ לָּ֑נוּ כִּ֠מְעַט שָׁכַ֞ב אַחַ֤ד הָעָם֙ אֶת־אִשְׁתֶּ֔ךָ וְהֵבֵאתָ֥ עָלֵ֖ינוּ אָשָֽׁם׃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וַיְצַ֣ו אֲבִימֶ֔לֶךְ אֶת־כָּל־הָעָ֖ם לֵאמֹ֑ר הַנֹּגֵ֜עַ בָּאִ֥ישׁ הַזֶּ֛ה וּבְאִשְׁתּ֖וֹ מ֥וֹת יוּמָֽת׃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וַיִּזְרַ֤ע יִצְחָק֙ בָּאָ֣רֶץ הַהִ֔וא וַיִּמְצָ֛א בַּשָּׁנָ֥ה הַהִ֖וא מֵאָ֣ה שְׁעָרִ֑ים וַֽיְבָרֲכֵ֖הוּ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וַיִּגְדַּ֖ל הָאִ֑ישׁ וַיֵּ֤לֶךְ הָלוֹךְ֙ וְגָדֵ֔ל עַ֥ד כִּֽי־גָדַ֖ל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וַֽיְהִי־ל֤וֹ מִקְנֵה־צֹאן֙ וּמִקְנֵ֣ה בָקָ֔ר וַעֲבֻדָּ֖ה רַבָּ֑ה וַיְקַנְא֥וּ אֹת֖וֹ פְּלִשְׁתִּֽים׃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וְכָל־הַבְּאֵרֹ֗ת אֲשֶׁ֤ר חָֽפְרוּ֙ עַבְדֵ֣י אָבִ֔יו בִּימֵ֖י אַבְרָהָ֣ם אָבִ֑יו סִתְּמ֣וּם פְּלִשְׁתִּ֔ים וַיְמַלְא֖וּם עָפָֽר׃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וַיֹּ֥אמֶר אֲבִימֶ֖לֶךְ אֶל־יִצְחָ֑ק לֵ֚ךְ מֵֽעִמָּ֔נוּ כִּֽי־עָצַֽמְתָּ־מִמֶּ֖נּוּ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וַיֵּ֥לֶךְ מִשָּׁ֖ם יִצְחָ֑ק וַיִּ֥חַן בְּנַֽחַל־גְּרָ֖ר וַיֵּ֥שֶׁב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וַיָּ֨שָׁב יִצְחָ֜ק וַיַּחְפֹּ֣ר ׀ אֶת־בְּאֵרֹ֣ת הַמַּ֗יִם אֲשֶׁ֤ר חָֽפְרוּ֙ בִּימֵי֙ אַבְרָהָ֣ם אָבִ֔יו וַיְסַתְּמ֣וּם פְּלִשְׁתִּ֔ים אַחֲרֵ֖י מ֣וֹת אַבְרָהָ֑ם וַיִּקְרָ֤א לָהֶן֙ שֵׁמ֔וֹת כַּשֵּׁמֹ֕ת אֲשֶׁר־קָרָ֥א לָהֶ֖ן אָבִֽיו׃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וַיַּחְפְּר֥וּ עַבְדֵֽי־יִצְחָ֖ק בַּנָּ֑חַל וַיִּ֨מְצְאוּ־שָׁ֔ם בְּאֵ֖ר מַ֥יִם חַיִּֽים׃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וַיָּרִ֜יבוּ רֹעֵ֣י גְרָ֗ר עִם־רֹעֵ֥י יִצְחָ֛ק לֵאמֹ֖ר לָ֣נוּ הַמָּ֑יִם וַיִּקְרָ֤א שֵֽׁם־הַבְּאֵר֙ עֵ֔שֶׂק כִּ֥י הִֽתְעַשְּׂק֖וּ עִמּֽוֹ׃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וַֽיַּחְפְּרוּ֙ בְּאֵ֣ר אַחֶ֔רֶת וַיָּרִ֖יבוּ גַּם־עָלֶ֑יהָ וַיִּקְרָ֥א שְׁמָ֖הּ שִׂטְנָֽה׃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וַיַּעְתֵּ֣ק מִשָּׁ֗ם וַיַּחְפֹּר֙ בְּאֵ֣ר אַחֶ֔רֶת וְלֹ֥א רָב֖וּ עָלֶ֑יהָ וַיִּקְרָ֤א שְׁמָהּ֙ רְחֹב֔וֹת וַיֹּ֗אמֶר כִּֽי־עַתָּ֞ה הִרְחִ֧יב יְהוָ֛ה לָ֖נוּ וּפָרִ֥ינוּ בָאָֽרֶץ׃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וַיַּ֥עַל מִשָּׁ֖ם בְּאֵ֥ר שָֽׁבַע׃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וַיֵּרָ֨א אֵלָ֤יו יְהוָה֙ בַּלַּ֣יְלָה הַה֔וּא וַיֹּ֕אמֶר אָנֹכִ֕י אֱלֹהֵ֖י אַבְרָהָ֣ם אָבִ֑יךָ אַל־תִּירָא֙ כִּֽי־אִתְּךָ֣ אָנֹ֔כִי וּבֵֽרַכְתִּ֙יךָ֙ וְהִרְבֵּיתִ֣י אֶֽת־זַרְעֲךָ֔ בַּעֲב֖וּר אַבְרָהָ֥ם עַבְדִּֽי׃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וַיִּ֧בֶן שָׁ֣ם מִזְבֵּ֗חַ וַיִּקְרָא֙ בְּשֵׁ֣ם יְהוָ֔ה וַיֶּט־שָׁ֖ם אָהֳל֑וֹ וַיִּכְרוּ־שָׁ֥ם עַבְדֵי־יִצְחָ֖ק בְּאֵֽר׃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וַאֲבִימֶ֕לֶךְ הָלַ֥ךְ אֵלָ֖יו מִגְּרָ֑ר וַאֲחֻזַּת֙ מֵֽרֵעֵ֔הוּ וּפִיכֹ֖ל שַׂר־צְבָאֽוֹ׃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וַיֹּ֤אמֶר אֲלֵהֶם֙ יִצְחָ֔ק מַדּ֖וּעַ בָּאתֶ֣ם אֵלָ֑י וְאַתֶּם֙ שְׂנֵאתֶ֣ם אֹתִ֔י וַתְּשַׁלְּח֖וּנִי מֵאִתְּכֶֽם׃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וַיֹּאמְר֗וּ רָא֣וֹ רָאִינוּ֮ כִּֽי־הָיָ֣ה יְהוָ֣ה ׀ עִמָּךְ֒ וַנֹּ֗אמֶר תְּהִ֨י נָ֥א אָלָ֛ה בֵּינוֹתֵ֖ינוּ בֵּינֵ֣ינוּ וּבֵינֶ֑ךָ וְנִכְרְתָ֥ה בְרִ֖ית עִמָּֽךְ׃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אִם־תַּעֲשֵׂ֨ה עִמָּ֜נוּ רָעָ֗ה כַּאֲשֶׁר֙ לֹ֣א נְגַֽעֲנ֔וּךָ וְכַאֲשֶׁ֨ר עָשִׂ֤ינוּ עִמְּךָ֙ רַק־ט֔וֹב וַנְּשַׁלֵּֽחֲךָ֖ בְּשָׁל֑וֹם אַתָּ֥ה עַתָּ֖ה בְּר֥וּךְ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וַיַּ֤עַשׂ לָהֶם֙ מִשְׁתֶּ֔ה וַיֹּאכְל֖וּ וַיִּשְׁתּֽוּ׃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וַיַּשְׁכִּ֣ימוּ בַבֹּ֔קֶר וַיִּשָּׁבְע֖וּ אִ֣ישׁ לְאָחִ֑יו וַיְשַׁלְּחֵ֣ם יִצְחָ֔ק וַיֵּלְכ֥וּ מֵאִתּ֖וֹ בְּשָׁלֽוֹם׃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וַיְהִ֣י ׀ בַּיּ֣וֹם הַה֗וּא וַיָּבֹ֙אוּ֙ עַבְדֵ֣י יִצְחָ֔ק וַיַּגִּ֣דוּ ל֔וֹ עַל־אֹד֥וֹת הַבְּאֵ֖ר אֲשֶׁ֣ר חָפָ֑רוּ וַיֹּ֥אמְרוּ ל֖וֹ מָצָ֥אנוּ 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וַיִּקְרָ֥א אֹתָ֖הּ שִׁבְעָ֑ה עַל־כֵּ֤ן שֵׁם־הָעִיר֙ בְּאֵ֣ר שֶׁ֔בַע עַ֖ד הַיּ֥וֹם הַזֶּֽה׃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וַיְהִ֤י עֵשָׂו֙ בֶּן־אַרְבָּעִ֣ים שָׁנָ֔ה וַיִּקַּ֤ח אִשָּׁה֙ אֶת־יְהוּדִ֔ית בַּת־בְּאֵרִ֖י הַֽחִתִּ֑י וְאֶת־בָּ֣שְׂמַ֔ת בַּת־אֵילֹ֖ן הַֽחִתִּֽי׃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וַתִּהְיֶ֖יןָ מֹ֣רַת ר֑וּחַ לְיִצְחָ֖ק וּלְרִבְקָֽה׃ ס</w:t>
      </w:r>
    </w:p>
    <w:p>
      <w:pPr>
        <w:pStyle w:val="Heading2"/>
        <w:bidi/>
      </w:pPr>
      <w:r>
        <w:rPr>
          <w:rtl/>
          <w:cs/>
          <w:lang w:val="he_IL" w:bidi="he_IL"/>
        </w:rPr>
        <w:t>Genesis 27:1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וַיְהִי֙ כִּֽי־זָקֵ֣ן יִצְחָ֔ק וַתִּכְהֶ֥יןָ עֵינָ֖יו מֵרְאֹ֑ת וַיִּקְרָ֞א אֶת־עֵשָׂ֣ו ׀ בְּנ֣וֹ הַגָּדֹ֗ל וַיֹּ֤אמֶר אֵלָיו֙ בְּנִ֔י וַיֹּ֥אמֶר אֵלָ֖יו הִנֵּֽנִי׃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וַיֹּ֕אמֶר הִנֵּה־נָ֖א זָקַ֑נְתִּי לֹ֥א יָדַ֖עְתִּי י֥וֹם מוֹתִֽי׃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וְעַתָּה֙ שָׂא־נָ֣א כֵלֶ֔יךָ תֶּלְיְךָ֖ וְקַשְׁתֶּ֑ךָ וְצֵא֙ הַשָּׂדֶ֔ה וְצ֥וּדָה לִּ֖י צידה׃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וַעֲשֵׂה־לִ֨י מַטְעַמִּ֜ים כַּאֲשֶׁ֥ר אָהַ֛בְתִּי וְהָבִ֥יאָה לִּ֖י וְאֹכֵ֑לָה בַּעֲב֛וּר תְּבָרֶכְךָ֥ נַפְשִׁ֖י בְּטֶ֥רֶם אָמֽוּת׃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וְרִבְקָ֣ה שֹׁמַ֔עַת בְּדַבֵּ֣ר יִצְחָ֔ק אֶל־עֵשָׂ֖ו בְּנ֑וֹ וַיֵּ֤לֶךְ עֵשָׂו֙ הַשָּׂדֶ֔ה לָצ֥וּד צַ֖יִד לְהָבִֽיא׃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וְרִבְקָה֙ אָֽמְרָ֔ה אֶל־יַעֲקֹ֥ב בְּנָ֖הּ לֵאמֹ֑ר הִנֵּ֤ה שָׁמַ֙עְתִּי֙ אֶת־אָבִ֔יךָ מְדַבֵּ֛ר אֶל־עֵשָׂ֥ו אָחִ֖יךָ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הָבִ֨יאָה לִּ֥י צַ֛יִד וַעֲשֵׂה־לִ֥י מַטְעַמִּ֖ים וְאֹכֵ֑לָה וַאֲבָרֶכְכָ֛ה לִפְנֵ֥י יְהוָ֖ה לִפְנֵ֥י מוֹתִֽי׃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וְעַתָּ֥ה בְנִ֖י שְׁמַ֣ע בְּקֹלִ֑י לַאֲשֶׁ֥ר אֲנִ֖י מְצַוָּ֥ה אֹתָֽךְ׃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לֶךְ־נָא֙ אֶל־הַצֹּ֔אן וְקַֽח־לִ֣י מִשָּׁ֗ם שְׁנֵ֛י גְּדָיֵ֥י עִזִּ֖ים טֹבִ֑ים וְאֶֽעֱשֶׂ֨ה אֹתָ֧ם מַטְעַמִּ֛ים לְאָבִ֖יךָ כַּאֲשֶׁ֥ר אָהֵֽב׃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וְהֵבֵאתָ֥ לְאָבִ֖יךָ וְאָכָ֑ל בַּעֲבֻ֛ר אֲשֶׁ֥ר יְבָרֶכְךָ֖ לִפְנֵ֥י מוֹתֽוֹ׃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וַיֹּ֣אמֶר יַעֲקֹ֔ב אֶל־רִבְקָ֖ה אִמּ֑וֹ הֵ֣ן עֵשָׂ֤ו אָחִי֙ אִ֣ישׁ שָׂעִ֔ר וְאָנֹכִ֖י אִ֥ישׁ חָלָֽק׃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אוּלַ֤י יְמֻשֵּׁ֙נִי֙ אָבִ֔י וְהָיִ֥יתִי בְעֵינָ֖יו כִּמְתַעְתֵּ֑עַ וְהֵבֵאתִ֥י עָלַ֛י קְלָלָ֖ה וְלֹ֥א בְרָכָֽה׃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וַתֹּ֤אמֶר לוֹ֙ אִמּ֔וֹ עָלַ֥י קִלְלָתְךָ֖ בְּנִ֑י אַ֛ךְ שְׁמַ֥ע בְּקֹלִ֖י וְלֵ֥ךְ קַֽח־לִֽי׃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וַיֵּ֙לֶךְ֙ וַיִּקַּ֔ח וַיָּבֵ֖א לְאִמּ֑וֹ וַתַּ֤עַשׂ אִמּוֹ֙ מַטְעַמִּ֔ים כַּאֲשֶׁ֖ר אָהֵ֥ב אָבִֽיו׃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וַתִּקַּ֣ח רִ֠בְקָה אֶת־בִּגְדֵ֨י עֵשָׂ֜ו בְּנָ֤הּ הַגָּדֹל֙ הַחֲמֻדֹ֔ת אֲשֶׁ֥ר אִתָּ֖הּ בַּבָּ֑יִת וַתַּלְבֵּ֥שׁ אֶֽת־יַעֲקֹ֖ב בְּנָ֥הּ הַקָּטָֽן׃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וְאֵ֗ת עֹרֹת֙ גְּדָיֵ֣י הָֽעִזִּ֔ים הִלְבִּ֖ישָׁה עַל־יָדָ֑יו וְעַ֖ל חֶלְקַ֥ת צַוָּארָֽיו׃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וַתִּתֵּ֧ן אֶת־הַמַּטְעַמִּ֛ים וְאֶת־הַלֶּ֖חֶם אֲשֶׁ֣ר עָשָׂ֑תָה בְּיַ֖ד יַעֲקֹ֥ב בְּנָֽהּ׃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וַיָּבֹ֥א אֶל־אָבִ֖יו וַיֹּ֣אמֶר אָבִ֑י וַיֹּ֣אמֶר הִנֶּ֔נִּי מִ֥י אַתָּ֖ה בְּנִֽי׃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וַיֹּ֨אמֶר יַעֲקֹ֜ב אֶל־אָבִ֗יו אָנֹכִי֙ עֵשָׂ֣ו בְּכֹרֶ֔ךָ עָשִׂ֕יתִי כַּאֲשֶׁ֥ר דִּבַּ֖רְתָּ אֵלָ֑י קֽוּם־נָ֣א שְׁבָ֗ה וְאָכְלָה֙ מִצֵּידִ֔י בַּעֲב֖וּר תְּבָרֲכַ֥נִּי נַפְשֶֽׁךָ׃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וַיֹּ֤אמֶר יִצְחָק֙ אֶל־בְּנ֔וֹ מַה־זֶּ֛ה מִהַ֥רְתָּ לִמְצֹ֖א בְּנִ֑י וַיֹּ֕אמֶר כִּ֥י הִקְרָ֛ה יְהוָ֥ה אֱלֹהֶ֖יךָ לְפָנָֽי׃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וַיֹּ֤אמֶר יִצְחָק֙ אֶֽל־יַעֲקֹ֔ב גְּשָׁה־נָּ֥א וַאֲמֻֽשְׁךָ֖ בְּנִ֑י הַֽאַתָּ֥ה זֶ֛ה בְּנִ֥י עֵשָׂ֖ו אִם־לֹֽא׃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וַיִּגַּ֧שׁ יַעֲקֹ֛ב אֶל־יִצְחָ֥ק אָבִ֖יו וַיְמֻשֵּׁ֑הוּ וַיֹּ֗אמֶר הַקֹּל֙ ק֣וֹל יַעֲקֹ֔ב וְהַיָּדַ֖יִם יְדֵ֥י עֵשָֽׂו׃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וְלֹ֣א הִכִּיר֔וֹ כִּֽי־הָי֣וּ יָדָ֗יו כִּידֵ֛י עֵשָׂ֥ו אָחִ֖יו שְׂעִרֹ֑ת וַֽיְבָרְכֵֽהוּ׃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וַיֹּ֕אמֶר אַתָּ֥ה זֶ֖ה בְּנִ֣י עֵשָׂ֑ו וַיֹּ֖אמֶר אָֽנִי׃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וַיֹּ֗אמֶר הַגִּ֤שָׁה לִּי֙ וְאֹֽכְלָה֙ מִצֵּ֣יד בְּנִ֔י לְמַ֥עַן תְּבָֽרֶכְךָ֖ נַפְשִׁ֑י וַיַּגֶּשׁ־לוֹ֙ וַיֹּאכַ֔ל וַיָּ֧בֵא ל֦וֹ יַ֖יִן וַיֵּֽשְׁתְּ׃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וַיֹּ֥אמֶר אֵלָ֖יו יִצְחָ֣ק אָבִ֑יו גְּשָׁה־נָּ֥א וּשְׁקָה־לִּ֖י בְּנִֽי׃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וַיִּגַּשׁ֙ וַיִּשַּׁק־ל֔וֹ וַיָּ֛רַח אֶת־רֵ֥יחַ בְּגָדָ֖יו וַֽיְבָרֲכֵ֑הוּ וַיֹּ֗אמֶר רְאֵה֙ רֵ֣יחַ בְּנִ֔י כְּרֵ֣יחַ שָׂדֶ֔ה אֲשֶׁ֥ר בֵּרֲכ֖וֹ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וְיִֽתֶּן־לְךָ֙ הָאֱלֹהִ֔ים מִטַּל֙ הַשָּׁמַ֔יִם וּמִשְׁמַנֵּ֖י הָאָ֑רֶץ וְרֹ֥ב דָּגָ֖ן וְתִירֹֽשׁ׃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יַֽעַבְד֣וּךָ עַמִּ֗ים וישתחו לְךָ֙ לְאֻמִּ֔ים הֱוֵ֤ה גְבִיר֙ לְאַחֶ֔יךָ וְיִשְׁתַּחֲוּ֥וּ לְךָ֖ בְּנֵ֣י אִמֶּ֑ךָ אֹרְרֶ֣יךָ אָר֔וּר וּֽמְבָרֲכֶ֖יךָ בָּרֽוּךְ׃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וַיְהִ֗י כַּאֲשֶׁ֨ר כִּלָּ֣ה יִצְחָק֮ לְבָרֵ֣ךְ אֶֽת־יַעֲקֹב֒ וַיְהִ֗י אַ֣ךְ יָצֹ֤א יָצָא֙ יַעֲקֹ֔ב מֵאֵ֥ת פְּנֵ֖י יִצְחָ֣ק אָבִ֑יו וְעֵשָׂ֣ו אָחִ֔יו בָּ֖א מִצֵּידֽוֹ׃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וַיַּ֤עַשׂ גַּם־הוּא֙ מַטְעַמִּ֔ים וַיָּבֵ֖א לְאָבִ֑יו וַיֹּ֣אמֶר לְאָבִ֗יו יָקֻ֤ם אָבִי֙ וְיֹאכַל֙ מִצֵּ֣יד בְּנ֔וֹ בַּעֲב֖וּר תְּבָרֲכַ֥נִּי נַפְשֶֽׁךָ׃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וַיֹּ֥אמֶר ל֛וֹ יִצְחָ֥ק אָבִ֖יו מִי־אָ֑תָּה וַיֹּ֕אמֶר אֲנִ֛י בִּנְךָ֥ בְכֹֽרְךָ֖ עֵשָֽׂו׃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וַיֶּחֱרַ֨ד יִצְחָ֣ק חֲרָדָה֮ גְּדֹלָ֣ה עַד־מְאֹד֒ וַיֹּ֡אמֶר מִֽי־אֵפ֡וֹא ה֣וּא הַצָּֽד־צַיִד֩ וַיָּ֨בֵא לִ֜י וָאֹכַ֥ל מִכֹּ֛ל בְּטֶ֥רֶם תָּב֖וֹא וָאֲבָרֲכֵ֑הוּ גַּם־בָּר֖וּךְ יִהְיֶֽה׃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כִּשְׁמֹ֤עַ עֵשָׂו֙ אֶת־דִּבְרֵ֣י אָבִ֔יו וַיִּצְעַ֣ק צְעָקָ֔ה גְּדֹלָ֥ה וּמָרָ֖ה עַד־מְאֹ֑ד וַיֹּ֣אמֶר לְאָבִ֔יו בָּרֲכֵ֥נִי גַם־אָ֖נִי אָבִֽי׃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וַיֹּ֕אמֶר בָּ֥א אָחִ֖יךָ בְּמִרְמָ֑ה וַיִּקַּ֖ח בִּרְכָתֶֽךָ׃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וַיֹּ֡אמֶר הֲכִי֩ קָרָ֨א שְׁמ֜וֹ יַעֲקֹ֗ב וַֽיַּעְקְבֵ֙נִי֙ זֶ֣ה פַעֲמַ֔יִם אֶת־בְּכֹרָתִ֣י לָקָ֔ח וְהִנֵּ֥ה עַתָּ֖ה לָקַ֣ח בִּרְכָתִ֑י וַיֹּאמַ֕ר הֲלֹא־אָצַ֥לְתָּ לִּ֖י בְּרָכָֽה׃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וַיַּ֨עַן יִצְחָ֜ק וַיֹּ֣אמֶר לְעֵשָׂ֗ו הֵ֣ן גְּבִ֞יר שַׂמְתִּ֥יו לָךְ֙ וְאֶת־כָּל ־אֶחָ֗יו נָתַ֤תִּי לוֹ֙ לַעֲבָדִ֔ים וְדָגָ֥ן וְתִירֹ֖שׁ סְמַכְתִּ֑יו וּלְכָ֣ה אֵפ֔וֹא מָ֥ה אֶֽעֱשֶׂ֖ה בְּנִֽי׃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וַיֹּ֨אמֶר עֵשָׂ֜ו אֶל־אָבִ֗יו הַֽבְרָכָ֨ה אַחַ֤ת הִֽוא־לְךָ֙ אָבִ֔י בָּרֲכֵ֥נִי גַם־אָ֖נִי אָבִ֑י וַיִּשָּׂ֥א עֵשָׂ֛ו קֹל֖וֹ וַיֵּֽבְךְּ׃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וַיַּ֛עַן יִצְחָ֥ק אָבִ֖יו וַיֹּ֣אמֶר אֵלָ֑יו הִנֵּ֞ה מִשְׁמַנֵּ֤י הָאָ֙רֶץ֙ יִהְיֶ֣ה מֽוֹשָׁבֶ֔ךָ וּמִטַּ֥ל הַשָּׁמַ֖יִם מֵעָֽל׃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וְעַל־חַרְבְּךָ֣ תִֽחְיֶ֔ה וְאֶת־אָחִ֖יךָ תַּעֲבֹ֑ד וְהָיָה֙ כַּאֲשֶׁ֣ר תָּרִ֔יד וּפָרַקְתָּ֥ עֻלּ֖וֹ מֵעַ֥ל צַוָּארֶֽךָ׃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וַיִּשְׂטֹ֤ם עֵשָׂו֙ אֶֽת־יַעֲקֹ֔ב עַל־הַ֨בְּרָכָ֔ה אֲשֶׁ֥ר בֵּרֲכ֖וֹ אָבִ֑יו וַיֹּ֨אמֶר עֵשָׂ֜ו בְּלִבּ֗וֹ יִקְרְבוּ֙ יְמֵי֙ אֵ֣בֶל אָבִ֔י וְאַֽהַרְגָ֖ה אֶת־יַעֲקֹ֥ב אָחִֽי׃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וַיֻּגַּ֣ד לְרִבְקָ֔ה אֶת־דִּבְרֵ֥י עֵשָׂ֖ו בְּנָ֣הּ הַגָּדֹ֑ל וַתִּשְׁלַ֞ח וַתִּקְרָ֤א לְיַעֲקֹב֙ בְּנָ֣הּ הַקָּטָ֔ן וַתֹּ֣אמֶר אֵלָ֔יו הִנֵּה֙ עֵשָׂ֣ו אָחִ֔יךָ מִתְנַחֵ֥ם לְךָ֖ לְהָרְגֶֽךָ׃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וְעַתָּ֥ה בְנִ֖י שְׁמַ֣ע בְּקֹלִ֑י וְק֧וּם בְּרַח־לְךָ֛ אֶל־לָבָ֥ן אָחִ֖י חָרָֽנָה׃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וְיָשַׁבְתָּ֥ עִמּ֖וֹ יָמִ֣ים אֲחָדִ֑ים עַ֥ד אֲשֶׁר־תָּשׁ֖וּב חֲמַ֥ת אָחִֽיךָ׃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עַד־שׁ֨וּב אַף־אָחִ֜יךָ מִמְּךָ֗ וְשָׁכַח֙ אֵ֣ת אֲשֶׁר־עָשִׂ֣יתָ לּ֔וֹ וְשָׁלַחְתִּ֖י וּלְקַחְתִּ֣יךָ מִשָּׁ֑ם לָמָ֥ה אֶשְׁכַּ֛ל גַּם־שְׁנֵיכֶ֖ם י֥וֹם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וַתֹּ֤אמֶר רִבְקָה֙ אֶל־יִצְחָ֔ק קַ֣צְתִּי בְחַיַּ֔י מִפְּנֵ֖י בְּנ֣וֹת חֵ֑ת אִם־לֹקֵ֣חַ יַ֠עֲקֹב אִשָּׁ֨ה מִבְּנֽוֹת־חֵ֤ת כָּאֵ֙לֶּה֙ מִבְּנ֣וֹת הָאָ֔רֶץ לָ֥מָּה לִּ֖י חַיִּֽים׃</w:t>
      </w:r>
    </w:p>
    <w:p>
      <w:pPr>
        <w:pStyle w:val="Heading2"/>
        <w:bidi/>
      </w:pPr>
      <w:r>
        <w:rPr>
          <w:rtl/>
          <w:cs/>
          <w:lang w:val="he_IL" w:bidi="he_IL"/>
        </w:rPr>
        <w:t>Genesis 28:1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וַיִּקְרָ֥א יִצְחָ֛ק אֶֽל־יַעֲקֹ֖ב וַיְבָ֣רֶךְ אֹת֑וֹ וַיְצַוֵּ֙הוּ֙ וַיֹּ֣אמֶר ל֔וֹ לֹֽא־תִקַּ֥ח אִשָּׁ֖ה מִבְּנ֥וֹת כְּנָֽעַן׃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ק֥וּם לֵךְ֙ פַּדֶּ֣נָֽה אֲרָ֔ם בֵּ֥יתָה בְתוּאֵ֖ל אֲבִ֣י אִמֶּ֑ךָ וְקַח־לְךָ֤ מִשָּׁם֙ אִשָּׁ֔ה מִבְּנ֥וֹת לָבָ֖ן אֲחִ֥י אִמֶּֽךָ׃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וְאֵ֤ל שַׁדַּי֙ יְבָרֵ֣ךְ אֹֽתְךָ֔ וְיַפְרְךָ֖ וְיַרְבֶּ֑ךָ וְהָיִ֖יתָ לִקְהַ֥ל עַמִּֽים׃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וְיִֽתֶּן־לְךָ֙ אֶת־בִּרְכַּ֣ת אַבְרָהָ֔ם לְךָ֖ וּלְזַרְעֲךָ֣ אִתָּ֑ךְ לְרִשְׁתְּךָ֙ אֶת־אֶ֣רֶץ מְגֻרֶ֔יךָ אֲשֶׁר־נָתַ֥ן אֱלֹהִ֖ים לְאַבְרָהָֽם׃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וַיִּשְׁלַ֤ח יִצְחָק֙ אֶֽת־יַעֲקֹ֔ב וַיֵּ֖לֶךְ פַּדֶּ֣נָֽה אֲרָ֑ם אֶל־לָבָ֤ן בֶּן־בְּתוּאֵל֙ הָֽאֲרַמִּ֔י אֲחִ֣י רִבְקָ֔ה אֵ֥ם יַעֲקֹ֖ב וְעֵשָֽׂו׃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וַיַּ֣רְא עֵשָׂ֗ו כִּֽי־בֵרַ֣ךְ יִצְחָק֮ אֶֽת־יַעֲקֹב֒ וְשִׁלַּ֤ח אֹתוֹ֙ פַּדֶּ֣נָֽה אֲרָ֔ם לָקַֽחַת־ל֥וֹ מִשָּׁ֖ם אִשָּׁ֑ה בְּבָרֲכ֣וֹ אֹת֔וֹ וַיְצַ֤ו עָלָיו֙ לֵאמֹ֔ר לֹֽא־תִקַּ֥ח אִשָּׁ֖ה מִבְּנ֥וֹת כְּנָֽעַן׃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וַיִּשְׁמַ֣ע יַעֲקֹ֔ב אֶל־אָבִ֖יו וְאֶל־אִמּ֑וֹ וַיֵּ֖לֶךְ פַּדֶּ֥נָֽה אֲרָֽם׃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וַיַּ֣רְא עֵשָׂ֔ו כִּ֥י רָע֖וֹת בְּנ֣וֹת כְּנָ֑עַן בְּעֵינֵ֖י יִצְחָ֥ק אָבִֽיו׃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וַיֵּ֥לֶךְ עֵשָׂ֖ו אֶל־יִשְׁמָעֵ֑אל וַיִּקַּ֡ח אֶֽת־מָחֲלַ֣ת ׀ בַּת־יִשְׁמָעֵ֨אל בֶּן־אַבְרָהָ֜ם אֲח֧וֹת נְבָי֛וֹת עַל־נָשָׁ֖יו ל֥וֹ לְאִשָּֽׁה׃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וַיֵּצֵ֥א יַעֲקֹ֖ב מִבְּאֵ֣ר שָׁ֑בַע וַיֵּ֖לֶךְ חָרָֽנָה׃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וַיִּפְגַּ֨ע בַּמָּק֜וֹם וַיָּ֤לֶן שָׁם֙ כִּי־בָ֣א הַשֶּׁ֔מֶשׁ וַיִּקַּח֙ מֵאַבְנֵ֣י הַמָּק֔וֹם וַיָּ֖שֶׂם מְרַֽאֲשֹׁתָ֑יו וַיִּשְׁכַּ֖ב בַּמָּק֥וֹם הַהֽוּא׃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וַֽיַּחֲלֹ֗ם וְהִנֵּ֤ה סֻלָּם֙ מֻצָּ֣ב אַ֔רְצָה וְרֹאשׁ֖וֹ מַגִּ֣יעַ הַשָּׁמָ֑יְמָה וְהִנֵּה֙ מַלְאֲכֵ֣י אֱלֹהִ֔ים עֹלִ֥ים וְיֹרְדִ֖ים 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וְהִנֵּ֨ה יְהוָ֜ה נִצָּ֣ב עָלָיו֮ וַיֹּאמַר֒ אֲנִ֣י יְהוָ֗ה אֱלֹהֵי֙ אַבְרָהָ֣ם אָבִ֔יךָ וֵאלֹהֵ֖י יִצְחָ֑ק הָאָ֗רֶץ אֲשֶׁ֤ר אַתָּה֙ שֹׁכֵ֣ב עָלֶ֔יהָ לְךָ֥ אֶתְּנֶ֖נָּה וּלְזַרְעֶֽךָ׃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וְהָיָ֤ה זַרְעֲךָ֙ כַּעֲפַ֣ר הָאָ֔רֶץ וּפָרַצְתָּ֛ יָ֥מָּה וָקֵ֖דְמָה וְצָפֹ֣נָה וָנֶ֑גְבָּה וְנִבְרֲכ֥וּ בְךָ֛ כָּל־מִשְׁפְּחֹ֥ת הָאֲדָמָ֖ה וּבְזַרְעֶֽךָ׃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וְהִנֵּ֨ה אָנֹכִ֜י עִמָּ֗ךְ וּשְׁמַרְתִּ֙יךָ֙ בְּכֹ֣ל אֲשֶׁר־תֵּלֵ֔ךְ וַהֲשִׁ֣בֹתִ֔יךָ אֶל־הָאֲדָמָ֖ה הַזֹּ֑את כִּ֚י לֹ֣א אֶֽעֱזָבְךָ֔ עַ֚ד אֲשֶׁ֣ר אִם־עָשִׂ֔יתִי אֵ֥ת אֲשֶׁר־דִּבַּ֖רְתִּי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וַיִּיקַ֣ץ יַעֲקֹב֮ מִשְּׁנָתוֹ֒ וַיֹּ֕אמֶר אָכֵן֙ יֵ֣שׁ יְהוָ֔ה בַּמָּק֖וֹם הַזֶּ֑ה וְאָנֹכִ֖י לֹ֥א יָדָֽעְתִּי׃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וַיִּירָא֙ וַיֹּאמַ֔ר מַה־נּוֹרָ֖א הַמָּק֣וֹם הַזֶּ֑ה אֵ֣ין זֶ֗ה כִּ֚י אִם־בֵּ֣ית אֱלֹהִ֔ים וְזֶ֖ה שַׁ֥עַר הַשָּׁמָֽיִם׃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וַיַּשְׁכֵּ֨ם יַעֲקֹ֜ב בַּבֹּ֗קֶר וַיִּקַּ֤ח אֶת־הָאֶ֙בֶן֙ אֲשֶׁר־שָׂ֣ם מְרַֽאֲשֹׁתָ֔יו וַיָּ֥שֶׂם אֹתָ֖הּ מַצֵּבָ֑ה וַיִּצֹ֥ק שֶׁ֖מֶן עַל־רֹאשָֽׁהּ׃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וַיִּקְרָ֛א אֶת־שֵֽׁם־ הַמָּק֥וֹם הַה֖וּא בֵּֽית־אֵ֑ל וְאוּלָ֛ם ל֥וּז שֵׁם־הָעִ֖יר לָרִאשֹׁנָֽה׃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וַיִּדַּ֥ר יַעֲקֹ֖ב נֶ֣דֶר לֵאמֹ֑ר אִם־יִהְיֶ֨ה אֱלֹהִ֜ים עִמָּדִ֗י וּשְׁמָרַ֙נִי֙ בַּדֶּ֤רֶךְ הַזֶּה֙ אֲשֶׁ֣ר אָנֹכִ֣י הוֹלֵ֔ךְ וְנָֽתַן־לִ֥י לֶ֛חֶם לֶאֱכֹ֖ל וּבֶ֥גֶד לִלְבֹּֽשׁ׃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וְשַׁבְתִּ֥י בְשָׁל֖וֹם אֶל־בֵּ֣ית אָבִ֑י וְהָיָ֧ה יְהוָ֛ה לִ֖י לֵאלֹהִֽים׃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וְהָאֶ֣בֶן הַזֹּ֗את אֲשֶׁר־שַׂ֙מְתִּי֙ מַצֵּבָ֔ה יִהְיֶ֖ה בֵּ֣ית אֱלֹהִ֑ים וְכֹל֙ אֲשֶׁ֣ר תִּתֶּן־לִ֔י עַשֵּׂ֖ר אֲעַשְּׂרֶ֥נּוּ לָֽךְ׃</w:t>
      </w:r>
    </w:p>
    <w:p>
      <w:pPr>
        <w:pStyle w:val="Heading2"/>
        <w:bidi/>
      </w:pPr>
      <w:r>
        <w:rPr>
          <w:rtl/>
          <w:cs/>
          <w:lang w:val="he_IL" w:bidi="he_IL"/>
        </w:rPr>
        <w:t>Genesis 29:1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וַיִּשָּׂ֥א יַעֲקֹ֖ב רַגְלָ֑יו וַיֵּ֖לֶךְ אַ֥רְצָה בְנֵי־קֶֽדֶם׃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וַיַּ֞רְא וְהִנֵּ֧ה בְאֵ֣ר בַּשָּׂדֶ֗ה וְהִנֵּה־שָׁ֞ם שְׁלֹשָׁ֤ה עֶדְרֵי־צֹאן֙ רֹבְצִ֣ים עָלֶ֔יהָ כִּ֚י מִן־הַבְּאֵ֣ר הַהִ֔וא יַשְׁק֖וּ הָעֲדָרִ֑ים וְהָאֶ֥בֶן גְּדֹלָ֖ה עַל־פִּ֥י הַבְּאֵֽר׃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וְנֶאֶסְפוּ־שָׁ֣מָּה כָל־הָעֲדָרִ֗ים וְגָלֲל֤וּ אֶת־הָאֶ֙בֶן֙ מֵעַל֙ פִּ֣י הַבְּאֵ֔ר וְהִשְׁק֖וּ אֶת־הַצֹּ֑אן וְהֵשִׁ֧יבוּ אֶת־הָאֶ֛בֶן עַל־פִּ֥י הַבְּאֵ֖ר לִמְקֹמָֽהּ׃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וַיֹּ֤אמֶר לָהֶם֙ יַעֲקֹ֔ב אַחַ֖י מֵאַ֣יִן אַתֶּ֑ם וַיֹּ֣אמְר֔וּ מֵחָרָ֖ן אֲנָֽחְנוּ׃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וַיֹּ֣אמֶר לָהֶ֔ם הַיְדַעְתֶּ֖ם אֶת־לָבָ֣ן בֶּן־נָח֑וֹר וַיֹּאמְר֖וּ יָדָֽעְנוּ׃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וַיֹּ֥אמֶר לָהֶ֖ם הֲשָׁל֣וֹם ל֑וֹ וַיֹּאמְר֣וּ שָׁל֔וֹם וְהִנֵּה֙ רָחֵ֣ל בִּתּ֔וֹ בָּאָ֖ה עִם־הַצֹּֽאן׃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וַיֹּ֗אמֶר הֵ֥ן עוֹד֙ הַיּ֣וֹם גָּד֔וֹל לֹא־עֵ֖ת הֵאָסֵ֣ף הַמִּקְנֶ֑ה הַשְׁק֥וּ הַצֹּ֖אן וּלְכ֥וּ רְעֽוּ׃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וַיֹּאמְרוּ֮ לֹ֣א נוּכַל֒ עַ֣ד אֲשֶׁ֤ר יֵאָֽסְפוּ֙ כָּל־הָ֣עֲדָרִ֔ים וְגָֽלֲלוּ֙ אֶת־הָאֶ֔בֶן מֵעַ֖ל פִּ֣י הַבְּאֵ֑ר וְהִשְׁקִ֖ינוּ הַצֹּֽאן׃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עוֹדֶ֖נּוּ מְדַבֵּ֣ר עִמָּ֑ם וְרָחֵ֣ל ׀ בָּ֗אָה עִם־הַצֹּאן֙ אֲשֶׁ֣ר לְאָבִ֔יהָ כִּ֥י רֹעָ֖ה הִֽוא׃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וַיְהִ֡י כַּאֲשֶׁר֩ רָאָ֨ה יַעֲקֹ֜ב אֶת־רָחֵ֗ל בַּת־לָבָן֙ אֲחִ֣י אִמּ֔וֹ וְאֶת־צֹ֥אן לָבָ֖ן אֲחִ֣י אִמּ֑וֹ וַיִּגַּ֣שׁ יַעֲקֹ֗ב וַיָּ֤גֶל אֶת־הָאֶ֙בֶן֙ מֵעַל֙ פִּ֣י הַבְּאֵ֔ר וַיַּ֕שְׁקְ אֶת־צֹ֥אן לָבָ֖ן אֲחִ֥י אִמּֽוֹ׃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וַיִּשַּׁ֥ק יַעֲקֹ֖ב לְרָחֵ֑ל וַיִּשָּׂ֥א אֶת־קֹל֖וֹ וַיֵּֽבְךְּ׃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וַיַּגֵּ֨ד יַעֲקֹ֜ב לְרָחֵ֗ל כִּ֣י אֲחִ֤י אָבִ֙יהָ֙ ה֔וּא וְכִ֥י בֶן־רִבְקָ֖ה ה֑וּא וַתָּ֖רָץ וַתַּגֵּ֥ד לְאָבִֽיהָ׃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וַיְהִי֩ כִשְׁמֹ֨עַ לָבָ֜ן אֶת־שֵׁ֣מַע ׀ יַעֲקֹ֣ב בֶּן־אֲחֹת֗וֹ וַיָּ֤רָץ לִקְרָאתוֹ֙ וַיְחַבֶּק־לוֹ֙ וַיְנַשֶּׁק־ל֔וֹ וַיְבִיאֵ֖הוּ אֶל־בֵּית֑וֹ וַיְסַפֵּ֣ר לְלָבָ֔ן אֵ֥ת כָּל־הַדְּבָרִ֖ים הָאֵֽלֶּה׃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וַיֹּ֤אמֶר לוֹ֙ לָבָ֔ן אַ֛ךְ עַצְמִ֥י וּבְשָׂרִ֖י אָ֑תָּה וַיֵּ֥שֶׁב עִמּ֖וֹ חֹ֥דֶשׁ יָמִֽים׃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וַיֹּ֤אמֶר לָבָן֙ לְיַעֲקֹ֔ב הֲכִי־אָחִ֣י אַ֔תָּה וַעֲבַדְתַּ֖נִי חִנָּ֑ם הַגִּ֥ידָה לִּ֖י מַה־מַּשְׂכֻּרְתֶּֽךָ׃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וּלְלָבָ֖ן שְׁתֵּ֣י בָנ֑וֹת שֵׁ֤ם הַגְּדֹלָה֙ לֵאָ֔ה וְשֵׁ֥ם הַקְּטַנָּ֖ה רָחֵֽל׃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וְעֵינֵ֥י לֵאָ֖ה רַכּ֑וֹת וְרָחֵל֙ הָֽיְתָ֔ה יְפַת־תֹּ֖אַר וִיפַ֥ת מַרְאֶֽה׃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וַיֶּאֱהַ֥ב יַעֲקֹ֖ב אֶת־רָחֵ֑ל וַיֹּ֗אמֶר אֶֽעֱבָדְךָ֙ שֶׁ֣בַע שָׁנִ֔ים בְּרָחֵ֥ל בִּתְּךָ֖ הַקְּטַנָּֽה׃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וַיֹּ֣אמֶר לָבָ֗ן ט֚וֹב תִּתִּ֣י אֹתָ֣הּ לָ֔ךְ מִתִּתִּ֥י אֹתָ֖הּ לְאִ֣ישׁ אַחֵ֑ר שְׁבָ֖ה עִמָּדִֽי׃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וַיַּעֲבֹ֧ד יַעֲקֹ֛ב בְּרָחֵ֖ל שֶׁ֣בַע שָׁנִ֑ים וַיִּהְי֤וּ בְעֵינָיו֙ כְּיָמִ֣ים אֲחָדִ֔ים בְּאַהֲבָת֖וֹ אֹתָֽהּ׃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וַיֹּ֨אמֶר יַעֲקֹ֤ב אֶל־לָבָן֙ הָבָ֣ה אֶת־אִשְׁתִּ֔י כִּ֥י מָלְא֖וּ יָמָ֑י וְאָב֖וֹאָה אֵלֶֽיהָ׃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וַיֶּאֱסֹ֥ף לָבָ֛ן אֶת־כָּל־אַנְשֵׁ֥י הַמָּק֖וֹם וַיַּ֥עַשׂ מִשְׁתֶּֽה׃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וַיְהִ֣י בָעֶ֔רֶב וַיִּקַּח֙ אֶת־לֵאָ֣ה בִתּ֔וֹ וַיָּבֵ֥א אֹתָ֖הּ אֵלָ֑יו וַיָּבֹ֖א אֵלֶֽיהָ׃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וַיִּתֵּ֤ן לָבָן֙ לָ֔הּ אֶת־זִלְפָּ֖ה שִׁפְחָת֑וֹ לְלֵאָ֥ה בִתּ֖וֹ שִׁפְחָֽה׃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וַיְהִ֣י בַבֹּ֔קֶר וְהִנֵּה־הִ֖וא לֵאָ֑ה וַיֹּ֣אמֶר אֶל־לָבָ֗ן מַה־זֹּאת֙ עָשִׂ֣יתָ לִּ֔י הֲלֹ֤א בְרָחֵל֙ עָבַ֣דְתִּי עִמָּ֔ךְ וְלָ֖מָּה רִמִּיתָֽנִי׃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וַיֹּ֣אמֶר לָבָ֔ן לֹא־יֵעָשֶׂ֥ה כֵ֖ן בִּמְקוֹמֵ֑נוּ לָתֵ֥ת הַצְּעִירָ֖ה לִפְנֵ֥י הַבְּכִירָֽה׃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מַלֵּ֖א שְׁבֻ֣עַ זֹ֑את וְנִתְּנָ֨ה לְךָ֜ גַּם־אֶת־זֹ֗את בַּעֲבֹדָה֙ אֲשֶׁ֣ר תַּעֲבֹ֣ד עִמָּדִ֔י ע֖וֹד שֶֽׁבַע־שָׁנִ֥ים אֲחֵרֽוֹת׃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וַיַּ֤עַשׂ יַעֲקֹב֙ כֵּ֔ן וַיְמַלֵּ֖א שְׁבֻ֣עַ זֹ֑את וַיִּתֶּן־ל֛וֹ אֶת־רָחֵ֥ל בִּתּ֖וֹ ל֥וֹ לְאִשָּֽׁה׃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וַיִּתֵּ֤ן לָבָן֙ לְרָחֵ֣ל בִּתּ֔וֹ אֶת־בִּלְהָ֖ה שִׁפְחָת֑וֹ לָ֖הּ לְשִׁפְחָֽה׃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וַיָּבֹא֙ גַּ֣ם אֶל־רָחֵ֔ל וַיֶּאֱהַ֥ב גַּֽם־אֶת־רָחֵ֖ל מִלֵּאָ֑ה וַיַּעֲבֹ֣ד עִמּ֔וֹ ע֖וֹד שֶֽׁבַע־שָׁנִ֥ים אֲחֵרֽוֹת׃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וַיַּ֤רְא יְהוָה֙ כִּֽי־שְׂנוּאָ֣ה לֵאָ֔ה וַיִּפְתַּ֖ח אֶת־רַחְמָ֑הּ וְרָחֵ֖ל עֲקָרָֽה׃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וַתַּ֤הַר לֵאָה֙ וַתֵּ֣לֶד בֵּ֔ן וַתִּקְרָ֥א שְׁמ֖וֹ רְאוּבֵ֑ן כִּ֣י אָֽמְרָ֗ה כִּֽי־רָאָ֤ה יְהוָה֙ בְּעָנְיִ֔י כִּ֥י עַתָּ֖ה יֶאֱהָבַ֥נִי אִישִֽׁי׃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וַתַּ֣הַר עוֹד֮ וַתֵּ֣לֶד בֵּן֒ וַתֹּ֗אמֶר כִּֽי־שָׁמַ֤ע יְהוָה֙ כִּֽי־שְׂנוּאָ֣ה אָנֹ֔כִי וַיִּתֶּן־לִ֖י גַּם־אֶת־זֶ֑ה וַתִּקְרָ֥א שְׁמ֖וֹ שִׁמְעֽוֹן׃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וַתַּ֣הַר עוֹד֮ וַתֵּ֣לֶד בֵּן֒ וַתֹּ֗אמֶר עַתָּ֤ה הַפַּ֙עַם֙ יִלָּוֶ֤ה אִישִׁי֙ אֵלַ֔י כִּֽי־יָלַ֥דְתִּי ל֖וֹ שְׁלֹשָׁ֣ה בָנִ֑ים עַל־כֵּ֥ן קָרָֽא־שְׁמ֖וֹ לֵוִֽי׃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וַתַּ֨הַר ע֜וֹד וַתֵּ֣לֶד בֵּ֗ן וַתֹּ֙אמֶר֙ הַפַּ֙עַם֙ אוֹדֶ֣ה אֶת־יְהוָ֔ה עַל־כֵּ֛ן קָרְאָ֥ה שְׁמ֖וֹ יְהוּדָ֑ה וַֽתַּעֲמֹ֖ד מִלֶּֽדֶת׃</w:t>
      </w:r>
    </w:p>
    <w:p>
      <w:pPr>
        <w:pStyle w:val="Heading2"/>
        <w:bidi/>
      </w:pPr>
      <w:r>
        <w:rPr>
          <w:rtl/>
          <w:cs/>
          <w:lang w:val="he_IL" w:bidi="he_IL"/>
        </w:rPr>
        <w:t>Genesis 30:1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וַתֵּ֣רֶא רָחֵ֗ל כִּ֣י לֹ֤א יָֽלְדָה֙ לְיַעֲקֹ֔ב וַתְּקַנֵּ֥א רָחֵ֖ל בַּאֲחֹתָ֑הּ וַתֹּ֤אמֶר אֶֽל־יַעֲקֹב֙ הָֽבָה־לִּ֣י בָנִ֔ים וְאִם־אַ֖יִן מֵתָ֥ה אָנֹֽכִי׃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וַיִּֽחַר־אַ֥ף יַעֲקֹ֖ב בְּרָחֵ֑ל וַיֹּ֗אמֶר הֲתַ֤חַת אֱלֹהִים֙ אָנֹ֔כִי אֲשֶׁר־מָנַ֥ע מִמֵּ֖ךְ פְּרִי־בָֽטֶן׃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וַתֹּ֕אמֶר הִנֵּ֛ה אֲמָתִ֥י בִלְהָ֖ה בֹּ֣א אֵלֶ֑יהָ וְתֵלֵד֙ עַל־בִּרְכַּ֔י וְאִבָּנֶ֥ה גַם־אָנֹכִ֖י מִמֶּֽנָּה׃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וַתִּתֶּן־ל֛וֹ אֶת־בִּלְהָ֥ה שִׁפְחָתָ֖הּ לְאִשָּׁ֑ה וַיָּבֹ֥א אֵלֶ֖יהָ יַעֲקֹֽב׃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וַתַּ֣הַר בִּלְהָ֔ה וַתֵּ֥לֶד לְיַעֲקֹ֖ב בֵּֽן׃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וַתֹּ֤אמֶר רָחֵל֙ דָּנַ֣נִּי אֱלֹהִ֔ים וְגַם֙ שָׁמַ֣ע בְּקֹלִ֔י וַיִּתֶּן־לִ֖י בֵּ֑ן עַל־כֵּ֛ן קָרְאָ֥ה שְׁמ֖וֹ דָּֽן׃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וַתַּ֣הַר ע֔וֹד וַתֵּ֕לֶד בִּלְהָ֖ה שִׁפְחַ֣ת רָחֵ֑ל בֵּ֥ן שֵׁנִ֖י לְיַעֲקֹֽב׃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וַתֹּ֣אמֶר רָחֵ֗ל נַפְתּוּלֵ֨י אֱלֹהִ֧ים ׀ נִפְתַּ֛לְתִּי עִם־אֲחֹתִ֖י גַּם־יָכֹ֑לְתִּי וַתִּקְרָ֥א שְׁמ֖וֹ נַפְתָּלִֽי׃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וַתֵּ֣רֶא לֵאָ֔ה כִּ֥י עָמְדָ֖ה מִלֶּ֑דֶת וַתִּקַּח֙ אֶת־זִלְפָּ֣ה שִׁפְחָתָ֔הּ וַתִּתֵּ֥ן אֹתָ֛הּ לְיַעֲקֹ֖ב לְאִשָּֽׁה׃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וַתֵּ֗לֶד זִלְפָּ֛ה שִׁפְחַ֥ת לֵאָ֖ה לְיַעֲקֹ֥ב בֵּֽן׃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וַתֹּ֥אמֶר לֵאָ֖ה בגד וַתִּקְרָ֥א אֶת־שְׁמ֖וֹ גָּֽד׃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וַתֵּ֗לֶד זִלְפָּה֙ שִׁפְחַ֣ת לֵאָ֔ה בֵּ֥ן שֵׁנִ֖י לְיַעֲקֹֽב׃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וַתֹּ֣אמֶר לֵאָ֔ה בְּאָשְׁרִ֕י כִּ֥י אִשְּׁר֖וּנִי בָּנ֑וֹת וַתִּקְרָ֥א אֶת־שְׁמ֖וֹ אָשֵֽׁר׃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וַיֵּ֨לֶךְ רְאוּבֵ֜ן בִּימֵ֣י קְצִיר־חִטִּ֗ים וַיִּמְצָ֤א דֽוּדָאִים֙ בַּשָּׂדֶ֔ה וַיָּבֵ֣א אֹתָ֔ם אֶל־לֵאָ֖ה אִמּ֑וֹ וַתֹּ֤אמֶר רָחֵל֙ אֶל־לֵאָ֔ה תְּנִי־נָ֣א לִ֔י מִדּוּדָאֵ֖י בְּנֵֽךְ׃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וַתֹּ֣אמֶר לָ֗הּ הַמְעַט֙ קַחְתֵּ֣ךְ אֶת־אִישִׁ֔י וְלָקַ֕חַת גַּ֥ם אֶת־דּוּדָאֵ֖י בְּנִ֑י וַתֹּ֣אמֶר רָחֵ֗ל לָכֵן֙ יִשְׁכַּ֤ב עִמָּךְ֙ הַלַּ֔יְלָה תַּ֖חַת דּוּדָאֵ֥י בְנֵֽךְ׃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וַיָּבֹ֨א יַעֲקֹ֣ב מִן־הַשָּׂדֶה֮ בָּעֶרֶב֒ וַתֵּצֵ֨א לֵאָ֜ה לִקְרָאת֗וֹ וַתֹּ֙אמֶר֙ אֵלַ֣י תָּב֔וֹא כִּ֚י שָׂכֹ֣ר שְׂכַרְתִּ֔יךָ בְּדוּדָאֵ֖י בְּנִ֑י וַיִּשְׁכַּ֥ב עִמָּ֖הּ בַּלַּ֥יְלָה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וַיִּשְׁמַ֥ע אֱלֹהִ֖ים אֶל־לֵאָ֑ה וַתַּ֛הַר וַתֵּ֥לֶד לְיַעֲקֹ֖ב בֵּ֥ן חֲמִישִֽׁי׃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וַתֹּ֣אמֶר לֵאָ֗ה נָתַ֤ן אֱלֹהִים֙ שְׂכָרִ֔י אֲשֶׁר־נָתַ֥תִּי שִׁפְחָתִ֖י לְאִישִׁ֑י וַתִּקְרָ֥א שְׁמ֖וֹ יִשָּׂשכָֽר׃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וַתַּ֤הַר עוֹד֙ לֵאָ֔ה וַתֵּ֥לֶד בֵּן־שִׁשִּׁ֖י לְּיַעֲקֹֽב׃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וַתֹּ֣אמֶר לֵאָ֗ה זְבָדַ֨נִי אֱלֹהִ֥ים ׀ אֹתִי֮ זֵ֣בֶד טוֹב֒ הַפַּ֙עַם֙ יִזְבְּלֵ֣נִי אִישִׁ֔י כִּֽי־יָלַ֥דְתִּי ל֖וֹ שִׁשָּׁ֣ה בָנִ֑ים וַתִּקְרָ֥א אֶת־שְׁמ֖וֹ זְבֻלֽוּן׃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וְאַחַ֖ר יָ֣לְדָה בַּ֑ת וַתִּקְרָ֥א אֶת־שְׁמָ֖הּ דִּינָֽה׃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וַיִּזְכֹּ֥ר אֱלֹהִ֖ים אֶת־רָחֵ֑ל וַיִּשְׁמַ֤ע אֵלֶ֙יהָ֙ אֱלֹהִ֔ים וַיִּפְתַּ֖ח אֶת־רַחְמָֽהּ׃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וַתַּ֖הַר וַתֵּ֣לֶד בֵּ֑ן וַתֹּ֕אמֶר אָסַ֥ף אֱלֹהִ֖ים אֶת־חֶרְפָּתִֽי׃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וַתִּקְרָ֧א אֶת־שְׁמ֛וֹ יוֹסֵ֖ף לֵאמֹ֑ר יֹסֵ֧ף יְהוָ֛ה לִ֖י בֵּ֥ן אַחֵֽר׃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וַיְהִ֕י כַּאֲשֶׁ֛ר יָלְדָ֥ה רָחֵ֖ל אֶת־יוֹסֵ֑ף וַיֹּ֤אמֶר יַעֲקֹב֙ אֶל־לָבָ֔ן שַׁלְּחֵ֙נִי֙ וְאֵ֣לְכָ֔ה אֶל־מְקוֹמִ֖י וּלְאַרְצִֽי׃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תְּנָ֞ה אֶת־נָשַׁ֣י וְאֶת־יְלָדַ֗י אֲשֶׁ֨ר עָבַ֧דְתִּי אֹֽתְךָ֛ בָּהֵ֖ן וְאֵלֵ֑כָה כִּ֚י אַתָּ֣ה יָדַ֔עְתָּ אֶת־עֲבֹדָתִ֖י אֲשֶׁ֥ר עֲבַדְתִּֽיךָ׃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וַיֹּ֤אמֶר אֵלָיו֙ לָבָ֔ן אִם־נָ֛א מָצָ֥אתִי חֵ֖ן בְּעֵינֶ֑יךָ נִחַ֕שְׁתִּי וַיְבָרֲכֵ֥נִי יְהוָ֖ה בִּגְלָלֶֽךָ׃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וַיֹּאמַ֑ר נָקְבָ֧ה שְׂכָרְךָ֛ עָלַ֖י וְאֶתֵּֽנָה׃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וַיֹּ֣אמֶר אֵלָ֔יו אַתָּ֣ה יָדַ֔עְתָּ אֵ֖ת אֲשֶׁ֣ר עֲבַדְתִּ֑יךָ וְאֵ֛ת אֲשֶׁר־הָיָ֥ה מִקְנְךָ֖ אִתִּֽי׃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כִּ֡י מְעַט֩ אֲשֶׁר־הָיָ֨ה לְךָ֤ לְפָנַי֙ וַיִּפְרֹ֣ץ לָרֹ֔ב וַיְבָ֧רֶךְ יְהוָ֛ה אֹתְךָ֖ לְרַגְלִ֑י וְעַתָּ֗ה מָתַ֛י אֶֽעֱשֶׂ֥ה גַם־אָנֹכִ֖י לְבֵיתִֽי׃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וַיֹּ֖אמֶר מָ֣ה אֶתֶּן־לָ֑ךְ וַיֹּ֤אמֶר יַעֲקֹב֙ לֹא־תִתֶּן־לִ֣י מְא֔וּמָה אִם־תַּֽעֲשֶׂה ־לִּי֙ הַדָּבָ֣ר הַזֶּ֔ה אָשׁ֛וּבָה אֶרְעֶ֥ה צֹֽאנְךָ֖ אֶשְׁמֹֽר׃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אֶֽעֱבֹ֨ר בְּכָל־צֹֽאנְךָ֜ הַיּ֗וֹם הָסֵ֨ר מִשָּׁ֜ם כָּל־שֶׂ֣ה ׀ נָקֹ֣ד וְטָל֗וּא וְכָל־שֶׂה־חוּם֙ בַּכְּשָׂבִ֔ים וְטָל֥וּא וְנָקֹ֖ד בָּעִזִּ֑ים וְהָיָ֖ה שְׂכָרִֽי׃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וְעָֽנְתָה־בִּ֤י צִדְקָתִי֙ בְּי֣וֹם מָחָ֔ר כִּֽי־תָב֥וֹא עַל־שְׂכָרִ֖י לְפָנֶ֑יךָ כֹּ֣ל אֲשֶׁר־אֵינֶנּוּ֩ נָקֹ֨ד וְטָל֜וּא בָּֽעִזִּ֗ים וְחוּם֙ בַּכְּשָׂבִ֔ים גָּנ֥וּב ה֖וּא אִתִּֽי׃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וַיֹּ֥אמֶר לָבָ֖ן הֵ֑ן ל֖וּ יְהִ֥י כִדְבָרֶֽךָ׃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וַיָּ֣סַר בַּיּוֹם֩ הַה֨וּא אֶת־הַתְּיָשִׁ֜ים הָֽעֲקֻדִּ֣ים וְהַטְּלֻאִ֗ים וְאֵ֤ת כָּל־הָֽעִזִּים֙ הַנְּקֻדּ֣וֹת וְהַטְּלֻאֹ֔ת כֹּ֤ל אֲשֶׁר־לָבָן֙ בּ֔וֹ וְכָל־ח֖וּם בַּכְּשָׂבִ֑ים וַיִּתֵּ֖ן בְּיַד־בָּנָֽיו׃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וַיָּ֗שֶׂם דֶּ֚רֶךְ שְׁלֹ֣שֶׁת יָמִ֔ים בֵּינ֖וֹ וּבֵ֣ין יַעֲקֹ֑ב וְיַעֲקֹ֗ב רֹעֶ֛ה אֶת־צֹ֥אן לָבָ֖ן הַנּוֹתָרֹֽת׃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וַיִּֽקַּֽח־ל֣וֹ יַעֲקֹ֗ב מַקַּ֥ל לִבְנֶ֛ה לַ֖ח וְל֣וּז וְעֶרְמ֑וֹן וַיְפַצֵּ֤ל בָּהֵן֙ פְּצָל֣וֹת לְבָנ֔וֹת מַחְשֹׂף֙ הַלָּבָ֔ן אֲשֶׁ֖ר עַל־הַמַּקְלֽוֹת׃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וַיַּצֵּ֗ג אֶת־הַמַּקְלוֹת֙ אֲשֶׁ֣ר פִּצֵּ֔ל בָּרֳהָטִ֖ים בְּשִֽׁקֲת֣וֹת הַמָּ֑יִם אֲשֶׁר֩ תָּבֹ֨אןָ הַצֹּ֤אן לִשְׁתּוֹת֙ לְנֹ֣כַח הַצֹּ֔אן וַיֵּחַ֖מְנָה בְּבֹאָ֥ן לִשְׁתּֽוֹת׃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וַיֶּחֱמ֥וּ הַצֹּ֖אן אֶל־הַמַּקְל֑וֹת וַתֵּלַ֣דְןָ הַצֹּ֔אן עֲקֻדִּ֥ים נְקֻדִּ֖ים וּטְלֻאִֽים׃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וְהַכְּשָׂבִים֮ הִפְרִ֣יד יַעֲקֹב֒ וַ֠יִּתֵּן פְּנֵ֨י הַצֹּ֧אן אֶל־עָקֹ֛ד וְכָל־ח֖וּם בְּצֹ֣אן לָבָ֑ן וַיָּֽשֶׁת־ל֤וֹ עֲדָרִים֙ לְבַדּ֔וֹ וְלֹ֥א שָׁתָ֖ם עַל־צֹ֥אן לָבָֽן׃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וְהָיָ֗ה בְּכָל־יַחֵם֮ הַצֹּ֣אן הַמְקֻשָּׁרוֹת֒ וְשָׂ֨ם יַעֲקֹ֧ב אֶת־הַמַּקְל֛וֹת לְעֵינֵ֥י הַצֹּ֖אן בָּרֳהָטִ֑ים לְיַחְמֵ֖נָּה בַּמַּקְלֽוֹת׃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וּבְהַעֲטִ֥יף הַצֹּ֖אן לֹ֣א יָשִׂ֑ים וְהָיָ֤ה הָעֲטֻפִים֙ לְלָבָ֔ן וְהַקְּשֻׁרִ֖ים לְיַעֲקֹֽב׃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וַיִּפְרֹ֥ץ הָאִ֖ישׁ מְאֹ֣ד מְאֹ֑ד וַֽיְהִי־לוֹ֙ צֹ֣אן רַבּ֔וֹת וּשְׁפָחוֹת֙ וַעֲבָדִ֔ים וּגְמַלִּ֖ים וַחֲמֹרִֽים׃</w:t>
      </w:r>
    </w:p>
    <w:p>
      <w:pPr>
        <w:pStyle w:val="Heading2"/>
        <w:bidi/>
      </w:pPr>
      <w:r>
        <w:rPr>
          <w:rtl/>
          <w:cs/>
          <w:lang w:val="he_IL" w:bidi="he_IL"/>
        </w:rPr>
        <w:t>Genesis 31:1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וַיִּשְׁמַ֗ע אֶת־דִּבְרֵ֤י בְנֵֽי־לָבָן֙ לֵאמֹ֔ר לָקַ֣ח יַעֲקֹ֔ב אֵ֖ת כָּל־אֲשֶׁ֣ר לְאָבִ֑ינוּ וּמֵאֲשֶׁ֣ר לְאָבִ֔ינוּ עָשָׂ֕ה אֵ֥ת כָּל־הַכָּבֹ֖ד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וַיַּ֥רְא יַעֲקֹ֖ב אֶת־פְּנֵ֣י לָבָ֑ן וְהִנֵּ֥ה אֵינֶ֛נּוּ עִמּ֖וֹ כִּתְמ֥וֹל שִׁלְשֽׁוֹם׃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וַיֹּ֤אמֶר יְהוָה֙ אֶֽל־יַעֲקֹ֔ב שׁ֛וּב אֶל־אֶ֥רֶץ אֲבוֹתֶ֖יךָ וּלְמוֹלַדְתֶּ֑ךָ וְאֶֽהְיֶ֖ה עִמָּֽךְ׃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וַיִּשְׁלַ֣ח יַעֲקֹ֔ב וַיִּקְרָ֖א לְרָחֵ֣ל וּלְלֵאָ֑ה הַשָּׂדֶ֖ה אֶל־צֹאנֽוֹ׃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וַיֹּ֣אמֶר לָהֶ֗ן רֹאֶ֤ה אָנֹכִי֙ אֶת־פְּנֵ֣י אֲבִיכֶ֔ן כִּֽי־אֵינֶ֥נּוּ אֵלַ֖י כִּתְמֹ֣ל שִׁלְשֹׁ֑ם וֵֽאלֹהֵ֣י אָבִ֔י הָיָ֖ה עִמָּדִֽי׃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וְאַתֵּ֖נָה יְדַעְתֶּ֑ן כִּ֚י בְּכָל־כֹּחִ֔י עָבַ֖דְתִּי אֶת־אֲבִיכֶֽן׃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וַאֲבִיכֶן֙ הֵ֣תֶל בִּ֔י וְהֶחֱלִ֥ף אֶת־מַשְׂכֻּרְתִּ֖י עֲשֶׂ֣רֶת מֹנִ֑ים וְלֹֽא־נְתָנ֣וֹ אֱלֹהִ֔ים לְהָרַ֖ע עִמָּדִֽי׃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אִם־כֹּ֣ה יֹאמַ֗ר נְקֻדִּים֙ יִהְיֶ֣ה שְׂכָרֶ֔ךָ וְיָלְד֥וּ כָל־הַצֹּ֖אן נְקֻדִּ֑ים וְאִם־כֹּ֣ה יֹאמַ֗ר עֲקֻדִּים֙ יִהְיֶ֣ה שְׂכָרֶ֔ךָ וְיָלְד֥וּ כָל־הַצֹּ֖אן עֲקֻדִּֽים׃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וַיַּצֵּ֧ל אֱלֹהִ֛ים אֶת־מִקְנֵ֥ה אֲבִיכֶ֖ם וַיִּתֶּן־לִֽי׃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וַיְהִ֗י בְּעֵת֙ יַחֵ֣ם הַצֹּ֔אן וָאֶשָּׂ֥א עֵינַ֛י וָאֵ֖רֶא בַּחֲל֑וֹם וְהִנֵּ֤ה הָֽעַתֻּדִים֙ הָעֹלִ֣ים עַל־הַצֹּ֔אן עֲקֻדִּ֥ים נְקֻדִּ֖ים וּבְרֻדִּֽים׃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וַיֹּ֨אמֶר אֵלַ֜י מַלְאַ֧ךְ הָאֱלֹהִ֛ים בַּחֲל֖וֹם יַֽעֲקֹ֑ב וָאֹמַ֖ר הִנֵּֽנִי׃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וַיֹּ֗אמֶר שָׂא־נָ֨א עֵינֶ֤יךָ וּרְאֵה֙ כָּל־הָֽעַתֻּדִים֙ הָעֹלִ֣ים עַל־הַצֹּ֔אן עֲקֻדִּ֥ים נְקֻדִּ֖ים וּבְרֻדִּ֑ים כִּ֣י רָאִ֔יתִי אֵ֛ת כָּל־אֲשֶׁ֥ר לָבָ֖ן עֹ֥שֶׂה לָּֽךְ׃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אָנֹכִ֤י הָאֵל֙ בֵּֽית־אֵ֔ל אֲשֶׁ֨ר מָשַׁ֤חְתָּ שָּׁם֙ מַצֵּבָ֔ה אֲשֶׁ֨ר נָדַ֥רְתָּ לִּ֛י שָׁ֖ם נֶ֑דֶר עַתָּ֗ה ק֥וּם צֵא֙ מִן־הָאָ֣רֶץ הַזֹּ֔את וְשׁ֖וּב אֶל־אֶ֥רֶץ מוֹלַדְתֶּֽךָ׃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וַתַּ֤עַן רָחֵל֙ וְלֵאָ֔ה וַתֹּאמַ֖רְנָה ל֑וֹ הַע֥וֹד לָ֛נוּ חֵ֥לֶק וְנַחֲלָ֖ה בְּבֵ֥ית אָבִֽינוּ׃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הֲל֧וֹא נָכְרִיּ֛וֹת נֶחְשַׁ֥בְנוּ ל֖וֹ כִּ֣י מְכָרָ֑נוּ וַיֹּ֥אכַל גַּם־אָכ֖וֹל אֶת־כַּסְפֵּֽנוּ׃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כִּ֣י כָל־הָעֹ֗שֶׁר אֲשֶׁ֨ר הִצִּ֤יל אֱלֹהִים֙ מֵֽאָבִ֔ינוּ לָ֥נוּ ה֖וּא וּלְבָנֵ֑ינוּ וְעַתָּ֗ה כֹּל֩ אֲשֶׁ֨ר אָמַ֧ר אֱלֹהִ֛ים אֵלֶ֖יךָ עֲשֵֽׂה׃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וַיָּ֖קָם יַעֲקֹ֑ב וַיִּשָּׂ֛א אֶת־בָּנָ֥יו וְאֶת־נָשָׁ֖יו עַל־הַגְּמַלִּֽים׃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וַיִּנְהַ֣ג אֶת־כָּל־ מִקְנֵ֗הוּ וְאֶת־כָּל־רְכֻשׁוֹ֙ אֲשֶׁ֣ר רָכָ֔שׁ מִקְנֵה֙ קִנְיָנ֔וֹ אֲשֶׁ֥ר רָכַ֖שׁ בְּפַדַּ֣ן אֲרָ֑ם לָב֛וֹא אֶל־יִצְחָ֥ק אָבִ֖יו אַ֥רְצָה כְּנָֽעַן׃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וְלָבָ֣ן הָלַ֔ךְ לִגְזֹ֖ז אֶת־צֹאנ֑וֹ וַתִּגְנֹ֣ב רָחֵ֔ל אֶת־הַתְּרָפִ֖ים אֲשֶׁ֥ר לְאָבִֽיהָ׃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וַיִּגְנֹ֣ב יַעֲקֹ֔ב אֶת־לֵ֥ב לָבָ֖ן הָאֲרַמִּ֑י עַל־בְּלִי֙ הִגִּ֣יד ל֔וֹ כִּ֥י בֹרֵ֖חַ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וַיִּבְרַ֥ח הוּא֙ וְכָל־אֲשֶׁר־ל֔וֹ וַיָּ֖קָם וַיַּעֲבֹ֣ר אֶת־הַנָּהָ֑ר וַיָּ֥שֶׂם אֶת־פָּנָ֖יו הַ֥ר הַגִּלְעָֽד׃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וַיֻּגַּ֥ד לְלָבָ֖ן בַּיּ֣וֹם הַשְּׁלִישִׁ֑י כִּ֥י בָרַ֖ח יַעֲקֹֽב׃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וַיִּקַּ֤ח אֶת־אֶחָיו֙ עִמּ֔וֹ וַיִּרְדֹּ֣ף אַחֲרָ֔יו דֶּ֖רֶךְ שִׁבְעַ֣ת יָמִ֑ים וַיַּדְבֵּ֥ק אֹת֖וֹ בְּהַ֥ר הַגִּלְעָֽד׃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וַיָּבֹ֧א אֱלֹהִ֛ים אֶל־לָבָ֥ן הָאֲרַמִּ֖י בַּחֲלֹ֣ם הַלָּ֑יְלָה וַיֹּ֣אמֶר ל֗וֹ הִשָּׁ֧מֶר לְךָ֛ פֶּן־תְּדַבֵּ֥ר עִֽם־יַעֲקֹ֖ב מִטּ֥וֹב עַד־רָֽע׃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וַיַּשֵּׂ֥ג לָבָ֖ן אֶֽת־יַעֲקֹ֑ב וְיַעֲקֹ֗ב תָּקַ֤ע אֶֽת־אָהֳלוֹ֙ בָּהָ֔ר וְלָבָ֛ן תָּקַ֥ע אֶת־אֶחָ֖יו בְּהַ֥ר הַגִּלְעָֽד׃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וַיֹּ֤אמֶר לָבָן֙ לְיַעֲקֹ֔ב מֶ֣ה עָשִׂ֔יתָ וַתִּגְנֹ֖ב אֶת־לְבָבִ֑י וַתְּנַהֵג֙ אֶת־בְּנֹתַ֔י כִּשְׁבֻי֖וֹת חָֽרֶב׃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לָ֤מָּה נַחְבֵּ֙אתָ֙ לִבְרֹ֔חַ וַתִּגְנֹ֖ב אֹתִ֑י וְלֹא־הִגַּ֣דְתָּ לִּ֔י וָֽאֲשַׁלֵּחֲךָ֛ בְּשִׂמְחָ֥ה וּבְשִׁרִ֖ים בְּתֹ֥ף וּבְכִנּֽוֹר׃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וְלֹ֣א נְטַשְׁתַּ֔נִי לְנַשֵּׁ֥ק לְבָנַ֖י וְלִבְנֹתָ֑י עַתָּ֖ה הִסְכַּ֥לְתָּֽ עֲשֽׂוֹ׃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יֶשׁ־לְאֵ֣ל יָדִ֔י לַעֲשׂ֥וֹת עִמָּכֶ֖ם רָ֑ע וֵֽאלֹהֵ֨י אֲבִיכֶ֜ם אֶ֣מֶשׁ ׀ אָמַ֧ר אֵלַ֣י לֵאמֹ֗ר הִשָּׁ֧מֶר לְךָ֛ מִדַּבֵּ֥ר עִֽם־יַעֲקֹ֖ב מִטּ֥וֹב עַד־רָֽע׃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וְעַתָּה֙ הָלֹ֣ךְ הָלַ֔כְתָּ כִּֽי־נִכְסֹ֥ף נִכְסַ֖פְתָּה לְבֵ֣ית אָבִ֑יךָ לָ֥מָּה גָנַ֖בְתָּ אֶת־אֱלֹהָֽי׃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וַיַּ֥עַן יַעֲקֹ֖ב וַיֹּ֣אמֶר לְלָבָ֑ן כִּ֣י יָרֵ֔אתִי כִּ֣י אָמַ֔רְתִּי פֶּן־תִּגְזֹ֥ל אֶת־בְּנוֹתֶ֖יךָ מֵעִמִּֽי׃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עִ֠ם אֲשֶׁ֨ר תִּמְצָ֣א אֶת־אֱלֹהֶיךָ֮ לֹ֣א יִֽחְיֶה֒ נֶ֣גֶד אַחֵ֧ינוּ הַֽכֶּר־לְךָ֛ מָ֥ה עִמָּדִ֖י וְקַֽח־לָ֑ךְ וְלֹֽא־יָדַ֣ע יַעֲקֹ֔ב כִּ֥י רָחֵ֖ל גְּנָבָֽתַם׃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וַיָּבֹ֨א לָבָ֜ן בְּאֹ֥הֶל יַעֲקֹ֣ב ׀ וּבְאֹ֣הֶל לֵאָ֗ה וּבְאֹ֛הֶל שְׁתֵּ֥י הָאֲמָהֹ֖ת וְלֹ֣א מָצָ֑א וַיֵּצֵא֙ מֵאֹ֣הֶל לֵאָ֔ה וַיָּבֹ֖א בְּאֹ֥הֶל רָחֵֽל׃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וְרָחֵ֞ל לָקְחָ֣ה אֶת־הַתְּרָפִ֗ים וַתְּשִׂמֵ֛ם בְּכַ֥ר הַגָּמָ֖ל וַתֵּ֣שֶׁב עֲלֵיהֶ֑ם וַיְמַשֵּׁ֥שׁ לָבָ֛ן אֶת־כָּל־הָאֹ֖הֶל וְלֹ֥א מָצָֽא׃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וַתֹּ֣אמֶר אֶל־אָבִ֗יהָ אַל־יִ֙חַר֙ בְּעֵינֵ֣י אֲדֹנִ֔י כִּ֣י ל֤וֹא אוּכַל֙ לָק֣וּם מִפָּנֶ֔יךָ כִּי־דֶ֥רֶךְ נָשִׁ֖ים לִ֑י וַיְחַפֵּ֕שׂ וְלֹ֥א מָצָ֖א אֶת־הַתְּרָפִֽים׃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וַיִּ֥חַר לְיַעֲקֹ֖ב וַיָּ֣רֶב בְּלָבָ֑ן וַיַּ֤עַן יַעֲקֹב֙ וַיֹּ֣אמֶר לְלָבָ֔ן מַה־פִּשְׁעִי֙ מַ֣ה חַטָּאתִ֔י כִּ֥י דָלַ֖קְתָּ אַחֲרָֽי׃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כִּֽי־מִשַּׁ֣שְׁתָּ אֶת־כָּל־כֵּלַ֗י מַה־מָּצָ֙אתָ֙ מִכֹּ֣ל כְּלֵי־בֵיתֶ֔ךָ שִׂ֣ים כֹּ֔ה נֶ֥גֶד אַחַ֖י וְאַחֶ֑יךָ וְיוֹכִ֖יחוּ בֵּ֥ין שְׁנֵֽינוּ׃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זֶה֩ עֶשְׂרִ֨ים שָׁנָ֤ה אָנֹכִי֙ עִמָּ֔ךְ רְחֵלֶ֥יךָ וְעִזֶּ֖יךָ לֹ֣א שִׁכֵּ֑לוּ וְאֵילֵ֥י צֹאנְךָ֖ לֹ֥א אָכָֽלְתִּי׃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טְרֵפָה֙ לֹא־הֵבֵ֣אתִי אֵלֶ֔יךָ אָנֹכִ֣י אֲחַטֶּ֔נָּה מִיָּדִ֖י תְּבַקְשֶׁ֑נָּה גְּנֻֽבְתִ֣י י֔וֹם וּגְנֻֽבְתִ֖י לָֽיְלָה׃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הָיִ֧יתִי בַיּ֛וֹם אֲכָלַ֥נִי חֹ֖רֶב וְקֶ֣רַח בַּלָּ֑יְלָה וַתִּדַּ֥ד שְׁנָתִ֖י מֵֽעֵינָֽי׃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זֶה־לִּ֞י עֶשְׂרִ֣ים שָׁנָה֮ בְּבֵיתֶךָ֒ עֲבַדְתִּ֜יךָ אַרְבַּֽע־עֶשְׂרֵ֤ה שָׁנָה֙ בִּשְׁתֵּ֣י בְנֹתֶ֔יךָ וְשֵׁ֥שׁ שָׁנִ֖ים בְּצֹאנֶ֑ךָ וַתַּחֲלֵ֥ף אֶת־מַשְׂכֻּרְתִּ֖י עֲשֶׂ֥רֶת מֹנִֽים׃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לוּלֵ֡י אֱלֹהֵ֣י אָבִי֩ אֱלֹהֵ֨י אַבְרָהָ֜ם וּפַ֤חַד יִצְחָק֙ הָ֣יָה לִ֔י כִּ֥י עַתָּ֖ה רֵיקָ֣ם שִׁלַּחְתָּ֑נִי אֶת־עָנְיִ֞י וְאֶת־יְגִ֧יעַ כַּפַּ֛י רָאָ֥ה אֱלֹהִ֖ים וַיּ֥וֹכַח אָֽמֶשׁ׃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וַיַּ֨עַן לָבָ֜ן וַיֹּ֣אמֶר אֶֽל־יַעֲקֹ֗ב הַבָּנ֨וֹת בְּנֹתַ֜י וְהַבָּנִ֤ים בָּנַי֙ וְהַצֹּ֣אן צֹאנִ֔י וְכֹ֛ל אֲשֶׁר־אַתָּ֥ה רֹאֶ֖ה לִי־ה֑וּא וְלִבְנֹתַ֞י מָֽה־אֶֽעֱשֶׂ֤ה לָאֵ֙לֶּה֙ הַיּ֔וֹם א֥וֹ לִבְנֵיהֶ֖ן אֲשֶׁ֥ר יָלָֽדוּ׃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וְעַתָּ֗ה לְכָ֛ה נִכְרְתָ֥ה בְרִ֖ית אֲנִ֣י וָאָ֑תָּה וְהָיָ֥ה לְעֵ֖ד בֵּינִ֥י וּבֵינֶֽךָ׃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וַיִּקַּ֥ח יַעֲקֹ֖ב אָ֑בֶן וַיְרִימֶ֖הָ מַצֵּבָֽה׃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וַיֹּ֨אמֶר יַעֲקֹ֤ב לְאֶחָיו֙ לִקְט֣וּ אֲבָנִ֔ים וַיִּקְח֥וּ אֲבָנִ֖ים וַיַּֽעֲשׂוּ־גָ֑ל וַיֹּ֥אכְלוּ שָׁ֖ם עַל־הַגָּֽל׃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וַיִּקְרָא־ל֣וֹ לָבָ֔ן יְגַ֖ר שָׂהֲדוּתָ֑א וְיַֽעֲקֹ֔ב קָ֥רָא ל֖וֹ גַּלְעֵֽד׃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וַיֹּ֣אמֶר לָבָ֔ן הַגַּ֨ל הַזֶּ֥ה עֵ֛ד בֵּינִ֥י וּבֵינְךָ֖ הַיּ֑וֹם עַל־כֵּ֥ן קָרָֽא־שְׁמ֖וֹ גַּלְעֵֽד׃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49</w:t>
      </w:r>
      <w:r>
        <w:rPr>
          <w:rtl/>
          <w:cs/>
          <w:lang w:val="he_IL" w:bidi="he_IL"/>
        </w:rPr>
        <w:t xml:space="preserve"> וְהַמִּצְפָּה֙ אֲשֶׁ֣ר אָמַ֔ר יִ֥צֶף יְהוָ֖ה בֵּינִ֣י וּבֵינֶ֑ךָ כִּ֥י נִסָּתֵ֖ר אִ֥ישׁ מֵרֵעֵֽהוּ׃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50</w:t>
      </w:r>
      <w:r>
        <w:rPr>
          <w:rtl/>
          <w:cs/>
          <w:lang w:val="he_IL" w:bidi="he_IL"/>
        </w:rPr>
        <w:t xml:space="preserve"> אִם־תְּעַנֶּ֣ה אֶת־בְּנֹתַ֗י וְאִם־תִּקַּ֤ח נָשִׁים֙ עַל־בְּנֹתַ֔י אֵ֥ין אִ֖ישׁ עִמָּ֑נוּ רְאֵ֕ה אֱלֹהִ֥ים עֵ֖ד בֵּינִ֥י וּבֵינֶֽךָ׃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51</w:t>
      </w:r>
      <w:r>
        <w:rPr>
          <w:rtl/>
          <w:cs/>
          <w:lang w:val="he_IL" w:bidi="he_IL"/>
        </w:rPr>
        <w:t xml:space="preserve"> וַיֹּ֥אמֶר לָבָ֖ן לְיַעֲקֹ֑ב הִנֵּ֣ה ׀ הַגַּ֣ל הַזֶּ֗ה וְהִנֵּה֙ הַמַצֵּבָ֔ה אֲשֶׁ֥ר יָרִ֖יתִי בֵּינִ֥י וּבֵינֶֽךָ׃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52</w:t>
      </w:r>
      <w:r>
        <w:rPr>
          <w:rtl/>
          <w:cs/>
          <w:lang w:val="he_IL" w:bidi="he_IL"/>
        </w:rPr>
        <w:t xml:space="preserve"> עֵ֚ד הַגַּ֣ל הַזֶּ֔ה וְעֵדָ֖ה הַמַּצֵּבָ֑ה אִם־אָ֗נִי לֹֽא־אֶֽעֱבֹ֤ר אֵלֶ֙יךָ֙ אֶת־הַגַּ֣ל הַזֶּ֔ה וְאִם־אַ֠תָּה לֹא־תַעֲבֹ֨ר אֵלַ֜י אֶת־הַגַּ֥ל הַזֶּ֛ה וְאֶת־הַמַּצֵּבָ֥ה הַזֹּ֖את לְרָעָֽה׃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53</w:t>
      </w:r>
      <w:r>
        <w:rPr>
          <w:rtl/>
          <w:cs/>
          <w:lang w:val="he_IL" w:bidi="he_IL"/>
        </w:rPr>
        <w:t xml:space="preserve"> אֱלֹהֵ֨י אַבְרָהָ֜ם וֵֽאלֹהֵ֤י נָחוֹר֙ יִשְׁפְּט֣וּ בֵינֵ֔ינוּ אֱלֹהֵ֖י אֲבִיהֶ֑ם וַיִּשָּׁבַ֣ע יַעֲקֹ֔ב בְּפַ֖חַד אָבִ֥יו יִצְחָֽק׃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54</w:t>
      </w:r>
      <w:r>
        <w:rPr>
          <w:rtl/>
          <w:cs/>
          <w:lang w:val="he_IL" w:bidi="he_IL"/>
        </w:rPr>
        <w:t xml:space="preserve"> וַיִּזְבַּ֨ח יַעֲקֹ֥ב זֶ֙בַח֙ בָּהָ֔ר וַיִּקְרָ֥א לְאֶחָ֖יו לֶאֱכָל־לָ֑חֶם וַיֹּ֣אכְלוּ לֶ֔חֶם וַיָּלִ֖ינוּ בָּהָֽר׃</w:t>
      </w:r>
    </w:p>
    <w:p>
      <w:pPr>
        <w:pStyle w:val="Heading2"/>
        <w:bidi/>
      </w:pPr>
      <w:r>
        <w:rPr>
          <w:rtl/>
          <w:cs/>
          <w:lang w:val="he_IL" w:bidi="he_IL"/>
        </w:rPr>
        <w:t>Genesis 32:1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וַיַּשְׁכֵּ֨ם לָבָ֜ן בַּבֹּ֗קֶר וַיְנַשֵּׁ֧ק לְבָנָ֛יו וְלִבְנוֹתָ֖יו וַיְבָ֣רֶךְ אֶתְהֶ֑ם וַיֵּ֛לֶךְ וַיָּ֥שָׁב לָבָ֖ן לִמְקֹמֽוֹ׃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וְיַעֲקֹ֖ב הָלַ֣ךְ לְדַרְכּ֑וֹ וַיִּפְגְּעוּ־ב֖וֹ מַלְאֲכֵ֥י 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וַיֹּ֤אמֶר יַעֲקֹב֙ כַּאֲשֶׁ֣ר רָאָ֔ם מַחֲנֵ֥ה אֱלֹהִ֖ים זֶ֑ה וַיִּקְרָ֛א שֵֽׁם־הַמָּק֥וֹם הַה֖וּא מַֽחֲנָֽיִם׃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וַיִּשְׁלַ֨ח יַעֲקֹ֤ב מַלְאָכִים֙ לְפָנָ֔יו אֶל־עֵשָׂ֖ו אָחִ֑יו אַ֥רְצָה שֵׂעִ֖יר שְׂדֵ֥ה אֱדֽוֹם׃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וַיְצַ֤ו אֹתָם֙ לֵאמֹ֔ר כֹּ֣ה תֹאמְר֔וּן לַֽאדֹנִ֖י לְעֵשָׂ֑ו כֹּ֤ה אָמַר֙ עַבְדְּךָ֣ יַעֲקֹ֔ב עִם־לָבָ֣ן גַּ֔רְתִּי וָאֵחַ֖ר עַד־עָֽתָּה׃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וַֽיְהִי־לִי֙ שׁ֣וֹר וַחֲמ֔וֹר צֹ֖אן וְעֶ֣בֶד וְשִׁפְחָ֑ה וָֽאֶשְׁלְחָה֙ לְהַגִּ֣יד לַֽאדֹנִ֔י לִמְצֹא־חֵ֖ן בְּעֵינֶֽיךָ׃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וַיָּשֻׁ֙בוּ֙ הַמַּלְאָכִ֔ים אֶֽל־יַעֲקֹ֖ב לֵאמֹ֑ר בָּ֤אנוּ אֶל־אָחִ֙יךָ֙ אֶל־עֵשָׂ֔ו וְגַם֙ הֹלֵ֣ךְ לִקְרָֽאתְךָ֔ וְאַרְבַּע־מֵא֥וֹת אִ֖ישׁ עִמּֽוֹ׃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וַיִּירָ֧א יַעֲקֹ֛ב מְאֹ֖ד וַיֵּ֣צֶר ל֑וֹ וַיַּ֜חַץ אֶת־הָעָ֣ם אֲשֶׁר־אִתּ֗וֹ וְאֶת־הַצֹּ֧אן וְאֶת־הַבָּקָ֛ר וְהַגְּמַלִּ֖ים לִשְׁנֵ֥י מַחֲנֽוֹת׃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וַיֹּ֕אמֶר אִם־יָב֥וֹא עֵשָׂ֛ו אֶל־הַמַּחֲנֶ֥ה הָאַחַ֖ת וְהִכָּ֑הוּ וְהָיָ֛ה הַמַּחֲנֶ֥ה הַנִּשְׁאָ֖ר לִפְלֵיטָֽה׃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וַיֹּאמֶר֮ יַעֲקֹב֒ אֱלֹהֵי֙ אָבִ֣י אַבְרָהָ֔ם וֵאלֹהֵ֖י אָבִ֣י יִצְחָ֑ק יְהוָ֞ה הָאֹמֵ֣ר אֵלַ֗י שׁ֧וּב לְאַרְצְךָ֛ וּלְמוֹלַדְתְּךָ֖ וְאֵיטִ֥יבָה עִמָּֽךְ׃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קָטֹ֜נְתִּי מִכֹּ֤ל הַחֲסָדִים֙ וּמִכָּל־הָ֣אֱמֶ֔ת אֲשֶׁ֥ר עָשִׂ֖יתָ אֶת־עַבְדֶּ֑ךָ כִּ֣י בְמַקְלִ֗י עָבַ֙רְתִּי֙ אֶת־הַיַּרְדֵּ֣ן הַזֶּ֔ה וְעַתָּ֥ה הָיִ֖יתִי לִשְׁנֵ֥י מַחֲנֽוֹת׃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הַצִּילֵ֥נִי נָ֛א מִיַּ֥ד אָחִ֖י מִיַּ֣ד עֵשָׂ֑ו כִּֽי־יָרֵ֤א אָנֹכִי֙ אֹת֔וֹ פֶּן־יָב֣וֹא וְהִכַּ֔נִי אֵ֖ם עַל־בָּנִֽים׃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וְאַתָּ֣ה אָמַ֔רְתָּ הֵיטֵ֥ב אֵיטִ֖יב עִמָּ֑ךְ וְשַׂמְתִּ֤י אֶֽת־זַרְעֲךָ֙ כְּח֣וֹל הַיָּ֔ם אֲשֶׁ֥ר לֹא־יִסָּפֵ֖ר מֵרֹֽב׃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וַיָּ֥לֶן שָׁ֖ם בַּלַּ֣יְלָה הַה֑וּא וַיִּקַּ֞ח מִן־הַבָּ֧א בְיָד֛וֹ מִנְחָ֖ה לְעֵשָׂ֥ו אָחִֽיו׃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עִזִּ֣ים מָאתַ֔יִם וּתְיָשִׁ֖ים עֶשְׂרִ֑ים רְחֵלִ֥ים מָאתַ֖יִם וְאֵילִ֥ים עֶשְׂרִֽים׃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גְּמַלִּ֧ים מֵינִיק֛וֹת וּבְנֵיהֶ֖ם שְׁלֹשִׁ֑ים פָּר֤וֹת אַרְבָּעִים֙ וּפָרִ֣ים עֲשָׂרָ֔ה אֲתֹנֹ֣ת עֶשְׂרִ֔ים וַעְיָרִ֖ם עֲשָׂרָֽה׃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וַיִּתֵּן֙ בְּיַד־עֲבָדָ֔יו עֵ֥דֶר עֵ֖דֶר לְבַדּ֑וֹ וַ֤יֹּאמֶר אֶל־עֲבָדָיו֙ עִבְר֣וּ לְפָנַ֔י וְרֶ֣וַח תָּשִׂ֔ימוּ בֵּ֥ין עֵ֖דֶר וּבֵ֥ין עֵֽדֶר׃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וַיְצַ֥ו אֶת־הָרִאשׁ֖וֹן לֵאמֹ֑ר כִּ֣י יִֽפְגָּשְׁךָ֞ עֵשָׂ֣ו אָחִ֗י וִשְׁאֵֽלְךָ֙ לֵאמֹ֔ר לְמִי־אַ֙תָּה֙ וְאָ֣נָה תֵלֵ֔ךְ וּלְמִ֖י אֵ֥לֶּה לְפָנֶֽיךָ׃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וְאָֽמַרְתָּ֙ לְעַבְדְּךָ֣ לְיַעֲקֹ֔ב מִנְחָ֥ה הִוא֙ שְׁלוּחָ֔ה לַֽאדֹנִ֖י לְעֵשָׂ֑ו וְהִנֵּ֥ה גַם־ה֖וּא אַחֲרֵֽינוּ׃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וַיְצַ֞ו גַּ֣ם אֶת־הַשֵּׁנִ֗י גַּ֚ם אֶת־הַשְּׁלִישִׁ֔י גַּ֚ם אֶת־כָּל־הַהֹ֣לְכִ֔ים אַחֲרֵ֥י הָעֲדָרִ֖ים לֵאמֹ֑ר כַּדָּבָ֤ר הַזֶּה֙ תְּדַבְּר֣וּן אֶל־עֵשָׂ֔ו בְּמֹצַאֲכֶ֖ם אֹתֽוֹ׃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וַאֲמַרְתֶּ֕ם גַּ֗ם הִנֵּ֛ה עַבְדְּךָ֥ יַעֲקֹ֖ב אַחֲרֵ֑ינוּ כִּֽי־אָמַ֞ר אֲכַפְּרָ֣ה פָנָ֗יו בַּמִּנְחָה֙ הַהֹלֶ֣כֶת לְפָנָ֔י וְאַחֲרֵי־כֵן֙ אֶרְאֶ֣ה פָנָ֔יו אוּלַ֖י יִשָּׂ֥א פָנָֽי׃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וַתַּעֲבֹ֥ר הַמִּנְחָ֖ה עַל־פָּנָ֑יו וְה֛וּא לָ֥ן בַּלַּֽיְלָה־הַה֖וּא בַּֽמַּחֲנֶֽה׃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וַיָּ֣קָם ׀ בַּלַּ֣יְלָה ה֗וּא וַיִּקַּ֞ח אֶת־שְׁתֵּ֤י נָשָׁיו֙ וְאֶת־שְׁתֵּ֣י שִׁפְחֹתָ֔יו וְאֶת־אַחַ֥ד עָשָׂ֖ר יְלָדָ֑יו וַֽיַּעֲבֹ֔ר אֵ֖ת מַעֲבַ֥ר יַבֹּֽק׃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וַיִּקָּחֵ֔ם וַיַּֽעֲבִרֵ֖ם אֶת־הַנָּ֑חַל וַֽיַּעֲבֵ֖ר אֶת־אֲשֶׁר־לוֹ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וַיִּוָּתֵ֥ר יַעֲקֹ֖ב לְבַדּ֑וֹ וַיֵּאָבֵ֥ק אִישׁ֙ עִמּ֔וֹ עַ֖ד עֲל֥וֹת הַשָּֽׁחַר׃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וַיַּ֗רְא כִּ֣י לֹ֤א יָכֹל֙ ל֔וֹ וַיִּגַּ֖ע בְּכַף־יְרֵכ֑וֹ וַתֵּ֙קַע֙ כַּף־יֶ֣רֶךְ יַעֲקֹ֔ב בְּהֵֽאָבְק֖וֹ עִמּֽוֹ׃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וַיֹּ֣אמֶר שַׁלְּחֵ֔נִי כִּ֥י עָלָ֖ה הַשָּׁ֑חַר וַיֹּ֙אמֶר֙ לֹ֣א אֲשַֽׁלֵּחֲךָ֔ כִּ֖י אִם־בֵּרַכְתָּֽנִי׃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וַיֹּ֥אמֶר אֵלָ֖יו מַה־שְּׁמֶ֑ךָ וַיֹּ֖אמֶר יַעֲקֹֽב׃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וַיֹּ֗אמֶר לֹ֤א יַעֲקֹב֙ יֵאָמֵ֥ר עוֹד֙ שִׁמְךָ֔ כִּ֖י אִם־יִשְׂרָאֵ֑ל כִּֽי־שָׂרִ֧יתָ עִם־אֱלֹהִ֛ים וְעִם־אֲנָשִׁ֖ים וַתּוּכָֽל׃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וַיִּשְׁאַ֣ל יַעֲקֹ֗ב וַיֹּ֙אמֶר֙ הַגִּֽידָה־נָּ֣א שְׁמֶ֔ךָ וַיֹּ֕אמֶר לָ֥מָּה זֶּ֖ה תִּשְׁאַ֣ל לִשְׁמִ֑י וַיְבָ֥רֶךְ אֹת֖וֹ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וַיִּקְרָ֧א יַעֲקֹ֛ב שֵׁ֥ם הַמָּק֖וֹם פְּנִיאֵ֑ל כִּֽי־רָאִ֤יתִי אֱלֹהִים֙ פָּנִ֣ים אֶל־פָּנִ֔ים וַתִּנָּצֵ֖ל נַפְשִֽׁי׃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וַיִּֽזְרַֽח־ל֣וֹ הַשֶּׁ֔מֶשׁ כַּאֲשֶׁ֥ר עָבַ֖ר אֶת־פְּנוּאֵ֑ל וְה֥וּא צֹלֵ֖עַ עַל־יְרֵכֽוֹ׃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עַל־כֵּ֡ן לֹֽא־יֹאכְל֨וּ בְנֵֽי־יִשְׂרָאֵ֜ל אֶת־גִּ֣יד הַנָּשֶׁ֗ה אֲשֶׁר֙ עַל־כַּ֣ף הַיָּרֵ֔ךְ עַ֖ד הַיּ֣וֹם הַזֶּ֑ה כִּ֤י נָגַע֙ בְּכַף־יֶ֣רֶךְ יַעֲקֹ֔ב בְּגִ֖יד הַנָּשֶֽׁה׃</w:t>
      </w:r>
    </w:p>
    <w:p>
      <w:pPr>
        <w:pStyle w:val="Heading2"/>
        <w:bidi/>
      </w:pPr>
      <w:r>
        <w:rPr>
          <w:rtl/>
          <w:cs/>
          <w:lang w:val="he_IL" w:bidi="he_IL"/>
        </w:rPr>
        <w:t>Genesis 33:1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וַיִּשָּׂ֨א יַעֲקֹ֜ב עֵינָ֗יו וַיַּרְא֙ וְהִנֵּ֣ה עֵשָׂ֣ו בָּ֔א וְעִמּ֕וֹ אַרְבַּ֥ע מֵא֖וֹת אִ֑ישׁ וַיַּ֣חַץ אֶת־הַיְלָדִ֗ים עַל־לֵאָה֙ וְעַל־רָחֵ֔ל וְעַ֖ל שְׁתֵּ֥י הַשְּׁפָחֽוֹת׃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וַיָּ֧שֶׂם אֶת־הַשְּׁפָח֛וֹת וְאֶת־יַלְדֵיהֶ֖ן רִֽאשֹׁנָ֑ה וְאֶת־לֵאָ֤ה וִֽילָדֶ֙יהָ֙ אַחֲרֹנִ֔ים וְאֶת־רָחֵ֥ל וְאֶת־יוֹסֵ֖ף אַחֲרֹנִֽים׃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וְה֖וּא עָבַ֣ר לִפְנֵיהֶ֑ם וַיִּשְׁתַּ֤חוּ אַ֙רְצָה֙ שֶׁ֣בַע פְּעָמִ֔ים עַד־גִּשְׁתּ֖וֹ עַד־אָחִֽיו׃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וַיָּ֨רָץ עֵשָׂ֤ו לִקְרָאתוֹ֙ וַֽיְחַבְּקֵ֔הוּ וַיִּפֹּ֥ל עַל־צַוָּארָ֖ו וַׄיִּׄשָּׁׄקֵ֑ׄהׄוּׄ וַיִּבְכּֽוּ׃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וַיִּשָּׂ֣א אֶת־עֵינָ֗יו וַיַּ֤רְא אֶת־הַנָּשִׁים֙ וְאֶת־הַיְלָדִ֔ים וַיֹּ֖אמֶר מִי־אֵ֣לֶּה לָּ֑ךְ וַיֹּאמַ֕ר הַיְלָדִ֕ים אֲשֶׁר־חָנַ֥ן אֱלֹהִ֖ים אֶת־עַבְדֶּֽךָ׃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וַתִּגַּ֧שְׁןָ הַשְּׁפָח֛וֹת הֵ֥נָּה וְיַלְדֵיהֶ֖ן וַתִּֽשְׁתַּחֲוֶֽיןָ׃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וַתִּגַּ֧שׁ גַּם־לֵאָ֛ה וִילָדֶ֖יהָ וַיִּֽשְׁתַּחֲו֑וּ וְאַחַ֗ר נִגַּ֥שׁ יוֹסֵ֛ף וְרָחֵ֖ל וַיִּֽשְׁתַּחֲוֽוּ׃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וַיֹּ֕אמֶר מִ֥י לְךָ֛ כָּל־הַמַּחֲנֶ֥ה הַזֶּ֖ה אֲשֶׁ֣ר פָּגָ֑שְׁתִּי וַיֹּ֕אמֶר לִמְצֹא־חֵ֖ן בְּעֵינֵ֥י אֲדֹנִֽי׃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וַיֹּ֥אמֶר עֵשָׂ֖ו יֶשׁ־לִ֣י רָ֑ב אָחִ֕י יְהִ֥י לְךָ֖ אֲשֶׁר־לָֽךְ׃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וַיֹּ֣אמֶר יַעֲקֹ֗ב אַל־נָא֙ אִם־נָ֨א מָצָ֤אתִי חֵן֙ בְּעֵינֶ֔יךָ וְלָקַחְתָּ֥ מִנְחָתִ֖י מִיָּדִ֑י כִּ֣י עַל־כֵּ֞ן רָאִ֣יתִי פָנֶ֗יךָ כִּרְאֹ֛ת פְּנֵ֥י אֱלֹהִ֖ים וַתִּרְצֵֽנִי׃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קַח־נָ֤א אֶת־בִּרְכָתִי֙ אֲשֶׁ֣ר הֻבָ֣את לָ֔ךְ כִּֽי־חַנַּ֥נִי אֱלֹהִ֖ים וְכִ֣י יֶשׁ־לִי־כֹ֑ל וַיִּפְצַר־בּ֖וֹ וַיִּקָּֽח׃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וַיֹּ֖אמֶר נִסְעָ֣ה וְנֵלֵ֑כָה וְאֵלְכָ֖ה לְנֶגְדֶּֽךָ׃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וַיֹּ֣אמֶר אֵלָ֗יו אֲדֹנִ֤י יֹדֵ֙עַ֙ כִּֽי־הַיְלָדִ֣ים רַכִּ֔ים וְהַצֹּ֥אן וְהַבָּקָ֖ר עָל֣וֹת עָלָ֑י וּדְפָקוּם֙ י֣וֹם אֶחָ֔ד וָמֵ֖תוּ כָּל־הַצֹּֽאן׃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יַעֲבָר־נָ֥א אֲדֹנִ֖י לִפְנֵ֣י עַבְדּ֑וֹ וַאֲנִ֞י אֶֽתְנָהֲלָ֣ה לְאִטִּ֗י לְרֶ֨גֶל הַמְּלָאכָ֤ה אֲשֶׁר־לְפָנַי֙ וּלְרֶ֣גֶל הַיְלָדִ֔ים עַ֛ד אֲשֶׁר־אָבֹ֥א אֶל־אֲדֹנִ֖י שֵׂעִֽירָה׃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וַיֹּ֣אמֶר עֵשָׂ֔ו אַצִּֽיגָה־נָּ֣א עִמְּךָ֔ מִן־הָעָ֖ם אֲשֶׁ֣ר אִתִּ֑י וַיֹּ֙אמֶר֙ לָ֣מָּה זֶּ֔ה אֶמְצָא־חֵ֖ן בְּעֵינֵ֥י אֲדֹנִֽי׃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וַיָּשָׁב֩ בַּיּ֨וֹם הַה֥וּא עֵשָׂ֛ו לְדַרְכּ֖וֹ שֵׂעִֽירָה׃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וְיַעֲקֹב֙ נָסַ֣ע סֻכֹּ֔תָה וַיִּ֥בֶן ל֖וֹ בָּ֑יִת וּלְמִקְנֵ֙הוּ֙ עָשָׂ֣ה סֻכֹּ֔ת עַל־כֵּ֛ן קָרָ֥א שֵׁם־הַמָּק֖וֹם סֻכּֽוֹת׃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וַיָּבֹא֩ יַעֲקֹ֨ב שָׁלֵ֜ם עִ֣יר שְׁכֶ֗ם אֲשֶׁר֙ בְּאֶ֣רֶץ כְּנַ֔עַן בְּבֹא֖וֹ מִפַּדַּ֣ן אֲרָ֑ם וַיִּ֖חַן אֶת־פְּנֵ֥י הָעִֽיר׃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וַיִּ֜קֶן אֶת־חֶלְקַ֣ת הַשָּׂדֶ֗ה אֲשֶׁ֤ר נָֽטָה־שָׁם֙ אָהֳל֔וֹ מִיַּ֥ד בְּנֵֽי־חֲמ֖וֹר אֲבִ֣י שְׁכֶ֑ם בְּמֵאָ֖ה קְשִׂיטָֽה׃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וַיַּצֶּב־שָׁ֖ם מִזְבֵּ֑חַ וַיִּ֨קְרָא־ל֔וֹ אֵ֖ל אֱלֹהֵ֥י יִשְׂרָאֵֽל׃ ס</w:t>
      </w:r>
    </w:p>
    <w:p>
      <w:pPr>
        <w:pStyle w:val="Heading2"/>
        <w:bidi/>
      </w:pPr>
      <w:r>
        <w:rPr>
          <w:rtl/>
          <w:cs/>
          <w:lang w:val="he_IL" w:bidi="he_IL"/>
        </w:rPr>
        <w:t>Genesis 34:1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וַתֵּצֵ֤א דִינָה֙ בַּת־לֵאָ֔ה אֲשֶׁ֥ר יָלְדָ֖ה לְיַעֲקֹ֑ב לִרְא֖וֹת בִּבְנ֥וֹת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וַיַּ֨רְא אֹתָ֜הּ שְׁכֶ֧ם בֶּן־חֲמ֛וֹר הַֽחִוִּ֖י נְשִׂ֣יא הָאָ֑רֶץ וַיִּקַּ֥ח אֹתָ֛הּ וַיִּשְׁכַּ֥ב אֹתָ֖הּ וַיְעַנֶּֽהָ׃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וַתִּדְבַּ֣ק נַפְשׁ֔וֹ בְּדִינָ֖ה בַּֽת־יַעֲקֹ֑ב וַיֶּֽאֱהַב֙ אֶת־הַֽנַּעֲרָ֔ וַיְדַבֵּ֖ר עַל־לֵ֥ב הַֽנַּעֲרָֽ׃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וַיֹּ֣אמֶר שְׁכֶ֔ם אֶל־חֲמ֥וֹר אָבִ֖יו לֵאמֹ֑ר קַֽח־לִ֛י אֶת־הַיַּלְדָּ֥ה הַזֹּ֖את לְאִשָּֽׁה׃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וְיַעֲקֹ֣ב שָׁמַ֗ע כִּ֤י טִמֵּא֙ אֶת־דִּינָ֣ה בִתּ֔וֹ וּבָנָ֛יו הָי֥וּ אֶת־מִקְנֵ֖הוּ בַּשָּׂדֶ֑ה וְהֶחֱרִ֥שׁ יַעֲקֹ֖ב עַד־בֹּאָֽם׃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וַיֵּצֵ֛א חֲמ֥וֹר אֲבִֽי־שְׁכֶ֖ם אֶֽל־יַעֲקֹ֑ב לְדַבֵּ֖ר אִתּֽוֹ׃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וּבְנֵ֨י יַעֲקֹ֜ב בָּ֤אוּ מִן־הַשָּׂדֶה֙ כְּשָׁמְעָ֔ם וַיִּֽתְעַצְּבוּ֙ הָֽאֲנָשִׁ֔ים וַיִּ֥חַר לָהֶ֖ם מְאֹ֑ד כִּֽי־נְבָלָ֞ה עָשָׂ֣ה בְיִשְׂרָאֵ֗ל לִשְׁכַּב֙ אֶת־בַּֽת־יַעֲקֹ֔ב וְכֵ֖ן לֹ֥א יֵעָשֶֽׂה׃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וַיְדַבֵּ֥ר חֲמ֖וֹר אִתָּ֣ם לֵאמֹ֑ר שְׁכֶ֣ם בְּנִ֗י חָֽשְׁקָ֤ה נַפְשׁוֹ֙ בְּבִתְּכֶ֔ם תְּנ֨וּ נָ֥א אֹתָ֛הּ ל֖וֹ לְאִשָּֽׁה׃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וְהִֽתְחַתְּנ֖וּ אֹתָ֑נוּ בְּנֹֽתֵיכֶם֙ תִּתְּנוּ־לָ֔נוּ וְאֶת־בְּנֹתֵ֖ינוּ תִּקְח֥וּ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וְאִתָּ֖נוּ תֵּשֵׁ֑בוּ וְהָאָ֙רֶץ֙ תִּהְיֶ֣ה לִפְנֵיכֶ֔ם שְׁבוּ֙ וּסְחָר֔וּהָ וְהֵֽאָחֲז֖וּ 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וַיֹּ֤אמֶר שְׁכֶם֙ אֶל־אָבִ֣יה וְאֶל־אַחֶ֔יהָ אֶמְצָא־חֵ֖ן בְּעֵינֵיכֶ֑ם וַאֲשֶׁ֥ר תֹּאמְר֛וּ אֵלַ֖י אֶתֵּֽן׃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הַרְבּ֨וּ עָלַ֤י מְאֹד֙ מֹ֣הַר וּמַתָּ֔ן וְאֶ֨תְּנָ֔ה כַּאֲשֶׁ֥ר תֹּאמְר֖וּ אֵלָ֑י וּתְנוּ־לִ֥י אֶת־הַֽנַּעֲרָ֖ לְאִשָּֽׁה׃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וַיַּעֲנ֨וּ בְנֵֽי־יַעֲקֹ֜ב אֶת־שְׁכֶ֨ם וְאֶת־חֲמ֥וֹר אָבִ֛יו בְּמִרְמָ֖ה וַיְדַבֵּ֑רוּ אֲשֶׁ֣ר טִמֵּ֔א אֵ֖ת דִּינָ֥ה אֲחֹתָֽם׃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וַיֹּאמְר֣וּ אֲלֵיהֶ֗ם לֹ֤א נוּכַל֙ לַעֲשׂוֹת֙ הַדָּבָ֣ר הַזֶּ֔ה לָתֵת֙ אֶת־אֲחֹתֵ֔נוּ לְאִ֖ישׁ אֲשֶׁר־ל֣וֹ עָרְלָ֑ה כִּֽי־חֶרְפָּ֥ה הִ֖וא לָֽנוּ׃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אַךְ־בְּזֹ֖את נֵא֣וֹת לָכֶ֑ם אִ֚ם תִּהְי֣וּ כָמֹ֔נוּ לְהִמֹּ֥ל לָכֶ֖ם כָּל־זָכָֽר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וְנָתַ֤נּוּ אֶת־בְּנֹתֵ֙ינוּ֙ לָכֶ֔ם וְאֶת־בְּנֹתֵיכֶ֖ם נִֽקַּֽח־לָ֑נוּ וְיָשַׁ֣בְנוּ אִתְּכֶ֔ם וְהָיִ֖ינוּ לְעַ֥ם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וְאִם־לֹ֧א תִשְׁמְע֛וּ אֵלֵ֖ינוּ לְהִמּ֑וֹל וְלָקַ֥חְנוּ אֶת־בִּתֵּ֖נוּ וְהָלָֽכְנוּ׃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וַיִּֽיטְב֥וּ דִבְרֵיהֶ֖ם בְּעֵינֵ֣י חֲמ֑וֹר וּבְעֵינֵ֖י שְׁכֶ֥ם בֶּן־חֲמֽוֹר׃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וְלֹֽא־אֵחַ֤ר הַנַּ֙עַר֙ לַעֲשׂ֣וֹת הַדָּבָ֔ר כִּ֥י חָפֵ֖ץ בְּבַֽת־יַעֲקֹ֑ב וְה֣וּא נִכְבָּ֔ד מִכֹּ֖ל בֵּ֥ית אָבִֽיו׃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וַיָּבֹ֥א חֲמ֛וֹר וּשְׁכֶ֥ם בְּנ֖וֹ אֶל־שַׁ֣עַר עִירָ֑ם וַֽיְדַבְּר֛וּ אֶל־אַנְשֵׁ֥י עִירָ֖ם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הָאֲנָשִׁ֨ים הָאֵ֜לֶּה שְֽׁלֵמִ֧ים הֵ֣ם אִתָּ֗נוּ וְיֵשְׁב֤וּ בָאָ֙רֶץ֙ וְיִסְחֲר֣וּ אֹתָ֔הּ וְהָאָ֛רֶץ הִנֵּ֥ה רַֽחֲבַת־יָדַ֖יִם לִפְנֵיהֶ֑ם אֶת־בְּנֹתָם֙ נִקַּֽח־לָ֣נוּ לְנָשִׁ֔ים וְאֶת־בְּנֹתֵ֖ינוּ נִתֵּ֥ן לָהֶֽם׃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אַךְ־בְּ֠זֹאת יֵאֹ֨תוּ לָ֤נוּ הָאֲנָשִׁים֙ לָשֶׁ֣בֶת אִתָּ֔נוּ לִהְי֖וֹת לְעַ֣ם אֶחָ֑ד בְּהִמּ֥וֹל לָ֙נוּ֙ כָּל־זָכָ֔ר כַּאֲשֶׁ֖ר הֵ֥ם נִמֹּלִֽים׃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מִקְנֵהֶ֤ם וְקִנְיָנָם֙ וְכָל־בְּהֶמְתָּ֔ם הֲל֥וֹא לָ֖נוּ הֵ֑ם אַ֚ךְ נֵא֣וֹתָה לָהֶ֔ם וְיֵשְׁב֖וּ אִתָּֽנוּ׃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וַיִּשְׁמְע֤וּ אֶל־חֲמוֹר֙ וְאֶל־שְׁכֶ֣ם בְּנ֔וֹ כָּל־יֹצְאֵ֖י שַׁ֣עַר עִיר֑וֹ וַיִּמֹּ֙לוּ֙ כָּל־זָכָ֔ר כָּל־יֹצְאֵ֖י שַׁ֥עַר עִירֽוֹ׃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וַיְהִי֩ בַיּ֨וֹם הַשְּׁלִישִׁ֜י בִּֽהְיוֹתָ֣ם כֹּֽאֲבִ֗ים וַיִּקְח֣וּ שְׁנֵֽי־בְנֵי־יַ֠עֲקֹב שִׁמְע֨וֹן וְלֵוִ֜י אֲחֵ֤י דִינָה֙ אִ֣ישׁ חַרְבּ֔וֹ וַיָּבֹ֥אוּ עַל־הָעִ֖יר בֶּ֑טַח וַיַּֽהַרְג֖וּ כָּל־זָכָֽר׃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וְאֶת־חֲמוֹר֙ וְאֶת־שְׁכֶ֣ם בְּנ֔וֹ הָרְג֖וּ לְפִי־חָ֑רֶב וַיִּקְח֧וּ אֶת־דִּינָ֛ה מִבֵּ֥ית שְׁכֶ֖ם וַיֵּצֵֽאוּ׃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בְּנֵ֣י יַעֲקֹ֗ב בָּ֚אוּ עַל־הַ֣חֲלָלִ֔ים וַיָּבֹ֖זּוּ הָעִ֑יר אֲשֶׁ֥ר טִמְּא֖וּ אֲחוֹתָֽם׃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אֶת־צֹאנָ֥ם וְאֶת־בְּקָרָ֖ם וְאֶת־חֲמֹרֵיהֶּ֑ם וְאֵ֧ת אֲשֶׁר־בָּעִ֛יר וְאֶת־אֲשֶׁ֥ר בַּשָּׂדֶ֖ה לָקָֽחוּ׃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וְאֶת־כָּל־חֵילָ֤ם וְאֶת־כָּל־טַפָּם֙ וְאֶת־נְשֵׁיהֶ֔ם שָׁב֖וּ וַיָּבֹ֑זּוּ וְאֵ֖ת כָּל־אֲשֶׁ֥ר בַּבָּֽיִת׃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וַיֹּ֨אמֶר יַעֲקֹ֜ב אֶל־שִׁמְע֣וֹן וְאֶל־לֵוִי֮ עֲכַרְתֶּ֣ם אֹתִי֒ לְהַבְאִישֵׁ֙נִי֙ בְּיֹשֵׁ֣ב הָאָ֔רֶץ בַּֽכְּנַעֲנִ֖י וּבַפְּרִזִּ֑י וַאֲנִי֙ מְתֵ֣י מִסְפָּ֔ר וְנֶאֶסְפ֤וּ עָלַי֙ וְהִכּ֔וּנִי וְנִשְׁמַדְתִּ֖י אֲנִ֥י וּבֵיתִֽי׃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וַיֹּאמְר֑וּ הַכְזוֹנָ֕ה יַעֲשֶׂ֖ה אֶת־אֲחוֹתֵֽנוּ׃ פ</w:t>
      </w:r>
    </w:p>
    <w:p>
      <w:pPr>
        <w:pStyle w:val="Heading2"/>
        <w:bidi/>
      </w:pPr>
      <w:r>
        <w:rPr>
          <w:rtl/>
          <w:cs/>
          <w:lang w:val="he_IL" w:bidi="he_IL"/>
        </w:rPr>
        <w:t>Genesis 35:1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וַיֹּ֤אמֶר אֱלֹהִים֙ אֶֽל־יַעֲקֹ֔ב ק֛וּם עֲלֵ֥ה בֵֽית־אֵ֖ל וְשֶׁב־שָׁ֑ם וַעֲשֵׂה־שָׁ֣ם מִזְבֵּ֔חַ לָאֵל֙ הַנִּרְאֶ֣ה אֵלֶ֔יךָ בְּבָרְחֲךָ֔ מִפְּנֵ֖י עֵשָׂ֥ו אָחִֽיךָ׃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וַיֹּ֤אמֶר יַעֲקֹב֙ אֶל־בֵּית֔וֹ וְאֶ֖ל כָּל־אֲשֶׁ֣ר עִמּ֑וֹ הָסִ֜רוּ אֶת־אֱלֹהֵ֤י הַנֵּכָר֙ אֲשֶׁ֣ר בְּתֹכְכֶ֔ם וְהִֽטַּהֲר֔וּ וְהַחֲלִ֖יפוּ שִׂמְלֹתֵיכֶֽם׃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וְנָק֥וּמָה וְנַעֲלֶ֖ה בֵּֽית־אֵ֑ל וְאֶֽעֱשֶׂה־שָּׁ֣ם מִזְבֵּ֗חַ לָאֵ֞ל הָעֹנֶ֤ה אֹתִי֙ בְּי֣וֹם צָֽרָתִ֔י וַיְהִי֙ עִמָּדִ֔י בַּדֶּ֖רֶךְ אֲשֶׁ֥ר הָלָֽכְתִּי׃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וַיִּתְּנ֣וּ אֶֽל־יַעֲקֹ֗ב אֵ֣ת כָּל־אֱלֹהֵ֤י הַנֵּכָר֙ אֲשֶׁ֣ר בְּיָדָ֔ם וְאֶת־הַנְּזָמִ֖ים אֲשֶׁ֣ר בְּאָזְנֵיהֶ֑ם וַיִּטְמֹ֤ן אֹתָם֙ יַעֲקֹ֔ב תַּ֥חַת הָאֵלָ֖ה אֲשֶׁ֥ר עִם־שְׁכֶֽם׃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וַיִּסָּ֑עוּ וַיְהִ֣י ׀ חִתַּ֣ת אֱלֹהִ֗ים עַל־הֶֽעָרִים֙ אֲשֶׁר֙ סְבִיבֹ֣תֵיהֶ֔ם וְלֹ֣א רָֽדְפ֔וּ אַחֲרֵ֖י בְּנֵ֥י יַעֲקֹֽב׃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וַיָּבֹ֨א יַעֲקֹ֜ב ל֗וּזָה אֲשֶׁר֙ בְּאֶ֣רֶץ כְּנַ֔עַן הִ֖וא בֵּֽית־אֵ֑ל ה֖וּא וְכָל־הָעָ֥ם אֲשֶׁר־עִמּֽוֹ׃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וַיִּ֤בֶן שָׁם֙ מִזְבֵּ֔חַ וַיִּקְרָא֙ לַמָּק֔וֹם אֵ֖ל בֵּֽית־אֵ֑ל כִּ֣י שָׁ֗ם נִגְל֤וּ אֵלָיו֙ הָֽאֱלֹהִ֔ים בְּבָרְח֖וֹ מִפְּנֵ֥י אָחִֽיו׃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וַתָּ֤מָת דְּבֹרָה֙ מֵינֶ֣קֶת רִבְקָ֔ה וַתִּקָּבֵ֛ר מִתַּ֥חַת לְבֵֽית־אֵ֖ל תַּ֣חַת הָֽאַלּ֑וֹן וַיִּקְרָ֥א שְׁמ֖וֹ אַלּ֥וֹן בָּכֽוּת׃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וַיֵּרָ֨א אֱלֹהִ֤ים אֶֽל־יַעֲקֹב֙ ע֔וֹד בְּבֹא֖וֹ מִפַּדַּ֣ן אֲרָ֑ם וַיְבָ֖רֶךְ אֹתֽוֹ׃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וַיֹּֽאמֶר־ל֥וֹ אֱלֹהִ֖ים שִׁמְךָ֣ יַעֲקֹ֑ב לֹֽא־יִקָּרֵא֩ שִׁמְךָ֨ ע֜וֹד יַעֲקֹ֗ב כִּ֤י אִם־יִשְׂרָאֵל֙ יִהְיֶ֣ה שְׁמֶ֔ךָ וַיִּקְרָ֥א אֶת־שְׁמ֖וֹ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וַיֹּאמֶר֩ ל֨וֹ אֱלֹהִ֜ים אֲנִ֨י אֵ֤ל שַׁדַּי֙ פְּרֵ֣ה וּרְבֵ֔ה גּ֛וֹי וּקְהַ֥ל גּוֹיִ֖ם יִהְיֶ֣ה מִמֶּ֑ךָּ וּמְלָכִ֖ים מֵחֲלָצֶ֥יךָ יֵצֵֽאוּ׃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וְאֶת־הָאָ֗רֶץ אֲשֶׁ֥ר נָתַ֛תִּי לְאַבְרָהָ֥ם וּלְיִצְחָ֖ק לְךָ֣ אֶתְּנֶ֑נָּה וּֽלְזַרְעֲךָ֥ אַחֲרֶ֖יךָ אֶתֵּ֥ן אֶת־הָאָֽרֶץ׃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וַיַּ֥עַל מֵעָלָ֖יו אֱלֹהִ֑ים בַּמָּק֖וֹם אֲשֶׁר־דִּבֶּ֥ר אִתּֽוֹ׃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וַיַּצֵּ֨ב יַעֲקֹ֜ב מַצֵּבָ֗ה בַּמָּק֛וֹם אֲשֶׁר־דִּבֶּ֥ר אִתּ֖וֹ מַצֶּ֣בֶת אָ֑בֶן וַיַּסֵּ֤ךְ עָלֶ֙יהָ֙ נֶ֔סֶךְ וַיִּצֹ֥ק עָלֶ֖יהָ שָֽׁמֶן׃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וַיִּקְרָ֨א יַעֲקֹ֜ב אֶת־שֵׁ֣ם הַמָּק֗וֹם אֲשֶׁר֩ דִּבֶּ֨ר אִתּ֥וֹ שָׁ֛ם אֱלֹהִ֖ים בֵּֽית־אֵֽל׃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וַיִּסְעוּ֙ מִבֵּ֣ית אֵ֔ל וַֽיְהִי־ע֥וֹד כִּבְרַת־הָאָ֖רֶץ לָב֣וֹא אֶפְרָ֑תָה וַתֵּ֥לֶד רָחֵ֖ל וַתְּקַ֥שׁ בְּלִדְתָּֽהּ׃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וַיְהִ֥י בְהַקְשֹׁתָ֖הּ בְּלִדְתָּ֑הּ וַתֹּ֨אמֶר לָ֤הּ הַמְיַלֶּ֙דֶת֙ אַל־תִּ֣ירְאִ֔י כִּֽי־גַם־זֶ֥ה לָ֖ךְ בֵּֽן׃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וַיְהִ֞י בְּצֵ֤את נַפְשָׁהּ֙ כִּ֣י מֵ֔תָה וַתִּקְרָ֥א שְׁמ֖וֹ בֶּן־אוֹנִ֑י וְאָבִ֖יו קָֽרָא־ל֥וֹ בִנְיָמִֽין׃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וַתָּ֖מָת רָחֵ֑ל וַתִּקָּבֵר֙ בְּדֶ֣רֶךְ אֶפְרָ֔תָה הִ֖וא בֵּ֥ית לָֽחֶם׃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וַיַּצֵּ֧ב יַעֲקֹ֛ב מַצֵּבָ֖ה עַל־קְבֻרָתָ֑הּ הִ֛וא מַצֶּ֥בֶת קְבֻֽרַת־רָחֵ֖ל עַד־הַיּֽוֹם׃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וַיִּסַּ֖ע יִשְׂרָאֵ֑ל וַיֵּ֣ט אָֽהֳלֹ֔ה מֵהָ֖לְאָה לְמִגְדַּל־עֵֽדֶר׃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וַיְהִ֗י בִּשְׁכֹּ֤ן יִשְׂרָאֵל֙ בָּאָ֣רֶץ הַהִ֔וא וַיֵּ֣לֶךְ רְאוּבֵ֔ן וַיִּשְׁכַּב֙ אֶת־בִּלְהָה֙ פִּילֶ֣גֶשׁ אָבִ֔יו וַיִּשְׁמַ֖ע יִשְׂרָאֵ֑ל פ וַיִּֽהְי֥וּ בְנֵֽי־יַעֲקֹ֖ב שְׁנֵ֥ים עָשָֽׂר׃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בְּנֵ֣י לֵאָ֔ה בְּכ֥וֹר יַעֲקֹ֖ב רְאוּבֵ֑ן וְשִׁמְעוֹן֙ וְלֵוִ֣י וִֽיהוּדָ֔ה וְיִשָּׂשכָ֖ר וּזְבוּלֻֽן׃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בְּנֵ֣י רָחֵ֔ל יוֹסֵ֖ף וּבִנְיָמִֽן׃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וּבְנֵ֤י בִלְהָה֙ שִׁפְחַ֣ת רָחֵ֔ל דָּ֖ן וְנַפְתָּלִֽי׃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וּבְנֵ֥י זִלְפָּ֛ה שִׁפְחַ֥ת לֵאָ֖ה גָּ֣ד וְאָשֵׁ֑ר אֵ֚לֶּה בְּנֵ֣י יַעֲקֹ֔ב אֲשֶׁ֥ר יֻלַּד־ל֖וֹ בְּפַדַּ֥ן אֲרָֽם׃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וַיָּבֹ֤א יַעֲקֹב֙ אֶל־יִצְחָ֣ק אָבִ֔יו מַמְרֵ֖א קִרְיַ֣ת הָֽאַרְבַּ֑ע הִ֣וא חֶבְר֔וֹן אֲשֶׁר־גָּֽר־שָׁ֥ם אַבְרָהָ֖ם וְיִצְחָֽק׃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וַיִּֽהְי֖וּ יְמֵ֣י יִצְחָ֑ק מְאַ֥ת שָׁנָ֖ה וּשְׁמֹנִ֥ים שָׁנָֽה׃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וַיִּגְוַ֨ע יִצְחָ֤ק וַיָּ֙מָת֙ וַיֵּאָ֣סֶף אֶל־עַמָּ֔יו זָקֵ֖ן וּשְׂבַ֣ע יָמִ֑ים וַיִּקְבְּר֣וּ אֹת֔וֹ עֵשָׂ֥ו וְיַעֲקֹ֖ב בָּנָֽיו׃ פ</w:t>
      </w:r>
    </w:p>
    <w:p>
      <w:pPr>
        <w:pStyle w:val="Heading2"/>
        <w:bidi/>
      </w:pPr>
      <w:r>
        <w:rPr>
          <w:rtl/>
          <w:cs/>
          <w:lang w:val="he_IL" w:bidi="he_IL"/>
        </w:rPr>
        <w:t>Genesis 36:1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וְאֵ֛לֶּה תֹּלְד֥וֹת עֵשָׂ֖ו ה֥וּא אֱדֽוֹם׃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עֵשָׂ֛ו לָקַ֥ח אֶת־נָשָׁ֖יו מִבְּנ֣וֹת כְּנָ֑עַן אֶת־עָדָ֗ה בַּת־אֵילוֹן֙ הַֽחִתִּ֔י וְאֶת־אָהֳלִֽיבָמָה֙ בַּת־עֲנָ֔ה בַּת־צִבְע֖וֹן הַֽחִוִּֽי׃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וְאֶת־בָּשְׂמַ֥ת בַּת־יִשְׁמָעֵ֖אל אֲח֥וֹת נְבָיֽוֹת׃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וַתֵּ֧לֶד עָדָ֛ה לְעֵשָׂ֖ו אֶת־אֱלִיפָ֑ז וּבָ֣שְׂמַ֔ת יָלְדָ֖ה אֶת־רְעוּאֵֽל׃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וְאָהֳלִֽיבָמָה֙ יָֽלְדָ֔ה אֶת־יעיש וְאֶת־יַעְלָ֖ם וְאֶת־קֹ֑רַח אֵ֚לֶּה בְּנֵ֣י עֵשָׂ֔ו אֲשֶׁ֥ר יֻלְּדוּ־ל֖וֹ בְּאֶ֥רֶץ כְּנָֽעַן׃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וַיִּקַּ֣ח עֵשָׂ֡ו אֶת־נָ֠שָׁיו וְאֶת־בָּנָ֣יו וְאֶת־בְּנֹתָיו֮ וְאֶת־כָּל־נַפְשׁ֣וֹת בֵּיתוֹ֒ וְאֶת־מִקְנֵ֣הוּ וְאֶת־כָּל־בְּהֶמְתּ֗וֹ וְאֵת֙ כָּל־קִנְיָנ֔וֹ אֲשֶׁ֥ר רָכַ֖שׁ בְּאֶ֣רֶץ כְּנָ֑עַן וַיֵּ֣לֶךְ אֶל־אֶ֔רֶץ מִפְּנֵ֖י יַעֲקֹ֥ב אָחִֽיו׃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כִּֽי־הָיָ֧ה רְכוּשָׁ֛ם רָ֖ב מִשֶּׁ֣בֶת יַחְדָּ֑ו וְלֹ֨א יָֽכְלָ֜ה אֶ֤רֶץ מְגֽוּרֵיהֶם֙ לָשֵׂ֣את אֹתָ֔ם מִפְּנֵ֖י מִקְנֵיהֶֽם׃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וַיֵּ֤שֶׁב עֵשָׂו֙ בְּהַ֣ר שֵׂעִ֔יר עֵשָׂ֖ו ה֥וּא אֱדֽוֹם׃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וְאֵ֛לֶּה תֹּלְד֥וֹת עֵשָׂ֖ו אֲבִ֣י אֱד֑וֹם בְּהַ֖ר שֵׂעִֽיר׃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אֵ֖לֶּה שְׁמ֣וֹת בְּנֵֽי־עֵשָׂ֑ו אֱלִיפַ֗ז בֶּן־עָדָה֙ אֵ֣שֶׁת עֵשָׂ֔ו רְעוּאֵ֕ל בֶּן־בָּשְׂמַ֖ת אֵ֥שֶׁת עֵשָֽׂו׃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וַיִּהְי֖וּ בְּנֵ֣י אֱלִיפָ֑ז תֵּימָ֣ן אוֹמָ֔ר צְפ֥וֹ וְגַעְתָּ֖ם וּקְנַֽז׃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וְתִמְנַ֣ע ׀ הָיְתָ֣ה פִילֶ֗גֶשׁ לֶֽאֱלִיפַז֙ בֶּן־עֵשָׂ֔ו וַתֵּ֥לֶד לֶאֱלִיפַ֖ז אֶת־עֲמָלֵ֑ק אֵ֕לֶּה בְּנֵ֥י עָדָ֖ה אֵ֥שֶׁת עֵשָֽׂו׃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וְאֵ֙לֶּה֙ בְּנֵ֣י רְעוּאֵ֔ל נַ֥חַת וָזֶ֖רַח שַׁמָּ֣ה וּמִזָּ֑ה אֵ֣לֶּ֣ה הָי֔וּ בְּנֵ֥י בָשְׂמַ֖ת אֵ֥שֶׁת עֵשָֽׂו׃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וְאֵ֣לֶּה הָי֗וּ בְּנֵ֨י אָהֳלִיבָמָ֧ה בַת־עֲנָ֛ה בַּת־צִבְע֖וֹן אֵ֣שֶׁת עֵשָׂ֑ו וַתֵּ֣לֶד לְעֵשָׂ֔ו אֶת־יעיש וְאֶת־יַעְלָ֖ם וְאֶת־קֹֽרַח׃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אֵ֖לֶּה אַלּוּפֵ֣י בְנֵֽי־עֵשָׂ֑ו בְּנֵ֤י אֱלִיפַז֙ בְּכ֣וֹר עֵשָׂ֔ו אַלּ֤וּף תֵּימָן֙ אַלּ֣וּף אוֹמָ֔ר אַלּ֥וּף צְפ֖וֹ אַלּ֥וּף קְנַֽז׃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אַלּֽוּף־קֹ֛רַח אַלּ֥וּף גַּעְתָּ֖ם אַלּ֣וּף עֲמָלֵ֑ק אֵ֣לֶּה אַלּוּפֵ֤י אֱלִיפַז֙ בְּאֶ֣רֶץ אֱד֔וֹם אֵ֖לֶּה בְּנֵ֥י עָדָֽה׃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וְאֵ֗לֶּה בְּנֵ֤י רְעוּאֵל֙ בֶּן־עֵשָׂ֔ו אַלּ֥וּף נַ֙חַת֙ אַלּ֣וּף זֶ֔רַח אַלּ֥וּף שַׁמָּ֖ה אַלּ֣וּף מִזָּ֑ה אֵ֣לֶּה אַלּוּפֵ֤י רְעוּאֵל֙ בְּאֶ֣רֶץ אֱד֔וֹם אֵ֕לֶּה בְּנֵ֥י בָשְׂמַ֖ת אֵ֥שֶׁת עֵשָֽׂו׃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וְאֵ֗לֶּה בְּנֵ֤י אָהֳלִֽיבָמָה֙ אֵ֣שֶׁת עֵשָׂ֔ו אַלּ֥וּף יְע֛וּשׁ אַלּ֥וּף יַעְלָ֖ם אַלּ֣וּף קֹ֑רַח אֵ֣לֶּה אַלּוּפֵ֞י אָֽהֳלִיבָמָ֛ה בַּת־עֲנָ֖ה אֵ֥שֶׁת עֵשָֽׂו׃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אֵ֧לֶּה בְנֵי־עֵשָׂ֛ו וְאֵ֥לֶּה אַלּוּפֵיהֶ֖ם ה֥וּא אֱדֽוֹם׃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אֵ֤לֶּה בְנֵֽי־שֵׂעִיר֙ הַחֹרִ֔י יֹשְׁבֵ֖י הָאָ֑רֶץ לוֹטָ֥ן וְשׁוֹבָ֖ל וְצִבְע֥וֹן וַעֲנָֽה׃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וְדִשׁ֥וֹן וְאֵ֖צֶר וְדִישָׁ֑ן אֵ֣לֶּה אַלּוּפֵ֧י הַחֹרִ֛י בְּנֵ֥י שֵׂעִ֖יר בְּאֶ֥רֶץ אֱדֽוֹם׃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וַיִּהְי֥וּ בְנֵי־לוֹטָ֖ן חֹרִ֣י וְהֵימָ֑ם וַאֲח֥וֹת לוֹטָ֖ן תִּמְנָֽע׃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וְאֵ֙לֶּה֙ בְּנֵ֣י שׁוֹבָ֔ל עַלְוָ֥ן וּמָנַ֖חַת וְעֵיבָ֑ל שְׁפ֖וֹ וְאוֹנָֽם׃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וְאֵ֥לֶּה בְנֵֽי־צִבְע֖וֹן וְאַיָּ֣ה וַעֲנָ֑ה ה֣וּא עֲנָ֗ה אֲשֶׁ֨ר מָצָ֤א אֶת־הַיֵּמִם֙ בַּמִּדְבָּ֔ר בִּרְעֹת֥וֹ אֶת־הַחֲמֹרִ֖ים לְצִבְע֥וֹן אָבִֽיו׃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וְאֵ֥לֶּה בְנֵֽי־עֲנָ֖ה דִּשֹׁ֑ן וְאָהֳלִיבָמָ֖ה בַּת־עֲנָֽה׃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וְאֵ֖לֶּה בְּנֵ֣י דִישָׁ֑ן חֶמְדָּ֥ן וְאֶשְׁבָּ֖ן וְיִתְרָ֥ן וּכְרָֽן׃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אֵ֖לֶּה בְּנֵי־אֵ֑צֶר בִּלְהָ֥ן וְזַעֲוָ֖ן וַעֲקָֽן׃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אֵ֥לֶּה בְנֵֽי־דִישָׁ֖ן ע֥וּץ וַאֲרָֽן׃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אֵ֖לֶּה אַלּוּפֵ֣י הַחֹרִ֑י אַלּ֤וּף לוֹטָן֙ אַלּ֣וּף שׁוֹבָ֔ל אַלּ֥וּף צִבְע֖וֹן אַלּ֥וּף עֲנָֽה׃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אַלּ֥וּף דִּשֹׁ֛ן אַלּ֥וּף אֵ֖צֶר אַלּ֣וּף דִּישָׁ֑ן אֵ֣לֶּה אַלּוּפֵ֧י הַחֹרִ֛י לְאַלֻּפֵיהֶ֖ם בְּאֶ֥רֶץ שֵׂעִֽיר׃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וְאֵ֙לֶּה֙ הַמְּלָכִ֔ים אֲשֶׁ֥ר מָלְכ֖וּ בְּאֶ֣רֶץ אֱד֑וֹם לִפְנֵ֥י מְלָךְ־מֶ֖לֶךְ לִבְנֵ֥י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וַיִּמְלֹ֣ךְ בֶּאֱד֔וֹם בֶּ֖לַע בֶּן־בְּע֑וֹר וְשֵׁ֥ם עִיר֖וֹ דִּנְהָֽבָה׃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וַיָּ֖מָת בָּ֑לַע וַיִּמְלֹ֣ךְ תַּחְתָּ֔יו יוֹבָ֥ב בֶּן־זֶ֖רַח מִבָּצְרָֽה׃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וַיָּ֖מָת יוֹבָ֑ב וַיִּמְלֹ֣ךְ תַּחְתָּ֔יו חֻשָׁ֖ם מֵאֶ֥רֶץ הַתֵּימָנִֽי׃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וַיָּ֖מָת חֻשָׁ֑ם וַיִּמְלֹ֨ךְ תַּחְתָּ֜יו הֲדַ֣ד בֶּן־בְּדַ֗ד הַמַּכֶּ֤ה אֶת־מִדְיָן֙ בִּשְׂדֵ֣ה מוֹאָ֔ב וְשֵׁ֥ם עִיר֖וֹ עֲוִֽית׃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וַיָּ֖מָת הֲדָ֑ד וַיִּמְלֹ֣ךְ תַּחְתָּ֔יו שַׂמְלָ֖ה מִמַּשְׂרֵקָֽה׃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וַיָּ֖מָת שַׂמְלָ֑ה וַיִּמְלֹ֣ךְ תַּחְתָּ֔יו שָׁא֖וּל מֵרְחֹב֥וֹת הַנָּהָֽר׃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וַיָּ֖מָת שָׁא֑וּל וַיִּמְלֹ֣ךְ תַּחְתָּ֔יו בַּ֥עַל חָנָ֖ן בֶּן־עַכְבּֽוֹר׃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וַיָּמָת֮ בַּ֣עַל חָנָ֣ן בֶּן־עַכְבּוֹר֒ וַיִּמְלֹ֤ךְ תַּחְתָּיו֙ הֲדַ֔ר וְשֵׁ֥ם עִיר֖וֹ פָּ֑עוּ וְשֵׁ֨ם אִשְׁתּ֤וֹ מְהֵֽיטַבְאֵל֙ בַּת־מַטְרֵ֔ד בַּ֖ת מֵ֥י זָהָֽב׃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וְ֠אֵלֶּה שְׁמ֞וֹת אַלּוּפֵ֤י עֵשָׂו֙ לְמִשְׁפְּחֹתָ֔ם לִמְקֹמֹתָ֖ם בִּשְׁמֹתָ֑ם אַלּ֥וּף תִּמְנָ֛ע אַלּ֥וּף עַֽלְוָ֖ה אַלּ֥וּף יְתֵֽת׃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אַלּ֧וּף אָהֳלִיבָמָ֛ה אַלּ֥וּף אֵלָ֖ה אַלּ֥וּף פִּינֹֽן׃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אַלּ֥וּף קְנַ֛ז אַלּ֥וּף תֵּימָ֖ן אַלּ֥וּף מִבְצָֽר׃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אַלּ֥וּף מַגְדִּיאֵ֖ל אַלּ֣וּף עִירָ֑ם אֵ֣לֶּה ׀ אַלּוּפֵ֣י אֱד֗וֹם לְמֹֽשְׁבֹתָם֙ בְּאֶ֣רֶץ אֲחֻזָּתָ֔ם ה֥וּא עֵשָׂ֖ו אֲבִ֥י אֱדֽוֹם׃ פ</w:t>
      </w:r>
    </w:p>
    <w:p>
      <w:pPr>
        <w:pStyle w:val="Heading2"/>
        <w:bidi/>
      </w:pPr>
      <w:r>
        <w:rPr>
          <w:rtl/>
          <w:cs/>
          <w:lang w:val="he_IL" w:bidi="he_IL"/>
        </w:rPr>
        <w:t>Genesis 37:1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וַיֵּ֣שֶׁב יַעֲקֹ֔ב בְּאֶ֖רֶץ מְגוּרֵ֣י אָבִ֑יו בְּאֶ֖רֶץ כְּנָֽעַן׃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אֵ֣לֶּה ׀ תֹּלְד֣וֹת יַעֲקֹ֗ב יוֹסֵ֞ף בֶּן־שְׁבַֽע־עֶשְׂרֵ֤ה שָׁנָה֙ הָיָ֨ה רֹעֶ֤ה אֶת־אֶחָיו֙ בַּצֹּ֔אן וְה֣וּא נַ֗עַר אֶת־בְּנֵ֥י בִלְהָ֛ה וְאֶת־בְּנֵ֥י זִלְפָּ֖ה נְשֵׁ֣י אָבִ֑יו וַיָּבֵ֥א יוֹסֵ֛ף אֶת־דִּבָּתָ֥ם רָעָ֖ה אֶל־אֲבִיהֶֽם׃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וְיִשְׂרָאֵ֗ל אָהַ֤ב אֶת־יוֹסֵף֙ מִכָּל־בָּנָ֔יו כִּֽי־בֶן־זְקֻנִ֥ים ה֖וּא ל֑וֹ וְעָ֥שָׂה ל֖וֹ כְּתֹ֥נֶת פַּסִּֽים׃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וַיִּרְא֣וּ אֶחָ֗יו כִּֽי־אֹת֞וֹ אָהַ֤ב אֲבִיהֶם֙ מִכָּל־אֶחָ֔יו וַֽיִּשְׂנְא֖וּ אֹת֑וֹ וְלֹ֥א יָכְל֖וּ דַּבְּר֥וֹ לְשָׁלֹֽם׃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וַיַּחֲלֹ֤ם יוֹסֵף֙ חֲל֔וֹם וַיַּגֵּ֖ד לְאֶחָ֑יו וַיּוֹסִ֥פוּ ע֖וֹד שְׂנֹ֥א אֹתֽוֹ׃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וַיֹּ֖אמֶר אֲלֵיהֶ֑ם שִׁמְעוּ־נָ֕א הַחֲל֥וֹם הַזֶּ֖ה אֲשֶׁ֥ר חָלָֽמְתִּי׃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וְ֠הִנֵּה אֲנַ֜חְנוּ מְאַלְּמִ֤ים אֲלֻמִּים֙ בְּת֣וֹךְ הַשָּׂדֶ֔ה וְהִנֵּ֛ה קָ֥מָה אֲלֻמָּתִ֖י וְגַם־נִצָּ֑בָה וְהִנֵּ֤ה תְסֻבֶּ֙ינָה֙ אֲלֻמֹּ֣תֵיכֶ֔ם וַתִּֽשְׁתַּחֲוֶ֖יןָ לַאֲלֻמָּתִֽי׃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וַיֹּ֤אמְרוּ לוֹ֙ אֶחָ֔יו הֲמָלֹ֤ךְ תִּמְלֹךְ֙ עָלֵ֔ינוּ אִם־מָשׁ֥וֹל תִּמְשֹׁ֖ל בָּ֑נוּ וַיּוֹסִ֤פוּ עוֹד֙ שְׂנֹ֣א אֹת֔וֹ עַל־חֲלֹמֹתָ֖יו וְעַל־דְּבָרָֽיו׃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וַיַּחֲלֹ֥ם עוֹד֙ חֲל֣וֹם אַחֵ֔ר וַיְסַפֵּ֥ר אֹת֖וֹ לְאֶחָ֑יו וַיֹּ֗אמֶר הִנֵּ֨ה חָלַ֤מְתִּֽי חֲלוֹם֙ ע֔וֹד וְהִנֵּ֧ה הַשֶּׁ֣מֶשׁ וְהַיָּרֵ֗חַ וְאַחַ֤ד עָשָׂר֙ כּֽוֹכָבִ֔ים מִֽשְׁתַּחֲוִ֖ים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וַיְסַפֵּ֣ר אֶל־אָבִיו֮ וְאֶל־אֶחָיו֒ וַיִּגְעַר־בּ֣וֹ אָבִ֔יו וַיֹּ֣אמֶר ל֔וֹ מָ֛ה הַחֲל֥וֹם הַזֶּ֖ה אֲשֶׁ֣ר חָלָ֑מְתָּ הֲב֣וֹא נָב֗וֹא אֲנִי֙ וְאִמְּךָ֣ וְאַחֶ֔יךָ לְהִשְׁתַּחֲוֺ֥ת לְךָ֖ אָֽרְצָה׃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וַיְקַנְאוּ־ב֖וֹ אֶחָ֑יו וְאָבִ֖יו שָׁמַ֥ר אֶת־הַדָּבָֽר׃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וַיֵּלְכ֖וּ אֶחָ֑יו לִרְע֛וֹת אֶׄתׄ־צֹ֥אן אֲבִיהֶ֖ם בִּשְׁכֶֽם׃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וַיֹּ֨אמֶר יִשְׂרָאֵ֜ל אֶל־יוֹסֵ֗ף הֲל֤וֹא אַחֶ֙יךָ֙ רֹעִ֣ים בִּשְׁכֶ֔ם לְכָ֖ה וְאֶשְׁלָחֲךָ֣ אֲלֵיהֶ֑ם וַיֹּ֥אמֶר ל֖וֹ הִנֵּֽנִי׃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וַיֹּ֣אמֶר ל֗וֹ לֶךְ־נָ֨א רְאֵ֜ה אֶת־שְׁל֤וֹם אַחֶ֙יךָ֙ וְאֶת־שְׁל֣וֹם הַצֹּ֔אן וַהֲשִׁבֵ֖נִי דָּבָ֑ר וַיִּשְׁלָחֵ֙הוּ֙ מֵעֵ֣מֶק חֶבְר֔וֹן וַיָּבֹ֖א שְׁכֶֽמָה׃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וַיִּמְצָאֵ֣הוּ אִ֔ישׁ וְהִנֵּ֥ה תֹעֶ֖ה בַּשָּׂדֶ֑ה וַיִּשְׁאָלֵ֧הוּ הָאִ֛ישׁ לֵאמֹ֖ר מַה־תְּבַקֵּֽשׁ׃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וַיֹּ֕אמֶר אֶת־אַחַ֖י אָנֹכִ֣י מְבַקֵּ֑שׁ הַגִּֽידָה־נָּ֣א לִ֔י אֵיפֹ֖ה הֵ֥ם רֹעִֽים׃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וַיֹּ֤אמֶר הָאִישׁ֙ נָסְע֣וּ מִזֶּ֔ה כִּ֤י שָׁמַ֙עְתִּי֙ אֹֽמְרִ֔ים נֵלְכָ֖ה דֹּתָ֑יְנָה וַיֵּ֤לֶךְ יוֹסֵף֙ אַחַ֣ר אֶחָ֔יו וַיִּמְצָאֵ֖ם בְּדֹתָֽן׃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וַיִּרְא֥וּ אֹת֖וֹ מֵרָחֹ֑ק וּבְטֶ֙רֶם֙ יִקְרַ֣ב אֲלֵיהֶ֔ם וַיִּֽתְנַכְּל֥וּ אֹת֖וֹ לַהֲמִיתֽוֹ׃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וַיֹּאמְר֖וּ אִ֣ישׁ אֶל־אָחִ֑יו הִנֵּ֗ה בַּ֛עַל הַחֲלֹמ֥וֹת הַלָּזֶ֖ה בָּֽא׃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וְעַתָּ֣ה ׀ לְכ֣וּ וְנַֽהַרְגֵ֗הוּ וְנַשְׁלִכֵ֙הוּ֙ בְּאַחַ֣ד הַבֹּר֔וֹת וְאָמַ֕רְנוּ חַיָּ֥ה רָעָ֖ה אֲכָלָ֑תְהוּ וְנִרְאֶ֕ה מַה־יִּהְי֖וּ חֲלֹמֹתָֽיו׃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וַיִּשְׁמַ֣ע רְאוּבֵ֔ן וַיַּצִּלֵ֖הוּ מִיָּדָ֑ם וַיֹּ֕אמֶר לֹ֥א נַכֶּ֖נּוּ נָֽפֶשׁ׃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וַיֹּ֨אמֶר אֲלֵהֶ֣ם ׀ רְאוּבֵן֮ אַל־תִּשְׁפְּכוּ־ דָם֒ הַשְׁלִ֣יכוּ אֹת֗וֹ אֶל־הַבּ֤וֹר הַזֶּה֙ אֲשֶׁ֣ר בַּמִּדְבָּ֔ר וְיָ֖ד אַל־תִּשְׁלְחוּ־ב֑וֹ לְמַ֗עַן הַצִּ֤יל אֹתוֹ֙ מִיָּדָ֔ם לַהֲשִׁיב֖וֹ אֶל־אָבִֽיו׃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וַֽיְהִ֕י כַּֽאֲשֶׁר־בָּ֥א יוֹסֵ֖ף אֶל־אֶחָ֑יו וַיַּפְשִׁ֤יטוּ אֶת־יוֹסֵף֙ אֶת־כֻּתָּנְתּ֔וֹ אֶת־כְּתֹ֥נֶת הַפַּסִּ֖ים אֲשֶׁ֥ר 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וַיִּ֨קָּחֻ֔הוּ וַיַּשְׁלִ֥כוּ אֹת֖וֹ הַבֹּ֑רָה וְהַבּ֣וֹר רֵ֔ק אֵ֥ין בּ֖וֹ 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וַיֵּשְׁבוּ֮ לֶֽאֱכָל־לֶחֶם֒ וַיִּשְׂא֤וּ עֵֽינֵיהֶם֙ וַיִּרְא֔וּ וְהִנֵּה֙ אֹרְחַ֣ת יִשְׁמְעֵאלִ֔ים בָּאָ֖ה מִגִּלְעָ֑ד וּגְמַלֵּיהֶ֣ם נֹֽשְׂאִ֗ים נְכֹאת֙ וּצְרִ֣י וָלֹ֔ט הוֹלְכִ֖ים לְהוֹרִ֥יד מִצְרָֽיְמָה׃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וַיֹּ֥אמֶר יְהוּדָ֖ה אֶל־אֶחָ֑יו מַה־בֶּ֗צַע כִּ֤י נַהֲרֹג֙ אֶת־אָחִ֔ינוּ וְכִסִּ֖ינוּ אֶת־דָּמֽוֹ׃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לְכ֞וּ וְנִמְכְּרֶ֣נּוּ לַיִּשְׁמְעֵאלִ֗ים וְיָדֵ֙נוּ֙ אַל־תְּהִי־ב֔וֹ כִּֽי־אָחִ֥ינוּ בְשָׂרֵ֖נוּ ה֑וּא וַֽיִּשְׁמְע֖וּ אֶחָֽיו׃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וַיַּֽעַבְרוּ֩ אֲנָשִׁ֨ים מִדְיָנִ֜ים סֹֽחֲרִ֗ים וַֽיִּמְשְׁכוּ֙ וַיַּֽעֲל֤וּ אֶת־יוֹסֵף֙ מִן־הַבּ֔וֹר וַיִּמְכְּר֧וּ אֶת־יוֹסֵ֛ף לַיִּשְׁמְעֵאלִ֖ים בְּעֶשְׂרִ֣ים כָּ֑סֶף וַיָּבִ֥יאוּ אֶת־יוֹסֵ֖ף מִצְרָֽיְמָה׃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וַיָּ֤שָׁב רְאוּבֵן֙ אֶל־הַבּ֔וֹר וְהִנֵּ֥ה אֵין־יוֹסֵ֖ף בַּבּ֑וֹר וַיִּקְרַ֖ע אֶת־בְּגָדָֽיו׃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וַיָּ֥שָׁב אֶל־אֶחָ֖יו וַיֹּאמַ֑ר הַיֶּ֣לֶד אֵינֶ֔נּוּ וַאֲנִ֖י אָ֥נָה אֲנִי־בָֽא׃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וַיִּקְח֖וּ אֶת־כְּתֹ֣נֶת יוֹסֵ֑ף וַֽיִּשְׁחֲטוּ֙ שְׂעִ֣יר עִזִּ֔ים וַיִּטְבְּל֥וּ אֶת־הַכֻּתֹּ֖נֶת בַּדָּֽם׃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וַֽיְשַׁלְּח֞וּ אֶת־כְּתֹ֣נֶת הַפַּסִּ֗ים וַיָּבִ֙יאוּ֙ אֶל־אֲבִיהֶ֔ם וַיֹּאמְר֖וּ זֹ֣את מָצָ֑אנוּ הַכֶּר־נָ֗א הַכְּתֹ֧נֶת בִּנְךָ֛ הִ֖וא אִם־לֹֽא׃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וַיַּכִּירָ֤הּ וַיֹּ֙אמֶר֙ כְּתֹ֣נֶת בְּנִ֔י חַיָּ֥ה רָעָ֖ה אֲכָלָ֑תְהוּ טָרֹ֥ף טֹרַ֖ף יוֹסֵֽף׃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וַיִּקְרַ֤ע יַעֲקֹב֙ שִׂמְלֹתָ֔יו וַיָּ֥שֶׂם שַׂ֖ק בְּמָתְנָ֑יו וַיִּתְאַבֵּ֥ל עַל־בְּנ֖וֹ יָמִ֥ים רַבִּֽים׃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וַיָּקֻמוּ֩ כָל־בָּנָ֨יו וְכָל־בְּנֹתָ֜יו לְנַחֲמ֗וֹ וַיְמָאֵן֙ לְהִתְנַחֵ֔ם וַיֹּ֕אמֶר כִּֽי־אֵרֵ֧ד אֶל־בְּנִ֛י אָבֵ֖ל שְׁאֹ֑לָה וַיֵּ֥בְךְּ אֹת֖וֹ אָבִֽיו׃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וְהַ֨מְּדָנִ֔ים מָכְר֥וּ אֹת֖וֹ אֶל־מִצְרָ֑יִם לְפֽוֹטִיפַר֙ סְרִ֣יס פַּרְעֹ֔ה שַׂ֖ר הַטַּבָּחִֽים׃ פ</w:t>
      </w:r>
    </w:p>
    <w:p>
      <w:pPr>
        <w:pStyle w:val="Heading2"/>
        <w:bidi/>
      </w:pPr>
      <w:r>
        <w:rPr>
          <w:rtl/>
          <w:cs/>
          <w:lang w:val="he_IL" w:bidi="he_IL"/>
        </w:rPr>
        <w:t>Genesis 38:1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וַֽיְהִי֙ בָּעֵ֣ת הַהִ֔וא וַיֵּ֥רֶד יְהוּדָ֖ה מֵאֵ֣ת אֶחָ֑יו וַיֵּ֛ט עַד־אִ֥ישׁ עֲדֻלָּמִ֖י וּשְׁמ֥וֹ חִירָֽה׃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וַיַּרְא־שָׁ֧ם יְהוּדָ֛ה בַּת־אִ֥ישׁ כְּנַעֲנִ֖י וּשְׁמ֣וֹ שׁ֑וּעַ וַיִּקָּחֶ֖הָ וַיָּבֹ֥א אֵלֶֽיהָ׃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וַתַּ֖הַר וַתֵּ֣לֶד בֵּ֑ן וַיִּקְרָ֥א אֶת־שְׁמ֖וֹ עֵֽר׃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וַתַּ֥הַר ע֖וֹד וַתֵּ֣לֶד בֵּ֑ן וַתִּקְרָ֥א אֶת־שְׁמ֖וֹ אוֹנָֽן׃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וַתֹּ֤סֶף עוֹד֙ וַתֵּ֣לֶד בֵּ֔ן וַתִּקְרָ֥א אֶת־שְׁמ֖וֹ שֵׁלָ֑ה וְהָיָ֥ה בִכְזִ֖יב בְּלִדְתָּ֥הּ אֹתֽוֹ׃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וַיִּקַּ֧ח יְהוּדָ֛ה אִשָּׁ֖ה לְעֵ֣ר בְּכוֹר֑וֹ וּשְׁמָ֖הּ תָּמָֽר׃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וַיְהִ֗י עֵ֚ר בְּכ֣וֹר יְהוּדָ֔ה רַ֖ע בְּעֵינֵ֣י יְהוָ֑ה וַיְמִתֵ֖הוּ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וַיֹּ֤אמֶר יְהוּדָה֙ לְאוֹנָ֔ן בֹּ֛א אֶל־אֵ֥שֶׁת אָחִ֖יךָ וְיַבֵּ֣ם אֹתָ֑הּ וְהָקֵ֥ם זֶ֖רַע לְאָחִֽיךָ׃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וַיֵּ֣דַע אוֹנָ֔ן כִּ֛י לֹּ֥א ל֖וֹ יִהְיֶ֣ה הַזָּ֑רַע וְהָיָ֞ה אִם־בָּ֨א אֶל־אֵ֤שֶׁת אָחִיו֙ וְשִׁחֵ֣ת אַ֔רְצָה לְבִלְתִּ֥י נְתָן־זֶ֖רַע לְאָחִֽיו׃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וַיֵּ֛רַע בְּעֵינֵ֥י יְהוָ֖ה אֲשֶׁ֣ר עָשָׂ֑ה וַיָּ֖מֶת גַּם־אֹתֽוֹ׃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וַיֹּ֣אמֶר יְהוּדָה֩ לְתָמָ֨ר כַּלָּת֜וֹ שְׁבִ֧י אַלְמָנָ֣ה בֵית־אָבִ֗יךְ עַד־יִגְדַּל֙ שֵׁלָ֣ה בְנִ֔י כִּ֣י אָמַ֔ר פֶּן־יָמ֥וּת גַּם־ה֖וּא כְּאֶחָ֑יו וַתֵּ֣לֶךְ תָּמָ֔ר וַתֵּ֖שֶׁב בֵּ֥ית אָבִֽיהָ׃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וַיִּרְבּוּ֙ הַיָּמִ֔ים וַתָּ֖מָת בַּת־שׁ֣וּעַ אֵֽשֶׁת־יְהוּדָ֑ה וַיִּנָּ֣חֶם יְהוּדָ֗ה וַיַּ֜עַל עַל־גֹּֽזֲזֵ֤י צֹאנוֹ֙ ה֗וּא וְחִירָ֛ה רֵעֵ֥הוּ הָעֲדֻלָּמִ֖י תִּמְנָֽתָה׃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וַיֻּגַּ֥ד לְתָמָ֖ר לֵאמֹ֑ר הִנֵּ֥ה חָמִ֛יךְ עֹלֶ֥ה תִמְנָ֖תָה לָגֹ֥ז צֹאנֽוֹ׃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וַתָּסַר֩ בִּגְדֵ֨י אַלְמְנוּתָ֜הּ מֵֽעָלֶ֗יהָ וַתְּכַ֤ס בַּצָּעִיף֙ וַתִּתְעַלָּ֔ף וַתֵּ֙שֶׁב֙ בְּפֶ֣תַח עֵינַ֔יִם אֲשֶׁ֖ר עַל־דֶּ֣רֶךְ תִּמְנָ֑תָה כִּ֤י רָאֲתָה֙ כִּֽי־גָדַ֣ל שֵׁלָ֔ה וְהִ֕וא לֹֽא־נִתְּנָ֥ה ל֖וֹ לְאִשָּֽׁה׃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וַיִּרְאֶ֣הָ יְהוּדָ֔ה וַֽיַּחְשְׁבֶ֖הָ לְזוֹנָ֑ה כִּ֥י כִסְּתָ֖ה פָּנֶֽיהָ׃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וַיֵּ֨ט אֵלֶ֜יהָ אֶל־הַדֶּ֗רֶךְ וַיֹּ֙אמֶר֙ הָֽבָה־נָּא֙ אָב֣וֹא אֵלַ֔יִךְ כִּ֚י לֹ֣א יָדַ֔ע כִּ֥י כַלָּת֖וֹ הִ֑וא וַתֹּ֙אמֶר֙ מַה־תִּתֶּן־לִּ֔י כִּ֥י תָב֖וֹא אֵלָֽי׃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וַיֹּ֕אמֶר אָנֹכִ֛י אֲשַׁלַּ֥ח גְּדִֽי־עִזִּ֖ים מִן־הַצֹּ֑אן וַתֹּ֕אמֶר אִם־תִּתֵּ֥ן עֵרָב֖וֹן עַ֥ד שָׁלְחֶֽךָ׃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וַיֹּ֗אמֶר מָ֣ה הָֽעֵרָבוֹן֮ אֲשֶׁ֣ר אֶתֶּן־לָּךְ֒ וַתֹּ֗אמֶר חֹתָֽמְךָ֙ וּפְתִילֶ֔ךָ וּמַטְּךָ֖ אֲשֶׁ֣ר בְּיָדֶ֑ךָ וַיִּתֶּן־לָּ֛הּ וַיָּבֹ֥א אֵלֶ֖יהָ וַתַּ֥הַר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וַתָּ֣קָם וַתֵּ֔לֶךְ וַתָּ֥סַר צְעִיפָ֖הּ מֵעָלֶ֑יהָ וַתִּלְבַּ֖שׁ בִּגְדֵ֥י אַלְמְנוּתָֽהּ׃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וַיִּשְׁלַ֨ח יְהוּדָ֜ה אֶת־גְּדִ֣י הָֽעִזִּ֗ים בְּיַד֙ רֵעֵ֣הוּ הָֽעֲדֻלָּמִ֔י לָקַ֥חַת הָעֵרָב֖וֹן מִיַּ֣ד הָאִשָּׁ֑ה וְלֹ֖א מְצָאָֽהּ׃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וַיִּשְׁאַ֞ל אֶת־אַנְשֵׁ֤י מְקֹמָהּ֙ לֵאמֹ֔ר אַיֵּ֧ה הַקְּדֵשָׁ֛ה הִ֥וא בָעֵינַ֖יִם עַל־הַדָּ֑רֶךְ וַיֹּ֣אמְר֔וּ לֹא־הָיְתָ֥ה בָזֶ֖ה קְדֵשָֽׁה׃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וַיָּ֙שָׁב֙ אֶל־יְהוּדָ֔ה וַיֹּ֖אמֶר לֹ֣א מְצָאתִ֑יהָ וְגַ֨ם אַנְשֵׁ֤י הַמָּקוֹם֙ אָֽמְר֔וּ לֹא־הָיְתָ֥ה בָזֶ֖ה קְדֵשָֽׁה׃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וַיֹּ֤אמֶר יְהוּדָה֙ תִּֽקַּֽח־לָ֔הּ פֶּ֖ן נִהְיֶ֣ה לָב֑וּז הִנֵּ֤ה שָׁלַ֙חְתִּי֙ הַגְּדִ֣י הַזֶּ֔ה וְאַתָּ֖ה לֹ֥א מְצָאתָֽהּ׃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וַיְהִ֣י ׀ כְּמִשְׁלֹ֣שׁ חֳדָשִׁ֗ים וַיֻּגַּ֨ד לִֽיהוּדָ֤ה לֵֽאמֹר֙ זָֽנְתָה֙ תָּמָ֣ר כַּלָּתֶ֔ךָ וְגַ֛ם הִנֵּ֥ה הָרָ֖ה לִזְנוּנִ֑ים וַיֹּ֣אמֶר יְהוּדָ֔ה הוֹצִיא֖וּהָ וְתִשָּׂרֵֽף׃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הִ֣וא מוּצֵ֗את וְהִ֨יא שָׁלְחָ֤ה אֶל־חָמִ֙יהָ֙ לֵאמֹ֔ר לְאִישׁ֙ אֲשֶׁר־אֵ֣לֶּה לּ֔וֹ אָנֹכִ֖י הָרָ֑ה וַתֹּ֙אמֶר֙ הַכֶּר־נָ֔א לְמִ֞י הַחֹתֶ֧מֶת וְהַפְּתִילִ֛ים וְהַמַּטֶּ֖ה הָאֵֽלֶּה׃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וַיַּכֵּ֣ר יְהוּדָ֗ה וַיֹּ֙אמֶר֙ צָֽדְקָ֣ה מִמֶּ֔נִּי כִּֽי־עַל־כֵּ֥ן לֹא־נְתַתִּ֖יהָ לְשֵׁלָ֣ה בְנִ֑י וְלֹֽא־יָסַ֥ף ע֖וֹד לְדַעְתָּֽה׃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וַיְהִ֖י בְּעֵ֣ת לִדְתָּ֑הּ וְהִנֵּ֥ה תְאוֹמִ֖ים בְּבִטְנָֽהּ׃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וַיְהִ֥י בְלִדְתָּ֖הּ וַיִּתֶּן־יָ֑ד וַתִּקַּ֣ח הַמְיַלֶּ֗דֶת וַתִּקְשֹׁ֨ר עַל־יָד֤וֹ שָׁנִי֙ לֵאמֹ֔ר זֶ֖ה יָצָ֥א רִאשֹׁנָֽה׃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וַיְהִ֣י ׀ כְּמֵשִׁ֣יב יָד֗וֹ וְהִנֵּה֙ יָצָ֣א אָחִ֔יו וַתֹּ֕אמֶר מַה־פָּרַ֖צְתָּ עָלֶ֣יךָ פָּ֑רֶץ וַיִּקְרָ֥א שְׁמ֖וֹ פָּֽרֶץ׃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וְאַחַר֙ יָצָ֣א אָחִ֔יו אֲשֶׁ֥ר עַל־יָד֖וֹ הַשָּׁנִ֑י וַיִּקְרָ֥א שְׁמ֖וֹ זָֽרַח׃ ס</w:t>
      </w:r>
    </w:p>
    <w:p>
      <w:pPr>
        <w:pStyle w:val="Heading2"/>
        <w:bidi/>
      </w:pPr>
      <w:r>
        <w:rPr>
          <w:rtl/>
          <w:cs/>
          <w:lang w:val="he_IL" w:bidi="he_IL"/>
        </w:rPr>
        <w:t>Genesis 39:1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וְיוֹסֵ֖ף הוּרַ֣ד מִצְרָ֑יְמָה וַיִּקְנֵ֡הוּ פּוֹטִיפַר֩ סְרִ֨יס פַּרְעֹ֜ה שַׂ֤ר הַטַּבָּחִים֙ אִ֣ישׁ מִצְרִ֔י מִיַּד֙ הַיִּשְׁמְעֵאלִ֔ים אֲשֶׁ֥ר הוֹרִדֻ֖הוּ שָֽׁמָּה׃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וַיְהִ֤י יְהוָה֙ אֶת־יוֹסֵ֔ף וַיְהִ֖י אִ֣ישׁ מַצְלִ֑יחַ וַיְהִ֕י בְּבֵ֥ית אֲדֹנָ֖יו הַמִּצְרִֽי׃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וַיַּ֣רְא אֲדֹנָ֔יו כִּ֥י יְהוָ֖ה אִתּ֑וֹ וְכֹל֙ אֲשֶׁר־ה֣וּא עֹשֶׂ֔ה יְהוָ֖ה מַצְלִ֥יחַ בְּיָדֽוֹ׃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וַיִּמְצָ֨א יוֹסֵ֥ף חֵ֛ן בְּעֵינָ֖יו וַיְשָׁ֣רֶת אֹת֑וֹ וַיַּפְקִדֵ֙הוּ֙ עַל־בֵּית֔וֹ וְכָל־יֶשׁ־ל֖וֹ נָתַ֥ן בְּיָדֽוֹ׃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וַיְהִ֡י מֵאָז֩ הִפְקִ֨יד אֹת֜וֹ בְּבֵית֗וֹ וְעַל֙ כָּל־אֲשֶׁ֣ר יֶשׁ־ל֔וֹ וַיְבָ֧רֶךְ יְהוָ֛ה אֶת־בֵּ֥ית הַמִּצְרִ֖י בִּגְלַ֣ל יוֹסֵ֑ף וַיְהִ֞י בִּרְכַּ֤ת יְהוָה֙ בְּכָל־אֲשֶׁ֣ר יֶשׁ־ל֔וֹ בַּבַּ֖יִת וּבַשָּׂדֶֽה׃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וַיַּעֲזֹ֣ב כָּל־אֲשֶׁר־לוֹ֮ בְּיַד־יוֹסֵף֒ וְלֹא־יָדַ֤ע אִתּוֹ֙ מְא֔וּמָה כִּ֥י אִם־הַלֶּ֖חֶם אֲשֶׁר־ה֣וּא אוֹכֵ֑ל וַיְהִ֣י יוֹסֵ֔ף יְפֵה־תֹ֖אַר וִיפֵ֥ה מַרְאֶֽה׃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וַיְהִ֗י אַחַר֙ הַדְּבָרִ֣ים הָאֵ֔לֶּה וַתִּשָּׂ֧א אֵֽשֶׁת־אֲדֹנָ֛יו אֶת־עֵינֶ֖יהָ אֶל־יוֹסֵ֑ף וַתֹּ֖אמֶר שִׁכְבָ֥ה עִמִּֽי׃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וַיְמָאֵ֓ן ׀ וַיֹּ֙אמֶר֙ אֶל־אֵ֣שֶׁת אֲדֹנָ֔יו הֵ֣ן אֲדֹנִ֔י לֹא־יָדַ֥ע אִתִּ֖י מַה־בַּבָּ֑יִת וְכֹ֥ל אֲשֶׁר־יֶשׁ־ל֖וֹ נָתַ֥ן בְּיָדִֽי׃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אֵינֶ֨נּוּ גָד֜וֹל בַּבַּ֣יִת הַזֶּה֮ מִמֶּנִּי֒ וְלֹֽא־חָשַׂ֤ךְ מִמֶּ֙נִּי֙ מְא֔וּמָה כִּ֥י אִם־אוֹתָ֖ךְ בַּאֲשֶׁ֣ר אַתְּ־אִשְׁתּ֑וֹ וְאֵ֨יךְ אֶֽעֱשֶׂ֜ה הָרָעָ֤ה הַגְּדֹלָה֙ הַזֹּ֔את וְחָטָ֖אתִי לֵֽאלֹהִֽים׃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וַיְהִ֕י כְּדַבְּרָ֥הּ אֶל־יוֹסֵ֖ף י֣וֹם ׀ י֑וֹם וְלֹא־שָׁמַ֥ע אֵלֶ֛יהָ לִשְׁכַּ֥ב אֶצְלָ֖הּ לִהְי֥וֹת עִמָּֽהּ׃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וַיְהִי֙ כְּהַיּ֣וֹם הַזֶּ֔ה וַיָּבֹ֥א הַבַּ֖יְתָה לַעֲשׂ֣וֹת מְלַאכְתּ֑וֹ וְאֵ֨ין אִ֜ישׁ מֵאַנְשֵׁ֥י הַבַּ֛יִת שָׁ֖ם בַּבָּֽיִת׃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וַתִּתְפְּשֵׂ֧הוּ בְּבִגְד֛וֹ לֵאמֹ֖ר שִׁכְבָ֣ה עִמִּ֑י וַיַּעֲזֹ֤ב בִּגְדוֹ֙ בְּיָדָ֔הּ וַיָּ֖נָס וַיֵּצֵ֥א הַחֽוּצָה׃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וַיְהִי֙ כִּרְאוֹתָ֔הּ כִּֽי־עָזַ֥ב בִּגְד֖וֹ בְּיָדָ֑הּ וַיָּ֖נָס הַחֽוּצָה׃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וַתִּקְרָ֞א לְאַנְשֵׁ֣י בֵיתָ֗הּ וַתֹּ֤אמֶר לָהֶם֙ לֵאמֹ֔ר רְא֗וּ הֵ֥בִיא לָ֛נוּ אִ֥ישׁ עִבְרִ֖י לְצַ֣חֶק בָּ֑נוּ בָּ֤א אֵלַי֙ לִשְׁכַּ֣ב עִמִּ֔י וָאֶקְרָ֖א בְּק֥וֹל גָּדֽוֹל׃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וַיְהִ֣י כְשָׁמְע֔וֹ כִּֽי־הֲרִימֹ֥תִי קוֹלִ֖י וָאֶקְרָ֑א וַיַּעֲזֹ֤ב בִּגְדוֹ֙ אֶצְלִ֔י וַיָּ֖נָס וַיֵּצֵ֥א הַחֽוּצָה׃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וַתַּנַּ֥ח בִּגְד֖וֹ אֶצְלָ֑הּ עַד־בּ֥וֹא אֲדֹנָ֖יו אֶל־בֵּיתֽוֹ׃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וַתְּדַבֵּ֣ר אֵלָ֔יו כַּדְּבָרִ֥ים הָאֵ֖לֶּה לֵאמֹ֑ר בָּֽא־אֵלַ֞י הָעֶ֧בֶד הָֽעִבְרִ֛י אֲשֶׁר־הֵבֵ֥אתָ לָּ֖נוּ לְצַ֥חֶק בִּֽי׃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וַיְהִ֕י כַּהֲרִימִ֥י קוֹלִ֖י וָאֶקְרָ֑א וַיַּעֲזֹ֥ב בִּגְד֛וֹ אֶצְלִ֖י וַיָּ֥נָס הַחֽוּצָה׃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וַיְהִי֩ כִשְׁמֹ֨עַ אֲדֹנָ֜יו אֶת־דִּבְרֵ֣י אִשְׁתּ֗וֹ אֲשֶׁ֨ר דִּבְּרָ֤ה אֵלָיו֙ לֵאמֹ֔ר כַּדְּבָרִ֣ים הָאֵ֔לֶּה עָ֥שָׂהּ לִ֖י עַבְדֶּ֑ךָ וַיִּ֖חַר אַפּֽוֹ׃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וַיִּקַּח֩ אֲדֹנֵ֨י יוֹסֵ֜ף אֹת֗וֹ וַֽיִּתְּנֵ֙הוּ֙ אֶל־בֵּ֣ית הַסֹּ֔הַר מְק֕וֹם אֲשֶׁר־אסורי הַמֶּ֖לֶךְ אֲסוּרִ֑ים וַֽיְהִי־שָׁ֖ם בְּבֵ֥ית הַסֹּֽהַר׃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וַיְהִ֤י יְהוָה֙ אֶת־יוֹסֵ֔ף וַיֵּ֥ט אֵלָ֖יו חָ֑סֶד וַיִּתֵּ֣ן חִנּ֔וֹ בְּעֵינֵ֖י שַׂ֥ר בֵּית־הַסֹּֽהַר׃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וַיִּתֵּ֞ן שַׂ֤ר בֵּית־הַסֹּ֙הַר֙ בְּיַד־יוֹסֵ֔ף אֵ֚ת כָּל־הָ֣אֲסִירִ֔ם אֲשֶׁ֖ר בְּבֵ֣ית הַסֹּ֑הַר וְאֵ֨ת כָּל־אֲשֶׁ֤ר עֹשִׂים֙ שָׁ֔ם ה֖וּא הָיָ֥ה עֹשֶֽׂה׃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אֵ֣ין ׀ שַׂ֣ר בֵּית־הַסֹּ֗הַר רֹאֶ֤ה אֶֽת־כָּל־מְא֙וּמָה֙ בְּיָד֔וֹ בַּאֲשֶׁ֥ר יְהוָ֖ה אִתּ֑וֹ וַֽאֲשֶׁר־ה֥וּא עֹשֶׂ֖ה יְהוָ֥ה מַצְלִֽיחַ׃ ס</w:t>
      </w:r>
    </w:p>
    <w:p>
      <w:pPr>
        <w:pStyle w:val="Heading2"/>
        <w:bidi/>
      </w:pPr>
      <w:r>
        <w:rPr>
          <w:rtl/>
          <w:cs/>
          <w:lang w:val="he_IL" w:bidi="he_IL"/>
        </w:rPr>
        <w:t>Genesis 40:1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וַיְהִ֗י אַחַר֙ הַדְּבָרִ֣ים הָאֵ֔לֶּה חָֽטְא֛וּ מַשְׁקֵ֥ה מֶֽלֶךְ־מִצְרַ֖יִם וְהָאֹפֶ֑ה לַאֲדֹנֵיהֶ֖ם לְמֶ֥לֶךְ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וַיִּקְצֹ֣ף פַּרְעֹ֔ה עַ֖ל שְׁנֵ֣י סָרִיסָ֑יו עַ֚ל שַׂ֣ר הַמַּשְׁקִ֔ים וְעַ֖ל שַׂ֥ר הָאוֹפִֽים׃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וַיִּתֵּ֨ן אֹתָ֜ם בְּמִשְׁמַ֗ר בֵּ֛ית שַׂ֥ר הַטַבָּחִ֖ים אֶל־בֵּ֣ית הַסֹּ֑הַר מְק֕וֹם אֲשֶׁ֥ר יוֹסֵ֖ף אָס֥וּר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וַ֠יִּפְקֹד שַׂ֣ר הַטַּבָּחִ֧ים אֶת־יוֹסֵ֛ף אִתָּ֖ם וַיְשָׁ֣רֶת אֹתָ֑ם וַיִּהְי֥וּ יָמִ֖ים בְּמִשְׁמָֽר׃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וַיַּֽחַלְמוּ֩ חֲל֨וֹם שְׁנֵיהֶ֜ם אִ֤ישׁ חֲלֹמוֹ֙ בְּלַ֣יְלָה אֶחָ֔ד אִ֖ישׁ כְּפִתְר֣וֹן חֲלֹמ֑וֹ הַמַּשְׁקֶ֣ה וְהָאֹפֶ֗ה אֲשֶׁר֙ לְמֶ֣לֶךְ מִצְרַ֔יִם אֲשֶׁ֥ר אֲסוּרִ֖ים בְּבֵ֥ית הַסֹּֽהַר׃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וַיָּבֹ֧א אֲלֵיהֶ֛ם יוֹסֵ֖ף בַּבֹּ֑קֶר וַיַּ֣רְא אֹתָ֔ם וְהִנָּ֖ם זֹעֲפִֽים׃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וַיִּשְׁאַ֞ל אֶת־סְרִיסֵ֣י פַרְעֹ֗ה אֲשֶׁ֨ר אִתּ֧וֹ בְמִשְׁמַ֛ר בֵּ֥ית אֲדֹנָ֖יו לֵאמֹ֑ר מַדּ֛וּעַ פְּנֵיכֶ֥ם רָעִ֖ים הַיּֽוֹם׃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וַיֹּאמְר֣וּ אֵלָ֔יו חֲל֣וֹם חָלַ֔מְנוּ וּפֹתֵ֖ר אֵ֣ין אֹת֑וֹ וַיֹּ֨אמֶר אֲלֵהֶ֜ם יוֹסֵ֗ף הֲל֤וֹא לֵֽאלֹהִים֙ פִּתְרֹנִ֔ים סַפְּרוּ־נָ֖א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וַיְסַפֵּ֧ר שַֽׂר־הַמַּשְׁקִ֛ים אֶת־חֲלֹמ֖וֹ לְיוֹסֵ֑ף וַיֹּ֣אמֶר ל֔וֹ בַּחֲלוֹמִ֕י וְהִנֵּה־גֶ֖פֶן לְפָנָֽי׃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וּבַגֶּ֖פֶן שְׁלֹשָׁ֣ה שָׂרִיגִ֑ם וְהִ֤יא כְפֹרַ֙חַת֙ עָלְתָ֣ה נִצָּ֔הּ הִבְשִׁ֥ילוּ אַשְׁכְּלֹתֶ֖יהָ עֲנָבִֽים׃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וְכ֥וֹס פַּרְעֹ֖ה בְּיָדִ֑י וָאֶקַּ֣ח אֶת־הָֽעֲנָבִ֗ים וָֽאֶשְׂחַ֤ט אֹתָם֙ אֶל־כּ֣וֹס פַּרְעֹ֔ה וָאֶתֵּ֥ן אֶת־הַכּ֖וֹס עַל־כַּ֥ף פַּרְעֹֽה׃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וַיֹּ֤אמֶר לוֹ֙ יוֹסֵ֔ף זֶ֖ה פִּתְרֹנ֑וֹ שְׁלֹ֙שֶׁת֙ הַשָּׂ֣רִגִ֔ים שְׁלֹ֥שֶׁת יָמִ֖ים הֵֽם׃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בְּע֣וֹד ׀ שְׁלֹ֣שֶׁת יָמִ֗ים יִשָּׂ֤א פַרְעֹה֙ אֶת־רֹאשֶׁ֔ךָ וַהֲשִֽׁיבְךָ֖ עַל־כַּנֶּ֑ךָ וְנָתַתָּ֤ כוֹס־פַּרְעֹה֙ בְּיָד֔וֹ כַּמִּשְׁפָּט֙ הָֽרִאשׁ֔וֹן אֲשֶׁ֥ר הָיִ֖יתָ מַשְׁקֵֽהוּ׃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כִּ֧י אִם־זְכַרְתַּ֣נִי אִתְּךָ֗ כַּאֲשֶׁר֙ יִ֣יטַב לָ֔ךְ וְעָשִֽׂיתָ־נָּ֥א עִמָּדִ֖י חָ֑סֶד וְהִזְכַּרְתַּ֙נִי֙ אֶל־פַּרְעֹ֔ה וְהוֹצֵאתַ֖נִי מִן־הַבַּ֥יִת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כִּֽי־גֻנֹּ֣ב גֻּנַּ֔בְתִּי מֵאֶ֖רֶץ הָעִבְרִ֑ים וְגַם־פֹּה֙ לֹא־עָשִׂ֣יתִֽי מְא֔וּמָה כִּֽי־שָׂמ֥וּ אֹתִ֖י בַּבּֽוֹר׃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וַיַּ֥רְא שַׂר־הָאֹפִ֖ים כִּ֣י ט֣וֹב פָּתָ֑ר וַיֹּ֙אמֶר֙ אֶל־יוֹסֵ֔ף אַף־אֲנִי֙ בַּחֲלוֹמִ֔י וְהִנֵּ֗ה שְׁלֹשָׁ֛ה סַלֵּ֥י חֹרִ֖י עַל־רֹאשִֽׁי׃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וּבַסַּ֣ל הָֽעֶלְי֔וֹן מִכֹּ֛ל מַאֲכַ֥ל פַּרְעֹ֖ה מַעֲשֵׂ֣ה אֹפֶ֑ה וְהָע֗וֹף אֹכֵ֥ל אֹתָ֛ם מִן־הַסַּ֖ל מֵעַ֥ל רֹאשִֽׁי׃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וַיַּ֤עַן יוֹסֵף֙ וַיֹּ֔אמֶר זֶ֖ה פִּתְרֹנ֑וֹ שְׁלֹ֙שֶׁת֙ הַסַּלִּ֔ים שְׁלֹ֥שֶׁת יָמִ֖ים הֵֽם׃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בְּע֣וֹד ׀ שְׁלֹ֣שֶׁת יָמִ֗ים יִשָּׂ֨א פַרְעֹ֤ה אֶת־רֹֽאשְׁךָ֙ מֵֽעָלֶ֔יךָ וְתָלָ֥ה אוֹתְךָ֖ עַל־עֵ֑ץ וְאָכַ֥ל הָע֛וֹף אֶת־בְּשָׂרְךָ֖ מֵעָלֶֽיךָ׃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וַיְהִ֣י ׀ בַּיּ֣וֹם הַשְּׁלִישִׁ֗י י֚וֹם הֻלֶּ֣דֶת אֶת־פַּרְעֹ֔ה וַיַּ֥עַשׂ מִשְׁתֶּ֖ה לְכָל־עֲבָדָ֑יו וַיִּשָּׂ֞א אֶת־רֹ֣אשׁ ׀ שַׂ֣ר הַמַּשְׁקִ֗ים וְאֶת־רֹ֛אשׁ שַׂ֥ר הָאֹפִ֖ים בְּת֥וֹךְ עֲבָדָֽיו׃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וַיָּ֛שֶׁב אֶת־שַׂ֥ר הַמַּשְׁקִ֖ים עַל־מַשְׁקֵ֑הוּ וַיִּתֵּ֥ן הַכּ֖וֹס עַל־כַּ֥ף פַּרְעֹֽה׃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וְאֵ֛ת שַׂ֥ר הָאֹפִ֖ים תָּלָ֑ה כַּאֲשֶׁ֥ר פָּתַ֛ר לָהֶ֖ם יוֹסֵֽף׃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וְלֹֽא־זָכַ֧ר שַֽׂר־הַמַּשְׁקִ֛ים אֶת־יוֹסֵ֖ף וַיִּשְׁכָּחֵֽהוּ׃ פ</w:t>
      </w:r>
    </w:p>
    <w:p>
      <w:pPr>
        <w:pStyle w:val="Heading2"/>
        <w:bidi/>
      </w:pPr>
      <w:r>
        <w:rPr>
          <w:rtl/>
          <w:cs/>
          <w:lang w:val="he_IL" w:bidi="he_IL"/>
        </w:rPr>
        <w:t>Genesis 41:1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וַיְהִ֕י מִקֵּ֖ץ שְׁנָתַ֣יִם יָמִ֑ים וּפַרְעֹ֣ה חֹלֵ֔ם וְהִנֵּ֖ה עֹמֵ֥ד עַל־הַיְאֹֽר׃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וְהִנֵּ֣ה מִן־הַיְאֹ֗ר עֹלֹת֙ שֶׁ֣בַע פָּר֔וֹת יְפ֥וֹת מַרְאֶ֖ה וּבְרִיאֹ֣ת בָּשָׂ֑ר וַתִּרְעֶ֖ינָה בָּאָֽחוּ׃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וְהִנֵּ֞ה שֶׁ֧בַע פָּר֣וֹת אֲחֵר֗וֹת עֹל֤וֹת אַחֲרֵיהֶן֙ מִן־הַיְאֹ֔ר רָע֥וֹת מַרְאֶ֖ה וְדַקּ֣וֹת בָּשָׂ֑ר וַֽתַּעֲמֹ֛דְנָה אֵ֥צֶל הַפָּר֖וֹת עַל־שְׂפַ֥ת הַיְאֹֽר׃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וַתֹּאכַ֣לְנָה הַפָּר֗וֹת רָע֤וֹת הַמַּרְאֶה֙ וְדַקֹּ֣ת הַבָּשָׂ֔ר אֵ֚ת שֶׁ֣בַע הַפָּר֔וֹת יְפֹ֥ת הַמַּרְאֶ֖ה וְהַבְּרִיאֹ֑ת וַיִּיקַ֖ץ פַּרְעֹֽה׃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וַיִּישָׁ֕ן וַֽיַּחֲלֹ֖ם שֵׁנִ֑ית וְהִנֵּ֣ה ׀ שֶׁ֣בַע שִׁבֳּלִ֗ים עֹל֛וֹת בְּקָנֶ֥ה אֶחָ֖ד בְּרִיא֥וֹת וְטֹבֽוֹת׃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וְהִנֵּה֙ שֶׁ֣בַע שִׁבֳּלִ֔ים דַּקּ֖וֹת וּשְׁדוּפֹ֣ת קָדִ֑ים צֹמְח֖וֹת אַחֲרֵיהֶֽן׃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וַתִּבְלַ֙עְנָה֙ הַשִּׁבֳּלִ֣ים הַדַּקּ֔וֹת אֵ֚ת שֶׁ֣בַע הַֽשִּׁבֳּלִ֔ים הַבְּרִיא֖וֹת וְהַמְּלֵא֑וֹת וַיִּיקַ֥ץ פַּרְעֹ֖ה וְהִנֵּ֥ה חֲלֽוֹם׃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וַיְהִ֤י בַבֹּ֙קֶר֙ וַתִּפָּ֣עֶם רוּח֔וֹ וַיִּשְׁלַ֗ח וַיִּקְרָ֛א אֶת־כָּל־חַרְטֻמֵּ֥י מִצְרַ֖יִם וְאֶת־כָּל־חֲכָמֶ֑יהָ וַיְסַפֵּ֨ר פַּרְעֹ֤ה לָהֶם֙ אֶת־חֲלֹמ֔וֹ וְאֵין־פּוֹתֵ֥ר אוֹתָ֖ם לְפַרְעֹֽה׃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וַיְדַבֵּר֙ שַׂ֣ר הַמַּשְׁקִ֔ים אֶת־פַּרְעֹ֖ה לֵאמֹ֑ר אֶת־חֲטָאַ֕י אֲנִ֖י מַזְכִּ֥יר הַיּֽוֹם׃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פַּרְעֹ֖ה קָצַ֣ף עַל־עֲבָדָ֑יו וַיִּתֵּ֨ן אֹתִ֜י בְּמִשְׁמַ֗ר בֵּ֚ית שַׂ֣ר הַטַּבָּחִ֔ים אֹתִ֕י וְאֵ֖ת שַׂ֥ר הָאֹפִֽים׃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וַנַּֽחַלְמָ֥ה חֲל֛וֹם בְּלַ֥יְלָה אֶחָ֖ד אֲנִ֣י וָה֑וּא אִ֛ישׁ כְּפִתְר֥וֹן חֲלֹמ֖וֹ חָלָֽמְנוּ׃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וְשָׁ֨ם אִתָּ֜נוּ נַ֣עַר עִבְרִ֗י עֶ֚בֶד לְשַׂ֣ר הַטַּבָּחִ֔ים וַנְּ֨סַפֶּר־ל֔וֹ וַיִּפְתָּר־לָ֖נוּ אֶת־חֲלֹמֹתֵ֑ינוּ אִ֥ישׁ כַּחֲלֹמ֖וֹ פָּתָֽר׃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וַיְהִ֛י כַּאֲשֶׁ֥ר פָּֽתַר־לָ֖נוּ כֵּ֣ן הָיָ֑ה אֹתִ֛י הֵשִׁ֥יב עַל־כַּנִּ֖י וְאֹת֥וֹ תָלָֽה׃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וַיִּשְׁלַ֤ח פַּרְעֹה֙ וַיִּקְרָ֣א אֶת־יוֹסֵ֔ף וַיְרִיצֻ֖הוּ מִן־הַבּ֑וֹר וַיְגַלַּח֙ וַיְחַלֵּ֣ף שִׂמְלֹתָ֔יו וַיָּבֹ֖א אֶל־פַּרְעֹֽה׃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וַיֹּ֤אמֶר פַּרְעֹה֙ אֶל־יוֹסֵ֔ף חֲל֣וֹם חָלַ֔מְתִּי וּפֹתֵ֖ר אֵ֣ין אֹת֑וֹ וַאֲנִ֗י שָׁמַ֤עְתִּי עָלֶ֙יךָ֙ לֵאמֹ֔ר תִּשְׁמַ֥ע חֲל֖וֹם לִפְתֹּ֥ר אֹתֽוֹ׃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וַיַּ֨עַן יוֹסֵ֧ף אֶת־פַּרְעֹ֛ה לֵאמֹ֖ר בִּלְעָדָ֑י אֱלֹהִ֕ים יַעֲנֶ֖ה אֶת־שְׁל֥וֹם פַּרְעֹֽה׃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וַיְדַבֵּ֥ר פַּרְעֹ֖ה אֶל־יוֹסֵ֑ף בַּחֲלֹמִ֕י הִנְנִ֥י עֹמֵ֖ד עַל־שְׂפַ֥ת הַיְאֹֽר׃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וְהִנֵּ֣ה מִן־הַיְאֹ֗ר עֹלֹת֙ שֶׁ֣בַע פָּר֔וֹת בְּרִיא֥וֹת בָּשָׂ֖ר וִיפֹ֣ת תֹּ֑אַר וַתִּרְעֶ֖ינָה בָּאָֽחוּ׃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וְהִנֵּ֞ה שֶֽׁבַע־פָּר֤וֹת אֲחֵרוֹת֙ עֹל֣וֹת אַחֲרֵיהֶ֔ן דַּלּ֨וֹת וְרָע֥וֹת תֹּ֛אַר מְאֹ֖ד וְרַקּ֣וֹת בָּשָׂ֑ר לֹֽא־רָאִ֧יתִי כָהֵ֛נָּה בְּכָל־אֶ֥רֶץ מִצְרַ֖יִם לָרֹֽעַ׃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וַתֹּאכַ֙לְנָה֙ הַפָּר֔וֹת הָרַקּ֖וֹת וְהָרָע֑וֹת אֵ֣ת שֶׁ֧בַע הַפָּר֛וֹת הָרִאשֹׁנ֖וֹת הַבְּרִיאֹֽת׃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וַתָּבֹ֣אנָה אֶל־קִרְבֶּ֗נָה וְלֹ֤א נוֹדַע֙ כִּי־בָ֣אוּ אֶל־קִרְבֶּ֔נָה וּמַרְאֵיהֶ֣ן רַ֔ע כַּאֲשֶׁ֖ר בַּתְּחִלָּ֑ה וָאִיקָֽץ׃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וָאֵ֖רֶא בַּחֲלֹמִ֑י וְהִנֵּ֣ה ׀ שֶׁ֣בַע שִׁבֳּלִ֗ים עֹלֹ֛ת בְּקָנֶ֥ה אֶחָ֖ד מְלֵאֹ֥ת וְטֹבֽוֹת׃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וְהִנֵּה֙ שֶׁ֣בַע שִׁבֳּלִ֔ים צְנֻמ֥וֹת דַּקּ֖וֹת שְׁדֻפ֣וֹת קָדִ֑ים צֹמְח֖וֹת אַחֲרֵיהֶֽם׃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וַתִּבְלַ֙עְןָ֙ הָשִׁבֳּלִ֣ים הַדַּקֹּ֔ת אֵ֛ת שֶׁ֥בַע הַֽשִׁבֳּלִ֖ים הַטֹּב֑וֹת וָֽאֹמַר֙ אֶל־הַֽחַרְטֻמִּ֔ים וְאֵ֥ין מַגִּ֖יד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וַיֹּ֤אמֶר יוֹסֵף֙ אֶל־פַּרְעֹ֔ה חֲל֥וֹם פַּרְעֹ֖ה אֶחָ֣ד ה֑וּא אֵ֣ת אֲשֶׁ֧ר הָאֱלֹהִ֛ים עֹשֶׂ֖ה הִגִּ֥יד לְפַרְעֹֽה׃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שֶׁ֧בַע פָּרֹ֣ת הַטֹּבֹ֗ת שֶׁ֤בַע שָׁנִים֙ הֵ֔נָּה וְשֶׁ֤בַע הַֽשִּׁבֳּלִים֙ הַטֹּבֹ֔ת שֶׁ֥בַע שָׁנִ֖ים הֵ֑נָּה חֲל֖וֹם אֶחָ֥ד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וְשֶׁ֣בַע הַ֠פָּרוֹת הָֽרַקּ֨וֹת וְהָרָעֹ֜ת הָעֹלֹ֣ת אַחֲרֵיהֶ֗ן שֶׁ֤בַע שָׁנִים֙ הֵ֔נָּה וְשֶׁ֤בַע הַֽשִׁבֳּלִים֙ הָרֵק֔וֹת שְׁדֻפ֖וֹת הַקָּדִ֑ים יִהְי֕וּ שֶׁ֖בַע שְׁנֵ֥י רָעָֽב׃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ה֣וּא הַדָּבָ֔ר אֲשֶׁ֥ר דִּבַּ֖רְתִּי אֶל־פַּרְעֹ֑ה אֲשֶׁ֧ר הָאֱלֹהִ֛ים עֹשֶׂ֖ה הֶרְאָ֥ה אֶת־פַּרְעֹֽה׃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הִנֵּ֛ה שֶׁ֥בַע שָׁנִ֖ים בָּא֑וֹת שָׂבָ֥ע גָּד֖וֹל בְּכָל־אֶ֥רֶץ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וְ֠קָמוּ שֶׁ֨בַע שְׁנֵ֤י רָעָב֙ אַחֲרֵיהֶ֔ן וְנִשְׁכַּ֥ח כָּל־הַשָּׂבָ֖ע בְּאֶ֣רֶץ מִצְרָ֑יִם וְכִלָּ֥ה הָרָעָ֖ב אֶת־הָאָֽרֶץ׃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וְלֹֽא־יִוָּדַ֤ע הַשָּׂבָע֙ בָּאָ֔רֶץ מִפְּנֵ֛י הָרָעָ֥ב הַה֖וּא אַחֲרֵי־כֵ֑ן כִּֽי־כָבֵ֥ד ה֖וּא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וְעַ֨ל הִשָּׁנ֧וֹת הַחֲל֛וֹם אֶל־פַּרְעֹ֖ה פַּעֲמָ֑יִם כִּֽי־נָכ֤וֹן הַדָּבָר֙ מֵעִ֣ם הָאֱלֹהִ֔ים וּמְמַהֵ֥ר הָאֱלֹהִ֖ים לַעֲשֹׂתֽוֹ׃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וְעַתָּה֙ יֵרֶ֣א פַרְעֹ֔ה אִ֖ישׁ נָב֣וֹן וְחָכָ֑ם וִישִׁיתֵ֖הוּ עַל־אֶ֥רֶץ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יַעֲשֶׂ֣ה פַרְעֹ֔ה וְיַפְקֵ֥ד פְּקִדִ֖ים עַל־הָאָ֑רֶץ וְחִמֵּשׁ֙ אֶת־אֶ֣רֶץ מִצְרַ֔יִם בְּשֶׁ֖בַע שְׁנֵ֥י הַשָּׂבָֽע׃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וְיִקְבְּצ֗וּ אֶת־כָּל־ אֹ֙כֶל֙ הַשָּׁנִ֣ים הַטֹּבֹ֔ת הַבָּאֹ֖ת הָאֵ֑לֶּה וְיִצְבְּרוּ־בָ֞ר תַּ֧חַת יַד־פַּרְעֹ֛ה אֹ֥כֶל בֶּעָרִ֖ים וְשָׁמָֽרוּ׃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וְהָיָ֨ה הָאֹ֤כֶל לְפִקָּדוֹן֙ לָאָ֔רֶץ לְשֶׁ֙בַע֙ שְׁנֵ֣י הָרָעָ֔ב אֲשֶׁ֥ר תִּהְיֶ֖יןָ בְּאֶ֣רֶץ מִצְרָ֑יִם וְלֹֽא־תִכָּרֵ֥ת הָאָ֖רֶץ בָּרָעָֽב׃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וַיִּיטַ֥ב הַדָּבָ֖ר בְּעֵינֵ֣י פַרְעֹ֑ה וּבְעֵינֵ֖י כָּל־עֲבָדָֽיו׃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וַיֹּ֥אמֶר פַּרְעֹ֖ה אֶל־עֲבָדָ֑יו הֲנִמְצָ֣א כָזֶ֔ה אִ֕ישׁ אֲשֶׁ֛ר ר֥וּחַ אֱלֹהִ֖ים 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וַיֹּ֤אמֶר פַּרְעֹה֙ אֶל־יוֹסֵ֔ף אַחֲרֵ֨י הוֹדִ֧יעַ אֱלֹהִ֛ים אוֹתְךָ֖ אֶת־כָּל־זֹ֑את אֵין־נָב֥וֹן וְחָכָ֖ם כָּמֽוֹךָ׃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אַתָּה֙ תִּהְיֶ֣ה עַל־בֵּיתִ֔י וְעַל־פִּ֖יךָ יִשַּׁ֣ק כָּל־עַמִּ֑י רַ֥ק הַכִּסֵּ֖א אֶגְדַּ֥ל מִמֶּֽךָּ׃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וַיֹּ֥אמֶר פַּרְעֹ֖ה אֶל־יוֹסֵ֑ף רְאֵה֙ נָתַ֣תִּי אֹֽתְךָ֔ עַ֖ל כָּל־אֶ֥רֶץ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וַיָּ֨סַר פַּרְעֹ֤ה אֶת־טַבַּעְתּוֹ֙ מֵעַ֣ל יָד֔וֹ וַיִּתֵּ֥ן אֹתָ֖הּ עַל־יַ֣ד יוֹסֵ֑ף וַיַּלְבֵּ֤שׁ אֹתוֹ֙ בִּגְדֵי־שֵׁ֔שׁ וַיָּ֛שֶׂם רְבִ֥ד הַזָּהָ֖ב עַל־צַוָּארֽוֹ׃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וַיַּרְכֵּ֣ב אֹת֗וֹ בְּמִרְכֶּ֤בֶת הַמִּשְׁנֶה֙ אֲשֶׁר־ל֔וֹ וַיִּקְרְא֥וּ לְפָנָ֖יו אַבְרֵ֑ךְ וְנָת֣וֹן אֹת֔וֹ עַ֖ל כָּל־אֶ֥רֶץ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וַיֹּ֧אמֶר פַּרְעֹ֛ה אֶל־יוֹסֵ֖ף אֲנִ֣י פַרְעֹ֑ה וּבִלְעָדֶ֗יךָ לֹֽא־יָרִ֨ים אִ֧ישׁ אֶת־יָד֛וֹ וְאֶת־רַגְל֖וֹ בְּכָל־אֶ֥רֶץ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וַיִּקְרָ֨א פַרְעֹ֣ה שֵׁם־יוֹסֵף֮ צָֽפְנַ֣ת פַּעְנֵחַ֒ וַיִּתֶּן־ל֣וֹ אֶת־אָֽסְנַ֗ת בַּת־פּ֥וֹטִי פֶ֛רַע כֹּהֵ֥ן אֹ֖ן לְאִשָּׁ֑ה וַיֵּצֵ֥א יוֹסֵ֖ף עַל־אֶ֥רֶץ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וְיוֹסֵף֙ בֶּן־שְׁלֹשִׁ֣ים שָׁנָ֔ה בְּעָמְד֕וֹ לִפְנֵ֖י פַּרְעֹ֣ה מֶֽלֶךְ־מִצְרָ֑יִם וַיֵּצֵ֤א יוֹסֵף֙ מִלִּפְנֵ֣י פַרְעֹ֔ה וַֽיַּעְבֹ֖ר בְּכָל־אֶ֥רֶץ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וַתַּ֣עַשׂ הָאָ֔רֶץ בְּשֶׁ֖בַע שְׁנֵ֣י הַשָּׂבָ֑ע לִקְמָצִֽים׃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וַיִּקְבֹּ֞ץ אֶת־כָּל־ אֹ֣כֶל ׀ שֶׁ֣בַע שָׁנִ֗ים אֲשֶׁ֤ר הָיוּ֙ בְּאֶ֣רֶץ מִצְרַ֔יִם וַיִּתֶּן־אֹ֖כֶל בֶּעָרִ֑ים אֹ֧כֶל שְׂדֵה־הָעִ֛יר אֲשֶׁ֥ר סְבִיבֹתֶ֖יהָ נָתַ֥ן בְּתוֹכָֽהּ׃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49</w:t>
      </w:r>
      <w:r>
        <w:rPr>
          <w:rtl/>
          <w:cs/>
          <w:lang w:val="he_IL" w:bidi="he_IL"/>
        </w:rPr>
        <w:t xml:space="preserve"> וַיִּצְבֹּ֨ר יוֹסֵ֥ף בָּ֛ר כְּח֥וֹל הַיָּ֖ם הַרְבֵּ֣ה מְאֹ֑ד עַ֛ד כִּי־חָדַ֥ל לִסְפֹּ֖ר כִּי־אֵ֥ין מִסְפָּֽר׃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50</w:t>
      </w:r>
      <w:r>
        <w:rPr>
          <w:rtl/>
          <w:cs/>
          <w:lang w:val="he_IL" w:bidi="he_IL"/>
        </w:rPr>
        <w:t xml:space="preserve"> וּלְיוֹסֵ֤ף יֻלַּד֙ שְׁנֵ֣י בָנִ֔ים בְּטֶ֥רֶם תָּב֖וֹא שְׁנַ֣ת הָרָעָ֑ב אֲשֶׁ֤ר יָֽלְדָה־לּוֹ֙ אָֽסְנַ֔ת בַּת־פּ֥וֹטִי פֶ֖רַע כֹּהֵ֥ן אֽוֹן׃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51</w:t>
      </w:r>
      <w:r>
        <w:rPr>
          <w:rtl/>
          <w:cs/>
          <w:lang w:val="he_IL" w:bidi="he_IL"/>
        </w:rPr>
        <w:t xml:space="preserve"> וַיִּקְרָ֥א יוֹסֵ֛ף אֶת־שֵׁ֥ם הַבְּכ֖וֹר מְנַשֶּׁ֑ה כִּֽי־נַשַּׁ֤נִי אֱלֹהִים֙ אֶת־כָּל־עֲמָלִ֔י וְאֵ֖ת כָּל־בֵּ֥ית אָבִֽי׃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52</w:t>
      </w:r>
      <w:r>
        <w:rPr>
          <w:rtl/>
          <w:cs/>
          <w:lang w:val="he_IL" w:bidi="he_IL"/>
        </w:rPr>
        <w:t xml:space="preserve"> וְאֵ֛ת שֵׁ֥ם הַשֵּׁנִ֖י קָרָ֣א אֶפְרָ֑יִם כִּֽי־הִפְרַ֥נִי אֱלֹהִ֖ים בְּאֶ֥רֶץ עָנְיִֽי׃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53</w:t>
      </w:r>
      <w:r>
        <w:rPr>
          <w:rtl/>
          <w:cs/>
          <w:lang w:val="he_IL" w:bidi="he_IL"/>
        </w:rPr>
        <w:t xml:space="preserve"> וַתִּכְלֶ֕ינָה שֶׁ֖בַע שְׁנֵ֣י הַשָּׂבָ֑ע אֲשֶׁ֥ר הָיָ֖ה בְּאֶ֥רֶץ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54</w:t>
      </w:r>
      <w:r>
        <w:rPr>
          <w:rtl/>
          <w:cs/>
          <w:lang w:val="he_IL" w:bidi="he_IL"/>
        </w:rPr>
        <w:t xml:space="preserve"> וַתְּחִלֶּ֜ינָה שֶׁ֣בַע שְׁנֵ֤י הָרָעָב֙ לָב֔וֹא כַּאֲשֶׁ֖ר אָמַ֣ר יוֹסֵ֑ף וַיְהִ֤י רָעָב֙ בְּכָל־הָ֣אֲרָצ֔וֹת וּבְכָל־אֶ֥רֶץ מִצְרַ֖יִם הָ֥יָה לָֽחֶם׃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55</w:t>
      </w:r>
      <w:r>
        <w:rPr>
          <w:rtl/>
          <w:cs/>
          <w:lang w:val="he_IL" w:bidi="he_IL"/>
        </w:rPr>
        <w:t xml:space="preserve"> וַתִּרְעַב֙ כָּל־אֶ֣רֶץ מִצְרַ֔יִם וַיִּצְעַ֥ק הָעָ֛ם אֶל־פַּרְעֹ֖ה לַלָּ֑חֶם וַיֹּ֨אמֶר פַּרְעֹ֤ה לְכָל־מִצְרַ֙יִם֙ לְכ֣וּ אֶל־יוֹסֵ֔ף אֲשֶׁר־יֹאמַ֥ר לָכֶ֖ם תַּעֲשֽׂוּ׃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56</w:t>
      </w:r>
      <w:r>
        <w:rPr>
          <w:rtl/>
          <w:cs/>
          <w:lang w:val="he_IL" w:bidi="he_IL"/>
        </w:rPr>
        <w:t xml:space="preserve"> וְהָרָעָ֣ב הָיָ֔ה עַ֖ל כָּל־פְּנֵ֣י הָאָ֑רֶץ וַיִּפְתַּ֨ח יוֹסֵ֜ף אֶֽת־כָּל־אֲשֶׁ֤ר בָּהֶם֙ וַיִּשְׁבֹּ֣ר לְמִצְרַ֔יִם וַיֶּחֱזַ֥ק הָֽרָעָ֖ב בְּאֶ֥רֶץ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57</w:t>
      </w:r>
      <w:r>
        <w:rPr>
          <w:rtl/>
          <w:cs/>
          <w:lang w:val="he_IL" w:bidi="he_IL"/>
        </w:rPr>
        <w:t xml:space="preserve"> וְכָל־הָאָ֙רֶץ֙ בָּ֣אוּ מִצְרַ֔יְמָה לִשְׁבֹּ֖ר אֶל־יוֹסֵ֑ף כִּֽי־חָזַ֥ק הָרָעָ֖ב בְּכָל־הָאָֽרֶץ׃</w:t>
      </w:r>
    </w:p>
    <w:p>
      <w:pPr>
        <w:pStyle w:val="Heading2"/>
        <w:bidi/>
      </w:pPr>
      <w:r>
        <w:rPr>
          <w:rtl/>
          <w:cs/>
          <w:lang w:val="he_IL" w:bidi="he_IL"/>
        </w:rPr>
        <w:t>Genesis 42:1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וַיַּ֣רְא יַעֲקֹ֔ב כִּ֥י יֶשׁ־שֶׁ֖בֶר בְּמִצְרָ֑יִם וַיֹּ֤אמֶר יַעֲקֹב֙ לְבָנָ֔יו לָ֖מָּה תִּתְרָאֽוּ׃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וַיֹּ֕אמֶר הִנֵּ֣ה שָׁמַ֔עְתִּי כִּ֥י יֶשׁ־שֶׁ֖בֶר בְּמִצְרָ֑יִם רְדוּ־שָׁ֙מָּה֙ וְשִׁבְרוּ־לָ֣נוּ מִשָּׁ֔ם וְנִחְיֶ֖ה וְלֹ֥א נָמֽוּת׃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וַיֵּרְד֥וּ אֲחֵֽי־יוֹסֵ֖ף עֲשָׂרָ֑ה לִשְׁבֹּ֥ר בָּ֖ר מִמִּצְרָֽיִם׃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וְאֶת־בִּנְיָמִין֙ אֲחִ֣י יוֹסֵ֔ף לֹא־שָׁלַ֥ח יַעֲקֹ֖ב אֶת־אֶחָ֑יו כִּ֣י אָמַ֔ר פֶּן־יִקְרָאֶ֖נּוּ אָסֽוֹן׃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וַיָּבֹ֙אוּ֙ בְּנֵ֣י יִשְׂרָאֵ֔ל לִשְׁבֹּ֖ר בְּת֣וֹךְ הַבָּאִ֑ים כִּֽי־הָיָ֥ה הָרָעָ֖ב בְּאֶ֥רֶץ כְּנָֽעַן׃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וְיוֹסֵ֗ף ה֚וּא הַשַּׁלִּ֣יט עַל־הָאָ֔רֶץ ה֥וּא הַמַּשְׁבִּ֖יר לְכָל־עַ֣ם הָאָ֑רֶץ וַיָּבֹ֙אוּ֙ אֲחֵ֣י יוֹסֵ֔ף וַיִּשְׁתַּֽחֲווּ־ל֥וֹ אַפַּ֖יִם אָֽרְצָה׃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וַיַּ֥רְא יוֹסֵ֛ף אֶת־אֶחָ֖יו וַיַּכִּרֵ֑ם וַיִּתְנַכֵּ֨ר אֲלֵיהֶ֜ם וַיְדַבֵּ֧ר אִתָּ֣ם קָשׁ֗וֹת וַיֹּ֤אמֶר אֲלֵהֶם֙ מֵאַ֣יִן בָּאתֶ֔ם וַיֹּ֣אמְר֔וּ מֵאֶ֥רֶץ כְּנַ֖עַן לִשְׁבָּר־אֹֽכֶל׃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וַיַּכֵּ֥ר יוֹסֵ֖ף אֶת־אֶחָ֑יו וְהֵ֖ם לֹ֥א הִכִּרֻֽהוּ׃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וַיִּזְכֹּ֣ר יוֹסֵ֔ף אֵ֚ת הַחֲלֹמ֔וֹת אֲשֶׁ֥ר חָלַ֖ם לָהֶ֑ם וַיֹּ֤אמֶר אֲלֵהֶם֙ מְרַגְּלִ֣ים אַתֶּ֔ם לִרְא֛וֹת אֶת־עֶרְוַ֥ת הָאָ֖רֶץ בָּאתֶֽם׃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וַיֹּאמְר֥וּ אֵלָ֖יו לֹ֣א אֲדֹנִ֑י וַעֲבָדֶ֥יךָ בָּ֖אוּ לִשְׁבָּר־אֹֽכֶל׃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כֻּלָּ֕נוּ בְּנֵ֥י אִישׁ־אֶחָ֖ד נָ֑חְנוּ כֵּנִ֣ים אֲנַ֔חְנוּ לֹא־הָי֥וּ עֲבָדֶ֖יךָ מְרַגְּלִֽים׃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וַיֹּ֖אמֶר אֲלֵהֶ֑ם לֹ֕א כִּֽי־עֶרְוַ֥ת הָאָ֖רֶץ בָּאתֶ֥ם לִרְאֽוֹת׃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וַיֹּאמְר֗וּ שְׁנֵ֣ים עָשָׂר֩ עֲבָדֶ֨יךָ אַחִ֧ים ׀ אֲנַ֛חְנוּ בְּנֵ֥י אִישׁ־אֶחָ֖ד בְּאֶ֣רֶץ כְּנָ֑עַן וְהִנֵּ֨ה הַקָּטֹ֤ן אֶת־אָבִ֙ינוּ֙ הַיּ֔וֹם וְהָאֶחָ֖ד אֵינֶֽנּוּ׃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וַיֹּ֥אמֶר אֲלֵהֶ֖ם יוֹסֵ֑ף ה֗וּא אֲשֶׁ֨ר דִּבַּ֧רְתִּי אֲלֵכֶ֛ם לֵאמֹ֖ר מְרַגְּלִ֥ים אַתֶּֽם׃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בְּזֹ֖את תִּבָּחֵ֑נוּ חֵ֤י פַרְעֹה֙ אִם־תֵּצְא֣וּ מִזֶּ֔ה כִּ֧י אִם־בְּב֛וֹא אֲחִיכֶ֥ם הַקָּטֹ֖ן הֵֽנָּה׃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שִׁלְח֨וּ מִכֶּ֣ם אֶחָד֮ וְיִקַּ֣ח אֶת־אֲחִיכֶם֒ וְאַתֶּם֙ הֵאָ֣סְר֔וּ וְיִבָּֽחֲנוּ֙ דִּבְרֵיכֶ֔ם הַֽאֱמֶ֖ת אִתְּכֶ֑ם וְאִם־לֹ֕א חֵ֣י פַרְעֹ֔ה כִּ֥י מְרַגְּלִ֖ים אַתֶּֽם׃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וַיֶּאֱסֹ֥ף אֹתָ֛ם אֶל־מִשְׁמָ֖ר שְׁלֹ֥שֶׁת יָמִֽים׃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וַיֹּ֨אמֶר אֲלֵהֶ֤ם יוֹסֵף֙ בַּיּ֣וֹם הַשְּׁלִישִׁ֔י זֹ֥את עֲשׂ֖וּ וִֽחְי֑וּ אֶת־הָאֱלֹהִ֖ים אֲנִ֥י יָרֵֽא׃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אִם־כֵּנִ֣ים אַתֶּ֔ם אֲחִיכֶ֣ם אֶחָ֔ד יֵאָסֵ֖ר בְּבֵ֣ית מִשְׁמַרְכֶ֑ם וְאַתֶּם֙ לְכ֣וּ הָבִ֔יאוּ שֶׁ֖בֶר רַעֲב֥וֹן בָּתֵּיכֶֽם׃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וְאֶת־אֲחִיכֶ֤ם הַקָּטֹן֙ תָּבִ֣יאוּ אֵלַ֔י וְיֵאָמְנ֥וּ דִבְרֵיכֶ֖ם וְלֹ֣א תָמ֑וּתוּ וַיַּעֲשׂוּ־כֵֽן׃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וַיֹּאמְר֞וּ אִ֣ישׁ אֶל־אָחִ֗יו אֲבָל֮ אֲשֵׁמִ֣ים ׀ אֲנַחְנוּ֮ עַל־אָחִינוּ֒ אֲשֶׁ֨ר רָאִ֜ינוּ צָרַ֥ת נַפְשׁ֛וֹ בְּהִתְחַֽנְנ֥וֹ אֵלֵ֖ינוּ וְלֹ֣א שָׁמָ֑עְנוּ עַל־כֵּן֙ בָּ֣אָה אֵלֵ֔ינוּ הַצָּרָ֖ה הַזֹּֽאת׃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וַיַּעַן֩ רְאוּבֵ֨ן אֹתָ֜ם לֵאמֹ֗ר הֲלוֹא֩ אָמַ֨רְתִּי אֲלֵיכֶ֧ם ׀ לֵאמֹ֛ר אַל־תֶּחֶטְא֥וּ בַיֶּ֖לֶד וְלֹ֣א שְׁמַעְתֶּ֑ם וְגַם־דָּמ֖וֹ הִנֵּ֥ה נִדְרָֽשׁ׃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וְהֵם֙ לֹ֣א יָֽדְע֔וּ כִּ֥י שֹׁמֵ֖עַ יוֹסֵ֑ף כִּ֥י הַמֵּלִ֖יץ בֵּינֹתָֽם׃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וַיִּסֹּ֥ב מֵֽעֲלֵיהֶ֖ם וַיֵּ֑בְךְּ וַיָּ֤שָׁב אֲלֵהֶם֙ וַיְדַבֵּ֣ר אֲלֵהֶ֔ם וַיִּקַּ֤ח מֵֽאִתָּם֙ אֶת־שִׁמְע֔וֹן וַיֶּאֱסֹ֥ר אֹת֖וֹ לְעֵינֵיהֶֽם׃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וַיְצַ֣ו יוֹסֵ֗ף וַיְמַלְא֣וּ אֶת־כְּלֵיהֶם֮ בָּר֒ וּלְהָשִׁ֤יב כַּסְפֵּיהֶם֙ אִ֣ישׁ אֶל־שַׂקּ֔וֹ וְלָתֵ֥ת לָהֶ֛ם צֵדָ֖ה לַדָּ֑רֶךְ וַיַּ֥עַשׂ לָהֶ֖ם כֵּֽן׃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וַיִּשְׂא֥וּ אֶת־שִׁבְרָ֖ם עַל־חֲמֹרֵיהֶ֑ם וַיֵּלְכ֖וּ מִשָּֽׁם׃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וַיִּפְתַּ֨ח הָאֶחָ֜ד אֶת־שַׂקּ֗וֹ לָתֵ֥ת מִסְפּ֛וֹא לַחֲמֹר֖וֹ בַּמָּל֑וֹן וַיַּרְא֙ אֶת־כַּסְפּ֔וֹ וְהִנֵּה־ה֖וּא בְּפִ֥י אַמְתַּחְתּֽוֹ׃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וַיֹּ֤אמֶר אֶל־אֶחָיו֙ הוּשַׁ֣ב כַּסְפִּ֔י וְגַ֖ם הִנֵּ֣ה בְאַמְתַּחְתִּ֑י וַיֵּצֵ֣א לִבָּ֗ם וַיֶּֽחֶרְד֞וּ אִ֤ישׁ אֶל־אָחִיו֙ לֵאמֹ֔ר מַה־זֹּ֛את עָשָׂ֥ה אֱלֹהִ֖ים לָֽנוּ׃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וַיָּבֹ֛אוּ אֶל־יַעֲקֹ֥ב אֲבִיהֶ֖ם אַ֣רְצָה כְּנָ֑עַן וַיַּגִּ֣ידוּ ל֔וֹ אֵ֛ת כָּל־הַקֹּרֹ֥ת אֹתָ֖ם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דִּ֠בֶּר הָאִ֨ישׁ אֲדֹנֵ֥י הָאָ֛רֶץ אִתָּ֖נוּ קָשׁ֑וֹת וַיִּתֵּ֣ן אֹתָ֔נוּ כִּֽמְרַגְּלִ֖ים אֶת־הָאָֽרֶץ׃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וַנֹּ֥אמֶר אֵלָ֖יו כֵּנִ֣ים אֲנָ֑חְנוּ לֹ֥א הָיִ֖ינוּ מְרַגְּלִֽים׃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שְׁנֵים־עָשָׂ֥ר אֲנַ֛חְנוּ אַחִ֖ים בְּנֵ֣י אָבִ֑ינוּ הָאֶחָ֣ד אֵינֶ֔נּוּ וְהַקָּטֹ֥ן הַיּ֛וֹם אֶת־אָבִ֖ינוּ בְּאֶ֥רֶץ כְּנָֽעַן׃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וַיֹּ֣אמֶר אֵלֵ֗ינוּ הָאִישׁ֙ אֲדֹנֵ֣י הָאָ֔רֶץ בְּזֹ֣את אֵדַ֔ע כִּ֥י כֵנִ֖ים אַתֶּ֑ם אֲחִיכֶ֤ם הָֽאֶחָד֙ הַנִּ֣יחוּ אִתִּ֔י וְאֶת־רַעֲב֥וֹן בָּתֵּיכֶ֖ם קְח֥וּ וָלֵֽכוּ׃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וְ֠הָבִיאוּ אֶת־אֲחִיכֶ֣ם הַקָּטֹן֮ אֵלַי֒ וְאֵֽדְעָ֗ה כִּ֣י לֹ֤א מְרַגְּלִים֙ אַתֶּ֔ם כִּ֥י כֵנִ֖ים אַתֶּ֑ם אֶת־אֲחִיכֶם֙ אֶתֵּ֣ן לָכֶ֔ם וְאֶת־הָאָ֖רֶץ תִּסְחָֽרוּ׃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וַיְהִ֗י הֵ֚ם מְרִיקִ֣ים שַׂקֵּיהֶ֔ם וְהִנֵּה־אִ֥ישׁ צְרוֹר־כַּסְפּ֖וֹ בְּשַׂקּ֑וֹ וַיִּרְא֞וּ אֶת־צְרֹר֧וֹת כַּסְפֵּיהֶ֛ם הֵ֥מָּה וַאֲבִיהֶ֖ם וַיִּירָֽאוּ׃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וַיֹּ֤אמֶר אֲלֵהֶם֙ יַעֲקֹ֣ב אֲבִיהֶ֔ם אֹתִ֖י שִׁכַּלְתֶּ֑ם יוֹסֵ֤ף אֵינֶ֙נּוּ֙ וְשִׁמְע֣וֹן אֵינֶ֔נּוּ וְאֶת־בִּנְיָמִ֣ן תִּקָּ֔חוּ עָלַ֖י הָי֥וּ כֻלָּֽנָה׃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וַיֹּ֤אמֶר רְאוּבֵן֙ אֶל־אָבִ֣יו לֵאמֹ֔ר אֶת־שְׁנֵ֤י בָנַי֙ תָּמִ֔ית אִם־לֹ֥א אֲבִיאֶ֖נּוּ אֵלֶ֑יךָ תְּנָ֤ה אֹתוֹ֙ עַל־יָדִ֔י וַאֲנִ֖י אֲשִׁיבֶ֥נּוּ אֵלֶֽיךָ׃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וַיֹּ֕אמֶר לֹֽא־יֵרֵ֥ד בְּנִ֖י עִמָּכֶ֑ם כִּֽי־אָחִ֨יו מֵ֜ת וְה֧וּא לְבַדּ֣וֹ נִשְׁאָ֗ר וּקְרָאָ֤הוּ אָסוֹן֙ בַּדֶּ֙רֶךְ֙ אֲשֶׁ֣ר תֵּֽלְכוּ־בָ֔הּ וְהוֹרַדְתֶּ֧ם אֶת־שֵׂיבָתִ֛י בְּיָג֖וֹן שְׁאֽוֹלָה׃</w:t>
      </w:r>
    </w:p>
    <w:p>
      <w:pPr>
        <w:pStyle w:val="Heading2"/>
        <w:bidi/>
      </w:pPr>
      <w:r>
        <w:rPr>
          <w:rtl/>
          <w:cs/>
          <w:lang w:val="he_IL" w:bidi="he_IL"/>
        </w:rPr>
        <w:t>Genesis 43:1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וְהָרָעָ֖ב כָּבֵ֥ד בָּאָֽרֶץ׃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וַיְהִ֗י כַּאֲשֶׁ֤ר כִּלּוּ֙ לֶאֱכֹ֣ל אֶת־הַשֶּׁ֔בֶר אֲשֶׁ֥ר הֵבִ֖יאוּ מִמִּצְרָ֑יִם וַיֹּ֤אמֶר אֲלֵיהֶם֙ אֲבִיהֶ֔ם שֻׁ֖בוּ שִׁבְרוּ־לָ֥נוּ מְעַט־אֹֽכֶל׃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וַיֹּ֧אמֶר אֵלָ֛יו יְהוּדָ֖ה לֵאמֹ֑ר הָעֵ֣ד הֵעִד֩ בָּ֨נוּ הָאִ֤ישׁ לֵאמֹר֙ לֹֽא־תִרְא֣וּ פָנַ֔י בִּלְתִּ֖י אֲחִיכֶ֥ם אִתְּכֶֽם׃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אִם־יֶשְׁךָ֛ מְשַׁלֵּ֥חַ אֶת־אָחִ֖ינוּ אִתָּ֑נוּ נֵרְדָ֕ה וְנִשְׁבְּרָ֥ה לְךָ֖ אֹֽכֶל׃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וְאִם־אֵינְךָ֥ מְשַׁלֵּ֖חַ לֹ֣א נֵרֵ֑ד כִּֽי־הָאִ֞ישׁ אָמַ֤ר אֵלֵ֙ינוּ֙ לֹֽא־תִרְא֣וּ פָנַ֔י בִּלְתִּ֖י אֲחִיכֶ֥ם אִתְּכֶֽם׃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וַיֹּ֙אמֶר֙ יִשְׂרָאֵ֔ל לָמָ֥ה הֲרֵעֹתֶ֖ם לִ֑י לְהַגִּ֣יד לָאִ֔ישׁ הַע֥וֹד לָכֶ֖ם אָֽח׃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וַיֹּאמְר֡וּ שָׁא֣וֹל שָֽׁאַל־הָ֠אִישׁ לָ֣נוּ וּלְמֽוֹלַדְתֵּ֜נוּ לֵאמֹ֗ר הַע֨וֹד אֲבִיכֶ֥ם חַי֙ הֲיֵ֣שׁ לָכֶ֣ם אָ֔ח וַנַ֨גֶּד־ל֔וֹ עַל־פִּ֖י הַדְּבָרִ֣ים הָאֵ֑לֶּה הֲיָד֣וֹעַ נֵדַ֔ע כִּ֣י יֹאמַ֔ר הוֹרִ֖ידוּ אֶת־אֲחִיכֶֽם׃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וַיֹּ֨אמֶר יְהוּדָ֜ה אֶל־יִשְׂרָאֵ֣ל אָבִ֗יו שִׁלְחָ֥ה הַנַּ֛עַר אִתִּ֖י וְנָק֣וּמָה וְנֵלֵ֑כָה וְנִֽחְיֶה֙ וְלֹ֣א נָמ֔וּת גַּם־אֲנַ֥חְנוּ גַם־אַתָּ֖ה גַּם־טַפֵּֽנוּ׃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אָֽנֹכִי֙ אֶֽעֶרְבֶ֔נּוּ מִיָּדִ֖י תְּבַקְשֶׁ֑נּוּ אִם־לֹ֨א הֲבִיאֹתִ֤יו אֵלֶ֙יךָ֙ וְהִצַּגְתִּ֣יו לְפָנֶ֔יךָ וְחָטָ֥אתִֽי לְךָ֖ כָּל־הַיָּמִֽים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כִּ֖י לוּלֵ֣א הִתְמַהְמָ֑הְנוּ כִּֽי־עַתָּ֥ה שַׁ֖בְנוּ זֶ֥ה פַעֲמָֽיִם׃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וַיֹּ֨אמֶר אֲלֵהֶ֜ם יִשְׂרָאֵ֣ל אֲבִיהֶ֗ם אִם־כֵּ֣ן ׀ אֵפוֹא֮ זֹ֣את עֲשׂוּ֒ קְח֞וּ מִזִּמְרַ֤ת הָאָ֙רֶץ֙ בִּכְלֵיכֶ֔ם וְהוֹרִ֥ידוּ לָאִ֖ישׁ מִנְחָ֑ה מְעַ֤ט צֳרִי֙ וּמְעַ֣ט דְּבַ֔שׁ נְכֹ֣את וָלֹ֔ט בָּטְנִ֖ים וּשְׁקֵדִֽים׃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וְכֶ֥סֶף מִשְׁנֶ֖ה קְח֣וּ בְיֶדְכֶ֑ם וְאֶת־הַכֶּ֜סֶף הַמּוּשָׁ֨ב בְּפִ֤י אַמְתְּחֹֽתֵיכֶם֙ תָּשִׁ֣יבוּ בְיֶדְכֶ֔ם אוּלַ֥י מִשְׁגֶּ֖ה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וְאֶת־אֲחִיכֶ֖ם קָ֑חוּ וְק֖וּמוּ שׁ֥וּבוּ אֶל־הָאִֽישׁ׃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וְאֵ֣ל שַׁדַּ֗י יִתֵּ֨ן לָכֶ֤ם רַחֲמִים֙ לִפְנֵ֣י הָאִ֔ישׁ וְשִׁלַּ֥ח לָכֶ֛ם אֶת־אֲחִיכֶ֥ם אַחֵ֖ר וְאֶת־בִּנְיָמִ֑ין וַאֲנִ֕י כַּאֲשֶׁ֥ר שָׁכֹ֖לְתִּי שָׁכָֽלְתִּי׃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וַיִּקְח֤וּ הָֽאֲנָשִׁים֙ אֶת־הַמִּנְחָ֣ה הַזֹּ֔את וּמִשְׁנֶה־כֶּ֛סֶף לָקְח֥וּ בְיָדָ֖ם וְאֶת־בִּנְיָמִ֑ן וַיָּקֻ֙מוּ֙ וַיֵּרְד֣וּ מִצְרַ֔יִם וַיַּֽעַמְד֖וּ לִפְנֵ֥י יוֹסֵֽף׃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וַיַּ֨רְא יוֹסֵ֣ף אִתָּם֮ אֶת־בִּנְיָמִין֒ וַיֹּ֙אמֶר֙ לַֽאֲשֶׁ֣ר עַל־בֵּית֔וֹ הָבֵ֥א אֶת־הָאֲנָשִׁ֖ים הַבָּ֑יְתָה וּטְבֹ֤חַ טֶ֙בַח֙ וְהָכֵ֔ן כִּ֥י אִתִּ֛י יֹאכְל֥וּ הָאֲנָשִׁ֖ים בַּֽצָּהֳרָֽיִם׃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וַיַּ֣עַשׂ הָאִ֔ישׁ כַּֽאֲשֶׁ֖ר אָמַ֣ר יוֹסֵ֑ף וַיָּבֵ֥א הָאִ֛ישׁ אֶת־הָאֲנָשִׁ֖ים בֵּ֥יתָה יוֹסֵֽף׃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וַיִּֽירְא֣וּ הָֽאֲנָשִׁ֗ים כִּ֣י הֽוּבְאוּ֮ בֵּ֣ית יוֹסֵף֒ וַיֹּאמְר֗וּ עַל־דְּבַ֤ר הַכֶּ֙סֶף֙ הַשָּׁ֤ב בְּאַמְתְּחֹתֵ֙ינוּ֙ בַּתְּחִלָּ֔ה אֲנַ֖חְנוּ מֽוּבָאִ֑ים לְהִתְגֹּלֵ֤ל עָלֵ֙ינוּ֙ וּלְהִתְנַפֵּ֣ל עָלֵ֔ינוּ וְלָקַ֧חַת אֹתָ֛נוּ לַעֲבָדִ֖ים וְאֶת־חֲמֹרֵֽינוּ׃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וַֽיִּגְּשׁוּ֙ אֶל־הָאִ֔ישׁ אֲשֶׁ֖ר עַל־בֵּ֣ית יוֹסֵ֑ף וַיְדַבְּר֥וּ אֵלָ֖יו פֶּ֥תַח הַבָּֽיִת׃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וַיֹּאמְר֖וּ בִּ֣י אֲדֹנִ֑י יָרֹ֥ד יָרַ֛דְנוּ בַּתְּחִלָּ֖ה לִשְׁבָּר־אֹֽכֶל׃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וַֽיְהִ֞י כִּי־בָ֣אנוּ אֶל־הַמָּל֗וֹן וַֽנִּפְתְּחָה֙ אֶת־אַמְתְּחֹתֵ֔ינוּ וְהִנֵּ֤ה כֶֽסֶף־אִישׁ֙ בְּפִ֣י אַמְתַּחְתּ֔וֹ כַּסְפֵּ֖נוּ בְּמִשְׁקָל֑וֹ וַנָּ֥שֶׁב אֹת֖וֹ בְּיָדֵֽנוּ׃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וְכֶ֧סֶף אַחֵ֛ר הוֹרַ֥דְנוּ בְיָדֵ֖נוּ לִשְׁבָּר־אֹ֑כֶל לֹ֣א יָדַ֔עְנוּ מִי־שָׂ֥ם כַּסְפֵּ֖נוּ בְּאַמְתְּחֹתֵֽינוּ׃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וַיֹּאמֶר֩ שָׁל֨וֹם לָכֶ֜ם אַל־תִּירָ֗אוּ אֱלֹ֨הֵיכֶ֜ם וֵֽאלֹהֵ֤י אֲבִיכֶם֙ נָתַ֨ן לָכֶ֤ם מַטְמוֹן֙ בְּאַמְתְּחֹ֣תֵיכֶ֔ם כַּסְפְּכֶ֖ם בָּ֣א אֵלָ֑י וַיּוֹצֵ֥א אֲלֵהֶ֖ם אֶת־שִׁמְעֽוֹן׃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וַיָּבֵ֥א הָאִ֛ישׁ אֶת־הָאֲנָשִׁ֖ים בֵּ֣יתָה יוֹסֵ֑ף וַיִּתֶּן־מַ֙יִם֙ וַיִּרְחֲצ֣וּ רַגְלֵיהֶ֔ם וַיִּתֵּ֥ן מִסְפּ֖וֹא לַחֲמֹֽרֵיהֶֽם׃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וַיָּכִ֙ינוּ֙ אֶת־הַמִּנְחָ֔ה עַד־בּ֥וֹא יוֹסֵ֖ף בַּֽצָּהֳרָ֑יִם כִּ֣י שָֽׁמְע֔וּ כִּי־שָׁ֖ם יֹ֥אכְלוּ לָֽחֶם׃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וַיָּבֹ֤א יוֹסֵף֙ הַבַּ֔יְתָה וַיָּבִ֥יאּוּ ל֛וֹ אֶת־הַמִּנְחָ֥ה אֲשֶׁר־בְּיָדָ֖ם הַבָּ֑יְתָה וַיִּשְׁתַּחֲווּ־ל֖וֹ אָֽרְצָה׃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וַיִּשְׁאַ֤ל לָהֶם֙ לְשָׁל֔וֹם וַיֹּ֗אמֶר הֲשָׁל֛וֹם אֲבִיכֶ֥ם הַזָּקֵ֖ן אֲשֶׁ֣ר אֲמַרְתֶּ֑ם הַעוֹדֶ֖נּוּ חָֽי׃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וַיֹּאמְר֗וּ שָׁל֛וֹם לְעַבְדְּךָ֥ לְאָבִ֖ינוּ עוֹדֶ֣נּוּ חָ֑י וַֽיִּקְּד֖וּ וישתחו׃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וַיִּשָּׂ֣א עֵינָ֗יו וַיַּ֞רְא אֶת־בִּנְיָמִ֣ין אָחִיו֮ בֶּן־אִמּוֹ֒ וַיֹּ֗אמֶר הֲזֶה֙ אֲחִיכֶ֣ם הַקָּטֹ֔ן אֲשֶׁ֥ר אֲמַרְתֶּ֖ם אֵלָ֑י וַיֹּאמַ֕ר אֱלֹהִ֥ים יָחְנְךָ֖ בְּנִֽי׃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וַיְמַהֵ֣ר יוֹסֵ֗ף כִּֽי־נִכְמְר֤וּ רַחֲמָיו֙ אֶל־אָחִ֔יו וַיְבַקֵּ֖שׁ לִבְכּ֑וֹת וַיָּבֹ֥א הַחַ֖דְרָה וַיֵּ֥בְךְּ שָֽׁמָּה׃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וַיִּרְחַ֥ץ פָּנָ֖יו וַיֵּצֵ֑א וַיִּ֨תְאַפַּ֔ק וַיֹּ֖אמֶר שִׂ֥ימוּ לָֽחֶם׃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וַיָּשִׂ֥ימוּ ל֛וֹ לְבַדּ֖וֹ וְלָהֶ֣ם לְבַדָּ֑ם וְלַמִּצְרִ֞ים הָאֹכְלִ֤ים אִתּוֹ֙ לְבַדָּ֔ם כִּי֩ לֹ֨א יוּכְל֜וּן הַמִּצְרִ֗ים לֶאֱכֹ֤ל אֶת־הָֽעִבְרִים֙ לֶ֔חֶם כִּי־תוֹעֵבָ֥ה הִ֖וא לְמִצְרָֽיִם׃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וַיֵּשְׁב֣וּ לְפָנָ֔יו הַבְּכֹר֙ כִּבְכֹ֣רָת֔וֹ וְהַצָּעִ֖יר כִּצְעִרָת֑וֹ וַיִּתְמְה֥וּ הָאֲנָשִׁ֖ים אִ֥ישׁ אֶל־רֵעֵֽהוּ׃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וַיִּשָּׂ֨א מַשְׂאֹ֜ת מֵאֵ֣ת פָּנָיו֮ אֲלֵהֶם֒ וַתֵּ֜רֶב מַשְׂאַ֧ת בִּנְיָמִ֛ן מִמַּשְׂאֹ֥ת כֻּלָּ֖ם חָמֵ֣שׁ יָד֑וֹת וַיִּשְׁתּ֥וּ וַֽיִּשְׁכְּר֖וּ עִמּֽוֹ׃</w:t>
      </w:r>
    </w:p>
    <w:p>
      <w:pPr>
        <w:pStyle w:val="Heading2"/>
        <w:bidi/>
      </w:pPr>
      <w:r>
        <w:rPr>
          <w:rtl/>
          <w:cs/>
          <w:lang w:val="he_IL" w:bidi="he_IL"/>
        </w:rPr>
        <w:t>Genesis 44:1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וַיְצַ֞ו אֶת־אֲשֶׁ֣ר עַל־בֵּיתוֹ֮ לֵאמֹר֒ מַלֵּ֞א אֶת־אַמְתְּחֹ֤ת הָֽאֲנָשִׁים֙ אֹ֔כֶל כַּאֲשֶׁ֥ר יוּכְל֖וּן שְׂאֵ֑ת וְשִׂ֥ים כֶּֽסֶף־אִ֖ישׁ בְּפִ֥י אַמְתַּחְתּֽוֹ׃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וְאֶת־גְּבִיעִ֞י גְּבִ֣יעַ הַכֶּ֗סֶף תָּשִׂים֙ בְּפִי֙ אַמְתַּ֣חַת הַקָּטֹ֔ן וְאֵ֖ת כֶּ֣סֶף שִׁבְר֑וֹ וַיַּ֕עַשׂ כִּדְבַ֥ר יוֹסֵ֖ף אֲשֶׁ֥ר דִּבֵּֽר׃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הַבֹּ֖קֶר א֑וֹר וְהָאֲנָשִׁ֣ים שֻׁלְּח֔וּ הֵ֖מָּה וַחֲמֹרֵיהֶֽם׃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הֵ֠ם יָֽצְא֣וּ אֶת־הָעִיר֮ לֹ֣א הִרְחִיקוּ֒ וְיוֹסֵ֤ף אָמַר֙ לַֽאֲשֶׁ֣ר עַל־בֵּית֔וֹ ק֥וּם רְדֹ֖ף אַחֲרֵ֣י הָֽאֲנָשִׁ֑ים וְהִשַּׂגְתָּם֙ וְאָמַרְתָּ֣ אֲלֵהֶ֔ם לָ֛מָּה שִׁלַּמְתֶּ֥ם רָעָ֖ה תַּ֥חַת טוֹבָֽה׃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הֲל֣וֹא זֶ֗ה אֲשֶׁ֨ר יִשְׁתֶּ֤ה אֲדֹנִי֙ בּ֔וֹ וְה֕וּא נַחֵ֥שׁ יְנַחֵ֖שׁ בּ֑וֹ הֲרֵעֹתֶ֖ם אֲשֶׁ֥ר עֲשִׂיתֶֽם׃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וַֽיַּשִּׂגֵ֑ם וַיְדַבֵּ֣ר אֲלֵהֶ֔ם אֶת־הַדְּבָרִ֖ים הָאֵֽלֶּה׃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וַיֹּאמְר֣וּ אֵלָ֔יו לָ֚מָּה יְדַבֵּ֣ר אֲדֹנִ֔י כַּדְּבָרִ֖ים הָאֵ֑לֶּה חָלִ֙ילָה֙ לַעֲבָדֶ֔יךָ מֵעֲשׂ֖וֹת כַּדָּבָ֥ר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הֵ֣ן כֶּ֗סֶף אֲשֶׁ֤ר מָצָ֙אנוּ֙ בְּפִ֣י אַמְתְּחֹתֵ֔ינוּ הֱשִׁיבֹ֥נוּ אֵלֶ֖יךָ מֵאֶ֣רֶץ כְּנָ֑עַן וְאֵ֗יךְ נִגְנֹב֙ מִבֵּ֣ית אֲדֹנֶ֔יךָ כֶּ֖סֶף א֥וֹ זָהָֽב׃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אֲשֶׁ֨ר יִמָּצֵ֥א אִתּ֛וֹ מֵעֲבָדֶ֖יךָ וָמֵ֑ת וְגַם־אֲנַ֕חְנוּ נִֽהְיֶ֥ה לַֽאדֹנִ֖י לַעֲבָדִֽים׃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וַיֹּ֕אמֶר גַּם־עַתָּ֥ה כְדִבְרֵיכֶ֖ם כֶּן־ה֑וּא אֲשֶׁ֨ר יִמָּצֵ֤א אִתּוֹ֙ יִהְיֶה־לִּ֣י עָ֔בֶד וְאַתֶּ֖ם תִּהְי֥וּ נְקִיִּֽם׃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וַֽיְמַהֲר֗וּ וַיּוֹרִ֛דוּ אִ֥ישׁ אֶת־אַמְתַּחְתּ֖וֹ אָ֑רְצָה וַֽיִּפְתְּח֖וּ אִ֥ישׁ אַמְתַּחְתּֽוֹ׃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וַיְחַפֵּ֕שׂ בַּגָּד֣וֹל הֵחֵ֔ל וּבַקָּטֹ֖ן כִּלָּ֑ה וַיִּמָּצֵא֙ הַגָּבִ֔יעַ בְּאַמְתַּ֖חַת בִּנְיָמִֽן׃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וַֽיִּקְרְע֖וּ שִׂמְלֹתָ֑ם וַֽיַּעֲמֹס֙ אִ֣ישׁ עַל־חֲמֹר֔וֹ וַיָּשֻׁ֖בוּ הָעִֽירָה׃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וַיָּבֹ֨א יְהוּדָ֤ה וְאֶחָיו֙ בֵּ֣יתָה יוֹסֵ֔ף וְה֖וּא עוֹדֶ֣נּוּ שָׁ֑ם וַיִּפְּל֥וּ לְפָנָ֖יו אָֽרְצָה׃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וַיֹּ֤אמֶר לָהֶם֙ יוֹסֵ֔ף מָֽה־הַמַּעֲשֶׂ֥ה הַזֶּ֖ה אֲשֶׁ֣ר עֲשִׂיתֶ֑ם הֲל֣וֹא יְדַעְתֶּ֔ם כִּֽי־נַחֵ֧שׁ יְנַחֵ֛שׁ אִ֖ישׁ אֲשֶׁ֥ר כָּמֹֽנִי׃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וַיֹּ֣אמֶר יְהוּדָ֗ה מַה־נֹּאמַר֙ לַֽאדֹנִ֔י מַה־נְּדַבֵּ֖ר וּמַה־נִּצְטַדָּ֑ק הָאֱלֹהִ֗ים מָצָא֙ אֶת־עֲוֺ֣ן עֲבָדֶ֔יךָ הִנֶּנּ֤וּ עֲבָדִים֙ לַֽאדֹנִ֔י גַּם־אֲנַ֕חְנוּ גַּ֛ם אֲשֶׁר־נִמְצָ֥א הַגָּבִ֖יעַ בְּיָדֽוֹ׃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וַיֹּ֕אמֶר חָלִ֣ילָה לִּ֔י מֵעֲשׂ֖וֹת זֹ֑את הָאִ֡ישׁ אֲשֶׁר֩ נִמְצָ֨א הַגָּבִ֜יעַ בְּיָד֗וֹ ה֚וּא יִהְיֶה־לִּ֣י עָ֔בֶד וְאַתֶּ֕ם עֲל֥וּ לְשָׁל֖וֹם אֶל־אֲבִיכֶֽם׃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וַיִּגַּ֨שׁ אֵלָ֜יו יְהוּדָ֗ה וַיֹּאמֶר֮ בִּ֣י אֲדֹנִי֒ יְדַבֶּר־נָ֨א עַבְדְּךָ֤ דָבָר֙ בְּאָזְנֵ֣י אֲדֹנִ֔י וְאַל־יִ֥חַר אַפְּךָ֖ בְּעַבְדֶּ֑ךָ כִּ֥י כָמ֖וֹךָ כְּפַרְעֹֽה׃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אֲדֹנִ֣י שָׁאַ֔ל אֶת־עֲבָדָ֖יו לֵאמֹ֑ר הֲיֵשׁ־לָכֶ֥ם אָ֖ב אוֹ־אָֽח׃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וַנֹּ֙אמֶר֙ אֶל־אֲדֹנִ֔י יֶשׁ־לָ֙נוּ֙ אָ֣ב זָקֵ֔ן וְיֶ֥לֶד זְקֻנִ֖ים קָטָ֑ן וְאָחִ֨יו מֵ֜ת וַיִּוָּתֵ֨ר ה֧וּא לְבַדּ֛וֹ לְאִמּ֖וֹ וְאָבִ֥יו אֲהֵבֽוֹ׃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וַתֹּ֙אמֶר֙ אֶל־עֲבָדֶ֔יךָ הוֹרִדֻ֖הוּ אֵלָ֑י וְאָשִׂ֥ימָה עֵינִ֖י 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וַנֹּ֙אמֶר֙ אֶל־אֲדֹנִ֔י לֹא־יוּכַ֥ל הַנַּ֖עַר לַעֲזֹ֣ב אֶת־אָבִ֑יו וְעָזַ֥ב אֶת־אָבִ֖יו וָמֵֽת׃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וַתֹּ֙אמֶר֙ אֶל־עֲבָדֶ֔יךָ אִם־לֹ֥א יֵרֵ֛ד אֲחִיכֶ֥ם הַקָּטֹ֖ן אִתְּכֶ֑ם לֹ֥א תֹסִפ֖וּן לִרְא֥וֹת פָּנָֽי׃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וַיְהִי֙ כִּ֣י עָלִ֔ינוּ אֶֽל־עַבְדְּךָ֖ אָבִ֑י וַנַּ֨גֶּד־ל֔וֹ אֵ֖ת דִּבְרֵ֥י אֲדֹנִֽי׃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וַיֹּ֖אמֶר אָבִ֑ינוּ שֻׁ֖בוּ שִׁבְרוּ־לָ֥נוּ מְעַט־אֹֽכֶל׃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וַנֹּ֕אמֶר לֹ֥א נוּכַ֖ל לָרֶ֑דֶת אִם־יֵשׁ֩ אָחִ֨ינוּ הַקָּטֹ֤ן אִתָּ֙נוּ֙ וְיָרַ֔דְנוּ כִּי־לֹ֣א נוּכַ֗ל לִרְאוֹת֙ פְּנֵ֣י הָאִ֔ישׁ וְאָחִ֥ינוּ הַקָּטֹ֖ן אֵינֶ֥נּוּ אִתָּֽנוּ׃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וַיֹּ֛אמֶר עַבְדְּךָ֥ אָבִ֖י אֵלֵ֑ינוּ אַתֶּ֣ם יְדַעְתֶּ֔ם כִּ֥י שְׁנַ֖יִם יָֽלְדָה־לִּ֥י אִשְׁתִּֽי׃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וַיֵּצֵ֤א הָֽאֶחָד֙ מֵֽאִתִּ֔י וָאֹמַ֕ר אַ֖ךְ טָרֹ֣ף טֹרָ֑ף וְלֹ֥א רְאִיתִ֖יו עַד־הֵֽנָּה׃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וּלְקַחְתֶּ֧ם גַּם־אֶת־ זֶ֛ה מֵעִ֥ם פָּנַ֖י וְקָרָ֣הוּ אָס֑וֹן וְהֽוֹרַדְתֶּ֧ם אֶת־שֵׂיבָתִ֛י בְּרָעָ֖ה שְׁאֹֽלָה׃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וְעַתָּ֗ה כְּבֹאִי֙ אֶל־עַבְדְּךָ֣ אָבִ֔י וְהַנַּ֖עַר אֵינֶ֣נּוּ אִתָּ֑נוּ וְנַפְשׁ֖וֹ קְשׁוּרָ֥ה בְנַפְשֽׁוֹ׃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וְהָיָ֗ה כִּרְאוֹת֛וֹ כִּי־אֵ֥ין הַנַּ֖עַר וָמֵ֑ת וְהוֹרִ֨ידוּ עֲבָדֶ֜יךָ אֶת־שֵׂיבַ֨ת עַבְדְּךָ֥ אָבִ֛ינוּ בְּיָג֖וֹן שְׁאֹֽלָה׃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כִּ֤י עַבְדְּךָ֙ עָרַ֣ב אֶת־הַנַּ֔עַר מֵעִ֥ם אָבִ֖י לֵאמֹ֑ר אִם־לֹ֤א אֲבִיאֶ֙נּוּ֙ אֵלֶ֔יךָ וְחָטָ֥אתִי לְאָבִ֖י כָּל־הַיָּמִֽים׃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וְעַתָּ֗ה יֵֽשֶׁב־נָ֤א עַבְדְּךָ֙ תַּ֣חַת הַנַּ֔עַר עֶ֖בֶד לַֽאדֹנִ֑י וְהַנַּ֖עַר יַ֥עַל עִם־אֶחָֽיו׃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כִּי־אֵיךְ֙ אֶֽעֱלֶ֣ה אֶל־אָבִ֔י וְהַנַּ֖עַר אֵינֶ֣נּוּ אִתִּ֑י פֶּ֚ן אֶרְאֶ֣ה בָרָ֔ע אֲשֶׁ֥ר יִמְצָ֖א אֶת־אָבִֽי׃</w:t>
      </w:r>
    </w:p>
    <w:p>
      <w:pPr>
        <w:pStyle w:val="Heading2"/>
        <w:bidi/>
      </w:pPr>
      <w:r>
        <w:rPr>
          <w:rtl/>
          <w:cs/>
          <w:lang w:val="he_IL" w:bidi="he_IL"/>
        </w:rPr>
        <w:t>Genesis 45:1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וְלֹֽא־יָכֹ֨ל יוֹסֵ֜ף לְהִתְאַפֵּ֗ק לְכֹ֤ל הַנִּצָּבִים֙ עָלָ֔יו וַיִּקְרָ֕א הוֹצִ֥יאוּ כָל־אִ֖ישׁ מֵעָלָ֑י וְלֹא־עָ֤מַד אִישׁ֙ אִתּ֔וֹ בְּהִתְוַדַּ֥ע יוֹסֵ֖ף אֶל־אֶחָֽיו׃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וַיִּתֵּ֥ן אֶת־קֹל֖וֹ בִּבְכִ֑י וַיִּשְׁמְע֣וּ מִצְרַ֔יִם וַיִּשְׁמַ֖ע בֵּ֥ית פַּרְעֹֽה׃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וַיֹּ֨אמֶר יוֹסֵ֤ף אֶל־אֶחָיו֙ אֲנִ֣י יוֹסֵ֔ף הַע֥וֹד אָבִ֖י חָ֑י וְלֹֽא־יָכְל֤וּ אֶחָיו֙ לַעֲנ֣וֹת אֹת֔וֹ כִּ֥י נִבְהֲל֖וּ מִפָּנָֽיו׃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וַיֹּ֨אמֶר יוֹסֵ֧ף אֶל־אֶחָ֛יו גְּשׁוּ־נָ֥א אֵלַ֖י וַיִּגָּ֑שׁוּ וַיֹּ֗אמֶר אֲנִי֙ יוֹסֵ֣ף אֲחִיכֶ֔ם אֲשֶׁר־מְכַרְתֶּ֥ם אֹתִ֖י מִצְרָֽיְמָה׃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וְעַתָּ֣ה ׀ אַל־תֵּעָ֣צְב֗וּ וְאַל־יִ֙חַר֙ בְּעֵ֣ינֵיכֶ֔ם כִּֽי־מְכַרְתֶּ֥ם אֹתִ֖י הֵ֑נָּה כִּ֣י לְמִֽחְיָ֔ה שְׁלָחַ֥נִי אֱלֹהִ֖ים לִפְנֵיכֶֽם׃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כִּי־זֶ֛ה שְׁנָתַ֥יִם הָרָעָ֖ב בְּקֶ֣רֶב הָאָ֑רֶץ וְעוֹד֙ חָמֵ֣שׁ שָׁנִ֔ים אֲשֶׁ֥ר אֵין־חָרִ֖ישׁ וְקָצִּֽיר׃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וַיִּשְׁלָחֵ֤נִי אֱלֹהִים֙ לִפְנֵיכֶ֔ם לָשׂ֥וּם לָכֶ֛ם שְׁאֵרִ֖ית בָּאָ֑רֶץ וּלְהַחֲי֣וֹת לָכֶ֔ם לִפְלֵיטָ֖ה גְּדֹלָֽה׃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וְעַתָּ֗ה לֹֽא־אַתֶּ֞ם שְׁלַחְתֶּ֤ם אֹתִי֙ הֵ֔נָּה כִּ֖י הָאֱלֹהִ֑ים וַיְשִׂימֵ֨נִֽי לְאָ֜ב לְפַרְעֹ֗ה וּלְאָדוֹן֙ לְכָל־בֵּית֔וֹ וּמֹשֵׁ֖ל בְּכָל־אֶ֥רֶץ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מַהֲרוּ֮ וַעֲל֣וּ אֶל־אָבִי֒ וַאֲמַרְתֶּ֣ם אֵלָ֗יו כֹּ֤ה אָמַר֙ בִּנְךָ֣ יוֹסֵ֔ף שָׂמַ֧נִי אֱלֹהִ֛ים לְאָד֖וֹן לְכָל־מִצְרָ֑יִם רְדָ֥ה אֵלַ֖י אַֽל־תַּעֲמֹֽד׃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וְיָשַׁבְתָּ֣ בְאֶֽרֶץ־גֹּ֗שֶׁן וְהָיִ֤יתָ קָרוֹב֙ אֵלַ֔י אַתָּ֕ה וּבָנֶ֖יךָ וּבְנֵ֣י בָנֶ֑יךָ וְצֹאנְךָ֥ וּבְקָרְךָ֖ וְכָל־אֲשֶׁר־לָֽךְ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וְכִלְכַּלְתִּ֤י אֹֽתְךָ֙ שָׁ֔ם כִּי־ע֛וֹד חָמֵ֥שׁ שָׁנִ֖ים רָעָ֑ב פֶּן־תִּוָּרֵ֛שׁ אַתָּ֥ה וּבֵֽיתְךָ֖ וְכָל־אֲשֶׁר־לָֽךְ׃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וְהִנֵּ֤ה עֵֽינֵיכֶם֙ רֹא֔וֹת וְעֵינֵ֖י אָחִ֣י בִנְיָמִ֑ין כִּי־פִ֖י הַֽמְדַבֵּ֥ר אֲלֵיכֶֽם׃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וְהִגַּדְתֶּ֣ם לְאָבִ֗י אֶת־כָּל־כְּבוֹדִי֙ בְּמִצְרַ֔יִם וְאֵ֖ת כָּל־אֲשֶׁ֣ר רְאִיתֶ֑ם וּמִֽהַרְתֶּ֛ם וְהוֹרַדְתֶּ֥ם אֶת־אָבִ֖י הֵֽנָּה׃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וַיִּפֹּ֛ל עַל־צַוְּארֵ֥י בִנְיָמִֽן־אָחִ֖יו וַיֵּ֑בְךְּ וּבִנְיָמִ֔ן בָּכָ֖ה עַל־צַוָּארָֽיו׃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וַיְנַשֵּׁ֥ק לְכָל־אֶחָ֖יו וַיֵּ֣בְךְּ עֲלֵיהֶ֑ם וְאַ֣חֲרֵי כֵ֔ן דִּבְּר֥וּ אֶחָ֖יו אִתּֽוֹ׃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וְהַקֹּ֣ל נִשְׁמַ֗ע בֵּ֤ית פַּרְעֹה֙ לֵאמֹ֔ר בָּ֖אוּ אֲחֵ֣י יוֹסֵ֑ף וַיִּיטַב֙ בְּעֵינֵ֣י פַרְעֹ֔ה וּבְעֵינֵ֖י עֲבָדָֽיו׃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וַיֹּ֤אמֶר פַּרְעֹה֙ אֶל־יוֹסֵ֔ף אֱמֹ֥ר אֶל־אַחֶ֖יךָ זֹ֣את עֲשׂ֑וּ טַֽעֲנוּ֙ אֶת־בְּעִ֣ירְכֶ֔ם וּלְכוּ־בֹ֖אוּ אַ֥רְצָה כְּנָֽעַן׃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וּקְח֧וּ אֶת־אֲבִיכֶ֛ם וְאֶת־בָּתֵּיכֶ֖ם וּבֹ֣אוּ אֵלָ֑י וְאֶתְּנָ֣ה לָכֶ֗ם אֶת־טוּב֙ אֶ֣רֶץ מִצְרַ֔יִם וְאִכְל֖וּ אֶת־חֵ֥לֶב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וְאַתָּ֥ה צֻוֵּ֖יתָה זֹ֣את עֲשׂ֑וּ קְחוּ־לָכֶם֩ מֵאֶ֨רֶץ מִצְרַ֜יִם עֲגָל֗וֹת לְטַפְּכֶם֙ וְלִנְשֵׁיכֶ֔ם וּנְשָׂאתֶ֥ם אֶת־אֲבִיכֶ֖ם וּבָאתֶֽם׃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וְעֵ֣ינְכֶ֔ם אַל־תָּחֹ֖ס עַל־כְּלֵיכֶ֑ם כִּי־ט֛וּב כָּל־אֶ֥רֶץ מִצְרַ֖יִם לָכֶ֥ם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וַיַּֽעֲשׂוּ־כֵן֙ בְּנֵ֣י יִשְׂרָאֵ֔ל וַיִּתֵּ֨ן לָהֶ֥ם יוֹסֵ֛ף עֲגָל֖וֹת עַל־פִּ֣י פַרְעֹ֑ה וַיִּתֵּ֥ן לָהֶ֛ם צֵדָ֖ה לַדָּֽרֶךְ׃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לְכֻלָּ֥ם נָתַ֛ן לָאִ֖ישׁ חֲלִפ֣וֹת שְׂמָלֹ֑ת וּלְבִנְיָמִ֤ן נָתַן֙ שְׁלֹ֣שׁ מֵא֣וֹת כֶּ֔סֶף וְחָמֵ֖שׁ חֲלִפֹ֥ת שְׂמָלֹֽת׃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וּלְאָבִ֞יו שָׁלַ֤ח כְּזֹאת֙ עֲשָׂרָ֣ה חֲמֹרִ֔ים נֹשְׂאִ֖ים מִטּ֣וּב מִצְרָ֑יִם וְעֶ֣שֶׂר אֲתֹנֹ֡ת נֹֽ֠שְׂאֹת בָּ֣ר וָלֶ֧חֶם וּמָז֛וֹן לְאָבִ֖יו לַדָּֽרֶךְ׃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וַיְשַׁלַּ֥ח אֶת־אֶחָ֖יו וַיֵּלֵ֑כוּ וַיֹּ֣אמֶר אֲלֵהֶ֔ם אַֽל־תִּרְגְּז֖וּ בַּדָּֽרֶךְ׃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וַֽיַּעֲל֖וּ מִמִּצְרָ֑יִם וַיָּבֹ֙אוּ֙ אֶ֣רֶץ כְּנַ֔עַן אֶֽל־יַעֲקֹ֖ב אֲבִיהֶֽם׃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וַיַּגִּ֨דוּ ל֜וֹ לֵאמֹ֗ר ע֚וֹד יוֹסֵ֣ף חַ֔י וְכִֽי־ה֥וּא מֹשֵׁ֖ל בְּכָל־אֶ֣רֶץ מִצְרָ֑יִם וַיָּ֣פָג לִבּ֔וֹ כִּ֥י לֹא־הֶאֱמִ֖ין לָהֶֽם׃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וַיְדַבְּר֣וּ אֵלָ֗יו אֵ֣ת כָּל־דִּבְרֵ֤י יוֹסֵף֙ אֲשֶׁ֣ר דִּבֶּ֣ר אֲלֵהֶ֔ם וַיַּרְא֙ אֶת־הָ֣עֲגָל֔וֹת אֲשֶׁר־שָׁלַ֥ח יוֹסֵ֖ף לָשֵׂ֣את אֹת֑וֹ וַתְּחִ֕י ר֖וּחַ יַעֲקֹ֥ב אֲבִיהֶֽם׃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וַיֹּ֙אמֶר֙ יִשְׂרָאֵ֔ל רַ֛ב עוֹד־יוֹסֵ֥ף בְּנִ֖י חָ֑י אֵֽלְכָ֥ה וְאֶרְאֶ֖נּוּ בְּטֶ֥רֶם אָמֽוּת׃</w:t>
      </w:r>
    </w:p>
    <w:p>
      <w:pPr>
        <w:pStyle w:val="Heading2"/>
        <w:bidi/>
      </w:pPr>
      <w:r>
        <w:rPr>
          <w:rtl/>
          <w:cs/>
          <w:lang w:val="he_IL" w:bidi="he_IL"/>
        </w:rPr>
        <w:t>Genesis 46:1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וַיִּסַּ֤ע יִשְׂרָאֵל֙ וְכָל־אֲשֶׁר־ל֔וֹ וַיָּבֹ֖א בְּאֵ֣רָה שָּׁ֑בַע וַיִּזְבַּ֣ח זְבָחִ֔ים לֵאלֹהֵ֖י אָבִ֥יו יִצְחָֽק׃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וַיֹּ֨אמֶר אֱלֹהִ֤ים ׀ לְיִשְׂרָאֵל֙ בְּמַרְאֹ֣ת הַלַּ֔יְלָה וַיֹּ֖אמֶר יַעֲקֹ֣ב ׀ יַעֲקֹ֑ב וַיֹּ֖אמֶר הִנֵּֽנִי׃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וַיֹּ֕אמֶר אָנֹכִ֥י הָאֵ֖ל אֱלֹהֵ֣י אָבִ֑יךָ אַל־תִּירָא֙ מֵרְדָ֣ה מִצְרַ֔יְמָה כִּֽי־לְג֥וֹי גָּד֖וֹל אֲשִֽׂימְךָ֥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אָנֹכִ֗י אֵרֵ֤ד עִמְּךָ֙ מִצְרַ֔יְמָה וְאָנֹכִ֖י אַֽעַלְךָ֣ גַם־עָלֹ֑ה וְיוֹסֵ֕ף יָשִׁ֥ית יָד֖וֹ עַל־עֵינֶֽיךָ׃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וַיָּ֥קָם יַעֲקֹ֖ב מִבְּאֵ֣ר שָׁ֑בַע וַיִּשְׂא֨וּ בְנֵֽי־יִשְׂרָאֵ֜ל אֶת־יַעֲקֹ֣ב אֲבִיהֶ֗ם וְאֶת־טַפָּם֙ וְאֶת־נְשֵׁיהֶ֔ם בָּעֲגָל֕וֹת אֲשֶׁר־שָׁלַ֥ח פַּרְעֹ֖ה לָשֵׂ֥את אֹתֽוֹ׃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וַיִּקְח֣וּ אֶת־מִקְנֵיהֶ֗ם וְאֶת־רְכוּשָׁם֙ אֲשֶׁ֤ר רָֽכְשׁוּ֙ בְּאֶ֣רֶץ כְּנַ֔עַן וַיָּבֹ֖אוּ מִצְרָ֑יְמָה יַעֲקֹ֖ב וְכָל־זַרְע֥וֹ אִתּֽוֹ׃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בָּנָ֞יו וּבְנֵ֤י בָנָיו֙ אִתּ֔וֹ בְּנֹתָ֛יו וּבְנ֥וֹת בָּנָ֖יו וְכָל־זַרְע֑וֹ הֵבִ֥יא אִתּ֖וֹ מִצְרָֽיְמָה׃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וְאֵ֨לֶּה שְׁמ֧וֹת בְּנֵֽי־יִשְׂרָאֵ֛ל הַבָּאִ֥ים מִצְרַ֖יְמָה יַעֲקֹ֣ב וּבָנָ֑יו בְּכֹ֥ר יַעֲקֹ֖ב רְאוּבֵֽן׃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וּבְנֵ֖י רְאוּבֵ֑ן חֲנ֥וֹךְ וּפַלּ֖וּא וְחֶצְר֥וֹן וְכַרְמִֽי׃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וּבְנֵ֣י שִׁמְע֗וֹן יְמוּאֵ֧ל וְיָמִ֛ין וְאֹ֖הַד וְיָכִ֣ין וְצֹ֑חַר וְשָׁא֖וּל בֶּן־הַֽכְּנַעֲנִֽית׃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וּבְנֵ֖י לֵוִ֑י גֵּרְשׁ֕וֹן קְהָ֖ת וּמְרָרִֽי׃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וּבְנֵ֣י יְהוּדָ֗ה עֵ֧ר וְאוֹנָ֛ן וְשֵׁלָ֖ה וָפֶ֣רֶץ וָזָ֑רַח וַיָּ֨מָת עֵ֤ר וְאוֹנָן֙ בְּאֶ֣רֶץ כְּנַ֔עַן וַיִּהְי֥וּ בְנֵי־פֶ֖רֶץ חֶצְר֥וֹן וְחָמֽוּל׃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וּבְנֵ֖י יִשָׂשכָ֑ר תּוֹלָ֥ע וּפֻוָּ֖ה וְי֥וֹב וְשִׁמְרֽוֹן׃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וּבְנֵ֖י זְבוּלֻ֑ן סֶ֥רֶד וְאֵל֖וֹן וְיַחְלְאֵֽל׃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אֵ֣לֶּה ׀ בְּנֵ֣י לֵאָ֗ה אֲשֶׁ֨ר יָֽלְדָ֤ה לְיַעֲקֹב֙ בְּפַדַּ֣ן אֲרָ֔ם וְאֵ֖ת דִּינָ֣ה בִתּ֑וֹ כָּל־נֶ֧פֶשׁ בָּנָ֛יו וּבְנוֹתָ֖יו שְׁלֹשִׁ֥ים וְשָׁלֹֽשׁ׃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וּבְנֵ֣י גָ֔ד צִפְי֥וֹן וְחַגִּ֖י שׁוּנִ֣י וְאֶצְבֹּ֑ן עֵרִ֥י וַֽאֲרוֹדִ֖י וְאַרְאֵלִֽי׃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וּבְנֵ֣י אָשֵׁ֗ר יִמְנָ֧ה וְיִשְׁוָ֛ה וְיִשְׁוִ֥י וּבְרִיעָ֖ה וְשֶׂ֣רַח אֲחֹתָ֑ם וּבְנֵ֣י בְרִיעָ֔ה חֶ֖בֶר וּמַלְכִּיאֵֽל׃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אֵ֚לֶּה בְּנֵ֣י זִלְפָּ֔ה אֲשֶׁר־נָתַ֥ן לָבָ֖ן לְלֵאָ֣ה בִתּ֑וֹ וַתֵּ֤לֶד אֶת־אֵ֙לֶּה֙ לְיַעֲקֹ֔ב שֵׁ֥שׁ עֶשְׂרֵ֖ה נָֽפֶשׁ׃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בְּנֵ֤י רָחֵל֙ אֵ֣שֶׁת יַֽעֲקֹ֔ב יוֹסֵ֖ף וּבִנְיָמִֽן׃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וַיִּוָּלֵ֣ד לְיוֹסֵף֮ בְּאֶ֣רֶץ מִצְרַיִם֒ אֲשֶׁ֤ר יָֽלְדָה־לּוֹ֙ אָֽסְנַ֔ת בַּת־פּ֥וֹטִי פֶ֖רַע כֹּהֵ֣ן אֹ֑ן אֶת־מְנַשֶּׁ֖ה וְאֶת־אֶפְרָֽיִם׃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וּבְנֵ֣י בִנְיָמִ֗ן בֶּ֤לַע וָבֶ֙כֶר֙ וְאַשְׁבֵּ֔ל גֵּרָ֥א וְנַעֲמָ֖ן אֵחִ֣י וָרֹ֑אשׁ מֻפִּ֥ים וְחֻפִּ֖ים וָאָֽרְדְּ׃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אֵ֚לֶּה בְּנֵ֣י רָחֵ֔ל אֲשֶׁ֥ר יֻלַּ֖ד לְיַעֲקֹ֑ב כָּל־נֶ֖פֶשׁ אַרְבָּעָ֥ה עָשָֽׂר׃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וּבְנֵי־דָ֖ן חֻשִֽׁים׃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וּבְנֵ֖י נַפְתָּלִ֑י יַחְצְאֵ֥ל וְגוּנִ֖י וְיֵ֥צֶר וְשִׁלֵּֽם׃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אֵ֚לֶּה בְּנֵ֣י בִלְהָ֔ה אֲשֶׁר־נָתַ֥ן לָבָ֖ן לְרָחֵ֣ל בִּתּ֑וֹ וַתֵּ֧לֶד אֶת־אֵ֛לֶּה לְיַעֲקֹ֖ב כָּל־נֶ֥פֶשׁ שִׁבְעָֽה׃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כָּל־הַ֠נֶּפֶשׁ הַבָּאָ֨ה לְיַעֲקֹ֤ב מִצְרַ֙יְמָה֙ יֹצְאֵ֣י יְרֵכ֔וֹ מִלְּבַ֖ד נְשֵׁ֣י בְנֵי־יַעֲקֹ֑ב כָּל־נֶ֖פֶשׁ שִׁשִּׁ֥ים וָשֵֽׁשׁ׃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וּבְנֵ֥י יוֹסֵ֛ף אֲשֶׁר־יֻלַּד־ל֥וֹ בְמִצְרַ֖יִם נֶ֣פֶשׁ שְׁנָ֑יִם כָּל־הַנֶּ֧פֶשׁ לְבֵֽית־יַעֲקֹ֛ב הַבָּ֥אָה מִצְרַ֖יְמָה שִׁבְעִֽים׃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וְאֶת־יְהוּדָ֞ה שָׁלַ֤ח לְפָנָיו֙ אֶל־יוֹסֵ֔ף לְהוֹרֹ֥ת לְפָנָ֖יו גֹּ֑שְׁנָה וַיָּבֹ֖אוּ אַ֥רְצָה גֹּֽשֶׁן׃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וַיֶּאְסֹ֤ר יוֹסֵף֙ מֶרְכַּבְתּ֔וֹ וַיַּ֛עַל לִקְרַֽאת־יִשְׂרָאֵ֥ל אָבִ֖יו גֹּ֑שְׁנָה וַיֵּרָ֣א אֵלָ֗יו וַיִּפֹּל֙ עַל־צַוָּארָ֔יו וַיֵּ֥בְךְּ עַל־צַוָּארָ֖יו עֽוֹד׃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וַיֹּ֧אמֶר יִשְׂרָאֵ֛ל אֶל־יוֹסֵ֖ף אָמ֣וּתָה הַפָּ֑עַם אַחֲרֵי֙ רְאוֹתִ֣י אֶת־פָּנֶ֔יךָ כִּ֥י עוֹדְךָ֖ חָֽי׃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וַיֹּ֨אמֶר יוֹסֵ֤ף אֶל־אֶחָיו֙ וְאֶל־בֵּ֣ית אָבִ֔יו אֶעֱלֶ֖ה וְאַגִּ֣ידָה לְפַרְעֹ֑ה וְאֹֽמְרָ֣ה אֵלָ֔יו אַחַ֧י וּבֵית־אָבִ֛י אֲשֶׁ֥ר בְּאֶֽרֶץ־כְּנַ֖עַן בָּ֥אוּ אֵלָֽי׃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וְהָאֲנָשִׁים֙ רֹ֣עֵי צֹ֔אן כִּֽי־אַנְשֵׁ֥י מִקְנֶ֖ה הָי֑וּ וְצֹאנָ֧ם וּבְקָרָ֛ם וְכָל־אֲשֶׁ֥ר לָהֶ֖ם הֵבִֽיאוּ׃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וְהָיָ֕ה כִּֽי־יִקְרָ֥א לָכֶ֖ם פַּרְעֹ֑ה וְאָמַ֖ר מַה־מַּעֲשֵׂיכֶֽם׃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וַאֲמַרְתֶּ֗ם אַנְשֵׁ֨י מִקְנֶ֜ה הָי֤וּ עֲבָדֶ֙יךָ֙ מִנְּעוּרֵ֣ינוּ וְעַד־עַ֔תָּה גַּם־אֲנַ֖חְנוּ גַּם־אֲבֹתֵ֑ינוּ בַּעֲב֗וּר תֵּשְׁבוּ֙ בְּאֶ֣רֶץ גֹּ֔שֶׁן כִּֽי־תוֹעֲבַ֥ת מִצְרַ֖יִם כָּל־רֹ֥עֵה צֹֽאן׃</w:t>
      </w:r>
    </w:p>
    <w:p>
      <w:pPr>
        <w:pStyle w:val="Heading2"/>
        <w:bidi/>
      </w:pPr>
      <w:r>
        <w:rPr>
          <w:rtl/>
          <w:cs/>
          <w:lang w:val="he_IL" w:bidi="he_IL"/>
        </w:rPr>
        <w:t>Genesis 47:1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וַיָּבֹ֣א יוֹסֵף֮ וַיַּגֵּ֣ד לְפַרְעֹה֒ וַיֹּ֗אמֶר אָבִ֨י וְאַחַ֜י וְצֹאנָ֤ם וּבְקָרָם֙ וְכָל־אֲשֶׁ֣ר לָהֶ֔ם בָּ֖אוּ מֵאֶ֣רֶץ כְּנָ֑עַן וְהִנָּ֖ם בְּאֶ֥רֶץ גֹּֽשֶׁן׃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וּמִקְצֵ֣ה אֶחָ֔יו לָקַ֖ח חֲמִשָּׁ֣ה אֲנָשִׁ֑ים וַיַּצִּגֵ֖ם לִפְנֵ֥י פַרְעֹֽה׃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וַיֹּ֧אמֶר פַּרְעֹ֛ה אֶל־אֶחָ֖יו מַה־מַּעֲשֵׂיכֶ֑ם וַיֹּאמְר֣וּ אֶל־פַּרְעֹ֗ה רֹעֵ֥ה צֹאן֙ עֲבָדֶ֔יךָ גַּם־אֲנַ֖חְנוּ גַּם־אֲבוֹתֵֽינוּ׃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וַיֹּאמְר֣וּ אֶל־פַּרְעֹ֗ה לָג֣וּר בָּאָרֶץ֮ בָּאנוּ֒ כִּי־אֵ֣ין מִרְעֶ֗ה לַצֹּאן֙ אֲשֶׁ֣ר לַעֲבָדֶ֔יךָ כִּֽי־כָבֵ֥ד הָרָעָ֖ב בְּאֶ֣רֶץ כְּנָ֑עַן וְעַתָּ֛ה יֵֽשְׁבוּ־נָ֥א עֲבָדֶ֖יךָ בְּאֶ֥רֶץ גֹּֽשֶׁן׃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וַיֹּ֣אמֶר פַּרְעֹ֔ה אֶל־יוֹסֵ֖ף לֵאמֹ֑ר אָבִ֥יךָ וְאַחֶ֖יךָ בָּ֥אוּ אֵלֶֽיךָ׃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אֶ֤רֶץ מִצְרַ֙יִם֙ לְפָנֶ֣יךָ הִ֔וא בְּמֵיטַ֣ב הָאָ֔רֶץ הוֹשֵׁ֥ב אֶת־אָבִ֖יךָ וְאֶת־אַחֶ֑יךָ יֵשְׁבוּ֙ בְּאֶ֣רֶץ גֹּ֔שֶׁן וְאִם־יָדַ֗עְתָּ וְיֶשׁ־בָּם֙ אַנְשֵׁי־חַ֔יִל וְשַׂמְתָּ֛ם שָׂרֵ֥י מִקְנֶ֖ה עַל־אֲשֶׁר־לִֽי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וַיָּבֵ֤א יוֹסֵף֙ אֶת־יַֽעֲקֹ֣ב אָבִ֔יו וַיַּֽעֲמִדֵ֖הוּ לִפְנֵ֣י פַרְעֹ֑ה וַיְבָ֥רֶךְ יַעֲקֹ֖ב אֶת־פַּרְעֹֽה׃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וַיֹּ֥אמֶר פַּרְעֹ֖ה אֶֽל־יַעֲקֹ֑ב כַּמָּ֕ה יְמֵ֖י שְׁנֵ֥י חַיֶּֽיךָ׃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וַיֹּ֤אמֶר יַעֲקֹב֙ אֶל־פַּרְעֹ֔ה יְמֵי֙ שְׁנֵ֣י מְגוּרַ֔י שְׁלֹשִׁ֥ים וּמְאַ֖ת שָׁנָ֑ה מְעַ֣ט וְרָעִ֗ים הָיוּ֙ יְמֵי֙ שְׁנֵ֣י חַיַּ֔י וְלֹ֣א הִשִּׂ֗יגוּ אֶת־יְמֵי֙ שְׁנֵי֙ חַיֵּ֣י אֲבֹתַ֔י בִּימֵ֖י מְגוּרֵיהֶֽם׃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וַיְבָ֥רֶךְ יַעֲקֹ֖ב אֶת־פַּרְעֹ֑ה וַיֵּצֵ֖א מִלִּפְנֵ֥י פַרְעֹֽה׃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וַיּוֹשֵׁ֣ב יוֹסֵף֮ אֶת־אָבִ֣יו וְאֶת־אֶחָיו֒ וַיִּתֵּ֨ן לָהֶ֤ם אֲחֻזָּה֙ בְּאֶ֣רֶץ מִצְרַ֔יִם בְּמֵיטַ֥ב הָאָ֖רֶץ בְּאֶ֣רֶץ רַעְמְסֵ֑ס כַּאֲשֶׁ֖ר צִוָּ֥ה פַרְעֹֽה׃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וַיְכַלְכֵּ֤ל יוֹסֵף֙ אֶת־אָבִ֣יו וְאֶת־אֶחָ֔יו וְאֵ֖ת כָּל־בֵּ֣ית אָבִ֑יו לֶ֖חֶם לְפִ֥י הַטָּֽף׃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וְלֶ֤חֶם אֵין֙ בְּכָל־הָאָ֔רֶץ כִּֽי־כָבֵ֥ד הָרָעָ֖ב מְאֹ֑ד וַתֵּ֜לַהּ אֶ֤רֶץ מִצְרַ֙יִם֙ וְאֶ֣רֶץ כְּנַ֔עַן מִפְּנֵ֖י הָרָעָֽב׃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וַיְלַקֵּ֣ט יוֹסֵ֗ף אֶת־כָּל־הַכֶּ֙סֶף֙ הַנִּמְצָ֤א בְאֶֽרֶץ־מִצְרַ֙יִם֙ וּבְאֶ֣רֶץ כְּנַ֔עַן בַּשֶּׁ֖בֶר אֲשֶׁר־הֵ֣ם שֹׁבְרִ֑ים וַיָּבֵ֥א יוֹסֵ֛ף אֶת־הַכֶּ֖סֶף בֵּ֥יתָה פַרְעֹֽה׃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וַיִּתֹּ֣ם הַכֶּ֗סֶף מֵאֶ֣רֶץ מִצְרַיִם֮ וּמֵאֶ֣רֶץ כְּנַעַן֒ וַיָּבֹאוּ֩ כָל־מִצְרַ֨יִם אֶל־יוֹסֵ֤ף לֵאמֹר֙ הָֽבָה־לָּ֣נוּ לֶ֔חֶם וְלָ֥מָּה נָמ֖וּת נֶגְדֶּ֑ךָ כִּ֥י אָפֵ֖ס כָּֽסֶף׃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וַיֹּ֤אמֶר יוֹסֵף֙ הָב֣וּ מִקְנֵיכֶ֔ם וְאֶתְּנָ֥ה לָכֶ֖ם בְּמִקְנֵיכֶ֑ם אִם־אָפֵ֖ס כָּֽסֶף׃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וַיָּבִ֣יאוּ אֶת־מִקְנֵיהֶם֮ אֶל־יוֹסֵף֒ וַיִּתֵּ֣ן לָהֶם֩ יוֹסֵ֨ף לֶ֜חֶם בַּסּוּסִ֗ים וּבְמִקְנֵ֥ה הַצֹּ֛אן וּבְמִקְנֵ֥ה הַבָּקָ֖ר וּבַחֲמֹרִ֑ים וַיְנַהֲלֵ֤ם בַּלֶּ֙חֶם֙ בְּכָל־מִקְנֵהֶ֔ם בַּשָּׁנָ֖ה הַהִֽוא׃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וַתִּתֹּם֮ הַשָּׁנָ֣ה הַהִוא֒ וַיָּבֹ֨אוּ אֵלָ֜יו בַּשָּׁנָ֣ה הַשֵּׁנִ֗ית וַיֹּ֤אמְרוּ לוֹ֙ לֹֽא־נְכַחֵ֣ד מֵֽאֲדֹנִ֔י כִּ֚י אִם־תַּ֣ם הַכֶּ֔סֶף וּמִקְנֵ֥ה הַבְּהֵמָ֖ה אֶל־אֲדֹנִ֑י לֹ֤א נִשְׁאַר֙ לִפְנֵ֣י אֲדֹנִ֔י בִּלְתִּ֥י אִם־גְּוִיָּתֵ֖נוּ וְאַדְמָתֵֽנוּ׃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לָ֧מָּה נָמ֣וּת לְעֵינֶ֗יךָ גַּם־אֲנַ֙חְנוּ֙ גַּ֣ם אַדְמָתֵ֔נוּ קְנֵֽה־אֹתָ֥נוּ וְאֶת־אַדְמָתֵ֖נוּ בַּלָּ֑חֶם וְנִֽהְיֶ֞ה אֲנַ֤חְנוּ וְאַדְמָתֵ֙נוּ֙ עֲבָדִ֣ים לְפַרְעֹ֔ה וְתֶן־זֶ֗רַע וְנִֽחְיֶה֙ וְלֹ֣א נָמ֔וּת וְהָאֲדָמָ֖ה לֹ֥א תֵשָֽׁם׃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וַיִּ֨קֶן יוֹסֵ֜ף אֶת־כָּל־אַדְמַ֤ת מִצְרַ֙יִם֙ לְפַרְעֹ֔ה כִּֽי־מָכְר֤וּ מִצְרַ֙יִם֙ אִ֣ישׁ שָׂדֵ֔הוּ כִּֽי־חָזַ֥ק עֲלֵהֶ֖ם הָרָעָ֑ב וַתְּהִ֥י הָאָ֖רֶץ לְפַרְעֹֽה׃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וְאֶ֨ת־הָעָ֔ם הֶעֱבִ֥יר אֹת֖וֹ לֶעָרִ֑ים מִקְצֵ֥ה גְבוּל־מִצְרַ֖יִם וְעַד־קָצֵֽהוּ׃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רַ֛ק אַדְמַ֥ת הַכֹּהֲנִ֖ים לֹ֣א קָנָ֑ה כִּי֩ חֹ֨ק לַכֹּהֲנִ֜ים מֵאֵ֣ת פַּרְעֹ֗ה וְאָֽכְל֤וּ אֶת־חֻקָּם֙ אֲשֶׁ֨ר נָתַ֤ן לָהֶם֙ פַּרְעֹ֔ה עַל־כֵּ֕ן לֹ֥א מָכְר֖וּ אֶת־אַדְמָתָֽם׃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וַיֹּ֤אמֶר יוֹסֵף֙ אֶל־הָעָ֔ם הֵן֩ קָנִ֨יתִי אֶתְכֶ֥ם הַיּ֛וֹם וְאֶת־אַדְמַתְכֶ֖ם לְפַרְעֹ֑ה הֵֽא־לָכֶ֣ם זֶ֔רַע וּזְרַעְתֶּ֖ם אֶת־הָאֲדָמָֽה׃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וְהָיָה֙ בַּתְּבוּאֹ֔ת וּנְתַתֶּ֥ם חֲמִישִׁ֖ית לְפַרְעֹ֑ה וְאַרְבַּ֣ע הַיָּדֹ֡ת יִהְיֶ֣ה לָכֶם֩ לְזֶ֨רַע הַשָּׂדֶ֧ה וּֽלְאָכְלְכֶ֛ם וְלַאֲשֶׁ֥ר בְּבָתֵּיכֶ֖ם וְלֶאֱכֹ֥ל לְטַפְּכֶֽם׃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וַיֹּאמְר֖וּ הֶחֱיִתָ֑נוּ נִמְצָא־חֵן֙ בְּעֵינֵ֣י אֲדֹנִ֔י וְהָיִ֥ינוּ עֲבָדִ֖ים לְפַרְעֹֽה׃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וַיָּ֣שֶׂם אֹתָ֣הּ יוֹסֵ֡ף לְחֹק֩ עַד־הַיּ֨וֹם הַזֶּ֜ה עַל־אַדְמַ֥ת מִצְרַ֛יִם לְפַרְעֹ֖ה לַחֹ֑מֶשׁ רַ֞ק אַדְמַ֤ת הַכֹּֽהֲנִים֙ לְבַדָּ֔ם לֹ֥א הָיְתָ֖ה לְפַרְעֹֽה׃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וַיֵּ֧שֶׁב יִשְׂרָאֵ֛ל בְּאֶ֥רֶץ מִצְרַ֖יִם בְּאֶ֣רֶץ גֹּ֑שֶׁן וַיֵּאָחֲז֣וּ בָ֔הּ וַיִּפְר֥וּ וַיִּרְבּ֖וּ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וַיְחִ֤י יַעֲקֹב֙ בְּאֶ֣רֶץ מִצְרַ֔יִם שְׁבַ֥ע עֶשְׂרֵ֖ה שָׁנָ֑ה וַיְהִ֤י יְמֵֽי־יַעֲקֹב֙ שְׁנֵ֣י חַיָּ֔יו שֶׁ֣בַע שָׁנִ֔ים וְאַרְבָּעִ֥ים וּמְאַ֖ת שָׁנָֽה׃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וַיִּקְרְב֣וּ יְמֵֽי־יִשְׂרָאֵ֘ל לָמוּת֒ וַיִּקְרָ֣א ׀ לִבְנ֣וֹ לְיוֹסֵ֗ף וַיֹּ֤אמֶר לוֹ֙ אִם־נָ֨א מָצָ֤אתִי חֵן֙ בְּעֵינֶ֔יךָ שִֽׂים־נָ֥א יָדְךָ֖ תַּ֣חַת יְרֵכִ֑י וְעָשִׂ֤יתָ עִמָּדִי֙ חֶ֣סֶד וֶאֱמֶ֔ת אַל־נָ֥א תִקְבְּרֵ֖נִי בְּמִצְרָֽיִם׃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וְשָֽׁכַבְתִּי֙ עִם־אֲבֹתַ֔י וּנְשָׂאתַ֙נִי֙ מִמִּצְרַ֔יִם וּקְבַרְתַּ֖נִי בִּקְבֻרָתָ֑ם וַיֹּאמַ֕ר אָנֹכִ֖י אֶֽעֱשֶׂ֥ה כִדְבָרֶֽךָ׃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וַיֹּ֗אמֶר הִשָּֽׁבְעָה֙ לִ֔י וַיִּשָּׁבַ֖ע ל֑וֹ וַיִּשְׁתַּ֥חוּ יִשְׂרָאֵ֖ל עַל־רֹ֥אשׁ הַמִּטָּֽה׃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Genesis 48:1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וַיְהִ֗י אַחֲרֵי֙ הַדְּבָרִ֣ים הָאֵ֔לֶּה וַיֹּ֣אמֶר לְיוֹסֵ֔ף הִנֵּ֥ה אָבִ֖יךָ חֹלֶ֑ה וַיִּקַּ֞ח אֶת־שְׁנֵ֤י בָנָיו֙ עִמּ֔וֹ אֶת־מְנַשֶּׁ֖ה וְאֶת־אֶפְרָֽיִם׃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וַיַּגֵּ֣ד לְיַעֲקֹ֔ב וַיֹּ֕אמֶר הִנֵּ֛ה בִּנְךָ֥ יוֹסֵ֖ף בָּ֣א אֵלֶ֑יךָ וַיִּתְחַזֵּק֙ יִשְׂרָאֵ֔ל וַיֵּ֖שֶׁב עַל־הַמִּטָּֽה׃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וַיֹּ֤אמֶר יַעֲקֹב֙ אֶל־יוֹסֵ֔ף אֵ֥ל שַׁדַּ֛י נִרְאָֽה־אֵלַ֥י בְּל֖וּז בְּאֶ֣רֶץ כְּנָ֑עַן וַיְבָ֖רֶךְ אֹתִֽי׃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וַיֹּ֣אמֶר אֵלַ֗י הִנְנִ֤י מַפְרְךָ֙ וְהִרְבִּיתִ֔ךָ וּנְתַתִּ֖יךָ לִקְהַ֣ל עַמִּ֑ים וְנָ֨תַתִּ֜י אֶת־הָאָ֧רֶץ הַזֹּ֛את לְזַרְעֲךָ֥ אַחֲרֶ֖יךָ אֲחֻזַּ֥ת 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וְעַתָּ֡ה שְׁנֵֽי־בָנֶיךָ֩ הַנּוֹלָדִ֨ים לְךָ֜ בְּאֶ֣רֶץ מִצְרַ֗יִם עַד־בֹּאִ֥י אֵלֶ֛יךָ מִצְרַ֖יְמָה לִי־הֵ֑ם אֶפְרַ֙יִם֙ וּמְנַשֶּׁ֔ה כִּרְאוּבֵ֥ן וְשִׁמְע֖וֹן יִֽהְיוּ־לִֽי׃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וּמוֹלַדְתְּךָ֛ אֲשֶׁר־הוֹלַ֥דְתָּ אַחֲרֵיהֶ֖ם לְךָ֣ יִהְי֑וּ עַ֣ל שֵׁ֧ם אֲחֵיהֶ֛ם יִקָּרְא֖וּ בְּנַחֲלָתָֽם׃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וַאֲנִ֣י ׀ בְּבֹאִ֣י מִפַּדָּ֗ן מֵ֩תָה֩ עָלַ֨י רָחֵ֜ל בְּאֶ֤רֶץ כְּנַ֙עַן֙ בַּדֶּ֔רֶךְ בְּע֥וֹד כִּבְרַת־אֶ֖רֶץ לָבֹ֣א אֶפְרָ֑תָה וָאֶקְבְּרֶ֤הָ שָּׁם֙ בְּדֶ֣רֶךְ אֶפְרָ֔ת הִ֖וא בֵּ֥ית לָֽחֶם׃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וַיַּ֥רְא יִשְׂרָאֵ֖ל אֶת־בְּנֵ֣י יוֹסֵ֑ף וַיֹּ֖אמֶר מִי־אֵֽלֶּה׃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וַיֹּ֤אמֶר יוֹסֵף֙ אֶל־אָבִ֔יו בָּנַ֣י הֵ֔ם אֲשֶׁר־נָֽתַן־לִ֥י אֱלֹהִ֖ים בָּזֶ֑ה וַיֹּאמַ֕ר קָֽחֶם־נָ֥א אֵלַ֖י וַאֲבָרֲכֵֽם׃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וְעֵינֵ֤י יִשְׂרָאֵל֙ כָּבְד֣וּ מִזֹּ֔קֶן לֹ֥א יוּכַ֖ל לִרְא֑וֹת וַיַּגֵּ֤שׁ אֹתָם֙ אֵלָ֔יו וַיִּשַּׁ֥ק לָהֶ֖ם וַיְחַבֵּ֥ק לָהֶֽם׃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וַיֹּ֤אמֶר יִשְׂרָאֵל֙ אֶל־יוֹסֵ֔ף רְאֹ֥ה פָנֶ֖יךָ לֹ֣א פִלָּ֑לְתִּי וְהִנֵּ֨ה הֶרְאָ֥ה אֹתִ֛י אֱלֹהִ֖ים גַּ֥ם אֶת־זַרְעֶֽךָ׃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וַיּוֹצֵ֥א יוֹסֵ֛ף אֹתָ֖ם מֵעִ֣ם בִּרְכָּ֑יו וַיִּשְׁתַּ֥חוּ לְאַפָּ֖יו אָֽרְצָה׃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וַיִּקַּ֣ח יוֹסֵף֮ אֶת־שְׁנֵיהֶם֒ אֶת־אֶפְרַ֤יִם בִּֽימִינוֹ֙ מִשְּׂמֹ֣אל יִשְׂרָאֵ֔ל וְאֶת־מְנַשֶּׁ֥ה בִשְׂמֹאל֖וֹ מִימִ֣ין יִשְׂרָאֵ֑ל וַיַּגֵּ֖שׁ אֵלָֽיו׃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וַיִּשְׁלַח֩ יִשְׂרָאֵ֨ל אֶת־יְמִינ֜וֹ וַיָּ֨שֶׁת עַל־רֹ֤אשׁ אֶפְרַ֙יִם֙ וְה֣וּא הַצָּעִ֔יר וְאֶת־שְׂמֹאל֖וֹ עַל־רֹ֣אשׁ מְנַשֶּׁ֑ה שִׂכֵּל֙ אֶת־יָדָ֔יו כִּ֥י מְנַשֶּׁ֖ה הַבְּכֽוֹר׃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וַיְבָ֥רֶךְ אֶת־יוֹסֵ֖ף וַיֹּאמַ֑ר הָֽאֱלֹהִ֡ים אֲשֶׁר֩ הִתְהַלְּכ֨וּ אֲבֹתַ֤י לְפָנָיו֙ אַבְרָהָ֣ם וְיִצְחָ֔ק הָֽאֱלֹהִים֙ הָרֹעֶ֣ה אֹתִ֔י מֵעוֹדִ֖י עַד־הַיּ֥וֹם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הַמַּלְאָךְ֩ הַגֹּאֵ֨ל אֹתִ֜י מִכָּל־רָ֗ע יְבָרֵךְ֮ אֶת־הַנְּעָרִים֒ וְיִקָּרֵ֤א בָהֶם֙ שְׁמִ֔י וְשֵׁ֥ם אֲבֹתַ֖י אַבְרָהָ֣ם וְיִצְחָ֑ק וְיִדְגּ֥וּ לָרֹ֖ב בְּקֶ֥רֶב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וַיַּ֣רְא יוֹסֵ֗ף כִּי־יָשִׁ֨ית אָבִ֧יו יַד־יְמִינ֛וֹ עַל־רֹ֥אשׁ אֶפְרַ֖יִם וַיֵּ֣רַע בְּעֵינָ֑יו וַיִּתְמֹ֣ךְ יַד־אָבִ֗יו לְהָסִ֥יר אֹתָ֛הּ מֵעַ֥ל רֹאשׁ־אֶפְרַ֖יִם עַל־רֹ֥אשׁ מְנַשֶּֽׁה׃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וַיֹּ֧אמֶר יוֹסֵ֛ף אֶל־אָבִ֖יו לֹא־כֵ֣ן אָבִ֑י כִּי־זֶ֣ה הַבְּכֹ֔ר שִׂ֥ים יְמִינְךָ֖ עַל־רֹאשֽׁוֹ׃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וַיְמָאֵ֣ן אָבִ֗יו וַיֹּ֙אמֶר֙ יָדַ֤עְתִּֽי בְנִי֙ יָדַ֔עְתִּי גַּם־ה֥וּא יִֽהְיֶה־לְּעָ֖ם וְגַם־ה֣וּא יִגְדָּ֑ל וְאוּלָ֗ם אָחִ֤יו הַקָּטֹן֙ יִגְדַּ֣ל מִמֶּ֔נּוּ וְזַרְע֖וֹ יִהְיֶ֥ה מְלֹֽא־הַגּוֹיִֽם׃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וַיְבָ֨רֲכֵ֜ם בַּיּ֣וֹם הַהוּא֮ לֵאמוֹר֒ בְּךָ֗ יְבָרֵ֤ךְ יִשְׂרָאֵל֙ לֵאמֹ֔ר יְשִֽׂמְךָ֣ אֱלֹהִ֔ים כְּאֶפְרַ֖יִם וְכִמְנַשֶּׁ֑ה וַיָּ֥שֶׂם אֶת־אֶפְרַ֖יִם לִפְנֵ֥י מְנַשֶּֽׁה׃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וַיֹּ֤אמֶר יִשְׂרָאֵל֙ אֶל־יוֹסֵ֔ף הִנֵּ֥ה אָנֹכִ֖י מֵ֑ת וְהָיָ֤ה אֱלֹהִים֙ עִמָּכֶ֔ם וְהֵשִׁ֣יב אֶתְכֶ֔ם אֶל־אֶ֖רֶץ אֲבֹתֵיכֶֽם׃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וַאֲנִ֞י נָתַ֧תִּֽי לְךָ֛ שְׁכֶ֥ם אַחַ֖ד עַל־אַחֶ֑יךָ אֲשֶׁ֤ר לָקַ֙חְתִּי֙ מִיַּ֣ד הָֽאֱמֹרִ֔י בְּחַרְבִּ֖י וּבְקַשְׁתִּֽי׃ פ</w:t>
      </w:r>
    </w:p>
    <w:p>
      <w:pPr>
        <w:pStyle w:val="Heading2"/>
        <w:bidi/>
      </w:pPr>
      <w:r>
        <w:rPr>
          <w:rtl/>
          <w:cs/>
          <w:lang w:val="he_IL" w:bidi="he_IL"/>
        </w:rPr>
        <w:t>Genesis 49:1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וַיִּקְרָ֥א יַעֲקֹ֖ב אֶל־בָּנָ֑יו וַיֹּ֗אמֶר הֵאָֽסְפוּ֙ וְאַגִּ֣ידָה לָכֶ֔ם אֵ֛ת אֲשֶׁר־יִקְרָ֥א אֶתְכֶ֖ם בְּאַחֲרִ֥ית הַיָּמִֽים׃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הִקָּבְצ֥וּ וְשִׁמְע֖וּ בְּנֵ֣י יַעֲקֹ֑ב וְשִׁמְע֖וּ אֶל־יִשְׂרָאֵ֥ל אֲבִיכֶֽם׃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רְאוּבֵן֙ בְּכֹ֣רִי אַ֔תָּה כֹּחִ֖י וְרֵאשִׁ֣ית אוֹנִ֑י יֶ֥תֶר שְׂאֵ֖ת וְיֶ֥תֶר עָֽז׃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פַּ֤חַז כַּמַּ֙יִם֙ אַל־תּוֹתַ֔ר כִּ֥י עָלִ֖יתָ מִשְׁכְּבֵ֣י אָבִ֑יךָ אָ֥ז חִלַּ֖לְתָּ יְצוּעִ֥י עָלָֽה׃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שִׁמְע֥וֹן וְלֵוִ֖י אַחִ֑ים כְּלֵ֥י חָמָ֖ס מְכֵרֹתֵיהֶֽם׃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בְּסֹדָם֙ אַל־תָּבֹ֣א נַפְשִׁ֔י בִּקְהָלָ֖ם אַל־תֵּחַ֣ד כְּבֹדִ֑י כִּ֤י בְאַפָּם֙ הָ֣רְגוּ אִ֔ישׁ וּבִרְצֹנָ֖ם עִקְּרוּ־שֽׁוֹר׃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אָר֤וּר אַפָּם֙ כִּ֣י עָ֔ז וְעֶבְרָתָ֖ם כִּ֣י קָשָׁ֑תָה אֲחַלְּקֵ֣ם בְּיַעֲקֹ֔ב וַאֲפִיצֵ֖ם בְּיִשְׂרָאֵֽל׃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יְהוּדָ֗ה אַתָּה֙ יוֹד֣וּךָ אַחֶ֔יךָ יָדְךָ֖ בְּעֹ֣רֶף אֹיְבֶ֑יךָ יִשְׁתַּחֲוּ֥וּ לְךָ֖ בְּנֵ֥י אָבִֽיךָ׃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גּ֤וּר אַרְיֵה֙ יְהוּדָ֔ה מִטֶּ֖רֶף בְּנִ֣י עָלִ֑יתָ כָּרַ֨ע רָבַ֧ץ כְּאַרְיֵ֛ה וּכְלָבִ֖יא מִ֥י יְקִימֶֽנּוּ׃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לֹֽא־יָס֥וּר שֵׁ֙בֶט֙ מִֽיהוּדָ֔ה וּמְחֹקֵ֖ק מִבֵּ֣ין רַגְלָ֑יו עַ֚ד כִּֽי־יָבֹ֣א שילה וְל֖וֹ יִקְּהַ֥ת עַמִּֽים׃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אֹסְרִ֤י לַגֶּ֙פֶן֙ עירה וְלַשֹּׂרֵקָ֖ה בְּנִ֣י אֲתֹנ֑וֹ כִּבֵּ֤ס בַּיַּ֙יִן֙ לְבֻשׁ֔וֹ וּבְדַם־עֲנָבִ֖ים סותה׃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חַכְלִילִ֥י עֵינַ֖יִם מִיָּ֑יִן וּלְבֶן־שִׁנַּ֖יִם מֵחָלָֽב׃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זְבוּלֻ֕ן לְח֥וֹף יַמִּ֖ים יִשְׁכֹּ֑ן וְהוּא֙ לְח֣וֹף אֳנִיּ֔וֹת וְיַרְכָת֖וֹ עַל־צִידֹֽן׃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יִשָּׂשכָ֖ר חֲמֹ֣ר גָּ֑רֶם רֹבֵ֖ץ בֵּ֥ין הַֽמִּשְׁפְּתָֽיִם׃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וַיַּ֤רְא מְנֻחָה֙ כִּ֣י ט֔וֹב וְאֶת־הָאָ֖רֶץ כִּ֣י נָעֵ֑מָה וַיֵּ֤ט שִׁכְמוֹ֙ לִסְבֹּ֔ל וַיְהִ֖י לְמַס־עֹבֵֽד׃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דָּ֖ן יָדִ֣ין עַמּ֑וֹ כְּאַחַ֖ד שִׁבְטֵ֥י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יְהִי־דָן֙ נָחָ֣שׁ עֲלֵי־דֶ֔רֶךְ שְׁפִיפֹ֖ן עֲלֵי־אֹ֑רַח הַנֹּשֵׁךְ֙ עִקְּבֵי־ס֔וּס וַיִּפֹּ֥ל רֹכְב֖וֹ אָחֽוֹר׃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לִֽישׁוּעָתְךָ֖ קִוִּ֥יתִי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גָּ֖ד גְּד֣וּד יְגוּדֶ֑נּוּ וְה֖וּא יָגֻ֥ד עָקֵֽב׃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מֵאָשֵׁ֖ר שְׁמֵנָ֣ה לַחְמ֑וֹ וְה֥וּא יִתֵּ֖ן מַֽעֲדַנֵּי־מֶֽלֶךְ׃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נַפְתָּלִ֖י אַיָּלָ֣ה שְׁלֻחָ֑ה הַנֹּתֵ֖ן אִמְרֵי־שָֽׁפֶר׃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בֵּ֤ן פֹּרָת֙ יוֹסֵ֔ף בֵּ֥ן פֹּרָ֖ת עֲלֵי־עָ֑יִן בָּנ֕וֹת צָעֲדָ֖ה עֲלֵי־שֽׁוּר׃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וַֽיְמָרֲרֻ֖הוּ וָרֹ֑בּוּ וַֽיִּשְׂטְמֻ֖הוּ בַּעֲלֵ֥י חִצִּֽים׃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וַתֵּ֤שֶׁב בְּאֵיתָן֙ קַשְׁתּ֔וֹ וַיָּפֹ֖זּוּ זְרֹעֵ֣י יָדָ֑יו מִידֵי֙ אֲבִ֣יר יַעֲקֹ֔ב מִשָּׁ֥ם רֹעֶ֖ה אֶ֥בֶן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מֵאֵ֨ל אָבִ֜יךָ וְיַעְזְרֶ֗ךָּ וְאֵ֤ת שַׁדַּי֙ וִיבָ֣רְכֶ֔ךָּ בִּרְכֹ֤ת שָׁמַ֙יִם֙ מֵעָ֔ל בִּרְכֹ֥ת תְּה֖וֹם רֹבֶ֣צֶת תָּ֑חַת בִּרְכֹ֥ת שָׁדַ֖יִם וָרָֽחַם׃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בִּרְכֹ֣ת אָבִ֗יךָ גָּֽבְרוּ֙ עַל־בִּרְכֹ֣ת הוֹרַ֔י עַֽד־תַּאֲוַ֖ת גִּבְעֹ֣ת עוֹלָ֑ם תִּֽהְיֶ֙ין֙ לְרֹ֣אשׁ יוֹסֵ֔ף וּלְקָדְקֹ֖ד נְזִ֥יר אֶחָֽיו׃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בִּנְיָמִין֙ זְאֵ֣ב יִטְרָ֔ף בַּבֹּ֖קֶר יֹ֣אכַל עַ֑ד וְלָעֶ֖רֶב יְחַלֵּ֥ק שָׁלָֽל׃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כָּל־אֵ֛לֶּה שִׁבְטֵ֥י יִשְׂרָאֵ֖ל שְׁנֵ֣ים עָשָׂ֑ר וְ֠זֹאת אֲשֶׁר־דִּבֶּ֨ר לָהֶ֤ם אֲבִיהֶם֙ וַיְבָ֣רֶךְ אוֹתָ֔ם אִ֛ישׁ אֲשֶׁ֥ר כְּבִרְכָת֖וֹ בֵּרַ֥ךְ אֹתָֽם׃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וַיְצַ֣ו אוֹתָ֗ם וַיֹּ֤אמֶר אֲלֵהֶם֙ אֲנִי֙ נֶאֱסָ֣ף אֶל־עַמִּ֔י קִבְר֥וּ אֹתִ֖י אֶל־אֲבֹתָ֑י אֶל־הַ֨מְּעָרָ֔ה אֲשֶׁ֥ר בִּשְׂדֵ֖ה עֶפְר֥וֹן הַֽחִתִּֽי׃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בַּמְּעָרָ֞ה אֲשֶׁ֨ר בִּשְׂדֵ֧ה הַמַּכְפֵּלָ֛ה אֲשֶׁ֥ר עַל־פְּנֵי־מַמְרֵ֖א בְּאֶ֣רֶץ כְּנָ֑עַן אֲשֶׁר֩ קָנָ֨ה אַבְרָהָ֜ם אֶת־הַשָּׂדֶ֗ה מֵאֵ֛ת עֶפְרֹ֥ן הַחִתִּ֖י לַאֲחֻזַּת־קָֽבֶר׃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שָׁ֣מָּה קָֽבְר֞וּ אֶת־אַבְרָהָ֗ם וְאֵת֙ שָׂרָ֣ה אִשְׁתּ֔וֹ שָׁ֚מָּה קָבְר֣וּ אֶת־יִצְחָ֔ק וְאֵ֖ת רִבְקָ֣ה אִשְׁתּ֑וֹ וְשָׁ֥מָּה קָבַ֖רְתִּי אֶת־לֵאָֽה׃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מִקְנֵ֧ה הַשָּׂדֶ֛ה וְהַמְּעָרָ֥ה אֲשֶׁר־בּ֖וֹ מֵאֵ֥ת בְּנֵי־חֵֽת׃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וַיְכַ֤ל יַעֲקֹב֙ לְצַוֺּ֣ת אֶת־בָּנָ֔יו וַיֶּאֱסֹ֥ף רַגְלָ֖יו אֶל־הַמִּטָּ֑ה וַיִּגְוַ֖ע וַיֵּאָ֥סֶף אֶל־עַמָּֽיו׃</w:t>
      </w:r>
    </w:p>
    <w:p>
      <w:pPr>
        <w:pStyle w:val="Heading2"/>
        <w:bidi/>
      </w:pPr>
      <w:r>
        <w:rPr>
          <w:rtl/>
          <w:cs/>
          <w:lang w:val="he_IL" w:bidi="he_IL"/>
        </w:rPr>
        <w:t>Genesis 50:1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וַיִּפֹּ֥ל יוֹסֵ֖ף עַל־פְּנֵ֣י אָבִ֑יו וַיֵּ֥בְךְּ עָלָ֖יו וַיִּשַּׁק־לֽוֹ׃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וַיְצַ֨ו יוֹסֵ֤ף אֶת־עֲבָדָיו֙ אֶת־הָרֹ֣פְאִ֔ים לַחֲנֹ֖ט אֶת־אָבִ֑יו וַיַּחַנְט֥וּ הָרֹפְאִ֖ים אֶת־יִשְׂרָאֵֽל׃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וַיִּמְלְאוּ־לוֹ֙ אַרְבָּעִ֣ים י֔וֹם כִּ֛י כֵּ֥ן יִמְלְא֖וּ יְמֵ֣י הַחֲנֻטִ֑ים וַיִּבְכּ֥וּ אֹת֛וֹ מִצְרַ֖יִם שִׁבְעִ֥ים יֽוֹם׃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וַיַּֽעַבְרוּ֙ יְמֵ֣י בְכִית֔וֹ וַיְדַבֵּ֣ר יוֹסֵ֔ף אֶל־בֵּ֥ית פַּרְעֹ֖ה לֵאמֹ֑ר אִם־נָ֨א מָצָ֤אתִי חֵן֙ בְּעֵ֣ינֵיכֶ֔ם דַּבְּרוּ־נָ֕א בְּאָזְנֵ֥י פַרְעֹ֖ה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אָבִ֞י הִשְׁבִּיעַ֣נִי לֵאמֹ֗ר הִנֵּ֣ה אָנֹכִי֮ מֵת֒ בְּקִבְרִ֗י אֲשֶׁ֨ר כָּרִ֤יתִי לִי֙ בְּאֶ֣רֶץ כְּנַ֔עַן שָׁ֖מָּה תִּקְבְּרֵ֑נִי וְעַתָּ֗ה אֶֽעֱלֶה־נָּ֛א וְאֶקְבְּרָ֥ה אֶת־אָבִ֖י וְאָשֽׁוּבָה׃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וַיֹּ֖אמֶר פַּרְעֹ֑ה עֲלֵ֛ה וּקְבֹ֥ר אֶת־אָבִ֖יךָ כַּאֲשֶׁ֥ר הִשְׁבִּיעֶֽךָ׃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וַיַּ֥עַל יוֹסֵ֖ף לִקְבֹּ֣ר אֶת־אָבִ֑יו וַיַּֽעֲל֨וּ אִתּ֜וֹ כָּל־עַבְדֵ֤י פַרְעֹה֙ זִקְנֵ֣י בֵית֔וֹ וְכֹ֖ל זִקְנֵ֥י אֶֽרֶץ־מִצְרָֽיִם׃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וְכֹל֙ בֵּ֣ית יוֹסֵ֔ף וְאֶחָ֖יו וּבֵ֣ית אָבִ֑יו רַ֗ק טַפָּם֙ וְצֹאנָ֣ם וּבְקָרָ֔ם עָזְב֖וּ בְּאֶ֥רֶץ גֹּֽשֶׁן׃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וַיַּ֣עַל עִמּ֔וֹ גַּם־רֶ֖כֶב גַּם־פָּרָשִׁ֑ים וַיְהִ֥י הַֽמַּחֲנֶ֖ה כָּבֵ֥ד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וַיָּבֹ֜אוּ עַד־גֹּ֣רֶן הָאָטָ֗ד אֲשֶׁר֙ בְּעֵ֣בֶר הַיַּרְדֵּ֔ן וַיִּ֨סְפְּדוּ־שָׁ֔ם מִסְפֵּ֛ד גָּד֥וֹל וְכָבֵ֖ד מְאֹ֑ד וַיַּ֧עַשׂ לְאָבִ֛יו אֵ֖בֶל שִׁבְעַ֥ת יָמִֽים׃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וַיַּ֡רְא יוֹשֵׁב֩ הָאָ֨רֶץ הַֽכְּנַעֲנִ֜י אֶת־הָאֵ֗בֶל בְּגֹ֙רֶן֙ הָֽאָטָ֔ד וַיֹּ֣אמְר֔וּ אֵֽבֶל־כָּבֵ֥ד זֶ֖ה לְמִצְרָ֑יִם עַל־כֵּ֞ן קָרָ֤א שְׁמָהּ֙ אָבֵ֣ל מִצְרַ֔יִם אֲשֶׁ֖ר בְּעֵ֥בֶר הַיַּרְדֵּֽן׃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וַיַּעֲשׂ֥וּ בָנָ֖יו ל֑וֹ כֵּ֖ן כַּאֲשֶׁ֥ר צִוָּֽם׃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וַיִּשְׂא֨וּ אֹת֤וֹ בָנָיו֙ אַ֣רְצָה כְּנַ֔עַן וַיִּקְבְּר֣וּ אֹת֔וֹ בִּמְעָרַ֖ת שְׂדֵ֣ה הַמַּכְפֵּלָ֑ה אֲשֶׁ֣ר קָנָה֩ אַבְרָהָ֨ם אֶת־הַשָּׂדֶ֜ה לַאֲחֻזַּת־קֶ֗בֶר מֵאֵ֛ת עֶפְרֹ֥ן הַחִתִּ֖י עַל־פְּנֵ֥י מַמְרֵֽא׃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וַיָּ֨שָׁב יוֹסֵ֤ף מִצְרַ֙יְמָה֙ ה֣וּא וְאֶחָ֔יו וְכָל־הָעֹלִ֥ים אִתּ֖וֹ לִקְבֹּ֣ר אֶת־אָבִ֑יו אַחֲרֵ֖י קָבְר֥וֹ אֶת־אָבִֽיו׃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וַיִּרְא֤וּ אֲחֵֽי־יוֹסֵף֙ כִּי־מֵ֣ת אֲבִיהֶ֔ם וַיֹּ֣אמְר֔וּ ל֥וּ יִשְׂטְמֵ֖נוּ יוֹסֵ֑ף וְהָשֵׁ֤ב יָשִׁיב֙ לָ֔נוּ אֵ֚ת כָּל־הָ֣רָעָ֔ה אֲשֶׁ֥ר גָּמַ֖לְנוּ אֹתֽוֹ׃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וַיְצַוּ֕וּ אֶל־יוֹסֵ֖ף לֵאמֹ֑ר אָבִ֣יךָ צִוָּ֔ה לִפְנֵ֥י מוֹת֖וֹ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כֹּֽה־תֹאמְר֣וּ לְיוֹסֵ֗ף אָ֣נָּ֡א שָׂ֣א נָ֠א פֶּ֣שַׁע אַחֶ֤יךָ וְחַטָּאתָם֙ כִּי־רָעָ֣ה גְמָל֔וּךָ וְעַתָּה֙ שָׂ֣א נָ֔א לְפֶ֥שַׁע עַבְדֵ֖י אֱלֹהֵ֣י אָבִ֑יךָ וַיֵּ֥בְךְּ יוֹסֵ֖ף בְּדַבְּרָ֥ם אֵלָֽיו׃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וַיֵּלְכוּ֙ גַּם־אֶחָ֔יו וַֽיִּפְּל֖וּ לְפָנָ֑יו וַיֹּ֣אמְר֔וּ הִנֶּ֥נּֽוּ לְךָ֖ לַעֲבָדִֽים׃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וַיֹּ֧אמֶר אֲלֵהֶ֛ם יוֹסֵ֖ף אַל־תִּירָ֑אוּ כִּ֛י הֲתַ֥חַת אֱלֹהִ֖ים אָֽנִי׃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וְאַתֶּ֕ם חֲשַׁבְתֶּ֥ם עָלַ֖י רָעָ֑ה אֱלֹהִים֙ חֲשָׁבָ֣הּ לְטֹבָ֔ה לְמַ֗עַן עֲשֹׂ֛ה כַּיּ֥וֹם הַזֶּ֖ה לְהַחֲיֹ֥ת עַם־רָֽב׃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וְעַתָּה֙ אַל־תִּירָ֔אוּ אָנֹכִ֛י אֲכַלְכֵּ֥ל אֶתְכֶ֖ם וְאֶֽת־טַפְּכֶ֑ם וַיְנַחֵ֣ם אוֹתָ֔ם וַיְדַבֵּ֖ר עַל־לִבָּֽם׃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וַיֵּ֤שֶׁב יוֹסֵף֙ בְּמִצְרַ֔יִם ה֖וּא וּבֵ֣ית אָבִ֑יו וַיְחִ֣י יוֹסֵ֔ף מֵאָ֥ה וָעֶ֖שֶׂר שָׁנִֽים׃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וַיַּ֤רְא יוֹסֵף֙ לְאֶפְרַ֔יִם בְּנֵ֖י שִׁלֵּשִׁ֑ים גַּ֗ם בְּנֵ֤י מָכִיר֙ בֶּן־מְנַשֶּׁ֔ה יֻלְּד֖וּ עַל־בִּרְכֵּ֥י יוֹסֵֽף׃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וַיֹּ֤אמֶר יוֹסֵף֙ אֶל־אֶחָ֔יו אָנֹכִ֖י מֵ֑ת וֵֽאלֹהִ֞ים פָּקֹ֧ד יִפְקֹ֣ד אֶתְכֶ֗ם וְהֶעֱלָ֤ה אֶתְכֶם֙ מִן־הָאָ֣רֶץ הַזֹּ֔את אֶל־הָאָ֕רֶץ אֲשֶׁ֥ר נִשְׁבַּ֛ע לְאַבְרָהָ֥ם לְיִצְחָ֖ק וּֽלְיַעֲקֹֽב׃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וַיַּשְׁבַּ֣ע יוֹסֵ֔ף אֶת־בְּנֵ֥י יִשְׂרָאֵ֖ל לֵאמֹ֑ר פָּקֹ֨ד יִפְקֹ֤ד אֱלֹהִים֙ אֶתְכֶ֔ם וְהַעֲלִתֶ֥ם אֶת־עַצְמֹתַ֖י מִזֶּֽה׃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וַיָּ֣מָת יוֹסֵ֔ף בֶּן־מֵאָ֥ה וָעֶ֖שֶׂר שָׁנִ֑ים וַיַּחַנְט֣וּ אֹת֔וֹ וַיִּ֥ישֶׂם בָּאָר֖וֹן בְּמִצְרָֽיִם׃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e_IL" w:eastAsia="en-US" w:bidi="he_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hb.openscriptures.org/HomeFiles/Oshb.html" TargetMode="External"/><Relationship Id="rId14" Type="http://schemas.openxmlformats.org/officeDocument/2006/relationships/hyperlink" Target="http://creativecommons.org/licenses/by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