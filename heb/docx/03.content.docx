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Leviticus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וַיִּקְרָ֖א אֶל־מֹשֶׁ֑ה וַיְדַבֵּ֤ר יְהוָה֙ אֵלָ֔יו מֵאֹ֥הֶל מוֹעֵ֖ד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דַּבֵּ֞ר אֶל־בְּנֵ֤י יִשְׂרָאֵל֙ וְאָמַרְתָּ֣ אֲלֵהֶ֔ם אָדָ֗ם כִּֽי־יַקְרִ֥יב מִכֶּ֛ם קָרְבָּ֖ן לַֽיהוָ֑ה מִן־הַבְּהֵמָ֗ה מִן־הַבָּקָר֙ וּמִן־הַצֹּ֔אן תַּקְרִ֖יבוּ אֶת־קָרְבַּנְכֶֽם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אִם־עֹלָ֤ה קָרְבָּנוֹ֙ מִן־הַבָּקָ֔ר זָכָ֥ר תָּמִ֖ים יַקְרִיבֶ֑נּוּ אֶל־פֶּ֝תַח אֹ֤הֶל מוֹעֵד֙ יַקְרִ֣יב אֹת֔וֹ לִרְצֹנ֖וֹ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וְסָמַ֣ךְ יָד֔וֹ עַ֖ל רֹ֣אשׁ הָעֹלָ֑ה וְנִרְצָ֥ה ל֖וֹ לְכַפֵּ֥ר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וְשָׁחַ֛ט אֶת־בֶּ֥ן הַבָּקָ֖ר לִפְנֵ֣י יְהוָ֑ה וְ֠הִקְרִיבוּ בְּנֵ֨י אַהֲרֹ֤ן הַֽכֹּֽהֲנִים֙ אֶת־הַדָּ֔ם וְזָרְק֨וּ אֶת־הַדָּ֤ם עַל־הַמִּזְבֵּ֙חַ֙ סָבִ֔יב אֲשֶׁר־פֶּ֖תַח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וְהִפְשִׁ֖יט אֶת־הָעֹלָ֑ה וְנִתַּ֥ח אֹתָ֖הּ לִנְתָחֶֽיהָ׃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וְ֠נָתְנוּ בְּנֵ֨י אַהֲרֹ֧ן הַכֹּהֵ֛ן אֵ֖שׁ עַל־הַמִּזְבֵּ֑חַ וְעָרְכ֥וּ עֵצִ֖ים עַל־הָאֵֽשׁ׃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וְעָרְכ֗וּ בְּנֵ֤י אַהֲרֹן֙ הַכֹּ֣הֲנִ֔ים אֵ֚ת הַנְּתָחִ֔ים אֶת־הָרֹ֖אשׁ וְאֶת־הַפָּ֑דֶר עַל־הָעֵצִים֙ אֲשֶׁ֣ר עַל־הָאֵ֔שׁ אֲשֶׁ֖ר עַל־הַמִּזְבֵּֽחַ׃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וְקִרְבּ֥וֹ וּכְרָעָ֖יו יִרְחַ֣ץ בַּמָּ֑יִם וְהִקְטִ֨יר הַכֹּהֵ֤ן אֶת־הַכֹּל֙ הַמִּזְבֵּ֔חָה עֹלָ֛ה אִשֵּׁ֥ה רֵֽיחַ־נִיח֖וֹחַ לַֽיהוָֽה׃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וְאִם־מִן־הַצֹּ֨אן קָרְבָּנ֧וֹ מִן־הַכְּשָׂבִ֛ים א֥וֹ מִן־הָעִזִּ֖ים לְעֹלָ֑ה זָכָ֥ר תָּמִ֖ים יַקְרִיבֶֽנּוּ׃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וְשָׁחַ֨ט אֹת֜וֹ עַ֣ל יֶ֧רֶךְ הַמִּזְבֵּ֛חַ צָפֹ֖נָה לִפְנֵ֣י יְהוָ֑ה וְזָרְק֡וּ בְּנֵי֩ אַהֲרֹ֨ן הַכֹּהֲנִ֧ים אֶת־דָּמ֛וֹ עַל־הַמִּזְבֵּ֖חַ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וְנִתַּ֤ח אֹתוֹ֙ לִנְתָחָ֔יו וְאֶת־רֹאשׁ֖וֹ וְאֶת־פִּדְר֑וֹ וְעָרַ֤ךְ הַכֹּהֵן֙ אֹתָ֔ם עַל־הָֽעֵצִים֙ אֲשֶׁ֣ר עַל־הָאֵ֔שׁ אֲשֶׁ֖ר עַל־הַמִּזְבֵּֽחַ׃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וְהַקֶּ֥רֶב וְהַכְּרָעַ֖יִם יִרְחַ֣ץ בַּמָּ֑יִם וְהִקְרִ֨יב הַכֹּהֵ֤ן אֶת־הַכֹּל֙ וְהִקְטִ֣יר הַמִּזְבֵּ֔חָה עֹלָ֣ה ה֗וּא אִשֵּׁ֛ה רֵ֥יחַ נִיחֹ֖חַ לַיהוָֽה׃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וְאִ֧ם מִן־הָע֛וֹף עֹלָ֥ה קָרְבָּנ֖וֹ לַֽיהוָ֑ה וְהִקְרִ֣יב מִן־הַתֹּרִ֗ים א֛וֹ מִן־בְּנֵ֥י הַיּוֹנָ֖ה אֶת־קָרְבָּנֽוֹ׃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וְהִקְרִיב֤וֹ הַכֹּהֵן֙ אֶל־הַמִּזְבֵּ֔חַ וּמָלַק֙ אֶת־רֹאשׁ֔וֹ וְהִקְטִ֖יר הַמִּזְבֵּ֑חָה וְנִמְצָ֣ה דָמ֔וֹ עַ֖ל קִ֥יר 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וְהֵסִ֥יר אֶת־מֻרְאָת֖וֹ בְּנֹצָתָ֑הּ וְהִשְׁלִ֨יךְ אֹתָ֜הּ אֵ֤צֶל הַמִּזְבֵּ֙חַ֙ קֵ֔דְמָה אֶל־מְק֖וֹם הַדָּֽשֶׁן׃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וְשִׁסַּ֨ע אֹת֣וֹ בִכְנָפָיו֮ לֹ֣א יַבְדִּיל֒ וְהִקְטִ֨יר אֹת֤וֹ הַכֹּהֵן֙ הַמִּזְבֵּ֔חָה עַל־הָעֵצִ֖ים אֲשֶׁ֣ר עַל־הָאֵ֑שׁ עֹלָ֣ה ה֗וּא אִשֵּׁ֛ה רֵ֥יחַ נִיחֹ֖חַ לַיהוָֽה׃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Leviticus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וְנֶ֗פֶשׁ כִּֽי־תַקְרִ֞יב קָרְבַּ֤ן מִנְחָה֙ לַֽיהוָ֔ה סֹ֖לֶת יִהְיֶ֣ה קָרְבָּנ֑וֹ וְיָצַ֤ק עָלֶ֙יהָ֙ שֶׁ֔מֶן וְנָתַ֥ן עָלֶ֖יהָ לְבֹנָֽה׃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וֶֽהֱבִיאָ֗הּ אֶל־בְּנֵ֣י אַהֲרֹן֮ הַכֹּהֲנִים֒ וְקָמַ֨ץ מִשָּׁ֜ם מְלֹ֣א קֻמְצ֗וֹ מִסָּלְתָּהּ֙ וּמִשַּׁמְנָ֔הּ עַ֖ל כָּל־לְבֹנָתָ֑הּ וְהִקְטִ֨יר הַכֹּהֵ֜ן אֶת־אַזְכָּרָתָהּ֙ הַמִּזְבֵּ֔חָה אִשֵּׁ֛ה רֵ֥יחַ נִיחֹ֖חַ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וְהַנּוֹתֶ֙רֶת֙ מִן־הַמִּנְחָ֔ה לְאַהֲרֹ֖ן וּלְבָנָ֑יו קֹ֥דֶשׁ קָֽדָשִׁ֖ים מֵאִשֵּׁ֥י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וְכִ֥י תַקְרִ֛ב קָרְבַּ֥ן מִנְחָ֖ה מַאֲפֵ֣ה תַנּ֑וּר סֹ֣לֶת חַלּ֤וֹת מַצֹּת֙ בְּלוּלֹ֣ת בַּשֶּׁ֔מֶן וּרְקִיקֵ֥י מַצּ֖וֹת מְשֻׁחִ֥ים בַּשָּֽׁמֶן׃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וְאִם־מִנְחָ֥ה עַל־הַֽמַּחֲבַ֖ת קָרְבָּנֶ֑ךָ סֹ֛לֶת בְּלוּלָ֥ה בַשֶּׁ֖מֶן מַצָּ֥ה תִהְיֶֽה׃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פָּת֤וֹת אֹתָהּ֙ פִּתִּ֔ים וְיָצַקְתָּ֥ עָלֶ֖יהָ שָׁ֑מֶן מִנְחָ֖ה הִֽוא׃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וְאִם־מִנְחַ֥ת מַרְחֶ֖שֶׁת קָרְבָּנֶ֑ךָ סֹ֥לֶת בַּשֶּׁ֖מֶן תֵּעָשֶֽׂה׃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וְהֵבֵאתָ֣ אֶת־הַמִּנְחָ֗ה אֲשֶׁ֧ר יֵעָשֶׂ֛ה מֵאֵ֖לֶּה לַיהוָ֑ה וְהִקְרִיבָהּ֙ אֶל־הַכֹּהֵ֔ן וְהִגִּישָׁ֖הּ אֶל־הַמִּזְבֵּֽחַ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וְהֵרִ֨ים הַכֹּהֵ֤ן מִן־הַמִּנְחָה֙ אֶת־אַזְכָּ֣רָתָ֔הּ וְהִקְטִ֖יר הַמִּזְבֵּ֑חָה אִשֵּׁ֛ה רֵ֥יחַ נִיחֹ֖חַ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וְהַנּוֹתֶ֙רֶת֙ מִן־הַמִּנְחָ֔ה לְאַהֲרֹ֖ן וּלְבָנָ֑יו קֹ֥דֶשׁ קָֽדָשִׁ֖ים מֵאִשֵּׁ֥י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כָּל־הַמִּנְחָ֗ה אֲשֶׁ֤ר תַּקְרִ֙יבוּ֙ לַיהוָ֔ה לֹ֥א תֵעָשֶׂ֖ה חָמֵ֑ץ כִּ֤י כָל־שְׂאֹר֙ וְכָל־דְּבַ֔שׁ לֹֽא־תַקְטִ֧ירוּ מִמֶּ֛נּוּ אִשֶּׁ֖ה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קָרְבַּ֥ן רֵאשִׁ֛ית תַּקְרִ֥יבוּ אֹתָ֖ם לַיהוָ֑ה וְאֶל־הַמִּזְבֵּ֥חַ לֹא־יַעֲל֖וּ לְרֵ֥יחַ נִיחֹֽחַ׃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וְכָל־קָרְבַּ֣ן מִנְחָתְךָ֮ בַּמֶּ֣לַח תִּמְלָח֒ וְלֹ֣א תַשְׁבִּ֗ית מֶ֚לַח בְּרִ֣ית אֱלֹהֶ֔יךָ מֵעַ֖ל מִנְחָתֶ֑ךָ עַ֥ל כָּל־קָרְבָּנְךָ֖ תַּקְרִ֥יב מֶֽלַח׃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וְאִם־תַּקְרִ֛יב מִנְחַ֥ת בִּכּוּרִ֖ים לַיהוָ֑ה אָבִ֞יב קָל֤וּי בָּאֵשׁ֙ גֶּ֣רֶשׂ כַּרְמֶ֔ל תַּקְרִ֕יב אֵ֖ת מִנְחַ֥ת בִּכּוּרֶֽיךָ׃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וְנָתַתָּ֤ עָלֶ֙יהָ֙ שֶׁ֔מֶן וְשַׂמְתָּ֥ עָלֶ֖יהָ לְבֹנָ֑ה מִנְחָ֖ה 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וְהִקְטִ֨יר הַכֹּהֵ֜ן אֶת־אַזְכָּרָתָ֗הּ מִגִּרְשָׂהּ֙ וּמִשַּׁמְנָ֔הּ עַ֖ל כָּל־לְבֹנָתָ֑הּ אִשֶּׁ֖ה לַיהוָֽה׃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וְאִם־זֶ֥בַח שְׁלָמִ֖ים קָרְבָּנ֑וֹ אִ֤ם מִן־הַבָּקָר֙ ה֣וּא מַקְרִ֔יב אִם־זָכָר֙ אִם־נְקֵבָ֔ה תָּמִ֥ים יַקְרִיבֶ֖נּוּ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וְסָמַ֤ךְ יָדוֹ֙ עַל־רֹ֣אשׁ קָרְבָּנ֔וֹ וּשְׁחָט֕וֹ פֶּ֖תַח אֹ֣הֶל מוֹעֵ֑ד וְזָרְק֡וּ בְּנֵי֩ אַהֲרֹ֨ן הַכֹּהֲנִ֧ים אֶת־הַדָּ֛ם עַל־הַמִּזְבֵּ֖חַ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וְהִקְרִיב֙ מִזֶּ֣בַח הַשְּׁלָמִ֔ים אִשֶּׁ֖ה לַיהוָ֑ה אֶת־הַחֵ֙לֶב֙ הַֽמְכַסֶּ֣ה אֶת־הַקֶּ֔רֶב וְאֵת֙ כָּל־הַחֵ֔לֶב אֲשֶׁ֖ר עַל־הַקֶּֽרֶב׃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וְאֵת֙ שְׁתֵּ֣י הַכְּלָיֹ֔ת וְאֶת־הַחֵ֙לֶב֙ אֲשֶׁ֣ר עֲלֵהֶ֔ן אֲשֶׁ֖ר עַל־הַכְּסָלִ֑ים וְאֶת־הַיֹּתֶ֙רֶת֙ עַל־הַכָּבֵ֔ד עַל־הַכְּלָי֖וֹת יְסִירֶֽנָּה׃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וְהִקְטִ֨ירוּ אֹת֤וֹ בְנֵֽי־אַהֲרֹן֙ הַמִּזְבֵּ֔חָה עַל־הָ֣עֹלָ֔ה אֲשֶׁ֥ר עַל־הָעֵצִ֖ים אֲשֶׁ֣ר עַל־הָאֵ֑שׁ אִשֵּׁ֛ה רֵ֥יחַ נִיחֹ֖חַ לַֽיהוָֽה׃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וְאִם־מִן־הַצֹּ֧אן קָרְבָּנ֛וֹ לְזֶ֥בַח שְׁלָמִ֖ים לַיהוָ֑ה זָכָר֙ א֣וֹ נְקֵבָ֔ה תָּמִ֖ים יַקְרִיבֶֽנּוּ׃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אִם־כֶּ֥שֶׂב הֽוּא־מַקְרִ֖יב אֶת־קָרְבָּנ֑וֹ וְהִקְרִ֥יב אֹת֖וֹ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וְסָמַ֤ךְ אֶת־יָדוֹ֙ עַל־רֹ֣אשׁ קָרְבָּנ֔וֹ וְשָׁחַ֣ט אֹת֔וֹ לִפְנֵ֖י אֹ֣הֶל מוֹעֵ֑ד וְ֠זָרְקוּ בְּנֵ֨י אַהֲרֹ֧ן אֶת־דָּמ֛וֹ עַל־הַמִּזְבֵּ֖חַ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וְהִקְרִ֨יב מִזֶּ֣בַח הַשְּׁלָמִים֮ אִשֶּׁ֣ה לַיהוָה֒ חֶלְבּוֹ֙ הָאַלְיָ֣ה תְמִימָ֔ה לְעֻמַּ֥ת הֶעָצֶ֖ה יְסִירֶ֑נָּה וְאֶת־הַחֵ֙לֶב֙ הַֽמְכַסֶּ֣ה אֶת־הַקֶּ֔רֶב וְאֵת֙ כָּל־הַחֵ֔לֶב אֲשֶׁ֖ר עַל־הַקֶּֽרֶב׃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וְאֵת֙ שְׁתֵּ֣י הַכְּלָיֹ֔ת וְאֶת־הַחֵ֙לֶב֙ אֲשֶׁ֣ר עֲלֵהֶ֔ן אֲשֶׁ֖ר עַל־הַכְּסָלִ֑ים וְאֶת־הַיֹּתֶ֙רֶת֙ עַל־הַכָּבֵ֔ד עַל־הַכְּלָיֹ֖ת יְסִירֶֽנָּה׃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וְהִקְטִיר֥וֹ הַכֹּהֵ֖ן הַמִּזְבֵּ֑חָה לֶ֥חֶם אִשֶּׁ֖ה לַיהוָֽה׃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וְאִ֥ם עֵ֖ז קָרְבָּנ֑וֹ וְהִקְרִיב֖וֹ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וְסָמַ֤ךְ אֶת־יָדוֹ֙ עַל־רֹאשׁ֔וֹ וְשָׁחַ֣ט אֹת֔וֹ לִפְנֵ֖י אֹ֣הֶל מוֹעֵ֑ד וְ֠זָרְקוּ בְּנֵ֨י אַהֲרֹ֧ן אֶת־דָּמ֛וֹ עַל־הַמִּזְבֵּ֖חַ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וְהִקְרִ֤יב מִמֶּ֙נּוּ֙ קָרְבָּנ֔וֹ אִשֶּׁ֖ה לַֽיהוָ֑ה אֶת־הַחֵ֙לֶב֙ הַֽמְכַסֶּ֣ה אֶת־הַקֶּ֔רֶב וְאֵת֙ כָּל־הַחֵ֔לֶב אֲשֶׁ֖ר עַל־הַקֶּֽרֶב׃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וְאֵת֙ שְׁתֵּ֣י הַכְּלָיֹ֔ת וְאֶת־הַחֵ֙לֶב֙ אֲשֶׁ֣ר עֲלֵהֶ֔ן אֲשֶׁ֖ר עַל־הַכְּסָלִ֑ים וְאֶת־הַיֹּתֶ֙רֶת֙ עַל־הַכָּבֵ֔ד עַל־הַכְּלָיֹ֖ת יְסִירֶֽנָּה׃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וְהִקְטִירָ֥ם הַכֹּהֵ֖ן הַמִּזְבֵּ֑חָה לֶ֤חֶם אִשֶּׁה֙ לְרֵ֣יחַ נִיחֹ֔חַ כָּל־חֵ֖לֶב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חֻקַּ֤ת עוֹלָם֙ לְדֹרֹ֣תֵיכֶ֔ם בְּכֹ֖ל מֽוֹשְׁבֹתֵיכֶ֑ם כָּל־חֵ֥לֶב וְכָל־דָּ֖ם לֹ֥א תֹאכֵֽלוּ׃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דַּבֵּ֞ר אֶל־בְּנֵ֣י יִשְׂרָאֵ֘ל לֵאמֹר֒ נֶ֗פֶשׁ כִּֽי־תֶחֱטָ֤א בִשְׁגָגָה֙ מִכֹּל֙ מִצְוֺ֣ת יְהוָ֔ה אֲשֶׁ֖ר לֹ֣א תֵעָשֶׂ֑ינָה וְעָשָׂ֕ה מֵאַחַ֖ת מֵהֵֽנָּה׃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אִ֣ם הַכֹּהֵ֧ן הַמָּשִׁ֛יחַ יֶחֱטָ֖א לְאַשְׁמַ֣ת הָעָ֑ם וְהִקְרִ֡יב עַ֣ל חַטָּאתוֹ֩ אֲשֶׁ֨ר חָטָ֜א פַּ֣ר בֶּן־בָּקָ֥ר תָּמִ֛ים לַיהוָ֖ה לְחַטָּֽאת׃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וְהֵבִ֣יא אֶת־הַפָּ֗ר אֶל־פֶּ֛תַח אֹ֥הֶל מוֹעֵ֖ד לִפְנֵ֣י יְהוָ֑ה וְסָמַ֤ךְ אֶת־יָדוֹ֙ עַל־רֹ֣אשׁ הַפָּ֔ר וְשָׁחַ֥ט אֶת־הַפָּ֖ר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וְלָקַ֛ח הַכֹּהֵ֥ן הַמָּשִׁ֖יחַ מִדַּ֣ם הַפָּ֑ר וְהֵבִ֥יא אֹת֖וֹ אֶל־אֹ֥הֶל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וְטָבַ֧ל הַכֹּהֵ֛ן אֶת־אֶצְבָּע֖וֹ בַּדָּ֑ם וְהִזָּ֨ה מִן־הַדָּ֜ם שֶׁ֤בַע פְּעָמִים֙ לִפְנֵ֣י יְהוָ֔ה אֶת־פְּנֵ֖י פָּרֹ֥כֶת הַקֹּֽדֶשׁ׃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וְנָתַן֩ הַכֹּהֵ֨ן מִן־הַדָּ֜ם עַל־קַ֠רְנוֹת מִזְבַּ֨ח קְטֹ֤רֶת הַסַּמִּים֙ לִפְנֵ֣י יְהוָ֔ה אֲשֶׁ֖ר בְּאֹ֣הֶל מוֹעֵ֑ד וְאֵ֣ת ׀ כָּל־דַּ֣ם הַפָּ֗ר יִשְׁפֹּךְ֙ אֶל־יְסוֹד֙ מִזְבַּ֣ח הָעֹלָ֔ה אֲשֶׁר־פֶּ֖תַח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וְאֶת־כָּל־חֵ֛לֶב פַּ֥ר הַֽחַטָּ֖את יָרִ֣ים מִמֶּ֑נּוּ אֶת־הַחֵ֙לֶב֙ הַֽמְכַסֶּ֣ה עַל־הַקֶּ֔רֶב וְאֵת֙ כָּל־הַחֵ֔לֶב אֲשֶׁ֖ר עַל־הַקֶּֽרֶב׃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וְאֵת֙ שְׁתֵּ֣י הַכְּלָיֹ֔ת וְאֶת־הַחֵ֙לֶב֙ אֲשֶׁ֣ר עֲלֵיהֶ֔ן אֲשֶׁ֖ר עַל־הַכְּסָלִ֑ים וְאֶת־הַיֹּתֶ֙רֶת֙ עַל־הַכָּבֵ֔ד עַל־הַכְּלָי֖וֹת יְסִירֶֽנָּה׃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כַּאֲשֶׁ֣ר יוּרַ֔ם מִשּׁ֖וֹר זֶ֣בַח הַשְּׁלָמִ֑ים וְהִקְטִירָם֙ הַכֹּהֵ֔ן עַ֖ל מִזְבַּ֥ח הָעֹלָֽה׃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וְאֶת־ע֤וֹר הַפָּר֙ וְאֶת־כָּל־בְּשָׂר֔וֹ עַל־רֹאשׁ֖וֹ וְעַל־כְּרָעָ֑יו וְקִרְבּ֖וֹ וּפִרְשֽׁוֹ׃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וְהוֹצִ֣יא אֶת־כָּל־ הַ֠פָּר אֶל־מִח֨וּץ לַֽמַּחֲנֶ֜ה אֶל־מָק֤וֹם טָהוֹר֙ אֶל־שֶׁ֣פֶךְ הַדֶּ֔שֶׁן וְשָׂרַ֥ף אֹת֛וֹ עַל־עֵצִ֖ים בָּאֵ֑שׁ עַל־שֶׁ֥פֶךְ הַדֶּ֖שֶׁן יִשָּׂרֵֽף׃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וְאִ֨ם כָּל־עֲדַ֤ת יִשְׂרָאֵל֙ יִשְׁגּ֔וּ וְנֶעְלַ֣ם דָּבָ֔ר מֵעֵינֵ֖י הַקָּהָ֑ל וְ֠עָשׂוּ אַחַ֨ת מִכָּל־מִצְוֺ֧ת יְהוָ֛ה אֲשֶׁ֥ר לֹא־תֵעָשֶׂ֖ינָה וְאָשֵֽׁמוּ׃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וְנֽוֹדְעָה֙ הַֽחַטָּ֔את אֲשֶׁ֥ר חָטְא֖וּ עָלֶ֑יהָ וְהִקְרִ֨יבוּ הַקָּהָ֜ל פַּ֤ר בֶּן־בָּקָר֙ לְחַטָּ֔את וְהֵבִ֣יאוּ אֹת֔וֹ לִפְנֵ֖י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וְ֠סָמְכוּ זִקְנֵ֨י הָעֵדָ֧ה אֶת־יְדֵיהֶ֛ם עַל־רֹ֥אשׁ הַפָּ֖ר לִפְנֵ֣י יְהוָ֑ה וְשָׁחַ֥ט אֶת־הַפָּ֖ר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וְהֵבִ֛יא הַכֹּהֵ֥ן הַמָּשִׁ֖יחַ מִדַּ֣ם הַפָּ֑ר אֶל־אֹ֖הֶל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וְטָבַ֧ל הַכֹּהֵ֛ן אֶצְבָּע֖וֹ מִן־הַדָּ֑ם וְהִזָּ֞ה שֶׁ֤בַע פְּעָמִים֙ לִפְנֵ֣י יְהוָ֔ה אֵ֖ת פְּנֵ֥י הַפָּרֹֽכֶת׃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וּמִן־הַדָּ֞ם יִתֵּ֣ן ׀ עַל־קַרְנֹ֣ת הַמִּזְבֵּ֗חַ אֲשֶׁר֙ לִפְנֵ֣י יְהוָ֔ה אֲשֶׁ֖ר בְּאֹ֣הֶל מוֹעֵ֑ד וְאֵ֣ת כָּל־הַדָּ֗ם יִשְׁפֹּךְ֙ אֶל־יְסוֹד֙ מִזְבַּ֣ח הָעֹלָ֔ה אֲשֶׁר־פֶּ֖תַח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וְאֵ֥ת כָּל־חֶלְבּ֖וֹ יָרִ֣ים מִמֶּ֑נּוּ וְהִקְטִ֖יר הַמִּזְבֵּֽחָה׃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וְעָשָׂ֣ה לַפָּ֔ר כַּאֲשֶׁ֤ר עָשָׂה֙ לְפַ֣ר הַֽחַטָּ֔את כֵּ֖ן יַעֲשֶׂה־לּ֑וֹ וְכִפֶּ֧ר עֲלֵהֶ֛ם הַכֹּהֵ֖ן וְנִסְלַ֥ח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וְהוֹצִ֣יא אֶת־הַפָּ֗ר אֶל־מִחוּץ֙ לַֽמַּחֲנֶ֔ה וְשָׂרַ֣ף אֹת֔וֹ כַּאֲשֶׁ֣ר שָׂרַ֔ף אֵ֖ת הַפָּ֣ר הָרִאשׁ֑וֹן חַטַּ֥את הַקָּהָ֖ל הֽוּא׃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אֲשֶׁ֥ר נָשִׂ֖יא יֶֽחֱטָ֑א וְעָשָׂ֡ה אַחַ֣ת מִכָּל־מִצְוֺת֩ יְהוָ֨ה אֱלֹהָ֜יו אֲשֶׁ֧ר לֹא־תֵעָשֶׂ֛ינָה בִּשְׁגָגָ֖ה וְאָשֵֽׁם׃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אֽוֹ־הוֹדַ֤ע אֵלָיו֙ חַטָּאת֔וֹ אֲשֶׁ֥ר חָטָ֖א בָּ֑הּ וְהֵבִ֧יא אֶת־קָרְבָּנ֛וֹ שְׂעִ֥יר עִזִּ֖ים זָכָ֥ר תָּמִֽים׃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וְסָמַ֤ךְ יָדוֹ֙ עַל־רֹ֣אשׁ הַשָּׂעִ֔יר וְשָׁחַ֣ט אֹת֔וֹ בִּמְק֛וֹם אֲשֶׁר־יִשְׁחַ֥ט אֶת־הָעֹלָ֖ה לִפְנֵ֣י יְהוָ֑ה חַטָּ֖את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וְלָקַ֨ח הַכֹּהֵ֜ן מִדַּ֤ם הַֽחַטָּאת֙ בְּאֶצְבָּע֔וֹ וְנָתַ֕ן עַל־קַרְנֹ֖ת מִזְבַּ֣ח הָעֹלָ֑ה וְאֶת־דָּמ֣וֹ יִשְׁפֹּ֔ךְ אֶל־יְס֖וֹד מִזְבַּ֥ח הָעֹלָֽה׃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וְאֶת־כָּל־חֶלְבּוֹ֙ יַקְטִ֣יר הַמִּזְבֵּ֔חָה כְּחֵ֖לֶב זֶ֣בַח הַשְּׁלָמִ֑ים וְכִפֶּ֨ר עָלָ֧יו הַכֹּהֵ֛ן מֵחַטָּאת֖וֹ וְנִסְלַ֥ח לֽוֹ׃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וְאִם־נֶ֧פֶשׁ אַחַ֛ת תֶּחֱטָ֥א בִשְׁגָגָ֖ה מֵעַ֣ם הָאָ֑רֶץ בַּ֠עֲשֹׂתָהּ אַחַ֨ת מִמִּצְוֺ֧ת יְהוָ֛ה אֲשֶׁ֥ר לֹא־תֵעָשֶׂ֖ינָה וְאָשֵֽׁם׃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א֚וֹ הוֹדַ֣ע אֵלָ֔יו חַטָּאת֖וֹ אֲשֶׁ֣ר חָטָ֑א וְהֵבִ֨יא קָרְבָּנ֜וֹ שְׂעִירַ֤ת עִזִּים֙ תְּמִימָ֣ה נְקֵבָ֔ה עַל־חַטָּאת֖וֹ אֲשֶׁ֥ר חָטָֽא׃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וְסָמַךְ֙ אֶת־יָד֔וֹ עַ֖ל רֹ֣אשׁ הַֽחַטָּ֑את וְשָׁחַט֙ אֶת־הַ֣חַטָּ֔את בִּמְק֖וֹם הָעֹלָֽה׃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וְלָקַ֨ח הַכֹּהֵ֤ן מִדָּמָהּ֙ בְּאֶצְבָּע֔וֹ וְנָתַ֕ן עַל־קַרְנֹ֖ת מִזְבַּ֣ח הָעֹלָ֑ה וְאֶת־כָּל־דָּמָ֣הּ יִשְׁפֹּ֔ךְ אֶל־יְס֖וֹד 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וְאֶת־כָּל־חֶלְבָּ֣הּ יָסִ֗יר כַּאֲשֶׁ֨ר הוּסַ֣ר חֵלֶב֮ מֵעַ֣ל זֶ֣בַח הַשְּׁלָמִים֒ וְהִקְטִ֤יר הַכֹּהֵן֙ הַמִּזְבֵּ֔חָה לְרֵ֥יחַ נִיחֹ֖חַ לַיהוָ֑ה וְכִפֶּ֥ר עָלָ֛יו הַכֹּהֵ֖ן וְנִסְלַ֥ח לֽוֹ׃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וְאִם־כֶּ֛בֶשׂ יָבִ֥יא קָרְבָּנ֖וֹ לְחַטָּ֑את נְקֵבָ֥ה תְמִימָ֖ה יְבִיאֶֽנָּה׃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וְסָמַךְ֙ אֶת־יָד֔וֹ עַ֖ל רֹ֣אשׁ הַֽחַטָּ֑את וְשָׁחַ֤ט אֹתָהּ֙ לְחַטָּ֔את בִּמְק֕וֹם אֲשֶׁ֥ר יִשְׁחַ֖ט אֶת־הָעֹלָֽה׃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וְלָקַ֨ח הַכֹּהֵ֜ן מִדַּ֤ם הַֽחַטָּאת֙ בְּאֶצְבָּע֔וֹ וְנָתַ֕ן עַל־קַרְנֹ֖ת מִזְבַּ֣ח הָעֹלָ֑ה וְאֶת־כָּל־דָּמָ֣הּ יִשְׁפֹּ֔ךְ אֶל־יְס֖וֹד 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וְאֶת־כָּל־חֶלְבָּ֣ה יָסִ֗יר כַּאֲשֶׁ֨ר יוּסַ֥ר חֵֽלֶב־הַכֶּשֶׂב֮ מִזֶּ֣בַח הַשְּׁלָמִים֒ וְהִקְטִ֨יר הַכֹּהֵ֤ן אֹתָם֙ הַמִּזְבֵּ֔חָה עַ֖ל אִשֵּׁ֣י יְהוָ֑ה וְכִפֶּ֨ר עָלָ֧יו הַכֹּהֵ֛ן עַל־חַטָּאת֥וֹ אֲשֶׁר־חָטָ֖א וְנִסְלַ֥ח לֽוֹ׃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וְנֶ֣פֶשׁ כִּֽי־תֶחֱטָ֗א וְשָֽׁמְעָה֙ ק֣וֹל אָלָ֔ה וְה֣וּא עֵ֔ד א֥וֹ רָאָ֖ה א֣וֹ יָדָ֑ע אִם־ל֥וֹא יַגִּ֖יד וְנָשָׂ֥א עֲוֺנֽוֹ׃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א֣וֹ נֶ֗פֶשׁ אֲשֶׁ֣ר תִּגַּע֮ בְּכָל־דָּבָ֣ר טָמֵא֒ אוֹ֩ בְנִבְלַ֨ת חַיָּ֜ה טְמֵאָ֗ה א֤וֹ בְּנִבְלַת֙ בְּהֵמָ֣ה טְמֵאָ֔ה א֕וֹ בְּנִבְלַ֖ת שֶׁ֣רֶץ טָמֵ֑א וְנֶעְלַ֣ם מִמֶּ֔נּוּ וְה֥וּא טָמֵ֖א וְאָשֵֽׁם׃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א֣וֹ כִ֤י יִגַּע֙ בְּטֻמְאַ֣ת אָדָ֔ם לְכֹל֙ טֻמְאָת֔וֹ אֲשֶׁ֥ר יִטְמָ֖א בָּ֑הּ וְנֶעְלַ֣ם מִמֶּ֔נּוּ וְה֥וּא יָדַ֖ע וְאָשֵֽׁם׃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א֣וֹ נֶ֡פֶשׁ כִּ֣י תִשָּׁבַע֩ לְבַטֵּ֨א בִשְׂפָתַ֜יִם לְהָרַ֣ע ׀ א֣וֹ לְהֵיטִ֗יב לְ֠כֹל אֲשֶׁ֨ר יְבַטֵּ֧א הָאָדָ֛ם בִּשְׁבֻעָ֖ה וְנֶעְלַ֣ם מִמֶּ֑נּוּ וְהוּא־יָדַ֥ע וְאָשֵׁ֖ם לְאַחַ֥ת מֵאֵֽלֶּה׃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וְהָיָ֥ה כִֽי־יֶאְשַׁ֖ם לְאַחַ֣ת מֵאֵ֑לֶּה וְהִ֨תְוַדָּ֔ה אֲשֶׁ֥ר חָטָ֖א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וְהֵבִ֣יא אֶת־אֲשָׁמ֣וֹ לַיהוָ֡ה עַ֣ל חַטָּאתוֹ֩ אֲשֶׁ֨ר חָטָ֜א נְקֵבָ֨ה מִן־הַצֹּ֥אן כִּשְׂבָּ֛ה אֽוֹ־שְׂעִירַ֥ת עִזִּ֖ים לְחַטָּ֑את וְכִפֶּ֥ר עָלָ֛יו הַכֹּהֵ֖ן מֵחַטָּאתֽוֹ׃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וְאִם־לֹ֨א תַגִּ֣יע יָדוֹ֮ דֵּ֣י שֶׂה֒ וְהֵבִ֨יא אֶת־אֲשָׁמ֜וֹ אֲשֶׁ֣ר חָטָ֗א שְׁתֵּ֥י תֹרִ֛ים אֽוֹ־שְׁנֵ֥י בְנֵֽי־יוֹנָ֖ה לַֽיהוָ֑ה אֶחָ֥ד לְחַטָּ֖את וְאֶחָ֥ד לְעֹלָֽה׃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וְהֵבִ֤יא אֹתָם֙ אֶל־הַכֹּהֵ֔ן וְהִקְרִ֛יב אֶת־אֲשֶׁ֥ר לַחַטָּ֖את רִאשׁוֹנָ֑ה וּמָלַ֧ק אֶת־רֹאשׁ֛וֹ מִמּ֥וּל עָרְפּ֖וֹ וְלֹ֥א יַבְדִּֽיל׃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וְהִזָּ֞ה מִדַּ֤ם הַחַטָּאת֙ עַל־קִ֣יר הַמִּזְבֵּ֔חַ וְהַנִּשְׁאָ֣ר בַּדָּ֔ם יִמָּצֵ֖ה אֶל־יְס֣וֹד הַמִּזְבֵּ֑חַ חַטָּ֖את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וְאֶת־הַשֵּׁנִ֛י יַעֲשֶׂ֥ה עֹלָ֖ה כַּמִּשְׁפָּ֑ט וְכִפֶּ֨ר עָלָ֧יו הַכֹּהֵ֛ן מֵחַטָּאת֥וֹ אֲשֶׁר־חָטָ֖א וְנִסְלַ֥ח לֽוֹ׃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וְאִם־לֹא֩ תַשִּׂ֨יג יָד֜וֹ לִשְׁתֵּ֣י תֹרִ֗ים אוֹ֮ לִשְׁנֵ֣י בְנֵי־יוֹנָה֒ וְהֵבִ֨יא אֶת־קָרְבָּנ֜וֹ אֲשֶׁ֣ר חָטָ֗א עֲשִׂירִ֧ת הָאֵפָ֛ה סֹ֖לֶת לְחַטָּ֑את לֹא־יָשִׂ֨ים עָלֶ֜יהָ שֶׁ֗מֶן וְלֹא־יִתֵּ֤ן עָלֶ֙יהָ֙ לְבֹנָ֔ה כִּ֥י חַטָּ֖את הִֽיא׃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וֶהֱבִיאָהּ֮ אֶל־הַכֹּהֵן֒ וְקָמַ֣ץ הַכֹּהֵ֣ן ׀ מִ֠מֶּנָּה מְל֨וֹא קֻמְצ֜וֹ אֶת־אַזְכָּרָתָה֙ וְהִקְטִ֣יר הַמִּזְבֵּ֔חָה עַ֖ל אִשֵּׁ֣י יְהוָ֑ה חַטָּ֖את 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וְכִפֶּר֩ עָלָ֨יו הַכֹּהֵ֜ן עַל־חַטָּאת֧וֹ אֲשֶׁר־חָטָ֛א מֵֽאַחַ֥ת מֵאֵ֖לֶּה וְנִסְלַ֣ח ל֑וֹ וְהָיְתָ֥ה לַכֹּהֵ֖ן כַּמִּנְחָֽה׃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נֶ֚פֶשׁ כִּֽי־תִמְעֹ֣ל מַ֔עַל וְחָֽטְאָה֙ בִּשְׁגָגָ֔ה מִקָּדְשֵׁ֖י יְהוָ֑ה וְהֵבִיא֩ אֶת־אֲשָׁמ֨וֹ לַֽיהוָ֜ה אַ֧יִל תָּמִ֣ים מִן־הַצֹּ֗אן בְּעֶרְכְּךָ֛ כֶּֽסֶף־שְׁקָלִ֥ים בְּשֶֽׁקֶל־הַקֹּ֖דֶשׁ לְאָשָֽׁם׃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וְאֵ֣ת אֲשֶׁר֩ חָטָ֨א מִן־הַקֹּ֜דֶשׁ יְשַׁלֵּ֗ם וְאֶת־חֲמִֽישִׁתוֹ֙ יוֹסֵ֣ף עָלָ֔יו וְנָתַ֥ן אֹת֖וֹ לַכֹּהֵ֑ן וְהַכֹּהֵ֗ן יְכַפֵּ֥ר עָלָ֛יו בְּאֵ֥יל הָאָשָׁ֖ם וְנִסְלַ֥ח לֽוֹ׃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וְאִם־נֶ֙פֶשׁ֙ כִּ֣י תֶֽחֱטָ֔א וְעָֽשְׂתָ֗ה אַחַת֙ מִכָּל־מִצְוֺ֣ת יְהוָ֔ה אֲשֶׁ֖ר לֹ֣א תֵעָשֶׂ֑ינָה וְלֹֽא־יָדַ֥ע וְאָשֵׁ֖ם וְנָשָׂ֥א עֲוֺנֽוֹ׃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וְ֠הֵבִיא אַ֣יִל תָּמִ֧ים מִן־הַצֹּ֛אן בְּעֶרְכְּךָ֥ לְאָשָׁ֖ם אֶל־הַכֹּהֵ֑ן וְכִפֶּר֩ עָלָ֨יו הַכֹּהֵ֜ן עַ֣ל שִׁגְגָת֧וֹ אֲשֶׁר־שָׁגָ֛ג וְה֥וּא לֹֽא־יָדַ֖ע וְנִסְלַ֥ח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אָשָׁ֖ם ה֑וּא אָשֹׁ֥ם אָשַׁ֖ם לַיהוָֽה׃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נֶ֚פֶשׁ כִּ֣י תֶחֱטָ֔א וּמָעֲלָ֥ה מַ֖עַל בַּיהוָ֑ה וְכִחֵ֨שׁ בַּעֲמִית֜וֹ בְּפִקָּד֗וֹן אֽוֹ־בִתְשׂ֤וּמֶת יָד֙ א֣וֹ בְגָזֵ֔ל א֖וֹ עָשַׁ֥ק אֶת־עֲמִיתֽוֹ׃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אֽוֹ־מָצָ֧א אֲבֵדָ֛ה וְכִ֥חֶשׁ בָּ֖הּ וְנִשְׁבַּ֣ע עַל־שָׁ֑קֶר עַל־אַחַ֗ת מִכֹּ֛ל אֲשֶׁר־יַעֲשֶׂ֥ה הָאָדָ֖ם לַחֲטֹ֥א בָהֵֽנָּה׃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וְהָיָה֮ כִּֽי־יֶחֱטָ֣א וְאָשֵׁם֒ וְהֵשִׁ֨יב אֶת־הַגְּזֵלָ֜ה אֲשֶׁ֣ר גָּזָ֗ל א֤וֹ אֶת־הָעֹ֙שֶׁק֙ אֲשֶׁ֣ר עָשָׁ֔ק א֚וֹ אֶת־הַפִּקָּד֔וֹן אֲשֶׁ֥ר הָפְקַ֖ד אִתּ֑וֹ א֥וֹ אֶת־הָאֲבֵדָ֖ה אֲשֶׁ֥ר מָצָֽא׃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א֠וֹ מִכֹּ֞ל אֲשֶׁר־יִשָּׁבַ֣ע עָלָיו֮ לַשֶּׁקֶר֒ וְשִׁלַּ֤ם אֹתוֹ֙ בְּרֹאשׁ֔וֹ וַחֲמִשִׁתָ֖יו יֹסֵ֣ף עָלָ֑יו לַאֲשֶׁ֨ר ה֥וּא ל֛וֹ יִתְּנֶ֖נּוּ בְּי֥וֹם אַשְׁמָתֽוֹ׃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וְאֶת־אֲשָׁמ֥וֹ יָבִ֖יא לַיהוָ֑ה אַ֣יִל תָּמִ֧ים מִן־הַצֹּ֛אן בְּעֶרְכְּךָ֥ לְאָשָׁ֖ם אֶל־הַכֹּהֵֽן׃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וְכִפֶּ֨ר עָלָ֧יו הַכֹּהֵ֛ן לִפְנֵ֥י יְהוָ֖ה וְנִסְלַ֣ח ל֑וֹ עַל־אַחַ֛ת מִכֹּ֥ל אֲשֶֽׁר־יַעֲשֶׂ֖ה לְאַשְׁמָ֥ה בָֽהּ׃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צַ֤ו אֶֽת־אַהֲרֹן֙ וְאֶת־בָּנָ֣יו לֵאמֹ֔ר זֹ֥את תּוֹרַ֖ת הָעֹלָ֑ה הִ֣וא הָעֹלָ֡ה עַל֩ מוֹקְדָ֨ה עַל־הַמִּזְבֵּ֤חַ כָּל־הַלַּ֙יְלָה֙ עַד־הַבֹּ֔קֶר וְאֵ֥שׁ הַמִּזְבֵּ֖חַ תּ֥וּקַד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וְלָבַ֨שׁ הַכֹּהֵ֜ן מִדּ֣וֹ בַ֗ד וּמִֽכְנְסֵי־בַד֮ יִלְבַּ֣שׁ עַל־בְּשָׂרוֹ֒ וְהֵרִ֣ים אֶת־הַדֶּ֗שֶׁן אֲשֶׁ֨ר תֹּאכַ֥ל הָאֵ֛שׁ אֶת־הָעֹלָ֖ה עַל־הַמִּזְבֵּ֑חַ וְשָׂמ֕וֹ אֵ֖צֶל 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וּפָשַׁט֙ אֶת־בְּגָדָ֔יו וְלָבַ֖שׁ בְּגָדִ֣ים אֲחֵרִ֑ים וְהוֹצִ֤יא אֶת־הַדֶּ֙שֶׁן֙ אֶל־מִח֣וּץ לַֽמַּחֲנֶ֔ה אֶל־מָק֖וֹם טָהֽוֹר׃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וְהָאֵ֨שׁ עַל־הַמִּזְבֵּ֤חַ תּֽוּקַד־בּוֹ֙ לֹ֣א תִכְבֶּ֔ה וּבִעֵ֨ר עָלֶ֧יהָ הַכֹּהֵ֛ן עֵצִ֖ים בַּבֹּ֣קֶר בַּבֹּ֑קֶר וְעָרַ֤ךְ עָלֶ֙יהָ֙ הָֽעֹלָ֔ה וְהִקְטִ֥יר עָלֶ֖יהָ חֶלְבֵ֥י הַשְּׁלָמִֽים׃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אֵ֗שׁ תָּמִ֛יד תּוּקַ֥ד עַל־הַמִּזְבֵּ֖חַ לֹ֥א תִכְבֶֽה׃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וְזֹ֥את תּוֹרַ֖ת הַמִּנְחָ֑ה הַקְרֵ֨ב אֹתָ֤הּ בְּנֵֽי־אַהֲרֹן֙ לִפְנֵ֣י יְהוָ֔ה אֶל־פְּנֵ֖י 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וְהֵרִ֨ים מִמֶּ֜נּוּ בְּקֻמְצ֗וֹ מִסֹּ֤לֶת הַמִּנְחָה֙ וּמִשַּׁמְנָ֔הּ וְאֵת֙ כָּל־הַלְּבֹנָ֔ה אֲשֶׁ֖ר עַל־הַמִּנְחָ֑ה וְהִקְטִ֣יר הַמִּזְבֵּ֗חַ רֵ֧יחַ נִיחֹ֛חַ אַזְכָּרָתָ֖הּ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וְהַנּוֹתֶ֣רֶת מִמֶּ֔נָּה יֹאכְל֖וּ אַהֲרֹ֣ן וּבָנָ֑יו מַצּ֤וֹת תֵּֽאָכֵל֙ בְּמָק֣וֹם קָדֹ֔שׁ בַּחֲצַ֥ר אֹֽהֶל־מוֹעֵ֖ד יֹאכְלֽוּהָ׃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לֹ֤א תֵאָפֶה֙ חָמֵ֔ץ חֶלְקָ֛ם נָתַ֥תִּי אֹתָ֖הּ מֵאִשָּׁ֑י קֹ֤דֶשׁ קָֽדָשִׁים֙ הִ֔וא כַּחַטָּ֖את וְכָאָשָֽׁם׃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כָּל־זָכָ֞ר בִּבְנֵ֤י אַהֲרֹן֙ יֹֽאכֲלֶ֔נָּה חָק־עוֹלָם֙ לְדֹרֹ֣תֵיכֶ֔ם מֵאִשֵּׁ֖י יְהוָ֑ה כֹּ֛ל אֲשֶׁר־יִגַּ֥ע בָּהֶ֖ם יִקְדָּֽשׁ׃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זֶ֡ה קָרְבַּן֩ אַהֲרֹ֨ן וּבָנָ֜יו אֲשֶׁר־יַקְרִ֣יבוּ לַֽיהוָ֗ה בְּיוֹם֙ הִמָּשַׁ֣ח אֹת֔וֹ עֲשִׂירִ֨ת הָאֵפָ֥ה סֹ֛לֶת מִנְחָ֖ה תָּמִ֑יד מַחֲצִיתָ֣הּ בַּבֹּ֔קֶר וּמַחֲצִיתָ֖הּ בָּעָֽרֶב׃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עַֽל־מַחֲבַ֗ת בַּשֶּׁ֛מֶן תֵּעָשֶׂ֖ה מֻרְבֶּ֣כֶת תְּבִיאֶ֑נָּה תֻּפִינֵי֙ מִנְחַ֣ת פִּתִּ֔ים תַּקְרִ֥יב רֵֽיחַ־נִיחֹ֖חַ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וְהַכֹּהֵ֨ן הַמָּשִׁ֧יחַ תַּחְתָּ֛יו מִבָּנָ֖יו יַעֲשֶׂ֣ה אֹתָ֑הּ חָק־עוֹלָ֕ם לַיהוָ֖ה כָּלִ֥יל תָּקְטָֽר׃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וְכָל־מִנְחַ֥ת כֹּהֵ֛ן כָּלִ֥יל תִּהְיֶ֖ה לֹ֥א תֵאָכֵֽל׃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דַּבֵּ֤ר אֶֽל־אַהֲרֹן֙ וְאֶל־בָּנָ֣יו לֵאמֹ֔ר זֹ֥את תּוֹרַ֖ת הַֽחַטָּ֑את בִּמְק֡וֹם אֲשֶׁר֩ תִּשָּׁחֵ֨ט הָעֹלָ֜ה תִּשָּׁחֵ֤ט הַֽחַטָּאת֙ לִפְנֵ֣י יְהוָ֔ה קֹ֥דֶשׁ קָֽדָשִׁ֖ים 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הַכֹּהֵ֛ן הַֽמְחַטֵּ֥א אֹתָ֖הּ יֹאכֲלֶ֑נָּה בְּמָק֤וֹם קָדֹשׁ֙ תֵּֽאָכֵ֔ל בַּחֲצַ֖ר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כֹּ֛ל אֲשֶׁר־יִגַּ֥ע בִּבְשָׂרָ֖הּ יִקְדָּ֑שׁ וַאֲשֶׁ֨ר יִזֶּ֤ה מִדָּמָהּ֙ עַל־הַבֶּ֔גֶד אֲשֶׁר֙ יִזֶּ֣ה עָלֶ֔יהָ תְּכַבֵּ֖ס בְּמָק֥וֹם קָדֹֽשׁ׃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וּכְלִי־חֶ֛רֶשׂ אֲשֶׁ֥ר תְּבֻשַּׁל־בּ֖וֹ יִשָּׁבֵ֑ר וְאִם־בִּכְלִ֤י נְחֹ֙שֶׁת֙ בֻּשָּׁ֔לָה וּמֹרַ֥ק וְשֻׁטַּ֖ף בַּמָּֽיִם׃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כָּל־זָכָ֥ר בַּכֹּהֲנִ֖ים יֹאכַ֣ל אֹתָ֑הּ קֹ֥דֶשׁ קָֽדָשִׁ֖ים 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וְכָל־חַטָּ֡את אֲשֶׁר֩ יוּבָ֨א מִדָּמָ֜הּ אֶל־אֹ֧הֶל מוֹעֵ֛ד לְכַפֵּ֥ר בַּקֹּ֖דֶשׁ לֹ֣א תֵאָכֵ֑ל בָּאֵ֖שׁ תִּשָּׂרֵֽף׃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וְזֹ֥את תּוֹרַ֖ת הָאָשָׁ֑ם קֹ֥דֶשׁ קָֽדָשִׁ֖ים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בִּמְק֗וֹם אֲשֶׁ֤ר יִשְׁחֲטוּ֙ אֶת־הָ֣עֹלָ֔ה יִשְׁחֲט֖וּ אֶת־הָאָשָׁ֑ם וְאֶת־דָּמ֛וֹ יִזְרֹ֥ק עַל־הַמִּזְבֵּ֖חַ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וְאֵ֥ת כָּל־חֶלְבּ֖וֹ יַקְרִ֣יב מִמֶּ֑נּוּ אֵ֚ת הָֽאַלְיָ֔ה וְאֶת־הַחֵ֖לֶב הַֽמְכַסֶּ֥ה אֶת־הַקֶּֽרֶב׃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וְאֵת֙ שְׁתֵּ֣י הַכְּלָיֹ֔ת וְאֶת־הַחֵ֙לֶב֙ אֲשֶׁ֣ר עֲלֵיהֶ֔ן אֲשֶׁ֖ר עַל־הַכְּסָלִ֑ים וְאֶת־הַיֹּתֶ֙רֶת֙ עַל־הַכָּבֵ֔ד עַל־הַכְּלָיֹ֖ת יְסִירֶֽנָּה׃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וְהִקְטִ֨יר אֹתָ֤ם הַכֹּהֵן֙ הַמִּזְבֵּ֔חָה אִשֶּׁ֖ה לַיהוָ֑ה אָשָׁ֖ם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כָּל־זָכָ֥ר בַּכֹּהֲנִ֖ים יֹאכְלֶ֑נּוּ בְּמָק֤וֹם קָדוֹשׁ֙ יֵאָכֵ֔ל קֹ֥דֶשׁ קָֽדָשִׁ֖ים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כַּֽחַטָּאת֙ כָּֽאָשָׁ֔ם תּוֹרָ֥ה אַחַ֖ת לָהֶ֑ם הַכֹּהֵ֛ן אֲשֶׁ֥ר יְכַפֶּר־בּ֖וֹ ל֥וֹ יִהְיֶֽה׃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וְהַ֨כֹּהֵ֔ן הַמַּקְרִ֖יב אֶת־עֹ֣לַת אִ֑ישׁ ע֤וֹר הָֽעֹלָה֙ אֲשֶׁ֣ר הִקְרִ֔יב לַכֹּהֵ֖ן ל֥וֹ יִהְיֶֽה׃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וְכָל־מִנְחָ֗ה אֲשֶׁ֤ר תֵּֽאָפֶה֙ בַּתַּנּ֔וּר וְכָל־נַעֲשָׂ֥ה בַמַּרְחֶ֖שֶׁת וְעַֽל־מַחֲבַ֑ת לַכֹּהֵ֛ן הַמַּקְרִ֥יב אֹתָ֖הּ ל֥וֹ תִֽהְיֶֽה׃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וְכָל־מִנְחָ֥ה בְלוּלָֽה־בַשֶּׁ֖מֶן וַחֲרֵבָ֑ה לְכָל־בְּנֵ֧י אַהֲרֹ֛ן תִּהְיֶ֖ה אִ֥ישׁ כְּאָחִֽיו׃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וְזֹ֥את תּוֹרַ֖ת זֶ֣בַח הַשְּׁלָמִ֑ים אֲשֶׁ֥ר יַקְרִ֖יב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אִ֣ם עַל־תּוֹדָה֮ יַקְרִיבֶנּוּ֒ וְהִקְרִ֣יב ׀ עַל־זֶ֣בַח הַתּוֹדָ֗ה חַלּ֤וֹת מַצּוֹת֙ בְּלוּלֹ֣ת בַּשֶּׁ֔מֶן וּרְקִיקֵ֥י מַצּ֖וֹת מְשֻׁחִ֣ים בַּשָּׁ֑מֶן וְסֹ֣לֶת מֻרְבֶּ֔כֶת חַלֹּ֖ת בְּלוּלֹ֥ת בַּשָּֽׁמֶן׃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עַל־חַלֹּת֙ לֶ֣חֶם חָמֵ֔ץ יַקְרִ֖יב קָרְבָּנ֑וֹ עַל־זֶ֖בַח תּוֹדַ֥ת שְׁלָמָֽיו׃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וְהִקְרִ֨יב מִמֶּ֤נּוּ אֶחָד֙ מִכָּל־קָרְבָּ֔ן תְּרוּמָ֖ה לַיהוָ֑ה לַכֹּהֵ֗ן הַזֹּרֵ֛ק אֶת־דַּ֥ם הַשְּׁלָמִ֖ים ל֥וֹ יִהְיֶֽה׃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וּבְשַׂ֗ר זֶ֚בַח תּוֹדַ֣ת שְׁלָמָ֔יו בְּי֥וֹם קָרְבָּנ֖וֹ יֵאָכֵ֑ל לֹֽא־יַנִּ֥יחַ מִמֶּ֖נּוּ עַד־בֹּֽקֶר׃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וְאִם־נֶ֣דֶר ׀ א֣וֹ נְדָבָ֗ה זֶ֚בַח קָרְבָּנ֔וֹ בְּי֛וֹם הַקְרִיב֥וֹ אֶת־זִבְח֖וֹ יֵאָכֵ֑ל וּמִֽמָּחֳרָ֔ת וְהַנּוֹתָ֥ר מִמֶּ֖נּוּ יֵאָכֵֽל׃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וְהַנּוֹתָ֖ר מִבְּשַׂ֣ר הַזָּ֑בַח בַּיּוֹם֙ הַשְּׁלִישִׁ֔י בָּאֵ֖שׁ יִשָּׂרֵֽף׃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וְאִ֣ם הֵאָכֹ֣ל יֵ֠אָכֵל מִבְּשַׂר־זֶ֨בַח שְׁלָמָ֜יו בַּיּ֣וֹם הַשְּׁלִישִׁי֮ לֹ֣א יֵרָצֶה֒ הַמַּקְרִ֣יב אֹת֗וֹ לֹ֧א יֵחָשֵׁ֛ב ל֖וֹ פִּגּ֣וּל יִהְיֶ֑ה וְהַנֶּ֛פֶשׁ הָאֹכֶ֥לֶת מִמֶּ֖נּוּ עֲוֺנָ֥הּ תִּשָּֽׂא׃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וְהַבָּשָׂ֞ר אֲשֶׁר־יִגַּ֤ע בְּכָל־טָמֵא֙ לֹ֣א יֵֽאָכֵ֔ל בָּאֵ֖שׁ יִשָּׂרֵ֑ף וְהַ֨בָּשָׂ֔ר כָּל־טָה֖וֹר יֹאכַ֥ל בָּשָֽׂר׃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וְהַנֶּ֜פֶשׁ אֲשֶׁר־תֹּאכַ֣ל בָּשָׂ֗ר מִזֶּ֤בַח הַשְּׁלָמִים֙ אֲשֶׁ֣ר לַיהוָ֔ה וְטֻמְאָת֖וֹ עָלָ֑יו וְנִכְרְתָ֛ה הַנֶּ֥פֶשׁ הַהִ֖וא מֵעַמֶּֽיהָ׃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וְנֶ֜פֶשׁ כִּֽי־תִגַּ֣ע בְּכָל־טָמֵ֗א בְּטֻמְאַ֤ת אָדָם֙ א֣וֹ ׀ בִּבְהֵמָ֣ה טְמֵאָ֗ה א֚וֹ בְּכָל־שֶׁ֣קֶץ טָמֵ֔א וְאָכַ֛ל מִבְּשַׂר־זֶ֥בַח הַשְּׁלָמִ֖ים אֲשֶׁ֣ר לַיהוָ֑ה וְנִכְרְתָ֛ה הַנֶּ֥פֶשׁ הַהִ֖וא מֵעַמֶּֽיהָ׃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דַּבֵּ֛ר אֶל־בְּנֵ֥י יִשְׂרָאֵ֖ל לֵאמֹ֑ר כָּל־חֵ֜לֶב שׁ֥וֹר וְכֶ֛שֶׂב וָעֵ֖ז לֹ֥א תֹאכֵֽלוּ׃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וְחֵ֤לֶב נְבֵלָה֙ וְחֵ֣לֶב טְרֵפָ֔ה יֵעָשֶׂ֖ה לְכָל־מְלָאכָ֑ה וְאָכֹ֖ל לֹ֥א תֹאכְלֻֽהוּ׃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כִּ֚י כָּל־אֹכֵ֣ל חֵ֔לֶב מִן־הַ֨בְּהֵמָ֔ה אֲשֶׁ֨ר יַקְרִ֥יב מִמֶּ֛נָּה אִשֶּׁ֖ה לַיהוָ֑ה וְנִכְרְתָ֛ה הַנֶּ֥פֶשׁ הָאֹכֶ֖לֶת מֵֽעַמֶּֽיהָ׃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וְכָל־דָּם֙ לֹ֣א תֹאכְל֔וּ בְּכֹ֖ל מוֹשְׁבֹתֵיכֶ֑ם לָע֖וֹף וְלַבְּהֵמָֽה׃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כָּל־נֶ֖פֶשׁ אֲשֶׁר־תֹּאכַ֣ל כָּל־דָּ֑ם וְנִכְרְתָ֛ה הַנֶּ֥פֶשׁ הַהִ֖וא מֵֽעַמֶּֽיהָ׃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דַּבֵּ֛ר אֶל־בְּנֵ֥י יִשְׂרָאֵ֖ל לֵאמֹ֑ר הַמַּקְרִ֞יב אֶת־זֶ֤בַח שְׁלָמָיו֙ לַיהוָ֔ה יָבִ֧יא אֶת־קָרְבָּנ֛וֹ לַיהוָ֖ה מִזֶּ֥בַח שְׁלָמָֽיו׃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יָדָ֣יו תְּבִיאֶ֔ינָה אֵ֖ת אִשֵּׁ֣י יְהוָ֑ה אֶת־הַחֵ֤לֶב עַל־הֶֽחָזֶה֙ יְבִיאֶ֔נּוּ אֵ֣ת הֶחָזֶ֗ה לְהָנִ֥יף אֹת֛וֹ תְּנוּפָ֖ה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וְהִקְטִ֧יר הַכֹּהֵ֛ן אֶת־הַחֵ֖לֶב הַמִּזְבֵּ֑חָה וְהָיָה֙ הֶֽחָזֶ֔ה לְאַהֲרֹ֖ן וּלְבָנָֽיו׃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וְאֵת֙ שׁ֣וֹק הַיָּמִ֔ין תִּתְּנ֥וּ תְרוּמָ֖ה לַכֹּהֵ֑ן מִזִּבְחֵ֖י שַׁלְמֵיכֶֽם׃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הַמַּקְרִ֞יב אֶת־דַּ֧ם הַשְּׁלָמִ֛ים וְאֶת־הַחֵ֖לֶב מִבְּנֵ֣י אַהֲרֹ֑ן ל֧וֹ תִהְיֶ֛ה שׁ֥וֹק הַיָּמִ֖ין לְמָנָֽה׃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כִּי֩ אֶת־חֲזֵ֨ה הַתְּנוּפָ֜ה וְאֵ֣ת ׀ שׁ֣וֹק הַתְּרוּמָ֗ה לָקַ֙חְתִּי֙ מֵאֵ֣ת בְּנֵֽי־יִשְׂרָאֵ֔ל מִזִּבְחֵ֖י שַׁלְמֵיהֶ֑ם וָאֶתֵּ֣ן אֹ֠תָם לְאַהֲרֹ֨ן הַכֹּהֵ֤ן וּלְבָנָיו֙ לְחָק־עוֹלָ֔ם מֵאֵ֖ת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זֹ֣את מִשְׁחַ֤ת אַהֲרֹן֙ וּמִשְׁחַ֣ת בָּנָ֔יו מֵאִשֵּׁ֖י יְהוָ֑ה בְּיוֹם֙ הִקְרִ֣יב אֹתָ֔ם לְכַהֵ֖ן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אֲשֶׁר֩ צִוָּ֨ה יְהוָ֜ה לָתֵ֣ת לָהֶ֗ם בְּיוֹם֙ מָשְׁח֣וֹ אֹתָ֔ם מֵאֵ֖ת בְּנֵ֣י יִשְׂרָאֵ֑ל חֻקַּ֥ת עוֹלָ֖ם לְדֹרֹתָֽם׃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זֹ֣את הַתּוֹרָ֗ה לָֽעֹלָה֙ לַמִּנְחָ֔ה וְלַֽחַטָּ֖את וְלָאָשָׁ֑ם וְלַ֨מִּלּוּאִ֔ים וּלְזֶ֖בַח הַשְּׁלָמִֽים׃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אֲשֶׁ֨ר צִוָּ֧ה יְהוָ֛ה אֶת־מֹשֶׁ֖ה בְּהַ֣ר סִינָ֑י בְּי֨וֹם צַוֺּת֜וֹ אֶת־בְּנֵ֣י יִשְׂרָאֵ֗ל לְהַקְרִ֧יב אֶת־קָרְבְּנֵיהֶ֛ם לַיהוָ֖ה בְּמִדְבַּ֥ר סִינָֽי׃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קַ֤ח אֶֽת־אַהֲרֹן֙ וְאֶת־בָּנָ֣יו אִתּ֔וֹ וְאֵת֙ הַבְּגָדִ֔ים וְאֵ֖ת שֶׁ֣מֶן הַמִּשְׁחָ֑ה וְאֵ֣ת ׀ פַּ֣ר הַֽחַטָּ֗את וְאֵת֙ שְׁנֵ֣י הָֽאֵילִ֔ים וְאֵ֖ת סַ֥ל הַמַּצּֽוֹת׃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וְאֵ֥ת כָּל־הָעֵדָ֖ה הַקְהֵ֑ל אֶל־פֶּ֖תַח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וַיַּ֣עַשׂ מֹשֶׁ֔ה כַּֽאֲשֶׁ֛ר צִוָּ֥ה יְהוָ֖ה אֹת֑וֹ וַתִּקָּהֵל֙ הָֽעֵדָ֔ה אֶל־פֶּ֖תַח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וַיֹּ֥אמֶר מֹשֶׁ֖ה אֶל־הָעֵדָ֑ה זֶ֣ה הַדָּבָ֔ר אֲשֶׁר־צִוָּ֥ה יְהוָ֖ה לַעֲשֽׂוֹת׃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וַיַּקְרֵ֣ב מֹשֶׁ֔ה אֶֽת־אַהֲרֹ֖ן וְאֶת־בָּנָ֑יו וַיִּרְחַ֥ץ אֹתָ֖ם בַּמָּֽיִם׃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וַיִּתֵּ֨ן עָלָ֜יו אֶת־הַכֻּתֹּ֗נֶת וַיַּחְגֹּ֤ר אֹתוֹ֙ בָּֽאַבְנֵ֔ט וַיַּלְבֵּ֤שׁ אֹתוֹ֙ אֶֽת־הַמְּעִ֔יל וַיִּתֵּ֥ן עָלָ֖יו אֶת־הָאֵפֹ֑ד וַיַּחְגֹּ֣ר אֹת֗וֹ בְּחֵ֙שֶׁב֙ הָֽאֵפֹ֔ד וַיֶּאְפֹּ֥ד ל֖וֹ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וַיָּ֥שֶׂם עָלָ֖יו אֶת־הַחֹ֑שֶׁן וַיִּתֵּן֙ אֶל־הַחֹ֔שֶׁן אֶת־הָאוּרִ֖ים וְאֶת־הַתֻּמִּֽים׃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וַיָּ֥שֶׂם אֶת־הַמִּצְנֶ֖פֶת עַל־רֹאשׁ֑וֹ וַיָּ֨שֶׂם עַֽל־הַמִּצְנֶ֜פֶת אֶל־מ֣וּל פָּנָ֗יו אֵ֣ת צִ֤יץ הַזָּהָב֙ נֵ֣זֶר הַקֹּ֔דֶשׁ כַּאֲשֶׁ֛ר צִוָּ֥ה יְהוָ֖ה אֶת־מֹשֶֽׁה׃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וַיִּקַּ֤ח מֹשֶׁה֙ אֶת־שֶׁ֣מֶן הַמִּשְׁחָ֔ה וַיִּמְשַׁ֥ח אֶת־הַמִּשְׁכָּ֖ן וְאֶת־כָּל־אֲשֶׁר־בּ֑וֹ וַיְקַדֵּ֖שׁ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וַיַּ֥ז מִמֶּ֛נּוּ עַל־הַמִּזְבֵּ֖חַ שֶׁ֣בַע פְּעָמִ֑ים וַיִּמְשַׁ֨ח אֶת־הַמִּזְבֵּ֜חַ וְאֶת־כָּל־כֵּלָ֗יו וְאֶת־הַכִּיֹּ֛ר וְאֶת־כַּנּ֖וֹ לְקַדְּשָֽׁם׃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וַיִּצֹק֙ מִשֶּׁ֣מֶן הַמִּשְׁחָ֔ה עַ֖ל רֹ֣אשׁ אַהֲרֹ֑ן וַיִּמְשַׁ֥ח אֹת֖וֹ לְקַדְּשֽׁוֹ׃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וַיַּקְרֵ֨ב מֹשֶׁ֜ה אֶת־בְּנֵ֣י אַהֲרֹ֗ן וַיַּלְבִּשֵׁ֤ם כֻּתֳּנֹת֙ וַיַּחְגֹּ֤ר אֹתָם֙ אַבְנֵ֔ט וַיַּחֲבֹ֥שׁ לָהֶ֖ם מִגְבָּע֑וֹת כַּאֲשֶׁ֛ר צִוָּ֥ה יְהוָ֖ה אֶת־מֹשֶֽׁה׃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וַיַּגֵּ֕שׁ אֵ֖ת פַּ֣ר הַֽחַטָּ֑את וַיִּסְמֹ֨ךְ אַהֲרֹ֤ן וּבָנָיו֙ אֶת־יְדֵיהֶ֔ם עַל־רֹ֖אשׁ פַּ֥ר הַֽחַטָּֽאת׃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וַיִּשְׁחָ֗ט וַיִּקַּ֨ח מֹשֶׁ֤ה אֶת־הַדָּם֙ וַ֠יִּתֵּן עַל־קַרְנ֨וֹת הַמִּזְבֵּ֤חַ סָבִיב֙ בְּאֶצְבָּע֔וֹ וַיְחַטֵּ֖א אֶת־הַמִּזְבֵּ֑חַ וְאֶת־הַדָּ֗ם יָצַק֙ אֶל־יְס֣וֹד הַמִּזְבֵּ֔חַ וַֽיְקַדְּשֵׁ֖הוּ לְכַפֵּ֥ר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וַיִּקַּ֗ח אֶֽת־כָּל־ הַחֵלֶב֮ אֲשֶׁ֣ר עַל־הַקֶּרֶב֒ וְאֵת֙ יֹתֶ֣רֶת הַכָּבֵ֔ד וְאֶת־שְׁתֵּ֥י הַכְּלָיֹ֖ת וְאֶֽת־חֶלְבְּהֶ֑ן וַיַּקְטֵ֥ר מֹשֶׁ֖ה הַמִּזְבֵּֽחָה׃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וְאֶת־הַפָּ֤ר וְאֶת־עֹרוֹ֙ וְאֶת־בְּשָׂר֣וֹ וְאֶת־פִּרְשׁ֔וֹ שָׂרַ֣ף בָּאֵ֔שׁ מִח֖וּץ לַֽמַּחֲנֶ֑ה כַּאֲשֶׁ֛ר צִוָּ֥ה יְהוָ֖ה אֶת־מֹשֶֽׁה׃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וַיַּקְרֵ֕ב אֵ֖ת אֵ֣יל הָעֹלָ֑ה וַֽיִּסְמְכ֞וּ אַהֲרֹ֧ן וּבָנָ֛יו אֶת־יְדֵיהֶ֖ם עַל־רֹ֥אשׁ הָאָֽיִל׃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וַיִּשְׁחָ֑ט וַיִּזְרֹ֨ק מֹשֶׁ֧ה אֶת־הַדָּ֛ם עַל־הַמִּזְבֵּ֖חַ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וְאֶת־הָאַ֔יִל נִתַּ֖ח לִנְתָחָ֑יו וַיַּקְטֵ֤ר מֹשֶׁה֙ אֶת־הָרֹ֔אשׁ וְאֶת־הַנְּתָחִ֖ים וְאֶת־הַפָּֽדֶר׃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וְאֶת־הַקֶּ֥רֶב וְאֶת־הַכְּרָעַ֖יִם רָחַ֣ץ בַּמָּ֑יִם וַיַּקְטֵר֩ מֹשֶׁ֨ה אֶת־כָּל־הָאַ֜יִל הַמִּזְבֵּ֗חָה עֹלָ֨ה ה֤וּא לְרֵֽיחַ־נִיחֹ֙חַ֙ אִשֶּׁ֥ה הוּא֙ לַיהוָ֔ה כַּאֲשֶׁ֛ר צִוָּ֥ה יְהוָ֖ה אֶת־מֹשֶֽׁה׃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וַיַּקְרֵב֙ אֶת־הָאַ֣יִל הַשֵּׁנִ֔י אֵ֖יל הַמִּלֻּאִ֑ים וַֽיִּסְמְכ֞וּ אַהֲרֹ֧ן וּבָנָ֛יו אֶת־יְדֵיהֶ֖ם עַל־רֹ֥אשׁ הָאָֽיִל׃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וַיִּשְׁחָ֓ט ׀ וַיִּקַּ֤ח מֹשֶׁה֙ מִדָּמ֔וֹ וַיִּתֵּ֛ן עַל־תְּנ֥וּךְ אֹֽזֶן־אַהֲרֹ֖ן הַיְמָנִ֑ית וְעַל־בֹּ֤הֶן יָדוֹ֙ הַיְמָנִ֔ית וְעַל־בֹּ֥הֶן רַגְל֖וֹ הַיְמָנִֽית׃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וַיַּקְרֵ֞ב אֶת־בְּנֵ֣י אַהֲרֹ֗ן וַיִּתֵּ֨ן מֹשֶׁ֤ה מִן־הַדָּם֙ עַל־תְּנ֤וּךְ אָזְנָם֙ הַיְמָנִ֔ית וְעַל־בֹּ֤הֶן יָדָם֙ הַיְמָנִ֔ית וְעַל־בֹּ֥הֶן רַגְלָ֖ם הַיְמָנִ֑ית וַיִּזְרֹ֨ק מֹשֶׁ֧ה אֶת־הַדָּ֛ם עַל־הַֽמִּזְבֵּ֖חַ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וַיִּקַּ֞ח אֶת־הַחֵ֣לֶב וְאֶת־הָֽאַלְיָ֗ה וְאֶֽת־כָּל־הַחֵלֶב֮ אֲשֶׁ֣ר עַל־הַקֶּרֶב֒ וְאֵת֙ יֹתֶ֣רֶת הַכָּבֵ֔ד וְאֶת־שְׁתֵּ֥י הַכְּלָיֹ֖ת וְאֶֽת־חֶלְבְּהֶ֑ן וְאֵ֖ת שׁ֥וֹק הַיָּמִֽין׃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וּמִסַּ֨ל הַמַּצּ֜וֹת אֲשֶׁ֣ר ׀ לִפְנֵ֣י יְהוָ֗ה לָ֠קַח חַלַּ֨ת מַצָּ֤ה אַחַת֙ וְֽחַלַּ֨ת לֶ֥חֶם שֶׁ֛מֶן אַחַ֖ת וְרָקִ֣יק אֶחָ֑ד וַיָּ֙שֶׂם֙ עַל־הַ֣חֲלָבִ֔ים וְעַ֖ל שׁ֥וֹק הַיָּמִֽין׃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וַיִּתֵּ֣ן אֶת־הַכֹּ֔ל עַ֚ל כַּפֵּ֣י אַהֲרֹ֔ן וְעַ֖ל כַּפֵּ֣י בָנָ֑יו וַיָּ֧נֶף אֹתָ֛ם תְּנוּפָ֖ה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וַיִּקַּ֨ח מֹשֶׁ֤ה אֹתָם֙ מֵעַ֣ל כַּפֵּיהֶ֔ם וַיַּקְטֵ֥ר הַמִּזְבֵּ֖חָה עַל־הָעֹלָ֑ה מִלֻּאִ֥ים הֵם֙ לְרֵ֣יחַ נִיחֹ֔חַ אִשֶּׁ֥ה ה֖וּא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וַיִּקַּ֤ח מֹשֶׁה֙ אֶת־הֶ֣חָזֶ֔ה וַיְנִיפֵ֥הוּ תְנוּפָ֖ה לִפְנֵ֣י יְהוָ֑ה מֵאֵ֣יל הַמִּלֻּאִ֗ים לְמֹשֶׁ֤ה הָיָה֙ לְמָנָ֔ה כַּאֲשֶׁ֛ר צִוָּ֥ה יְהוָ֖ה אֶת־מֹשֶֽׁה׃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וַיִּקַּ֨ח מֹשֶׁ֜ה מִשֶּׁ֣מֶן הַמִּשְׁחָ֗ה וּמִן־הַדָּם֮ אֲשֶׁ֣ר עַל־הַמִּזְבֵּחַ֒ וַיַּ֤ז עַֽל־אַהֲרֹן֙ עַל־בְּגָדָ֔יו וְעַל־בָּנָ֛יו וְעַל־בִּגְדֵ֥י בָנָ֖יו אִתּ֑וֹ וַיְקַדֵּ֤שׁ אֶֽת־אַהֲרֹן֙ אֶת־בְּגָדָ֔יו וְאֶת־בָּנָ֛יו וְאֶת־בִּגְדֵ֥י בָנָ֖יו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וַיֹּ֨אמֶר מֹשֶׁ֜ה אֶל־אַהֲרֹ֣ן וְאֶל־בָּנָ֗יו בַּשְּׁל֣וּ אֶת־הַבָּשָׂר֮ פֶּ֣תַח אֹ֣הֶל מוֹעֵד֒ וְשָׁם֙ תֹּאכְל֣וּ אֹת֔וֹ וְאֶ֨ת־הַלֶּ֔חֶם אֲשֶׁ֖ר בְּסַ֣ל הַמִּלֻּאִ֑ים כַּאֲשֶׁ֤ר צִוֵּ֙יתִי֙ לֵאמֹ֔ר אַהֲרֹ֥ן וּבָנָ֖יו יֹאכְלֻֽהוּ׃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וְהַנּוֹתָ֥ר בַּבָּשָׂ֖ר וּבַלָּ֑חֶם בָּאֵ֖שׁ תִּשְׂרֹֽפוּ׃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וּמִפֶּתַח֩ אֹ֨הֶל מוֹעֵ֜ד לֹ֤א תֵֽצְאוּ֙ שִׁבְעַ֣ת יָמִ֔ים עַ֚ד י֣וֹם מְלֹ֔את יְמֵ֖י מִלֻּאֵיכֶ֑ם כִּ֚י שִׁבְעַ֣ת יָמִ֔ים יְמַלֵּ֖א אֶת־יֶדְכֶֽם׃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כַּאֲשֶׁ֥ר עָשָׂ֖ה בַּיּ֣וֹם הַזֶּ֑ה צִוָּ֧ה יְהוָ֛ה לַעֲשֹׂ֖ת לְכַפֵּ֥ר עֲלֵיכֶֽם׃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וּפֶתַח֩ אֹ֨הֶל מוֹעֵ֜ד תֵּשְׁב֨וּ יוֹמָ֤ם וָלַ֙יְלָה֙ שִׁבְעַ֣ת יָמִ֔ים וּשְׁמַרְתֶּ֛ם אֶת־מִשְׁמֶ֥רֶת יְהוָ֖ה וְלֹ֣א תָמ֑וּתוּ כִּי־כֵ֖ן צֻוֵּֽיתִי׃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וַיַּ֥עַשׂ אַהֲרֹ֖ן וּבָנָ֑יו אֵ֚ת כָּל־הַדְּבָרִ֔ים אֲשֶׁר־צִוָּ֥ה יְהוָ֖ה בְּיַד־מֹשֶֽׁה׃ ס</w:t>
      </w:r>
    </w:p>
    <w:p>
      <w:pPr>
        <w:pStyle w:val="Heading2"/>
        <w:bidi/>
      </w:pPr>
      <w:r>
        <w:rPr>
          <w:rtl/>
          <w:cs/>
          <w:lang w:val="he_IL" w:bidi="he_IL"/>
        </w:rPr>
        <w:t>Leviticus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וַיְהִי֙ בַּיּ֣וֹם הַשְּׁמִינִ֔י קָרָ֣א מֹשֶׁ֔ה לְאַהֲרֹ֖ן וּלְבָנָ֑יו וּלְזִקְנֵ֖י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וַיֹּ֣אמֶר אֶֽל־אַהֲרֹ֗ן קַח־לְ֠ךָ עֵ֣גֶל בֶּן־בָּקָ֧ר לְחַטָּ֛את וְאַ֥יִל לְעֹלָ֖ה תְּמִימִ֑ם וְהַקְרֵ֖ב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וְאֶל־בְּנֵ֥י יִשְׂרָאֵ֖ל תְּדַבֵּ֣ר לֵאמֹ֑ר קְח֤וּ שְׂעִיר־עִזִּים֙ לְחַטָּ֔את וְעֵ֨גֶל וָכֶ֧בֶשׂ בְּנֵי־שָׁנָ֛ה תְּמִימִ֖ם לְעֹלָֽה׃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וְשׁ֨וֹר וָאַ֜יִל לִשְׁלָמִ֗ים לִזְבֹּ֙חַ֙ לִפְנֵ֣י יְהוָ֔ה וּמִנְחָ֖ה בְּלוּלָ֣ה בַשָּׁ֑מֶן כִּ֣י הַיּ֔וֹם יְהוָ֖ה נִרְאָ֥ה אֲלֵיכֶֽם׃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וַיִּקְח֗וּ אֵ֚ת אֲשֶׁ֣ר צִוָּ֣ה מֹשֶׁ֔ה אֶל־פְּנֵ֖י אֹ֣הֶל מוֹעֵ֑ד וַֽיִּקְרְבוּ֙ כָּל־הָ֣עֵדָ֔ה וַיַּֽעַמְד֖וּ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וַיֹּ֣אמֶר מֹשֶׁ֔ה זֶ֧ה הַדָּבָ֛ר אֲשֶׁר־צִוָּ֥ה יְהוָ֖ה תַּעֲשׂ֑וּ וְיֵרָ֥א אֲלֵיכֶ֖ם כְּב֥וֹד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וַיֹּ֨אמֶר מֹשֶׁ֜ה אֶֽל־אַהֲרֹ֗ן קְרַ֤ב אֶל־הַמִּזְבֵּ֙חַ֙ וַעֲשֵׂ֞ה אֶת־חַטָּֽאתְךָ֙ וְאֶת־עֹ֣לָתֶ֔ךָ וְכַפֵּ֥ר בַּֽעַדְךָ֖ וּבְעַ֣ד הָעָ֑ם וַעֲשֵׂ֞ה אֶת־קָרְבַּ֤ן הָעָם֙ וְכַפֵּ֣ר בַּֽעֲדָ֔ם כַּאֲשֶׁ֖ר צִוָּ֥ה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וַיִּקְרַ֥ב אַהֲרֹ֖ן אֶל־הַמִּזְבֵּ֑חַ וַיִּשְׁחַ֛ט אֶת־עֵ֥גֶל הַחַטָּ֖את אֲשֶׁר־לֽוֹ׃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וַ֠יַּקְרִבוּ בְּנֵ֨י אַהֲרֹ֣ן אֶת־הַדָּם֮ אֵלָיו֒ וַיִּטְבֹּ֤ל אֶצְבָּעוֹ֙ בַּדָּ֔ם וַיִּתֵּ֖ן עַל־קַרְנ֣וֹת הַמִּזְבֵּ֑חַ וְאֶת־הַדָּ֣ם יָצַ֔ק אֶל־יְס֖וֹד 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וְאֶת־הַחֵ֨לֶב וְאֶת־הַכְּלָיֹ֜ת וְאֶת־הַיֹּתֶ֤רֶת מִן־הַכָּבֵד֙ מִן־הַ֣חַטָּ֔את הִקְטִ֖יר הַמִּזְבֵּ֑חָה כַּאֲשֶׁ֛ר צִוָּ֥ה יְהוָ֖ה אֶת־מֹשֶֽׁה׃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וְאֶת־הַבָּשָׂ֖ר וְאֶת־הָע֑וֹר שָׂרַ֣ף בָּאֵ֔שׁ מִח֖וּץ לַֽמַּחֲנֶֽה׃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וַיִּשְׁחַ֖ט אֶת־הָעֹלָ֑ה וַ֠יַּמְצִאוּ בְּנֵ֨י אַהֲרֹ֤ן אֵלָיו֙ אֶת־הַדָּ֔ם וַיִּזְרְקֵ֥הוּ עַל־הַמִּזְבֵּ֖חַ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וְאֶת־הָעֹלָ֗ה הִמְצִ֧יאוּ אֵלָ֛יו לִנְתָחֶ֖יהָ וְאֶת־הָרֹ֑אשׁ וַיַּקְטֵ֖ר עַל־הַמִּזְבֵּֽחַ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וַיִּרְחַ֥ץ אֶת־הַקֶּ֖רֶב וְאֶת־הַכְּרָעָ֑יִם וַיַּקְטֵ֥ר עַל־הָעֹלָ֖ה הַמִּזְבֵּֽחָה׃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וַיַּקְרֵ֕ב אֵ֖ת קָרְבַּ֣ן הָעָ֑ם וַיִּקַּ֞ח אֶת־שְׂעִ֤יר הַֽחַטָּאת֙ אֲשֶׁ֣ר לָעָ֔ם וַיִּשְׁחָטֵ֥הוּ וַֽיְחַטְּאֵ֖הוּ כָּרִאשֽׁוֹן׃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וַיַּקְרֵ֖ב אֶת־הָעֹלָ֑ה וַֽיַּעֲשֶׂ֖הָ כַּמִּשְׁפָּֽט׃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וַיַּקְרֵב֮ אֶת־הַמִּנְחָה֒ וַיְמַלֵּ֤א כַפּוֹ֙ מִמֶּ֔נָּה וַיַּקְטֵ֖ר עַל־הַמִּזְבֵּ֑חַ מִלְּבַ֖ד עֹלַ֥ת הַבֹּֽקֶר׃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וַיִּשְׁחַ֤ט אֶת־הַשּׁוֹר֙ וְאֶת־הָאַ֔יִל זֶ֥בַח הַשְּׁלָמִ֖ים אֲשֶׁ֣ר לָעָ֑ם וַ֠יַּמְצִאוּ בְּנֵ֨י אַהֲרֹ֤ן אֶת־הַדָּם֙ אֵלָ֔יו וַיִּזְרְקֵ֥הוּ עַל־הַמִּזְבֵּ֖חַ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וְאֶת־הַחֲלָבִ֖ים מִן־הַשּׁ֑וֹר וּמִן־הָאַ֔יִל הָֽאַלְיָ֤ה וְהַֽמְכַסֶּה֙ וְהַכְּלָיֹ֔ת וְיֹתֶ֖רֶת הַכָּבֵֽד׃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וַיָּשִׂ֥ימוּ אֶת־הַחֲלָבִ֖ים עַל־הֶחָז֑וֹת וַיַּקְטֵ֥ר הַחֲלָבִ֖ים הַמִּזְבֵּֽחָה׃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וְאֵ֣ת הֶחָז֗וֹת וְאֵת֙ שׁ֣וֹק הַיָּמִ֔ין הֵנִ֧יף אַהֲרֹ֛ן תְּנוּפָ֖ה לִפְנֵ֣י יְהוָ֑ה כַּאֲשֶׁ֖ר צִוָּ֥ה 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וַיִּשָּׂ֨א אַהֲרֹ֧ן אֶת־ידו אֶל־הָעָ֖ם וַֽיְבָרְכֵ֑ם וַיֵּ֗רֶד מֵעֲשֹׂ֧ת הַֽחַטָּ֛את וְהָעֹלָ֖ה וְהַשְּׁלָמִֽים׃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וַיָּבֹ֨א מֹשֶׁ֤ה וְאַהֲרֹן֙ אֶל־אֹ֣הֶל מוֹעֵ֔ד וַיֵּ֣צְא֔וּ וַֽיְבָרֲכ֖וּ אֶת־הָעָ֑ם וַיֵּרָ֥א כְבוֹד־יְהוָ֖ה אֶל־כָּל־הָעָֽם׃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וַתֵּ֤צֵא אֵשׁ֙ מִלִּפְנֵ֣י יְהוָ֔ה וַתֹּ֙אכַל֙ עַל־הַמִּזְבֵּ֔חַ אֶת־הָעֹלָ֖ה וְאֶת־הַחֲלָבִ֑ים וַיַּ֤רְא כָּל־הָעָם֙ וַיָּרֹ֔נּוּ וַֽיִּפְּל֖וּ עַל־פְּנֵיהֶֽם׃</w:t>
      </w:r>
    </w:p>
    <w:p>
      <w:pPr>
        <w:pStyle w:val="Heading2"/>
        <w:bidi/>
      </w:pPr>
      <w:r>
        <w:rPr>
          <w:rtl/>
          <w:cs/>
          <w:lang w:val="he_IL" w:bidi="he_IL"/>
        </w:rPr>
        <w:t>Leviticus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וַיִּקְח֣וּ בְנֵֽי־אַ֠הֲרֹן נָדָ֨ב וַאֲבִיה֜וּא אִ֣ישׁ מַחְתָּת֗וֹ וַיִּתְּנ֤וּ בָהֵן֙ אֵ֔שׁ וַיָּשִׂ֥ימוּ עָלֶ֖יהָ קְטֹ֑רֶת וַיַּקְרִ֜בוּ לִפְנֵ֤י יְהוָה֙ אֵ֣שׁ זָרָ֔ה אֲשֶׁ֧ר לֹ֦א צִוָּ֖ה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וַתֵּ֥צֵא אֵ֛שׁ מִלִּפְנֵ֥י יְהוָ֖ה וַתֹּ֣אכַל אוֹתָ֑ם וַיָּמֻ֖תוּ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וַיֹּ֨אמֶר מֹשֶׁ֜ה אֶֽל־אַהֲרֹ֗ן הוּא֩ אֲשֶׁר־דִּבֶּ֨ר יְהוָ֤ה ׀ לֵאמֹר֙ בִּקְרֹבַ֣י אֶקָּדֵ֔שׁ וְעַל־פְּנֵ֥י כָל־הָעָ֖ם אֶכָּבֵ֑ד וַיִּדֹּ֖ם אַהֲרֹֽן׃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וַיִּקְרָ֣א מֹשֶׁ֗ה אֶל־מִֽישָׁאֵל֙ וְאֶ֣ל אֶלְצָפָ֔ן בְּנֵ֥י עֻזִּיאֵ֖ל דֹּ֣ד אַהֲרֹ֑ן וַיֹּ֣אמֶר אֲלֵהֶ֗ם קִ֠רְב֞וּ שְׂא֤וּ אֶת־אֲחֵיכֶם֙ מֵאֵ֣ת פְּנֵי־הַקֹּ֔דֶשׁ אֶל־מִח֖וּץ לַֽמַּחֲנֶֽה׃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וַֽיִּקְרְב֗וּ וַיִּשָּׂאֻם֙ בְּכֻתֳּנֹתָ֔ם אֶל־מִח֖וּץ לַֽמַּחֲנֶ֑ה כַּאֲשֶׁ֖ר דִּבֶּ֥ר 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וַיֹּ֣אמֶר מֹשֶׁ֣ה אֶֽל־אַהֲרֹ֡ן וּלְאֶלְעָזָר֩ וּלְאִֽיתָמָ֨ר ׀ בָּנָ֜יו רָֽאשֵׁיכֶ֥ם אַל־תִּפְרָ֣עוּ ׀ וּבִגְדֵיכֶ֤ם לֹֽא־תִפְרֹ֙מוּ֙ וְלֹ֣א תָמֻ֔תוּ וְעַ֥ל כָּל־הָעֵדָ֖ה יִקְצֹ֑ף וַאֲחֵיכֶם֙ כָּל־בֵּ֣ית יִשְׂרָאֵ֔ל יִבְכּוּ֙ אֶת־הַשְּׂרֵפָ֔ה אֲשֶׁ֖ר שָׂרַ֥ף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וּמִפֶּתַח֩ אֹ֨הֶל מוֹעֵ֜ד לֹ֤א תֵֽצְאוּ֙ פֶּן־תָּמֻ֔תוּ כִּי־שֶׁ֛מֶן מִשְׁחַ֥ת יְהוָ֖ה עֲלֵיכֶ֑ם וַֽיַּעֲשׂ֖וּ כִּדְבַ֥ר מֹשֶֽׁה׃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וַיְדַבֵּ֣ר יְהוָ֔ה אֶֽל־אַהֲרֹ֖ן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יַ֣יִן וְשֵׁכָ֞ר אַל־תֵּ֣שְׁתְּ ׀ אַתָּ֣ה ׀ וּבָנֶ֣יךָ אִתָּ֗ךְ בְּבֹאֲכֶ֛ם אֶל־אֹ֥הֶל מוֹעֵ֖ד וְלֹ֣א תָמֻ֑תוּ חֻקַּ֥ת עוֹלָ֖ם לְדֹרֹתֵיכֶֽם׃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וּֽלֲהַבְדִּ֔יל בֵּ֥ין הַקֹּ֖דֶשׁ וּבֵ֣ין הַחֹ֑ל וּבֵ֥ין הַטָּמֵ֖א וּבֵ֥ין הַטָּהֽוֹר׃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וּלְהוֹרֹ֖ת אֶת־בְּנֵ֣י יִשְׂרָאֵ֑ל אֵ֚ת כָּל־הַ֣חֻקִּ֔ים אֲשֶׁ֨ר דִּבֶּ֧ר יְהוָ֛ה אֲלֵיהֶ֖ם בְּיַד־מֹשֶֽׁה׃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וַיְדַבֵּ֨ר מֹשֶׁ֜ה אֶֽל־אַהֲרֹ֗ן וְאֶ֣ל אֶ֠לְעָזָר וְאֶל־אִ֨יתָמָ֥ר ׀ בָּנָיו֮ הַנּֽוֹתָרִים֒ קְח֣וּ אֶת־הַמִּנְחָ֗ה הַנּוֹתֶ֙רֶת֙ מֵאִשֵּׁ֣י יְהוָ֔ה וְאִכְל֥וּהָ מַצּ֖וֹת אֵ֣צֶל הַמִּזְבֵּ֑חַ כִּ֛י קֹ֥דֶשׁ קָֽדָשִׁ֖ים 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וַאֲכַלְתֶּ֤ם אֹתָהּ֙ בְּמָק֣וֹם קָדֹ֔שׁ כִּ֣י חָקְךָ֤ וְחָק־בָּנֶ֙יךָ֙ הִ֔וא מֵאִשֵּׁ֖י יְהוָ֑ה כִּי־כֵ֖ן צֻוֵּֽיתִי׃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וְאֵת֩ חֲזֵ֨ה הַתְּנוּפָ֜ה וְאֵ֣ת ׀ שׁ֣וֹק הַתְּרוּמָ֗ה תֹּֽאכְלוּ֙ בְּמָק֣וֹם טָה֔וֹר אַתָּ֕ה וּבָנֶ֥יךָ וּבְנֹתֶ֖יךָ אִתָּ֑ךְ כִּֽי־חָקְךָ֤ וְחָק־בָּנֶ֙יךָ֙ נִתְּנ֔וּ מִזִּבְחֵ֥י שַׁלְמֵ֖י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שׁ֣וֹק הַתְּרוּמָ֞ה וַחֲזֵ֣ה הַתְּנוּפָ֗ה עַ֣ל אִשֵּׁ֤י הַחֲלָבִים֙ יָבִ֔יאוּ לְהָנִ֥יף תְּנוּפָ֖ה לִפְנֵ֣י יְהוָ֑ה וְהָיָ֨ה לְךָ֜ וּלְבָנֶ֤יךָ אִתְּךָ֙ לְחָק־עוֹלָ֔ם כַּאֲשֶׁ֖ר צִוָּ֥ה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וְאֵ֣ת ׀ שְׂעִ֣יר הַֽחַטָּ֗את דָּרֹ֥שׁ דָּרַ֛שׁ מֹשֶׁ֖ה וְהִנֵּ֣ה שֹׂרָ֑ף וַ֠יִּקְצֹף עַל־אֶלְעָזָ֤ר וְעַל־אִֽיתָמָר֙ בְּנֵ֣י אַהֲרֹ֔ן הַנּוֹתָרִ֖ם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מַדּ֗וּעַ לֹֽא־אֲכַלְתֶּ֤ם אֶת־הַֽחַטָּאת֙ בִּמְק֣וֹם הַקֹּ֔דֶשׁ כִּ֛י קֹ֥דֶשׁ קָֽדָשִׁ֖ים הִ֑וא וְאֹתָ֣הּ ׀ נָתַ֣ן לָכֶ֗ם לָשֵׂאת֙ אֶת־עֲוֺ֣ן הָעֵדָ֔ה לְכַפֵּ֥ר עֲלֵיהֶ֖ם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הֵ֚ן לֹא־הוּבָ֣א אֶת־דָּמָ֔הּ אֶל־הַקֹּ֖דֶשׁ פְּנִ֑ימָה אָכ֨וֹל תֹּאכְל֥וּ אֹתָ֛הּ בַּקֹּ֖דֶשׁ כַּאֲשֶׁ֥ר צִוֵּֽיתִי׃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וַיְדַבֵּ֨ר אַהֲרֹ֜ן אֶל־מֹשֶׁ֗ה הֵ֣ן הַ֠יּוֹם הִקְרִ֨יבוּ אֶת־חַטָּאתָ֤ם וְאֶת־עֹֽלָתָם֙ לִפְנֵ֣י יְהוָ֔ה וַתִּקְרֶ֥אנָה אֹתִ֖י כָּאֵ֑לֶּה וְאָכַ֤לְתִּי חַטָּאת֙ הַיּ֔וֹם הַיִּיטַ֖ב בְּעֵינֵ֥י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וַיִּשְׁמַ֣ע מֹשֶׁ֔ה וַיִּיטַ֖ב בְּעֵינָֽיו׃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וַיְדַבֵּ֧ר יְהוָ֛ה אֶל־מֹשֶׁ֥ה וְאֶֽל־אַהֲרֹ֖ן לֵאמֹ֥ר אֲלֵהֶֽם׃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דַּבְּר֛וּ אֶל־בְּנֵ֥י יִשְׂרָאֵ֖ל לֵאמֹ֑ר זֹ֤את הַֽחַיָּה֙ אֲשֶׁ֣ר תֹּאכְל֔וּ מִכָּל־הַבְּהֵמָ֖ה אֲשֶׁ֥ר עַל־הָאָֽרֶץ׃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כֹּ֣ל ׀ מַפְרֶ֣סֶת פַּרְסָ֗ה וְשֹׁסַ֤עַת שֶׁ֙סַע֙ פְּרָסֹ֔ת מַעֲלַ֥ת גֵּרָ֖ה בַּבְּהֵמָ֑ה אֹתָ֖הּ תֹּאכֵֽלוּ׃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אַ֤ךְ אֶת־זֶה֙ לֹ֣א תֹֽאכְל֔וּ מִֽמַּעֲלֵי֙ הַגֵּרָ֔ה וּמִמַּפְרִיסֵ֖י הַפַּרְסָ֑ה אֶֽת־הַ֠גָּמָל כִּֽי־מַעֲלֵ֨ה גֵרָ֜ה ה֗וּא וּפַרְסָה֙ אֵינֶ֣נּוּ מַפְרִ֔יס טָמֵ֥א ה֖וּא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וְאֶת־הַשָּׁפָ֗ן כִּֽי־מַעֲלֵ֤ה גֵרָה֙ ה֔וּא וּפַרְסָ֖ה לֹ֣א יַפְרִ֑יס טָמֵ֥א ה֖וּא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וְאֶת־הָאַרְנֶ֗בֶת כִּֽי־מַעֲלַ֤ת גֵּרָה֙ הִ֔וא וּפַרְסָ֖ה לֹ֣א הִפְרִ֑יסָה טְמֵאָ֥ה הִ֖וא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וְאֶת־הַ֠חֲזִיר כִּֽי־מַפְרִ֨יס פַּרְסָ֜ה ה֗וּא וְשֹׁסַ֥ע שֶׁ֙סַע֙ פַּרְסָ֔ה וְה֖וּא גֵּרָ֣ה לֹֽא־יִגָּ֑ר טָמֵ֥א ה֖וּא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מִבְּשָׂרָם֙ לֹ֣א תֹאכֵ֔לוּ וּבְנִבְלָתָ֖ם לֹ֣א תִגָּ֑עוּ טְמֵאִ֥ים הֵ֖ם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אֶת־זֶה֙ תֹּֽאכְל֔וּ מִכֹּ֖ל אֲשֶׁ֣ר בַּמָּ֑יִם כֹּ֣ל אֲשֶׁר־לוֹ֩ סְנַפִּ֨יר וְקַשְׂקֶ֜שֶׂת בַּמַּ֗יִם בַּיַּמִּ֛ים וּבַנְּחָלִ֖ים אֹתָ֥ם תֹּאכֵֽלוּ׃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וְכֹל֩ אֲשֶׁ֨ר אֵֽין־ל֜וֹ סְנַפִּ֣יר וְקַשְׂקֶ֗שֶׂת בַּיַּמִּים֙ וּבַנְּחָלִ֔ים מִכֹּל֙ שֶׁ֣רֶץ הַמַּ֔יִם וּמִכֹּ֛ל נֶ֥פֶשׁ הַחַיָּ֖ה אֲשֶׁ֣ר בַּמָּ֑יִם שֶׁ֥קֶץ הֵ֖ם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וְשֶׁ֖קֶץ יִהְי֣וּ לָכֶ֑ם מִבְּשָׂרָם֙ לֹ֣א תֹאכֵ֔לוּ וְאֶת־נִבְלָתָ֖ם תְּשַׁקֵּֽצוּ׃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כֹּ֣ל אֲשֶׁ֥ר אֵֽין־ל֛וֹ סְנַפִּ֥יר וְקַשְׂקֶ֖שֶׂת בַּמָּ֑יִם שֶׁ֥קֶץ ה֖וּא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וְאֶת־אֵ֙לֶּה֙ תְּשַׁקְּצ֣וּ מִן־הָע֔וֹף לֹ֥א יֵאָכְל֖וּ שֶׁ֣קֶץ הֵ֑ם אֶת־הַנֶּ֙שֶׁר֙ וְאֶת־הַפֶּ֔רֶס וְאֵ֖ת הָעָזְנִיָּֽה׃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וְאֶת־הַ֨דָּאָ֔ה וְאֶת־הָאַיָּ֖ה לְמִינָֽהּ׃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אֵ֥ת כָּל־עֹרֵ֖ב לְמִינֽוֹ׃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וְאֵת֙ בַּ֣ת הַֽיַּעֲנָ֔ה וְאֶת־הַתַּחְמָ֖ס וְאֶת־הַשָּׁ֑חַף וְאֶת־הַנֵּ֖ץ לְמִינֵֽהוּ׃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וְאֶת־הַכּ֥וֹס וְאֶת־הַשָּׁלָ֖ךְ וְאֶת־הַיַּנְשֽׁוּף׃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וְאֶת־הַתִּנְשֶׁ֥מֶת וְאֶת־הַקָּאָ֖ת וְאֶת־הָרָחָֽם׃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וְאֵת֙ הַחֲסִידָ֔ה הָאֲנָפָ֖ה לְמִינָ֑הּ וְאֶת־הַדּוּכִיפַ֖ת וְאֶת־הָעֲטַלֵּֽף׃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כֹּ֚ל שֶׁ֣רֶץ הָע֔וֹף הַהֹלֵ֖ךְ עַל־אַרְבַּ֑ע שֶׁ֥קֶץ ה֖וּא לָכֶֽם׃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אַ֤ךְ אֶת־זֶה֙ תֹּֽאכְל֔וּ מִכֹּל֙ שֶׁ֣רֶץ הָע֔וֹף הַהֹלֵ֖ךְ עַל־אַרְבַּ֑ע אֲשֶׁר־לא כְרָעַ֙יִם֙ מִמַּ֣עַל לְרַגְלָ֔יו לְנַתֵּ֥ר בָּהֵ֖ן עַל־הָאָֽרֶץ׃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אֶת־אֵ֤לֶּה מֵהֶם֙ תֹּאכֵ֔לוּ אֶת־הָֽאַרְבֶּ֣ה לְמִינ֔וֹ וְאֶת־הַסָּלְעָ֖ם לְמִינֵ֑הוּ וְאֶת־הַחַרְגֹּ֣ל לְמִינֵ֔הוּ וְאֶת־הֶחָגָ֖ב לְמִינֵֽהוּ׃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וְכֹל֙ שֶׁ֣רֶץ הָע֔וֹף אֲשֶׁר־ל֖וֹ אַרְבַּ֣ע רַגְלָ֑יִם שֶׁ֥קֶץ ה֖וּא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וּלְאֵ֖לֶּה תִּטַּמָּ֑אוּ כָּל־הַנֹּגֵ֥עַ בְּנִבְלָתָ֖ם יִטְמָ֥א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וְכָל־הַנֹּשֵׂ֖א מִנִּבְלָתָ֑ם יְכַבֵּ֥ס בְּגָדָ֖יו וְטָמֵ֥א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לְֽכָל־הַבְּהֵמָ֡ה אֲשֶׁ֣ר הִוא֩ מַפְרֶ֨סֶת פַּרְסָ֜ה וְשֶׁ֣סַע ׀ אֵינֶ֣נָּה שֹׁסַ֗עַת וְגֵרָה֙ אֵינֶ֣נָּה מַעֲלָ֔ה טְמֵאִ֥ים הֵ֖ם לָכֶ֑ם כָּל־הַנֹּגֵ֥עַ בָּהֶ֖ם יִטְמָֽא׃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וְכֹ֣ל ׀ הוֹלֵ֣ךְ עַל־כַּפָּ֗יו בְּכָל־הַֽחַיָּה֙ הַהֹלֶ֣כֶת עַל־אַרְבַּ֔ע טְמֵאִ֥ים הֵ֖ם לָכֶ֑ם כָּל־הַנֹּגֵ֥עַ בְּנִבְלָתָ֖ם יִטְמָ֥א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וְהַנֹּשֵׂא֙ אֶת־נִבְלָתָ֔ם יְכַבֵּ֥ס בְּגָדָ֖יו וְטָמֵ֣א עַד־הָעָ֑רֶב טְמֵאִ֥ים הֵ֖מָּה לָכֶֽם׃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וְזֶ֤ה לָכֶם֙ הַטָּמֵ֔א בַּשֶּׁ֖רֶץ הַשֹּׁרֵ֣ץ עַל־הָאָ֑רֶץ הַחֹ֥לֶד וְהָעַכְבָּ֖ר וְהַצָּ֥ב לְמִינֵֽהוּ׃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וְהָאֲנָקָ֥ה וְהַכֹּ֖חַ וְהַלְּטָאָ֑ה וְהַחֹ֖מֶט וְהַתִּנְשָֽׁמֶת׃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אֵ֛לֶּה הַטְּמֵאִ֥ים לָכֶ֖ם בְּכָל־הַשָּׁ֑רֶץ כָּל־הַנֹּגֵ֧עַ בָּהֶ֛ם בְּמֹתָ֖ם יִטְמָ֥א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וְכֹ֣ל אֲשֶׁר־יִפֹּל־ עָלָיו֩ מֵהֶ֨ם ׀ בְּמֹתָ֜ם יִטְמָ֗א מִכָּל־כְּלִי־עֵץ֙ א֣וֹ בֶ֤גֶד אוֹ־עוֹר֙ א֣וֹ שָׂ֔ק כָּל־כְּלִ֕י אֲשֶׁר־יֵעָשֶׂ֥ה מְלָאכָ֖ה בָּהֶ֑ם בַּמַּ֧יִם יוּבָ֛א וְטָמֵ֥א עַד־הָעֶ֖רֶב וְטָהֵֽר׃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וְכָל־כְּלִי־חֶ֔רֶשׂ אֲשֶׁר־יִפֹּ֥ל מֵהֶ֖ם אֶל־תּוֹכ֑וֹ כֹּ֣ל אֲשֶׁ֧ר בְּתוֹכ֛וֹ יִטְמָ֖א וְאֹת֥וֹ תִשְׁבֹּֽרוּ׃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מִכָּל־הָאֹ֜כֶל אֲשֶׁ֣ר יֵאָכֵ֗ל אֲשֶׁ֨ר יָב֥וֹא עָלָ֛יו מַ֖יִם יִטְמָ֑א וְכָל־מַשְׁקֶה֙ אֲשֶׁ֣ר יִשָּׁתֶ֔ה בְּכָל־כְּלִ֖י יִטְמָֽא׃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וְ֠כֹל אֲשֶׁר־יִפֹּ֨ל מִנִּבְלָתָ֥ם ׀ עָלָיו֮ יִטְמָא֒ תַּנּ֧וּר וְכִירַ֛יִם יֻתָּ֖ץ טְמֵאִ֣ים הֵ֑ם וּטְמֵאִ֖ים יִהְי֥וּ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אַ֣ךְ מַעְיָ֥ן וּב֛וֹר מִקְוֵה־מַ֖יִם יִהְיֶ֣ה טָה֑וֹר וְנֹגֵ֥עַ בְּנִבְלָתָ֖ם יִטְמָֽא׃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וְכִ֤י יִפֹּל֙ מִנִּבְלָתָ֔ם עַל־כָּל־זֶ֥רַע זֵר֖וּעַ אֲשֶׁ֣ר יִזָּרֵ֑עַ טָה֖וֹר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וְכִ֤י יֻתַּן־מַ֙יִם֙ עַל־זֶ֔רַע וְנָפַ֥ל מִנִּבְלָתָ֖ם עָלָ֑יו טָמֵ֥א ה֖וּא לָכֶֽם׃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וְכִ֤י יָמוּת֙ מִן־הַבְּהֵמָ֔ה אֲשֶׁר־הִ֥יא לָכֶ֖ם לְאָכְלָ֑ה הַנֹּגֵ֥עַ בְּנִבְלָתָ֖הּ יִטְמָ֥א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וְהָֽאֹכֵל֙ מִנִּבְלָתָ֔הּ יְכַבֵּ֥ס בְּגָדָ֖יו וְטָמֵ֣א עַד־הָעָ֑רֶב וְהַנֹּשֵׂא֙ אֶת־נִבְלָתָ֔הּ יְכַבֵּ֥ס בְּגָדָ֖יו וְטָמֵ֥א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וְכָל־הַשֶּׁ֖רֶץ הַשֹּׁרֵ֣ץ עַל־הָאָ֑רֶץ שֶׁ֥קֶץ ה֖וּא לֹ֥א יֵאָכֵֽל׃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כֹּל֩ הוֹלֵ֨ךְ עַל־'l s="H1512"'גָּח֜'seg type="x-large"'וֹ'seg'ן'/l' וְכֹ֣ל ׀ הוֹלֵ֣ךְ עַל־אַרְבַּ֗ע עַ֚ד כָּל־מַרְבֵּ֣ה רַגְלַ֔יִם לְכָל־הַשֶּׁ֖רֶץ הַשֹּׁרֵ֣ץ עַל־הָאָ֑רֶץ לֹ֥א תֹאכְל֖וּם כִּי־שֶׁ֥קֶץ הֵֽם׃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אַל־תְּשַׁקְּצוּ֙ אֶת־נַפְשֹׁ֣תֵיכֶ֔ם בְּכָל־הַשֶּׁ֖רֶץ הַשֹּׁרֵ֑ץ וְלֹ֤א תִֽטַּמְּאוּ֙ בָּהֶ֔ם וְנִטְמֵתֶ֖ם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כִּ֣י אֲנִ֣י יְהוָה֮ אֱלֹֽהֵיכֶם֒ וְהִתְקַדִּשְׁתֶּם֙ וִהְיִיתֶ֣ם קְדֹשִׁ֔ים כִּ֥י קָד֖וֹשׁ אָ֑נִי וְלֹ֤א תְטַמְּאוּ֙ אֶת־נַפְשֹׁ֣תֵיכֶ֔ם בְּכָל־הַשֶּׁ֖רֶץ הָרֹמֵ֥שׂ עַל־הָאָֽרֶץ׃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כִּ֣י ׀ אֲנִ֣י יְהוָ֗ה הַֽמַּעֲלֶ֤ה אֶתְכֶם֙ מֵאֶ֣רֶץ מִצְרַ֔יִם לִהְיֹ֥ת לָכֶ֖ם לֵאלֹהִ֑ים וִהְיִיתֶ֣ם קְדֹשִׁ֔ים כִּ֥י קָד֖וֹשׁ 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זֹ֣את תּוֹרַ֤ת הַבְּהֵמָה֙ וְהָע֔וֹף וְכֹל֙ נֶ֣פֶשׁ הַֽחַיָּ֔ה הָרֹמֶ֖שֶׂת בַּמָּ֑יִם וּלְכָל־נֶ֖פֶשׁ הַשֹּׁרֶ֥צֶת עַל־הָאָֽרֶץ׃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לְהַבְדִּ֕יל בֵּ֥ין הַטָּמֵ֖א וּבֵ֣ין הַטָּהֹ֑ר וּבֵ֤ין הַֽחַיָּה֙ הַֽנֶּאֱכֶ֔לֶת וּבֵין֙ הַֽחַיָּ֔ה אֲשֶׁ֖ר לֹ֥א תֵאָכֵֽל׃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דַּבֵּ֞ר אֶל־בְּנֵ֤י יִשְׂרָאֵל֙ לֵאמֹ֔ר אִשָּׁה֙ כִּ֣י תַזְרִ֔יעַ וְיָלְדָ֖ה זָכָ֑ר וְטָֽמְאָה֙ שִׁבְעַ֣ת יָמִ֔ים כִּימֵ֛י נִדַּ֥ת דְּוֺתָ֖הּ תִּטְמָֽא׃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וּבַיּ֖וֹם הַשְּׁמִינִ֑י יִמּ֖וֹל בְּשַׂ֥ר עָרְלָתֽוֹ׃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וּשְׁלֹשִׁ֥ים יוֹם֙ וּשְׁלֹ֣שֶׁת יָמִ֔ים תֵּשֵׁ֖ב בִּדְמֵ֣י טָהֳרָ֑ה בְּכָל־קֹ֣דֶשׁ לֹֽא־תִגָּ֗ע וְאֶל־הַמִּקְדָּשׁ֙ לֹ֣א תָבֹ֔א עַד־מְלֹ֖את יְמֵ֥י טָהֳרָֽהּ׃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וְאִם־נְקֵבָ֣ה תֵלֵ֔ד וְטָמְאָ֥ה שְׁבֻעַ֖יִם כְּנִדָּתָ֑הּ וְשִׁשִּׁ֥ים יוֹם֙ וְשֵׁ֣שֶׁת יָמִ֔ים תֵּשֵׁ֖ב עַל־דְּמֵ֥י טָהֳרָֽה׃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וּבִמְלֹ֣את ׀ יְמֵ֣י טָהֳרָ֗הּ לְבֵן֮ א֣וֹ לְבַת֒ תָּבִ֞יא כֶּ֤בֶשׂ בֶּן־שְׁנָתוֹ֙ לְעֹלָ֔ה וּבֶן־יוֹנָ֥ה אוֹ־תֹ֖ר לְחַטָּ֑את אֶל־פֶּ֥תַח אֹֽהֶל־מוֹעֵ֖ד אֶל־הַכֹּהֵֽן׃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וְהִקְרִיב֞וֹ לִפְנֵ֤י יְהוָה֙ וְכִפֶּ֣ר עָלֶ֔יהָ וְטָהֲרָ֖ה מִמְּקֹ֣ר דָּמֶ֑יהָ זֹ֤את תּוֹרַת֙ הַיֹּלֶ֔דֶת לַזָּכָ֖ר א֥וֹ לַנְּקֵבָֽה׃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וְאִם־לֹ֨א תִמְצָ֣א יָדָהּ֮ דֵּ֣י שֶׂה֒ וְלָקְחָ֣ה שְׁתֵּֽי־תֹרִ֗ים א֤וֹ שְׁנֵי֙ בְּנֵ֣י יוֹנָ֔ה אֶחָ֥ד לְעֹלָ֖ה וְאֶחָ֣ד לְחַטָּ֑את וְכִפֶּ֥ר עָלֶ֛יהָ הַכֹּהֵ֖ן וְטָהֵֽרָה׃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וַיְדַבֵּ֣ר יְהוָ֔ה אֶל־מֹשֶׁ֥ה וְאֶֽל־אַהֲרֹ֖ן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אָדָ֗ם כִּֽי־יִהְיֶ֤ה בְעוֹר־בְּשָׂרוֹ֙ שְׂאֵ֤ת אֽוֹ־סַפַּ֙חַת֙ א֣וֹ בַהֶ֔רֶת וְהָיָ֥ה בְעוֹר־בְּשָׂר֖וֹ לְנֶ֣גַע צָרָ֑עַת וְהוּבָא֙ אֶל־אַהֲרֹ֣ן הַכֹּהֵ֔ן א֛וֹ אֶל־אַחַ֥ד מִבָּנָ֖יו הַכֹּהֲנִֽים׃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וְרָאָ֣ה הַכֹּהֵ֣ן אֶת־הַנֶּ֣גַע בְּעֽוֹר־הַ֠בָּשָׂר וְשֵׂעָ֨ר בַּנֶּ֜גַע הָפַ֣ךְ ׀ לָבָ֗ן וּמַרְאֵ֤ה הַנֶּ֙גַע֙ עָמֹק֙ מֵע֣וֹר בְּשָׂר֔וֹ נֶ֥גַע צָרַ֖עַת ה֑וּא וְרָאָ֥הוּ הַכֹּהֵ֖ן וְטִמֵּ֥א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וְאִם־בַּהֶרֶת֩ לְבָנָ֨ה הִ֜וא בְּע֣וֹר בְּשָׂר֗וֹ וְעָמֹק֙ אֵין־מַרְאֶ֣הָ מִן־הָע֔וֹר וּשְׂעָרָ֖ה לֹא־הָפַ֣ךְ לָבָ֑ן וְהִסְגִּ֧יר הַכֹּהֵ֛ן אֶת־הַנֶּ֖גַע שִׁבְעַ֥ת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וְרָאָ֣הוּ הַכֹּהֵן֮ בַּיּ֣וֹם הַשְּׁבִיעִי֒ וְהִנֵּ֤ה הַנֶּ֙גַע֙ עָמַ֣ד בְּעֵינָ֔יו לֹֽא־פָשָׂ֥ה הַנֶּ֖גַע בָּע֑וֹר וְהִסְגִּיר֧וֹ הַכֹּהֵ֛ן שִׁבְעַ֥ת יָמִ֖ים שֵׁנִֽית׃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וְרָאָה֩ הַכֹּהֵ֨ן אֹת֜וֹ בַּיּ֣וֹם הַשְּׁבִיעִי֮ שֵׁנִית֒ וְהִנֵּה֙ כֵּהָ֣ה הַנֶּ֔גַע וְלֹא־פָשָׂ֥ה הַנֶּ֖גַע בָּע֑וֹר וְטִהֲר֤וֹ הַכֹּהֵן֙ מִסְפַּ֣חַת הִ֔יא וְכִבֶּ֥ס בְּגָדָ֖יו וְטָהֵֽר׃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וְאִם־פָּשֹׂ֨ה תִפְשֶׂ֤ה הַמִּסְפַּ֙חַת֙ בָּע֔וֹר אַחֲרֵ֧י הֵרָאֹת֛וֹ אֶל־הַכֹּהֵ֖ן לְטָהֳרָת֑וֹ וְנִרְאָ֥ה שֵׁנִ֖ית אֶל־הַכֹּהֵֽן׃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וְרָאָה֙ הַכֹּהֵ֔ן וְהִנֵּ֛ה פָּשְׂתָ֥ה הַמִּסְפַּ֖חַת בָּע֑וֹר וְטִמְּא֥וֹ הַכֹּהֵ֖ן צָרַ֥עַת הִֽוא׃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נֶ֣גַע צָרַ֔עַת כִּ֥י תִהְיֶ֖ה בְּאָדָ֑ם וְהוּבָ֖א אֶל־הַכֹּהֵֽן׃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וְרָאָ֣ה הַכֹּהֵ֗ן וְהִנֵּ֤ה שְׂאֵת־לְבָנָה֙ בָּע֔וֹר וְהִ֕יא הָפְכָ֖ה שֵׂעָ֣ר לָבָ֑ן וּמִֽחְיַ֛ת בָּשָׂ֥ר חַ֖י בַּשְׂאֵֽת׃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צָרַ֨עַת נוֹשֶׁ֤נֶת הִוא֙ בְּע֣וֹר בְּשָׂר֔וֹ וְטִמְּא֖וֹ הַכֹּהֵ֑ן לֹ֣א יַסְגִּרֶ֔נּוּ כִּ֥י טָמֵ֖א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וְאִם־פָּר֨וֹחַ תִּפְרַ֤ח הַצָּרַ֙עַת֙ בָּע֔וֹר וְכִסְּתָ֣ה הַצָּרַ֗עַת אֵ֚ת כָּל־ע֣וֹר הַנֶּ֔גַע מֵרֹאשׁ֖וֹ וְעַד־רַגְלָ֑יו לְכָל־מַרְאֵ֖ה עֵינֵ֥י 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וְרָאָ֣ה הַכֹּהֵ֗ן וְהִנֵּ֨ה כִסְּתָ֤ה הַצָּרַ֙עַת֙ אֶת־כָּל־בְּשָׂר֔וֹ וְטִהַ֖ר אֶת־הַנָּ֑גַע כֻּלּ֛וֹ הָפַ֥ךְ לָבָ֖ן טָה֥וֹר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וּבְי֨וֹם הֵרָא֥וֹת בּ֛וֹ בָּשָׂ֥ר חַ֖י יִטְמָֽא׃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וְרָאָ֧ה הַכֹּהֵ֛ן אֶת־הַבָּשָׂ֥ר הַחַ֖י וְטִמְּא֑וֹ הַבָּשָׂ֥ר הַחַ֛י טָמֵ֥א ה֖וּא צָרַ֥עַת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א֣וֹ כִ֥י יָשׁ֛וּב הַבָּשָׂ֥ר הַחַ֖י וְנֶהְפַּ֣ךְ לְלָבָ֑ן וּבָ֖א אֶל־הַכֹּהֵֽן׃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וְרָאָ֙הוּ֙ הַכֹּהֵ֔ן וְהִנֵּ֛ה נֶהְפַּ֥ךְ הַנֶּ֖גַע לְלָבָ֑ן וְטִהַ֧ר הַכֹּהֵ֛ן אֶת־הַנֶּ֖גַע טָה֥וֹר הֽוּא׃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וּבָשָׂ֕ר כִּֽי־יִהְיֶ֥ה בֽוֹ־בְעֹר֖וֹ שְׁחִ֑ין וְנִרְפָּֽא׃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וְהָיָ֞ה בִּמְק֤וֹם הַשְּׁחִין֙ שְׂאֵ֣ת לְבָנָ֔ה א֥וֹ בַהֶ֖רֶת לְבָנָ֣ה אֲדַמְדָּ֑מֶת וְנִרְאָ֖ה אֶל־הַכֹּהֵֽן׃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וְרָאָ֣ה הַכֹּהֵ֗ן וְהִנֵּ֤ה מַרְאֶ֙הָ֙ שָׁפָ֣ל מִן־הָע֔וֹר וּשְׂעָרָ֖הּ הָפַ֣ךְ לָבָ֑ן וְטִמְּא֧וֹ הַכֹּהֵ֛ן נֶֽגַע־צָרַ֥עַת הִ֖וא בַּשְּׁחִ֥ין פָּרָֽחָה׃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וְאִ֣ם ׀ יִרְאֶ֣נָּה הַכֹּהֵ֗ן וְהִנֵּ֤ה אֵֽין־בָּהּ֙ שֵׂעָ֣ר לָבָ֔ן וּשְׁפָלָ֥ה אֵינֶ֛נָּה מִן־הָע֖וֹר וְהִ֣יא כֵהָ֑ה וְהִסְגִּיר֥וֹ הַכֹּהֵ֖ן שִׁבְעַ֥ת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וְאִם־פָּשֹׂ֥ה תִפְשֶׂ֖ה בָּע֑וֹר וְטִמֵּ֧א הַכֹּהֵ֛ן אֹת֖וֹ נֶ֥גַע 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וְאִם־תַּחְתֶּ֜יהָ תַּעֲמֹ֤ד הַבַּהֶ֙רֶת֙ לֹ֣א פָשָׂ֔תָה צָרֶ֥בֶת הַשְּׁחִ֖ין הִ֑וא וְטִהֲר֖וֹ הַכֹּהֵֽן׃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א֣וֹ בָשָׂ֔ר כִּֽי־יִהְיֶ֥ה בְעֹר֖וֹ מִכְוַת־אֵ֑שׁ וְֽהָיְתָ֞ה מִֽחְיַ֣ת הַמִּכְוָ֗ה בַּהֶ֛רֶת לְבָנָ֥ה אֲדַמְדֶּ֖מֶת א֥וֹ לְבָנָֽה׃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וְרָאָ֣ה אֹתָ֣הּ הַכֹּהֵ֡ן וְהִנֵּ֣ה נֶהְפַּךְ֩ שֵׂעָ֨ר לָבָ֜ן בַּבַּהֶ֗רֶת וּמַרְאֶ֙הָ֙ עָמֹ֣ק מִן־הָע֔וֹר צָרַ֣עַת הִ֔וא בַּמִּכְוָ֖ה פָּרָ֑חָה וְטִמֵּ֤א אֹתוֹ֙ הַכֹּהֵ֔ן נֶ֥גַע צָרַ֖עַת 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וְאִ֣ם ׀ יִרְאֶ֣נָּה הַכֹּהֵ֗ן וְהִנֵּ֤ה אֵֽין־בַּבֶּהֶ֙רֶת֙ שֵׂעָ֣ר לָבָ֔ן וּשְׁפָלָ֥ה אֵינֶ֛נָּה מִן־הָע֖וֹר וְהִ֣וא כֵהָ֑ה וְהִסְגִּיר֥וֹ הַכֹּהֵ֖ן שִׁבְעַ֥ת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וְרָאָ֥הוּ הַכֹּהֵ֖ן בַּיּ֣וֹם הַשְּׁבִיעִ֑י אִם־פָּשֹׂ֤ה תִפְשֶׂה֙ בָּע֔וֹר וְטִמֵּ֤א הַכֹּהֵן֙ אֹת֔וֹ נֶ֥גַע צָרַ֖עַת 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וְאִם־תַּחְתֶּיהָ֩ תַעֲמֹ֨ד הַבַּהֶ֜רֶת לֹא־פָשְׂתָ֤ה בָעוֹר֙ וְהִ֣וא כֵהָ֔ה שְׂאֵ֥ת הַמִּכְוָ֖ה הִ֑וא וְטִֽהֲרוֹ֙ הַכֹּהֵ֔ן כִּֽי־צָרֶ֥בֶת הַמִּכְוָ֖ה הִֽוא׃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וְאִישׁ֙ א֣וֹ אִשָּׁ֔ה כִּֽי־יִהְיֶ֥ה ב֖וֹ נָ֑גַע בְּרֹ֖אשׁ א֥וֹ בְזָקָֽן׃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וְרָאָ֨ה הַכֹּהֵ֜ן אֶת־הַנֶּ֗גַע וְהִנֵּ֤ה מַרְאֵ֙הוּ֙ עָמֹ֣ק מִן־הָע֔וֹר וּב֛וֹ שֵׂעָ֥ר צָהֹ֖ב דָּ֑ק וְטִמֵּ֨א אֹת֤וֹ הַכֹּהֵן֙ נֶ֣תֶק ה֔וּא צָרַ֧עַת הָרֹ֛אשׁ א֥וֹ הַזָּקָ֖ן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וְכִֽי־יִרְאֶ֨ה הַכֹּהֵ֜ן אֶת־נֶ֣גַע הַנֶּ֗תֶק וְהִנֵּ֤ה אֵין־מַרְאֵ֙הוּ֙ עָמֹ֣ק מִן־הָע֔וֹר וְשֵׂעָ֥ר שָׁחֹ֖ר אֵ֣ין בּ֑וֹ וְהִסְגִּ֧יר הַכֹּהֵ֛ן אֶת־נֶ֥גַע הַנֶּ֖תֶק שִׁבְעַ֥ת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וְרָאָ֨ה הַכֹּהֵ֣ן אֶת־הַנֶּגַע֮ בַּיּ֣וֹם הַשְּׁבִיעִי֒ וְהִנֵּה֙ לֹא־פָשָׂ֣ה הַנֶּ֔תֶק וְלֹא־הָ֥יָה ב֖וֹ שֵׂעָ֣ר צָהֹ֑ב וּמַרְאֵ֣ה הַנֶּ֔תֶק אֵ֥ין עָמֹ֖ק מִן־הָעֽוֹר׃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וְהִ֨תְגַּלָּ֔ח וְאֶת־הַנֶּ֖תֶק לֹ֣א יְגַלֵּ֑חַ וְהִסְגִּ֨יר הַכֹּהֵ֧ן אֶת־הַנֶּ֛תֶק שִׁבְעַ֥ת יָמִ֖ים שֵׁנִֽית׃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וְרָאָה֩ הַכֹּהֵ֨ן אֶת־הַנֶּ֜תֶק בַּיּ֣וֹם הַשְּׁבִיעִ֗י וְ֠הִנֵּה לֹא־פָשָׂ֤ה הַנֶּ֙תֶק֙ בָּע֔וֹר וּמַרְאֵ֕הוּ אֵינֶ֥נּוּ עָמֹ֖ק מִן־הָע֑וֹר וְטִהַ֤ר אֹתוֹ֙ הַכֹּהֵ֔ן וְכִבֶּ֥ס בְּגָדָ֖יו וְטָהֵֽר׃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וְאִם־פָּשֹׂ֥ה יִפְשֶׂ֛ה הַנֶּ֖תֶק בָּע֑וֹר אַחֲרֵ֖י טָהֳרָתֽוֹ׃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וְרָאָ֙הוּ֙ הַכֹּהֵ֔ן וְהִנֵּ֛ה פָּשָׂ֥ה הַנֶּ֖תֶק בָּע֑וֹר לֹֽא־יְבַקֵּ֧ר הַכֹּהֵ֛ן לַשֵּׂעָ֥ר הַצָּהֹ֖ב טָמֵ֥א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וְאִם־בְּעֵינָיו֩ עָמַ֨ד הַנֶּ֜תֶק וְשֵׂעָ֨ר שָׁחֹ֧ר צָֽמַח־בּ֛וֹ נִרְפָּ֥א הַנֶּ֖תֶק טָה֣וֹר ה֑וּא וְטִהֲר֖וֹ הַכֹּהֵֽן׃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וְאִישׁ֙ אֽוֹ־אִשָּׁ֔ה כִּֽי־יִהְיֶ֥ה בְעוֹר־בְּשָׂרָ֖ם בֶּהָרֹ֑ת בֶּהָרֹ֖ת לְבָנֹֽת׃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וְרָאָ֣ה הַכֹּהֵ֗ן וְהִנֵּ֧ה בְעוֹר־בְּשָׂרָ֛ם בֶּהָרֹ֖ת כֵּה֣וֹת לְבָנֹ֑ת בֹּ֥הַק ה֛וּא פָּרַ֥ח בָּע֖וֹר טָה֥וֹר הֽוּא׃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וְאִ֕ישׁ כִּ֥י יִמָּרֵ֖ט רֹאשׁ֑וֹ קֵרֵ֥חַ ה֖וּא טָה֥וֹר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וְאִם֙ מִפְּאַ֣ת פָּנָ֔יו יִמָּרֵ֖ט רֹאשׁ֑וֹ גִּבֵּ֥חַ ה֖וּא טָה֥וֹר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וְכִֽי־יִהְיֶ֤ה בַקָּרַ֙חַת֙ א֣וֹ בַגַּבַּ֔חַת נֶ֖גַע לָבָ֣ן אֲדַמְדָּ֑ם צָרַ֤עַת פֹּרַ֙חַת֙ הִ֔וא בְּקָרַחְתּ֖וֹ א֥וֹ בְגַבַּחְתּֽוֹ׃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וְרָאָ֨ה אֹת֜וֹ הַכֹּהֵ֗ן וְהִנֵּ֤ה שְׂאֵת־הַנֶּ֙גַע֙ לְבָנָ֣ה אֲדַמְדֶּ֔מֶת בְּקָרַחְתּ֖וֹ א֣וֹ בְגַבַּחְתּ֑וֹ כְּמַרְאֵ֥ה צָרַ֖עַת ע֥וֹר בָּשָֽׂר׃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אִישׁ־צָר֥וּעַ ה֖וּא טָמֵ֣א ה֑וּא טַמֵּ֧א יְטַמְּאֶ֛נּוּ הַכֹּהֵ֖ן בְּרֹאשׁ֥וֹ נִגְעֽוֹ׃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וְהַצָּר֜וּעַ אֲשֶׁר־בּ֣וֹ הַנֶּ֗גַע בְּגָדָ֞יו יִהְי֤וּ פְרֻמִים֙ וְרֹאשׁוֹ֙ יִהְיֶ֣ה פָר֔וּעַ וְעַל־שָׂפָ֖ם יַעְטֶ֑ה וְטָמֵ֥א ׀ טָמֵ֖א יִקְרָֽא׃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כָּל־יְמֵ֞י אֲשֶׁ֨ר הַנֶּ֥גַע בּ֛וֹ יִטְמָ֖א טָמֵ֣א ה֑וּא בָּדָ֣ד יֵשֵׁ֔ב מִח֥וּץ לַֽמַּחֲנֶ֖ה מוֹשָׁבֽוֹ׃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וְהַבֶּ֕גֶד כִּֽי־יִהְיֶ֥ה ב֖וֹ נֶ֣גַע צָרָ֑עַת בְּבֶ֣גֶד צֶ֔מֶר א֖וֹ בְּבֶ֥גֶד פִּשְׁתִּֽים׃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א֤וֹ בִֽשְׁתִי֙ א֣וֹ בְעֵ֔רֶב לַפִּשְׁתִּ֖ים וְלַצָּ֑מֶר א֣וֹ בְע֔וֹר א֖וֹ בְּכָל־מְלֶ֥אכֶת עֽוֹר׃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וְהָיָ֨ה הַנֶּ֜גַע יְרַקְרַ֣ק ׀ א֣וֹ אֲדַמְדָּ֗ם בַּבֶּגֶד֩ א֨וֹ בָע֜וֹר אֽוֹ־בַשְּׁתִ֤י אוֹ־בָעֵ֙רֶב֙ א֣וֹ בְכָל־כְּלִי־ע֔וֹר נֶ֥גַע צָרַ֖עַת ה֑וּא וְהָרְאָ֖ה אֶת־הַכֹּהֵֽן׃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וְרָאָ֥ה הַכֹּהֵ֖ן אֶת־הַנָּ֑גַע וְהִסְגִּ֥יר אֶת־הַנֶּ֖גַע שִׁבְעַ֥ת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וְרָאָ֨ה אֶת־הַנֶּ֜גַע בַּיּ֣וֹם הַשְּׁבִיעִ֗י כִּֽי־פָשָׂ֤ה הַנֶּ֙גַע֙ בַּ֠בֶּגֶד אֽוֹ־בַשְּׁתִ֤י אֽוֹ־בָעֵ֙רֶב֙ א֣וֹ בָע֔וֹר לְכֹ֛ל אֲשֶׁר־יֵעָשֶׂ֥ה הָע֖וֹר לִמְלָאכָ֑ה צָרַ֧עַת מַמְאֶ֛רֶת הַנֶּ֖גַע טָמֵ֥א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וְשָׂרַ֨ף אֶת־הַבֶּ֜גֶד א֥וֹ אֶֽת־הַשְּׁתִ֣י ׀ א֣וֹ אֶת־הָעֵ֗רֶב בַּצֶּ֙מֶר֙ א֣וֹ בַפִּשְׁתִּ֔ים א֚וֹ אֶת־כָּל־כְּלִ֣י הָע֔וֹר אֲשֶׁר־יִהְיֶ֥ה ב֖וֹ הַנָּ֑גַע כִּֽי־צָרַ֤עַת מַמְאֶ֙רֶת֙ הִ֔וא בָּאֵ֖שׁ תִּשָּׂרֵֽף׃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וְאִם֮ יִרְאֶ֣ה הַכֹּהֵן֒ וְהִנֵּה֙ לֹא־פָשָׂ֣ה הַנֶּ֔גַע בַּבֶּ֕גֶד א֥וֹ בַשְּׁתִ֖י א֣וֹ בָעֵ֑רֶב א֖וֹ בְּכָל־כְּלִי־עֽוֹר׃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וְצִוָּה֙ הַכֹּהֵ֔ן וְכִ֨בְּס֔וּ אֵ֥ת אֲשֶׁר־בּ֖וֹ הַנָּ֑גַע וְהִסְגִּיר֥וֹ שִׁבְעַת־יָמִ֖ים שֵׁנִֽית׃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וְרָאָ֨ה הַכֹּהֵ֜ן אַחֲרֵ֣י ׀ הֻכַּבֵּ֣ס אֶת־הַנֶּ֗גַע וְ֠הִנֵּה לֹֽא־הָפַ֨ךְ הַנֶּ֤גַע אֶת־עֵינוֹ֙ וְהַנֶּ֣גַע לֹֽא־פָשָׂ֔ה טָמֵ֣א ה֔וּא בָּאֵ֖שׁ תִּשְׂרְפֶ֑נּוּ פְּחֶ֣תֶת הִ֔וא בְּקָרַחְתּ֖וֹ א֥וֹ בְגַבַּחְתּֽוֹ׃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וְאִם֮ רָאָ֣ה הַכֹּהֵן֒ וְהִנֵּה֙ כֵּהָ֣ה הַנֶּ֔גַע אַחֲרֵ֖י הֻכַּבֵּ֣ס אֹת֑וֹ וְקָרַ֣ע אֹת֗וֹ מִן־הַבֶּ֙גֶד֙ א֣וֹ מִן־הָע֔וֹר א֥וֹ מִן־הַשְּׁתִ֖י א֥וֹ מִן־הָעֵֽרֶב׃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57</w:t>
      </w:r>
      <w:r>
        <w:rPr>
          <w:rtl/>
          <w:cs/>
          <w:lang w:val="he_IL" w:bidi="he_IL"/>
        </w:rPr>
        <w:t xml:space="preserve"> וְאִם־תֵּרָאֶ֨ה ע֜וֹד בַּ֠בֶּגֶד אֽוֹ־בַשְּׁתִ֤י אֽוֹ־בָעֵ֙רֶב֙ א֣וֹ בְכָל־כְּלִי־ע֔וֹר פֹּרַ֖חַת הִ֑וא בָּאֵ֣שׁ תִּשְׂרְפֶ֔נּוּ אֵ֥ת אֲשֶׁר־בּ֖וֹ הַנָּֽגַע׃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58</w:t>
      </w:r>
      <w:r>
        <w:rPr>
          <w:rtl/>
          <w:cs/>
          <w:lang w:val="he_IL" w:bidi="he_IL"/>
        </w:rPr>
        <w:t xml:space="preserve"> וְהַבֶּ֡גֶד אֽוֹ־הַשְּׁתִ֨י אוֹ־הָעֵ֜רֶב אֽוֹ־כָל־כְּלִ֤י הָעוֹר֙ אֲשֶׁ֣ר תְּכַבֵּ֔ס וְסָ֥ר מֵהֶ֖ם הַנָּ֑גַע וְכֻבַּ֥ס שֵׁנִ֖ית וְטָהֵֽר׃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59</w:t>
      </w:r>
      <w:r>
        <w:rPr>
          <w:rtl/>
          <w:cs/>
          <w:lang w:val="he_IL" w:bidi="he_IL"/>
        </w:rPr>
        <w:t xml:space="preserve"> זֹ֠את תּוֹרַ֨ת נֶֽגַע־צָרַ֜עַת בֶּ֥גֶד הַצֶּ֣מֶר ׀ א֣וֹ הַפִּשְׁתִּ֗ים א֤וֹ הַשְּׁתִי֙ א֣וֹ הָעֵ֔רֶב א֖וֹ כָּל־כְּלִי־ע֑וֹר לְטַהֲר֖וֹ א֥וֹ לְטַמְּאֽוֹ׃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זֹ֤את תִּֽהְיֶה֙ תּוֹרַ֣ת הַמְּצֹרָ֔ע בְּי֖וֹם טָהֳרָת֑וֹ וְהוּבָ֖א אֶל־הַכֹּהֵֽן׃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וְיָצָא֙ הַכֹּהֵ֔ן אֶל־מִח֖וּץ לַֽמַּחֲנֶ֑ה וְרָאָה֙ הַכֹּהֵ֔ן וְהִנֵּ֛ה נִרְפָּ֥א נֶֽגַע־הַצָּרַ֖עַת מִן־הַצָּרֽוּעַ׃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וְצִוָּה֙ הַכֹּהֵ֔ן וְלָקַ֧ח לַמִּטַּהֵ֛ר שְׁתֵּֽי־צִפֳּרִ֥ים חַיּ֖וֹת טְהֹר֑וֹת וְעֵ֣ץ אֶ֔רֶז וּשְׁנִ֥י תוֹלַ֖עַת וְאֵזֹֽב׃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וְצִוָּה֙ הַכֹּהֵ֔ן וְשָׁחַ֖ט אֶת־הַצִּפּ֣וֹר הָאֶחָ֑ת אֶל־כְּלִי־חֶ֖רֶשׂ עַל־מַ֥יִם 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אֶת־הַצִּפֹּ֤ר הַֽחַיָּה֙ יִקַּ֣ח אֹתָ֔הּ וְאֶת־עֵ֥ץ הָאֶ֛רֶז וְאֶת־שְׁנִ֥י הַתּוֹלַ֖עַת וְאֶת־הָאֵזֹ֑ב וְטָבַ֨ל אוֹתָ֜ם וְאֵ֣ת ׀ הַצִּפֹּ֣ר הַֽחַיָּ֗ה בְּדַם֙ הַצִּפֹּ֣ר הַשְּׁחֻטָ֔ה עַ֖ל הַמַּ֥יִם הַֽחַיִּֽים׃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וְהִזָּ֗ה עַ֧ל הַמִּטַּהֵ֛ר מִן־הַצָּרַ֖עַת שֶׁ֣בַע פְּעָמִ֑ים וְטִ֣הֲר֔וֹ וְשִׁלַּ֛ח אֶת־הַצִּפֹּ֥ר הַֽחַיָּ֖ה עַל־פְּנֵ֥י הַשָּׂדֶֽה׃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וְכִבֶּס֩ הַמִּטַּהֵ֨ר אֶת־בְּגָדָ֜יו וְגִלַּ֣ח אֶת־כָּל־שְׂעָר֗וֹ וְרָחַ֤ץ בַּמַּ֙יִם֙ וְטָהֵ֔ר וְאַחַ֖ר יָב֣וֹא אֶל־הַֽמַּחֲנֶ֑ה וְיָשַׁ֛ב מִח֥וּץ לְאָהֳל֖וֹ שִׁבְעַ֥ת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וְהָיָה֩ בַיּ֨וֹם הַשְּׁבִיעִ֜י יְגַלַּ֣ח אֶת־כָּל־שְׂעָר֗וֹ אֶת־רֹאשׁ֤וֹ וְאֶת־זְקָנוֹ֙ וְאֵת֙ גַּבֹּ֣ת עֵינָ֔יו וְאֶת־כָּל־שְׂעָר֖וֹ יְגַלֵּ֑חַ וְכִבֶּ֣ס אֶת־בְּגָדָ֗יו וְרָחַ֧ץ אֶת־בְּשָׂר֛וֹ בַּמַּ֖יִם וְטָהֵֽר׃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וּבַיּ֣וֹם הַשְּׁמִינִ֗י יִקַּ֤ח שְׁנֵֽי־כְבָשִׂים֙ תְּמִימִ֔ים וְכַבְשָׂ֥ה אַחַ֛ת בַּת־שְׁנָתָ֖הּ תְּמִימָ֑ה וּשְׁלֹשָׁ֣ה עֶשְׂרֹנִ֗ים סֹ֤לֶת מִנְחָה֙ בְּלוּלָ֣ה בַשֶּׁ֔מֶן וְלֹ֥ג אֶחָ֖ד שָֽׁמֶן׃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וְהֶעֱמִ֞יד הַכֹּהֵ֣ן הַֽמְטַהֵ֗ר אֵ֛ת הָאִ֥ישׁ הַמִּטַּהֵ֖ר וְאֹתָ֑ם לִפְנֵ֣י יְהוָ֔ה פֶּ֖תַח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וְלָקַ֨ח הַכֹּהֵ֜ן אֶת־הַכֶּ֣בֶשׂ הָאֶחָ֗ד וְהִקְרִ֥יב אֹת֛וֹ לְאָשָׁ֖ם וְאֶת־לֹ֣ג הַשָּׁ֑מֶן וְהֵנִ֥יף אֹתָ֛ם תְּנוּפָ֖ה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וְשָׁחַ֣ט אֶת־הַכֶּ֗בֶשׂ בִּ֠מְקוֹם אֲשֶׁ֨ר יִשְׁחַ֧ט אֶת־הַֽחַטָּ֛את וְאֶת־הָעֹלָ֖ה בִּמְק֣וֹם הַקֹּ֑דֶשׁ כִּ֡י כַּ֠חַטָּאת הָאָשָׁ֥ם הוּא֙ לַכֹּהֵ֔ן קֹ֥דֶשׁ קָֽדָשִׁ֖ים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וְלָקַ֣ח הַכֹּהֵן֮ מִדַּ֣ם הָאָשָׁם֒ וְנָתַן֙ הַכֹּהֵ֔ן עַל־תְּנ֛וּךְ אֹ֥זֶן הַמִּטַּהֵ֖ר הַיְמָנִ֑ית וְעַל־בֹּ֤הֶן יָדוֹ֙ הַיְמָנִ֔ית וְעַל־בֹּ֥הֶן רַגְל֖וֹ הַיְמָנִֽית׃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וְלָקַ֥ח הַכֹּהֵ֖ן מִלֹּ֣ג הַשָּׁ֑מֶן וְיָצַ֛ק עַל־כַּ֥ף הַכֹּהֵ֖ן הַשְּׂמָאלִֽית׃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וְטָבַ֤ל הַכֹּהֵן֙ אֶת־אֶצְבָּע֣וֹ הַיְמָנִ֔ית מִן־הַשֶּׁ֕מֶן אֲשֶׁ֥ר עַל־כַּפּ֖וֹ הַשְּׂמָאלִ֑ית וְהִזָּ֨ה מִן־הַשֶּׁ֧מֶן בְּאֶצְבָּע֛וֹ שֶׁ֥בַע פְּעָמִ֖ים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וּמִיֶּ֨תֶר הַשֶּׁ֜מֶן אֲשֶׁ֣ר עַל־כַּפּ֗וֹ יִתֵּ֤ן הַכֹּהֵן֙ עַל־תְּנ֞וּךְ אֹ֤זֶן הַמִּטַּהֵר֙ הַיְמָנִ֔ית וְעַל־בֹּ֤הֶן יָדוֹ֙ הַיְמָנִ֔ית וְעַל־בֹּ֥הֶן רַגְל֖וֹ הַיְמָנִ֑ית עַ֖ל דַּ֥ם הָאָשָֽׁם׃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וְהַנּוֹתָ֗ר בַּשֶּׁ֙מֶן֙ אֲשֶׁר֙ עַל־כַּ֣ף הַכֹּהֵ֔ן יִתֵּ֖ן עַל־רֹ֣אשׁ הַמִּטַּהֵ֑ר וְכִפֶּ֥ר עָלָ֛יו הַכֹּהֵ֖ן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וְעָשָׂ֤ה הַכֹּהֵן֙ אֶת־הַ֣חַטָּ֔את וְכִפֶּ֕ר עַל־הַמִּטַּהֵ֖ר מִטֻּמְאָת֑וֹ וְאַחַ֖ר יִשְׁחַ֥ט אֶת־הָעֹלָֽה׃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וְהֶעֱלָ֧ה הַכֹּהֵ֛ן אֶת־הָעֹלָ֥ה וְאֶת־הַמִּנְחָ֖ה הַמִּזְבֵּ֑חָה וְכִפֶּ֥ר עָלָ֛יו הַכֹּהֵ֖ן וְטָהֵֽר׃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וְאִם־דַּ֣ל ה֗וּא וְאֵ֣ין יָדוֹ֮ מַשֶּׂגֶת֒ וְ֠לָקַח כֶּ֣בֶשׂ אֶחָ֥ד אָשָׁ֛ם לִתְנוּפָ֖ה לְכַפֵּ֣ר עָלָ֑יו וְעִשָּׂר֨וֹן סֹ֜לֶת אֶחָ֨ד בָּל֥וּל בַּשֶּׁ֛מֶן לְמִנְחָ֖ה וְלֹ֥ג שָֽׁמֶן׃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וּשְׁתֵּ֣י תֹרִ֗ים א֤וֹ שְׁנֵי֙ בְּנֵ֣י יוֹנָ֔ה אֲשֶׁ֥ר תַּשִּׂ֖יג יָד֑וֹ וְהָיָ֤ה אֶחָד֙ חַטָּ֔את וְהָאֶחָ֖ד 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וְהֵבִ֨יא אֹתָ֜ם בַּיּ֧וֹם הַשְּׁמִינִ֛י לְטָהֳרָת֖וֹ אֶל־הַכֹּהֵ֑ן אֶל־פֶּ֥תַח אֹֽהֶל־מוֹעֵ֖ד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וְלָקַ֧ח הַכֹּהֵ֛ן אֶת־כֶּ֥בֶשׂ הָאָשָׁ֖ם וְאֶת־לֹ֣ג הַשָּׁ֑מֶן וְהֵנִ֨יף אֹתָ֧ם הַכֹּהֵ֛ן תְּנוּפָ֖ה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וְשָׁחַט֮ אֶת־כֶּ֣בֶשׂ הָֽאָשָׁם֒ וְלָקַ֤ח הַכֹּהֵן֙ מִדַּ֣ם הָֽאָשָׁ֔ם וְנָתַ֛ן עַל־תְּנ֥וּךְ אֹֽזֶן־הַמִּטַּהֵ֖ר הַיְמָנִ֑ית וְעַל־בֹּ֤הֶן יָדוֹ֙ הַיְמָנִ֔ית וְעַל־בֹּ֥הֶן רַגְל֖וֹ הַיְמָנִֽית׃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וּמִן־הַשֶּׁ֖מֶן יִצֹ֣ק הַכֹּהֵ֑ן עַל־כַּ֥ף הַכֹּהֵ֖ן הַשְּׂמָאלִֽית׃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וְהִזָּ֤ה הַכֹּהֵן֙ בְּאֶצְבָּע֣וֹ הַיְמָנִ֔ית מִן־הַשֶּׁ֕מֶן אֲשֶׁ֥ר עַל־כַּפּ֖וֹ הַשְּׂמָאלִ֑ית שֶׁ֥בַע פְּעָמִ֖ים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וְנָתַ֨ן הַכֹּהֵ֜ן מִן־הַשֶּׁ֣מֶן ׀ אֲשֶׁ֣ר עַל־כַּפּ֗וֹ עַל־תְּנ֞וּךְ אֹ֤זֶן הַמִּטַּהֵר֙ הַיְמָנִ֔ית וְעַל־בֹּ֤הֶן יָדוֹ֙ הַיְמָנִ֔ית וְעַל־בֹּ֥הֶן רַגְל֖וֹ הַיְמָנִ֑ית עַל־מְק֖וֹם דַּ֥ם הָאָשָֽׁם׃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וְהַנּוֹתָ֗ר מִן־הַשֶּׁ֙מֶן֙ אֲשֶׁר֙ עַל־כַּ֣ף הַכֹּהֵ֔ן יִתֵּ֖ן עַל־רֹ֣אשׁ הַמִּטַּהֵ֑ר לְכַפֵּ֥ר עָלָ֖יו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וְעָשָׂ֤ה אֶת־הָֽאֶחָד֙ מִן־הַתֹּרִ֔ים א֖וֹ מִן־בְּנֵ֣י הַיּוֹנָ֑ה מֵאֲשֶׁ֥ר תַּשִּׂ֖יג 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אֵ֣ת אֲשֶׁר־תַּשִּׂ֞יג יָד֗וֹ אֶת־הָאֶחָ֥ד חַטָּ֛את וְאֶת־הָאֶחָ֥ד עֹלָ֖ה עַל־הַמִּנְחָ֑ה וְכִפֶּ֧ר הַכֹּהֵ֛ן עַ֥ל הַמִּטַּהֵ֖ר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זֹ֣את תּוֹרַ֔ת אֲשֶׁר־בּ֖וֹ נֶ֣גַע צָרָ֑עַת אֲשֶׁ֛ר לֹֽא־תַשִּׂ֥יג יָד֖וֹ בְּטָהֳרָתֽוֹ׃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וַיְדַבֵּ֣ר יְהוָ֔ה אֶל־מֹשֶׁ֥ה וְאֶֽל־אַהֲרֹ֖ן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כִּ֤י תָבֹ֙אוּ֙ אֶל־אֶ֣רֶץ כְּנַ֔עַן אֲשֶׁ֥ר אֲנִ֛י נֹתֵ֥ן לָכֶ֖ם לַאֲחֻזָּ֑ה וְנָתַתִּי֙ נֶ֣גַע צָרַ֔עַת בְּבֵ֖ית אֶ֥רֶץ אֲחֻזַּתְכֶֽם׃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וּבָא֙ אֲשֶׁר־ל֣וֹ הַבַּ֔יִת וְהִגִּ֥יד לַכֹּהֵ֖ן לֵאמֹ֑ר כְּנֶ֕גַע נִרְאָ֥ה לִ֖י בַּבָּֽיִת׃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וְצִוָּ֨ה הַכֹּהֵ֜ן וּפִנּ֣וּ אֶת־הַבַּ֗יִת בְּטֶ֨רֶם יָבֹ֤א הַכֹּהֵן֙ לִרְא֣וֹת אֶת־הַנֶּ֔גַע וְלֹ֥א יִטְמָ֖א כָּל־אֲשֶׁ֣ר בַּבָּ֑יִת וְאַ֥חַר כֵּ֛ן יָבֹ֥א הַכֹּהֵ֖ן לִרְא֥וֹת אֶת־הַבָּֽיִת׃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וְרָאָ֣ה אֶת־הַנֶּ֗גַע וְהִנֵּ֤ה הַנֶּ֙גַע֙ בְּקִירֹ֣ת הַבַּ֔יִת שְׁקַֽעֲרוּרֹת֙ יְרַקְרַקֹּ֔ת א֖וֹ אֲדַמְדַּמֹּ֑ת וּמַרְאֵיהֶ֥ן שָׁפָ֖ל מִן־הַקִּֽיר׃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וְיָצָ֧א הַכֹּהֵ֛ן מִן־הַבַּ֖יִת אֶל־פֶּ֣תַח הַבָּ֑יִת וְהִסְגִּ֥יר אֶת־הַבַּ֖יִת שִׁבְעַ֥ת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וְשָׁ֥ב הַכֹּהֵ֖ן בַּיּ֣וֹם הַשְּׁבִיעִ֑י וְרָאָ֕ה וְהִנֵּ֛ה פָּשָׂ֥ה הַנֶּ֖גַע בְּקִירֹ֥ת 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וְצִוָּה֙ הַכֹּהֵ֔ן וְחִלְּצוּ֙ אֶת־הָ֣אֲבָנִ֔ים אֲשֶׁ֥ר בָּהֵ֖ן הַנָּ֑גַע וְהִשְׁלִ֤יכוּ אֶתְהֶן֙ אֶל־מִח֣וּץ לָעִ֔יר אֶל־מָק֖וֹם טָמֵֽא׃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וְאֶת־הַבַּ֛יִת יַקְצִ֥עַ מִבַּ֖יִת סָבִ֑יב וְשָׁפְכ֗וּ אֶת־הֶֽעָפָר֙ אֲשֶׁ֣ר הִקְצ֔וּ אֶל־מִח֣וּץ לָעִ֔יר אֶל־מָק֖וֹם טָמֵֽא׃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וְלָקְחוּ֙ אֲבָנִ֣ים אֲחֵר֔וֹת וְהֵבִ֖יאוּ אֶל־תַּ֣חַת הָאֲבָנִ֑ים וְעָפָ֥ר אַחֵ֛ר יִקַּ֖ח וְטָ֥ח אֶת־הַבָּֽיִת׃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וְאִם־יָשׁ֤וּב הַנֶּ֙גַע֙ וּפָרַ֣ח בַּבַּ֔יִת אַחַ֖ר חִלֵּ֣ץ אֶת־הָאֲבָנִ֑ים וְאַחֲרֵ֛י הִקְצ֥וֹת אֶת־הַבַּ֖יִת וְאַחֲרֵ֥י הִטּֽוֹחַ׃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וּבָא֙ הַכֹּהֵ֔ן וְרָאָ֕ה וְהִנֵּ֛ה פָּשָׂ֥ה הַנֶּ֖גַע בַּבָּ֑יִת צָרַ֨עַת מַמְאֶ֥רֶת הִ֛וא בַּבַּ֖יִת טָמֵ֥א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וְנָתַ֣ץ אֶת־הַבַּ֗יִת אֶת־אֲבָנָיו֙ וְאֶת־עֵצָ֔יו וְאֵ֖ת כָּל־עֲפַ֣ר הַבָּ֑יִת וְהוֹצִיא֙ אֶל־מִח֣וּץ לָעִ֔יר אֶל־מָק֖וֹם טָמֵֽא׃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וְהַבָּא֙ אֶל־הַבַּ֔יִת כָּל־יְמֵ֖י הִסְגִּ֣יר אֹת֑וֹ יִטְמָ֖א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וְהַשֹּׁכֵ֣ב בַּבַּ֔יִת יְכַבֵּ֖ס אֶת־בְּגָדָ֑יו וְהָאֹכֵ֣ל בַּבַּ֔יִת יְכַבֵּ֖ס אֶת־בְּגָדָֽיו׃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וְאִם־בֹּ֨א יָבֹ֜א הַכֹּהֵ֗ן וְרָאָה֙ וְ֠הִנֵּה לֹא־פָשָׂ֤ה הַנֶּ֙גַע֙ בַּבַּ֔יִת אַחֲרֵ֖י הִטֹּ֣חַ אֶת־הַבָּ֑יִת וְטִהַ֤ר הַכֹּהֵן֙ אֶת־הַבַּ֔יִת כִּ֥י נִרְפָּ֖א הַנָּֽגַע׃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וְלָקַ֛ח לְחַטֵּ֥א אֶת־הַבַּ֖יִת שְׁתֵּ֣י צִפֳּרִ֑ים וְעֵ֣ץ אֶ֔רֶז וּשְׁנִ֥י תוֹלַ֖עַת וְאֵזֹֽב׃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וְשָׁחַ֖ט אֶת־הַצִּפֹּ֣ר הָאֶחָ֑ת אֶל־כְּלִי־חֶ֖רֶשׂ עַל־מַ֥יִם 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וְלָקַ֣ח אֶת־עֵֽץ־הָ֠אֶרֶז וְאֶת־הָ֨אֵזֹ֜ב וְאֵ֣ת ׀ שְׁנִ֣י הַתּוֹלַ֗עַת וְאֵת֮ הַצִּפֹּ֣ר הַֽחַיָּה֒ וְטָבַ֣ל אֹתָ֗ם בְּדַם֙ הַצִּפֹּ֣ר הַשְּׁחוּטָ֔ה וּבַמַּ֖יִם הַֽחַיִּ֑ים וְהִזָּ֥ה אֶל־הַבַּ֖יִת שֶׁ֥בַע פְּעָמִֽים׃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וְחִטֵּ֣א אֶת־הַבַּ֔יִת בְּדַם֙ הַצִּפּ֔וֹר וּבַמַּ֖יִם הַֽחַיִּ֑ים וּבַצִּפֹּ֣ר הַחַיָּ֗ה וּבְעֵ֥ץ הָאֶ֛רֶז וּבָאֵזֹ֖ב וּבִשְׁנִ֥י הַתּוֹלָֽעַת׃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וְשִׁלַּ֞ח אֶת־הַצִּפֹּ֧ר הַֽחַיָּ֛ה אֶל־מִח֥וּץ לָעִ֖יר אֶל־פְּנֵ֣י הַשָּׂדֶ֑ה וְכִפֶּ֥ר עַל־הַבַּ֖יִת וְטָהֵֽר׃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זֹ֖את הַתּוֹרָ֑ה לְכָל־נֶ֥גַע הַצָּרַ֖עַת וְלַנָּֽתֶק׃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וּלְצָרַ֥עַת הַבֶּ֖גֶד וְלַבָּֽיִת׃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וְלַשְׂאֵ֥ת וְלַסַּפַּ֖חַת וְלַבֶּהָֽרֶת׃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57</w:t>
      </w:r>
      <w:r>
        <w:rPr>
          <w:rtl/>
          <w:cs/>
          <w:lang w:val="he_IL" w:bidi="he_IL"/>
        </w:rPr>
        <w:t xml:space="preserve"> לְהוֹרֹ֕ת בְּי֥וֹם הַטָּמֵ֖א וּבְי֣וֹם הַטָּהֹ֑ר זֹ֥את תּוֹרַ֖ת הַצָּרָֽעַת׃ ס</w:t>
      </w:r>
    </w:p>
    <w:p>
      <w:pPr>
        <w:pStyle w:val="Heading2"/>
        <w:bidi/>
      </w:pPr>
      <w:r>
        <w:rPr>
          <w:rtl/>
          <w:cs/>
          <w:lang w:val="he_IL" w:bidi="he_IL"/>
        </w:rPr>
        <w:t>Leviticus 15:1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וַיְדַבֵּ֣ר יְהוָ֔ה אֶל־מֹשֶׁ֥ה וְאֶֽל־אַהֲרֹ֖ן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דַּבְּרוּ֙ אֶל־בְּנֵ֣י יִשְׂרָאֵ֔ל וַאֲמַרְתֶּ֖ם אֲלֵהֶ֑ם אִ֣ישׁ אִ֗ישׁ כִּ֤י יִהְיֶה֙ זָ֣ב מִבְּשָׂר֔וֹ זוֹב֖וֹ טָמֵ֥א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וְזֹ֛את תִּהְיֶ֥ה טֻמְאָת֖וֹ בְּזוֹב֑וֹ רָ֣ר בְּשָׂר֞וֹ אֶת־זוֹב֗וֹ אֽוֹ־הֶחְתִּ֤ים בְּשָׂרוֹ֙ מִזּוֹב֔וֹ טֻמְאָת֖וֹ 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כָּל־הַמִּשְׁכָּ֗ב אֲשֶׁ֨ר יִשְׁכַּ֥ב עָלָ֛יו הַזָּ֖ב יִטְמָ֑א וְכָֽל־הַכְּלִ֛י אֲשֶׁר־יֵשֵׁ֥ב עָלָ֖יו יִטְמָֽא׃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וְאִ֕ישׁ אֲשֶׁ֥ר יִגַּ֖ע בְּמִשְׁכָּב֑וֹ יְכַבֵּ֧ס בְּגָדָ֛יו וְרָחַ֥ץ בַּמַּ֖יִם וְטָמֵ֥א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וְהַיֹּשֵׁב֙ עַֽל־הַכְּלִ֔י אֲשֶׁר־יֵשֵׁ֥ב עָלָ֖יו הַזָּ֑ב יְכַבֵּ֧ס בְּגָדָ֛יו וְרָחַ֥ץ בַּמַּ֖יִם וְטָמֵ֥א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וְהַנֹּגֵ֖עַ בִּבְשַׂ֣ר הַזָּ֑ב יְכַבֵּ֧ס בְּגָדָ֛יו וְרָחַ֥ץ בַּמַּ֖יִם וְטָמֵ֥א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וְכִֽי־יָרֹ֛ק הַזָּ֖ב בַּטָּה֑וֹר וְכִבֶּ֧ס בְּגָדָ֛יו וְרָחַ֥ץ בַּמַּ֖יִם וְטָמֵ֥א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וְכָל־הַמֶּרְכָּ֗ב אֲשֶׁ֨ר יִרְכַּ֥ב עָלָ֛יו הַזָּ֖ב יִטְמָֽא׃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וְכָל־הַנֹּגֵ֗עַ בְּכֹל֙ אֲשֶׁ֣ר יִהְיֶ֣ה תַחְתָּ֔יו יִטְמָ֖א עַד־הָעָ֑רֶב וְהַנּוֹשֵׂ֣א אוֹתָ֔ם יְכַבֵּ֧ס בְּגָדָ֛יו וְרָחַ֥ץ בַּמַּ֖יִם וְטָמֵ֥א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וְכֹ֨ל אֲשֶׁ֤ר יִגַּע־בּוֹ֙ הַזָּ֔ב וְיָדָ֖יו לֹא־שָׁטַ֣ף בַּמָּ֑יִם וְכִבֶּ֧ס בְּגָדָ֛יו וְרָחַ֥ץ בַּמַּ֖יִם וְטָמֵ֥א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וּכְלִי־חֶ֛רֶשׂ אֲשֶׁר־יִגַּע־בּ֥וֹ הַזָּ֖ב יִשָּׁבֵ֑ר וְכָל־כְּלִי־עֵ֔ץ יִשָּׁטֵ֖ף בַּמָּֽיִם׃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וְכִֽי־יִטְהַ֤ר הַזָּב֙ מִזּוֹב֔וֹ וְסָ֨פַר ל֜וֹ שִׁבְעַ֥ת יָמִ֛ים לְטָהֳרָת֖וֹ וְכִבֶּ֣ס בְּגָדָ֑יו וְרָחַ֧ץ בְּשָׂר֛וֹ בְּמַ֥יִם חַיִּ֖ים וְטָהֵֽר׃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וּבַיּ֣וֹם הַשְּׁמִינִ֗י יִֽקַּֽח־לוֹ֙ שְׁתֵּ֣י תֹרִ֔ים א֥וֹ שְׁנֵ֖י בְּנֵ֣י יוֹנָ֑ה וּבָ֣א ׀ לִפְנֵ֣י יְהוָ֗ה אֶל־פֶּ֙תַח֙ אֹ֣הֶל מוֹעֵ֔ד וּנְתָנָ֖ם אֶל־הַכֹּהֵֽן׃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וְעָשָׂ֤ה אֹתָם֙ הַכֹּהֵ֔ן אֶחָ֣ד חַטָּ֔את וְהָאֶחָ֖ד עֹלָ֑ה וְכִפֶּ֨ר עָלָ֧יו הַכֹּהֵ֛ן לִפְנֵ֥י יְהוָ֖ה מִזּוֹבֽוֹ׃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וְאִ֕ישׁ כִּֽי־תֵצֵ֥א מִמֶּ֖נּוּ שִׁכְבַת־זָ֑רַע וְרָחַ֥ץ בַּמַּ֛יִם אֶת־כָּל־בְּשָׂר֖וֹ וְטָמֵ֥א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וְכָל־בֶּ֣גֶד וְכָל־ע֔וֹר אֲשֶׁר־יִהְיֶ֥ה עָלָ֖יו שִׁכְבַת־זָ֑רַע וְכֻבַּ֥ס בַּמַּ֖יִם וְטָמֵ֥א עַד־הָעָֽרֶב׃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וְאִשָּׁ֕ה אֲשֶׁ֨ר יִשְׁכַּ֥ב אִ֛ישׁ אֹתָ֖הּ שִׁכְבַת־זָ֑רַע וְרָחֲצ֣וּ בַמַּ֔יִם וְטָמְא֖וּ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וְאִשָּׁה֙ כִּֽי־תִהְיֶ֣ה זָבָ֔ה דָּ֛ם יִהְיֶ֥ה זֹבָ֖הּ בִּבְשָׂרָ֑הּ שִׁבְעַ֤ת יָמִים֙ תִּהְיֶ֣ה בְנִדָּתָ֔הּ וְכָל־הַנֹּגֵ֥עַ בָּ֖הּ יִטְמָ֥א עַד־הָעָֽרֶב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וְכֹל֩ אֲשֶׁ֨ר תִּשְׁכַּ֥ב עָלָ֛יו בְּנִדָּתָ֖הּ יִטְמָ֑א וְכֹ֛ל אֲשֶׁר־תֵּשֵׁ֥ב עָלָ֖יו יִטְמָֽא׃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וְכָל־הַנֹּגֵ֖עַ בְּמִשְׁכָּבָ֑הּ יְכַבֵּ֧ס בְּגָדָ֛יו וְרָחַ֥ץ בַּמַּ֖יִם וְטָמֵ֥א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וְכָל־הַנֹּגֵ֔עַ בְּכָל־כְּלִ֖י אֲשֶׁר־תֵּשֵׁ֣ב עָלָ֑יו יְכַבֵּ֧ס בְּגָדָ֛יו וְרָחַ֥ץ בַּמַּ֖יִם וְטָמֵ֥א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וְאִ֨ם עַֽל־הַמִּשְׁכָּ֜ב ה֗וּא א֧וֹ עַֽל־הַכְּלִ֛י אֲשֶׁר־הִ֥וא יֹשֶֽׁבֶת־עָלָ֖יו בְּנָגְעוֹ־ב֑וֹ יִטְמָ֖א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וְאִ֡ם שָׁכֹב֩ יִשְׁכַּ֨ב אִ֜ישׁ אֹתָ֗הּ וּתְהִ֤י נִדָּתָהּ֙ עָלָ֔יו וְטָמֵ֖א שִׁבְעַ֣ת יָמִ֑ים וְכָל־הַמִּשְׁכָּ֛ב אֲשֶׁר־יִשְׁכַּ֥ב עָלָ֖יו יִטְמָֽא׃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וְאִשָּׁ֡ה כִּֽי־יָזוּב֩ ז֨וֹב דָּמָ֜הּ יָמִ֣ים רַבִּ֗ים בְּלֹא֙ עֶת־נִדָּתָ֔הּ א֥וֹ כִֽי־תָז֖וּב עַל־נִדָּתָ֑הּ כָּל־יְמֵ֞י ז֣וֹב טֻמְאָתָ֗הּ כִּימֵ֧י נִדָּתָ֛הּ תִּהְיֶ֖ה טְמֵאָ֥ה 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כָּל־הַמִּשְׁכָּ֞ב אֲשֶׁר־תִּשְׁכַּ֤ב עָלָיו֙ כָּל־יְמֵ֣י זוֹבָ֔הּ כְּמִשְׁכַּ֥ב נִדָּתָ֖הּ יִֽהְיֶה־לָּ֑הּ וְכָֽל־הַכְּלִי֙ אֲשֶׁ֣ר תֵּשֵׁ֣ב עָלָ֔יו טָמֵ֣א יִהְיֶ֔ה כְּטֻמְאַ֖ת נִדָּתָֽהּ׃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וְכָל־הַנּוֹגֵ֥עַ בָּ֖ם יִטְמָ֑א וְכִבֶּ֧ס בְּגָדָ֛יו וְרָחַ֥ץ בַּמַּ֖יִם וְטָמֵ֥א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וְאִֽם־טָהֲרָ֖ה מִזּוֹבָ֑הּ וְסָ֥פְרָה לָּ֛הּ שִׁבְעַ֥ת יָמִ֖ים וְאַחַ֥ר תִּטְהָֽר׃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וּבַיּ֣וֹם הַשְּׁמִינִ֗י תִּֽקַּֽח־לָהּ֙ שְׁתֵּ֣י תֹרִ֔ים א֥וֹ שְׁנֵ֖י בְּנֵ֣י יוֹנָ֑ה וְהֵבִיאָ֤ה אוֹתָם֙ אֶל־הַכֹּהֵ֔ן אֶל־פֶּ֖תַח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וְעָשָׂ֤ה הַכֹּהֵן֙ אֶת־הָאֶחָ֣ד חַטָּ֔את וְאֶת־הָאֶחָ֖ד עֹלָ֑ה וְכִפֶּ֨ר עָלֶ֤יהָ הַכֹּהֵן֙ לִפְנֵ֣י יְהוָ֔ה מִזּ֖וֹב טֻמְאָתָֽהּ׃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וְהִזַּרְתֶּ֥ם אֶת־בְּנֵי ־יִשְׂרָאֵ֖ל מִטֻּמְאָתָ֑ם וְלֹ֤א יָמֻ֙תוּ֙ בְּטֻמְאָתָ֔ם בְּטַמְּאָ֥ם אֶת־מִשְׁכָּנִ֖י אֲשֶׁ֥ר בְּתוֹכָֽם׃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זֹ֥את תּוֹרַ֖ת הַזָּ֑ב וַאֲשֶׁ֨ר תֵּצֵ֥א מִמֶּ֛נּוּ שִׁכְבַת־זֶ֖רַע לְטָמְאָה־בָֽהּ׃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וְהַדָּוָה֙ בְּנִדָּתָ֔הּ וְהַזָּב֙ אֶת־זוֹב֔וֹ לַזָּכָ֖ר וְלַנְּקֵבָ֑ה וּלְאִ֕ישׁ אֲשֶׁ֥ר יִשְׁכַּ֖ב עִם־טְמֵאָֽה׃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16:1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וַיְדַבֵּ֤ר יְהוָה֙ אֶל־מֹשֶׁ֔ה אַחֲרֵ֣י מ֔וֹת שְׁנֵ֖י בְּנֵ֣י אַהֲרֹ֑ן בְּקָרְבָתָ֥ם לִפְנֵי־יְהוָ֖ה וַיָּמֻֽתוּ׃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וַיֹּ֨אמֶר יְהוָ֜ה אֶל־מֹשֶׁ֗ה דַּבֵּר֮ אֶל־אַהֲרֹ֣ן אָחִיךָ֒ וְאַל־יָבֹ֤א בְכָל־עֵת֙ אֶל־הַקֹּ֔דֶשׁ מִבֵּ֖ית לַפָּרֹ֑כֶת אֶל־פְּנֵ֨י הַכַּפֹּ֜רֶת אֲשֶׁ֤ר עַל־הָאָרֹן֙ וְלֹ֣א יָמ֔וּת כִּ֚י בֶּֽעָנָ֔ן אֵרָאֶ֖ה עַל־הַכַּפֹּֽרֶת׃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בְּזֹ֛את יָבֹ֥א אַהֲרֹ֖ן אֶל־הַקֹּ֑דֶשׁ בְּפַ֧ר בֶּן־בָּקָ֛ר לְחַטָּ֖את וְאַ֥יִל לְעֹלָֽה׃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כְּתֹֽנֶת־בַּ֨ד קֹ֜דֶשׁ יִלְבָּ֗שׁ וּמִֽכְנְסֵי־בַד֮ יִהְי֣וּ עַל־בְּשָׂרוֹ֒ וּבְאַבְנֵ֥ט בַּד֙ יַחְגֹּ֔ר וּבְמִצְנֶ֥פֶת בַּ֖ד יִצְנֹ֑ף בִּגְדֵי־קֹ֣דֶשׁ הֵ֔ם וְרָחַ֥ץ בַּמַּ֛יִם אֶת־בְּשָׂר֖וֹ וּלְבֵשָֽׁם׃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וּמֵאֵ֗ת עֲדַת֙ בְּנֵ֣י יִשְׂרָאֵ֔ל יִקַּ֛ח שְׁנֵֽי־שְׂעִירֵ֥י עִזִּ֖ים לְחַטָּ֑את וְאַ֥יִל אֶחָ֖ד לְעֹלָֽה׃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וְהִקְרִ֧יב אַהֲרֹ֛ן אֶת־פַּ֥ר הַחַטָּ֖את אֲשֶׁר־ל֑וֹ וְכִפֶּ֥ר בַּעֲד֖וֹ וּבְעַ֥ד בֵּיתֽוֹ׃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וְלָקַ֖ח אֶת־שְׁנֵ֣י הַשְּׂעִירִ֑ם וְהֶעֱמִ֤יד אֹתָם֙ לִפְנֵ֣י יְהוָ֔ה פֶּ֖תַח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וְנָתַ֧ן אַהֲרֹ֛ן עַל־שְׁנֵ֥י הַשְּׂעִירִ֖ם גּוֹרָל֑וֹת גּוֹרָ֤ל אֶחָד֙ לַיהוָ֔ה וְגוֹרָ֥ל אֶחָ֖ד לַעֲזָאזֵֽל׃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וְהִקְרִ֤יב אַהֲרֹן֙ אֶת־הַשָּׂעִ֔יר אֲשֶׁ֨ר עָלָ֥ה עָלָ֛יו הַגּוֹרָ֖ל לַיהוָ֑ה וְעָשָׂ֖הוּ 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וְהַשָּׂעִ֗יר אֲשֶׁר֩ עָלָ֨ה עָלָ֤יו הַגּוֹרָל֙ לַעֲזָאזֵ֔ל יָֽעֳמַד־חַ֛י לִפְנֵ֥י יְהוָ֖ה לְכַפֵּ֣ר עָלָ֑יו לְשַׁלַּ֥ח אֹת֛וֹ לַעֲזָאזֵ֖ל הַמִּדְבָּֽרָה׃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וְהִקְרִ֨יב אַהֲרֹ֜ן אֶת־פַּ֤ר הַֽחַטָּאת֙ אֲשֶׁר־ל֔וֹ וְכִפֶּ֥ר בַּֽעֲד֖וֹ וּבְעַ֣ד בֵּית֑וֹ וְשָׁחַ֛ט אֶת־פַּ֥ר הַֽחַטָּ֖את אֲשֶׁר־לֽוֹ׃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וְלָקַ֣ח מְלֹֽא־הַ֠מַּחְתָּה גַּֽחֲלֵי־אֵ֞שׁ מֵעַ֤ל הַמִּזְבֵּ֙חַ֙ מִלִּפְנֵ֣י יְהוָ֔ה וּמְלֹ֣א חָפְנָ֔יו קְטֹ֥רֶת סַמִּ֖ים דַּקָּ֑ה וְהֵבִ֖יא מִבֵּ֥ית לַפָּרֹֽכֶת׃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וְנָתַ֧ן אֶֽת־הַקְּטֹ֛רֶת עַל־הָאֵ֖שׁ לִפְנֵ֣י יְהוָ֑ה וְכִסָּ֣ה ׀ עֲנַ֣ן הַקְּטֹ֗רֶת אֶת־הַכַּפֹּ֛רֶת אֲשֶׁ֥ר עַל־הָעֵד֖וּת וְלֹ֥א יָמֽוּת׃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וְלָקַח֙ מִדַּ֣ם הַפָּ֔ר וְהִזָּ֧ה בְאֶצְבָּע֛וֹ עַל־פְּנֵ֥י הַכַּפֹּ֖רֶת קֵ֑דְמָה וְלִפְנֵ֣י הַכַּפֹּ֗רֶת יַזֶּ֧ה שֶֽׁבַע־פְּעָמִ֛ים מִן־הַדָּ֖ם בְּאֶצְבָּעֽוֹ׃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וְשָׁחַ֞ט אֶת־שְׂעִ֤יר הַֽחַטָּאת֙ אֲשֶׁ֣ר לָעָ֔ם וְהֵבִיא֙ אֶת־דָּמ֔וֹ אֶל־מִבֵּ֖ית לַפָּרֹ֑כֶת וְעָשָׂ֣ה אֶת־דָּמ֗וֹ כַּאֲשֶׁ֤ר עָשָׂה֙ לְדַ֣ם הַפָּ֔ר וְהִזָּ֥ה אֹת֛וֹ עַל־הַכַּפֹּ֖רֶת וְלִפְנֵ֥י הַכַּפֹּֽרֶת׃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וְכִפֶּ֣ר עַל־הַקֹּ֗דֶשׁ מִטֻּמְאֹת֙ בְּנֵ֣י יִשְׂרָאֵ֔ל וּמִפִּשְׁעֵיהֶ֖ם לְכָל־חַטֹּאתָ֑ם וְכֵ֤ן יַעֲשֶׂה֙ לְאֹ֣הֶל מוֹעֵ֔ד הַשֹּׁכֵ֣ן אִתָּ֔ם בְּת֖וֹךְ טֻמְאֹתָֽם׃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וְכָל־אָדָ֞ם לֹא־יִהְיֶ֣ה ׀ בְּאֹ֣הֶל מוֹעֵ֗ד בְּבֹא֛וֹ לְכַפֵּ֥ר בַּקֹּ֖דֶשׁ עַד־צֵאת֑וֹ וְכִפֶּ֤ר בַּעֲדוֹ֙ וּבְעַ֣ד בֵּית֔וֹ וּבְעַ֖ד כָּל־קְהַ֥ל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וְיָצָ֗א אֶל־הַמִּזְבֵּ֛חַ אֲשֶׁ֥ר לִפְנֵֽי־יְהוָ֖ה וְכִפֶּ֣ר עָלָ֑יו וְלָקַ֞ח מִדַּ֤ם הַפָּר֙ וּמִדַּ֣ם הַשָּׂעִ֔יר וְנָתַ֛ן עַל־קַרְנ֥וֹת הַמִּזְבֵּ֖חַ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וְהִזָּ֨ה עָלָ֧יו מִן־הַדָּ֛ם בְּאֶצְבָּע֖וֹ שֶׁ֣בַע פְּעָמִ֑ים וְטִהֲר֣וֹ וְקִדְּשׁ֔וֹ מִטֻּמְאֹ֖ת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וְכִלָּה֙ מִכַּפֵּ֣ר אֶת־הַקֹּ֔דֶשׁ וְאֶת־אֹ֥הֶל מוֹעֵ֖ד וְאֶת־הַמִּזְבֵּ֑חַ וְהִקְרִ֖יב אֶת־הַשָּׂעִ֥יר הֶחָֽי׃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וְסָמַ֨ךְ אַהֲרֹ֜ן אֶת־שְׁתֵּ֣י ידו עַ֨ל רֹ֣אשׁ הַשָּׂעִיר֮ הַחַי֒ וְהִתְוַדָּ֣ה עָלָ֗יו אֶת־כָּל־עֲוֺנֹת֙ בְּנֵ֣י יִשְׂרָאֵ֔ל וְאֶת־כָּל־פִּשְׁעֵיהֶ֖ם לְכָל־חַטֹּאתָ֑ם וְנָתַ֤ן אֹתָם֙ עַל־רֹ֣אשׁ הַשָּׂעִ֔יר וְשִׁלַּ֛ח בְּיַד־אִ֥ישׁ עִתִּ֖י הַמִּדְבָּֽרָה׃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וְנָשָׂ֨א הַשָּׂעִ֥יר עָלָ֛יו אֶת־כָּל־עֲוֺנֹתָ֖ם אֶל־אֶ֣רֶץ גְּזֵרָ֑ה וְשִׁלַּ֥ח אֶת־הַשָּׂעִ֖יר בַּמִּדְבָּֽר׃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וּבָ֤א אַהֲרֹן֙ אֶל־אֹ֣הֶל מוֹעֵ֔ד וּפָשַׁט֙ אֶת־בִּגְדֵ֣י הַבָּ֔ד אֲשֶׁ֥ר לָבַ֖שׁ בְּבֹא֣וֹ אֶל־הַקֹּ֑דֶשׁ וְהִנִּיחָ֖ם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וְרָחַ֨ץ אֶת־בְּשָׂר֤וֹ בַמַּ֙יִם֙ בְּמָק֣וֹם קָד֔וֹשׁ וְלָבַ֖שׁ אֶת־בְּגָדָ֑יו וְיָצָ֗א וְעָשָׂ֤ה אֶת־עֹֽלָתוֹ֙ וְאֶת־עֹלַ֣ת הָעָ֔ם וְכִפֶּ֥ר בַּעֲד֖וֹ וּבְעַ֥ד 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וְאֵ֛ת חֵ֥לֶב הַֽחַטָּ֖את יַקְטִ֥יר הַמִּזְבֵּֽחָה׃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וְהַֽמְשַׁלֵּ֤חַ אֶת־הַשָּׂעִיר֙ לַֽעֲזָאזֵ֔ל יְכַבֵּ֣ס בְּגָדָ֔יו וְרָחַ֥ץ אֶת־בְּשָׂר֖וֹ בַּמָּ֑יִם וְאַחֲרֵי־כֵ֖ן יָב֥וֹא אֶל־הַֽמַּחֲנֶֽה׃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וְאֵת֩ פַּ֨ר הַֽחַטָּ֜את וְאֵ֣ת ׀ שְׂעִ֣יר הַֽחַטָּ֗את אֲשֶׁ֨ר הוּבָ֤א אֶת־דָּמָם֙ לְכַפֵּ֣ר בַּקֹּ֔דֶשׁ יוֹצִ֖יא אֶל־מִח֣וּץ לַֽמַּחֲנֶ֑ה וְשָׂרְפ֣וּ בָאֵ֔שׁ אֶת־עֹרֹתָ֥ם וְאֶת־בְּשָׂרָ֖ם וְאֶת־פִּרְשָֽׁם׃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וְהַשֹּׂרֵ֣ף אֹתָ֔ם יְכַבֵּ֣ס בְּגָדָ֔יו וְרָחַ֥ץ אֶת־בְּשָׂר֖וֹ בַּמָּ֑יִם וְאַחֲרֵי־כֵ֖ן יָב֥וֹא אֶל־הַֽמַּחֲנֶֽה׃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וְהָיְתָ֥ה לָכֶ֖ם לְחֻקַּ֣ת עוֹלָ֑ם בַּחֹ֣דֶשׁ הַ֠שְּׁבִיעִי בֶּֽעָשׂ֨וֹר לַחֹ֜דֶשׁ תְּעַנּ֣וּ אֶת־נַפְשֹֽׁתֵיכֶ֗ם וְכָל־מְלָאכָה֙ לֹ֣א תַעֲשׂ֔וּ הָֽאֶזְרָ֔ח וְהַגֵּ֖ר הַגָּ֥ר בְּתוֹכְכֶֽם׃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כִּֽי־בַיּ֥וֹם הַזֶּ֛ה יְכַפֵּ֥ר עֲלֵיכֶ֖ם לְטַהֵ֣ר אֶתְכֶ֑ם מִכֹּל֙ חַטֹּ֣אתֵיכֶ֔ם לִפְנֵ֥י יְהוָ֖ה תִּטְהָֽרוּ׃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שַׁבַּ֨ת שַׁבָּת֥וֹן הִיא֙ לָכֶ֔ם וְעִנִּיתֶ֖ם אֶת־נַפְשֹׁתֵיכֶ֑ם חֻקַּ֖ת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וְכִפֶּ֨ר הַכֹּהֵ֜ן אֲשֶׁר־יִמְשַׁ֣ח אֹת֗וֹ וַאֲשֶׁ֤ר יְמַלֵּא֙ אֶת־יָד֔וֹ לְכַהֵ֖ן תַּ֣חַת אָבִ֑יו וְלָבַ֛שׁ אֶת־בִּגְדֵ֥י הַבָּ֖ד בִּגְדֵ֥י הַקֹּֽדֶשׁ׃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וְכִפֶּר֙ אֶת־מִקְדַּ֣שׁ הַקֹּ֔דֶשׁ וְאֶת־אֹ֧הֶל מוֹעֵ֛ד וְאֶת־הַמִּזְבֵּ֖חַ יְכַפֵּ֑ר וְעַ֧ל הַכֹּהֲנִ֛ים וְעַל־כָּל־עַ֥ם הַקָּהָ֖ל יְכַפֵּֽר׃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וְהָֽיְתָה־זֹּ֨את לָכֶ֜ם לְחֻקַּ֣ת עוֹלָ֗ם לְכַפֵּ֞ר עַל־בְּנֵ֤י יִשְׂרָאֵל֙ מִכָּל־חַטֹּאתָ֔ם אַחַ֖ת בַּשָּׁנָ֑ה וַיַּ֕עַשׂ כַּאֲשֶׁ֛ר צִוָּ֥ה יְהוָ֖ה אֶת־מֹשֶֽׁה׃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17:1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דַּבֵּ֨ר אֶֽל־אַהֲרֹ֜ן וְאֶל־בָּנָ֗יו וְאֶל֙ כָּל־בְּנֵ֣י יִשְׂרָאֵ֔ל וְאָמַרְתָּ֖ אֲלֵיהֶ֑ם זֶ֣ה הַדָּבָ֔ר אֲשֶׁר־צִוָּ֥ה יְהוָ֖ה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אִ֥ישׁ אִישׁ֙ מִבֵּ֣ית יִשְׂרָאֵ֔ל אֲשֶׁ֨ר יִשְׁחַ֜ט שׁ֥וֹר אוֹ־כֶ֛שֶׂב אוֹ־עֵ֖ז בַּֽמַּחֲנֶ֑ה א֚וֹ אֲשֶׁ֣ר יִשְׁחַ֔ט מִח֖וּץ לַֽמַּחֲנֶֽה׃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וְאֶל־פֶּ֜תַח אֹ֣הֶל מוֹעֵד֮ לֹ֣א הֱבִיאוֹ֒ לְהַקְרִ֤יב קָרְבָּן֙ לַֽיהוָ֔ה לִפְנֵ֖י מִשְׁכַּ֣ן יְהוָ֑ה דָּ֣ם יֵחָשֵׁ֞ב לָאִ֤ישׁ הַהוּא֙ דָּ֣ם שָׁפָ֔ךְ וְנִכְרַ֛ת הָאִ֥ישׁ הַה֖וּא מִקֶּ֥רֶב עַמּֽוֹ׃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לְמַעַן֩ אֲשֶׁ֨ר יָבִ֜יאוּ בְּנֵ֣י יִשְׂרָאֵ֗ל אֶֽת־זִבְחֵיהֶם֮ אֲשֶׁ֣ר הֵ֣ם זֹבְחִים֮ עַל־פְּנֵ֣י הַשָּׂדֶה֒ וֶֽהֱבִיאֻ֣ם לַֽיהוָ֗ה אֶל־פֶּ֛תַח אֹ֥הֶל מוֹעֵ֖ד אֶל־הַכֹּהֵ֑ן וְזָ֨בְח֜וּ זִבְחֵ֧י שְׁלָמִ֛ים לַֽיהוָ֖ה אוֹתָֽם׃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וְזָרַ֨ק הַכֹּהֵ֤ן אֶת־הַדָּם֙ עַל־מִזְבַּ֣ח יְהוָ֔ה פֶּ֖תַח אֹ֣הֶל מוֹעֵ֑ד וְהִקְטִ֣יר הַחֵ֔לֶב לְרֵ֥יחַ נִיחֹ֖חַ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וְלֹא־יִזְבְּח֥וּ עוֹד֙ אֶת־זִבְחֵיהֶ֔ם לַשְּׂעִירִ֕ם אֲשֶׁ֛ר הֵ֥ם זֹנִ֖ים אַחֲרֵיהֶ֑ם חֻקַּ֥ת עוֹלָ֛ם תִּֽהְיֶה־זֹּ֥את לָהֶ֖ם לְדֹרֹתָֽם׃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וַאֲלֵהֶ֣ם תֹּאמַ֔ר אִ֥ישׁ אִישׁ֙ מִבֵּ֣ית יִשְׂרָאֵ֔ל וּמִן־הַגֵּ֖ר אֲשֶׁר־יָג֣וּר בְּתוֹכָ֑ם אֲשֶׁר־יַעֲלֶ֥ה עֹלָ֖ה אוֹ־זָֽבַח׃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וְאֶל־פֶּ֜תַח אֹ֤הֶל מוֹעֵד֙ לֹ֣א יְבִיאֶ֔נּוּ לַעֲשׂ֥וֹת אֹת֖וֹ לַיהוָ֑ה וְנִכְרַ֛ת הָאִ֥ישׁ הַה֖וּא מֵעַמָּֽיו׃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וְאִ֨ישׁ אִ֜ישׁ מִבֵּ֣ית יִשְׂרָאֵ֗ל וּמִן־הַגֵּר֙ הַגָּ֣ר בְּתוֹכָ֔ם אֲשֶׁ֥ר יֹאכַ֖ל כָּל־דָּ֑ם וְנָתַתִּ֣י פָנַ֗י בַּנֶּ֙פֶשׁ֙ הָאֹכֶ֣לֶת אֶת־הַדָּ֔ם וְהִכְרַתִּ֥י אֹתָ֖הּ מִקֶּ֥רֶב עַמָּֽהּ׃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כִּ֣י נֶ֣פֶשׁ הַבָּשָׂר֮ בַּדָּ֣ם הִוא֒ וַאֲנִ֞י נְתַתִּ֤יו לָכֶם֙ עַל־הַמִּזְבֵּ֔חַ לְכַפֵּ֖ר עַל־נַפְשֹׁתֵיכֶ֑ם כִּֽי־הַדָּ֥ם ה֖וּא בַּנֶּ֥פֶשׁ יְכַפֵּֽר׃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עַל־כֵּ֤ן אָמַ֙רְתִּי֙ לִבְנֵ֣י יִשְׂרָאֵ֔ל כָּל־נֶ֥פֶשׁ מִכֶּ֖ם לֹא־תֹ֣אכַל דָּ֑ם וְהַגֵּ֛ר הַגָּ֥ר בְּתוֹכְכֶ֖ם לֹא־יֹ֥אכַל דָּֽם׃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וְאִ֨ישׁ אִ֜ישׁ מִבְּנֵ֣י יִשְׂרָאֵ֗ל וּמִן־הַגֵּר֙ הַגָּ֣ר בְּתוֹכָ֔ם אֲשֶׁ֨ר יָצ֜וּד צֵ֥יד חַיָּ֛ה אוֹ־ע֖וֹף אֲשֶׁ֣ר יֵאָכֵ֑ל וְשָׁפַךְ֙ אֶת־דָּמ֔וֹ וְכִסָּ֖הוּ בֶּעָפָֽר׃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כִּֽי־נֶ֣פֶשׁ כָּל־בָּשָׂ֗ר דָּמ֣וֹ בְנַפְשׁוֹ֮ הוּא֒ וָֽאֹמַר֙ לִבְנֵ֣י יִשְׂרָאֵ֔ל דַּ֥ם כָּל־בָּשָׂ֖ר לֹ֣א תֹאכֵ֑לוּ כִּ֣י נֶ֤פֶשׁ כָּל־בָּשָׂר֙ דָּמ֣וֹ הִ֔וא כָּל־אֹכְלָ֖יו יִכָּרֵֽת׃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וְכָל־נֶ֗פֶשׁ אֲשֶׁ֨ר תֹּאכַ֤ל נְבֵלָה֙ וּטְרֵפָ֔ה בָּאֶזְרָ֖ח וּבַגֵּ֑ר וְכִבֶּ֨ס בְּגָדָ֜יו וְרָחַ֥ץ בַּמַּ֛יִם וְטָמֵ֥א עַד־הָעֶ֖רֶב וְטָהֵֽר׃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וְאִם֙ לֹ֣א יְכַבֵּ֔ס וּבְשָׂר֖וֹ לֹ֣א יִרְחָ֑ץ וְנָשָׂ֖א עֲוֺנֽוֹ׃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18:1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דַּבֵּר֙ אֶל־בְּנֵ֣י יִשְׂרָאֵ֔ל וְאָמַרְתָּ֖ אֲלֵהֶ֑ם אֲנִ֖י יְהוָ֥ה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כְּמַעֲשֵׂ֧ה אֶֽרֶץ־מִצְרַ֛יִם אֲשֶׁ֥ר יְשַׁבְתֶּם־בָּ֖הּ לֹ֣א תַעֲשׂ֑וּ וּכְמַעֲשֵׂ֣ה אֶֽרֶץ־כְּנַ֡עַן אֲשֶׁ֣ר אֲנִי֩ מֵבִ֨יא אֶתְכֶ֥ם שָׁ֙מָּה֙ לֹ֣א תַעֲשׂ֔וּ וּבְחֻקֹּתֵיהֶ֖ם לֹ֥א תֵלֵֽכוּ׃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אֶת־מִשְׁפָּטַ֧י תַּעֲשׂ֛וּ וְאֶת־חֻקֹּתַ֥י תִּשְׁמְר֖וּ לָלֶ֣כֶת בָּהֶ֑ם אֲנִ֖י יְהוָ֥ה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וּשְׁמַרְתֶּ֤ם אֶת־חֻקֹּתַי֙ וְאֶת־מִשְׁפָּטַ֔י אֲשֶׁ֨ר יַעֲשֶׂ֥ה אֹתָ֛ם הָאָדָ֖ם וָחַ֣י בָּהֶ֑ם אֲנִ֖י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אִ֥ישׁ אִישׁ֙ אֶל־כָּל־שְׁאֵ֣ר בְּשָׂר֔וֹ לֹ֥א תִקְרְב֖וּ לְגַלּ֣וֹת עֶרְוָ֑ה אֲנִ֖י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עֶרְוַ֥ת אָבִ֛יךָ וְעֶרְוַ֥ת אִמְּךָ֖ לֹ֣א תְגַלֵּ֑ה אִמְּךָ֣ הִ֔וא לֹ֥א תְגַלֶּ֖ה עֶרְוָתָֽהּ׃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עֶרְוַ֥ת אֵֽשֶׁת־אָבִ֖יךָ לֹ֣א תְגַלֵּ֑ה עֶרְוַ֥ת אָבִ֖יךָ הִֽוא׃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עֶרְוַ֨ת אֲחֽוֹתְךָ֤ בַת־אָבִ֙יךָ֙ א֣וֹ בַת־אִמֶּ֔ךָ מוֹלֶ֣דֶת בַּ֔יִת א֖וֹ מוֹלֶ֣דֶת ח֑וּץ לֹ֥א תְגַלֶּ֖ה עֶרְוָתָֽן׃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עֶרְוַ֤ת בַּת־בִּנְךָ֙ א֣וֹ בַֽת־בִּתְּךָ֔ לֹ֥א תְגַלֶּ֖ה עֶרְוָתָ֑ן כִּ֥י עֶרְוָתְךָ֖ הֵֽנָּה׃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עֶרְוַ֨ת בַּת־אֵ֤שֶׁת אָבִ֙יךָ֙ מוֹלֶ֣דֶת אָבִ֔יךָ אֲחוֹתְךָ֖ הִ֑וא לֹ֥א תְגַלֶּ֖ה עֶרְוָתָֽהּ׃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עֶרְוַ֥ת אֲחוֹת־אָבִ֖יךָ לֹ֣א תְגַלֵּ֑ה שְׁאֵ֥ר אָבִ֖יךָ הִֽוא׃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עֶרְוַ֥ת אֲחֽוֹת־אִמְּךָ֖ לֹ֣א תְגַלֵּ֑ה כִּֽי־שְׁאֵ֥ר אִמְּךָ֖ הִֽוא׃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עֶרְוַ֥ת אֲחִֽי־אָבִ֖יךָ לֹ֣א תְגַלֵּ֑ה אֶל־אִשְׁתּוֹ֙ לֹ֣א תִקְרָ֔ב דֹּדָֽתְךָ֖ הִֽוא׃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עֶרְוַ֥ת כַּלָּֽתְךָ֖ לֹ֣א תְגַלֵּ֑ה אֵ֤שֶׁת בִּנְךָ֙ הִ֔וא לֹ֥א תְגַלֶּ֖ה עֶרְוָתָֽהּ׃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עֶרְוַ֥ת אֵֽשֶׁת־אָחִ֖יךָ לֹ֣א תְגַלֵּ֑ה עֶרְוַ֥ת אָחִ֖יךָ הִֽוא׃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עֶרְוַ֥ת אִשָּׁ֛ה וּבִתָּ֖הּ לֹ֣א תְגַלֵּ֑ה אֶֽת־בַּת־בְּנָ֞הּ וְאֶת־בַּת־בִּתָּ֗הּ לֹ֤א תִקַּח֙ לְגַלּ֣וֹת עֶרְוָתָ֔הּ שַׁאֲרָ֥ה הֵ֖נָּה זִמָּ֥ה הִֽוא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וְאִשָּׁ֥ה אֶל־אֲחֹתָ֖הּ לֹ֣א תִקָּ֑ח לִצְרֹ֗ר לְגַלּ֧וֹת עֶרְוָתָ֛הּ עָלֶ֖יהָ בְּחַיֶּֽיהָ׃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וְאֶל־אִשָּׁ֖ה בְּנִדַּ֣ת טֻמְאָתָ֑הּ לֹ֣א תִקְרַ֔ב לְגַלּ֖וֹת עֶרְוָתָֽהּ׃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וְאֶל־אֵ֙שֶׁת֙ עֲמִֽיתְךָ֔ לֹא־תִתֵּ֥ן שְׁכָבְתְּךָ֖ לְזָ֑רַע לְטָמְאָה־בָֽהּ׃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וּמִֽזַּרְעֲךָ֥ לֹא־תִתֵּ֖ן לְהַעֲבִ֣יר לַמֹּ֑לֶךְ וְלֹ֧א תְחַלֵּ֛ל אֶת־שֵׁ֥ם אֱלֹהֶ֖יךָ 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וְאֶ֨ת־זָכָ֔ר לֹ֥א תִשְׁכַּ֖ב מִשְׁכְּבֵ֣י אִשָּׁ֑ה תּוֹעֵבָ֖ה הִֽוא׃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וּבְכָל־בְּהֵמָ֛ה לֹא־תִתֵּ֥ן שְׁכָבְתְּךָ֖ לְטָמְאָה־בָ֑הּ וְאִשָּׁ֗ה לֹֽא־תַעֲמֹ֞ד לִפְנֵ֧י בְהֵמָ֛ה לְרִבְעָ֖הּ תֶּ֥בֶל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אַל־תִּֽטַּמְּא֖וּ בְּכָל־אֵ֑לֶּה כִּ֤י בְכָל־אֵ֙לֶּה֙ נִטְמְא֣וּ הַגּוֹיִ֔ם אֲשֶׁר־אֲנִ֥י מְשַׁלֵּ֖חַ מִפְּנֵיכֶֽם׃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וַתִּטְמָ֣א הָאָ֔רֶץ וָאֶפְקֹ֥ד עֲוֺנָ֖הּ עָלֶ֑יהָ וַתָּקִ֥א הָאָ֖רֶץ אֶת־יֹשְׁבֶֽיהָ׃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וּשְׁמַרְתֶּ֣ם אַתֶּ֗ם אֶת־חֻקֹּתַי֙ וְאֶת־מִשְׁפָּטַ֔י וְלֹ֣א תַעֲשׂ֔וּ מִכֹּ֥ל הַתּוֹעֵבֹ֖ת הָאֵ֑לֶּה הָֽאֶזְרָ֔ח וְהַגֵּ֖ר הַגָּ֥ר בְּתוֹכְכֶֽם׃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כִּ֚י אֶת־כָּל־הַתּוֹעֵבֹ֣ת הָאֵ֔ל עָשׂ֥וּ אַנְשֵֽׁי־הָאָ֖רֶץ אֲשֶׁ֣ר לִפְנֵיכֶ֑ם וַתִּטְמָ֖א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וְלֹֽא־תָקִ֤יא הָאָ֙רֶץ֙ אֶתְכֶ֔ם בְּטַֽמַּאֲכֶ֖ם אֹתָ֑הּ כַּאֲשֶׁ֥ר קָאָ֛ה אֶת־הַגּ֖וֹי אֲשֶׁ֥ר לִפְנֵיכֶֽם׃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כִּ֚י כָּל־אֲשֶׁ֣ר יַעֲשֶׂ֔ה מִכֹּ֥ל הַתּוֹעֵב֖וֹת הָאֵ֑לֶּה וְנִכְרְת֛וּ הַנְּפָשׁ֥וֹת הָעֹשֹׂ֖ת מִקֶּ֥רֶב עַמָּֽם׃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וּשְׁמַרְתֶּ֣ם אֶת־מִשְׁמַרְתִּ֗י לְבִלְתִּ֨י עֲשׂ֜וֹת מֵחֻקּ֤וֹת הַתּֽוֹעֵבֹת֙ אֲשֶׁ֣ר נַעֲשׂ֣וּ לִפְנֵיכֶ֔ם וְלֹ֥א תִֽטַּמְּא֖וּ בָּהֶ֑ם אֲנִ֖י יְהוָ֥ה אֱלֹהֵיכֶֽם׃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19:1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דַּבֵּ֞ר אֶל־כָּל־עֲדַ֧ת בְּנֵי־יִשְׂרָאֵ֛ל וְאָמַרְתָּ֥ אֲלֵהֶ֖ם קְדֹשִׁ֣ים תִּהְי֑וּ כִּ֣י קָד֔וֹשׁ אֲנִ֖י יְהוָ֥ה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אִ֣ישׁ אִמּ֤וֹ וְאָבִיו֙ תִּירָ֔אוּ וְאֶת־שַׁבְּתֹתַ֖י תִּשְׁמֹ֑רוּ אֲנִ֖י יְהוָ֥ה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אַל־תִּפְנוּ֙ אֶל־הָ֣אֱלִילִ֔ים וֵֽאלֹהֵי֙ מַסֵּכָ֔ה לֹ֥א תַעֲשׂ֖וּ לָכֶ֑ם אֲנִ֖י יְהוָ֥ה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וְכִ֧י תִזְבְּח֛וּ זֶ֥בַח שְׁלָמִ֖ים לַיהוָ֑ה לִֽרְצֹנְכֶ֖ם תִּזְבָּחֻֽהוּ׃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בְּי֧וֹם זִבְחֲכֶ֛ם יֵאָכֵ֖ל וּמִֽמָּחֳרָ֑ת וְהַנּוֹתָר֙ עַד־י֣וֹם הַשְּׁלִישִׁ֔י בָּאֵ֖שׁ יִשָּׂרֵֽף׃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וְאִ֛ם הֵאָכֹ֥ל יֵאָכֵ֖ל בַּיּ֣וֹם הַשְּׁלִישִׁ֑י פִּגּ֥וּל ה֖וּא לֹ֥א יֵרָצֶֽה׃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וְאֹֽכְלָיו֙ עֲוֺנ֣וֹ יִשָּׂ֔א כִּֽי־אֶת־קֹ֥דֶשׁ יְהוָ֖ה חִלֵּ֑ל וְנִכְרְתָ֛ה הַנֶּ֥פֶשׁ הַהִ֖וא מֵעַמֶּֽיהָ׃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וּֽבְקֻצְרְכֶם֙ אֶת־קְצִ֣יר אַרְצְכֶ֔ם לֹ֧א תְכַלֶּ֛ה פְּאַ֥ת שָׂדְךָ֖ לִקְצֹ֑ר וְלֶ֥קֶט קְצִֽירְךָ֖ לֹ֥א תְלַקֵּֽט׃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וְכַרְמְךָ֙ לֹ֣א תְעוֹלֵ֔ל וּפֶ֥רֶט כַּרְמְךָ֖ לֹ֣א תְלַקֵּ֑ט לֶֽעָנִ֤י וְלַגֵּר֙ תַּעֲזֹ֣ב אֹתָ֔ם אֲנִ֖י יְהוָ֥ה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לֹ֖א תִּגְנֹ֑בוּ וְלֹא־תְכַחֲשׁ֥וּ וְלֹֽא־תְשַׁקְּר֖וּ אִ֥ישׁ בַּעֲמִיתֽוֹ׃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וְלֹֽא־תִשָּׁבְע֥וּ בִשְׁמִ֖י לַשָּׁ֑קֶר וְחִלַּלְתָּ֛ אֶת־שֵׁ֥ם אֱלֹהֶ֖יךָ 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לֹֽא־תַעֲשֹׁ֥ק אֶת־רֵֽעֲךָ֖ וְלֹ֣א תִגְזֹ֑ל לֹֽא־תָלִ֞ין פְּעֻלַּ֥ת שָׂכִ֛יר אִתְּךָ֖ עַד־בֹּֽקֶר׃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לֹא־תְקַלֵּ֣ל חֵרֵ֔שׁ וְלִפְנֵ֣י עִוֵּ֔ר לֹ֥א תִתֵּ֖ן מִכְשֹׁ֑ל וְיָרֵ֥אתָ מֵּאֱלֹהֶ֖יךָ 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לֹא־תַעֲשׂ֥וּ עָ֙וֶל֙ בַּמִּשְׁפָּ֔ט לֹא־תִשָּׂ֣א פְנֵי־דָ֔ל וְלֹ֥א תֶהְדַּ֖ר פְּנֵ֣י גָד֑וֹל בְּצֶ֖דֶק תִּשְׁפֹּ֥ט עֲמִיתֶֽךָ׃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לֹא־תֵלֵ֤ךְ רָכִיל֙ בְּעַמֶּ֔יךָ לֹ֥א תַעֲמֹ֖ד עַל־דַּ֣ם רֵעֶ֑ךָ אֲנִ֖י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לֹֽא־תִשְׂנָ֥א אֶת־אָחִ֖יךָ בִּלְבָבֶ֑ךָ הוֹכֵ֤חַ תּוֹכִ֙יחַ֙ אֶת־עֲמִיתֶ֔ךָ וְלֹא־תִשָּׂ֥א עָלָ֖יו חֵֽטְא׃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לֹֽא־תִקֹּ֤ם וְלֹֽא־תִטֹּר֙ אֶת־בְּנֵ֣י עַמֶּ֔ךָ וְאָֽהַבְתָּ֥ לְרֵעֲךָ֖ כָּמ֑וֹךָ אֲנִ֖י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אֶֽת־חֻקֹּתַי֮ תִּשְׁמֹרוּ֒ בְּהֶמְתְּךָ֙ לֹא־תַרְבִּ֣יעַ כִּלְאַ֔יִם שָׂדְךָ֖ לֹא־תִזְרַ֣ע כִּלְאָ֑יִם וּבֶ֤גֶד כִּלְאַ֙יִם֙ שַֽׁעַטְנֵ֔ז לֹ֥א יַעֲלֶ֖ה עָלֶֽיךָ׃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וְ֠אִישׁ כִּֽי־יִשְׁכַּ֨ב אֶת־אִשָּׁ֜ה שִׁכְבַת־זֶ֗רַע וְהִ֤וא שִׁפְחָה֙ נֶחֱרֶ֣פֶת לְאִ֔ישׁ וְהָפְדֵּה֙ לֹ֣א נִפְדָּ֔תָה א֥וֹ חֻפְשָׁ֖ה לֹ֣א נִתַּן־לָ֑הּ בִּקֹּ֧רֶת תִּהְיֶ֛ה לֹ֥א יוּמְת֖וּ כִּי־לֹ֥א חֻפָּֽשָׁה׃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וְהֵבִ֤יא אֶת־אֲשָׁמוֹ֙ לַֽיהוָ֔ה אֶל־פֶּ֖תַח אֹ֣הֶל מוֹעֵ֑ד אֵ֖יל אָשָֽׁם׃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וְכִפֶּר֩ עָלָ֨יו הַכֹּהֵ֜ן בְּאֵ֤יל הָֽאָשָׁם֙ לִפְנֵ֣י יְהוָ֔ה עַל־חַטָּאת֖וֹ אֲשֶׁ֣ר חָטָ֑א וְנִסְלַ֣ח ל֔וֹ מֵחַטָּאת֖וֹ אֲשֶׁ֥ר חָטָֽא׃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וְכִי־תָבֹ֣אוּ אֶל־הָאָ֗רֶץ וּנְטַעְתֶּם֙ כָּל־עֵ֣ץ מַאֲכָ֔ל וַעֲרַלְתֶּ֥ם עָרְלָת֖וֹ אֶת־פִּרְי֑וֹ שָׁלֹ֣שׁ שָׁנִ֗ים יִהְיֶ֥ה לָכֶ֛ם עֲרֵלִ֖ים לֹ֥א יֵאָכֵֽל׃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וּבַשָּׁנָה֙ הָרְבִיעִ֔ת יִהְיֶ֖ה כָּל־פִּרְי֑וֹ קֹ֥דֶשׁ הִלּוּלִ֖ים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וּבַשָּׁנָ֣ה הַחֲמִישִׁ֗ת תֹּֽאכְלוּ֙ אֶת־פִּרְי֔וֹ לְהוֹסִ֥יף לָכֶ֖ם תְּבוּאָת֑וֹ אֲנִ֖י יְהוָ֥ה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לֹ֥א תֹאכְל֖וּ עַל־הַדָּ֑ם לֹ֥א תְנַחֲשׁ֖וּ וְלֹ֥א תְעוֹנֵֽנוּ׃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לֹ֣א תַקִּ֔פוּ פְּאַ֖ת רֹאשְׁכֶ֑ם וְלֹ֣א תַשְׁחִ֔ית אֵ֖ת פְּאַ֥ת זְקָנֶֽךָ׃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וְשֶׂ֣רֶט לָנֶ֗פֶשׁ לֹ֤א תִתְּנוּ֙ בִּבְשַׂרְכֶ֔ם וּכְתֹ֣בֶת קַֽעֲקַ֔ע לֹ֥א תִתְּנ֖וּ בָּכֶ֑ם אֲנִ֖י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אַל־תְּחַלֵּ֥ל אֶֽת־בִּתְּךָ֖ לְהַזְנוֹתָ֑הּ וְלֹא־תִזְנֶ֣ה הָאָ֔רֶץ וּמָלְאָ֥ה הָאָ֖רֶץ זִמָּֽה׃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אֶת־שַׁבְּתֹתַ֣י תִּשְׁמֹ֔רוּ וּמִקְדָּשִׁ֖י תִּירָ֑אוּ אֲנִ֖י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אַל־תִּפְנ֤וּ אֶל־הָאֹבֹת֙ וְאֶל־הַיִּדְּעֹנִ֔ים אַל־תְּבַקְשׁ֖וּ לְטָמְאָ֣ה בָהֶ֑ם אֲנִ֖י יְהוָ֥ה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מִפְּנֵ֤י שֵׂיבָה֙ תָּק֔וּם וְהָדַרְתָּ֖ פְּנֵ֣י זָקֵ֑ן וְיָרֵ֥אתָ מֵּאֱלֹהֶ֖יךָ אֲנִ֥י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וְכִֽי־יָג֧וּר אִתְּךָ֛ גֵּ֖ר בְּאַרְצְכֶ֑ם לֹ֥א תוֹנ֖וּ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כְּאֶזְרָ֣ח מִכֶּם֩ יִהְיֶ֨ה לָכֶ֜ם הַגֵּ֣ר ׀ הַגָּ֣ר אִתְּכֶ֗ם וְאָהַבְתָּ֥ לוֹ֙ כָּמ֔וֹךָ כִּֽי־גֵרִ֥ים הֱיִיתֶ֖ם בְּאֶ֣רֶץ מִצְרָ֑יִם אֲנִ֖י יְהוָ֥ה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לֹא־תַעֲשׂ֥וּ עָ֖וֶל בַּמִּשְׁפָּ֑ט בַּמִּדָּ֕ה בַּמִּשְׁקָ֖ל וּבַמְּשׂוּרָֽה׃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מֹ֧אזְנֵי צֶ֣דֶק אַבְנֵי־צֶ֗דֶק אֵ֥יפַת צֶ֛דֶק וְהִ֥ין צֶ֖דֶק יִהְיֶ֣ה לָכֶ֑ם אֲנִי֙ יְהוָ֣ה אֱלֹֽהֵיכֶ֔ם אֲשֶׁר־הוֹצֵ֥אתִי אֶתְכֶ֖ם מֵאֶ֥רֶץ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וּשְׁמַרְתֶּ֤ם אֶת־כָּל ־חֻקֹּתַי֙ וְאֶת־כָּל־ מִשְׁפָּטַ֔י וַעֲשִׂיתֶ֖ם אֹתָ֑ם אֲנִ֖י יְהוָֽה׃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20:1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וְאֶל־בְּנֵ֣י יִשְׂרָאֵ֘ל תֹּאמַר֒ אִ֣ישׁ אִישׁ֩ מִבְּנֵ֨י יִשְׂרָאֵ֜ל וּמִן־הַגֵּ֣ר ׀ הַגָּ֣ר בְּיִשְׂרָאֵ֗ל אֲשֶׁ֨ר יִתֵּ֧ן מִזַּרְע֛וֹ לַמֹּ֖לֶךְ מ֣וֹת יוּמָ֑ת עַ֥ם הָאָ֖רֶץ יִרְגְּמֻ֥הוּ בָאָֽבֶן׃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וַאֲנִ֞י אֶתֵּ֤ן אֶת־פָּנַי֙ בָּאִ֣ישׁ הַה֔וּא וְהִכְרַתִּ֥י אֹת֖וֹ מִקֶּ֣רֶב עַמּ֑וֹ כִּ֤י מִזַּרְעוֹ֙ נָתַ֣ן לַמֹּ֔לֶךְ לְמַ֗עַן טַמֵּא֙ אֶת־מִקְדָּשִׁ֔י וּלְחַלֵּ֖ל אֶת־שֵׁ֥ם קָדְשִֽׁי׃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וְאִ֡ם הַעְלֵ֣ם יַעְלִימֽוּ֩ עַ֨ם הָאָ֜רֶץ אֶת־עֵֽינֵיהֶם֙ מִן־הָאִ֣ישׁ הַה֔וּא בְּתִתּ֥וֹ מִזַּרְע֖וֹ לַמֹּ֑לֶךְ לְבִלְתִּ֖י הָמִ֥ית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וְשַׂמְתִּ֨י אֲנִ֧י אֶת־פָּנַ֛י בָּאִ֥ישׁ הַה֖וּא וּבְמִשְׁפַּחְתּ֑וֹ וְהִכְרַתִּ֨י אֹת֜וֹ וְאֵ֣ת ׀ כָּל־הַזֹּנִ֣ים אַחֲרָ֗יו לִזְנ֛וֹת אַחֲרֵ֥י הַמֹּ֖לֶךְ מִקֶּ֥רֶב עַמָּֽם׃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וְהַנֶּ֗פֶשׁ אֲשֶׁ֨ר תִּפְנֶ֤ה אֶל־הָֽאֹבֹת֙ וְאֶל־הַיִּדְּעֹנִ֔ים לִזְנ֖וֹת אַחֲרֵיהֶ֑ם וְנָתַתִּ֤י אֶת־פָּנַי֙ בַּנֶּ֣פֶשׁ הַהִ֔וא וְהִכְרַתִּ֥י אֹת֖וֹ מִקֶּ֥רֶב עַמּֽוֹ׃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וְהִ֨תְקַדִּשְׁתֶּ֔ם וִהְיִיתֶ֖ם קְדֹשִׁ֑ים כִּ֛י אֲנִ֥י יְהוָ֖ה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וּשְׁמַרְתֶּם֙ אֶת־חֻקֹּתַ֔י וַעֲשִׂיתֶ֖ם אֹתָ֑ם אֲנִ֥י יְהוָ֖ה מְקַדִּשְׁכֶֽם׃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כִּֽי־אִ֣ישׁ אִ֗ישׁ אֲשֶׁ֨ר יְקַלֵּ֧ל אֶת־אָבִ֛יו וְאֶת־אִמּ֖וֹ מ֣וֹת יוּמָ֑ת אָבִ֧יו וְאִמּ֛וֹ קִלֵּ֖ל דָּמָ֥יו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וְאִ֗ישׁ אֲשֶׁ֤ר יִנְאַף֙ אֶת־אֵ֣שֶׁת אִ֔ישׁ אֲשֶׁ֥ר יִנְאַ֖ף אֶת־אֵ֣שֶׁת רֵעֵ֑הוּ מֽוֹת־יוּמַ֥ת הַנֹּאֵ֖ף וְהַנֹּאָֽפֶת׃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וְאִ֗ישׁ אֲשֶׁ֤ר יִשְׁכַּב֙ אֶת־אֵ֣שֶׁת אָבִ֔יו עֶרְוַ֥ת אָבִ֖יו גִּלָּ֑ה מֽוֹת־יוּמְת֥וּ שְׁנֵיהֶ֖ם דְּמֵיהֶ֥ם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וְאִ֗ישׁ אֲשֶׁ֤ר יִשְׁכַּב֙ אֶת־כַּלָּת֔וֹ מ֥וֹת יוּמְת֖וּ שְׁנֵיהֶ֑ם תֶּ֥בֶל עָשׂ֖וּ דְּמֵיהֶ֥ם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וְאִ֗ישׁ אֲשֶׁ֨ר יִשְׁכַּ֤ב אֶת־זָכָר֙ מִשְׁכְּבֵ֣י אִשָּׁ֔ה תּוֹעֵבָ֥ה עָשׂ֖וּ שְׁנֵיהֶ֑ם מ֥וֹת יוּמָ֖תוּ דְּמֵיהֶ֥ם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וְאִ֗ישׁ אֲשֶׁ֨ר יִקַּ֧ח אֶת־אִשָּׁ֛ה וְאֶת־אִמָּ֖הּ זִמָּ֣ה הִ֑וא בָּאֵ֞שׁ יִשְׂרְפ֤וּ אֹתוֹ֙ וְאֶתְהֶ֔ן וְלֹא־תִהְיֶ֥ה זִמָּ֖ה בְּתוֹכְכֶֽם׃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וְאִ֗ישׁ אֲשֶׁ֨ר יִתֵּ֧ן שְׁכָבְתּ֛וֹ בִּבְהֵמָ֖ה מ֣וֹת יוּמָ֑ת וְאֶת־הַבְּהֵמָ֖ה תַּהֲרֹֽגוּ׃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וְאִשָּׁ֗ה אֲשֶׁ֨ר תִּקְרַ֤ב אֶל־כָּל־בְּהֵמָה֙ לְרִבְעָ֣ה אֹתָ֔הּ וְהָרַגְתָּ֥ אֶת־הָאִשָּׁ֖ה וְאֶת־הַבְּהֵמָ֑ה מ֥וֹת יוּמָ֖תוּ דְּמֵיהֶ֥ם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וְאִ֣ישׁ אֲשֶׁר־יִקַּ֣ח אֶת־אֲחֹת֡וֹ בַּת־אָבִ֣יו א֣וֹ בַת־אִ֠מּוֹ וְרָאָ֨ה אֶת־עֶרְוָתָ֜הּ וְהִֽיא־תִרְאֶ֤ה אֶת־עֶרְוָתוֹ֙ חֶ֣סֶד ה֔וּא וְנִ֨כְרְת֔וּ לְעֵינֵ֖י בְּנֵ֣י עַמָּ֑ם עֶרְוַ֧ת אֲחֹת֛וֹ גִּלָּ֖ה עֲוֺנ֥וֹ יִשָּֽׂא׃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וְ֠אִישׁ אֲשֶׁר־יִשְׁכַּ֨ב אֶת־אִשָּׁ֜ה דָּוָ֗ה וְגִלָּ֤ה אֶת־עֶרְוָתָהּ֙ אֶת־מְקֹרָ֣הּ הֶֽעֱרָ֔ה וְהִ֕יא גִּלְּתָ֖ה אֶת־מְק֣וֹר דָּמֶ֑יהָ וְנִכְרְת֥וּ שְׁנֵיהֶ֖ם מִקֶּ֥רֶב עַמָּֽם׃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וְעֶרְוַ֨ת אֲח֧וֹת אִמְּךָ֛ וַאֲח֥וֹת אָבִ֖יךָ לֹ֣א תְגַלֵּ֑ה כִּ֧י אֶת־שְׁאֵר֛וֹ הֶעֱרָ֖ה עֲוֺנָ֥ם יִשָּֽׂאוּ׃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וְאִ֗ישׁ אֲשֶׁ֤ר יִשְׁכַּב֙ אֶת־דֹּ֣דָת֔וֹ עֶרְוַ֥ת דֹּד֖וֹ גִּלָּ֑ה חֶטְאָ֥ם יִשָּׂ֖אוּ עֲרִירִ֥ים יָמֻֽתוּ׃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וְאִ֗ישׁ אֲשֶׁ֥ר יִקַּ֛ח אֶת־אֵ֥שֶׁת אָחִ֖יו נִדָּ֣ה הִ֑וא עֶרְוַ֥ת אָחִ֛יו גִּלָּ֖ה עֲרִירִ֥ים יִהְיֽוּ׃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וּשְׁמַרְתֶּ֤ם אֶת־כָּל ־חֻקֹּתַי֙ וְאֶת־כָּל־ מִשְׁפָּטַ֔י וַעֲשִׂיתֶ֖ם אֹתָ֑ם וְלֹא־תָקִ֤יא אֶתְכֶם֙ הָאָ֔רֶץ אֲשֶׁ֨ר אֲנִ֜י מֵבִ֥יא אֶתְכֶ֛ם שָׁ֖מָּה לָשֶׁ֥בֶת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וְלֹ֤א תֵֽלְכוּ֙ בְּחֻקֹּ֣ת הַגּ֔וֹי אֲשֶׁר־אֲנִ֥י מְשַׁלֵּ֖חַ מִפְּנֵיכֶ֑ם כִּ֤י אֶת־כָּל־אֵ֙לֶּה֙ עָשׂ֔וּ וָאָקֻ֖ץ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וָאֹמַ֣ר לָכֶ֗ם אַתֶּם֮ תִּֽירְשׁ֣וּ אֶת־אַדְמָתָם֒ וַאֲנִ֞י אֶתְּנֶ֤נָּה לָכֶם֙ לָרֶ֣שֶׁת אֹתָ֔הּ אֶ֛רֶץ זָבַ֥ת חָלָ֖ב וּדְבָ֑שׁ אֲנִי֙ יְהוָ֣ה אֱלֹֽהֵיכֶ֔ם אֲשֶׁר־הִבְדַּ֥לְתִּי אֶתְכֶ֖ם מִן־הָֽעַמִּֽים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וְהִבְדַּלְתֶּ֞ם בֵּֽין־הַבְּהֵמָ֤ה הַטְּהֹרָה֙ לַטְּמֵאָ֔ה וּבֵין־הָע֥וֹף הַטָּמֵ֖א לַטָּהֹ֑ר וְלֹֽא־תְשַׁקְּצ֨וּ אֶת־נַפְשֹֽׁתֵיכֶ֜ם בַּבְּהֵמָ֣ה וּבָע֗וֹף וּבְכֹל֙ אֲשֶׁ֣ר תִּרְמֹ֣שׂ הָֽאֲדָמָ֔ה אֲשֶׁר־הִבְדַּ֥לְתִּי לָכֶ֖ם לְטַמֵּֽא׃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וִהְיִ֤יתֶם לִי֙ קְדֹשִׁ֔ים כִּ֥י קָד֖וֹשׁ אֲנִ֣י יְהוָ֑ה וָאַבְדִּ֥ל אֶתְכֶ֛ם מִן־הָֽעַמִּ֖ים לִהְי֥וֹת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וְאִ֣ישׁ אֽוֹ־אִשָּׁ֗ה כִּֽי־יִהְיֶ֨ה בָהֶ֥ם א֛וֹב א֥וֹ יִדְּעֹנִ֖י מ֣וֹת יוּמָ֑תוּ בָּאֶ֛בֶן יִרְגְּמ֥וּ אֹתָ֖ם דְּמֵיהֶ֥ם בָּֽם׃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21:1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וַיֹּ֤אמֶר יְהוָה֙ אֶל־מֹשֶׁ֔ה אֱמֹ֥ר אֶל־הַכֹּהֲנִ֖ים בְּנֵ֣י אַהֲרֹ֑ן וְאָמַרְתָּ֣ אֲלֵהֶ֔ם לְנֶ֥פֶשׁ לֹֽא־יִטַּמָּ֖א בְּעַמָּֽיו׃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כִּ֚י אִם־לִשְׁאֵר֔וֹ הַקָּרֹ֖ב אֵלָ֑יו לְאִמּ֣וֹ וּלְאָבִ֔יו וְלִבְנ֥וֹ וּלְבִתּ֖וֹ וּלְאָחִֽיו׃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וְלַאֲחֹת֤וֹ הַבְּתוּלָה֙ הַקְּרוֹבָ֣ה אֵלָ֔יו אֲשֶׁ֥ר לֹֽא־הָיְתָ֖ה לְאִ֑ישׁ לָ֖הּ יִטַּמָּֽא׃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לֹ֥א יִטַּמָּ֖א בַּ֣עַל בְּעַמָּ֑יו לְהֵ֖חַלּֽוֹ׃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לֹֽא־יקרחה קָרְחָה֙ בְּרֹאשָׁ֔ם וּפְאַ֥ת זְקָנָ֖ם לֹ֣א יְגַלֵּ֑חוּ וּבִ֨בְשָׂרָ֔ם לֹ֥א יִשְׂרְט֖וּ שָׂרָֽטֶת׃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קְדֹשִׁ֤ים יִהְיוּ֙ לֵאלֹ֣הֵיהֶ֔ם וְלֹ֣א יְחַלְּל֔וּ שֵׁ֖ם אֱלֹהֵיהֶ֑ם כִּי֩ אֶת־אִשֵּׁ֨י יְהוָ֜ה לֶ֧חֶם אֱלֹהֵיהֶ֛ם הֵ֥ם מַקְרִיבִ֖ם וְהָ֥יוּ קֹֽדֶשׁ׃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אִשָּׁ֨ה זֹנָ֤ה וַחֲלָלָה֙ לֹ֣א יִקָּ֔חוּ וְאִשָּׁ֛ה גְּרוּשָׁ֥ה מֵאִישָׁ֖הּ לֹ֣א יִקָּ֑חוּ כִּֽי־קָדֹ֥שׁ ה֖וּא לֵאלֹהָֽיו׃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וְקִדַּשְׁתּ֔וֹ כִּֽי־אֶת ־לֶ֥חֶם אֱלֹהֶ֖יךָ ה֣וּא מַקְרִ֑יב קָדֹשׁ֙ יִֽהְיֶה־לָּ֔ךְ כִּ֣י קָד֔וֹשׁ אֲנִ֥י יְהוָ֖ה מְקַדִּשְׁכֶֽם׃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וּבַת֙ אִ֣ישׁ כֹּהֵ֔ן כִּ֥י תֵחֵ֖ל לִזְנ֑וֹת אֶת־אָבִ֙יהָ֙ הִ֣יא מְחַלֶּ֔לֶת בָּאֵ֖שׁ תִּשָּׂרֵֽף׃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וְהַכֹּהֵן֩ הַגָּד֨וֹל מֵאֶחָ֜יו אֲֽשֶׁר־יוּצַ֥ק עַל־רֹאשׁ֣וֹ ׀ שֶׁ֤מֶן הַמִּשְׁחָה֙ וּמִלֵּ֣א אֶת־יָד֔וֹ לִלְבֹּ֖שׁ אֶת־הַבְּגָדִ֑ים אֶת־רֹאשׁוֹ֙ לֹ֣א יִפְרָ֔ע וּבְגָדָ֖יו לֹ֥א יִפְרֹֽם׃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וְעַ֛ל כָּל־נַפְשֹׁ֥ת מֵ֖ת לֹ֣א יָבֹ֑א לְאָבִ֥יו וּלְאִמּ֖וֹ לֹ֥א יִטַּמָּֽא׃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וּמִן־הַמִּקְדָּשׁ֙ לֹ֣א יֵצֵ֔א וְלֹ֣א יְחַלֵּ֔ל אֵ֖ת מִקְדַּ֣שׁ אֱלֹהָ֑יו כִּ֡י נֵ֠זֶר שֶׁ֣מֶן מִשְׁחַ֧ת אֱלֹהָ֛יו עָלָ֖יו 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וְה֕וּא אִשָּׁ֥ה בִבְתוּלֶ֖יהָ יִקָּֽח׃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אַלְמָנָ֤ה וּגְרוּשָׁה֙ וַחֲלָלָ֣ה זֹנָ֔ה אֶת־אֵ֖לֶּה לֹ֣א יִקָּ֑ח כִּ֛י אִם־בְּתוּלָ֥ה מֵעַמָּ֖יו יִקַּ֥ח 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וְלֹֽא־יְחַלֵּ֥ל זַרְע֖וֹ בְּעַמָּ֑יו כִּ֛י אֲנִ֥י יְהוָ֖ה מְקַדְּשֽׁוֹ׃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דַּבֵּ֥ר אֶֽל־אַהֲרֹ֖ן לֵאמֹ֑ר אִ֣ישׁ מִֽזַּרְעֲךָ֞ לְדֹרֹתָ֗ם אֲשֶׁ֨ר יִהְיֶ֥ה בוֹ֙ מ֔וּם לֹ֣א יִקְרַ֔ב לְהַקְרִ֖יב לֶ֥חֶם אֱלֹהָֽיו׃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כִּ֥י כָל־אִ֛ישׁ אֲשֶׁר־בּ֥וֹ מ֖וּם לֹ֣א יִקְרָ֑ב אִ֤ישׁ עִוֵּר֙ א֣וֹ פִסֵּ֔חַ א֥וֹ חָרֻ֖ם א֥וֹ שָׂרֽוּעַ׃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א֣וֹ אִ֔ישׁ אֲשֶׁר־יִהְיֶ֥ה ב֖וֹ שֶׁ֣בֶר רָ֑גֶל א֖וֹ שֶׁ֥בֶר יָֽד׃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אֽוֹ־גִבֵּ֣ן אוֹ־דַ֔ק א֖וֹ תְּבַלֻּ֣ל בְּעֵינ֑וֹ א֤וֹ גָרָב֙ א֣וֹ יַלֶּ֔פֶת א֖וֹ מְר֥וֹחַ אָֽשֶׁךְ׃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כָּל־אִ֞ישׁ אֲשֶׁר־בּ֣וֹ מ֗וּם מִזֶּ֙רַע֙ אַהֲרֹ֣ן הַכֹּהֵ֔ן לֹ֣א יִגַּ֔שׁ לְהַקְרִ֖יב אֶת־אִשֵּׁ֣י יְהוָ֑ה מ֣וּם בּ֔וֹ אֵ֚ת לֶ֣חֶם אֱלֹהָ֔יו לֹ֥א יִגַּ֖שׁ לְהַקְרִֽיב׃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לֶ֣חֶם אֱלֹהָ֔יו מִקָּדְשֵׁ֖י הַקֳּדָשִׁ֑ים וּמִן־הַקֳּדָשִׁ֖ים יֹאכֵֽל׃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אַ֣ךְ אֶל־הַפָּרֹ֜כֶת לֹ֣א יָבֹ֗א וְאֶל־הַמִּזְבֵּ֛חַ לֹ֥א יִגַּ֖שׁ כִּֽי־מ֣וּם בּ֑וֹ וְלֹ֤א יְחַלֵּל֙ אֶת־מִקְדָּשַׁ֔י כִּ֛י אֲנִ֥י יְהוָ֖ה מְקַדְּשָֽׁם׃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וַיְדַבֵּ֣ר מֹשֶׁ֔ה אֶֽל־אַהֲרֹ֖ן וְאֶל־בָּנָ֑יו וְאֶֽל־כָּל־בְּנֵ֖י יִשְׂרָאֵֽל׃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22:1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דַּבֵּ֨ר אֶֽל־אַהֲרֹ֜ן וְאֶל־בָּנָ֗יו וְיִנָּֽזְרוּ֙ מִקָּדְשֵׁ֣י בְנֵֽי־יִשְׂרָאֵ֔ל וְלֹ֥א יְחַלְּל֖וּ אֶת־שֵׁ֣ם קָדְשִׁ֑י אֲשֶׁ֨ר הֵ֧ם מַקְדִּשִׁ֛ים לִ֖י 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אֱמֹ֣ר אֲלֵהֶ֗ם לְדֹרֹ֨תֵיכֶ֜ם כָּל־אִ֣ישׁ ׀ אֲשֶׁר־יִקְרַ֣ב מִכָּל־זַרְעֲכֶ֗ם אֶל־הַקֳּדָשִׁים֙ אֲשֶׁ֨ר יַקְדִּ֤ישׁוּ בְנֵֽי־יִשְׂרָאֵל֙ לַֽיהוָ֔ה וְטֻמְאָת֖וֹ עָלָ֑יו וְנִכְרְתָ֞ה הַנֶּ֧פֶשׁ הַהִ֛וא מִלְּפָנַ֖י 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אִ֣ישׁ אִ֞ישׁ מִזֶּ֣רַע אַהֲרֹ֗ן וְה֤וּא צָר֙וּעַ֙ א֣וֹ זָ֔ב בַּקֳּדָשִׁים֙ לֹ֣א יֹאכַ֔ל עַ֖ד אֲשֶׁ֣ר יִטְהָ֑ר וְהַנֹּגֵ֙עַ֙ בְּכָל־טְמֵא־ נֶ֔פֶשׁ א֣וֹ אִ֔ישׁ אֲשֶׁר־תֵּצֵ֥א מִמֶּ֖נּוּ שִׁכְבַת־זָֽרַע׃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אוֹ־אִישׁ֙ אֲשֶׁ֣ר יִגַּ֔ע בְּכָל־שֶׁ֖רֶץ אֲשֶׁ֣ר יִטְמָא־ל֑וֹ א֤וֹ בְאָדָם֙ אֲשֶׁ֣ר יִטְמָא־ל֔וֹ לְכֹ֖ל טֻמְאָתֽוֹ׃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נֶ֚פֶשׁ אֲשֶׁ֣ר תִּגַּע־בּ֔וֹ וְטָמְאָ֖ה עַד־הָעָ֑רֶב וְלֹ֤א יֹאכַל֙ מִן־הַקֳּדָשִׁ֔ים כִּ֛י אִם־רָחַ֥ץ בְּשָׂר֖וֹ בַּמָּֽיִם׃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וּבָ֥א הַשֶּׁ֖מֶשׁ וְטָהֵ֑ר וְאַחַר֙ יֹאכַ֣ל מִן־הַקֳּדָשִׁ֔ים כִּ֥י לַחְמ֖וֹ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נְבֵלָ֧ה וּטְרֵפָ֛ה לֹ֥א יֹאכַ֖ל לְטָמְאָה־בָ֑הּ אֲנִ֖י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וְשָׁמְר֣וּ אֶת־מִשְׁמַרְתִּ֗י וְלֹֽא־יִשְׂא֤וּ עָלָיו֙ חֵ֔טְא וּמֵ֥תוּ ב֖וֹ כִּ֣י יְחַלְּלֻ֑הוּ אֲנִ֥י יְהוָ֖ה מְקַדְּשָֽׁם׃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וְכָל־זָ֖ר לֹא־יֹ֣אכַל קֹ֑דֶשׁ תּוֹשַׁ֥ב כֹּהֵ֛ן וְשָׂכִ֖יר לֹא־יֹ֥אכַל קֹֽדֶשׁ׃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וְכֹהֵ֗ן כִּֽי־יִקְנֶ֥ה נֶ֙פֶשׁ֙ קִנְיַ֣ן כַּסְפּ֔וֹ ה֖וּא יֹ֣אכַל בּ֑וֹ וִילִ֣יד בֵּית֔וֹ הֵ֖ם יֹאכְל֥וּ בְלַחְמֽוֹ׃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וּבַת־כֹּהֵ֔ן כִּ֥י תִהְיֶ֖ה לְאִ֣ישׁ זָ֑ר הִ֕וא בִּתְרוּמַ֥ת הַקֳּדָשִׁ֖ים לֹ֥א תֹאכֵֽל׃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וּבַת־כֹּהֵן֩ כִּ֨י תִהְיֶ֜ה אַלְמָנָ֣ה וּגְרוּשָׁ֗ה וְזֶרַע֮ אֵ֣ין לָהּ֒ וְשָׁבָ֞ה אֶל־בֵּ֤ית אָבִ֙יהָ֙ כִּנְעוּרֶ֔יהָ מִלֶּ֥חֶם אָבִ֖יהָ תֹּאכֵ֑ל וְכָל־זָ֖ר לֹא־יֹ֥אכַל בּֽוֹ׃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וְאִ֕ישׁ כִּֽי־יֹאכַ֥ל קֹ֖דֶשׁ בִּשְׁגָגָ֑ה וְיָסַ֤ף חֲמִֽשִׁיתוֹ֙ עָלָ֔יו וְנָתַ֥ן לַכֹּהֵ֖ן אֶת־הַקֹּֽדֶשׁ׃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וְלֹ֣א יְחַלְּל֔וּ אֶת־קָדְשֵׁ֖י בְּנֵ֣י יִשְׂרָאֵ֑ל אֵ֥ת אֲשֶׁר־יָרִ֖ימוּ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וְהִשִּׂ֤יאוּ אוֹתָם֙ עֲוֺ֣ן אַשְׁמָ֔ה בְּאָכְלָ֖ם אֶת־קָדְשֵׁיהֶ֑ם כִּ֛י אֲנִ֥י יְהוָ֖ה מְקַדְּשָֽׁם׃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דַּבֵּ֨ר אֶֽל־אַהֲרֹ֜ן וְאֶל־בָּנָ֗יו וְאֶל֙ כָּל־בְּנֵ֣י יִשְׂרָאֵ֔ל וְאָמַרְתָּ֖ אֲלֵהֶ֑ם אִ֣ישׁ אִישׁ֩ מִבֵּ֨ית יִשְׂרָאֵ֜ל וּמִן־הַגֵּ֣ר בְּיִשְׂרָאֵ֗ל אֲשֶׁ֨ר יַקְרִ֤יב קָרְבָּנוֹ֙ לְכָל־נִדְרֵיהֶם֙ וּלְכָל־נִדְבוֹתָ֔ם אֲשֶׁר־יַקְרִ֥יבוּ לַיהוָ֖ה לְעֹלָֽה׃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לִֽרְצֹנְכֶ֑ם תָּמִ֣ים זָכָ֔ר בַּבָּקָ֕ר בַּכְּשָׂבִ֖ים וּבָֽעִזִּֽים׃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כֹּ֛ל אֲשֶׁר־בּ֥וֹ מ֖וּם לֹ֣א תַקְרִ֑יבוּ כִּי־לֹ֥א לְרָצ֖וֹן יִהְיֶ֥ה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וְאִ֗ישׁ כִּֽי־יַקְרִ֤יב זֶֽבַח־שְׁלָמִים֙ לַיהוָ֔ה לְפַלֵּא־נֶ֙דֶר֙ א֣וֹ לִנְדָבָ֔ה בַּבָּקָ֖ר א֣וֹ בַצֹּ֑אן תָּמִ֤ים יִֽהְיֶה֙ לְרָצ֔וֹן כָּל־מ֖וּם לֹ֥א יִהְיֶה־בּֽוֹ׃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עַוֶּרֶת֩ א֨וֹ שָׁב֜וּר אוֹ־חָר֣וּץ אֽוֹ־יַבֶּ֗לֶת א֤וֹ גָרָב֙ א֣וֹ יַלֶּ֔פֶת לֹא־תַקְרִ֥יבוּ אֵ֖לֶּה לַיהוָ֑ה וְאִשֶּׁ֗ה לֹא־תִתְּנ֥וּ מֵהֶ֛ם עַל־הַמִּזְבֵּ֖חַ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וְשׁ֥וֹר וָשֶׂ֖ה שָׂר֣וּעַ וְקָל֑וּט נְדָבָה֙ תַּעֲשֶׂ֣ה אֹת֔וֹ וּלְנֵ֖דֶר לֹ֥א יֵרָצֶֽה׃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וּמָע֤וּךְ וְכָתוּת֙ וְנָת֣וּק וְכָר֔וּת לֹ֥א תַקְרִ֖יבוּ לַֽיהוָ֑ה וּֽבְאַרְצְכֶ֖ם לֹ֥א תַעֲשֽׂוּ׃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וּמִיַּ֣ד בֶּן־נֵכָ֗ר לֹ֥א תַקְרִ֛יבוּ אֶת־לֶ֥חֶם אֱלֹהֵיכֶ֖ם מִכָּל־אֵ֑לֶּה כִּ֣י מָשְׁחָתָ֤ם בָּהֶם֙ מ֣וּם בָּ֔ם לֹ֥א יֵרָצ֖וּ לָכֶֽם׃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שׁ֣וֹר אוֹ־כֶ֤שֶׂב אוֹ־עֵז֙ כִּ֣י יִוָּלֵ֔ד וְהָיָ֛ה שִׁבְעַ֥ת יָמִ֖ים תַּ֣חַת אִמּ֑וֹ וּמִיּ֤וֹם הַשְּׁמִינִי֙ וָהָ֔לְאָה יֵרָצֶ֕ה לְקָרְבַּ֥ן אִשֶּׁ֖ה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וְשׁ֖וֹר אוֹ־שֶׂ֑ה אֹת֣וֹ וְאֶת־בְּנ֔וֹ לֹ֥א תִשְׁחֲט֖וּ בְּי֥וֹם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וְכִֽי־תִזְבְּח֥וּ זֶֽבַח־תּוֹדָ֖ה לַיהוָ֑ה לִֽרְצֹנְכֶ֖ם תִּזְבָּֽחוּ׃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בַּיּ֤וֹם הַהוּא֙ יֵאָכֵ֔ל לֹֽא־תוֹתִ֥ירוּ מִמֶּ֖נּוּ עַד־בֹּ֑קֶר אֲנִ֖י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וּשְׁמַרְתֶּם֙ מִצְוֺתַ֔י וַעֲשִׂיתֶ֖ם אֹתָ֑ם אֲנִ֖י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וְלֹ֤א תְחַלְּלוּ֙ אֶת־שֵׁ֣ם קָדְשִׁ֔י וְנִ֨קְדַּשְׁתִּ֔י בְּת֖וֹךְ בְּנֵ֣י יִשְׂרָאֵ֑ל אֲנִ֥י יְהוָ֖ה מְקַדִּשְׁכֶֽם׃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הַמּוֹצִ֤יא אֶתְכֶם֙ מֵאֶ֣רֶץ מִצְרַ֔יִם לִהְי֥וֹת לָכֶ֖ם לֵאלֹהִ֑ים אֲנִ֖י יְהוָֽה׃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23:1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דַּבֵּ֞ר אֶל־בְּנֵ֤י יִשְׂרָאֵל֙ וְאָמַרְתָּ֣ אֲלֵהֶ֔ם מוֹעֲדֵ֣י יְהוָ֔ה אֲשֶׁר־תִּקְרְא֥וּ אֹתָ֖ם מִקְרָאֵ֣י קֹ֑דֶשׁ אֵ֥לֶּה הֵ֖ם מוֹעֲדָֽי׃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שֵׁ֣שֶׁת יָמִים֮ תֵּעָשֶׂ֣ה מְלָאכָה֒ וּבַיּ֣וֹם הַשְּׁבִיעִ֗י שַׁבַּ֤ת שַׁבָּתוֹן֙ מִקְרָא־קֹ֔דֶשׁ כָּל־מְלָאכָ֖ה לֹ֣א תַעֲשׂ֑וּ שַׁבָּ֥ת הִוא֙ לַֽיהוָ֔ה בְּכֹ֖ל מֽוֹשְׁבֹתֵיכֶֽם׃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אֵ֚לֶּה מוֹעֲדֵ֣י יְהוָ֔ה מִקְרָאֵ֖י קֹ֑דֶשׁ אֲשֶׁר־תִּקְרְא֥וּ אֹתָ֖ם בְּמוֹעֲדָֽם׃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בַּחֹ֣דֶשׁ הָרִאשׁ֗וֹן בְּאַרְבָּעָ֥ה עָשָׂ֛ר לַחֹ֖דֶשׁ בֵּ֣ין הָעַרְבָּ֑יִם פֶּ֖סַח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וּבַחֲמִשָּׁ֨ה עָשָׂ֥ר יוֹם֙ לַחֹ֣דֶשׁ הַזֶּ֔ה חַ֥ג הַמַּצּ֖וֹת לַיהוָ֑ה שִׁבְעַ֥ת יָמִ֖ים מַצּ֥וֹת תֹּאכֵֽלוּ׃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בַּיּוֹם֙ הָֽרִאשׁ֔וֹן מִקְרָא־קֹ֖דֶשׁ יִהְיֶ֣ה לָכֶ֑ם כָּל־מְלֶ֥אכֶת עֲבֹדָ֖ה לֹ֥א תַעֲשֽׂוּ׃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וְהִקְרַבְתֶּ֥ם אִשֶּׁ֛ה לַיהוָ֖ה שִׁבְעַ֣ת יָמִ֑ים בַּיּ֤וֹם הַשְּׁבִיעִי֙ מִקְרָא־קֹ֔דֶשׁ כָּל־מְלֶ֥אכֶת עֲבֹדָ֖ה לֹ֥א תַעֲשֽׂוּ׃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דַּבֵּ֞ר אֶל־בְּנֵ֤י יִשְׂרָאֵל֙ וְאָמַרְתָּ֣ אֲלֵהֶ֔ם כִּֽי־תָבֹ֣אוּ אֶל־הָאָ֗רֶץ אֲשֶׁ֤ר אֲנִי֙ נֹתֵ֣ן לָכֶ֔ם וּקְצַרְתֶּ֖ם אֶת־קְצִירָ֑הּ וַהֲבֵאתֶ֥ם אֶת־עֹ֛מֶר רֵאשִׁ֥ית קְצִירְכֶ֖ם אֶל־הַכֹּהֵֽן׃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וְהֵנִ֧יף אֶת־הָעֹ֛מֶר לִפְנֵ֥י יְהוָ֖ה לִֽרְצֹנְכֶ֑ם מִֽמָּחֳרַת֙ הַשַּׁבָּ֔ת יְנִיפֶ֖נּוּ 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וַעֲשִׂיתֶ֕ם בְּי֥וֹם הֲנִֽיפְכֶ֖ם אֶת־הָעֹ֑מֶר כֶּ֣בֶשׂ תָּמִ֧ים בֶּן־שְׁנָת֛וֹ לְעֹלָ֖ה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וּמִנְחָתוֹ֩ שְׁנֵ֨י עֶשְׂרֹנִ֜ים סֹ֣לֶת בְּלוּלָ֥ה בַשֶּׁ֛מֶן אִשֶּׁ֥ה לַיהוָ֖ה רֵ֣יחַ נִיחֹ֑חַ וְנִסְכֹּ֥ה יַ֖יִן רְבִיעִ֥ת הַהִֽין׃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וְלֶחֶם֩ וְקָלִ֨י וְכַרְמֶ֜ל לֹ֣א תֹֽאכְל֗וּ עַד־עֶ֙צֶם֙ הַיּ֣וֹם הַזֶּ֔ה עַ֚ד הֲבִ֣יאֲכֶ֔ם אֶת־קָרְבַּ֖ן אֱלֹהֵיכֶ֑ם חֻקַּ֤ת עוֹלָם֙ לְדֹרֹ֣תֵיכֶ֔ם בְּכֹ֖ל מֹשְׁבֹֽתֵיכֶֽם׃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וּסְפַרְתֶּ֤ם לָכֶם֙ מִמָּחֳרַ֣ת הַשַּׁבָּ֔ת מִיּוֹם֙ הֲבִ֣יאֲכֶ֔ם אֶת־עֹ֖מֶר הַתְּנוּפָ֑ה שֶׁ֥בַע שַׁבָּת֖וֹת תְּמִימֹ֥ת תִּהְיֶֽינָה׃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עַ֣ד מִֽמָּחֳרַ֤ת הַשַּׁבָּת֙ הַשְּׁבִיעִ֔ת תִּסְפְּר֖וּ חֲמִשִּׁ֣ים י֑וֹם וְהִקְרַבְתֶּ֛ם מִנְחָ֥ה חֲדָשָׁ֖ה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מִמּוֹשְׁבֹ֨תֵיכֶ֜ם תָּבִ֣יאּוּ ׀ לֶ֣חֶם תְּנוּפָ֗ה שְׁ֚תַּיִם שְׁנֵ֣י עֶשְׂרֹנִ֔ים סֹ֣לֶת תִּהְיֶ֔ינָה חָמֵ֖ץ תֵּאָפֶ֑ינָה בִּכּוּרִ֖ים לַֽיהוָֽה׃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וְהִקְרַבְתֶּ֣ם עַל־הַלֶּ֗חֶם שִׁבְעַ֨ת כְּבָשִׂ֤ים תְּמִימִם֙ בְּנֵ֣י שָׁנָ֔ה וּפַ֧ר בֶּן־בָּקָ֛ר אֶחָ֖ד וְאֵילִ֣ם שְׁנָ֑יִם יִהְי֤וּ עֹלָה֙ לַֽיהוָ֔ה וּמִנְחָתָם֙ וְנִסְכֵּיהֶ֔ם אִשֵּׁ֥ה רֵֽיחַ־נִיחֹ֖חַ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וַעֲשִׂיתֶ֛ם שְׂעִיר־עִזִּ֥ים אֶחָ֖ד לְחַטָּ֑את וּשְׁנֵ֧י כְבָשִׂ֛ים בְּנֵ֥י שָׁנָ֖ה לְזֶ֥בַח שְׁלָמִֽים׃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וְהֵנִ֣יף הַכֹּהֵ֣ן ׀ אֹתָ֡ם עַל֩ לֶ֨חֶם הַבִּכּוּרִ֤ים תְּנוּפָה֙ לִפְנֵ֣י יְהוָ֔ה עַל־שְׁנֵ֖י כְּבָשִׂ֑ים קֹ֛דֶשׁ יִהְי֥וּ לַיהוָ֖ה לַכֹּהֵֽן׃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וּקְרָאתֶ֞ם בְּעֶ֣צֶם ׀ הַיּ֣וֹם הַזֶּ֗ה מִֽקְרָא־קֹ֙דֶשׁ֙ יִהְיֶ֣ה לָכֶ֔ם כָּל־מְלֶ֥אכֶת עֲבֹדָ֖ה לֹ֣א תַעֲשׂ֑וּ חֻקַּ֥ת עוֹלָ֛ם בְּכָל־מוֹשְׁבֹ֥תֵיכֶ֖ם לְדֹרֹֽתֵיכֶֽם׃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וּֽבְקֻצְרְכֶ֞ם אֶת־קְצִ֣יר אַרְצְכֶ֗ם לֹֽא־תְכַלֶּ֞ה פְּאַ֤ת שָֽׂדְךָ֙ בְּקֻצְרֶ֔ךָ וְלֶ֥קֶט קְצִירְךָ֖ לֹ֣א תְלַקֵּ֑ט לֶֽעָנִ֤י וְלַגֵּר֙ תַּעֲזֹ֣ב אֹתָ֔ם אֲנִ֖י יְהוָ֥ה אֱלֹהֵיכֶֽם׃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דַּבֵּ֛ר אֶל־בְּנֵ֥י יִשְׂרָאֵ֖ל לֵאמֹ֑ר בַּחֹ֨דֶשׁ הַשְּׁבִיעִ֜י בְּאֶחָ֣ד לַחֹ֗דֶשׁ יִהְיֶ֤ה לָכֶם֙ שַׁבָּת֔וֹן זִכְר֥וֹן תְּרוּעָ֖ה מִקְרָא־קֹֽדֶשׁ׃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כָּל־מְלֶ֥אכֶת עֲבֹדָ֖ה לֹ֣א תַעֲשׂ֑וּ וְהִקְרַבְתֶּ֥ם אִשֶּׁ֖ה לַיהוָֽה׃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אַ֡ךְ בֶּעָשׂ֣וֹר לַחֹדֶשׁ֩ הַשְּׁבִיעִ֨י הַזֶּ֜ה י֧וֹם הַכִּפֻּרִ֣ים ה֗וּא מִֽקְרָא־קֹ֙דֶשׁ֙ יִהְיֶ֣ה לָכֶ֔ם וְעִנִּיתֶ֖ם אֶת־נַפְשֹׁתֵיכֶ֑ם וְהִקְרַבְתֶּ֥ם אִשֶּׁ֖ה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וְכָל־מְלָאכָה֙ לֹ֣א תַעֲשׂ֔וּ בְּעֶ֖צֶם הַיּ֣וֹם הַזֶּ֑ה כִּ֣י י֤וֹם כִּפֻּרִים֙ ה֔וּא לְכַפֵּ֣ר עֲלֵיכֶ֔ם לִפְנֵ֖י יְהוָ֥ה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כִּ֤י כָל־הַנֶּ֙פֶשׁ֙ אֲשֶׁ֣ר לֹֽא־תְעֻנֶּ֔ה בְּעֶ֖צֶם הַיּ֣וֹם הַזֶּ֑ה וְנִכְרְתָ֖ה מֵֽעַמֶּֽיהָ׃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וְכָל־הַנֶּ֗פֶשׁ אֲשֶׁ֤ר תַּעֲשֶׂה֙ כָּל־מְלָאכָ֔ה בְּעֶ֖צֶם הַיּ֣וֹם הַזֶּ֑ה וְהַֽאֲבַדְתִּ֛י אֶת־הַנֶּ֥פֶשׁ הַהִ֖וא מִקֶּ֥רֶב עַמָּֽהּ׃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כָּל־מְלָאכָ֖ה לֹ֣א תַעֲשׂ֑וּ חֻקַּ֤ת עוֹלָם֙ לְדֹרֹ֣תֵיכֶ֔ם בְּכֹ֖ל מֹֽשְׁבֹֽתֵיכֶֽם׃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שַׁבַּ֨ת שַׁבָּת֥וֹן הוּא֙ לָכֶ֔ם וְעִנִּיתֶ֖ם אֶת־נַפְשֹׁתֵיכֶ֑ם בְּתִשְׁעָ֤ה לַחֹ֙דֶשׁ֙ בָּעֶ֔רֶב מֵעֶ֣רֶב עַד־עֶ֔רֶב תִּשְׁבְּת֖וּ שַׁבַּתְּכֶֽם׃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דַּבֵּ֛ר אֶל־בְּנֵ֥י יִשְׂרָאֵ֖ל לֵאמֹ֑ר בַּחֲמִשָּׁ֨ה עָשָׂ֜ר י֗וֹם לַחֹ֤דֶשׁ הַשְּׁבִיעִי֙ הַזֶּ֔ה חַ֧ג הַסֻּכּ֛וֹת שִׁבְעַ֥ת יָמִ֖ים לַיהֹוָֽה׃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בַּיּ֥וֹם הָרִאשׁ֖וֹן מִקְרָא־קֹ֑דֶשׁ כָּל־מְלֶ֥אכֶת עֲבֹדָ֖ה לֹ֥א תַעֲשֽׂוּ׃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שִׁבְעַ֣ת יָמִ֔ים תַּקְרִ֥יבוּ אִשֶּׁ֖ה לַיהוָ֑ה בַּיּ֣וֹם הַשְּׁמִינִ֡י מִקְרָא־קֹדֶשׁ֩ יִהְיֶ֨ה לָכֶ֜ם וְהִקְרַבְתֶּ֨ם אִשֶּׁ֤ה לַֽיהוָה֙ עֲצֶ֣רֶת הִ֔וא כָּל־מְלֶ֥אכֶת עֲבֹדָ֖ה לֹ֥א תַעֲשֽׂוּ׃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אֵ֚לֶּה מוֹעֲדֵ֣י יְהוָ֔ה אֲשֶׁר־תִּקְרְא֥וּ אֹתָ֖ם מִקְרָאֵ֣י קֹ֑דֶשׁ לְהַקְרִ֨יב אִשֶּׁ֜ה לַיהוָ֗ה עֹלָ֧ה וּמִנְחָ֛ה זֶ֥בַח וּנְסָכִ֖ים דְּבַר־י֥וֹם בְּיוֹמֽוֹ׃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מִלְּבַ֖ד שַׁבְּתֹ֣ת יְּהוָ֑ה וּמִלְּבַ֣ד מַתְּנֽוֹתֵיכֶ֗ם וּמִלְּבַ֤ד כָּל־נִדְרֵיכֶם֙ וּמִלְּבַד֙ כָּל־נִדְב֣וֹתֵיכֶ֔ם אֲשֶׁ֥ר תִּתְּנ֖וּ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אַ֡ךְ בַּחֲמִשָּׁה֩ עָשָׂ֨ר י֜וֹם לַחֹ֣דֶשׁ הַשְּׁבִיעִ֗י בְּאָסְפְּכֶם֙ אֶת־תְּבוּאַ֣ת הָאָ֔רֶץ תָּחֹ֥גּוּ אֶת־חַג־יְהוָ֖ה שִׁבְעַ֣ת יָמִ֑ים בַּיּ֤וֹם הָֽרִאשׁוֹן֙ שַׁבָּת֔וֹן וּבַיּ֥וֹם הַשְּׁמִינִ֖י שַׁבָּתֽוֹן׃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וּלְקַחְתֶּ֨ם לָכֶ֜ם בַּיּ֣וֹם הָרִאשׁ֗וֹן פְּרִ֨י עֵ֤ץ הָדָר֙ כַּפֹּ֣ת תְּמָרִ֔ים וַעֲנַ֥ף עֵץ־עָבֹ֖ת וְעַרְבֵי־נָ֑חַל וּשְׂמַחְתֶּ֗ם לִפְנֵ֛י יְהוָ֥ה אֱלֹהֵיכֶ֖ם שִׁבְעַ֥ת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וְחַגֹּתֶ֤ם אֹתוֹ֙ חַ֣ג לַֽיהוָ֔ה שִׁבְעַ֥ת יָמִ֖ים בַּשָּׁנָ֑ה חֻקַּ֤ת עוֹלָם֙ לְדֹרֹ֣תֵיכֶ֔ם בַּחֹ֥דֶשׁ הַשְּׁבִיעִ֖י תָּחֹ֥גּוּ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בַּסֻּכֹּ֥ת תֵּשְׁב֖וּ שִׁבְעַ֣ת יָמִ֑ים כָּל־הָֽאֶזְרָח֙ בְּיִשְׂרָאֵ֔ל יֵשְׁב֖וּ בַּסֻּכֹּֽת׃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לְמַעַן֮ יֵדְע֣וּ דֹרֹֽתֵיכֶם֒ כִּ֣י בַסֻּכּ֗וֹת הוֹשַׁ֙בְתִּי֙ אֶת־בְּנֵ֣י יִשְׂרָאֵ֔ל בְּהוֹצִיאִ֥י אוֹתָ֖ם מֵאֶ֣רֶץ מִצְרָ֑יִם אֲנִ֖י יְהוָ֥ה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וַיְדַבֵּ֣ר מֹשֶׁ֔ה אֶת־מֹעֲדֵ֖י יְהוָ֑ה אֶל־בְּנֵ֖י יִשְׂרָאֵֽל׃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24:1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צַ֞ו אֶת־בְּנֵ֣י יִשְׂרָאֵ֗ל וְיִקְח֨וּ אֵלֶ֜יךָ שֶׁ֣מֶן זַ֥יִת זָ֛ךְ כָּתִ֖ית לַמָּא֑וֹר לְהַעֲלֹ֥ת נֵ֖ר תָּמִֽיד׃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מִחוּץ֩ לְפָרֹ֨כֶת הָעֵדֻ֜ת בְּאֹ֣הֶל מוֹעֵ֗ד יַעֲרֹךְ֩ אֹת֨וֹ אַהֲרֹ֜ן מֵעֶ֧רֶב עַד־בֹּ֛קֶר לִפְנֵ֥י יְהוָ֖ה תָּמִ֑יד חֻקַּ֥ת עוֹלָ֖ם לְדֹרֹֽתֵיכֶֽם׃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עַ֚ל הַמְּנֹרָ֣ה הַטְּהֹרָ֔ה יַעֲרֹ֖ךְ אֶת־הַנֵּר֑וֹת לִפְנֵ֥י יְהוָ֖ה תָּמִֽיד׃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וְלָקַחְתָּ֣ סֹ֔לֶת וְאָפִיתָ֣ אֹתָ֔הּ שְׁתֵּ֥ים עֶשְׂרֵ֖ה חַלּ֑וֹת שְׁנֵי֙ עֶשְׂרֹנִ֔ים יִהְיֶ֖ה הַֽחַלָּ֥ה הָאֶחָֽת׃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וְשַׂמְתָּ֥ אוֹתָ֛ם שְׁתַּ֥יִם מַֽעֲרָכ֖וֹת שֵׁ֣שׁ הַֽמַּעֲרָ֑כֶת עַ֛ל הַשֻּׁלְחָ֥ן הַטָּהֹ֖ר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וְנָתַתָּ֥ עַל־הַֽמַּעֲרֶ֖כֶת לְבֹנָ֣ה זַכָּ֑ה וְהָיְתָ֤ה לַלֶּ֙חֶם֙ לְאַזְכָּרָ֔ה אִשֶּׁ֖ה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בְּי֨וֹם הַשַּׁבָּ֜ת בְּי֣וֹם הַשַּׁבָּ֗ת יַֽעַרְכֶ֛נּוּ לִפְנֵ֥י יְהוָ֖ה תָּמִ֑יד מֵאֵ֥ת בְּנֵֽי־יִשְׂרָאֵ֖ל בְּרִ֥ית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וְהָֽיְתָה֙ לְאַהֲרֹ֣ן וּלְבָנָ֔יו וַאֲכָלֻ֖הוּ בְּמָק֣וֹם קָדֹ֑שׁ כִּ֡י קֹדֶשׁ֩ קָֽדָשִׁ֨ים ה֥וּא ל֛וֹ מֵאִשֵּׁ֥י יְהוָ֖ה חָק־עוֹלָֽם׃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וַיֵּצֵא֙ בֶּן־אִשָּׁ֣ה יִשְׂרְאֵלִ֔ית וְהוּא֙ בֶּן־אִ֣ישׁ מִצְרִ֔י בְּת֖וֹךְ בְּנֵ֣י יִשְׂרָאֵ֑ל וַיִּנָּצוּ֙ בַּֽמַּחֲנֶ֔ה בֶּ֚ן הַיִּשְׂרְאֵלִ֔ית וְאִ֖ישׁ הַיִּשְׂרְאֵלִֽי׃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וַ֠יִּקֹּב בֶּן־הָֽאִשָּׁ֨ה הַיִּשְׂרְאֵלִ֤ית אֶת־הַשֵּׁם֙ וַיְקַלֵּ֔ל וַיָּבִ֥יאוּ אֹת֖וֹ אֶל־מֹשֶׁ֑ה וְשֵׁ֥ם אִמּ֛וֹ שְׁלֹמִ֥ית בַּת־דִּבְרִ֖י לְמַטֵּה־דָֽן׃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וַיַּנִּיחֻ֖הוּ בַּמִּשְׁמָ֑ר לִפְרֹ֥שׁ לָהֶ֖ם עַל־פִּ֥י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הוֹצֵ֣א אֶת־הַֽמְקַלֵּ֗ל אֶל־מִחוּץ֙ לַֽמַּחֲנֶ֔ה וְסָמְכ֧וּ כָֽל־הַשֹּׁמְעִ֛ים אֶת־יְדֵיהֶ֖ם עַל־רֹאשׁ֑וֹ וְרָגְמ֥וּ אֹת֖וֹ כָּל־הָעֵדָֽה׃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וְאֶל־בְּנֵ֥י יִשְׂרָאֵ֖ל תְּדַבֵּ֣ר לֵאמֹ֑ר אִ֥ישׁ אִ֛ישׁ כִּֽי־יְקַלֵּ֥ל אֱלֹהָ֖יו וְנָשָׂ֥א חֶטְאֽוֹ׃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וְנֹקֵ֤ב שֵׁם־יְהוָה֙ מ֣וֹת יוּמָ֔ת רָג֥וֹם יִרְגְּמוּ־ב֖וֹ כָּל־הָעֵדָ֑ה כַּגֵּר֙ כָּֽאֶזְרָ֔ח בְּנָקְבוֹ־שֵׁ֖ם יוּמָֽת׃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וְאִ֕ישׁ כִּ֥י יַכֶּ֖ה כָּל־נֶ֣פֶשׁ אָדָ֑ם מ֖וֹת יוּמָֽת׃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וּמַכֵּ֥ה נֶֽפֶשׁ־בְּהֵמָ֖ה יְשַׁלְּמֶ֑נָּה נֶ֖פֶשׁ תַּ֥חַת נָֽפֶשׁ׃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וְאִ֕ישׁ כִּֽי־יִתֵּ֥ן מ֖וּם בַּעֲמִית֑וֹ כַּאֲשֶׁ֣ר עָשָׂ֔ה כֵּ֖ן יֵעָ֥שֶׂה לּֽוֹ׃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שֶׁ֚בֶר תַּ֣חַת שֶׁ֔בֶר עַ֚יִן תַּ֣חַת עַ֔יִן שֵׁ֖ן תַּ֣חַת שֵׁ֑ן כַּאֲשֶׁ֨ר יִתֵּ֥ן מוּם֙ בָּֽאָדָ֔ם כֵּ֖ן יִנָּ֥תֶן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וּמַכֵּ֥ה בְהֵמָ֖ה יְשַׁלְּמֶ֑נָּה וּמַכֵּ֥ה אָדָ֖ם יוּמָֽת׃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מִשְׁפַּ֤ט אֶחָד֙ יִהְיֶ֣ה לָכֶ֔ם כַּגֵּ֥ר כָּאֶזְרָ֖ח יִהְיֶ֑ה כִּ֛י אֲנִ֥י יְהוָ֖ה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וַיְדַבֵּ֣ר מֹשֶׁה֮ אֶל־בְּנֵ֣י יִשְׂרָאֵל֒ וַיּוֹצִ֣יאוּ אֶת־הַֽמְקַלֵּ֗ל אֶל־מִחוּץ֙ לַֽמַּחֲנֶ֔ה וַיִּרְגְּמ֥וּ אֹת֖וֹ אָ֑בֶן וּבְנֵֽי־יִשְׂרָאֵ֣ל עָשׂ֔וּ כַּֽאֲשֶׁ֛ר צִוָּ֥ה יְהוָ֖ה אֶת־מֹשֶֽׁה׃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25:1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וַיְדַבֵּ֤ר יְהוָה֙ אֶל־מֹשֶׁ֔ה בְּהַ֥ר סִינַ֖י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דַּבֵּ֞ר אֶל־בְּנֵ֤י יִשְׂרָאֵל֙ וְאָמַרְתָּ֣ אֲלֵהֶ֔ם כִּ֤י תָבֹ֙אוּ֙ אֶל־הָאָ֔רֶץ אֲשֶׁ֥ר אֲנִ֖י נֹתֵ֣ן לָכֶ֑ם וְשָׁבְתָ֣ה הָאָ֔רֶץ שַׁבָּ֖ת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שֵׁ֤שׁ שָׁנִים֙ תִּזְרַ֣ע שָׂדֶ֔ךָ וְשֵׁ֥שׁ שָׁנִ֖ים תִּזְמֹ֣ר כַּרְמֶ֑ךָ וְאָסַפְתָּ֖ אֶת־תְּבוּאָתָֽהּ׃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וּבַשָּׁנָ֣ה הַשְּׁבִיעִ֗ת שַׁבַּ֤ת שַׁבָּתוֹן֙ יִהְיֶ֣ה לָאָ֔רֶץ שַׁבָּ֖ת לַיהוָ֑ה שָֽׂדְךָ֙ לֹ֣א תִזְרָ֔ע וְכַרְמְךָ֖ לֹ֥א תִזְמֹֽר׃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אֵ֣ת סְפִ֤יחַ קְצִֽירְךָ֙ לֹ֣א תִקְצ֔וֹר וְאֶת־עִנְּבֵ֥י נְזִירֶ֖ךָ לֹ֣א תִבְצֹ֑ר שְׁנַ֥ת שַׁבָּת֖וֹן יִהְיֶ֥ה לָאָֽרֶץ׃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וְ֠הָיְתָה שַׁבַּ֨ת הָאָ֤רֶץ לָכֶם֙ לְאָכְלָ֔ה לְךָ֖ וּלְעַבְדְּךָ֣ וְלַאֲמָתֶ֑ךָ וְלִשְׂכִֽירְךָ֙ וּלְתוֹשָׁ֣בְךָ֔ הַגָּרִ֖ים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וְלִ֨בְהֶמְתְּךָ֔ וְלַֽחַיָּ֖ה אֲשֶׁ֣ר בְּאַרְצֶ֑ךָ תִּהְיֶ֥ה כָל־תְּבוּאָתָ֖הּ לֶאֱכֹֽל׃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וְסָפַרְתָּ֣ לְךָ֗ שֶׁ֚בַע שַׁבְּתֹ֣ת שָׁנִ֔ים שֶׁ֥בַע שָׁנִ֖ים שֶׁ֣בַע פְּעָמִ֑ים וְהָי֣וּ לְךָ֗ יְמֵי֙ שֶׁ֚בַע שַׁבְּתֹ֣ת הַשָּׁנִ֔ים תֵּ֥שַׁע וְאַרְבָּעִ֖ים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וְהַֽעֲבַרְתָּ֞ שׁוֹפַ֤ר תְּרוּעָה֙ בַּחֹ֣דֶשׁ הַשְּׁבִעִ֔י בֶּעָשׂ֖וֹר לַחֹ֑דֶשׁ בְּיוֹם֙ הַכִּפֻּרִ֔ים תַּעֲבִ֥ירוּ שׁוֹפָ֖ר בְּכָל־אַרְצְכֶֽם׃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וְקִדַּשְׁתֶּ֗ם אֵ֣ת שְׁנַ֤ת הַחֲמִשִּׁים֙ שָׁנָ֔ה וּקְרָאתֶ֥ם דְּר֛וֹר בָּאָ֖רֶץ לְכָל־יֹשְׁבֶ֑יהָ יוֹבֵ֥ל הִוא֙ תִּהְיֶ֣ה לָכֶ֔ם וְשַׁבְתֶּ֗ם אִ֚ישׁ אֶל־אֲחֻזָּת֔וֹ וְאִ֥ישׁ אֶל־מִשְׁפַּחְתּ֖וֹ תָּשֻֽׁבוּ׃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יוֹבֵ֣ל הִ֗וא שְׁנַ֛ת הַחֲמִשִּׁ֥ים שָׁנָ֖ה תִּהְיֶ֣ה לָכֶ֑ם לֹ֣א תִזְרָ֔עוּ וְלֹ֤א תִקְצְרוּ֙ אֶת־סְפִיחֶ֔יהָ וְלֹ֥א תִבְצְר֖וּ אֶת־נְזִרֶֽיהָ׃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כִּ֚י יוֹבֵ֣ל הִ֔וא קֹ֖דֶשׁ תִּהְיֶ֣ה לָכֶ֑ם מִן־הַ֨שָּׂדֶ֔ה תֹּאכְל֖וּ אֶת־תְּבוּאָתָֽהּ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בִּשְׁנַ֥ת הַיּוֹבֵ֖ל הַזֹּ֑את תָּשֻׁ֕בוּ אִ֖ישׁ אֶל־אֲחֻזָּתֽוֹ׃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וְכִֽי־תִמְכְּר֤וּ מִמְכָּר֙ לַעֲמִיתֶ֔ךָ א֥וֹ קָנֹ֖ה מִיַּ֣ד עֲמִיתֶ֑ךָ אַל־תּוֹנ֖וּ אִ֥ישׁ אֶת־אָחִֽיו׃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בְּמִסְפַּ֤ר שָׁנִים֙ אַחַ֣ר הַיּוֹבֵ֔ל תִּקְנֶ֖ה מֵאֵ֣ת עֲמִיתֶ֑ךָ בְּמִסְפַּ֥ר שְׁנֵֽי־תְבוּאֹ֖ת יִמְכָּר־לָֽךְ׃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לְפִ֣י ׀ רֹ֣ב הַשָּׁנִ֗ים תַּרְבֶּה֙ מִקְנָת֔וֹ וּלְפִי֙ מְעֹ֣ט הַשָּׁנִ֔ים תַּמְעִ֖יט מִקְנָת֑וֹ כִּ֚י מִסְפַּ֣ר תְּבוּאֹ֔ת ה֥וּא מֹכֵ֖ר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וְלֹ֤א תוֹנוּ֙ אִ֣ישׁ אֶת־עֲמִית֔וֹ וְיָרֵ֖אתָ מֵֽאֱלֹהֶ֑יךָ כִּ֛י אֲנִ֥י יְהֹוָ֖ה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וַעֲשִׂיתֶם֙ אֶת־חֻקֹּתַ֔י וְאֶת־מִשְׁפָּטַ֥י תִּשְׁמְר֖וּ וַעֲשִׂיתֶ֣ם אֹתָ֑ם וִֽישַׁבְתֶּ֥ם עַל־הָאָ֖רֶץ לָבֶֽטַח׃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וְנָתְנָ֤ה הָאָ֙רֶץ֙ פִּרְיָ֔הּ וַאֲכַלְתֶּ֖ם לָשֹׂ֑בַע וִֽישַׁבְתֶּ֥ם לָבֶ֖טַח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וְכִ֣י תֹאמְר֔וּ מַה־נֹּאכַ֤֖ל בַּשָּׁנָ֣ה הַשְּׁבִיעִ֑ת הֵ֚ן לֹ֣א נִזְרָ֔ע וְלֹ֥א נֶאֱסֹ֖ף אֶת־תְּבוּאָתֵֽנוּ׃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וְצִוִּ֤יתִי אֶת־בִּרְכָתִי֙ לָכֶ֔ם בַּשָּׁנָ֖ה הַשִּׁשִּׁ֑ית וְעָשָׂת֙ אֶת־הַתְּבוּאָ֔ה לִשְׁלֹ֖שׁ הַשָּׁנִֽים׃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וּזְרַעְתֶּ֗ם אֵ֚ת הַשָּׁנָ֣ה הַשְּׁמִינִ֔ת וַאֲכַלְתֶּ֖ם מִן־הַתְּבוּאָ֣ה יָשָׁ֑ן עַ֣ד ׀ הַשָּׁנָ֣ה הַתְּשִׁיעִ֗ת עַד־בּוֹא֙ תְּב֣וּאָתָ֔הּ תֹּאכְל֖וּ יָשָֽׁן׃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וְהָאָ֗רֶץ לֹ֤א תִמָּכֵר֙ לִצְמִתֻ֔ת כִּי־לִ֖י הָאָ֑רֶץ כִּֽי־גֵרִ֧ים וְתוֹשָׁבִ֛ים אַתֶּ֖ם עִמָּדִֽי׃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וּבְכֹ֖ל אֶ֣רֶץ אֲחֻזַּתְכֶ֑ם גְּאֻלָּ֖ה תִּתְּנ֥וּ לָאָֽרֶץ׃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כִּֽי־יָמ֣וּךְ אָחִ֔יךָ וּמָכַ֖ר מֵאֲחֻזָּת֑וֹ וּבָ֤א גֹֽאֲלוֹ֙ הַקָּרֹ֣ב אֵלָ֔יו וְגָאַ֕ל אֵ֖ת מִמְכַּ֥ר אָחִֽיו׃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וְאִ֕ישׁ כִּ֛י לֹ֥א יִֽהְיֶה־לּ֖וֹ גֹּאֵ֑ל וְהִשִּׂ֣יגָה יָד֔וֹ וּמָצָ֖א כְּדֵ֥י גְאֻלָּתֽוֹ׃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וְחִשַּׁב֙ אֶת־שְׁנֵ֣י מִמְכָּר֔וֹ וְהֵשִׁיב֙ אֶת־הָ֣עֹדֵ֔ף לָאִ֖ישׁ אֲשֶׁ֣ר מָֽכַר־ל֑וֹ וְשָׁ֖ב לַאֲחֻזָּתֽוֹ׃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וְאִ֨ם לֹֽא־מָֽצְאָ֜ה יָד֗וֹ דֵּי֮ הָשִׁ֣יב לוֹ֒ וְהָיָ֣ה מִמְכָּר֗וֹ בְּיַד֙ הַקֹּנֶ֣ה אֹת֔וֹ עַ֖ד שְׁנַ֣ת הַיּוֹבֵ֑ל וְיָצָא֙ בַּיֹּבֵ֔ל וְשָׁ֖ב לַאֲחֻזָּתֽוֹ׃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וְאִ֗ישׁ כִּֽי־יִמְכֹּ֤ר בֵּית־מוֹשַׁב֙ עִ֣יר חוֹמָ֔ה וְהָיְתָה֙ גְּאֻלָּת֔וֹ עַד־תֹּ֖ם שְׁנַ֣ת מִמְכָּר֑וֹ יָמִ֖ים תִּהְיֶ֥ה גְאֻלָּתֽוֹ׃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וְאִ֣ם לֹֽא־יִגָּאֵ֗ל עַד־מְלֹ֣את לוֹ֮ שָׁנָ֣ה תְמִימָה֒ וְ֠קָם הַבַּ֨יִת אֲשֶׁר־בָּעִ֜יר אֲשֶׁר־לא חֹמָ֗ה לַצְּמִיתֻ֛ת לַקֹּנֶ֥ה אֹת֖וֹ לְדֹרֹתָ֑יו לֹ֥א יֵצֵ֖א בַּיֹּבֵֽל׃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וּבָתֵּ֣י הַחֲצֵרִ֗ים אֲשֶׁ֨ר אֵין־לָהֶ֤ם חֹמָה֙ סָבִ֔יב עַל־שְׂדֵ֥ה הָאָ֖רֶץ יֵחָשֵׁ֑ב גְּאֻלָּה֙ תִּהְיֶה־לּ֔וֹ וּבַיֹּבֵ֖ל יֵצֵֽא׃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וְעָרֵי֙ הַלְוִיִּ֔ם בָּתֵּ֖י עָרֵ֣י אֲחֻזָּתָ֑ם גְּאֻלַּ֥ת עוֹלָ֖ם תִּהְיֶ֥ה לַלְוִיִּֽם׃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וַאֲשֶׁ֤ר יִגְאַל֙ מִן־הַלְוִיִּ֔ם וְיָצָ֧א מִמְכַּר־בַּ֛יִת וְעִ֥יר אֲחֻזָּת֖וֹ בַּיֹּבֵ֑ל כִּ֣י בָתֵּ֞י עָרֵ֣י הַלְוִיִּ֗ם הִ֚וא אֲחֻזָּתָ֔ם בְּת֖וֹךְ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וּֽשְׂדֵ֛ה מִגְרַ֥שׁ עָרֵיהֶ֖ם לֹ֣א יִמָּכֵ֑ר כִּֽי־אֲחֻזַּ֥ת עוֹלָ֛ם ה֖וּא לָהֶֽם׃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וְכִֽי־יָמ֣וּךְ אָחִ֔יךָ וּמָ֥טָה יָד֖וֹ עִמָּ֑ךְ וְהֶֽחֱזַ֣קְתָּ בּ֔וֹ גֵּ֧ר וְתוֹשָׁ֛ב וָחַ֖י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אַל־תִּקַּ֤ח מֵֽאִתּוֹ֙ נֶ֣שֶׁךְ וְתַרְבִּ֔ית וְיָרֵ֖אתָ מֵֽאֱלֹהֶ֑יךָ וְחֵ֥י אָחִ֖יךָ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אֶ֨ת־כַּסְפְּךָ֔ לֹֽא־תִתֵּ֥ן ל֖וֹ בְּנֶ֑שֶׁךְ וּבְמַרְבִּ֖ית לֹא־תִתֵּ֥ן אָכְלֶֽךָ׃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אֲנִ֗י יְהוָה֙ אֱלֹ֣הֵיכֶ֔ם אֲשֶׁר־הוֹצֵ֥אתִי אֶתְכֶ֖ם מֵאֶ֣רֶץ מִצְרָ֑יִם לָתֵ֤ת לָכֶם֙ אֶת־אֶ֣רֶץ כְּנַ֔עַן לִהְי֥וֹת לָכֶ֖ם לֵאלֹהִֽים׃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וְכִֽי־יָמ֥וּךְ אָחִ֛יךָ עִמָּ֖ךְ וְנִמְכַּר־לָ֑ךְ לֹא־תַעֲבֹ֥ד בּ֖וֹ עֲבֹ֥דַת עָֽבֶד׃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כְּשָׂכִ֥יר כְּתוֹשָׁ֖ב יִהְיֶ֣ה עִמָּ֑ךְ עַד־שְׁנַ֥ת הַיֹּבֵ֖ל יַעֲבֹ֥ד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וְיָצָא֙ מֵֽעִמָּ֔ךְ ה֖וּא וּבָנָ֣יו עִמּ֑וֹ וְשָׁב֙ אֶל־מִשְׁפַּחְתּ֔וֹ וְאֶל־אֲחֻזַּ֥ת אֲבֹתָ֖יו יָשֽׁוּב׃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כִּֽי־עֲבָדַ֣י הֵ֔ם אֲשֶׁר־הוֹצֵ֥אתִי אֹתָ֖ם מֵאֶ֣רֶץ מִצְרָ֑יִם לֹ֥א יִמָּכְר֖וּ מִמְכֶּ֥רֶת עָֽבֶד׃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לֹא־תִרְדֶּ֥ה ב֖וֹ בְּפָ֑רֶךְ וְיָרֵ֖אתָ מֵאֱלֹהֶֽיךָ׃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וְעַבְדְּךָ֥ וַאֲמָתְךָ֖ אֲשֶׁ֣ר יִהְיוּ־לָ֑ךְ מֵאֵ֣ת הַגּוֹיִ֗ם אֲשֶׁר֙ סְבִיבֹ֣תֵיכֶ֔ם מֵהֶ֥ם תִּקְנ֖וּ עֶ֥בֶד וְאָמָֽה׃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וְ֠גַם מִבְּנֵ֨י הַתּוֹשָׁבִ֜ים הַגָּרִ֤ים עִמָּכֶם֙ מֵהֶ֣ם תִּקְנ֔וּ וּמִמִּשְׁפַּחְתָּם֙ אֲשֶׁ֣ר עִמָּכֶ֔ם אֲשֶׁ֥ר הוֹלִ֖ידוּ בְּאַרְצְכֶ֑ם וְהָי֥וּ לָכֶ֖ם לַֽאֲחֻזָּֽה׃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וְהִתְנַחֲלְתֶּ֨ם אֹתָ֜ם לִבְנֵיכֶ֤ם אַחֲרֵיכֶם֙ לָרֶ֣שֶׁת אֲחֻזָּ֔ה לְעֹלָ֖ם בָּהֶ֣ם תַּעֲבֹ֑דוּ וּבְאַ֨חֵיכֶ֤ם בְּנֵֽי־יִשְׂרָאֵל֙ אִ֣ישׁ בְּאָחִ֔יו לֹא־תִרְדֶּ֥ה ב֖וֹ בְּפָֽרֶךְ׃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וְכִ֣י תַשִּׂ֗יג יַ֣ד גֵּ֤ר וְתוֹשָׁב֙ עִמָּ֔ךְ וּמָ֥ךְ אָחִ֖יךָ עִמּ֑וֹ וְנִמְכַּ֗ר לְגֵ֤ר תּוֹשָׁב֙ עִמָּ֔ךְ א֥וֹ לְעֵ֖קֶר מִשְׁפַּ֥חַת גֵּֽר׃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אַחֲרֵ֣י נִמְכַּ֔ר גְּאֻלָּ֖ה תִּהְיֶה־לּ֑וֹ אֶחָ֥ד מֵאֶחָ֖יו יִגְאָלֶֽנּוּ׃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אוֹ־דֹד֞וֹ א֤וֹ בֶן־דֹּדוֹ֙ יִגְאָלֶ֔נּוּ אֽוֹ־מִשְּׁאֵ֧ר בְּשָׂר֛וֹ מִמִּשְׁפַּחְתּ֖וֹ יִגְאָלֶ֑נּוּ אֽוֹ־הִשִּׂ֥יגָה יָד֖וֹ וְנִגְאָֽל׃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וְחִשַּׁב֙ עִם־קֹנֵ֔הוּ מִשְּׁנַת֙ הִמָּ֣כְרוֹ ל֔וֹ עַ֖ד שְׁנַ֣ת הַיֹּבֵ֑ל וְהָיָ֞ה כֶּ֤סֶף מִמְכָּרוֹ֙ בְּמִסְפַּ֣ר שָׁנִ֔ים כִּימֵ֥י שָׂכִ֖יר יִהְיֶ֥ה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אִם־ע֥וֹד רַבּ֖וֹת בַּשָּׁנִ֑ים לְפִיהֶן֙ יָשִׁ֣יב גְּאֻלָּת֔וֹ מִכֶּ֖סֶף מִקְנָתֽוֹ׃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וְאִם־מְעַ֞ט נִשְׁאַ֧ר בַּשָּׁנִ֛ים עַד־שְׁנַ֥ת הַיֹּבֵ֖ל וְחִשַּׁב־ל֑וֹ כְּפִ֣י שָׁנָ֔יו יָשִׁ֖יב אֶת־גְּאֻלָּתֽוֹ׃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כִּשְׂכִ֥יר שָׁנָ֛ה בְּשָׁנָ֖ה יִהְיֶ֣ה עִמּ֑וֹ לֹֽא־יִרְדֶּ֥נּֽוּ בְּפֶ֖רֶךְ לְעֵינֶֽיךָ׃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וְאִם־לֹ֥א יִגָּאֵ֖ל בְּאֵ֑לֶּה וְיָצָא֙ בִּשְׁנַ֣ת הַיֹּבֵ֔ל ה֖וּא וּבָנָ֥יו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כִּֽי־לִ֤י בְנֵֽי־יִשְׂרָאֵל֙ עֲבָדִ֔ים עֲבָדַ֣י הֵ֔ם אֲשֶׁר־הוֹצֵ֥אתִי אוֹתָ֖ם מֵאֶ֣רֶץ מִצְרָ֑יִם אֲנִ֖י יְהוָ֥ה אֱלֹהֵיכֶֽם׃</w:t>
      </w:r>
    </w:p>
    <w:p>
      <w:pPr>
        <w:pStyle w:val="Heading2"/>
        <w:bidi/>
      </w:pPr>
      <w:r>
        <w:rPr>
          <w:rtl/>
          <w:cs/>
          <w:lang w:val="he_IL" w:bidi="he_IL"/>
        </w:rPr>
        <w:t>Leviticus 26:1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לֹֽא־תַעֲשׂ֨וּ לָכֶ֜ם אֱלִילִ֗ם וּפֶ֤סֶל וּמַצֵּבָה֙ לֹֽא־תָקִ֣ימוּ לָכֶ֔ם וְאֶ֣בֶן מַשְׂכִּ֗ית לֹ֤א תִתְּנוּ֙ בְּאַרְצְכֶ֔ם לְהִֽשְׁתַּחֲוֺ֖ת עָלֶ֑יהָ כִּ֛י אֲנִ֥י יְהוָ֖ה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אֶת־שַׁבְּתֹתַ֣י תִּשְׁמֹ֔רוּ וּמִקְדָּשִׁ֖י תִּירָ֑אוּ אֲנִ֖י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אִם־בְּחֻקֹּתַ֖י תֵּלֵ֑כוּ וְאֶת־מִצְוֺתַ֣י תִּשְׁמְר֔וּ וַעֲשִׂיתֶ֖ם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וְנָתַתִּ֥י גִשְׁמֵיכֶ֖ם בְּעִתָּ֑ם וְנָתְנָ֤ה הָאָ֙רֶץ֙ יְבוּלָ֔הּ וְעֵ֥ץ הַשָּׂדֶ֖ה יִתֵּ֥ן פִּרְיֽוֹ׃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וְהִשִּׂ֨יג לָכֶ֥ם דַּ֙יִשׁ֙ אֶת־בָּצִ֔יר וּבָצִ֖יר יַשִּׂ֣יג אֶת־זָ֑רַע וַאֲכַלְתֶּ֤ם לַחְמְכֶם֙ לָשֹׂ֔בַע וִֽישַׁבְתֶּ֥ם לָבֶ֖טַח בְּאַרְצְכֶֽם׃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וְנָתַתִּ֤י שָׁלוֹם֙ בָּאָ֔רֶץ וּשְׁכַבְתֶּ֖ם וְאֵ֣ין מַחֲרִ֑יד וְהִשְׁבַּתִּ֞י חַיָּ֤ה רָעָה֙ מִן־הָאָ֔רֶץ וְחֶ֖רֶב לֹא־תַעֲבֹ֥ר בְּאַרְצְכֶֽם׃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וּרְדַפְתֶּ֖ם אֶת־אֹיְבֵיכֶ֑ם וְנָפְל֥וּ לִפְנֵיכֶ֖ם לֶחָֽרֶב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וְרָדְפ֨וּ מִכֶּ֤ם חֲמִשָּׁה֙ מֵאָ֔ה וּמֵאָ֥ה מִכֶּ֖ם רְבָבָ֣ה יִרְדֹּ֑פוּ וְנָפְל֧וּ אֹיְבֵיכֶ֛ם לִפְנֵיכֶ֖ם לֶחָֽרֶב׃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וּפָנִ֣יתִי אֲלֵיכֶ֔ם וְהִפְרֵיתִ֣י אֶתְכֶ֔ם וְהִרְבֵּיתִ֖י אֶתְכֶ֑ם וַהֲקִימֹתִ֥י אֶת־בְּרִיתִ֖י אִתְּכֶֽם׃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וַאֲכַלְתֶּ֥ם יָשָׁ֖ן נוֹשָׁ֑ן וְיָשָׁ֕ן מִפְּנֵ֥י חָדָ֖שׁ תּוֹצִֽיאוּ׃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וְנָתַתִּ֥י מִשְׁכָּנִ֖י בְּתוֹכְכֶ֑ם וְלֹֽא־תִגְעַ֥ל נַפְשִׁ֖י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וְהִתְהַלַּכְתִּי֙ בְּת֣וֹכְכֶ֔ם וְהָיִ֥יתִי לָכֶ֖ם לֵֽאלֹהִ֑ים וְאַתֶּ֖ם תִּהְיוּ־לִ֥י לְעָֽם׃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אֲנִ֞י יְהוָ֣ה אֱלֹֽהֵיכֶ֗ם אֲשֶׁ֨ר הוֹצֵ֤אתִי אֶתְכֶם֙ מֵאֶ֣רֶץ מִצְרַ֔יִם מִֽהְיֹ֥ת לָהֶ֖ם עֲבָדִ֑ים וָאֶשְׁבֹּר֙ מֹטֹ֣ת עֻלְּכֶ֔ם וָאוֹלֵ֥ךְ אֶתְכֶ֖ם קֽוֹמְמִיּֽוּת׃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וְאִם־לֹ֥א תִשְׁמְע֖וּ לִ֑י וְלֹ֣א תַעֲשׂ֔וּ אֵ֥ת כָּל־הַמִּצְוֺ֖ת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וְאִם־בְּחֻקֹּתַ֣י תִּמְאָ֔סוּ וְאִ֥ם אֶת־מִשְׁפָּטַ֖י תִּגְעַ֣ל נַפְשְׁכֶ֑ם לְבִלְתִּ֤י עֲשׂוֹת֙ אֶת־כָּל־מִצְוֺתַ֔י לְהַפְרְכֶ֖ם אֶת־בְּרִיתִֽי׃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אַף־אֲנִ֞י אֶֽעֱשֶׂה־זֹּ֣את לָכֶ֗ם וְהִפְקַדְתִּ֨י עֲלֵיכֶ֤ם בֶּֽהָלָה֙ אֶת־הַשַּׁחֶ֣פֶת וְאֶת־הַקַּדַּ֔חַת מְכַלּ֥וֹת עֵינַ֖יִם וּמְדִיבֹ֣ת נָ֑פֶשׁ וּזְרַעְתֶּ֤ם לָרִיק֙ זַרְעֲכֶ֔ם וַאֲכָלֻ֖הוּ אֹיְבֵיכֶֽם׃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וְנָתַתִּ֤י פָנַי֙ בָּכֶ֔ם וְנִגַּפְתֶּ֖ם לִפְנֵ֣י אֹיְבֵיכֶ֑ם וְרָד֤וּ בָכֶם֙ שֹֽׂנְאֵיכֶ֔ם וְנַסְתֶּ֖ם וְאֵין־רֹדֵ֥ף אֶתְכֶֽם׃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וְאִ֨ם־עַד־אֵ֔לֶּה לֹ֥א תִשְׁמְע֖וּ לִ֑י וְיָסַפְתִּי֙ לְיַסְּרָ֣ה אֶתְכֶ֔ם שֶׁ֖בַע עַל־חַטֹּאתֵיכֶֽם׃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וְשָׁבַרְתִּ֖י אֶת־גְּא֣וֹן עֻזְּכֶ֑ם וְנָתַתִּ֤י אֶת־שְׁמֵיכֶם֙ כַּבַּרְזֶ֔ל וְאֶֽת־אַרְצְכֶ֖ם כַּנְּחֻשָֽׁה׃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וְתַ֥ם לָרִ֖יק כֹּחֲכֶ֑ם וְלֹֽא־תִתֵּ֤ן אַרְצְכֶם֙ אֶת־יְבוּלָ֔הּ וְעֵ֣ץ הָאָ֔רֶץ לֹ֥א יִתֵּ֖ן פִּרְיֽוֹ׃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וְאִם־תֵּֽלְכ֤וּ עִמִּי֙ קֶ֔רִי וְלֹ֥א תֹאב֖וּ לִשְׁמֹ֣עַֽ לִ֑י וְיָסַפְתִּ֤י עֲלֵיכֶם֙ מַכָּ֔ה שֶׁ֖בַע כְּחַטֹּאתֵיכֶֽם׃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וְהִשְׁלַחְתִּ֨י בָכֶ֜ם אֶת־חַיַּ֤ת הַשָּׂדֶה֙ וְשִׁכְּלָ֣ה אֶתְכֶ֔ם וְהִכְרִ֙יתָה֙ אֶת־בְּהֶמְתְּכֶ֔ם וְהִמְעִ֖יטָה אֶתְכֶ֑ם וְנָשַׁ֖מּוּ דַּרְכֵיכֶֽם׃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וְאִ֨ם־בְּאֵ֔לֶּה לֹ֥א תִוָּסְר֖וּ לִ֑י וַהֲלַכְתֶּ֥ם עִמִּ֖י קֶֽרִי׃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וְהָלַכְתִּ֧י אַף־אֲנִ֛י עִמָּכֶ֖ם בְּקֶ֑רִי וְהִכֵּיתִ֤י אֶתְכֶם֙ גַּם־אָ֔נִי שֶׁ֖בַע עַל־חַטֹּאתֵיכֶֽם׃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וְהֵבֵאתִ֨י עֲלֵיכֶ֜ם חֶ֗רֶב נֹקֶ֙מֶת֙ נְקַם־בְּרִ֔ית וְנֶאֱסַפְתֶּ֖ם אֶל־עָרֵיכֶ֑ם וְשִׁלַּ֤חְתִּי דֶ֙בֶר֙ בְּת֣וֹכְכֶ֔ם וְנִתַּתֶּ֖ם בְּיַד־אוֹיֵֽב׃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בְּשִׁבְרִ֣י לָכֶם֮ מַטֵּה־לֶחֶם֒ וְ֠אָפוּ עֶ֣שֶׂר נָשִׁ֤ים לַחְמְכֶם֙ בְּתַנּ֣וּר אֶחָ֔ד וְהֵשִׁ֥יבוּ לַחְמְכֶ֖ם בַּמִּשְׁקָ֑ל וַאֲכַלְתֶּ֖ם וְלֹ֥א תִשְׂבָּֽעוּ׃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וְאִ֨ם־בְּזֹ֔את לֹ֥א תִשְׁמְע֖וּ לִ֑י וַהֲלַכְתֶּ֥ם עִמִּ֖י בְּקֶֽרִי׃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וְהָלַכְתִּ֥י עִמָּכֶ֖ם בַּחֲמַת־קֶ֑רִי וְיִסַּרְתִּ֤י אֶתְכֶם֙ אַף־אָ֔נִי שֶׁ֖בַע עַל־חַטֹּאתֵיכֶם׃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וַאֲכַלְתֶּ֖ם בְּשַׂ֣ר בְּנֵיכֶ֑ם וּבְשַׂ֥ר בְּנֹתֵיכֶ֖ם תֹּאכֵֽלוּ׃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וְהִשְׁמַדְתִּ֞י אֶת־בָּמֹֽתֵיכֶ֗ם וְהִכְרַתִּי֙ אֶת־חַמָּ֣נֵיכֶ֔ם וְנָֽתַתִּי֙ אֶת־פִּגְרֵיכֶ֔ם עַל־פִּגְרֵ֖י גִּלּוּלֵיכֶ֑ם וְגָעֲלָ֥ה נַפְשִׁ֖י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וְנָתַתִּ֤י אֶת־עָֽרֵיכֶם֙ חָרְבָּ֔ה וַהֲשִׁמּוֹתִ֖י אֶת־מִקְדְּשֵׁיכֶ֑ם וְלֹ֣א אָרִ֔יחַ בְּרֵ֖יחַ נִיחֹֽחֲכֶֽם׃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וַהֲשִׁמֹּתִ֥י אֲנִ֖י אֶת־הָאָ֑רֶץ וְשָֽׁמְמ֤וּ עָלֶ֙יהָ֙ אֹֽיְבֵיכֶ֔ם הַיֹּשְׁבִ֖ים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וְאֶתְכֶם֙ אֱזָרֶ֣ה בַגּוֹיִ֔ם וַהֲרִיקֹתִ֥י אַחֲרֵיכֶ֖ם חָ֑רֶב וְהָיְתָ֤ה אַרְצְכֶם֙ שְׁמָמָ֔ה וְעָרֵיכֶ֖ם יִהְי֥וּ חָרְבָּֽה׃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אָז֩ תִּרְצֶ֨ה הָאָ֜רֶץ אֶת־שַׁבְּתֹתֶ֗יהָ כֹּ֚ל יְמֵ֣י הֳשַׁמָּ֔ה וְאַתֶּ֖ם בְּאֶ֣רֶץ אֹיְבֵיכֶ֑ם אָ֚ז תִּשְׁבַּ֣ת הָאָ֔רֶץ וְהִרְצָ֖ת אֶת־שַׁבְּתֹתֶֽיהָ׃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כָּל־יְמֵ֥י הָשַּׁמָּ֖ה תִּשְׁבֹּ֑ת אֵ֣ת אֲשֶׁ֧ר לֹֽא־שָׁבְתָ֛ה בְּשַׁבְּתֹתֵיכֶ֖ם בְּשִׁבְתְּכֶ֥ם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וְהַנִּשְׁאָרִ֣ים בָּכֶ֔ם וְהֵבֵ֤אתִי מֹ֙רֶךְ֙ בִּלְבָבָ֔ם בְּאַרְצֹ֖ת אֹיְבֵיהֶ֑ם וְרָדַ֣ף אֹתָ֗ם ק֚וֹל עָלֶ֣ה נִדָּ֔ף וְנָס֧וּ מְנֻֽסַת־חֶ֛רֶב וְנָפְל֖וּ וְאֵ֥ין רֹדֵֽף׃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וְכָשְׁל֧וּ אִישׁ־בְּאָחִ֛יו כְּמִפְּנֵי־חֶ֖רֶב וְרֹדֵ֣ף אָ֑יִן וְלֹא־תִֽהְיֶ֤ה לָכֶם֙ תְּקוּמָ֔ה לִפְנֵ֖י אֹֽיְבֵיכֶֽם׃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וַאֲבַדְתֶּ֖ם בַּגּוֹיִ֑ם וְאָכְלָ֣ה אֶתְכֶ֔ם אֶ֖רֶץ אֹיְבֵיכֶֽם׃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וְהַנִּשְׁאָרִ֣ים בָּכֶ֗ם יִמַּ֙קּוּ֙ בַּֽעֲוֺנָ֔ם בְּאַרְצֹ֖ת אֹיְבֵיכֶ֑ם וְאַ֛ף בַּעֲוֺנֹ֥ת אֲבֹתָ֖ם אִתָּ֥ם יִמָּֽקּוּ׃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וְהִתְוַדּ֤וּ אֶת־עֲוֺנָם֙ וְאֶת־עֲוֺ֣ן אֲבֹתָ֔ם בְּמַעֲלָ֖ם אֲשֶׁ֣ר מָֽעֲלוּ־בִ֑י וְאַ֕ף אֲשֶׁר־הָֽלְכ֥וּ עִמִּ֖י בְּקֶֽרִי׃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אַף־אֲנִ֗י אֵלֵ֤ךְ עִמָּם֙ בְּקֶ֔רִי וְהֵבֵאתִ֣י אֹתָ֔ם בְּאֶ֖רֶץ אֹיְבֵיהֶ֑ם אוֹ־אָ֣ז יִכָּנַ֗ע לְבָבָם֙ הֶֽעָרֵ֔ל וְאָ֖ז יִרְצ֥וּ אֶת־עֲוֺנָֽם׃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וְזָכַרְתִּ֖י אֶת־בְּרִיתִ֣י יַעֲק֑וֹב וְאַף֩ אֶת־בְּרִיתִ֨י יִצְחָ֜ק וְאַ֨ף אֶת־בְּרִיתִ֧י אַבְרָהָ֛ם אֶזְכֹּ֖ר וְהָאָ֥רֶץ אֶזְכֹּֽר׃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וְהָאָרֶץ֩ תֵּעָזֵ֨ב מֵהֶ֜ם וְתִ֣רֶץ אֶת־שַׁבְּתֹתֶ֗יהָ בָּהְשַׁמָּה֙ מֵהֶ֔ם וְהֵ֖ם יִרְצ֣וּ אֶת־עֲוֺנָ֑ם יַ֣עַן וּבְיַ֔עַן בְּמִשְׁפָּטַ֣י מָאָ֔סוּ וְאֶת־חֻקֹּתַ֖י גָּעֲלָ֥ה נַפְשָֽׁם׃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וְאַף־גַּם־זֹ֠את בִּֽהְיוֹתָ֞ם בְּאֶ֣רֶץ אֹֽיְבֵיהֶ֗ם לֹֽא־מְאַסְתִּ֤ים וְלֹֽא־גְעַלְתִּים֙ לְכַלֹּתָ֔ם לְהָפֵ֥ר בְּרִיתִ֖י אִתָּ֑ם כִּ֛י אֲנִ֥י יְהוָ֖ה אֱלֹהֵיהֶֽם׃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וְזָכַרְתִּ֥י לָהֶ֖ם בְּרִ֣ית רִאשֹׁנִ֑ים אֲשֶׁ֣ר הוֹצֵֽאתִי־אֹתָם֩ מֵאֶ֨רֶץ מִצְרַ֜יִם לְעֵינֵ֣י הַגּוֹיִ֗ם לִהְיֹ֥ת לָהֶ֛ם לֵאלֹהִ֖ים 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אֵ֠לֶּה הַֽחֻקִּ֣ים וְהַמִּשְׁפָּטִים֮ וְהַתּוֹרֹת֒ אֲשֶׁר֙ נָתַ֣ן יְהוָ֔ה בֵּינ֕וֹ וּבֵ֖ין בְּנֵ֣י יִשְׂרָאֵ֑ל בְּהַ֥ר סִינַ֖י בְּיַד־מֹשֶֽׁה׃ פ</w:t>
      </w:r>
    </w:p>
    <w:p>
      <w:pPr>
        <w:pStyle w:val="Heading2"/>
        <w:bidi/>
      </w:pPr>
      <w:r>
        <w:rPr>
          <w:rtl/>
          <w:cs/>
          <w:lang w:val="he_IL" w:bidi="he_IL"/>
        </w:rPr>
        <w:t>Leviticus 27:1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וַיְדַבֵּ֥ר יְהוָ֖ה אֶל־מֹשֶׁ֥ה לֵּאמֹֽר׃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דַּבֵּ֞ר אֶל־בְּנֵ֤י יִשְׂרָאֵל֙ וְאָמַרְתָּ֣ אֲלֵהֶ֔ם אִ֕ישׁ כִּ֥י יַפְלִ֖א נֶ֑דֶר בְּעֶרְכְּךָ֥ נְפָשֹׁ֖ת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וְהָיָ֤ה עֶרְכְּךָ֙ הַזָּכָ֔ר מִבֶּן֙ עֶשְׂרִ֣ים שָׁנָ֔ה וְעַ֖ד בֶּן־שִׁשִּׁ֣ים שָׁנָ֑ה וְהָיָ֣ה עֶרְכְּךָ֗ חֲמִשִּׁ֛ים שֶׁ֥קֶל כֶּ֖סֶף בְּשֶׁ֥קֶל הַקֹּֽדֶשׁ׃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וְאִם־נְקֵבָ֖ה הִ֑וא וְהָיָ֥ה עֶרְכְּךָ֖ שְׁלֹשִׁ֥ים שָֽׁקֶל׃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וְאִ֨ם מִבֶּן־חָמֵ֜שׁ שָׁנִ֗ים וְעַד֙ בֶּן־עֶשְׂרִ֣ים שָׁנָ֔ה וְהָיָ֧ה עֶרְכְּךָ֛ הַזָּכָ֖ר עֶשְׂרִ֣ים שְׁקָלִ֑ים וְלַנְּקֵבָ֖ה עֲשֶׂ֥רֶת שְׁקָלִֽים׃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וְאִ֣ם מִבֶּן־חֹ֗דֶשׁ וְעַד֙ בֶּן־חָמֵ֣שׁ שָׁנִ֔ים וְהָיָ֤ה עֶרְכְּךָ֙ הַזָּכָ֔ר חֲמִשָּׁ֥ה שְׁקָלִ֖ים כָּ֑סֶף וְלַנְּקֵבָ֣ה עֶרְכְּךָ֔ שְׁלֹ֥שֶׁת שְׁקָלִ֖ים 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וְ֠אִם מִבֶּן־שִׁשִּׁ֨ים שָׁנָ֤ה וָמַ֙עְלָה֙ אִם־זָכָ֔ר וְהָיָ֣ה עֶרְכְּךָ֔ חֲמִשָּׁ֥ה עָשָׂ֖ר שָׁ֑קֶל וְלַנְּקֵבָ֖ה עֲשָׂרָ֥ה שְׁקָלִֽים׃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וְאִם־מָ֥ךְ הוּא֙ מֵֽעֶרְכֶּ֔ךָ וְהֶֽעֱמִידוֹ֙ לִפְנֵ֣י הַכֹּהֵ֔ן וְהֶעֱרִ֥יךְ אֹת֖וֹ הַכֹּהֵ֑ן עַל־פִּ֗י אֲשֶׁ֤ר תַּשִּׂיג֙ יַ֣ד הַנֹּדֵ֔ר יַעֲרִיכֶ֖נּוּ הַכֹּהֵֽן׃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וְאִם־בְּהֵמָ֔ה אֲשֶׁ֨ר יַקְרִ֧יבוּ מִמֶּ֛נָּה קָרְבָּ֖ן לַֽיהוָ֑ה כֹּל֩ אֲשֶׁ֨ר יִתֵּ֥ן מִמֶּ֛נּוּ לַיהוָ֖ה יִֽהְיֶה־קֹּֽדֶשׁ׃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לֹ֣א יַחֲלִיפֶ֗נּוּ וְלֹֽא־יָמִ֥יר אֹת֛וֹ ט֥וֹב בְּרָ֖ע אוֹ־רַ֣ע בְּט֑וֹב וְאִם־הָמֵ֨ר יָמִ֤יר בְּהֵמָה֙ בִּבְהֵמָ֔ה וְהָֽיָה־ה֥וּא וּתְמוּרָת֖וֹ יִֽהְיֶה־קֹּֽדֶשׁ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וְאִם֙ כָּל־בְּהֵמָ֣ה טְמֵאָ֔ה אֲ֠שֶׁר לֹא־יַקְרִ֧יבוּ מִמֶּ֛נָּה קָרְבָּ֖ן לַֽיהוָ֑ה וְהֶֽעֱמִ֥יד אֶת־הַבְּהֵמָ֖ה לִפְנֵ֥י 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וְהֶעֱרִ֤יךְ הַכֹּהֵן֙ אֹתָ֔הּ בֵּ֥ין ט֖וֹב וּבֵ֣ין רָ֑ע כְּעֶרְכְּךָ֥ הַכֹּהֵ֖ן כֵּ֥ן יִהְיֶֽה׃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וְאִם־גָּאֹ֖ל יִגְאָלֶ֑נָּה וְיָסַ֥ף חֲמִישִׁת֖וֹ עַל־עֶרְכֶּֽךָ׃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וְאִ֗ישׁ כִּֽי־יַקְדִּ֨שׁ אֶת־בֵּית֥וֹ קֹ֙דֶשׁ֙ לַֽיהוָ֔ה וְהֶעֱרִיכוֹ֙ הַכֹּהֵ֔ן בֵּ֥ין ט֖וֹב וּבֵ֣ין רָ֑ע כַּאֲשֶׁ֨ר יַעֲרִ֥יךְ אֹת֛וֹ הַכֹּהֵ֖ן כֵּ֥ן יָקֽוּם׃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וְאִ֨ם־הַמַּקְדִּ֔ישׁ יִגְאַ֖ל אֶת־בֵּית֑וֹ וְ֠יָסַף חֲמִישִׁ֧ית כֶּֽסֶף־עֶרְכְּךָ֛ עָלָ֖יו וְהָ֥יָה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וְאִ֣ם ׀ מִשְּׂדֵ֣ה אֲחֻזָּת֗וֹ יַקְדִּ֥ישׁ אִישׁ֙ לַֽיהוָ֔ה וְהָיָ֥ה עֶרְכְּךָ֖ לְפִ֣י זַרְע֑וֹ זֶ֚רַע חֹ֣מֶר שְׂעֹרִ֔ים בַּחֲמִשִּׁ֖ים שֶׁ֥קֶל 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אִם־מִשְּׁנַ֥ת הַיֹּבֵ֖ל יַקְדִּ֣ישׁ שָׂדֵ֑הוּ כְּעֶרְכְּךָ֖ יָקֽוּם׃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וְאִם־אַחַ֣ר הַיֹּבֵל֮ יַקְדִּ֣ישׁ שָׂדֵהוּ֒ וְחִשַּׁב־ל֨וֹ הַכֹּהֵ֜ן אֶת־הַכֶּ֗סֶף עַל־פִּ֤י הַשָּׁנִים֙ הַנּ֣וֹתָרֹ֔ת עַ֖ד שְׁנַ֣ת הַיֹּבֵ֑ל וְנִגְרַ֖ע מֵֽעֶרְכֶּֽךָ׃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וְאִם־גָּאֹ֤ל יִגְאַל֙ אֶת־הַשָּׂדֶ֔ה הַמַּקְדִּ֖ישׁ אֹת֑וֹ וְ֠יָסַף חֲמִשִׁ֧ית כֶּֽסֶף־עֶרְכְּךָ֛ עָלָ֖יו וְקָ֥ם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וְאִם־לֹ֤א יִגְאַל֙ אֶת־הַשָּׂדֶ֔ה וְאִם־מָכַ֥ר אֶת־הַשָּׂדֶ֖ה לְאִ֣ישׁ אַחֵ֑ר לֹ֥א יִגָּאֵ֖ל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וְהָיָ֨ה הַשָּׂדֶ֜ה בְּצֵאת֣וֹ בַיֹּבֵ֗ל קֹ֛דֶשׁ לַֽיהוָ֖ה כִּשְׂדֵ֣ה הַחֵ֑רֶם לַכֹּהֵ֖ן תִּהְיֶ֥ה אֲחֻזָּתֽוֹ׃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וְאִם֙ אֶת־שְׂדֵ֣ה מִקְנָת֔וֹ אֲשֶׁ֕ר לֹ֖א מִשְּׂדֵ֣ה אֲחֻזָּת֑וֹ יַקְדִּ֖ישׁ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וְחִשַּׁב־ל֣וֹ הַכֹּהֵ֗ן אֵ֚ת מִכְסַ֣ת הָֽעֶרְכְּךָ֔ עַ֖ד שְׁנַ֣ת הַיֹּבֵ֑ל וְנָתַ֤ן אֶת־הָעֶרְכְּךָ֙ בַּיּ֣וֹם הַה֔וּא קֹ֖דֶשׁ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בִּשְׁנַ֤ת הַיּוֹבֵל֙ יָשׁ֣וּב הַשָּׂדֶ֔ה לַאֲשֶׁ֥ר קָנָ֖הוּ מֵאִתּ֑וֹ לַאֲשֶׁר־ל֖וֹ אֲחֻזַּ֥ת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וְכָל־עֶרְכְּךָ֔ יִהְיֶ֖ה בְּשֶׁ֣קֶל הַקֹּ֑דֶשׁ עֶשְׂרִ֥ים גֵּרָ֖ה יִהְיֶ֥ה הַשָּֽׁקֶל׃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אַךְ־בְּכ֞וֹר אֲשֶׁר־יְבֻכַּ֤ר לַֽיהוָה֙ בִּבְהֵמָ֔ה לֹֽא־יַקְדִּ֥ישׁ אִ֖ישׁ אֹת֑וֹ אִם־שׁ֣וֹר אִם־שֶׂ֔ה לַֽיהוָ֖ה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וְאִ֨ם בַּבְּהֵמָ֤ה הַטְּמֵאָה֙ וּפָדָ֣ה בְעֶרְכֶּ֔ךָ וְיָסַ֥ף חֲמִשִׁת֖וֹ עָלָ֑יו וְאִם־לֹ֥א יִגָּאֵ֖ל וְנִמְכַּ֥ר בְּעֶרְכֶּֽךָ׃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אַךְ־כָּל־חֵ֡רֶם אֲשֶׁ֣ר יַחֲרִם֩ אִ֨ישׁ לַֽיהוָ֜ה מִכָּל־אֲשֶׁר־ל֗וֹ מֵאָדָ֤ם וּבְהֵמָה֙ וּמִשְּׂדֵ֣ה אֲחֻזָּת֔וֹ לֹ֥א יִמָּכֵ֖ר וְלֹ֣א יִגָּאֵ֑ל כָּל־חֵ֕רֶם קֹֽדֶשׁ־קָֽדָשִׁ֥ים ה֖וּא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כָּל־חֵ֗רֶם אֲשֶׁ֧ר יָחֳרַ֛ם מִן־הָאָדָ֖ם לֹ֣א יִפָּדֶ֑ה מ֖וֹת יוּמָֽת׃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וְכָל־מַעְשַׂ֨ר הָאָ֜רֶץ מִזֶּ֤רַע הָאָ֙רֶץ֙ מִפְּרִ֣י הָעֵ֔ץ לַיהוָ֖ה ה֑וּא קֹ֖דֶשׁ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וְאִם־גָּאֹ֥ל יִגְאַ֛ל אִ֖ישׁ מִמַּֽעַשְׂר֑וֹ חֲמִשִׁית֖וֹ יֹסֵ֥ף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וְכָל־מַעְשַׂ֤ר בָּקָר֙ וָצֹ֔אן כֹּ֥ל אֲשֶׁר־יַעֲבֹ֖ר תַּ֣חַת הַשָּׁ֑בֶט הָֽעֲשִׂירִ֕י יִֽהְיֶה־קֹּ֖דֶשׁ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לֹ֧א יְבַקֵּ֛ר בֵּֽין־ט֥וֹב לָרַ֖ע וְלֹ֣א יְמִירֶ֑נּוּ וְאִם־הָמֵ֣ר יְמִירֶ֔נּוּ וְהָֽיָה־ה֧וּא וּתְמוּרָת֛וֹ יִֽהְיֶה־קֹ֖דֶשׁ לֹ֥א יִגָּאֵֽל׃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אֵ֣לֶּה הַמִּצְוֺ֗ת אֲשֶׁ֨ר צִוָּ֧ה יְהוָ֛ה אֶת־מֹשֶׁ֖ה אֶל־בְּנֵ֣י יִשְׂרָאֵ֑ל בְּהַ֖ר סִינָֽי׃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