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>
        <w:bidi/>
      </w:pPr>
      <w:r>
        <w:rPr>
          <w:rtl/>
          <w:cs/>
          <w:lang w:val="he_IL" w:bidi="he_IL"/>
        </w:rPr>
      </w:r>
    </w:p>
    <w:p>
      <w:pPr>
        <w:pStyle w:val="Heading2"/>
        <w:bidi/>
      </w:pPr>
      <w:r>
        <w:rPr>
          <w:rtl/>
          <w:cs/>
          <w:lang w:val="he_IL" w:bidi="he_IL"/>
        </w:rPr>
        <w:t>Resource: The Westminster Leningrad Codex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b/>
          <w:rtl/>
          <w:cs/>
          <w:lang w:val="he_IL" w:bidi="he_IL"/>
        </w:rPr>
        <w:t>The Westminster Leningrad Codex</w:t>
      </w:r>
      <w:r>
        <w:rPr>
          <w:rtl/>
          <w:cs/>
          <w:lang w:val="he_IL" w:bidi="he_IL"/>
        </w:rPr>
        <w:t xml:space="preserve"> © 2019 </w:t>
      </w:r>
      <w:hyperlink r:id="rId13">
        <w:r>
          <w:rPr>
            <w:rtl/>
            <w:cs/>
            <w:lang w:val="he_IL" w:bidi="he_IL"/>
          </w:rPr>
          <w:rPr>
            <w:color w:val="0000EE"/>
            <w:u w:val="single"/>
          </w:rPr>
          <w:t>Open Scriptures Hebrew Bible Project</w:t>
        </w:r>
      </w:hyperlink>
      <w:r>
        <w:rPr>
          <w:rtl/>
          <w:cs/>
          <w:lang w:val="he_IL" w:bidi="he_IL"/>
        </w:rPr>
        <w:t xml:space="preserve">, licensed under a </w:t>
      </w:r>
      <w:hyperlink r:id="rId14">
        <w:r>
          <w:rPr>
            <w:rtl/>
            <w:cs/>
            <w:lang w:val="he_IL" w:bidi="he_IL"/>
          </w:rPr>
          <w:rPr>
            <w:color w:val="0000EE"/>
            <w:u w:val="single"/>
          </w:rPr>
          <w:t>Creative Commons Attribution 4.0 International License.</w:t>
        </w:r>
      </w:hyperlink>
      <w:r>
        <w:rPr>
          <w:rtl/>
          <w:cs/>
          <w:lang w:val="he_IL" w:bidi="he_IL"/>
        </w:rPr>
        <w:t>.</w:t>
      </w:r>
      <w:r>
        <w:rPr>
          <w:rtl/>
          <w:cs/>
          <w:lang w:val="he_IL" w:bidi="he_IL"/>
        </w:rPr>
      </w:r>
      <w:r>
        <w:rPr>
          <w:rtl/>
          <w:cs/>
          <w:lang w:val="he_IL" w:bidi="he_IL"/>
        </w:rPr>
      </w:r>
    </w:p>
    <w:p>
      <w:pPr>
        <w:pStyle w:val="Heading1"/>
        <w:bidi/>
      </w:pPr>
      <w:r>
        <w:rPr>
          <w:rtl/>
          <w:cs/>
          <w:lang w:val="he_IL" w:bidi="he_IL"/>
        </w:rPr>
        <w:t>The Westminster Leningrad Codex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bidi/>
      </w:pPr>
      <w:r>
        <w:rPr>
          <w:rtl/>
          <w:cs/>
          <w:lang w:val="he_IL" w:bidi="he_IL"/>
        </w:rPr>
      </w:r>
    </w:p>
    <w:p>
      <w:pPr>
        <w:pStyle w:val="Heading2"/>
        <w:bidi/>
      </w:pP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rtl/>
          <w:cs/>
          <w:lang w:val="he_IL" w:bidi="he_IL"/>
        </w:rPr>
        <w:t xml:space="preserve"> </w:t>
      </w:r>
      <w:r>
        <w:rPr>
          <w:rtl/>
          <w:cs/>
          <w:lang w:val="he_IL" w:bidi="he_IL"/>
        </w:rPr>
      </w:r>
      <w:r>
        <w:rPr>
          <w:rtl/>
          <w:cs/>
          <w:lang w:val="he_IL" w:bidi="he_IL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  <w:bidi/>
      </w:pPr>
      <w:r>
        <w:rPr>
          <w:rtl/>
          <w:cs/>
          <w:lang w:val="he_IL" w:bidi="he_IL"/>
        </w:rPr>
        <w:t>Micah 1:1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דְּבַר־יְהוָ֣ה ׀ אֲשֶׁ֣ר הָיָ֗ה אֶל־מִיכָה֙ הַמֹּ֣רַשְׁתִּ֔י בִּימֵ֥י יוֹתָ֛ם אָחָ֥ז יְחִזְקִיָּ֖ה מַלְכֵ֣י יְהוּדָ֑ה אֲשֶׁר־חָזָ֥ה עַל־שֹׁמְר֖וֹן וִירֽוּשָׁלִָֽם׃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שִׁמְעוּ֙ עַמִּ֣ים כֻּלָּ֔ם הַקְשִׁ֖יבִי אֶ֣רֶץ וּמְלֹאָ֑הּ וִיהִי֩ אֲדֹנָ֨י יְהוִ֤ה בָּכֶם֙ לְעֵ֔ד אֲדֹנָ֖י מֵהֵיכַ֥ל קָדְשֽׁוֹ׃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כִּֽי־הִנֵּ֥ה יְהוָ֖ה יֹצֵ֣א מִמְּקוֹמ֑וֹ וְיָרַ֥ד וְדָרַ֖ךְ עַל־במותי אָֽרֶץ׃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וְנָמַ֤סּוּ הֶֽהָרִים֙ תַּחְתָּ֔יו וְהָעֲמָקִ֖ים יִתְבַּקָּ֑עוּ כַּדּוֹנַג֙ מִפְּנֵ֣י הָאֵ֔שׁ כְּמַ֖יִם מֻגָּרִ֥ים בְּמוֹרָֽד׃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בְּפֶ֤שַׁע יַֽעֲקֹב֙ כָּל־זֹ֔את וּבְחַטֹּ֖אות בֵּ֣ית יִשְׂרָאֵ֑ל מִֽי־פֶ֣שַׁע יַעֲקֹ֗ב הֲלוֹא֙ שֹֽׁמְר֔וֹן וּמִי֙ בָּמ֣וֹת יְהוּדָ֔ה הֲל֖וֹא יְרוּשָׁלִָֽם׃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וְשַׂמְתִּ֥י שֹׁמְר֛וֹן לְעִ֥י הַשָּׂדֶ֖ה לְמַטָּ֣עֵי כָ֑רֶם וְהִגַּרְתִּ֤י לַגַּי֙ אֲבָנֶ֔יהָ וִיסֹדֶ֖יהָ אֲגַלֶּֽה׃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וְכָל־פְּסִילֶ֣יהָ יֻכַּ֗תּוּ וְכָל־אֶתְנַנֶּ֙יהָ֙ יִשָּׂרְפ֣וּ בָאֵ֔שׁ וְכָל־עֲצַבֶּ֖יהָ אָשִׂ֣ים שְׁמָמָ֑ה כִּ֠י מֵאֶתְנַ֤ן זוֹנָה֙ קִבָּ֔צָה וְעַד־אֶתְנַ֥ן זוֹנָ֖ה יָשֽׁוּבוּ׃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עַל־זֹאת֙ אֶסְפְּדָ֣ה וְאֵילִ֔ילָה אֵילְכָ֥ה שילל וְעָר֑וֹם אֶעֱשֶׂ֤ה מִסְפֵּד֙ כַּתַּנִּ֔ים וְאֵ֖בֶל כִּבְנ֥וֹת יַעֲנָֽה׃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כִּ֥י אֲנוּשָׁ֖ה מַכּוֹתֶ֑יהָ כִּי־בָ֙אָה֙ עַד־יְהוּדָ֔ה נָגַ֛ע עַד־שַׁ֥עַר עַמִּ֖י עַד־יְרוּשָׁלִָֽם׃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בְּגַת֙ אַל־תַּגִּ֔ידוּ בָּכ֖וֹ אַל־תִּבְכּ֑וּ בְּבֵ֣ית לְעַפְרָ֔ה עָפָ֖ר התפלשתי׃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עִבְרִ֥י לָכֶ֛ם יוֹשֶׁ֥בֶת שָׁפִ֖יר עֶרְיָה־בֹ֑שֶׁת לֹ֤א יָֽצְאָה֙ יוֹשֶׁ֣בֶת צַֽאֲנָ֔ן מִסְפַּד֙ בֵּ֣ית הָאֵ֔צֶל יִקַּ֥ח מִכֶּ֖ם עֶמְדָּתֽוֹ׃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כִּֽי־חָ֥לָֽה לְט֖וֹב יוֹשֶׁ֣בֶת מָר֑וֹת כִּֽי־יָ֤רַד רָע֙ מֵאֵ֣ת יְהוָ֔ה לְשַׁ֖עַר יְרוּשָׁלִָֽם׃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רְתֹ֧ם הַמֶּרְכָּבָ֛ה לָרֶ֖כֶשׁ יוֹשֶׁ֣בֶת לָכִ֑ישׁ רֵאשִׁ֨ית חַטָּ֥את הִיא֙ לְבַת־צִיּ֔וֹן כִּי־בָ֥ךְ נִמְצְא֖וּ פִּשְׁעֵ֥י יִשְׂרָאֵֽל׃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לָכֵן֙ תִּתְּנִ֣י שִׁלּוּחִ֔ים עַ֖ל מוֹרֶ֣שֶׁת גַּ֑ת בָּתֵּ֤י אַכְזִיב֙ לְאַכְזָ֔ב לְמַלְכֵ֖י יִשְׂרָאֵֽל׃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עֹ֗ד הַיֹּרֵשׁ֙ אָ֣בִי לָ֔ךְ יוֹשֶׁ֖בֶת מָֽרֵשָׁ֑ה עַד־עֲדֻּלָּ֥ם יָב֖וֹא כְּב֥וֹד יִשְׂרָאֵֽל׃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קָרְחִ֣י וָגֹ֔זִּי עַל־בְּנֵ֖י תַּעֲנוּגָ֑יִךְ הַרְחִ֤בִי קָרְחָתֵךְ֙ כַּנֶּ֔שֶׁר כִּ֥י גָל֖וּ מִמֵּֽךְ׃ ס</w:t>
      </w:r>
    </w:p>
    <w:p>
      <w:pPr>
        <w:pStyle w:val="Heading2"/>
        <w:bidi/>
      </w:pPr>
      <w:r>
        <w:rPr>
          <w:rtl/>
          <w:cs/>
          <w:lang w:val="he_IL" w:bidi="he_IL"/>
        </w:rPr>
        <w:t>Micah 2:1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ה֧וֹי חֹֽשְׁבֵי־אָ֛וֶן וּפֹ֥עֲלֵי רָ֖ע עַל־מִשְׁכְּבוֹתָ֑ם בְּא֤וֹר הַבֹּ֙קֶר֙ יַעֲשׂ֔וּהָ כִּ֥י יֶשׁ־לְאֵ֖ל יָדָֽם׃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וְחָמְד֤וּ שָׂדוֹת֙ וְגָזָ֔לוּ וּבָתִּ֖ים וְנָשָׂ֑אוּ וְעָֽשְׁקוּ֙ גֶּ֣בֶר וּבֵית֔וֹ וְאִ֖ישׁ וְנַחֲלָתֽוֹ׃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לָכֵ֗ן כֹּ֚ה אָמַ֣ר יְהוָ֔ה הִנְנִ֥י חֹשֵׁ֛ב עַל־הַמִּשְׁפָּחָ֥ה הַזֹּ֖את רָעָ֑ה אֲ֠שֶׁר לֹֽא־תָמִ֨ישׁוּ מִשָּׁ֜ם צַוְּארֹֽתֵיכֶ֗ם וְלֹ֤א תֵֽלְכוּ֙ רוֹמָ֔ה כִּ֛י עֵ֥ת רָעָ֖ה הִֽיא׃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בַּיּ֨וֹם הַה֜וּא יִשָּׂ֧א עֲלֵיכֶ֣ם מָשָׁ֗ל וְנָהָ֨ה נְהִ֤י נִֽהְיָה֙ אָמַר֙ שָׁד֣וֹד נְשַׁדֻּ֔נוּ חֵ֥לֶק עַמִּ֖י יָמִ֑יר אֵ֚יךְ יָמִ֣ישׁ לִ֔י לְשׁוֹבֵ֥ב שָׂדֵ֖ינוּ יְחַלֵּֽק׃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לָכֵן֙ לֹֽא־יִֽהְיֶ֣ה לְךָ֔ מַשְׁלִ֥יךְ חֶ֖בֶל בְּגוֹרָ֑ל בִּקְהַ֖ל 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אַל־תַּטִּ֖פוּ יַטִּיפ֑וּן לֹֽא־יַטִּ֣פוּ לָאֵ֔לֶּה לֹ֥א יִסַּ֖ג כְּלִמּֽוֹת׃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הֶאָמ֣וּר בֵּֽית־יַעֲקֹ֗ב הֲקָצַר֙ ר֣וּחַ יְהוָ֔ה אִם־אֵ֖לֶּה מַעֲלָלָ֑יו הֲל֤וֹא דְבָרַ֨י יֵיטִ֔יבוּ עִ֖ם הַיָּשָׁ֥ר הוֹלֵֽךְ׃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וְאֶתְמ֗וּל עַמִּי֙ לְאוֹיֵ֣ב יְקוֹמֵ֔ם מִמּ֣וּל שַׂלְמָ֔ה אֶ֖דֶר תַּפְשִׁט֑וּן מֵעֹבְרִ֣ים בֶּ֔טַח שׁוּבֵ֖י מִלְחָמָֽה׃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נְשֵׁ֤י עַמִּי֙ תְּגָ֣רְשׁ֔וּן מִבֵּ֖ית תַּֽעֲנֻגֶ֑יהָ מֵעַל֙ עֹֽלָלֶ֔יהָ תִּקְח֥וּ הֲדָרִ֖י לְעוֹלָֽם׃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ק֣וּמוּ וּלְכ֔וּ כִּ֥י לֹא־זֹ֖את הַמְּנוּחָ֑ה בַּעֲב֥וּר טָמְאָ֛ה תְּחַבֵּ֖ל וְחֶ֥בֶל נִמְרָֽץ׃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לוּ־אִ֞ישׁ הֹלֵ֥ךְ ר֙וּחַ֙ וָשֶׁ֣קֶר כִּזֵּ֔ב אַטִּ֣ף לְךָ֔ לַיַּ֖יִן וְלַשֵּׁכָ֑ר וְהָיָ֥ה מַטִּ֖יף הָעָ֥ם הַזֶּֽה׃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אָסֹ֨ף אֶאֱסֹ֜ף יַעֲקֹ֣ב כֻּלָּ֗ךְ קַבֵּ֤ץ אֲקַבֵּץ֙ שְׁאֵרִ֣ית יִשְׂרָאֵ֔ל יַ֥חַד אֲשִׂימֶ֖נּוּ כְּצֹ֣אן בָּצְרָ֑ה כְּעֵ֙דֶר֙ בְּת֣וֹךְ הַדָּֽבְר֔וֹ תְּהִימֶ֖נָה מֵאָדָֽם׃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עָלָ֤ה הַפֹּרֵץ֙ לִפְנֵיהֶ֔ם פָּֽרְצוּ֙ וַֽיַּעֲבֹ֔רוּ שַׁ֖עַר וַיֵּ֣צְאוּ ב֑וֹ וַיַּעֲבֹ֤ר מַלְכָּם֙ לִפְנֵיהֶ֔ם וַיהוָ֖ה בְּרֹאשָֽׁם׃ פ</w:t>
      </w:r>
    </w:p>
    <w:p>
      <w:pPr>
        <w:pStyle w:val="Heading2"/>
        <w:bidi/>
      </w:pPr>
      <w:r>
        <w:rPr>
          <w:rtl/>
          <w:cs/>
          <w:lang w:val="he_IL" w:bidi="he_IL"/>
        </w:rPr>
        <w:t>Micah 3:1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וָאֹמַ֗ר שִׁמְעוּ־נָא֙ רָאשֵׁ֣י יַעֲקֹ֔ב וּקְצִינֵ֖י בֵּ֣ית יִשְׂרָאֵ֑ל הֲל֣וֹא לָכֶ֔ם לָדַ֖עַת אֶת־הַמִּשְׁפָּֽט 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שֹׂ֥נְאֵי ט֖וֹב וְאֹ֣הֲבֵי רעה גֹּזְלֵ֤י עוֹרָם֙ מֵֽעֲלֵיהֶ֔ם וּשְׁאֵרָ֖ם מֵעַ֥ל עַצְמוֹתָֽם׃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וַאֲשֶׁ֣ר אָכְלוּ֮ שְׁאֵ֣ר עַמִּי֒ וְעוֹרָם֙ מֵעֲלֵיהֶ֣ם הִפְשִׁ֔יטוּ וְאֶת־עַצְמֹֽתֵיהֶ֖ם פִּצֵּ֑חוּ וּפָרְשׂוּ֙ כַּאֲשֶׁ֣ר בַּסִּ֔יר וּכְבָשָׂ֖ר בְּת֥וֹךְ קַלָּֽחַת׃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אָ֚ז יִזְעֲק֣וּ אֶל־יְהוָ֔ה וְלֹ֥א יַעֲנֶ֖ה אוֹתָ֑ם וְיַסְתֵּ֨ר פָּנָ֤יו מֵהֶם֙ בָּעֵ֣ת הַהִ֔יא כַּאֲשֶׁ֥ר הֵרֵ֖עוּ מַעַלְלֵיהֶֽם׃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כֹּ֚ה אָמַ֣ר יְהוָ֔ה עַל־הַנְּבִיאִ֖ים הַמַּתְעִ֣ים אֶת־עַמִּ֑י הַנֹּשְׁכִ֤ים בְּשִׁנֵּיהֶם֙ וְקָרְא֣וּ שָׁל֔וֹם וַאֲשֶׁר֙ לֹא־יִתֵּ֣ן עַל־פִּיהֶ֔ם וְקִדְּשׁ֥וּ עָלָ֖יו מִלְחָמָֽה׃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לָכֵ֞ן לַ֤יְלָה לָכֶם֙ מֵֽחָז֔וֹן וְחָשְׁכָ֥ה לָכֶ֖ם מִקְּסֹ֑ם וּבָ֤אָה הַשֶּׁ֙מֶשׁ֙ עַל־הַנְּבִיאִ֔ים וְקָדַ֥ר עֲלֵיהֶ֖ם הַיּֽוֹם׃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וּבֹ֣שׁוּ הַחֹזִ֗ים וְחָֽפְרוּ֙ הַקֹּ֣סְמִ֔ים וְעָט֥וּ עַל־שָׂפָ֖ם כֻּלָּ֑ם כִּ֛י אֵ֥ין מַעֲנֵ֖ה אֱלֹהִֽים׃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וְאוּלָ֗ם אָנֹכִ֞י מָלֵ֤אתִי כֹ֙חַ֙ אֶת־ר֣וּחַ יְהוָ֔ה וּמִשְׁפָּ֖ט וּגְבוּרָ֑ה לְהַגִּ֤יד לְיַֽעֲקֹב֙ פִּשְׁע֔וֹ וּלְיִשְׂרָאֵ֖ל חַטָּאתֽוֹ׃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שִׁמְעוּ־נָ֣א זֹ֗את רָאשֵׁי֙ בֵּ֣ית יַעֲקֹ֔ב וּקְצִינֵ֖י בֵּ֣ית יִשְׂרָאֵ֑ל הַֽמֲתַעֲבִ֣ים מִשְׁפָּ֔ט וְאֵ֥ת כָּל־הַיְשָׁרָ֖ה יְעַקֵּֽשׁוּ׃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בֹּנֶ֥ה צִיּ֖וֹן בְּדָמִ֑ים וִירוּשָׁלִַ֖ם בְּעַוְלָֽה׃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רָאשֶׁ֣יהָ ׀ בְּשֹׁ֣חַד יִשְׁפֹּ֗טוּ וְכֹהֲנֶ֙יהָ֙ בִּמְחִ֣יר יוֹר֔וּ וּנְבִיאֶ֖יהָ בְּכֶ֣סֶף יִקְסֹ֑מוּ וְעַל־יְהוָה֙ יִשָּׁעֵ֣נוּ לֵאמֹ֔ר הֲל֤וֹא יְהוָה֙ בְּקִרְבֵּ֔נוּ לֹֽא־תָב֥וֹא עָלֵ֖ינוּ רָעָֽה׃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לָכֵן֙ בִּגְלַלְכֶ֔ם צִיּ֖וֹן שָׂדֶ֣ה תֵֽחָרֵ֑שׁ וִירוּשָׁלִַ֙ם֙ עִיִּ֣ין תִּֽהְיֶ֔ה וְהַ֥ר הַבַּ֖יִת לְבָמ֥וֹת יָֽעַר׃ פ</w:t>
      </w:r>
    </w:p>
    <w:p>
      <w:pPr>
        <w:pStyle w:val="Heading2"/>
        <w:bidi/>
      </w:pPr>
      <w:r>
        <w:rPr>
          <w:rtl/>
          <w:cs/>
          <w:lang w:val="he_IL" w:bidi="he_IL"/>
        </w:rPr>
        <w:t>Micah 4:1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וְהָיָ֣ה ׀ בְּאַחֲרִ֣ית הַיָּמִ֗ים יִ֠הְיֶה הַ֣ר בֵּית־יְהוָ֤ה נָכוֹן֙ בְּרֹ֣אשׁ הֶהָרִ֔ים וְנִשָּׂ֥א ה֖וּא מִגְּבָע֑וֹת וְנָהֲר֥וּ עָלָ֖יו עַמִּֽים׃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וְֽהָלְכ֞וּ גּוֹיִ֣ם רַבִּ֗ים וְאָֽמְרוּ֙ לְכ֣וּ ׀ וְנַעֲלֶ֣ה אֶל־הַר־יְהוָ֗ה וְאֶל־בֵּית֙ אֱלֹהֵ֣י יַעֲקֹ֔ב וְיוֹרֵ֙נוּ֙ מִדְּרָכָ֔יו וְנֵלְכָ֖ה בְּאֹֽרְחֹתָ֑יו כִּ֤י מִצִּיּוֹן֙ תֵּצֵ֣א תוֹרָ֔ה וּדְבַר־יְהוָ֖ה מִירוּשָׁלִָֽם׃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וְשָׁפַ֗ט בֵּ֚ין עַמִּ֣ים רַבִּ֔ים וְהוֹכִ֛יחַ לְגוֹיִ֥ם עֲצֻמִ֖ים עַד־רָח֑וֹק וְכִתְּת֨וּ חַרְבֹתֵיהֶ֜ם לְאִתִּ֗ים וַחֲנִיתֹֽתֵיהֶם֙ לְמַזְמֵר֔וֹת לֹֽא־יִשְׂא֞וּ גּ֤וֹי אֶל־גּוֹי֙ חֶ֔רֶב וְלֹא־יִלְמְד֥וּן ע֖וֹד מִלְחָמָֽה׃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וְיָשְׁב֗וּ אִ֣ישׁ תַּ֧חַת גַּפְנ֛וֹ וְתַ֥חַת תְּאֵנָת֖וֹ וְאֵ֣ין מַחֲרִ֑יד כִּי־פִ֛י יְהוָ֥ה צְבָא֖וֹת דִּבֵּֽר׃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כִּ֚י כָּל־הָ֣עַמִּ֔ים יֵלְכ֕וּ אִ֖ישׁ בְּשֵׁ֣ם אֱלֹהָ֑יו וַאֲנַ֗חְנוּ נֵלֵ֛ךְ בְּשֵׁם־יְהוָ֥ה אֱלֹהֵ֖ינוּ לְעוֹלָ֥ם וָעֶֽד׃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בַּיּ֨וֹם הַה֜וּא נְאֻם־יְהוָ֗ה אֹֽסְפָה֙ הַצֹּ֣לֵעָ֔ה וְהַנִּדָּחָ֖ה אֲקַבֵּ֑צָה וַאֲשֶׁ֖ר הֲרֵעֹֽתִי׃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וְשַׂמְתִּ֤י אֶת־הַצֹּֽלֵעָה֙ לִשְׁאֵרִ֔ית וְהַנַּהֲלָאָ֖ה לְג֣וֹי עָצ֑וּם וּמָלַ֨ךְ יְהוָ֤ה עֲלֵיהֶם֙ בְּהַ֣ר צִיּ֔וֹן מֵעַתָּ֖ה וְעַד־עוֹלָֽם׃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וְאַתָּ֣ה מִגְדַּל־עֵ֗דֶר עֹ֛פֶל בַּת־צִיּ֖וֹן עָדֶ֣יךָ תֵּאתֶ֑ה וּבָאָ֗ה הַמֶּמְשָׁלָה֙ הָרִ֣אשֹׁנָ֔ה מַמְלֶ֖כֶת לְבַ֥ת־יְרוּשָׁלִָֽם׃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עַתָּ֕ה לָ֥מָּה תָרִ֖יעִי רֵ֑עַ הֲמֶ֣לֶךְ אֵֽין־בָּ֗ךְ אִֽם־יוֹעֲצֵךְ֙ אָבָ֔ד כִּֽי־הֶחֱזִיקֵ֥ךְ חִ֖יל כַּיּוֹלֵדָֽה׃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ח֧וּלִי וָגֹ֛חִי בַּת־צִיּ֖וֹן כַּיּֽוֹלֵדָ֑ה כִּֽי־עַתָּה֩ תֵצְאִ֨י מִקִּרְיָ֜ה וְשָׁכַ֣נְתְּ בַּשָּׂדֶ֗ה וּבָ֤את עַד־בָּבֶל֙ שָׁ֣ם תִּנָּצֵ֔לִי שָׁ֚ם יִגְאָלֵ֣ךְ יְהוָ֔ה מִכַּ֖ף אֹיְבָֽיִךְ׃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וְעַתָּ֛ה נֶאֶסְפ֥וּ עָלַ֖יִךְ גּוֹיִ֣ם רַבִּ֑ים הָאֹמְרִ֣ים תֶּחֱנָ֔ף וְתַ֥חַז בְּצִיּ֖וֹן עֵינֵֽינוּ׃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וְהֵ֗מָּה לֹ֤א יָֽדְעוּ֙ מַחְשְׁב֣וֹת יְהוָ֔ה וְלֹ֥א הֵבִ֖ינוּ עֲצָת֑וֹ כִּ֥י קִבְּצָ֖ם כֶּעָמִ֥יר גֹּֽרְנָה׃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ק֧וּמִי וָד֣וֹשִׁי בַת־צִיּ֗וֹן כִּֽי־קַרְנֵ֞ךְ אָשִׂ֤ים בַּרְזֶל֙ וּפַרְסֹתַ֙יִךְ֙ אָשִׂ֣ים נְחוּשָׁ֔ה וַהֲדִקּ֖וֹת עַמִּ֣ים רַבִּ֑ים וְהַחֲרַמְתִּ֤י לַֽיהוָה֙ בִּצְעָ֔ם וְחֵילָ֖ם לַאֲד֥וֹן כָּל־הָאָֽרֶץ׃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עַתָּה֙ תִּתְגֹּדְדִ֣י בַת־גְּד֔וּד מָצ֖וֹר שָׂ֣ם עָלֵ֑ינוּ בַּשֵּׁ֙בֶט֙ יַכּ֣וּ עַֽל־הַלְּחִ֔י אֵ֖ת שֹׁפֵ֥ט יִשְׂרָאֵֽל׃ ס</w:t>
      </w:r>
    </w:p>
    <w:p>
      <w:pPr>
        <w:pStyle w:val="Heading2"/>
        <w:bidi/>
      </w:pPr>
      <w:r>
        <w:rPr>
          <w:rtl/>
          <w:cs/>
          <w:lang w:val="he_IL" w:bidi="he_IL"/>
        </w:rPr>
        <w:t>Micah 5:1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וְאַתָּ֞ה בֵּֽית־לֶ֣חֶם אֶפְרָ֗תָה צָעִיר֙ לִֽהְיוֹת֙ בְּאַלְפֵ֣י יְהוּדָ֔ה מִמְּךָ֙ לִ֣י יֵצֵ֔א לִֽהְי֥וֹת מוֹשֵׁ֖ל בְּיִשְׂרָאֵ֑ל וּמוֹצָאֹתָ֥יו מִקֶּ֖דֶם מִימֵ֥י עוֹלָֽם׃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לָכֵ֣ן יִתְּנֵ֔ם עַד־עֵ֥ת יוֹלֵדָ֖ה יָלָ֑דָה וְיֶ֣תֶר אֶחָ֔יו יְשׁוּב֖וּן עַל־בְּנֵ֥י יִשְׂרָאֵֽל׃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וְעָמַ֗ד וְרָעָה֙ בְּעֹ֣ז יְהוָ֔ה בִּגְא֕וֹן שֵׁ֖ם יְהוָ֣ה אֱלֹהָ֑יו וְיָשָׁ֕בוּ כִּֽי־עַתָּ֥ה יִגְדַּ֖ל עַד־אַפְסֵי־אָֽרֶץ׃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וְהָיָ֥ה זֶ֖ה שָׁל֑וֹם אַשּׁ֣וּר ׀ כִּֽי־יָב֣וֹא בְאַרְצֵ֗נוּ וְכִ֤י יִדְרֹךְ֙ בְּאַרְמְנֹתֵ֔ינוּ וַהֲקֵמֹ֤נוּ עָלָיו֙ שִׁבְעָ֣ה רֹעִ֔ים וּשְׁמֹנָ֖ה נְסִיכֵ֥י אָדָֽם׃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וְרָע֞וּ אֶת־אֶ֤רֶץ אַשּׁוּר֙ בַּחֶ֔רֶב וְאֶת־אֶ֥רֶץ נִמְרֹ֖ד בִּפְתָחֶ֑יהָ וְהִצִּיל֙ מֵֽאַשּׁ֔וּר כִּֽי־יָב֣וֹא בְאַרְצֵ֔נוּ וְכִ֥י יִדְרֹ֖ךְ בִּגְבוּלֵֽנוּ׃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וְהָיָ֣ה ׀ שְׁאֵרִ֣ית יַעֲקֹ֗ב בְּקֶ֙רֶב֙ עַמִּ֣ים רַבִּ֔ים כְּטַל֙ מֵאֵ֣ת יְהוָ֔ה כִּרְבִיבִ֖ים עֲלֵי־עֵ֑שֶׂב אֲשֶׁ֤ר לֹֽא־יְקַוֶּה֙ לְאִ֔ישׁ וְלֹ֥א יְיַחֵ֖ל לִבְנֵ֥י אָדָֽם׃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וְהָיָה֩ שְׁאֵרִ֨ית יַעֲקֹ֜ב בַּגּוֹיִ֗ם בְּקֶ֙רֶב֙ עַמִּ֣ים רַבִּ֔ים כְּאַרְיֵה֙ בְּבַהֲמ֣וֹת יַ֔עַר כִּכְפִ֖יר בְּעֶדְרֵי צֹ֑אן אֲשֶׁ֧ר אִם עָבַ֛ר וְרָמַ֥ס וְטָרַ֖ף וְאֵ֥ין מַצִּֽיל׃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תָּרֹ֥ם יָדְךָ֖ עַל־צָרֶ֑יךָ וְכָל־אֹיְבֶ֖יךָ יִכָּרֵֽתוּ׃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וְהָיָ֤ה בַיּוֹם־הַהוּא֙ נְאֻם־יְהוָ֔ה וְהִכְרַתִּ֥י סוּסֶ֖יךָ מִקִּרְבֶּ֑ךָ וְהַאֲבַדְתִּ֖י מַרְכְּבֹתֶֽיךָ׃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וְהִכְרַתִּ֖י עָרֵ֣י אַרְצֶ֑ךָ וְהָרַסְתִּ֖י כָּל־מִבְצָרֶֽיךָ׃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וְהִכְרַתִּ֥י כְשָׁפִ֖ים מִיָּדֶ֑ךָ וּֽמְעוֹנְנִ֖ים לֹ֥א יִֽהְיוּ־לָֽךְ׃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וְהִכְרַתִּ֧י פְסִילֶ֛יךָ וּמַצֵּבוֹתֶ֖יךָ מִקִּרְבֶּ֑ךָ וְלֹֽא־תִשְׁתַּחֲוֶ֥ה ע֖וֹד לְמַעֲשֵׂ֥ה יָדֶֽיךָ׃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וְנָתַשְׁתִּ֥י אֲשֵׁירֶ֖יךָ מִקִּרְבֶּ֑ךָ וְהִשְׁמַדְתִּ֖י עָרֶֽיךָ׃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וְעָשִׂ֜יתִי בְּאַ֧ף וּבְחֵמָ֛ה נָקָ֖ם אֶת־הַגּוֹיִ֑ם אֲשֶׁ֖ר לֹ֥א שָׁמֵֽעוּ׃ ס</w:t>
      </w:r>
    </w:p>
    <w:p>
      <w:pPr>
        <w:pStyle w:val="Heading2"/>
        <w:bidi/>
      </w:pPr>
      <w:r>
        <w:rPr>
          <w:rtl/>
          <w:cs/>
          <w:lang w:val="he_IL" w:bidi="he_IL"/>
        </w:rPr>
        <w:t>Micah 6:1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שִׁמְעוּ־נָ֕א אֵ֥ת אֲשֶׁר־יְהוָ֖ה אֹמֵ֑ר ק֚וּם רִ֣יב אֶת־הֶהָרִ֔ים וְתִשְׁמַ֥עְנָה הַגְּבָע֖וֹת קוֹלֶֽךָ׃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שִׁמְע֤וּ הָרִים֙ אֶת־רִ֣יב יְהוָ֔ה וְהָאֵתָנִ֖ים מֹ֣סְדֵי אָ֑רֶץ כִּ֣י רִ֤יב לַֽיהוָה֙ עִם־עַמּ֔וֹ וְעִם־יִשְׂרָאֵ֖ל יִתְוַכָּֽח׃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עַמִּ֛י מֶה־עָשִׂ֥יתִי לְךָ֖ וּמָ֣ה הֶלְאֵתִ֑יךָ עֲנֵ֥ה בִּֽי׃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כִּ֤י הֶעֱלִתִ֙יךָ֙ מֵאֶ֣רֶץ מִצְרַ֔יִם וּמִבֵּ֥ית עֲבָדִ֖ים פְּדִיתִ֑יךָ וָאֶשְׁלַ֣ח לְפָנֶ֔יךָ אֶת־מֹשֶׁ֖ה אַהֲרֹ֥ן וּמִרְיָֽם׃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עַמִּ֗י זְכָר־נָא֙ מַה־יָּעַ֗ץ בָּלָק֙ מֶ֣לֶךְ מוֹאָ֔ב וּמֶה־עָנָ֥ה אֹת֖וֹ בִּלְעָ֣ם בֶּן־בְּע֑וֹר מִן־הַשִּׁטִּים֙ עַד־הַגִּלְגָּ֔ל לְמַ֕עַן דַּ֖עַת צִדְק֥וֹת 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בַּמָּה֙ אֲקַדֵּ֣ם יְהוָ֔ה אִכַּ֖ף לֵאלֹהֵ֣י מָר֑וֹם הַאֲקַדְּמֶ֣נּוּ בְעוֹל֔וֹת בַּעֲגָלִ֖ים בְּנֵ֥י שָׁנָֽה׃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הֲיִרְצֶ֤ה יְהוָה֙ בְּאַלְפֵ֣י אֵילִ֔ים בְּרִֽבְב֖וֹת נַֽחֲלֵי־שָׁ֑מֶן הַאֶתֵּ֤ן בְּכוֹרִי֙ פִּשְׁעִ֔י פְּרִ֥י בִטְנִ֖י חַטַּ֥את נַפְשִֽׁי׃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הִגִּ֥יד לְךָ֛ אָדָ֖ם מַה־טּ֑וֹב וּמָֽה־יְהוָ֞ה דּוֹרֵ֣שׁ מִמְּךָ֗ כִּ֣י אִם־עֲשׂ֤וֹת מִשְׁפָּט֙ וְאַ֣הֲבַת חֶ֔סֶד וְהַצְנֵ֥עַ לֶ֖כֶת עִם־אֱלֹהֶֽיךָ׃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ק֤וֹל יְהוָה֙ לָעִ֣יר יִקְרָ֔א וְתוּשִׁיָּ֖ה יִרְאֶ֣ה שְׁמֶ֑ךָ שִׁמְע֥וּ מַטֶּ֖ה וּמִ֥י יְעָדָֽהּ׃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ע֗וֹד הַאִשׁ֙ בֵּ֣ית רָשָׁ֔ע אֹצְר֖וֹת רֶ֑שַׁע וְאֵיפַ֥ת רָז֖וֹן זְעוּמָֽה׃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הַאֶזְכֶּ֖ה בְּמֹ֣אזְנֵי רֶ֑שַׁע וּבְכִ֖יס אַבְנֵ֥י מִרְמָֽה׃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אֲשֶׁ֤ר עֲשִׁירֶ֙יהָ֙ מָלְא֣וּ חָמָ֔ס וְיֹשְׁבֶ֖יהָ דִּבְּרוּ־שָׁ֑קֶר וּלְשׁוֹנָ֖ם רְמִיָּ֥ה בְּפִיהֶֽם׃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וְגַם־אֲנִ֖י הֶחֱלֵ֣יתִי הַכּוֹתֶ֑ךָ הַשְׁמֵ֖ם עַל־חַטֹּאתֶֽךָ׃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אַתָּ֤ה תֹאכַל֙ וְלֹ֣א תִשְׂבָּ֔ע וְיֶשְׁחֲךָ֖ בְּקִרְבֶּ֑ךָ וְתַסֵּג֙ וְלֹ֣א תַפְלִ֔יט וַאֲשֶׁ֥ר תְּפַלֵּ֖ט לַחֶ֥רֶב אֶתֵּֽן׃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אַתָּ֥ה תִזְרַ֖ע וְלֹ֣א תִקְצ֑וֹר אַתָּ֤ה תִדְרֹֽךְ־זַ֙יִת֙ וְלֹא־תָס֣וּךְ שֶׁ֔מֶן וְתִיר֖וֹשׁ וְלֹ֥א תִשְׁתֶּה־יָּֽיִן׃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וְיִשְׁתַּמֵּ֞ר חֻקּ֣וֹת עָמְרִ֗י וְכֹל֙ מַעֲשֵׂ֣ה בֵית־אַחְאָ֔ב וַתֵּלְכ֖וּ בְּמֹֽעֲצוֹתָ֑ם לְמַעַן֩ תִּתִּ֨י אֹתְךָ֜ לְשַׁמָּ֗ה וְיֹשְׁבֶ֙יהָ֙ לִשְׁרֵקָ֔ה וְחֶרְפַּ֥ת עַמִּ֖י תִּשָּֽׂאוּ׃ פ</w:t>
      </w:r>
    </w:p>
    <w:p>
      <w:pPr>
        <w:pStyle w:val="Heading2"/>
        <w:bidi/>
      </w:pPr>
      <w:r>
        <w:rPr>
          <w:rtl/>
          <w:cs/>
          <w:lang w:val="he_IL" w:bidi="he_IL"/>
        </w:rPr>
        <w:t>Micah 7:1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אַ֣לְלַי לִ֗י כִּ֤י הָיִ֙יתִי֙ כְּאָסְפֵּי־קַ֔יִץ כְּעֹלְלֹ֖ת בָּצִ֑יר אֵין־אֶשְׁכּ֣וֹל לֶאֱכ֔וֹל בִּכּוּרָ֖ה אִוְּתָ֥ה נַפְשִֽׁי׃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אָבַ֤ד חָסִיד֙ מִן־הָאָ֔רֶץ וְיָשָׁ֥ר בָּאָדָ֖ם אָ֑יִן כֻּלָּם֙ לְדָמִ֣ים יֶאֱרֹ֔בוּ אִ֥ישׁ אֶת־אָחִ֖יהוּ יָצ֥וּדוּ חֵֽרֶם׃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עַל־הָרַ֤ע כַּפַּ֙יִם֙ לְהֵיטִ֔יב הַשַּׂ֣ר שֹׁאֵ֔ל וְהַשֹּׁפֵ֖ט בַּשִׁלּ֑וּם וְהַגָּד֗וֹל דֹּבֵ֨ר הַוַּ֥ת נַפְשׁ֛וֹ ה֖וּא וַֽיְעַבְּתֽוּהָ׃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טוֹבָ֣ם כְּחֵ֔דֶק יָשָׁ֖ר מִמְּסוּכָ֑ה י֤וֹם מְצַפֶּ֙יךָ֙ פְּקֻדָּתְךָ֣ בָ֔אָה עַתָּ֥ה תִהְיֶ֖ה מְבוּכָתָֽם׃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אַל־תַּאֲמִ֣ינוּ בְרֵ֔עַ אַֽל־תִּבְטְח֖וּ בְּאַלּ֑וּף מִשֹּׁכֶ֣בֶת חֵיקֶ֔ךָ שְׁמֹ֖ר פִּתְחֵי־פִֽיךָ׃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כִּֽי־בֵן֙ מְנַבֵּ֣ל אָ֔ב בַּ֚ת קָמָ֣ה בְאִמָּ֔הּ כַּלָּ֖ה בַּחֲמֹתָ֑הּ אֹיְבֵ֥י אִ֖ישׁ אַנְשֵׁ֥י בֵיתֽוֹ׃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וַאֲנִי֙ בַּיהוָ֣ה אֲצַפֶּ֔ה אוֹחִ֖ילָה לֵאלֹהֵ֣י יִשְׁעִ֑י יִשְׁמָעֵ֖נִי אֱלֹהָֽי׃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אַֽל־תִּשְׂמְחִ֤י אֹיַ֙בְתִּי֙ לִ֔י כִּ֥י נָפַ֖לְתִּי קָ֑מְתִּי כִּֽי־אֵשֵׁ֣ב בַּחֹ֔שֶׁךְ יְהוָ֖ה א֥וֹר לִֽי׃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זַ֤עַף יְהוָה֙ אֶשָּׂ֔א כִּ֥י חָטָ֖אתִי ל֑וֹ עַד֩ אֲשֶׁ֨ר יָרִ֤יב רִיבִי֙ וְעָשָׂ֣ה מִשְׁפָּטִ֔י יוֹצִיאֵ֣נִי לָא֔וֹר אֶרְאֶ֖ה בְּצִדְקָתֽוֹ׃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וְתֵרֶ֤א אֹיַ֙בְתִּי֙ וּתְכַסֶּ֣הָ בוּשָׁ֔ה הָאֹמְרָ֣ה אֵלַ֔י אַיּ֖וֹ יְהוָ֣ה אֱלֹהָ֑יִךְ עֵינַי֙ תִּרְאֶ֣ינָּה בָּ֔הּ עַתָּ֛ה תִּֽהְיֶ֥ה לְמִרְמָ֖ס כְּטִ֥יט חוּצֽוֹת׃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י֖וֹם לִבְנ֣וֹת גְּדֵרָ֑יִךְ י֥וֹם הַה֖וּא יִרְחַק־חֹֽק׃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י֥וֹם הוּא֙ וְעָדֶ֣יךָ יָב֔וֹא לְמִנִּ֥י אַשּׁ֖וּר וְעָרֵ֣י מָצ֑וֹר וּלְמִנִּ֤י מָצוֹר֙ וְעַד־נָהָ֔ר וְיָ֥ם מִיָּ֖ם וְהַ֥ר הָהָֽר׃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וְהָיְתָ֥ה הָאָ֛רֶץ לִשְׁמָמָ֖ה עַל־יֹֽשְׁבֶ֑יהָ מִפְּרִ֖י מַֽעַלְלֵיהֶֽם׃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רְעֵ֧ה עַמְּךָ֣ בְשִׁבְטֶ֗ךָ צֹ֚אן נַֽחֲלָתֶ֔ךָ שֹׁכְנִ֣י לְבָדָ֔ד יַ֖עַר בְּת֣וֹךְ כַּרְמֶ֑ל יִרְע֥וּ בָשָׁ֛ן וְגִלְעָ֖ד כִּימֵ֥י עוֹלָֽם׃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כִּימֵ֥י צֵאתְךָ֖ מֵאֶ֣רֶץ מִצְרָ֑יִם אַרְאֶ֖נּוּ נִפְלָאֽוֹת׃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יִרְא֤וּ גוֹיִם֙ וְיֵבֹ֔שׁוּ מִכֹּ֖ל גְּבֽוּרָתָ֑ם יָשִׂ֤ימוּ יָד֙ עַל־פֶּ֔ה אָזְנֵיהֶ֖ם תֶּחֱרַֽשְׁנָה׃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יְלַחֲכ֤וּ עָפָר֙ כַּנָּחָ֔שׁ כְּזֹחֲלֵ֣י אֶ֔רֶץ יִרְגְּז֖וּ מִמִּסְגְּרֹֽתֵיהֶ֑ם אֶל־יְהוָ֤ה אֱלֹהֵ֙ינוּ֙ יִפְחָ֔דוּ וְיִֽרְא֖וּ מִמֶּֽךָּ׃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מִי־אֵ֣ל כָּמ֗וֹךָ נֹשֵׂ֤א עָוֺן֙ וְעֹבֵ֣ר עַל־פֶּ֔שַׁע לִשְׁאֵרִ֖ית נַחֲלָת֑וֹ לֹא־הֶחֱזִ֤יק לָעַד֙ אַפּ֔וֹ כִּֽי־חָפֵ֥ץ חֶ֖סֶד הֽוּא׃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יָשׁ֣וּב יְרַֽחֲמֵ֔נוּ יִכְבֹּ֖שׁ עֲוֺֽנֹתֵ֑ינוּ וְתַשְׁלִ֛יךְ בִּמְצֻל֥וֹת יָ֖ם כָּל־חַטֹּאותָֽם׃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תִּתֵּ֤ן אֱמֶת֙ לְיַֽעֲקֹ֔ב חֶ֖סֶד לְאַבְרָהָ֑ם אֲשֶׁר־נִשְׁבַּ֥עְתָּ לַאֲבֹתֵ֖ינוּ מִ֥ימֵי קֶֽדֶם׃</w:t>
      </w:r>
    </w:p>
    <w:sectPr w:rsidR="00443E2A" w:rsidRPr="00443E2A" w:rsidSect="007E084E">
      <w:rtlGutter/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he_IL" w:eastAsia="en-US" w:bidi="he_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hb.openscriptures.org/HomeFiles/Oshb.html" TargetMode="External"/><Relationship Id="rId14" Type="http://schemas.openxmlformats.org/officeDocument/2006/relationships/hyperlink" Target="http://creativecommons.org/licenses/by/4.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