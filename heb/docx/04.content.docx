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Numbers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וַיְדַבֵּ֨ר יְהוָ֧ה אֶל־מֹשֶׁ֛ה בְּמִדְבַּ֥ר סִינַ֖י בְּאֹ֣הֶל מוֹעֵ֑ד בְּאֶחָד֩ לַחֹ֨דֶשׁ הַשֵּׁנִ֜י בַּשָּׁנָ֣ה הַשֵּׁנִ֗ית לְצֵאתָ֛ם מֵאֶ֥רֶץ מִצְרַ֖יִם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שְׂא֗וּ אֶת־רֹאשׁ֙ כָּל־עֲדַ֣ת בְּנֵֽי־יִשְׂרָאֵ֔ל לְמִשְׁפְּחֹתָ֖ם לְבֵ֣ית אֲבֹתָ֑ם בְּמִסְפַּ֣ר שֵׁמ֔וֹת כָּל־זָכָ֖ר לְגֻלְגְּלֹתָֽם׃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מִבֶּ֨ן עֶשְׂרִ֤ים שָׁנָה֙ וָמַ֔עְלָה כָּל־יֹצֵ֥א צָבָ֖א בְּיִשְׂרָאֵ֑ל תִּפְקְד֥וּ אֹתָ֛ם לְצִבְאֹתָ֖ם אַתָּ֥ה וְאַהֲרֹֽן׃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וְאִתְּכֶ֣ם יִהְי֔וּ אִ֥ישׁ אִ֖ישׁ לַמַּטֶּ֑ה אִ֛ישׁ רֹ֥אשׁ לְבֵית־אֲבֹתָ֖יו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וְאֵ֙לֶּה֙ שְׁמ֣וֹת הָֽאֲנָשִׁ֔ים אֲשֶׁ֥ר יַֽעַמְד֖וּ אִתְּכֶ֑ם לִרְאוּבֵ֕ן אֱלִיצ֖וּר בֶּן־שְׁדֵיאֽוּר׃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לְשִׁמְע֕וֹן שְׁלֻמִיאֵ֖ל בֶּן־צוּרִֽישַׁדָּֽי׃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לִֽיהוּדָ֕ה נַחְשׁ֖וֹן בֶּן־עַמִּינָדָֽב׃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לְיִ֨שָּׂשכָ֔ר נְתַנְאֵ֖ל בֶּן־צוּעָֽר׃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לִזְבוּלֻ֕ן אֱלִיאָ֖ב בֶּן־חֵלֹֽן׃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לִבְנֵ֣י יוֹסֵ֔ף לְאֶפְרַ֕יִם אֱלִישָׁמָ֖ע בֶּן־עַמִּיה֑וּד לִמְנַשֶּׁ֕ה גַּמְלִיאֵ֖ל בֶּן־פְּדָהצֽוּר׃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לְבִ֨נְיָמִ֔ן אֲבִידָ֖ן בֶּן־גִּדְעֹנִֽי׃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לְדָ֕ן אֲחִיעֶ֖זֶר בֶּן־עַמִּֽישַׁדָּֽי׃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לְאָשֵׁ֕ר פַּגְעִיאֵ֖ל בֶּן־עָכְרָֽן׃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לְגָ֕ד אֶלְיָסָ֖ף בֶּן־דְּעוּאֵֽל׃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לְנַ֨פְתָּלִ֔י אֲחִירַ֖ע בֶּן־עֵינָֽן׃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אֵ֚לֶּה קריאי הָעֵדָ֔ה נְשִׂיאֵ֖י מַטּ֣וֹת אֲבוֹתָ֑ם רָאשֵׁ֛י אַלְפֵ֥י יִשְׂרָאֵ֖ל 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וַיִּקַּ֥ח מֹשֶׁ֖ה וְאַהֲרֹ֑ן אֵ֚ת הָאֲנָשִׁ֣ים הָאֵ֔לֶּה אֲשֶׁ֥ר נִקְּב֖וּ בְּשֵׁמֽוֹת׃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וְאֵ֨ת כָּל־הָעֵדָ֜ה הִקְהִ֗ילוּ בְּאֶחָד֙ לַחֹ֣דֶשׁ הַשֵּׁנִ֔י וַיִּתְיַֽלְד֥וּ עַל־מִשְׁפְּחֹתָ֖ם לְבֵ֣ית אֲבֹתָ֑ם בְּמִסְפַּ֣ר שֵׁמ֗וֹת מִבֶּ֨ן עֶשְׂרִ֥ים שָׁנָ֛ה וָמַ֖עְלָה לְגֻלְגְּלֹתָֽם׃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כַּאֲשֶׁ֛ר צִוָּ֥ה יְהוָ֖ה אֶת־מֹשֶׁ֑ה וַֽיִּפְקְדֵ֖ם בְּמִדְבַּ֥ר סִינָֽי׃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וַיִּהְי֤וּ בְנֵֽי־רְאוּבֵן֙ בְּכֹ֣ר יִשְׂרָאֵ֔ל תּוֹלְדֹתָ֥ם לְמִשְׁפְּחֹתָ֖ם לְבֵ֣ית אֲבֹתָ֑ם בְּמִסְפַּ֤ר שֵׁמוֹת֙ לְגֻלְגְּלֹתָ֔ם כָּל־זָכָ֗ר מִבֶּ֨ן עֶשְׂרִ֤ים שָׁנָה֙ וָמַ֔עְלָה כֹּ֖ל יֹצֵ֥א צָבָֽא׃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פְּקֻדֵיהֶ֖ם לְמַטֵּ֣ה רְאוּבֵ֑ן שִׁשָּׁ֧ה וְאַרְבָּעִ֛ים אֶ֖לֶף וַחֲמֵ֥שׁ מֵאֽוֹת׃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לִבְנֵ֣י שִׁמְע֔וֹן תּוֹלְדֹתָ֥ם לְמִשְׁפְּחֹתָ֖ם לְבֵ֣ית אֲבֹתָ֑ם פְּקֻדָ֗יו בְּמִסְפַּ֤ר שֵׁמוֹת֙ לְגֻלְגְּלֹתָ֔ם כָּל־זָכָ֗ר מִבֶּ֨ן עֶשְׂרִ֤ים שָׁנָה֙ וָמַ֔עְלָה כֹּ֖ל יֹצֵ֥א צָבָֽא׃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פְּקֻדֵיהֶ֖ם לְמַטֵּ֣ה שִׁמְע֑וֹן תִּשְׁעָ֧ה וַחֲמִשִּׁ֛ים אֶ֖לֶף וּשְׁלֹ֥שׁ מֵאֽוֹת׃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לִבְנֵ֣י גָ֔ד תּוֹלְדֹתָ֥ם לְמִשְׁפְּחֹתָ֖ם לְבֵ֣ית אֲבֹתָ֑ם בְּמִסְפַּ֣ר שֵׁמ֗וֹת מִבֶּ֨ן עֶשְׂרִ֤ים שָׁנָה֙ וָמַ֔עְלָה כֹּ֖ל יֹצֵ֥א צָבָֽא׃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פְּקֻדֵיהֶ֖ם לְמַטֵּ֣ה גָ֑ד חֲמִשָּׁ֤ה וְאַרְבָּעִים֙ אֶ֔לֶף וְשֵׁ֥שׁ מֵא֖וֹת וַחֲמִשִּֽׁים׃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לִבְנֵ֣י יְהוּדָ֔ה תּוֹלְדֹתָ֥ם לְמִשְׁפְּחֹתָ֖ם לְבֵ֣ית אֲבֹתָ֑ם בְּמִסְפַּ֣ר שֵׁמֹ֗ת מִבֶּ֨ן עֶשְׂרִ֤ים שָׁנָה֙ וָמַ֔עְלָה כֹּ֖ל יֹצֵ֥א צָבָֽא׃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פְּקֻדֵיהֶ֖ם לְמַטֵּ֣ה יְהוּדָ֑ה אַרְבָּעָ֧ה וְשִׁבְעִ֛ים אֶ֖לֶף וְשֵׁ֥שׁ מֵאֽוֹת׃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לִבְנֵ֣י יִשָּׂשכָ֔ר תּוֹלְדֹתָ֥ם לְמִשְׁפְּחֹתָ֖ם לְבֵ֣ית אֲבֹתָ֑ם בְּמִסְפַּ֣ר שֵׁמֹ֗ת מִבֶּ֨ן עֶשְׂרִ֤ים שָׁנָה֙ וָמַ֔עְלָה כֹּ֖ל יֹצֵ֥א צָבָֽא׃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פְּקֻדֵיהֶ֖ם לְמַטֵּ֣ה יִשָּׂשכָ֑ר אַרְבָּעָ֧ה וַחֲמִשִּׁ֛ים אֶ֖לֶף וְאַרְבַּ֥ע מֵאֽוֹת׃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לִבְנֵ֣י זְבוּלֻ֔ן תּוֹלְדֹתָ֥ם לְמִשְׁפְּחֹתָ֖ם לְבֵ֣ית אֲבֹתָ֑ם בְּמִסְפַּ֣ר שֵׁמֹ֗ת מִבֶּ֨ן עֶשְׂרִ֤ים שָׁנָה֙ וָמַ֔עְלָה כֹּ֖ל יֹצֵ֥א צָבָֽא׃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פְּקֻדֵיהֶ֖ם לְמַטֵּ֣ה זְבוּלֻ֑ן שִׁבְעָ֧ה וַחֲמִשִּׁ֛ים אֶ֖לֶף וְאַרְבַּ֥ע מֵאֽוֹת׃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לִבְנֵ֤י יוֹסֵף֙ לִבְנֵ֣י אֶפְרַ֔יִם תּוֹלְדֹתָ֥ם לְמִשְׁפְּחֹתָ֖ם לְבֵ֣ית אֲבֹתָ֑ם בְּמִסְפַּ֣ר שֵׁמֹ֗ת מִבֶּ֨ן עֶשְׂרִ֤ים שָׁנָה֙ וָמַ֔עְלָה כֹּ֖ל יֹצֵ֥א צָבָֽא׃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פְּקֻדֵיהֶ֖ם לְמַטֵּ֣ה אֶפְרָ֑יִם אַרְבָּעִ֥ים אֶ֖לֶף וַחֲמֵ֥שׁ מֵאֽוֹת׃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לִבְנֵ֣י מְנַשֶּׁ֔ה תּוֹלְדֹתָ֥ם לְמִשְׁפְּחֹתָ֖ם לְבֵ֣ית אֲבֹתָ֑ם בְּמִסְפַּ֣ר שֵׁמ֗וֹת מִבֶּ֨ן עֶשְׂרִ֤ים שָׁנָה֙ וָמַ֔עְלָה כֹּ֖ל יֹצֵ֥א צָבָֽא׃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פְּקֻדֵיהֶ֖ם לְמַטֵּ֣ה מְנַשֶּׁ֑ה שְׁנַ֧יִם וּשְׁלֹשִׁ֛ים אֶ֖לֶף וּמָאתָֽיִם׃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לִבְנֵ֣י בִנְיָמִ֔ן תּוֹלְדֹתָ֥ם לְמִשְׁפְּחֹתָ֖ם לְבֵ֣ית אֲבֹתָ֑ם בְּמִסְפַּ֣ר שֵׁמֹ֗ת מִבֶּ֨ן עֶשְׂרִ֤ים שָׁנָה֙ וָמַ֔עְלָה כֹּ֖ל יֹצֵ֥א צָבָֽא׃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פְּקֻדֵיהֶ֖ם לְמַטֵּ֣ה בִנְיָמִ֑ן חֲמִשָּׁ֧ה וּשְׁלֹשִׁ֛ים אֶ֖לֶף וְאַרְבַּ֥ע מֵאֽוֹת׃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לִבְנֵ֣י דָ֔ן תּוֹלְדֹתָ֥ם לְמִשְׁפְּחֹתָ֖ם לְבֵ֣ית אֲבֹתָ֑ם בְּמִסְפַּ֣ר שֵׁמֹ֗ת מִבֶּ֨ן עֶשְׂרִ֤ים שָׁנָה֙ וָמַ֔עְלָה כֹּ֖ל יֹצֵ֥א צָבָֽא׃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פְּקֻדֵיהֶ֖ם לְמַטֵּ֣ה דָ֑ן שְׁנַ֧יִם וְשִׁשִּׁ֛ים אֶ֖לֶף וּשְׁבַ֥ע מֵאֽוֹת׃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לִבְנֵ֣י אָשֵׁ֔ר תּוֹלְדֹתָ֥ם לְמִשְׁפְּחֹתָ֖ם לְבֵ֣ית אֲבֹתָ֑ם בְּמִסְפַּ֣ר שֵׁמֹ֗ת מִבֶּ֨ן עֶשְׂרִ֤ים שָׁנָה֙ וָמַ֔עְלָה כֹּ֖ל יֹצֵ֥א צָבָֽא׃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פְּקֻדֵיהֶ֖ם לְמַטֵּ֣ה אָשֵׁ֑ר אֶחָ֧ד וְאַרְבָּעִ֛ים אֶ֖לֶף וַחֲמֵ֥שׁ מֵאֽוֹת׃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בְּנֵ֣י נַפְתָּלִ֔י תּוֹלְדֹתָ֥ם לְמִשְׁפְּחֹתָ֖ם לְבֵ֣ית אֲבֹתָ֑ם בְּמִסְפַּ֣ר שֵׁמֹ֗ת מִבֶּ֨ן עֶשְׂרִ֤ים שָׁנָה֙ וָמַ֔עְלָה כֹּ֖ל יֹצֵ֥א צָבָֽא׃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פְּקֻדֵיהֶ֖ם לְמַטֵּ֣ה נַפְתָּלִ֑י שְׁלֹשָׁ֧ה וַחֲמִשִּׁ֛ים אֶ֖לֶף וְאַרְבַּ֥ע מֵאֽוֹת׃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אֵ֣לֶּה הַפְּקֻדִ֡ים אֲשֶׁר֩ פָּקַ֨ד מֹשֶׁ֤ה וְאַהֲרֹן֙ וּנְשִׂיאֵ֣י יִשְׂרָאֵ֔ל שְׁנֵ֥ים עָשָׂ֖ר אִ֑ישׁ אִישׁ־אֶחָ֥ד לְבֵית־אֲבֹתָ֖יו הָיֽוּ׃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וַיִּֽהְי֛וּ כָּל־פְּקוּדֵ֥י בְנֵֽי־יִשְׂרָאֵ֖ל לְבֵ֣ית אֲבֹתָ֑ם מִבֶּ֨ן עֶשְׂרִ֤ים שָׁנָה֙ וָמַ֔עְלָה כָּל־יֹצֵ֥א צָבָ֖א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וַיִּֽהְיוּ֙ כָּל־הַפְּקֻדִ֔ים שֵׁשׁ־מֵא֥וֹת אֶ֖לֶף וּשְׁלֹ֣שֶׁת אֲלָפִ֑ים וַחֲמֵ֥שׁ מֵא֖וֹת וַחֲמִשִּֽׁים׃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וְהַלְוִיִּ֖ם לְמַטֵּ֣ה אֲבֹתָ֑ם לֹ֥א הָתְפָּקְד֖וּ בְּתוֹכָֽם׃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אַ֣ךְ אֶת־מַטֵּ֤ה לֵוִי֙ לֹ֣א תִפְקֹ֔ד וְאֶת־רֹאשָׁ֖ם לֹ֣א תִשָּׂ֑א בְּת֖וֹךְ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וְאַתָּ֡ה הַפְקֵ֣ד אֶת־הַלְוִיִּם֩ עַל־מִשְׁכַּ֨ן הָעֵדֻ֜ת וְעַ֣ל כָּל־כֵּלָיו֮ וְעַ֣ל כָּל־אֲשֶׁר־לוֹ֒ הֵ֜מָּה יִשְׂא֤וּ אֶת־הַמִּשְׁכָּן֙ וְאֶת־כָּל־כֵּלָ֔יו וְהֵ֖ם יְשָׁרְתֻ֑הוּ וְסָבִ֥יב לַמִּשְׁכָּ֖ן יַחֲנֽוּ׃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וּבִנְסֹ֣עַ הַמִּשְׁכָּ֗ן יוֹרִ֤ידוּ אֹתוֹ֙ הַלְוִיִּ֔ם וּבַחֲנֹת֙ הַמִּשְׁכָּ֔ן יָקִ֥ימוּ אֹת֖וֹ הַלְוִיִּ֑ם וְהַזָּ֥ר הַקָּרֵ֖ב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וְחָנ֖וּ בְּנֵ֣י יִשְׂרָאֵ֑ל אִ֧ישׁ עַֽל־מַחֲנֵ֛הוּ וְאִ֥ישׁ עַל־דִּגְל֖וֹ לְצִבְאֹתָֽם׃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וְהַלְוִיִּ֞ם יַחֲנ֤וּ סָבִיב֙ לְמִשְׁכַּ֣ן הָעֵדֻ֔ת וְלֹֽא־יִהְיֶ֣ה קֶ֔צֶף עַל־עֲדַ֖ת בְּנֵ֣י יִשְׂרָאֵ֑ל וְשָׁמְרוּ֙ הַלְוִיִּ֔ם אֶת־מִשְׁמֶ֖רֶת מִשְׁכַּ֥ן הָעֵדֽוּת׃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וַֽיַּעֲשׂ֖וּ בְּנֵ֣י יִשְׂרָאֵ֑ל כְּ֠כֹל אֲשֶׁ֨ר צִוָּ֧ה יְהוָ֛ה אֶת־מֹשֶׁ֖ה כֵּ֥ן עָשֽׂוּ׃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וַיְדַבֵּ֣ר יְהוָ֔ה אֶל־מֹשֶׁ֥ה וְאֶֽל־אַהֲרֹ֖ן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אִ֣ישׁ עַל־דִּגְל֤וֹ בְאֹתֹת֙ לְבֵ֣ית אֲבֹתָ֔ם יַחֲנ֖וּ בְּנֵ֣י יִשְׂרָאֵ֑ל מִנֶּ֕גֶד סָבִ֥יב לְאֹֽהֶל־מוֹעֵ֖ד יַחֲנֽוּ׃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וְהַחֹנִים֙ קֵ֣דְמָה מִזְרָ֔חָה דֶּ֛גֶל מַחֲנֵ֥ה יְהוּדָ֖ה לְצִבְאֹתָ֑ם וְנָשִׂיא֙ לִבְנֵ֣י יְהוּדָ֔ה נַחְשׁ֖וֹן בֶּן־עַמִּינָדָֽב׃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וּצְבָא֖וֹ וּפְקֻדֵיהֶ֑ם אַרְבָּעָ֧ה וְשִׁבְעִ֛ים אֶ֖לֶף וְשֵׁ֥שׁ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וְהַחֹנִ֥ים עָלָ֖יו מַטֵּ֣ה יִשָּׂשכָ֑ר וְנָשִׂיא֙ לִבְנֵ֣י יִשָּׂשכָ֔ר נְתַנְאֵ֖ל בֶּן־צוּעָֽר׃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וּצְבָא֖וֹ וּפְקֻדָ֑יו אַרְבָּעָ֧ה וַחֲמִשִּׁ֛ים אֶ֖לֶף וְאַרְבַּ֥ע מֵאֽוֹת׃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מַטֵּ֖ה זְבוּלֻ֑ן וְנָשִׂיא֙ לִבְנֵ֣י זְבוּלֻ֔ן אֱלִיאָ֖ב בֶּן־חֵלֹֽן׃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וּצְבָא֖וֹ וּפְקֻדָ֑יו שִׁבְעָ֧ה וַחֲמִשִּׁ֛ים אֶ֖לֶף וְאַרְבַּ֥ע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כָּֽל־הַפְּקֻדִ֞ים לְמַחֲנֵ֣ה יְהוּדָ֗ה מְאַ֨ת אֶ֜לֶף וּשְׁמֹנִ֥ים אֶ֛לֶף וְשֵֽׁשֶׁת־אֲלָפִ֥ים וְאַרְבַּע־מֵא֖וֹת לְצִבְאֹתָ֑ם רִאשֹׁנָ֖ה יִסָּֽעוּ׃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דֶּ֣גֶל מַחֲנֵ֧ה רְאוּבֵ֛ן תֵּימָ֖נָה לְצִבְאֹתָ֑ם וְנָשִׂיא֙ לִבְנֵ֣י רְאוּבֵ֔ן אֱלִיצ֖וּר בֶּן־שְׁדֵיאֽוּר׃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וּצְבָא֖וֹ וּפְקֻדָ֑יו שִׁשָּׁ֧ה וְאַרְבָּעִ֛ים אֶ֖לֶף וַחֲמֵ֥שׁ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וְהַחוֹנִ֥ם עָלָ֖יו מַטֵּ֣ה שִׁמְע֑וֹן וְנָשִׂיא֙ לִבְנֵ֣י שִׁמְע֔וֹן שְׁלֻמִיאֵ֖ל בֶּן־צוּרִֽי־שַׁדָּֽי׃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וּצְבָא֖וֹ וּפְקֻדֵיהֶ֑ם תִּשְׁעָ֧ה וַחֲמִשִּׁ֛ים אֶ֖לֶף וּשְׁלֹ֥שׁ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וְמַטֵּ֖ה גָּ֑ד וְנָשִׂיא֙ לִבְנֵ֣י גָ֔ד אֶלְיָסָ֖ף בֶּן־רְעוּאֵֽל׃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וּצְבָא֖וֹ וּפְקֻדֵיהֶ֑ם חֲמִשָּׁ֤ה וְאַרְבָּעִים֙ אֶ֔לֶף וְשֵׁ֥שׁ מֵא֖וֹת וַחֲמִשִּֽׁים׃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כָּֽל־הַפְּקֻדִ֞ים לְמַחֲנֵ֣ה רְאוּבֵ֗ן מְאַ֨ת אֶ֜לֶף וְאֶחָ֨ד וַחֲמִשִּׁ֥ים אֶ֛לֶף וְאַרְבַּע־מֵא֥וֹת וַחֲמִשִּׁ֖ים לְצִבְאֹתָ֑ם וּשְׁנִיִּ֖ם יִסָּֽעוּ׃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וְנָסַ֧ע אֹֽהֶל־מוֹעֵ֛ד מַחֲנֵ֥ה הַלְוִיִּ֖ם בְּת֣וֹךְ הַֽמַּחֲנֹ֑ת כַּאֲשֶׁ֤ר יַחֲנוּ֙ כֵּ֣ן יִסָּ֔עוּ אִ֥ישׁ עַל־יָד֖וֹ לְדִגְלֵיהֶֽם׃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דֶּ֣גֶל מַחֲנֵ֥ה אֶפְרַ֛יִם לְצִבְאֹתָ֖ם יָ֑מָּה וְנָשִׂיא֙ לִבְנֵ֣י אֶפְרַ֔יִם אֱלִישָׁמָ֖ע בֶּן־עַמִּיהֽוּד׃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וּצְבָא֖וֹ וּפְקֻדֵיהֶ֑ם אַרְבָּעִ֥ים אֶ֖לֶף וַחֲמֵ֥שׁ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וְעָלָ֖יו מַטֵּ֣ה מְנַשֶּׁ֑ה וְנָשִׂיא֙ לִבְנֵ֣י מְנַשֶּׁ֔ה גַּמְלִיאֵ֖ל בֶּן־פְּדָהצֽוּר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וּצְבָא֖וֹ וּפְקֻדֵיהֶ֑ם שְׁנַ֧יִם וּשְׁלֹשִׁ֛ים אֶ֖לֶף וּמָאתָֽיִם׃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וּמַטֵּ֖ה בִּנְיָמִ֑ן וְנָשִׂיא֙ לִבְנֵ֣י בִנְיָמִ֔ן אֲבִידָ֖ן בֶּן־גִּדְעֹנִֽי׃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וּצְבָא֖וֹ וּפְקֻדֵיהֶ֑ם חֲמִשָּׁ֧ה וּשְׁלֹשִׁ֛ים אֶ֖לֶף וְאַרְבַּ֥ע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כָּֽל־הַפְּקֻדִ֞ים לְמַחֲנֵ֣ה אֶפְרַ֗יִם מְאַ֥ת אֶ֛לֶף וּשְׁמֹֽנַת־אֲלָפִ֥ים וּמֵאָ֖ה לְצִבְאֹתָ֑ם וּשְׁלִשִׁ֖ים יִסָּֽעוּ׃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דֶּ֣גֶל מַחֲנֵ֥ה דָ֛ן צָפֹ֖נָה לְצִבְאֹתָ֑ם וְנָשִׂיא֙ לִבְנֵ֣י דָ֔ן אֲחִיעֶ֖זֶר בֶּן־עַמִּֽישַׁדָּֽי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וּצְבָא֖וֹ וּפְקֻדֵיהֶ֑ם שְׁנַ֧יִם וְשִׁשִּׁ֛ים אֶ֖לֶף וּשְׁבַ֥ע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וְהַחֹנִ֥ים עָלָ֖יו מַטֵּ֣ה אָשֵׁ֑ר וְנָשִׂיא֙ לִבְנֵ֣י אָשֵׁ֔ר פַּגְעִיאֵ֖ל בֶּן־עָכְרָֽן׃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וּצְבָא֖וֹ וּפְקֻדֵיהֶ֑ם אֶחָ֧ד וְאַרְבָּעִ֛ים אֶ֖לֶף וַחֲמֵ֥שׁ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וּמַטֵּ֖ה נַפְתָּלִ֑י וְנָשִׂיא֙ לִבְנֵ֣י נַפְתָּלִ֔י אֲחִירַ֖ע בֶּן־עֵינָֽן׃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וּצְבָא֖וֹ וּפְקֻדֵיהֶ֑ם שְׁלֹשָׁ֧ה וַחֲמִשִּׁ֛ים אֶ֖לֶף וְאַרְבַּ֥ע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כָּל־הַפְּקֻדִים֙ לְמַ֣חֲנֵה דָ֔ן מְאַ֣ת אֶ֗לֶף וְשִׁבְעָ֧ה וַחֲמִשִּׁ֛ים אֶ֖לֶף וְשֵׁ֣שׁ מֵא֑וֹת לָאַחֲרֹנָ֥ה יִסְע֖וּ לְדִגְלֵיהֶֽם׃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אֵ֛לֶּה פְּקוּדֵ֥י בְנֵֽי־יִשְׂרָאֵ֖ל לְבֵ֣ית אֲבֹתָ֑ם כָּל־פְּקוּדֵ֤י הַֽמַּחֲנֹת֙ לְצִבְאֹתָ֔ם שֵׁשׁ־מֵא֥וֹת אֶ֙לֶף֙ וּשְׁלֹ֣שֶׁת אֲלָפִ֔ים וַחֲמֵ֥שׁ מֵא֖וֹת וַחֲמִשִּֽׁים׃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וְהַ֨לְוִיִּ֔ם לֹ֣א הָתְפָּקְד֔וּ בְּת֖וֹךְ בְּנֵ֣י יִשְׂרָאֵ֑ל כַּאֲשֶׁ֛ר 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וַֽיַּעֲשׂ֖וּ בְּנֵ֣י יִשְׂרָאֵ֑ל כְּ֠כֹל אֲשֶׁר־צִוָּ֨ה יְהוָ֜ה אֶת־מֹשֶׁ֗ה כֵּֽן־חָנ֤וּ לְדִגְלֵיהֶם֙ וְכֵ֣ן נָסָ֔עוּ אִ֥ישׁ לְמִשְׁפְּחֹתָ֖יו עַל־בֵּ֥ית אֲבֹתָֽיו׃</w:t>
      </w:r>
    </w:p>
    <w:p>
      <w:pPr>
        <w:pStyle w:val="Heading2"/>
        <w:bidi/>
      </w:pPr>
      <w:r>
        <w:rPr>
          <w:rtl/>
          <w:cs/>
          <w:lang w:val="he_IL" w:bidi="he_IL"/>
        </w:rPr>
        <w:t>Numbers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וְאֵ֛לֶּה תּוֹלְדֹ֥ת אַהֲרֹ֖ן וּמֹשֶׁ֑ה בְּי֗וֹם דִּבֶּ֧ר יְהוָ֛ה אֶת־מֹשֶׁ֖ה בְּהַ֥ר סִינָֽי׃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וְאֵ֛לֶּה שְׁמ֥וֹת בְּֽנֵי־אַהֲרֹ֖ן הַבְּכ֣וֹר ׀ נָדָ֑ב וַאֲבִיה֕וּא אֶלְעָזָ֖ר וְאִיתָמָֽר׃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אֵ֗לֶּה שְׁמוֹת֙ בְּנֵ֣י אַהֲרֹ֔ן הַכֹּהֲנִ֖ים הַמְּשֻׁחִ֑ים אֲשֶׁר־מִלֵּ֥א יָדָ֖ם לְכַהֵֽן׃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וַיָּ֣מָת נָדָ֣ב וַאֲבִיה֣וּא לִפְנֵ֣י יְהוָ֡ה בְּֽהַקְרִבָם֩ אֵ֨שׁ זָרָ֜ה לִפְנֵ֤י יְהוָה֙ בְּמִדְבַּ֣ר סִינַ֔י וּבָנִ֖ים לֹא־הָי֣וּ לָהֶ֑ם וַיְכַהֵ֤ן אֶלְעָזָר֙ וְאִ֣יתָמָ֔ר עַל־פְּנֵ֖י אַהֲרֹ֥ן אֲבִיהֶֽם׃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הַקְרֵב֙ אֶת־מַטֵּ֣ה לֵוִ֔י וְֽהַעֲמַדְתָּ֣ אֹת֔וֹ לִפְנֵ֖י אַהֲרֹ֣ן הַכֹּהֵ֑ן וְשֵׁרְת֖וּ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וְשָׁמְר֣וּ אֶת־מִשְׁמַרְתּ֗וֹ וְאֶת־מִשְׁמֶ֙רֶת֙ כָּל־הָ֣עֵדָ֔ה לִפְנֵ֖י אֹ֣הֶל מוֹעֵ֑ד לַעֲבֹ֖ד אֶת־עֲבֹדַ֥ת הַמִּשְׁכָּֽן׃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וְשָׁמְר֗וּ אֶֽת־כָּל־ כְּלֵי֙ אֹ֣הֶל מוֹעֵ֔ד וְאֶת־מִשְׁמֶ֖רֶת בְּנֵ֣י יִשְׂרָאֵ֑ל לַעֲבֹ֖ד אֶת־עֲבֹדַ֥ת הַמִּשְׁכָּֽן׃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וְנָתַתָּה֙ אֶת־הַלְוִיִּ֔ם לְאַהֲרֹ֖ן וּלְבָנָ֑יו נְתוּנִ֨ם נְתוּנִ֥ם הֵ֙מָּה֙ ל֔וֹ מֵאֵ֖ת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וְאֶת־אַהֲרֹ֤ן וְאֶת־בָּנָיו֙ תִּפְקֹ֔ד וְשָׁמְר֖וּ אֶת־כְּהֻנָּתָ֑ם וְהַזָּ֥ר הַקָּרֵ֖ב יוּמָֽת׃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וַאֲנִ֞י הִנֵּ֧ה לָקַ֣חְתִּי אֶת־הַלְוִיִּ֗ם מִתּוֹךְ֙ בְּנֵ֣י יִשְׂרָאֵ֔ל תַּ֧חַת כָּל־בְּכ֛וֹר פֶּ֥טֶר רֶ֖חֶם מִבְּנֵ֣י יִשְׂרָאֵ֑ל וְהָ֥יוּ לִ֖י 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כִּ֣י לִי֮ כָּל־בְּכוֹר֒ בְּיוֹם֩ הַכֹּתִ֨י כָל־בְּכ֜וֹר בְּאֶ֣רֶץ מִצְרַ֗יִם הִקְדַּ֨שְׁתִּי לִ֤י כָל־בְּכוֹר֙ בְּיִשְׂרָאֵ֔ל מֵאָדָ֖ם עַד־בְּהֵמָ֑ה לִ֥י יִהְי֖וּ אֲנִ֥י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וַיְדַבֵּ֤ר יְהוָה֙ אֶל־מֹשֶׁ֔ה בְּמִדְבַּ֥ר סִינַ֖י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פְּקֹד֙ אֶת־בְּנֵ֣י לֵוִ֔י לְבֵ֥ית אֲבֹתָ֖ם לְמִשְׁפְּחֹתָ֑ם כָּל־זָכָ֛ר מִבֶּן־חֹ֥דֶשׁ וָמַ֖עְלָה תִּפְקְדֵֽם׃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וַיִּפְקֹ֥ד אֹתָ֛ם מֹשֶׁ֖ה עַל־פִּ֣י יְהוָ֑ה כַּאֲשֶׁ֖ר צֻוָּֽה׃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וַיִּֽהְיוּ־אֵ֥לֶּה בְנֵֽי־לֵוִ֖י בִּשְׁמֹתָ֑ם גֵּרְשׁ֕וֹן וּקְהָ֖ת וּמְרָרִֽי׃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וְאֵ֛לֶּה שְׁמ֥וֹת בְּֽנֵי־גֵרְשׁ֖וֹן לְמִשְׁפְּחֹתָ֑ם לִבְנִ֖י וְשִׁמְעִֽי׃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וּבְנֵ֥י קְהָ֖ת לְמִשְׁפְּחֹתָ֑ם עַמְרָ֣ם וְיִצְהָ֔ר חֶבְר֖וֹן וְעֻזִּיאֵֽל׃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וּבְנֵ֧י מְרָרִ֛י לְמִשְׁפְּחֹתָ֖ם מַחְלִ֣י וּמוּשִׁ֑י אֵ֥לֶּה הֵ֛ם מִשְׁפְּחֹ֥ת הַלֵּוִ֖י לְבֵ֥ית אֲבֹתָֽם׃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לְגֵ֣רְשׁ֔וֹן מִשְׁפַּ֙חַת֙ הַלִּבְנִ֔י וּמִשְׁפַּ֖חַת הַשִּׁמְעִ֑י אֵ֣לֶּה הֵ֔ם מִשְׁפְּחֹ֖ת הַגֵּרְשֻׁנִּֽי׃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פְּקֻדֵיהֶם֙ בְּמִסְפַּ֣ר כָּל־זָכָ֔ר מִבֶּן־חֹ֖דֶשׁ וָמָ֑עְלָה פְּקֻ֣דֵיהֶ֔ם שִׁבְעַ֥ת אֲלָפִ֖ים וַחֲמֵ֥שׁ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מִשְׁפְּחֹ֖ת הַגֵּרְשֻׁנִּ֑י אַחֲרֵ֧י הַמִּשְׁכָּ֛ן יַחֲנ֖וּ יָֽמָּה׃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וּנְשִׂ֥יא בֵֽית־אָ֖ב לַגֵּרְשֻׁנִּ֑י אֶלְיָסָ֖ף בֶּן־לָאֵֽל׃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וּמִשְׁמֶ֤רֶת בְּנֵֽי־גֵרְשׁוֹן֙ בְּאֹ֣הֶל מוֹעֵ֔ד הַמִּשְׁכָּ֖ן וְהָאֹ֑הֶל מִכְסֵ֕הוּ וּמָסַ֕ךְ 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וְקַלְעֵ֣י הֶֽחָצֵ֗ר וְאֶת־מָסַךְ֙ פֶּ֣תַח הֶֽחָצֵ֔ר אֲשֶׁ֧ר עַל־הַמִּשְׁכָּ֛ן וְעַל־הַמִּזְבֵּ֖חַ סָבִ֑יב וְאֵת֙ מֵֽיתָרָ֔יו לְכֹ֖ל עֲבֹדָתֽוֹ׃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וְלִקְהָ֗ת מִשְׁפַּ֤חַת הַֽעַמְרָמִי֙ וּמִשְׁפַּ֣חַת הַיִּצְהָרִ֔י וּמִשְׁפַּ֙חַת֙ הַֽחֶבְרֹנִ֔י וּמִשְׁפַּ֖חַת הָֽעָזִּיאֵלִ֑י אֵ֥לֶּה הֵ֖ם מִשְׁפְּחֹ֥ת הַקְּהָתִֽי׃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בְּמִסְפַּר֙ כָּל־זָכָ֔ר מִבֶּן־חֹ֖דֶשׁ וָמָ֑עְלָה שְׁמֹנַ֤ת אֲלָפִים֙ וְשֵׁ֣שׁ מֵא֔וֹת שֹׁמְרֵ֖י מִשְׁמֶ֥רֶת 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מִשְׁפְּחֹ֥ת בְּנֵי־קְהָ֖ת יַחֲנ֑וּ עַ֛ל יֶ֥רֶךְ הַמִּשְׁכָּ֖ן תֵּימָֽנָה׃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וּנְשִׂ֥יא בֵֽית־אָ֖ב לְמִשְׁפְּחֹ֣ת הַקְּהָתִ֑י אֶלִיצָפָ֖ן בֶּן־עֻזִּיאֵֽל׃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וּמִשְׁמַרְתָּ֗ם הָאָרֹ֤ן וְהַשֻּׁלְחָן֙ וְהַמְּנֹרָ֣ה וְהַֽמִּזְבְּחֹ֔ת וּכְלֵ֣י הַקֹּ֔דֶשׁ אֲשֶׁ֥ר יְשָׁרְת֖וּ בָּהֶ֑ם וְהַ֨מָּסָ֔ךְ וְכֹ֖ל עֲבֹדָתֽוֹ׃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וּנְשִׂיא֙ נְשִׂיאֵ֣י הַלֵּוִ֔י אֶלְעָזָ֖ר בֶּן־אַהֲרֹ֣ן הַכֹּהֵ֑ן פְּקֻדַּ֕ת שֹׁמְרֵ֖י מִשְׁמֶ֥רֶת 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לִמְרָרִ֕י מִשְׁפַּ֙חַת֙ הַמַּחְלִ֔י וּמִשְׁפַּ֖חַת הַמּוּשִׁ֑י אֵ֥לֶּה הֵ֖ם מִשְׁפְּחֹ֥ת מְרָרִֽי׃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וּפְקֻדֵיהֶם֙ בְּמִסְפַּ֣ר כָּל־זָכָ֔ר מִבֶּן־חֹ֖דֶשׁ וָמָ֑עְלָה שֵׁ֥שֶׁת אֲלָפִ֖ים וּמָאתָֽיִם׃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וּנְשִׂ֤יא בֵֽית־אָב֙ לְמִשְׁפְּחֹ֣ת מְרָרִ֔י צוּרִיאֵ֖ל בֶּן־אֲבִיחָ֑יִל עַ֣ל יֶ֧רֶךְ הַמִּשְׁכָּ֛ן יַחֲנ֖וּ צָפֹֽנָה׃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וּפְקֻדַּ֣ת מִשְׁמֶרֶת֮ בְּנֵ֣י מְרָרִי֒ קַרְשֵׁי֙ הַמִּשְׁכָּ֔ן וּבְרִיחָ֖יו וְעַמֻּדָ֣יו וַאֲדָנָ֑יו וְכָל־כֵּלָ֔יו וְכֹ֖ל עֲבֹדָתֽוֹ׃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וְעַמֻּדֵ֧י הֶחָצֵ֛ר סָבִ֖יב וְאַדְנֵיהֶ֑ם וִיתֵדֹתָ֖ם וּמֵֽיתְרֵיהֶֽם׃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וְהַחֹנִ֣ים לִפְנֵ֣י הַמִּשְׁכָּ֡ן קֵ֣דְמָה לִפְנֵי֩ אֹֽהֶל־מוֹעֵ֨ד ׀ מִזְרָ֜חָה מֹשֶׁ֣ה ׀ וְאַהֲרֹ֣ן וּבָנָ֗יו שֹֽׁמְרִים֙ מִשְׁמֶ֣רֶת הַמִּקְדָּ֔שׁ לְמִשְׁמֶ֖רֶת בְּנֵ֣י יִשְׂרָאֵ֑ל וְהַזָּ֥ר הַקָּרֵ֖ב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כָּל־פְּקוּדֵ֨י הַלְוִיִּ֜ם אֲשֶׁר֩ פָּקַ֨ד מֹשֶׁ֧ה וְׄאַׄהֲׄרֹ֛ׄןׄ עַל־פִּ֥י יְהוָ֖ה לְמִשְׁפְּחֹתָ֑ם כָּל־זָכָר֙ מִבֶּן־חֹ֣דֶשׁ וָמַ֔עְלָה שְׁנַ֥יִם וְעֶשְׂרִ֖ים אָֽלֶף׃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וַיֹּ֨אמֶר יְהוָ֜ה אֶל־מֹשֶׁ֗ה פְּקֹ֨ד כָּל־בְּכֹ֤ר זָכָר֙ לִבְנֵ֣י יִשְׂרָאֵ֔ל מִבֶּן־חֹ֖דֶשׁ וָמָ֑עְלָה וְשָׂ֕א אֵ֖ת מִסְפַּ֥ר שְׁמֹתָֽם׃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וְלָקַחְתָּ֨ אֶת־הַלְוִיִּ֥ם לִי֙ אֲנִ֣י יְהוָ֔ה תַּ֥חַת כָּל־בְּכֹ֖ר בִּבְנֵ֣י יִשְׂרָאֵ֑ל וְאֵת֙ בֶּהֱמַ֣ת הַלְוִיִּ֔ם תַּ֣חַת כָּל־בְּכ֔וֹר בְּבֶהֱמַ֖ת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וַיִּפְקֹ֣ד מֹשֶׁ֔ה כַּאֲשֶׁ֛ר צִוָּ֥ה יְהוָ֖ה אֹת֑וֹ אֶֽת־כָּל־בְּכֹ֖ר בִּבְנֵ֥י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וַיְהִי֩ כָל־בְּכ֨וֹר זָכָ֜ר בְּמִסְפַּ֥ר שֵׁמ֛וֹת מִבֶּן־חֹ֥דֶשׁ וָמַ֖עְלָה לִפְקֻדֵיהֶ֑ם שְׁנַ֤יִם וְעֶשְׂרִים֙ אֶ֔לֶף שְׁלֹשָׁ֥ה וְשִׁבְעִ֖ים וּמָאתָֽיִם׃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קַ֣ח אֶת־הַלְוִיִּ֗ם תַּ֤חַת כָּל־בְּכוֹר֙ בִּבְנֵ֣י יִשְׂרָאֵ֔ל וְאֶת־בֶּהֱמַ֥ת הַלְוִיִּ֖ם תַּ֣חַת בְּהֶמְתָּ֑ם וְהָיוּ־לִ֥י הַלְוִיִּ֖ם 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וְאֵת֙ פְּדוּיֵ֣י הַשְּׁלֹשָׁ֔ה וְהַשִּׁבְעִ֖ים וְהַמָּאתָ֑יִם הָעֹֽדְפִים֙ עַל־הַלְוִיִּ֔ם מִבְּכ֖וֹר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וְלָקַחְתָּ֗ חֲמֵ֧שֶׁת חֲמֵ֛שֶׁת שְׁקָלִ֖ים לַגֻּלְגֹּ֑לֶת בְּשֶׁ֤קֶל הַקֹּ֙דֶשׁ֙ תִּקָּ֔ח עֶשְׂרִ֥ים גֵּרָ֖ה הַשָּֽׁקֶל׃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וְנָתַתָּ֣ה הַכֶּ֔סֶף לְאַהֲרֹ֖ן וּלְבָנָ֑יו פְּדוּיֵ֕י הָעֹדְפִ֖ים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וַיִּקַּ֣ח מֹשֶׁ֔ה אֵ֖ת כֶּ֣סֶף הַפִּדְי֑וֹם מֵאֵת֙ הָעֹ֣דְפִ֔ים עַ֖ל פְּדוּיֵ֥י 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מֵאֵ֗ת בְּכ֛וֹר בְּנֵ֥י יִשְׂרָאֵ֖ל לָקַ֣ח אֶת־הַכָּ֑סֶף חֲמִשָּׁ֨ה וְשִׁשִּׁ֜ים וּשְׁלֹ֥שׁ מֵא֛וֹת וָאֶ֖לֶף בְּשֶׁ֥קֶל 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וַיִּתֵּ֨ן מֹשֶׁ֜ה אֶת־כֶּ֧סֶף הַפְּדֻיִ֛ם לְאַהֲרֹ֥ן וּלְבָנָ֖יו עַל־פִּ֣י יְהוָ֑ה כַּאֲשֶׁ֛ר צִוָּ֥ה יְהוָ֖ה אֶת־מֹשֶֽׁה׃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וַיְדַבֵּ֣ר יְהוָ֔ה אֶל־מֹשֶׁ֥ה וְאֶֽל־אַהֲרֹ֖ן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נָשֹׂ֗א אֶת־רֹאשׁ֙ בְּנֵ֣י קְהָ֔ת מִתּ֖וֹךְ בְּנֵ֣י לֵוִ֑י לְמִשְׁפְּחֹתָ֖ם לְבֵ֥ית אֲבֹתָֽם׃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מִבֶּ֨ן שְׁלֹשִׁ֤ים שָׁנָה֙ וָמַ֔עְלָה וְעַ֖ד בֶּן־חֲמִשִּׁ֣ים שָׁנָ֑ה כָּל־בָּא֙ לַצָּבָ֔א לַעֲשׂ֥וֹת מְלָאכָ֖ה בְּאֹ֥הֶל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זֹ֛את עֲבֹדַ֥ת בְּנֵי־קְהָ֖ת בְּאֹ֣הֶל מוֹעֵ֑ד קֹ֖דֶשׁ הַקֳּדָשִֽׁים׃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וּבָ֨א אַהֲרֹ֤ן וּבָנָיו֙ בִּנְסֹ֣עַ הַֽמַּחֲנֶ֔ה וְהוֹרִ֕דוּ אֵ֖ת פָּרֹ֣כֶת הַמָּסָ֑ךְ וְכִ֨סּוּ־בָ֔הּ אֵ֖ת אֲרֹ֥ן הָעֵדֻֽת׃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וְנָתְנ֣וּ עָלָ֗יו כְּסוּי֙ ע֣וֹר תַּ֔חַשׁ וּפָרְשׂ֧וּ בֶֽגֶד־כְּלִ֛יל תְּכֵ֖לֶת מִלְמָ֑עְלָה וְשָׂמ֖וּ בַּדָּֽיו׃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וְעַ֣ל ׀ שֻׁלְחַ֣ן הַפָּנִ֗ים יִפְרְשׂוּ֮ בֶּ֣גֶד תְּכֵלֶת֒ וְנָתְנ֣וּ עָ֠לָיו אֶת־הַקְּעָרֹ֤ת וְאֶת־הַכַּפֹּת֙ וְאֶת־הַמְּנַקִּיֹּ֔ת וְאֵ֖ת קְשׂ֣וֹת הַנָּ֑סֶךְ וְלֶ֥חֶם הַתָּמִ֖יד עָלָ֥יו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וּפָרְשׂ֣וּ עֲלֵיהֶ֗ם בֶּ֚גֶד תּוֹלַ֣עַת שָׁנִ֔י וְכִסּ֣וּ אֹת֔וֹ בְּמִכְסֵ֖ה ע֣וֹר תָּ֑חַשׁ וְשָׂמ֖וּ אֶת־בַּדָּֽיו׃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וְלָקְח֣וּ ׀ בֶּ֣גֶד תְּכֵ֗לֶת וְכִסּ֞וּ אֶת־מְנֹרַ֤ת הַמָּאוֹר֙ וְאֶת־נֵ֣רֹתֶ֔יהָ וְאֶת־מַלְקָחֶ֖יהָ וְאֶת־מַחְתֹּתֶ֑יהָ וְאֵת֙ כָּל־כְּלֵ֣י שַׁמְנָ֔הּ אֲשֶׁ֥ר יְשָׁרְתוּ־לָ֖הּ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וְנָתְנ֤וּ אֹתָהּ֙ וְאֶת־כָּל־כֵּלֶ֔יהָ אֶל־מִכְסֵ֖ה ע֣וֹר תָּ֑חַשׁ וְנָתְנ֖וּ עַל־הַמּֽוֹט׃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וְעַ֣ל ׀ מִזְבַּ֣ח הַזָּהָ֗ב יִפְרְשׂוּ֙ בֶּ֣גֶד תְּכֵ֔לֶת וְכִסּ֣וּ אֹת֔וֹ בְּמִכְסֵ֖ה ע֣וֹר תָּ֑חַשׁ וְשָׂמ֖וּ אֶת־בַּדָּֽיו׃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וְלָקְחוּ֩ אֶת־כָּל־ כְּלֵ֨י הַשָּׁרֵ֜ת אֲשֶׁ֧ר יְשָֽׁרְתוּ־בָ֣ם בַּקֹּ֗דֶשׁ וְנָֽתְנוּ֙ אֶל־בֶּ֣גֶד תְּכֵ֔לֶת וְכִסּ֣וּ אוֹתָ֔ם בְּמִכְסֵ֖ה ע֣וֹר תָּ֑חַשׁ וְנָתְנ֖וּ עַל־הַמּֽוֹט׃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וְדִשְּׁנ֖וּ אֶת־הַמִּזְבֵּ֑חַ וּפָרְשׂ֣וּ עָלָ֔יו בֶּ֖גֶד אַרְגָּמָֽן׃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וְנָתְנ֣וּ עָ֠לָיו אֶֽת־כָּל־כֵּלָ֞יו אֲשֶׁ֣ר יְֽשָׁרְת֧וּ עָלָ֣יו בָּהֶ֗ם אֶת־הַמַּחְתֹּ֤ת אֶת־הַמִּזְלָגֹת֙ וְאֶת־הַיָּעִ֣ים וְאֶת־הַמִּזְרָקֹ֔ת כֹּ֖ל כְּלֵ֣י הַמִּזְבֵּ֑חַ וּפָרְשׂ֣וּ עָלָ֗יו כְּס֛וּי ע֥וֹר תַּ֖חַשׁ וְשָׂמ֥וּ בַדָּֽיו׃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וְכִלָּ֣ה אַֽהֲרֹן־וּ֠בָנָיו לְכַסֹּ֨ת אֶת־הַקֹּ֜דֶשׁ וְאֶת־כָּל־כְּלֵ֣י הַקֹּדֶשׁ֮ בִּנְסֹ֣עַ הַֽמַּחֲנֶה֒ וְאַחֲרֵי־כֵ֗ן יָבֹ֤אוּ בְנֵי־קְהָת֙ לָשֵׂ֔את וְלֹֽא־יִגְּע֥וּ אֶל־הַקֹּ֖דֶשׁ וָמֵ֑תוּ אֵ֛לֶּה מַשָּׂ֥א בְנֵֽי־קְהָ֖ת בְּאֹ֥הֶל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וּפְקֻדַּ֞ת אֶלְעָזָ֣ר ׀ בֶּן־אַהֲרֹ֣ן הַכֹּהֵ֗ן שֶׁ֤מֶן הַמָּאוֹר֙ וּקְטֹ֣רֶת הַסַּמִּ֔ים וּמִנְחַ֥ת הַתָּמִ֖יד וְשֶׁ֣מֶן הַמִּשְׁחָ֑ה פְּקֻדַּ֗ת כָּל־הַמִּשְׁכָּן֙ וְכָל־אֲשֶׁר־בּ֔וֹ בְּקֹ֖דֶשׁ וּבְכֵלָֽיו׃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וַיְדַבֵּ֣ר יְהוָ֔ה אֶל־מֹשֶׁ֥ה וְאֶֽל־אַהֲרֹ֖ן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אַל־תַּכְרִ֕יתוּ אֶת־שֵׁ֖בֶט מִשְׁפְּחֹ֣ת הַקְּהָתִ֑י מִתּ֖וֹךְ 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וְזֹ֣את ׀ עֲשׂ֣וּ לָהֶ֗ם וְחָיוּ֙ וְלֹ֣א יָמֻ֔תוּ בְּגִשְׁתָּ֖ם אֶת־קֹ֣דֶשׁ הַקֳּדָשִׁ֑ים אַהֲרֹ֤ן וּבָנָיו֙ יָבֹ֔אוּ וְשָׂמ֣וּ אוֹתָ֗ם אִ֥ישׁ אִ֛ישׁ עַל־עֲבֹדָת֖וֹ וְאֶל־מַשָּׂאֽוֹ׃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וְלֹא־יָבֹ֧אוּ לִרְא֛וֹת כְּבַלַּ֥ע אֶת־הַקֹּ֖דֶשׁ וָמֵֽתוּ׃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נָשֹׂ֗א אֶת־רֹ֛אשׁ בְּנֵ֥י גֵרְשׁ֖וֹן גַּם־הֵ֑ם לְבֵ֥ית אֲבֹתָ֖ם לְמִשְׁפְּחֹתָֽם׃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מִבֶּן֩ שְׁלֹשִׁ֨ים שָׁנָ֜ה וָמַ֗עְלָה עַ֛ד בֶּן־חֲמִשִּׁ֥ים שָׁנָ֖ה תִּפְקֹ֣ד אוֹתָ֑ם כָּל־הַבָּא֙ לִצְבֹ֣א צָבָ֔א לַעֲבֹ֥ד עֲבֹדָ֖ה בְּאֹ֥הֶל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זֹ֣את עֲבֹדַ֔ת מִשְׁפְּחֹ֖ת הַגֵּרְשֻׁנִּ֑י לַעֲבֹ֖ד וּלְמַשָּֽׂא׃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וְנָ֨שְׂא֜וּ אֶת־יְרִיעֹ֤ת הַמִּשְׁכָּן֙ וְאֶת־אֹ֣הֶל מוֹעֵ֔ד מִכְסֵ֕הוּ וּמִכְסֵ֛ה הַתַּ֥חַשׁ אֲשֶׁר־עָלָ֖יו מִלְמָ֑עְלָה וְאֶ֨ת־מָסַ֔ךְ 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וְאֵת֩ קַלְעֵ֨י הֶֽחָצֵ֜ר וְאֶת־מָסַ֣ךְ ׀ פֶּ֣תַח ׀ שַׁ֣עַר הֶחָצֵ֗ר אֲשֶׁ֨ר עַל־הַמִּשְׁכָּ֤ן וְעַל־הַמִּזְבֵּ֙חַ֙ סָבִ֔יב וְאֵת֙ מֵֽיתְרֵיהֶ֔ם וְאֶֽת־כָּל־ כְּלֵ֖י עֲבֹדָתָ֑ם וְאֵ֨ת כָּל־אֲשֶׁ֧ר יֵעָשֶׂ֛ה לָהֶ֖ם וְעָבָֽדוּ׃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עַל־פִּי֩ אַהֲרֹ֨ן וּבָנָ֜יו תִּהְיֶ֗ה כָּל־עֲבֹדַת֙ בְּנֵ֣י הַגֵּרְשֻׁנִּ֔י לְכָל־מַשָּׂאָ֔ם וּלְכֹ֖ל עֲבֹדָתָ֑ם וּפְקַדְתֶּ֤ם עֲלֵהֶם֙ בְּמִשְׁמֶ֔רֶת אֵ֖ת כָּל־מַשָּׂאָֽם׃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זֹ֣את עֲבֹדַ֗ת מִשְׁפְּחֹ֛ת בְּנֵ֥י הַגֵּרְשֻׁנִּ֖י בְּאֹ֣הֶל מוֹעֵ֑ד וּמִ֨שְׁמַרְתָּ֔ם בְּיַד֙ אִֽיתָמָ֔ר בֶּֽן־אַהֲרֹ֖ן הַכֹּהֵֽן׃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בְּנֵ֖י מְרָרִ֑י לְמִשְׁפְּחֹתָ֥ם לְבֵית־אֲבֹתָ֖ם תִּפְקֹ֥ד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מִבֶּן֩ שְׁלֹשִׁ֨ים שָׁנָ֜ה וָמַ֗עְלָה וְעַ֛ד בֶּן־חֲמִשִּׁ֥ים שָׁנָ֖ה תִּפְקְדֵ֑ם כָּל־הַבָּא֙ לַצָּבָ֔א לַעֲבֹ֕ד אֶת־עֲבֹדַ֖ת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וְזֹאת֙ מִשְׁמֶ֣רֶת מַשָּׂאָ֔ם לְכָל־עֲבֹדָתָ֖ם בְּאֹ֣הֶל מוֹעֵ֑ד קַרְשֵׁי֙ הַמִּשְׁכָּ֔ן וּבְרִיחָ֖יו וְעַמּוּדָ֥יו וַאֲדָנָֽיו׃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וְעַמּוּדֵי֩ הֶחָצֵ֨ר סָבִ֜יב וְאַדְנֵיהֶ֗ם וִֽיתֵדֹתָם֙ וּמֵ֣יתְרֵיהֶ֔ם לְכָל־כְּלֵיהֶ֔ם וּלְכֹ֖ל עֲבֹדָתָ֑ם וּבְשֵׁמֹ֣ת תִּפְקְד֔וּ אֶת־כְּלֵ֖י מִשְׁמֶ֥רֶת מַשָּׂאָֽם׃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זֹ֣את עֲבֹדַ֗ת מִשְׁפְּחֹת֙ בְּנֵ֣י מְרָרִ֔י לְכָל־עֲבֹדָתָ֖ם בְּאֹ֣הֶל מוֹעֵ֑ד בְּיַד֙ אִֽיתָמָ֔ר בֶּֽן־אַהֲרֹ֖ן 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וַיִּפְקֹ֨ד מֹשֶׁ֧ה וְאַהֲרֹ֛ן וּנְשִׂיאֵ֥י הָעֵדָ֖ה אֶת־בְּנֵ֣י הַקְּהָתִ֑י לְמִשְׁפְּחֹתָ֖ם וּלְבֵ֥ית אֲבֹתָֽם׃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מִבֶּ֨ן שְׁלֹשִׁ֤ים שָׁנָה֙ וָמַ֔עְלָה וְעַ֖ד בֶּן־חֲמִשִּׁ֣ים שָׁנָ֑ה כָּל־הַבָּא֙ לַצָּבָ֔א לַעֲבֹדָ֖ה בְּאֹ֥הֶל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וַיִּהְי֥וּ פְקֻדֵיהֶ֖ם לְמִשְׁפְּחֹתָ֑ם אַלְפַּ֕יִם שְׁבַ֥ע מֵא֖וֹת וַחֲמִשִּֽׁים׃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אֵ֤לֶּה פְקוּדֵי֙ מִשְׁפְּחֹ֣ת הַקְּהָתִ֔י כָּל־הָעֹבֵ֖ד בְּאֹ֣הֶל מוֹעֵ֑ד אֲשֶׁ֨ר פָּקַ֤ד מֹשֶׁה֙ וְאַהֲרֹ֔ן עַל־פִּ֥י יְהוָ֖ה בְּיַד־מֹשֶֽׁה׃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וּפְקוּדֵ֖י בְּנֵ֣י גֵרְשׁ֑וֹן לְמִשְׁפְּחוֹתָ֖ם וּלְבֵ֥ית אֲבֹתָֽם׃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מִבֶּ֨ן שְׁלֹשִׁ֤ים שָׁנָה֙ וָמַ֔עְלָה וְעַ֖ד בֶּן־חֲמִשִּׁ֣ים שָׁנָ֑ה כָּל־הַבָּא֙ לַצָּבָ֔א לַעֲבֹדָ֖ה בְּאֹ֥הֶל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וַיִּֽהְיוּ֙ פְּקֻ֣דֵיהֶ֔ם לְמִשְׁפְּחֹתָ֖ם לְבֵ֣ית אֲבֹתָ֑ם אַלְפַּ֕יִם וְשֵׁ֥שׁ מֵא֖וֹת וּשְׁלֹשִֽׁים׃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אֵ֣לֶּה פְקוּדֵ֗י מִשְׁפְּחֹת֙ בְּנֵ֣י גֵרְשׁ֔וֹן כָּל־הָעֹבֵ֖ד בְּאֹ֣הֶל מוֹעֵ֑ד אֲשֶׁ֨ר פָּקַ֥ד מֹשֶׁ֛ה וְאַהֲרֹ֖ן עַל־פִּ֥י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וּפְקוּדֵ֕י מִשְׁפְּחֹ֖ת בְּנֵ֣י מְרָרִ֑י לְמִשְׁפְּחֹתָ֖ם לְבֵ֥ית אֲבֹתָֽם׃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מִבֶּ֨ן שְׁלֹשִׁ֤ים שָׁנָה֙ וָמַ֔עְלָה וְעַ֖ד בֶּן־חֲמִשִּׁ֣ים שָׁנָ֑ה כָּל־הַבָּא֙ לַצָּבָ֔א לַעֲבֹדָ֖ה בְּאֹ֥הֶל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וַיִּהְי֥וּ פְקֻדֵיהֶ֖ם לְמִשְׁפְּחֹתָ֑ם שְׁלֹ֥שֶׁת אֲלָפִ֖ים וּמָאתָֽיִם׃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אֵ֣לֶּה פְקוּדֵ֔י מִשְׁפְּחֹ֖ת בְּנֵ֣י מְרָרִ֑י אֲשֶׁ֨ר פָּקַ֤ד מֹשֶׁה֙ וְאַהֲרֹ֔ן עַל־פִּ֥י יְהוָ֖ה בְּיַד־מֹשֶֽׁה׃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כָּֽל־הַפְּקֻדִ֡ים אֲשֶׁר֩ פָּקַ֨ד מֹשֶׁ֧ה וְאַהֲרֹ֛ן וּנְשִׂיאֵ֥י יִשְׂרָאֵ֖ל אֶת־הַלְוִיִּ֑ם לְמִשְׁפְּחֹתָ֖ם וּלְבֵ֥ית אֲבֹתָֽם׃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מִבֶּ֨ן שְׁלֹשִׁ֤ים שָׁנָה֙ וָמַ֔עְלָה וְעַ֖ד בֶּן־חֲמִשִּׁ֣ים שָׁנָ֑ה כָּל־הַבָּ֗א לַעֲבֹ֨ד עֲבֹדַ֧ת עֲבֹדָ֛ה וַעֲבֹדַ֥ת מַשָּׂ֖א בְּאֹ֥הֶל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וַיִּהְי֖וּ פְּקֻדֵיהֶ֑ם שְׁמֹנַ֣ת אֲלָפִ֔ים וַחֲמֵ֥שׁ מֵא֖וֹת וּשְׁמֹנִֽים׃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עַל־פִּ֨י יְהוָ֜ה פָּקַ֤ד אוֹתָם֙ בְּיַד־מֹשֶׁ֔ה אִ֥ישׁ אִ֛ישׁ עַל־עֲבֹדָת֖וֹ וְעַל־מַשָּׂא֑וֹ וּפְקֻדָ֕יו אֲשֶׁר־צִוָּ֥ה יְהוָ֖ה אֶת־מֹשֶֽׁה׃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צַ֚ו אֶת־בְּנֵ֣י יִשְׂרָאֵ֔ל וִֽישַׁלְּחוּ֙ מִן־הַֽמַּחֲנֶ֔ה כָּל־צָר֖וּעַ וְכָל־זָ֑ב וְכֹ֖ל טָמֵ֥א לָנָֽפֶשׁ׃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מִזָּכָ֤ר עַד־נְקֵבָה֙ תְּשַׁלֵּ֔חוּ אֶל־מִח֥וּץ לַֽמַּחֲנֶ֖ה תְּשַׁלְּח֑וּם וְלֹ֤א יְטַמְּאוּ֙ אֶת־מַ֣חֲנֵיהֶ֔ם אֲשֶׁ֥ר אֲנִ֖י שֹׁכֵ֥ן בְּתוֹכָֽם׃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וַיַּֽעֲשׂוּ־כֵן֙ בְּנֵ֣י יִשְׂרָאֵ֔ל וַיְשַׁלְּח֣וּ אוֹתָ֔ם אֶל־מִח֖וּץ לַֽמַּחֲנֶ֑ה כַּאֲשֶׁ֨ר דִּבֶּ֤ר יְהוָה֙ אֶל־מֹשֶׁ֔ה כֵּ֥ן עָשׂ֖וּ בְּנֵ֥י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דַּבֵּר֮ אֶל־בְּנֵ֣י יִשְׂרָאֵל֒ אִ֣ישׁ אֽוֹ־אִשָּׁ֗ה כִּ֤י יַעֲשׂוּ֙ מִכָּל־חַטֹּ֣את הָֽאָדָ֔ם לִמְעֹ֥ל מַ֖עַל בַּיהוָ֑ה וְאָֽשְׁמָ֖ה הַנֶּ֥פֶשׁ הַהִֽוא׃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וְהִתְוַדּ֗וּ אֶֽת־חַטָּאתָם֮ אֲשֶׁ֣ר עָשׂוּ֒ וְהֵשִׁ֤יב אֶת־אֲשָׁמוֹ֙ בְּרֹאשׁ֔וֹ וַחֲמִישִׁת֖וֹ יֹסֵ֣ף עָלָ֑יו וְנָתַ֕ן לַאֲשֶׁ֖ר אָשַׁ֥ם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וְאִם־אֵ֨ין לָאִ֜ישׁ גֹּאֵ֗ל לְהָשִׁ֤יב הָאָשָׁם֙ אֵלָ֔יו הָאָשָׁ֛ם הַמּוּשָׁ֥ב לַיהוָ֖ה לַכֹּהֵ֑ן מִלְּבַ֗ד אֵ֚יל הַכִּפֻּרִ֔ים אֲשֶׁ֥ר יְכַפֶּר־בּ֖וֹ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וְכָל־תְּרוּמָ֞ה לְכָל־קָדְשֵׁ֧י בְנֵי־יִשְׂרָאֵ֛ל אֲשֶׁר־יַקְרִ֥יבוּ לַכֹּהֵ֖ן ל֥וֹ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וְאִ֥ישׁ אֶת־קֳדָשָׁ֖יו ל֣וֹ יִהְי֑וּ אִ֛ישׁ אֲשֶׁר־יִתֵּ֥ן לַכֹּהֵ֖ן ל֥וֹ יִהְיֶֽה׃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דַּבֵּר֙ אֶל־בְּנֵ֣י יִשְׂרָאֵ֔ל וְאָמַרְתָּ֖ אֲלֵהֶ֑ם אִ֥ישׁ אִישׁ֙ כִּֽי־תִשְׂטֶ֣ה אִשְׁתּ֔וֹ וּמָעֲלָ֥ה ב֖וֹ מָֽעַל׃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וְשָׁכַ֨ב אִ֣ישׁ אֹתָהּ֮ שִׁכְבַת־זֶרַע֒ וְנֶעְלַם֙ מֵעֵינֵ֣י אִישָׁ֔הּ וְנִסְתְּרָ֖ה וְהִ֣יא נִטְמָ֑אָה וְעֵד֙ אֵ֣ין בָּ֔הּ וְהִ֖וא לֹ֥א נִתְפָּֽשָׂה׃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וְעָבַ֨ר עָלָ֧יו רֽוּחַ־קִנְאָ֛ה וְקִנֵּ֥א אֶת־אִשְׁתּ֖וֹ וְהִ֣וא נִטְמָ֑אָה אוֹ־עָבַ֨ר עָלָ֤יו רֽוּחַ־קִנְאָה֙ וְקִנֵּ֣א אֶת־אִשְׁתּ֔וֹ וְהִ֖יא לֹ֥א נִטְמָֽאָה׃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וְהֵבִ֨יא הָאִ֣ישׁ אֶת־אִשְׁתּוֹ֮ אֶל־הַכֹּהֵן֒ וְהֵבִ֤יא אֶת־קָרְבָּנָהּ֙ עָלֶ֔יהָ עֲשִׂירִ֥ת הָאֵיפָ֖ה קֶ֣מַח שְׂעֹרִ֑ים לֹֽא־יִצֹ֨ק עָלָ֜יו שֶׁ֗מֶן וְלֹֽא־יִתֵּ֤ן עָלָיו֙ לְבֹנָ֔ה כִּֽי־מִנְחַ֤ת קְנָאֹת֙ ה֔וּא מִנְחַ֥ת זִכָּר֖וֹן מַזְכֶּ֥רֶת עָוֺֽן׃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וְהִקְרִ֥יב אֹתָ֖הּ הַכֹּהֵ֑ן וְהֶֽעֱמִדָ֖הּ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וְלָקַ֧ח הַכֹּהֵ֛ן מַ֥יִם קְדֹשִׁ֖ים בִּכְלִי־חָ֑רֶשׂ וּמִן־הֶֽעָפָ֗ר אֲשֶׁ֤ר יִהְיֶה֙ בְּקַרְקַ֣ע הַמִּשְׁכָּ֔ן יִקַּ֥ח הַכֹּהֵ֖ן וְנָתַ֥ן אֶל־הַמָּֽיִם׃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וְהֶעֱמִ֨יד הַכֹּהֵ֥ן אֶֽת־הָאִשָּׁה֮ לִפְנֵ֣י יְהוָה֒ וּפָרַע֙ אֶת־רֹ֣אשׁ הָֽאִשָּׁ֔ה וְנָתַ֣ן עַל־כַּפֶּ֗יהָ אֵ֚ת מִנְחַ֣ת הַזִּכָּר֔וֹן מִנְחַ֥ת קְנָאֹ֖ת הִ֑וא וּבְיַ֤ד הַכֹּהֵן֙ יִהְי֔וּ מֵ֥י הַמָּרִ֖ים הַמְאָֽרֲרִֽים׃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וְהִשְׁבִּ֨יעַ אֹתָ֜הּ הַכֹּהֵ֗ן וְאָמַ֤ר אֶל־הָֽאִשָּׁה֙ אִם־לֹ֨א שָׁכַ֥ב אִישׁ֙ אֹתָ֔ךְ וְאִם־לֹ֥א שָׂטִ֛ית טֻמְאָ֖ה תַּ֣חַת אִישֵׁ֑ךְ הִנָּקִ֕י מִמֵּ֛י הַמָּרִ֥ים הַֽמְאָרֲרִ֖ים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וְאַ֗תְּ כִּ֥י שָׂטִ֛ית תַּ֥חַת אִישֵׁ֖ךְ וְכִ֣י נִטְמֵ֑את וַיִּתֵּ֨ן אִ֥ישׁ בָּךְ֙ אֶת־שְׁכָבְתּ֔וֹ מִֽבַּלְעֲדֵ֖י אִישֵֽׁךְ׃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וְהִשְׁבִּ֨יעַ הַכֹּהֵ֥ן אֶֽת־הָֽאִשָּׁה֮ בִּשְׁבֻעַ֣ת הָאָלָה֒ וְאָמַ֤ר הַכֹּהֵן֙ לָֽאִשָּׁ֔ה יִתֵּ֨ן יְהוָ֥ה אוֹתָ֛ךְ לְאָלָ֥ה וְלִשְׁבֻעָ֖ה בְּת֣וֹךְ עַמֵּ֑ךְ בְּתֵ֨ת יְהוָ֤ה אֶת־יְרֵכֵךְ֙ נֹפֶ֔לֶת וְאֶת־בִּטְנֵ֖ךְ צָבָֽה׃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וּ֠בָאוּ הַמַּ֨יִם הַמְאָרְרִ֤ים הָאֵ֙לֶּה֙ בְּֽמֵעַ֔יִךְ לַצְבּ֥וֹת בֶּ֖טֶן וְלַנְפִּ֣ל יָרֵ֑ךְ וְאָמְרָ֥ה הָאִשָּׁ֖ה אָמֵ֥ן ׀ אָמֵֽן׃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וְ֠כָתַב אֶת־הָאָלֹ֥ת הָאֵ֛לֶּה הַכֹּהֵ֖ן בַּסֵּ֑פֶר וּמָחָ֖ה אֶל־מֵ֥י הַמָּרִֽים׃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וְהִשְׁקָה֙ אֶת־הָ֣אִשָּׁ֔ה אֶת־מֵ֥י הַמָּרִ֖ים הַמְאָֽרֲרִ֑ים וּבָ֥אוּ בָ֛הּ הַמַּ֥יִם הַֽמְאָרֲרִ֖ים לְמָרִֽים׃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וְלָקַ֤ח הַכֹּהֵן֙ מִיַּ֣ד הָֽאִשָּׁ֔ה אֵ֖ת מִנְחַ֣ת הַקְּנָאֹ֑ת וְהֵנִ֤יף אֶת־הַמִּנְחָה֙ לִפְנֵ֣י יְהוָ֔ה וְהִקְרִ֥יב אֹתָ֖הּ אֶל־הַמִּזְבֵּֽחַ׃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וְקָמַ֨ץ הַכֹּהֵ֤ן מִן־הַמִּנְחָה֙ אֶת־אַזְכָּ֣רָתָ֔הּ וְהִקְטִ֖יר הַמִּזְבֵּ֑חָה וְאַחַ֛ר יַשְׁקֶ֥ה אֶת־הָאִשָּׁ֖ה אֶת־הַמָּֽיִם׃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וְהִשְׁקָ֣הּ אֶת־הַמַּ֗יִם וְהָיְתָ֣ה אִֽם־נִטְמְאָה֮ וַתִּמְעֹ֣ל מַ֣עַל בְּאִישָׁהּ֒ וּבָ֨אוּ בָ֜הּ הַמַּ֤יִם הַמְאָֽרֲרִים֙ לְמָרִ֔ים וְצָבְתָ֣ה בִטְנָ֔הּ וְנָפְלָ֖ה יְרֵכָ֑הּ וְהָיְתָ֧ה הָאִשָּׁ֛ה לְאָלָ֖ה בְּקֶ֥רֶב עַמָּֽהּ׃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וְאִם־לֹ֤א נִטְמְאָה֙ הָֽאִשָּׁ֔ה וּטְהֹרָ֖ה הִ֑וא וְנִקְּתָ֖ה וְנִזְרְעָ֥ה זָֽרַע׃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זֹ֥את תּוֹרַ֖ת הַקְּנָאֹ֑ת אֲשֶׁ֨ר תִּשְׂטֶ֥ה אִשָּׁ֛ה תַּ֥חַת אִישָׁ֖הּ וְנִטְמָֽאָה׃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א֣וֹ אִ֗ישׁ אֲשֶׁ֨ר תַּעֲבֹ֥ר עָלָ֛יו ר֥וּחַ קִנְאָ֖ה וְקִנֵּ֣א אֶת־אִשְׁתּ֑וֹ וְהֶעֱמִ֤יד אֶת־הָֽאִשָּׁה֙ לִפְנֵ֣י יְהוָ֔ה וְעָ֤שָׂה לָהּ֙ הַכֹּהֵ֔ן אֵ֥ת כָּל־הַתּוֹרָ֖ה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וְנִקָּ֥ה הָאִ֖ישׁ מֵעָוֺ֑ן וְהָאִשָּׁ֣ה הַהִ֔וא תִּשָּׂ֖א אֶת־עֲוֺנָֽהּ׃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דַּבֵּר֙ אֶל־בְּנֵ֣י יִשְׂרָאֵ֔ל וְאָמַרְתָּ֖ אֲלֵהֶ֑ם אִ֣ישׁ אֽוֹ־אִשָּׁ֗ה כִּ֤י יַפְלִא֙ לִנְדֹּר֙ נֶ֣דֶר נָזִ֔יר לְהַזִּ֖יר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מִיַּ֤יִן וְשֵׁכָר֙ יַזִּ֔יר חֹ֥מֶץ יַ֛יִן וְחֹ֥מֶץ שֵׁכָ֖ר לֹ֣א יִשְׁתֶּ֑ה וְכָל־מִשְׁרַ֤ת עֲנָבִים֙ לֹ֣א יִשְׁתֶּ֔ה וַעֲנָבִ֛ים לַחִ֥ים וִיבֵשִׁ֖ים לֹ֥א יֹאכֵֽל׃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כֹּ֖ל יְמֵ֣י נִזְר֑וֹ מִכֹּל֩ אֲשֶׁ֨ר יֵעָשֶׂ֜ה מִגֶּ֣פֶן הַיַּ֗יִן מֵחַרְצַנִּ֛ים וְעַד־זָ֖ג לֹ֥א יֹאכֵֽל׃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כָּל־יְמֵי֙ נֶ֣דֶר נִזְר֔וֹ תַּ֖עַר לֹא־יַעֲבֹ֣ר עַל־רֹאשׁ֑וֹ עַד־מְלֹ֨את הַיָּמִ֜ם אֲשֶׁר־יַזִּ֤יר לַיהוָה֙ קָדֹ֣שׁ יִהְיֶ֔ה גַּדֵּ֥ל פֶּ֖רַע שְׂעַ֥ר רֹאשֽׁוֹ׃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כָּל־יְמֵ֥י הַזִּיר֖וֹ לַיהוָ֑ה עַל־נֶ֥פֶשׁ מֵ֖ת לֹ֥א יָבֹֽא׃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לְאָבִ֣יו וּלְאִמּ֗וֹ לְאָחִיו֙ וּלְאַ֣חֹת֔וֹ לֹא־יִטַּמָּ֥א לָהֶ֖ם בְּמֹתָ֑ם כִּ֛י נֵ֥זֶר אֱלֹהָ֖יו עַל־רֹאשֽׁוֹ׃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כֹּ֖ל יְמֵ֣י נִזְר֑וֹ קָדֹ֥שׁ ה֖וּא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וְכִֽי־יָמ֨וּת מֵ֤ת עָלָיו֙ בְּפֶ֣תַע פִּתְאֹ֔ם וְטִמֵּ֖א רֹ֣אשׁ נִזְר֑וֹ וְגִלַּ֤ח רֹאשׁוֹ֙ בְּי֣וֹם טָהֳרָת֔וֹ בַּיּ֥וֹם הַשְּׁבִיעִ֖י יְגַלְּחֶֽנּוּ׃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וּבַיּ֣וֹם הַשְּׁמִינִ֗י יָבִא֙ שְׁתֵּ֣י תֹרִ֔ים א֥וֹ שְׁנֵ֖י בְּנֵ֣י יוֹנָ֑ה אֶל־הַכֹּהֵ֔ן אֶל־פֶּ֖תַח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וְעָשָׂ֣ה הַכֹּהֵ֗ן אֶחָ֤ד לְחַטָּאת֙ וְאֶחָ֣ד לְעֹלָ֔ה וְכִפֶּ֣ר עָלָ֔יו מֵאֲשֶׁ֥ר חָטָ֖א עַל־הַנָּ֑פֶשׁ וְקִדַּ֥שׁ אֶת־רֹאשׁ֖וֹ בַּיּ֥וֹם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וְהִזִּ֤יר לַֽיהוָה֙ אֶת־יְמֵ֣י נִזְר֔וֹ וְהֵבִ֛יא כֶּ֥בֶשׂ בֶּן־שְׁנָת֖וֹ לְאָשָׁ֑ם וְהַיָּמִ֤ים הָרִאשֹׁנִים֙ יִפְּל֔וּ כִּ֥י טָמֵ֖א נִזְרֽוֹ׃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וְזֹ֥את תּוֹרַ֖ת הַנָּזִ֑יר בְּי֗וֹם מְלֹאת֙ יְמֵ֣י נִזְר֔וֹ יָבִ֣יא אֹת֔וֹ אֶל־פֶּ֖תַח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וְהִקְרִ֣יב אֶת־קָרְבָּנ֣וֹ לַיהוָ֡ה כֶּבֶשׂ֩ בֶּן־שְׁנָת֨וֹ תָמִ֤ים אֶחָד֙ לְעֹלָ֔ה וְכַבְשָׂ֨ה אַחַ֧ת בַּת־שְׁנָתָ֛הּ תְּמִימָ֖ה לְחַטָּ֑את וְאַֽיִל־אֶחָ֥ד תָּמִ֖ים לִשְׁלָמִֽים׃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וְסַ֣ל מַצּ֗וֹת סֹ֤לֶת חַלֹּת֙ בְּלוּלֹ֣ת בַּשֶּׁ֔מֶן וּרְקִיקֵ֥י מַצּ֖וֹת מְשֻׁחִ֣ים בַּשָּׁ֑מֶן וּמִנְחָתָ֖ם וְנִסְכֵּיהֶֽם׃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וְהִקְרִ֥יב הַכֹּהֵ֖ן לִפְנֵ֣י יְהוָ֑ה וְעָשָׂ֥ה אֶת־חַטָּאת֖וֹ וְאֶת־עֹלָתֽוֹ׃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וְאֶת־הָאַ֜יִל יַעֲשֶׂ֨ה זֶ֤בַח שְׁלָמִים֙ לַֽיהוָ֔ה עַ֖ל סַ֣ל הַמַּצּ֑וֹת וְעָשָׂה֙ הַכֹּהֵ֔ן אֶת־מִנְחָת֖וֹ וְאֶת־נִסְכּֽוֹ׃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וְגִלַּ֣ח הַנָּזִ֗יר פֶּ֛תַח אֹ֥הֶל מוֹעֵ֖ד אֶת־רֹ֣אשׁ נִזְר֑וֹ וְלָקַ֗ח אֶת־שְׂעַר֙ רֹ֣אשׁ נִזְר֔וֹ וְנָתַן֙ עַל־הָאֵ֔שׁ אֲשֶׁר־תַּ֖חַת זֶ֥בַח הַשְּׁלָמִֽים׃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וְלָקַ֨ח הַכֹּהֵ֜ן אֶת־הַזְּרֹ֣עַ בְּשֵׁלָה֮ מִן־הָאַיִל֒ וְֽחַלַּ֨ת מַצָּ֤ה אַחַת֙ מִן־הַסַּ֔ל וּרְקִ֥יק מַצָּ֖ה אֶחָ֑ד וְנָתַן֙ עַל־כַּפֵּ֣י הַנָּזִ֔יר אַחַ֖ר הִֽתְגַּלְּח֥וֹ אֶת־נִזְרֽוֹ׃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וְהֵנִיף֩ אוֹתָ֨ם הַכֹּהֵ֥ן ׀ תְּנוּפָה֮ לִפְנֵ֣י יְהוָה֒ קֹ֤דֶשׁ הוּא֙ לַכֹּהֵ֔ן עַ֚ל חֲזֵ֣ה הַתְּנוּפָ֔ה וְעַ֖ל שׁ֣וֹק הַתְּרוּמָ֑ה וְאַחַ֛ר יִשְׁתֶּ֥ה הַנָּזִ֖יר יָֽיִן׃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זֹ֣את תּוֹרַ֣ת הַנָּזִיר֮ אֲשֶׁ֣ר יִדֹּר֒ קָרְבָּנ֤וֹ לַֽיהוָה֙ עַל־נִזְר֔וֹ מִלְּבַ֖ד אֲשֶׁר־תַּשִּׂ֣יג יָד֑וֹ כְּפִ֤י נִדְרוֹ֙ אֲשֶׁ֣ר יִדֹּ֔ר כֵּ֣ן יַעֲשֶׂ֔ה עַ֖ל תּוֹרַ֥ת נִזְרֽוֹ׃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דַּבֵּ֤ר אֶֽל־אַהֲרֹן֙ וְאֶל־בָּנָ֣יו לֵאמֹ֔ר כֹּ֥ה תְבָרֲכ֖וּ אֶת־בְּנֵ֣י יִשְׂרָאֵ֑ל אָמ֖וֹר לָהֶֽם׃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יְבָרֶכְךָ֥ יְהוָ֖ה וְיִשְׁמְרֶֽךָ׃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יָאֵ֨ר יְהוָ֧ה ׀ פָּנָ֛יו אֵלֶ֖יךָ וִֽיחֻנֶּֽךָּ׃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יִשָּׂ֨א יְהוָ֤ה ׀ פָּנָיו֙ אֵלֶ֔יךָ וְיָשֵׂ֥ם לְךָ֖ שָׁלֽוֹם׃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וְשָׂמ֥וּ אֶת־שְׁמִ֖י עַל־בְּנֵ֣י יִשְׂרָאֵ֑ל וַאֲנִ֖י אֲבָרֲכֵֽם׃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וַיְהִ֡י בְּיוֹם֩ כַּלּ֨וֹת מֹשֶׁ֜ה לְהָקִ֣ים אֶת־הַמִּשְׁכָּ֗ן וַיִּמְשַׁ֨ח אֹת֜וֹ וַיְקַדֵּ֤שׁ אֹתוֹ֙ וְאֶת־כָּל־כֵּלָ֔יו וְאֶת־הַמִּזְבֵּ֖חַ וְאֶת־כָּל־כֵּלָ֑יו וַיִּמְשָׁחֵ֖ם וַיְקַדֵּ֥שׁ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וַיַּקְרִ֙יבוּ֙ נְשִׂיאֵ֣י יִשְׂרָאֵ֔ל רָאשֵׁ֖י בֵּ֣ית אֲבֹתָ֑ם הֵ֚ם נְשִׂיאֵ֣י הַמַּטֹּ֔ת הֵ֥ם הָעֹמְדִ֖ים עַל־הַפְּקֻדִֽים׃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וַיָּבִ֨יאוּ אֶת־קָרְבָּנָ֜ם לִפְנֵ֣י יְהוָ֗ה שֵׁשׁ־עֶגְלֹ֥ת צָב֙ וּשְׁנֵ֣י עָשָׂ֣ר בָּקָ֔ר עֲגָלָ֛ה עַל־שְׁנֵ֥י הַנְּשִׂאִ֖ים וְשׁ֣וֹר לְאֶחָ֑ד וַיַּקְרִ֥יבוּ אוֹתָ֖ם לִפְנֵ֥י הַמִּשְׁכָּֽן׃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וַיֹּ֥אמֶר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קַ֚ח מֵֽאִתָּ֔ם וְהָי֕וּ לַעֲבֹ֕ד אֶת־עֲבֹדַ֖ת אֹ֣הֶל מוֹעֵ֑ד וְנָתַתָּ֤ה אוֹתָם֙ אֶל־הַלְוִיִּ֔ם אִ֖ישׁ כְּפִ֥י עֲבֹדָתֽוֹ׃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וַיִּקַּ֣ח מֹשֶׁ֔ה אֶת־הָעֲגָלֹ֖ת וְאֶת־הַבָּקָ֑ר וַיִּתֵּ֥ן אוֹתָ֖ם אֶל־הַלְוִיִּֽם׃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אֵ֣ת ׀ שְׁתֵּ֣י הָעֲגָלֹ֗ת וְאֵת֙ אַרְבַּ֣עַת הַבָּקָ֔ר נָתַ֖ן לִבְנֵ֣י גֵרְשׁ֑וֹן כְּפִ֖י עֲבֹדָתָֽם׃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וְאֵ֣ת ׀ אַרְבַּ֣ע הָעֲגָלֹ֗ת וְאֵת֙ שְׁמֹנַ֣ת הַבָּקָ֔ר נָתַ֖ן לִבְנֵ֣י מְרָרִ֑י כְּפִי֙ עֲבֹ֣דָתָ֔ם בְּיַד֙ אִֽיתָמָ֔ר בֶּֽן־אַהֲרֹ֖ן 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וְלִבְנֵ֥י קְהָ֖ת לֹ֣א נָתָ֑ן כִּֽי־עֲבֹדַ֤ת הַקֹּ֙דֶשׁ֙ עֲלֵהֶ֔ם בַּכָּתֵ֖ף יִשָּֽׂאוּ׃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וַיַּקְרִ֣יבוּ הַנְּשִׂאִ֗ים אֵ֚ת חֲנֻכַּ֣ת הַמִּזְבֵּ֔חַ בְּי֖וֹם הִמָּשַׁ֣ח אֹת֑וֹ וַיַּקְרִ֧יבוּ הַנְּשִׂיאִ֛ם אֶת־קָרְבָּנָ֖ם לִפְנֵ֥י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וַיֹּ֥אמֶר יְהוָ֖ה אֶל־מֹשֶׁ֑ה נָשִׂ֨יא אֶחָ֜ד לַיּ֗וֹם נָשִׂ֤יא אֶחָד֙ לַיּ֔וֹם יַקְרִ֙יבוּ֙ אֶת־קָרְבָּנָ֔ם לַחֲנֻכַּ֖ת הַמִּזְבֵּֽחַ׃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וַיְהִ֗י הַמַּקְרִ֛יב בַּיּ֥וֹם הָרִאשׁ֖וֹן אֶת־קָרְבָּנ֑וֹ נַחְשׁ֥וֹן בֶּן־עַמִּינָדָ֖ב לְמַטֵּ֥ה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וְקָרְבָּנ֞וֹ קַֽעֲרַת־כֶּ֣סֶף אַחַ֗ת שְׁלֹשִׁ֣ים וּמֵאָה֮ מִשְׁקָלָהּ֒ מִזְרָ֤ק אֶחָד֙ כֶּ֔סֶף שִׁבְעִ֥ים שֶׁ֖קֶל בְּשֶׁ֣קֶל הַקֹּ֑דֶשׁ שְׁנֵיהֶ֣ם ׀ מְלֵאִ֗ים סֹ֛לֶת בְּלוּלָ֥ה בַשֶּׁ֖מֶן לְמִנְחָֽה׃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כַּ֥ף אַחַ֛ת עֲשָׂרָ֥ה זָהָ֖ב מְלֵאָ֥ה קְטֹֽרֶת׃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פַּ֣ר אֶחָ֞ד בֶּן־בָּקָ֗ר אַ֧יִל אֶחָ֛ד כֶּֽבֶשׂ־אֶחָ֥ד בֶּן־שְׁנָת֖וֹ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שְׂעִיר־עִזִּ֥ים אֶחָ֖ד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וּלְזֶ֣בַח הַשְּׁלָמִים֮ בָּקָ֣ר שְׁנַיִם֒ אֵילִ֤ם חֲמִשָּׁה֙ עַתּוּדִ֣ים חֲמִשָּׁ֔ה כְּבָשִׂ֥ים בְּנֵֽי־שָׁנָ֖ה חֲמִשָּׁ֑ה זֶ֛ה קָרְבַּ֥ן נַחְשׁ֖וֹן בֶּן־עַמִּינָדָֽב׃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בַּיּוֹם֙ הַשֵּׁנִ֔י הִקְרִ֖יב נְתַנְאֵ֣ל בֶּן־צוּעָ֑ר נְשִׂ֖יא יִשָּׂשכָֽר׃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הִקְרִ֨ב אֶת־קָרְבָּנ֜וֹ קַֽעֲרַת־כֶּ֣סֶף אַחַ֗ת שְׁלֹשִׁ֣ים וּמֵאָה֮ מִשְׁקָלָהּ֒ מִזְרָ֤ק אֶחָד֙ כֶּ֔סֶף שִׁבְעִ֥ים שֶׁ֖קֶל בְּשֶׁ֣קֶל הַקֹּ֑דֶשׁ שְׁנֵיהֶ֣ם ׀ מְלֵאִ֗ים סֹ֛לֶת בְּלוּלָ֥ה בַשֶּׁ֖מֶן לְמִנְחָֽה׃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כַּ֥ף אַחַ֛ת עֲשָׂרָ֥ה זָהָ֖ב מְלֵאָ֥ה קְטֹֽרֶת׃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פַּ֣ר אֶחָ֞ד בֶּן־בָּקָ֗ר אַ֧יִל אֶחָ֛ד כֶּֽבֶשׂ־אֶחָ֥ד בֶּן־שְׁנָת֖וֹ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שְׂעִיר־עִזִּ֥ים אֶחָ֖ד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וּלְזֶ֣בַח הַשְּׁלָמִים֮ בָּקָ֣ר שְׁנַיִם֒ אֵילִ֤ם חֲמִשָּׁה֙ עַתּוּדִ֣ים חֲמִשָּׁ֔ה כְּבָשִׂ֥ים בְּנֵי־שָׁנָ֖ה חֲמִשָּׁ֑ה זֶ֛ה קָרְבַּ֥ן נְתַנְאֵ֖ל בֶּן־צוּעָֽר׃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בַּיּוֹם֙ הַשְּׁלִישִׁ֔י נָשִׂ֖יא לִבְנֵ֣י זְבוּלֻ֑ן אֱלִיאָ֖ב בֶּן־חֵלֹֽן׃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קָרְבָּנ֞וֹ קַֽעֲרַת־כֶּ֣סֶף אַחַ֗ת שְׁלֹשִׁ֣ים וּמֵאָה֮ מִשְׁקָלָהּ֒ מִזְרָ֤ק אֶחָד֙ כֶּ֔סֶף שִׁבְעִ֥ים שֶׁ֖קֶל בְּשֶׁ֣קֶל הַקֹּ֑דֶשׁ שְׁנֵיהֶ֣ם ׀ מְלֵאִ֗ים סֹ֛לֶת בְּלוּלָ֥ה בַשֶּׁ֖מֶן לְמִנְחָֽה׃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כַּ֥ף אַחַ֛ת עֲשָׂרָ֥ה זָהָ֖ב מְלֵאָ֥ה קְטֹֽרֶת׃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פַּ֣ר אֶחָ֞ד בֶּן־בָּקָ֗ר אַ֧יִל אֶחָ֛ד כֶּֽבֶשׂ־אֶחָ֥ד בֶּן־שְׁנָת֖וֹ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שְׂעִיר־עִזִּ֥ים אֶחָ֖ד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וּלְזֶ֣בַח הַשְּׁלָמִים֮ בָּקָ֣ר שְׁנַיִם֒ אֵילִ֤ם חֲמִשָּׁה֙ עַתֻּדִ֣ים חֲמִשָּׁ֔ה כְּבָשִׂ֥ים בְּנֵי־שָׁנָ֖ה חֲמִשָּׁ֑ה זֶ֛ה קָרְבַּ֥ן אֱלִיאָ֖ב בֶּן־חֵלֹֽן׃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בַּיּוֹם֙ הָרְבִיעִ֔י נָשִׂ֖יא לִבְנֵ֣י רְאוּבֵ֑ן אֱלִיצ֖וּר בֶּן־שְׁדֵיאֽוּר׃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קָרְבָּנ֞וֹ קַֽעֲרַת־כֶּ֣סֶף אַחַ֗ת שְׁלֹשִׁ֣ים וּמֵאָה֮ מִשְׁקָלָהּ֒ מִזְרָ֤ק אֶחָד֙ כֶּ֔סֶף שִׁבְעִ֥ים שֶׁ֖קֶל בְּשֶׁ֣קֶל הַקֹּ֑דֶשׁ שְׁנֵיהֶ֣ם ׀ מְלֵאִ֗ים סֹ֛לֶת בְּלוּלָ֥ה בַשֶּׁ֖מֶן לְמִנְחָֽה׃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כַּ֥ף אַחַ֛ת עֲשָׂרָ֥ה זָהָ֖ב מְלֵאָ֥ה קְטֹֽרֶת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פַּ֣ר אֶחָ֞ד בֶּן־בָּקָ֗ר אַ֧יִל אֶחָ֛ד כֶּֽבֶשׂ־אֶחָ֥ד בֶּן־שְׁנָת֖וֹ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שְׂעִיר־עִזִּ֥ים אֶחָ֖ד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וּלְזֶ֣בַח הַשְּׁלָמִים֮ בָּקָ֣ר שְׁנַיִם֒ אֵילִ֤ם חֲמִשָּׁה֙ עַתֻּדִ֣ים חֲמִשָּׁ֔ה כְּבָשִׂ֥ים בְּנֵֽי־שָׁנָ֖ה חֲמִשָּׁ֑ה זֶ֛ה קָרְבַּ֥ן אֱלִיצ֖וּר בֶּן־שְׁדֵיאֽוּר׃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בַּיּוֹם֙ הַחֲמִישִׁ֔י נָשִׂ֖יא לִבְנֵ֣י שִׁמְע֑וֹן שְׁלֻֽמִיאֵ֖ל בֶּן־צוּרִֽישַׁדָּֽי׃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קָרְבָּנ֞וֹ קַֽעֲרַת־כֶּ֣סֶף אַחַ֗ת שְׁלֹשִׁ֣ים וּמֵאָה֮ מִשְׁקָלָהּ֒ מִזְרָ֤ק אֶחָד֙ כֶּ֔סֶף שִׁבְעִ֥ים שֶׁ֖קֶל בְּשֶׁ֣קֶל הַקֹּ֑דֶשׁ שְׁנֵיהֶ֣ם ׀ מְלֵאִ֗ים סֹ֛לֶת בְּלוּלָ֥ה בַשֶּׁ֖מֶן לְמִנְחָֽה׃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כַּ֥ף אַחַ֛ת עֲשָׂרָ֥ה זָהָ֖ב מְלֵאָ֥ה קְטֹֽרֶת׃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פַּ֣ר אֶחָ֞ד בֶּן־בָּקָ֗ר אַ֧יִל אֶחָ֛ד כֶּֽבֶשׂ־אֶחָ֥ד בֶּן־שְׁנָת֖וֹ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שְׂעִיר־עִזִּ֥ים אֶחָ֖ד לְחַטָּֽאת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וּלְזֶ֣בַח הַשְּׁלָמִים֮ בָּקָ֣ר שְׁנַיִם֒ אֵילִ֤ם חֲמִשָּׁה֙ עַתֻּדִ֣ים חֲמִשָּׁ֔ה כְּבָשִׂ֥ים בְּנֵי־שָׁנָ֖ה חֲמִשָּׁ֑ה זֶ֛ה קָרְבַּ֥ן שְׁלֻמִיאֵ֖ל בֶּן־צוּרִֽישַׁדָּֽי׃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בַּיּוֹם֙ הַשִּׁשִּׁ֔י נָשִׂ֖יא לִבְנֵ֣י גָ֑ד אֶלְיָסָ֖ף בֶּן־דְּעוּאֵֽל׃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קָרְבָּנ֞וֹ קַֽעֲרַת־כֶּ֣סֶף אַחַ֗ת שְׁלֹשִׁ֣ים וּמֵאָה֮ מִשְׁקָלָהּ֒ מִזְרָ֤ק אֶחָד֙ כֶּ֔סֶף שִׁבְעִ֥ים שֶׁ֖קֶל בְּשֶׁ֣קֶל הַקֹּ֑דֶשׁ שְׁנֵיהֶ֣ם ׀ מְלֵאִ֗ים סֹ֛לֶת בְּלוּלָ֥ה בַשֶּׁ֖מֶן לְמִנְחָֽה׃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כַּ֥ף אַחַ֛ת עֲשָׂרָ֥ה זָהָ֖ב מְלֵאָ֥ה קְטֹֽרֶת׃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פַּ֣ר אֶחָ֞ד בֶּן־בָּקָ֗ר אַ֧יִל אֶחָ֛ד כֶּֽבֶשׂ־אֶחָ֥ד בֶּן־שְׁנָת֖וֹ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שְׂעִיר־עִזִּ֥ים אֶחָ֖ד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וּלְזֶ֣בַח הַשְּׁלָמִים֮ בָּקָ֣ר שְׁנַיִם֒ אֵילִ֤ם חֲמִשָּׁה֙ עַתֻּדִ֣ים חֲמִשָּׁ֔ה כְּבָשִׂ֥ים בְּנֵי־שָׁנָ֖ה חֲמִשָּׁ֑ה זֶ֛ה קָרְבַּ֥ן אֶלְיָסָ֖ף בֶּן־דְּעוּאֵֽל׃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בַּיּוֹם֙ הַשְּׁבִיעִ֔י נָשִׂ֖יא לִבְנֵ֣י אֶפְרָ֑יִם אֱלִֽישָׁמָ֖ע בֶּן־עַמִּיהֽוּד׃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קָרְבָּנ֞וֹ קַֽעֲרַת־כֶּ֣סֶף אַחַ֗ת שְׁלֹשִׁ֣ים וּמֵאָה֮ מִשְׁקָלָהּ֒ מִזְרָ֤ק אֶחָד֙ כֶּ֔סֶף שִׁבְעִ֥ים שֶׁ֖קֶל בְּשֶׁ֣קֶל הַקֹּ֑דֶשׁ שְׁנֵיהֶ֣ם ׀ מְלֵאִ֗ים סֹ֛לֶת בְּלוּלָ֥ה בַשֶּׁ֖מֶן לְמִנְחָֽה׃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כַּ֥ף אַחַ֛ת עֲשָׂרָ֥ה זָהָ֖ב מְלֵאָ֥ה קְטֹֽרֶת׃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פַּ֣ר אֶחָ֞ד בֶּן־בָּקָ֗ר אַ֧יִל אֶחָ֛ד כֶּֽבֶשׂ־אֶחָ֥ד בֶּן־שְׁנָת֖וֹ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שְׂעִיר־עִזִּ֥ים אֶחָ֖ד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וּלְזֶ֣בַח הַשְּׁלָמִים֮ בָּקָ֣ר שְׁנַיִם֒ אֵילִ֤ם חֲמִשָּׁה֙ עַתֻּדִ֣ים חֲמִשָּׁ֔ה כְּבָשִׂ֥ים בְּנֵֽי־שָׁנָ֖ה חֲמִשָּׁ֑ה זֶ֛ה קָרְבַּ֥ן אֱלִישָׁמָ֖ע בֶּן־עַמִּיהֽוּד׃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בַּיּוֹם֙ הַשְּׁמִינִ֔י נָשִׂ֖יא לִבְנֵ֣י מְנַשֶּׁ֑ה גַּמְלִיאֵ֖ל בֶּן־פְּדָה־צֽוּר׃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קָרְבָּנ֞וֹ קַֽעֲרַת־כֶּ֣סֶף אַחַ֗ת שְׁלֹשִׁ֣ים וּמֵאָה֮ מִשְׁקָלָהּ֒ מִזְרָ֤ק אֶחָד֙ כֶּ֔סֶף שִׁבְעִ֥ים שֶׁ֖קֶל בְּשֶׁ֣קֶל הַקֹּ֑דֶשׁ שְׁנֵיהֶ֣ם ׀ מְלֵאִ֗ים סֹ֛לֶת בְּלוּלָ֥ה בַשֶּׁ֖מֶן לְמִנְחָֽה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כַּ֥ף אַחַ֛ת עֲשָׂרָ֥ה זָהָ֖ב מְלֵאָ֥ה קְטֹֽרֶת׃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פַּ֣ר אֶחָ֞ד בֶּן־בָּקָ֗ר אַ֧יִל אֶחָ֛ד כֶּֽבֶשׂ־אֶחָ֥ד בֶּן־שְׁנָת֖וֹ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שְׂעִיר־עִזִּ֥ים אֶחָ֖ד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59</w:t>
      </w:r>
      <w:r>
        <w:rPr>
          <w:rtl/>
          <w:cs/>
          <w:lang w:val="he_IL" w:bidi="he_IL"/>
        </w:rPr>
        <w:t xml:space="preserve"> וּלְזֶ֣בַח הַשְּׁלָמִים֮ בָּקָ֣ר שְׁנַיִם֒ אֵילִ֤ם חֲמִשָּׁה֙ עַתֻּדִ֣ים חֲמִשָּׁ֔ה כְּבָשִׂ֥ים בְּנֵי־שָׁנָ֖ה חֲמִשָּׁ֑ה זֶ֛ה קָרְבַּ֥ן גַּמְלִיאֵ֖ל בֶּן־פְּדָה צֽוּר׃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60</w:t>
      </w:r>
      <w:r>
        <w:rPr>
          <w:rtl/>
          <w:cs/>
          <w:lang w:val="he_IL" w:bidi="he_IL"/>
        </w:rPr>
        <w:t xml:space="preserve"> בַּיּוֹם֙ הַתְּשִׁיעִ֔י נָשִׂ֖יא לִבְנֵ֣י בִנְיָמִ֑ן אֲבִידָ֖ן בֶּן־גִּדְעֹנִֽי׃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61</w:t>
      </w:r>
      <w:r>
        <w:rPr>
          <w:rtl/>
          <w:cs/>
          <w:lang w:val="he_IL" w:bidi="he_IL"/>
        </w:rPr>
        <w:t xml:space="preserve"> קָרְבָּנ֞וֹ קַֽעֲרַת־כֶּ֣סֶף אַחַ֗ת שְׁלֹשִׁ֣ים וּמֵאָה֮ מִשְׁקָלָהּ֒ מִזְרָ֤ק אֶחָד֙ כֶּ֔סֶף שִׁבְעִ֥ים שֶׁ֖קֶל בְּשֶׁ֣קֶל הַקֹּ֑דֶשׁ שְׁנֵיהֶ֣ם ׀ מְלֵאִ֗ים סֹ֛לֶת בְּלוּלָ֥ה בַשֶּׁ֖מֶן לְמִנְחָֽה׃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62</w:t>
      </w:r>
      <w:r>
        <w:rPr>
          <w:rtl/>
          <w:cs/>
          <w:lang w:val="he_IL" w:bidi="he_IL"/>
        </w:rPr>
        <w:t xml:space="preserve"> כַּ֥ף אַחַ֛ת עֲשָׂרָ֥ה זָהָ֖ב מְלֵאָ֥ה קְטֹֽרֶת׃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63</w:t>
      </w:r>
      <w:r>
        <w:rPr>
          <w:rtl/>
          <w:cs/>
          <w:lang w:val="he_IL" w:bidi="he_IL"/>
        </w:rPr>
        <w:t xml:space="preserve"> פַּ֣ר אֶחָ֞ד בֶּן־בָּקָ֗ר אַ֧יִל אֶחָ֛ד כֶּֽבֶשׂ־אֶחָ֥ד בֶּן־שְׁנָת֖וֹ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64</w:t>
      </w:r>
      <w:r>
        <w:rPr>
          <w:rtl/>
          <w:cs/>
          <w:lang w:val="he_IL" w:bidi="he_IL"/>
        </w:rPr>
        <w:t xml:space="preserve"> שְׂעִיר־עִזִּ֥ים אֶחָ֖ד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65</w:t>
      </w:r>
      <w:r>
        <w:rPr>
          <w:rtl/>
          <w:cs/>
          <w:lang w:val="he_IL" w:bidi="he_IL"/>
        </w:rPr>
        <w:t xml:space="preserve"> וּלְזֶ֣בַח הַשְּׁלָמִים֮ בָּקָ֣ר שְׁנַיִם֒ אֵילִ֤ם חֲמִשָּׁה֙ עַתֻּדִ֣ים חֲמִשָּׁ֔ה כְּבָשִׂ֥ים בְּנֵי־שָׁנָ֖ה חֲמִשָּׁ֑ה זֶ֛ה קָרְבַּ֥ן אֲבִידָ֖ן בֶּן־גִּדְעֹנִֽי׃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66</w:t>
      </w:r>
      <w:r>
        <w:rPr>
          <w:rtl/>
          <w:cs/>
          <w:lang w:val="he_IL" w:bidi="he_IL"/>
        </w:rPr>
        <w:t xml:space="preserve"> בַּיּוֹם֙ הָעֲשִׂירִ֔י נָשִׂ֖יא לִבְנֵ֣י דָ֑ן אֲחִיעֶ֖זֶר בֶּן־עַמִּישַׁדָּֽי׃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67</w:t>
      </w:r>
      <w:r>
        <w:rPr>
          <w:rtl/>
          <w:cs/>
          <w:lang w:val="he_IL" w:bidi="he_IL"/>
        </w:rPr>
        <w:t xml:space="preserve"> קָרְבָּנ֞וֹ קַֽעֲרַת־כֶּ֣סֶף אַחַ֗ת שְׁלֹשִׁ֣ים וּמֵאָה֮ מִשְׁקָלָהּ֒ מִזְרָ֤ק אֶחָד֙ כֶּ֔סֶף שִׁבְעִ֥ים שֶׁ֖קֶל בְּשֶׁ֣קֶל הַקֹּ֑דֶשׁ שְׁנֵיהֶ֣ם ׀ מְלֵאִ֗ים סֹ֛לֶת בְּלוּלָ֥ה בַשֶּׁ֖מֶן לְמִנְחָֽה׃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68</w:t>
      </w:r>
      <w:r>
        <w:rPr>
          <w:rtl/>
          <w:cs/>
          <w:lang w:val="he_IL" w:bidi="he_IL"/>
        </w:rPr>
        <w:t xml:space="preserve"> כַּ֥ף אַחַ֛ת עֲשָׂרָ֥ה זָהָ֖ב מְלֵאָ֥ה קְטֹֽרֶת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69</w:t>
      </w:r>
      <w:r>
        <w:rPr>
          <w:rtl/>
          <w:cs/>
          <w:lang w:val="he_IL" w:bidi="he_IL"/>
        </w:rPr>
        <w:t xml:space="preserve"> פַּ֣ר אֶחָ֞ד בֶּן־בָּקָ֗ר אַ֧יִל אֶחָ֛ד כֶּֽבֶשׂ־אֶחָ֥ד בֶּן־שְׁנָת֖וֹ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70</w:t>
      </w:r>
      <w:r>
        <w:rPr>
          <w:rtl/>
          <w:cs/>
          <w:lang w:val="he_IL" w:bidi="he_IL"/>
        </w:rPr>
        <w:t xml:space="preserve"> שְׂעִיר־עִזִּ֥ים אֶחָ֖ד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71</w:t>
      </w:r>
      <w:r>
        <w:rPr>
          <w:rtl/>
          <w:cs/>
          <w:lang w:val="he_IL" w:bidi="he_IL"/>
        </w:rPr>
        <w:t xml:space="preserve"> וּלְזֶ֣בַח הַשְּׁלָמִים֮ בָּקָ֣ר שְׁנַיִם֒ אֵילִ֤ם חֲמִשָּׁה֙ עַתֻּדִ֣ים חֲמִשָּׁ֔ה כְּבָשִׂ֥ים בְּנֵֽי־שָׁנָ֖ה חֲמִשָּׁ֑ה זֶ֛ה קָרְבַּ֥ן אֲחִיעֶ֖זֶר בֶּן־עַמִּישַׁדָּֽי׃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72</w:t>
      </w:r>
      <w:r>
        <w:rPr>
          <w:rtl/>
          <w:cs/>
          <w:lang w:val="he_IL" w:bidi="he_IL"/>
        </w:rPr>
        <w:t xml:space="preserve"> בְּיוֹם֙ עַשְׁתֵּ֣י עָשָׂ֣ר י֔וֹם נָשִׂ֖יא לִבְנֵ֣י אָשֵׁ֑ר פַּגְעִיאֵ֖ל בֶּן־עָכְרָֽן׃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73</w:t>
      </w:r>
      <w:r>
        <w:rPr>
          <w:rtl/>
          <w:cs/>
          <w:lang w:val="he_IL" w:bidi="he_IL"/>
        </w:rPr>
        <w:t xml:space="preserve"> קָרְבָּנ֞וֹ קַֽעֲרַת־כֶּ֣סֶף אַחַ֗ת שְׁלֹשִׁ֣ים וּמֵאָה֮ מִשְׁקָלָהּ֒ מִזְרָ֤ק אֶחָד֙ כֶּ֔סֶף שִׁבְעִ֥ים שֶׁ֖קֶל בְּשֶׁ֣קֶל הַקֹּ֑דֶשׁ שְׁנֵיהֶ֣ם ׀ מְלֵאִ֗ים סֹ֛לֶת בְּלוּלָ֥ה בַשֶּׁ֖מֶן לְמִנְחָֽה׃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74</w:t>
      </w:r>
      <w:r>
        <w:rPr>
          <w:rtl/>
          <w:cs/>
          <w:lang w:val="he_IL" w:bidi="he_IL"/>
        </w:rPr>
        <w:t xml:space="preserve"> כַּ֥ף אַחַ֛ת עֲשָׂרָ֥ה זָהָ֖ב מְלֵאָ֥ה קְטֹֽרֶת׃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75</w:t>
      </w:r>
      <w:r>
        <w:rPr>
          <w:rtl/>
          <w:cs/>
          <w:lang w:val="he_IL" w:bidi="he_IL"/>
        </w:rPr>
        <w:t xml:space="preserve"> פַּ֣ר אֶחָ֞ד בֶּן־בָּקָ֗ר אַ֧יִל אֶחָ֛ד כֶּֽבֶשׂ־אֶחָ֥ד בֶּן־שְׁנָת֖וֹ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76</w:t>
      </w:r>
      <w:r>
        <w:rPr>
          <w:rtl/>
          <w:cs/>
          <w:lang w:val="he_IL" w:bidi="he_IL"/>
        </w:rPr>
        <w:t xml:space="preserve"> שְׂעִיר־עִזִּ֥ים אֶחָ֖ד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77</w:t>
      </w:r>
      <w:r>
        <w:rPr>
          <w:rtl/>
          <w:cs/>
          <w:lang w:val="he_IL" w:bidi="he_IL"/>
        </w:rPr>
        <w:t xml:space="preserve"> וּלְזֶ֣בַח הַשְּׁלָמִים֮ בָּקָ֣ר שְׁנַיִם֒ אֵילִ֤ם חֲמִשָּׁה֙ עַתֻּדִ֣ים חֲמִשָּׁ֔ה כְּבָשִׂ֥ים בְּנֵֽי־שָׁנָ֖ה חֲמִשָּׁ֑ה זֶ֛ה קָרְבַּ֥ן פַּגְעִיאֵ֖ל בֶּן־עָכְרָֽן׃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78</w:t>
      </w:r>
      <w:r>
        <w:rPr>
          <w:rtl/>
          <w:cs/>
          <w:lang w:val="he_IL" w:bidi="he_IL"/>
        </w:rPr>
        <w:t xml:space="preserve"> בְּיוֹם֙ שְׁנֵ֣ים עָשָׂ֣ר י֔וֹם נָשִׂ֖יא לִבְנֵ֣י נַפְתָּלִ֑י אֲחִירַ֖ע בֶּן־עֵינָֽן׃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79</w:t>
      </w:r>
      <w:r>
        <w:rPr>
          <w:rtl/>
          <w:cs/>
          <w:lang w:val="he_IL" w:bidi="he_IL"/>
        </w:rPr>
        <w:t xml:space="preserve"> קָרְבָּנ֞וֹ קַֽעֲרַת־כֶּ֣סֶף אַחַ֗ת שְׁלֹשִׁ֣ים וּמֵאָה֮ מִשְׁקָלָהּ֒ מִזְרָ֤ק אֶחָד֙ כֶּ֔סֶף שִׁבְעִ֥ים שֶׁ֖קֶל בְּשֶׁ֣קֶל הַקֹּ֑דֶשׁ שְׁנֵיהֶ֣ם ׀ מְלֵאִ֗ים סֹ֛לֶת בְּלוּלָ֥ה בַשֶּׁ֖מֶן לְמִנְחָֽה׃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80</w:t>
      </w:r>
      <w:r>
        <w:rPr>
          <w:rtl/>
          <w:cs/>
          <w:lang w:val="he_IL" w:bidi="he_IL"/>
        </w:rPr>
        <w:t xml:space="preserve"> כַּ֥ף אַחַ֛ת עֲשָׂרָ֥ה זָהָ֖ב מְלֵאָ֥ה קְטֹֽרֶת׃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81</w:t>
      </w:r>
      <w:r>
        <w:rPr>
          <w:rtl/>
          <w:cs/>
          <w:lang w:val="he_IL" w:bidi="he_IL"/>
        </w:rPr>
        <w:t xml:space="preserve"> פַּ֣ר אֶחָ֞ד בֶּן־בָּקָ֗ר אַ֧יִל אֶחָ֛ד כֶּֽבֶשׂ־אֶחָ֥ד בֶּן־שְׁנָת֖וֹ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82</w:t>
      </w:r>
      <w:r>
        <w:rPr>
          <w:rtl/>
          <w:cs/>
          <w:lang w:val="he_IL" w:bidi="he_IL"/>
        </w:rPr>
        <w:t xml:space="preserve"> שְׂעִיר־עִזִּ֥ים אֶחָ֖ד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83</w:t>
      </w:r>
      <w:r>
        <w:rPr>
          <w:rtl/>
          <w:cs/>
          <w:lang w:val="he_IL" w:bidi="he_IL"/>
        </w:rPr>
        <w:t xml:space="preserve"> וּלְזֶ֣בַח הַשְּׁלָמִים֮ בָּקָ֣ר שְׁנַיִם֒ אֵילִ֤ם חֲמִשָּׁה֙ עַתֻּדִ֣ים חֲמִשָּׁ֔ה כְּבָשִׂ֥ים בְּנֵֽי־שָׁנָ֖ה חֲמִשָּׁ֑ה זֶ֛ה קָרְבַּ֥ן אֲחִירַ֖ע בֶּן־עֵינָֽן׃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84</w:t>
      </w:r>
      <w:r>
        <w:rPr>
          <w:rtl/>
          <w:cs/>
          <w:lang w:val="he_IL" w:bidi="he_IL"/>
        </w:rPr>
        <w:t xml:space="preserve"> זֹ֣את ׀ חֲנֻכַּ֣ת הַמִּזְבֵּ֗חַ בְּיוֹם֙ הִמָּשַׁ֣ח אֹת֔וֹ מֵאֵ֖ת נְשִׂיאֵ֣י יִשְׂרָאֵ֑ל קַעֲרֹ֨ת כֶּ֜סֶף שְׁתֵּ֣ים עֶשְׂרֵ֗ה מִֽזְרְקֵי־כֶ֙סֶף֙ שְׁנֵ֣ים עָשָׂ֔ר כַּפּ֥וֹת זָהָ֖ב שְׁתֵּ֥ים עֶשְׂרֵֽה׃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85</w:t>
      </w:r>
      <w:r>
        <w:rPr>
          <w:rtl/>
          <w:cs/>
          <w:lang w:val="he_IL" w:bidi="he_IL"/>
        </w:rPr>
        <w:t xml:space="preserve"> שְׁלֹשִׁ֣ים וּמֵאָ֗ה הַקְּעָרָ֤ה הָֽאַחַת֙ כֶּ֔סֶף וְשִׁבְעִ֖ים הַמִּזְרָ֣ק הָאֶחָ֑ד כֹּ֚ל כֶּ֣סֶף הַכֵּלִ֔ים אַלְפַּ֥יִם וְאַרְבַּע־מֵא֖וֹת בְּשֶׁ֥קֶל 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86</w:t>
      </w:r>
      <w:r>
        <w:rPr>
          <w:rtl/>
          <w:cs/>
          <w:lang w:val="he_IL" w:bidi="he_IL"/>
        </w:rPr>
        <w:t xml:space="preserve"> כַּפּ֨וֹת זָהָ֤ב שְׁתֵּים־עֶשְׂרֵה֙ מְלֵאֹ֣ת קְטֹ֔רֶת עֲשָׂרָ֧ה עֲשָׂרָ֛ה הַכַּ֖ף בְּשֶׁ֣קֶל הַקֹּ֑דֶשׁ כָּל־זְהַ֥ב הַכַּפּ֖וֹת עֶשְׂרִ֥ים וּמֵאָֽה׃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87</w:t>
      </w:r>
      <w:r>
        <w:rPr>
          <w:rtl/>
          <w:cs/>
          <w:lang w:val="he_IL" w:bidi="he_IL"/>
        </w:rPr>
        <w:t xml:space="preserve"> כָּל־הַבָּקָ֨ר לָעֹלָ֜ה שְׁנֵ֧ים עָשָׂ֣ר פָּרִ֗ים אֵילִ֤ם שְׁנֵים־עָשָׂר֙ כְּבָשִׂ֧ים בְּנֵֽי־שָׁנָ֛ה שְׁנֵ֥ים עָשָׂ֖ר וּמִנְחָתָ֑ם וּשְׂעִירֵ֥י עִזִּ֛ים שְׁנֵ֥ים עָשָׂ֖ר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88</w:t>
      </w:r>
      <w:r>
        <w:rPr>
          <w:rtl/>
          <w:cs/>
          <w:lang w:val="he_IL" w:bidi="he_IL"/>
        </w:rPr>
        <w:t xml:space="preserve"> וְכֹ֞ל בְּקַ֣ר ׀ זֶ֣בַח הַשְּׁלָמִ֗ים עֶשְׂרִ֣ים וְאַרְבָּעָה֮ פָּרִים֒ אֵילִ֤ם שִׁשִּׁים֙ עַתֻּדִ֣ים שִׁשִּׁ֔ים כְּבָשִׂ֥ים בְּנֵי־שָׁנָ֖ה שִׁשִּׁ֑ים זֹ֚את חֲנֻכַּ֣ת הַמִּזְבֵּ֔חַ אַחֲרֵ֖י הִמָּשַׁ֥ח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89</w:t>
      </w:r>
      <w:r>
        <w:rPr>
          <w:rtl/>
          <w:cs/>
          <w:lang w:val="he_IL" w:bidi="he_IL"/>
        </w:rPr>
        <w:t xml:space="preserve"> וּבְבֹ֨א מֹשֶׁ֜ה אֶל־אֹ֣הֶל מוֹעֵד֮ לְדַבֵּ֣ר אִתּוֹ֒ וַיִּשְׁמַ֨ע אֶת־הַקּ֜וֹל מִדַּבֵּ֣ר אֵלָ֗יו מֵעַ֤ל הַכַּפֹּ֙רֶת֙ אֲשֶׁר֙ עַל־אֲרֹ֣ן הָעֵדֻ֔ת מִבֵּ֖ין שְׁנֵ֣י הַכְּרֻבִ֑ים וַיְדַבֵּ֖ר אֵלָֽיו׃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דַּבֵּר֙ אֶֽל־אַהֲרֹ֔ן וְאָמַרְתָּ֖ אֵלָ֑יו בְּהַעֲלֹֽתְךָ֙ אֶת־הַנֵּרֹ֔ת אֶל־מוּל֙ פְּנֵ֣י הַמְּנוֹרָ֔ה יָאִ֖ירוּ שִׁבְעַ֥ת הַנֵּרֽוֹת׃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וַיַּ֤עַשׂ כֵּן֙ אַהֲרֹ֔ן אֶל־מוּל֙ פְּנֵ֣י הַמְּנוֹרָ֔ה הֶעֱלָ֖ה נֵרֹתֶ֑יהָ כַּֽאֲשֶׁ֛ר 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וְזֶ֨ה מַעֲשֵׂ֤ה הַמְּנֹרָה֙ מִקְשָׁ֣ה זָהָ֔ב עַד־יְרֵכָ֥הּ עַד־פִּרְחָ֖הּ מִקְשָׁ֣ה הִ֑וא כַּמַּרְאֶ֗ה אֲשֶׁ֨ר הֶרְאָ֤ה יְהוָה֙ אֶת־מֹשֶׁ֔ה כֵּ֥ן עָשָׂ֖ה אֶת־הַמְּנֹרָֽה׃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קַ֚ח אֶת־הַלְוִיִּ֔ם מִתּ֖וֹךְ בְּנֵ֣י יִשְׂרָאֵ֑ל וְטִהַרְתָּ֖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וְכֹֽה־תַעֲשֶׂ֤ה לָהֶם֙ לְטַֽהֲרָ֔ם הַזֵּ֥ה עֲלֵיהֶ֖ם מֵ֣י חַטָּ֑את וְהֶעֱבִ֤ירוּ תַ֙עַר֙ עַל־כָּל־בְּשָׂרָ֔ם וְכִבְּס֥וּ בִגְדֵיהֶ֖ם וְהִטֶּהָֽרוּ׃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וְלָֽקְחוּ֙ פַּ֣ר בֶּן־בָּקָ֔ר וּמִנְחָת֔וֹ סֹ֖לֶת בְּלוּלָ֣ה בַשָּׁ֑מֶן וּפַר־שֵׁנִ֥י בֶן־בָּקָ֖ר תִּקַּ֥ח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וְהִקְרַבְתָּ֙ אֶת־הַלְוִיִּ֔ם לִפְנֵ֖י אֹ֣הֶל מוֹעֵ֑ד וְהִ֨קְהַלְתָּ֔ אֶֽת־כָּל־עֲדַ֖ת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וְהִקְרַבְתָּ֥ אֶת־הַלְוִיִּ֖ם לִפְנֵ֣י יְהוָ֑ה וְסָמְכ֧וּ בְנֵי־יִשְׂרָאֵ֛ל אֶת־יְדֵיהֶ֖ם עַל־הַלְוִיִּֽם׃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וְהֵנִיף֩ אַהֲרֹ֨ן אֶת־הַלְוִיִּ֤ם תְּנוּפָה֙ לִפְנֵ֣י יְהוָ֔ה מֵאֵ֖ת בְּנֵ֣י יִשְׂרָאֵ֑ל וְהָי֕וּ לַעֲבֹ֖ד אֶת־עֲבֹדַ֥ת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וְהַלְוִיִּם֙ יִסְמְכ֣וּ אֶת־יְדֵיהֶ֔ם עַ֖ל רֹ֣אשׁ הַפָּרִ֑ים וַ֠עֲשֵׂה אֶת־הָאֶחָ֨ד חַטָּ֜את וְאֶת־הָאֶחָ֤ד עֹלָה֙ לַֽיהוָ֔ה לְכַפֵּ֖ר עַל־הַלְוִיִּֽם׃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וְהַֽעֲמַדְתָּ֙ אֶת־הַלְוִיִּ֔ם לִפְנֵ֥י אַהֲרֹ֖ן וְלִפְנֵ֣י בָנָ֑יו וְהֵנַפְתָּ֥ אֹתָ֛ם תְּנוּפָ֖ה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וְהִבְדַּלְתָּ֙ אֶת־הַלְוִיִּ֔ם מִתּ֖וֹךְ בְּנֵ֣י יִשְׂרָאֵ֑ל וְהָ֥יוּ לִ֖י 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וְאַֽחֲרֵי־כֵן֙ יָבֹ֣אוּ הַלְוִיִּ֔ם לַעֲבֹ֖ד אֶת־אֹ֣הֶל מוֹעֵ֑ד וְטִֽהַרְתָּ֣ אֹתָ֔ם וְהֵנַפְתָּ֥ אֹתָ֖ם תְּנוּפָֽה׃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כִּי֩ נְתֻנִ֨ים נְתֻנִ֥ים הֵ֙מָּה֙ לִ֔י מִתּ֖וֹךְ בְּנֵ֣י יִשְׂרָאֵ֑ל תַּחַת֩ פִּטְרַ֨ת כָּל־רֶ֜חֶם בְּכ֥וֹר כֹּל֙ מִבְּנֵ֣י יִשְׂרָאֵ֔ל לָקַ֥חְתִּי אֹתָ֖ם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כִּ֣י לִ֤י כָל־בְּכוֹר֙ בִּבְנֵ֣י יִשְׂרָאֵ֔ל בָּאָדָ֖ם וּבַבְּהֵמָ֑ה בְּי֗וֹם הַכֹּתִ֤י כָל־בְּכוֹר֙ בְּאֶ֣רֶץ מִצְרַ֔יִם הִקְדַּ֥שְׁתִּי אֹתָ֖ם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וָאֶקַּח֙ אֶת־הַלְוִיִּ֔ם תַּ֥חַת כָּל־בְּכ֖וֹר בִּבְנֵ֥י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וָאֶתְּנָ֨ה אֶת־הַלְוִיִּ֜ם נְתֻנִ֣ים ׀ לְאַהֲרֹ֣ן וּלְבָנָ֗יו מִתּוֹךְ֮ בְּנֵ֣י יִשְׂרָאֵל֒ לַעֲבֹ֞ד אֶת־עֲבֹדַ֤ת בְּנֵֽי־יִשְׂרָאֵל֙ בְּאֹ֣הֶל מוֹעֵ֔ד וּלְכַפֵּ֖ר עַל־בְּנֵ֣י יִשְׂרָאֵ֑ל וְלֹ֨א יִהְיֶ֜ה בִּבְנֵ֤י יִשְׂרָאֵל֙ נֶ֔גֶף בְּגֶ֥שֶׁת בְּנֵֽי־יִשְׂרָאֵ֖ל אֶל־הַקֹּֽדֶשׁ׃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וַיַּ֨עַשׂ מֹשֶׁ֧ה וְאַהֲרֹ֛ן וְכָל־עֲדַ֥ת בְּנֵי־יִשְׂרָאֵ֖ל לַלְוִיִּ֑ם כְּ֠כֹל אֲשֶׁר־צִוָּ֨ה יְהוָ֤ה אֶת־מֹשֶׁה֙ לַלְוִיִּ֔ם כֵּן־עָשׂ֥וּ לָהֶ֖ם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וַיִּֽתְחַטְּא֣וּ הַלְוִיִּ֗ם וַֽיְכַבְּסוּ֙ בִּגְדֵיהֶ֔ם וַיָּ֨נֶף אַהֲרֹ֥ן אֹתָ֛ם תְּנוּפָ֖ה לִפְנֵ֣י יְהוָ֑ה וַיְכַפֵּ֧ר עֲלֵיהֶ֛ם אַהֲרֹ֖ן לְטַהֲרָֽם׃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וְאַחֲרֵי־כֵ֞ן בָּ֣אוּ הַלְוִיִּ֗ם לַעֲבֹ֤ד אֶת־עֲבֹֽדָתָם֙ בְּאֹ֣הֶל מוֹעֵ֔ד לִפְנֵ֥י אַהֲרֹ֖ן וְלִפְנֵ֣י בָנָ֑יו כַּאֲשֶׁר֩ צִוָּ֨ה יְהוָ֤ה אֶת־מֹשֶׁה֙ עַל־הַלְוִיִּ֔ם כֵּ֖ן עָשׂ֥וּ לָהֶֽם׃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זֹ֖את אֲשֶׁ֣ר לַלְוִיִּ֑ם מִבֶּן֩ חָמֵ֨שׁ וְעֶשְׂרִ֤ים שָׁנָה֙ וָמַ֔עְלָה יָבוֹא֙ לִצְבֹ֣א צָבָ֔א בַּעֲבֹדַ֖ת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וּמִבֶּן֙ חֲמִשִּׁ֣ים שָׁנָ֔ה יָשׁ֖וּב מִצְּבָ֣א הָעֲבֹדָ֑ה וְלֹ֥א יַעֲבֹ֖ד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וְשֵׁרֵ֨ת אֶת־אֶחָ֜יו בְּאֹ֤הֶל מוֹעֵד֙ לִשְׁמֹ֣ר מִשְׁמֶ֔רֶת וַעֲבֹדָ֖ה לֹ֣א יַעֲבֹ֑ד כָּ֛כָה תַּעֲשֶׂ֥ה לַלְוִיִּ֖ם בְּמִשְׁמְרֹתָֽם׃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וַיְדַבֵּ֣ר יְהוָ֣ה אֶל־מֹשֶׁ֣ה בְמִדְבַּר־סִ֠ינַי בַּשָּׁנָ֨ה הַשֵּׁנִ֜ית לְצֵאתָ֨ם מֵאֶ֧רֶץ מִצְרַ֛יִם בַּחֹ֥דֶשׁ הָרִאשׁ֖וֹן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וְיַעֲשׂ֧וּ בְנֵי־יִשְׂרָאֵ֛ל אֶת־הַפָּ֖סַח בְּמוֹעֲדֽוֹ׃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בְּאַרְבָּעָ֣ה עָשָֽׂר־י֠וֹם בַּחֹ֨דֶשׁ הַזֶּ֜ה בֵּ֧ין הָֽעֲרְבַּ֛יִם תַּעֲשׂ֥וּ אֹת֖וֹ בְּמוֹעֲד֑וֹ כְּכָל־חֻקֹּתָ֥יו וּכְכָל־מִשְׁפָּטָ֖יו תַּעֲשׂ֥וּ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וַיְדַבֵּ֥ר מֹשֶׁ֛ה אֶל־בְּנֵ֥י יִשְׂרָאֵ֖ל לַעֲשֹׂ֥ת הַפָּֽסַח׃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וַיַּעֲשׂ֣וּ אֶת־הַפֶּ֡סַח בָּרִאשׁ֡וֹן בְּאַרְבָּעָה֩ עָשָׂ֨ר י֥וֹם לַחֹ֛דֶשׁ בֵּ֥ין הָעַרְבַּ֖יִם בְּמִדְבַּ֣ר סִינָ֑י כְּ֠כֹל אֲשֶׁ֨ר צִוָּ֤ה יְהוָה֙ אֶת־מֹשֶׁ֔ה כֵּ֥ן עָשׂ֖וּ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וַיְהִ֣י אֲנָשִׁ֗ים אֲשֶׁ֨ר הָי֤וּ טְמֵאִים֙ לְנֶ֣פֶשׁ אָדָ֔ם וְלֹא־יָכְל֥וּ לַעֲשֹׂת־הַפֶּ֖סַח בַּיּ֣וֹם הַה֑וּא וַֽיִּקְרְב֞וּ לִפְנֵ֥י מֹשֶׁ֛ה וְלִפְנֵ֥י אַהֲרֹ֖ן בַּיּ֥וֹם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וַ֠יֹּאמְרוּ הָאֲנָשִׁ֤ים הָהֵ֙מָּה֙ אֵלָ֔יו אֲנַ֥חְנוּ טְמֵאִ֖ים לְנֶ֣פֶשׁ אָדָ֑ם לָ֣מָּה נִגָּרַ֗ע לְבִלְתִּ֨י הַקְרִ֜ב אֶת־קָרְבַּ֤ן יְהוָה֙ בְּמֹ֣עֲד֔וֹ בְּת֖וֹךְ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וַיֹּ֥אמֶר אֲלֵהֶ֖ם מֹשֶׁ֑ה עִמְד֣וּ וְאֶשְׁמְעָ֔ה מַה־יְצַוֶּ֥ה יְהוָ֖ה לָכֶֽם׃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דַּבֵּ֛ר אֶל־בְּנֵ֥י יִשְׂרָאֵ֖ל לֵאמֹ֑ר אִ֣ישׁ אִ֣ישׁ כִּי־יִהְיֶֽה־טָמֵ֣א ׀ לָנֶ֡פֶשׁ אוֹ֩ בְדֶ֨רֶךְ רְחֹקָ֜הׄ לָכֶ֗ם א֚וֹ לְדֹרֹ֣תֵיכֶ֔ם וְעָ֥שָׂה פֶ֖סַח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בַּחֹ֨דֶשׁ הַשֵּׁנִ֜י בְּאַרְבָּעָ֨ה עָשָׂ֥ר י֛וֹם בֵּ֥ין הָעַרְבַּ֖יִם יַעֲשׂ֣וּ אֹת֑וֹ עַל־מַצּ֥וֹת וּמְרֹרִ֖ים יֹאכְלֻֽהוּ׃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לֹֽא־יַשְׁאִ֤ירוּ מִמֶּ֙נּוּ֙ עַד־בֹּ֔קֶר וְעֶ֖צֶם לֹ֣א יִשְׁבְּרוּ־ב֑וֹ כְּכָל־חֻקַּ֥ת הַפֶּ֖סַח יַעֲשׂ֥וּ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וְהָאִישׁ֩ אֲשֶׁר־ה֨וּא טָה֜וֹר וּבְדֶ֣רֶךְ לֹא־הָיָ֗ה וְחָדַל֙ לַעֲשׂ֣וֹת הַפֶּ֔סַח וְנִכְרְתָ֛ה הַנֶּ֥פֶשׁ הַהִ֖וא מֵֽעַמֶּ֑יהָ כִּ֣י ׀ קָרְבַּ֣ן יְהוָ֗ה לֹ֤א הִקְרִיב֙ בְּמֹ֣עֲד֔וֹ חֶטְא֥וֹ יִשָּׂ֖א הָאִ֥ישׁ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וְכִֽי־יָג֨וּר אִתְּכֶ֜ם גֵּ֗ר וְעָ֤שָֽׂה פֶ֙סַח֙ לַֽיהוָ֔ה כְּחֻקַּ֥ת הַפֶּ֛סַח וּכְמִשְׁפָּט֖וֹ כֵּ֣ן יַעֲשֶׂ֑ה חֻקָּ֤ה אַחַת֙ יִהְיֶ֣ה לָכֶ֔ם וְלַגֵּ֖ר וּלְאֶזְרַ֥ח הָאָֽרֶץ׃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וּבְיוֹם֙ הָקִ֣ים אֶת־הַמִּשְׁכָּ֔ן כִּסָּ֤ה הֶֽעָנָן֙ אֶת־הַמִּשְׁכָּ֔ן לְאֹ֖הֶל הָעֵדֻ֑ת וּבָעֶ֜רֶב יִהְיֶ֧ה עַֽל־הַמִּשְׁכָּ֛ן כְּמַרְאֵה־אֵ֖שׁ עַד־בֹּֽקֶר׃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כֵּ֚ן יִהְיֶ֣ה תָמִ֔יד הֶעָנָ֖ן יְכַסֶּ֑נּוּ וּמַרְאֵה־אֵ֖שׁ לָֽיְלָה׃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וּלְפִ֞י הֵעָלֹ֤ת הֶֽעָנָן֙ מֵעַ֣ל הָאֹ֔הֶל וְאַ֣חֲרֵי־כֵ֔ן יִסְע֖וּ בְּנֵ֣י יִשְׂרָאֵ֑ל וּבִמְק֗וֹם אֲשֶׁ֤ר יִשְׁכָּן־שָׁם֙ הֶֽעָנָ֔ן שָׁ֥ם יַחֲנ֖וּ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עַל־פִּ֣י יְהוָ֗ה יִסְעוּ֙ בְּנֵ֣י יִשְׂרָאֵ֔ל וְעַל־פִּ֥י יְהוָ֖ה יַחֲנ֑וּ כָּל־יְמֵ֗י אֲשֶׁ֨ר יִשְׁכֹּ֧ן הֶעָנָ֛ן עַל־הַמִּשְׁכָּ֖ן יַחֲנֽוּ׃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וּבְהַאֲרִ֧יךְ הֶֽעָנָ֛ן עַל־הַמִּשְׁכָּ֖ן יָמִ֣ים רַבִּ֑ים וְשָׁמְר֧וּ בְנֵי־יִשְׂרָאֵ֛ל אֶת־מִשְׁמֶ֥רֶת יְהוָ֖ה וְלֹ֥א יִסָּֽעוּ׃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וְיֵ֞שׁ אֲשֶׁ֨ר יִהְיֶ֧ה הֶֽעָנָ֛ן יָמִ֥ים מִסְפָּ֖ר עַל־הַמִּשְׁכָּ֑ן עַל־פִּ֤י יְהוָה֙ יַחֲנ֔וּ וְעַל־פִּ֥י יְהוָ֖ה יִסָּֽעוּ׃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וְיֵ֞שׁ אֲשֶׁר־יִהְיֶ֤ה הֶֽעָנָן֙ מֵעֶ֣רֶב עַד־בֹּ֔קֶר וְנַעֲלָ֧ה הֶֽעָנָ֛ן בַּבֹּ֖קֶר וְנָסָ֑עוּ א֚וֹ יוֹמָ֣ם וָלַ֔יְלָה וְנַעֲלָ֥ה הֶעָנָ֖ן וְנָסָֽעוּ׃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אֽוֹ־יֹמַ֜יִם אוֹ־חֹ֣דֶשׁ אוֹ־יָמִ֗ים בְּהַאֲרִ֨יךְ הֶעָנָ֤ן עַל־הַמִּשְׁכָּן֙ לִשְׁכֹּ֣ן עָלָ֔יו יַחֲנ֥וּ בְנֵֽי־יִשְׂרָאֵ֖ל וְלֹ֣א יִסָּ֑עוּ וּבְהֵעָלֹת֖וֹ יִסָּֽעוּ׃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עַל־פִּ֤י יְהוָה֙ יַחֲנ֔וּ וְעַל־פִּ֥י יְהוָ֖ה יִסָּ֑עוּ אֶת־מִשְׁמֶ֤רֶת יְהוָה֙ שָׁמָ֔רוּ עַל־פִּ֥י יְהוָ֖ה בְּיַד־מֹשֶֽׁה׃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עֲשֵׂ֣ה לְךָ֗ שְׁתֵּי֙ חֲצֽוֹצְרֹ֣ת כֶּ֔סֶף מִקְשָׁ֖ה תַּעֲשֶׂ֣ה אֹתָ֑ם וְהָי֤וּ לְךָ֙ לְמִקְרָ֣א הָֽעֵדָ֔ה וּלְמַסַּ֖ע אֶת־הַֽמַּחֲנֽוֹת׃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וְתָקְע֖וּ בָּהֵ֑ן וְנֽוֹעֲד֤וּ אֵלֶ֙יךָ֙ כָּל־הָ֣עֵדָ֔ה אֶל־פֶּ֖תַח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וְאִם־בְּאַחַ֖ת יִתְקָ֑עוּ וְנוֹעֲד֤וּ אֵלֶ֙יךָ֙ הַנְּשִׂיאִ֔ים רָאשֵׁ֖י אַלְפֵ֥י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וּתְקַעְתֶּ֖ם תְּרוּעָ֑ה וְנָֽסְעוּ֙ הַֽמַּחֲנ֔וֹת הַחֹנִ֖ים קֵֽדְמָה׃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וּתְקַעְתֶּ֤ם תְּרוּעָה֙ שֵׁנִ֔ית וְנָֽסְעוּ֙ הַֽמַּחֲנ֔וֹת הַחֹנִ֖ים תֵּימָ֑נָה תְּרוּעָ֥ה יִתְקְע֖וּ לְמַסְעֵיהֶֽם׃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וּבְהַקְהִ֖יל אֶת־הַקָּהָ֑ל תִּתְקְע֖וּ וְלֹ֥א תָרִֽיעוּ׃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וּבְנֵ֤י אַהֲרֹן֙ הַכֹּ֣הֲנִ֔ים יִתְקְע֖וּ בַּֽחֲצֹצְר֑וֹת וְהָי֥וּ לָכֶ֛ם לְחֻקַּ֥ת עוֹלָ֖ם לְדֹרֹתֵיכֶֽם׃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וְכִֽי־תָבֹ֨אוּ מִלְחָמָ֜ה בְּאַרְצְכֶ֗ם עַל־הַצַּר֙ הַצֹּרֵ֣ר אֶתְכֶ֔ם וַהֲרֵעֹתֶ֖ם בַּחֲצֹצְר֑וֹת וֲנִזְכַּרְתֶּ֗ם לִפְנֵי֙ יְהוָ֣ה אֱלֹֽהֵיכֶ֔ם וְנוֹשַׁעְתֶּ֖ם מֵאֹיְבֵיכֶֽם׃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וּבְי֨וֹם שִׂמְחַתְכֶ֥ם וּֽבְמוֹעֲדֵיכֶם֮ וּבְרָאשֵׁ֣י חָדְשֵׁיכֶם֒ וּתְקַעְתֶּ֣ם בַּחֲצֹֽצְרֹ֗ת עַ֚ל עֹלֹ֣תֵיכֶ֔ם וְעַ֖ל זִבְחֵ֣י שַׁלְמֵיכֶ֑ם וְהָי֨וּ לָכֶ֤ם לְזִכָּרוֹן֙ לִפְנֵ֣י אֱלֹֽהֵיכֶ֔ם אֲנִ֖י יְהוָ֥ה אֱלֹהֵיכֶֽם׃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וַיְהִ֞י בַּשָּׁנָ֧ה הַשֵּׁנִ֛ית בַּחֹ֥דֶשׁ הַשֵּׁנִ֖י בְּעֶשְׂרִ֣ים בַּחֹ֑דֶשׁ נַעֲלָה֙ הֶֽעָנָ֔ן מֵעַ֖ל מִשְׁכַּ֥ן הָעֵדֻֽת׃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וַיִּסְע֧וּ בְנֵֽי־יִשְׂרָאֵ֛ל לְמַסְעֵיהֶ֖ם מִמִּדְבַּ֣ר סִינָ֑י וַיִּשְׁכֹּ֥ן הֶעָנָ֖ן בְּמִדְבַּ֥ר פָּארָֽן׃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וַיִּסְע֖וּ בָּרִאשֹׁנָ֑ה עַל־פִּ֥י יְהוָ֖ה בְּיַד־מֹשֶֽׁה׃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וַיִּסַּ֞ע דֶּ֣גֶל מַחֲנֵ֧ה בְנֵֽי־יְהוּדָ֛ה בָּרִאשֹׁנָ֖ה לְצִבְאֹתָ֑ם וְעַל־צְבָא֔וֹ נַחְשׁ֖וֹן בֶּן־עַמִּינָדָֽב׃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וְעַ֨ל־צְבָ֔א מַטֵּ֖ה בְּנֵ֣י יִשָׂשכָ֑ר נְתַנְאֵ֖ל בֶּן־צוּעָֽר׃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וְעַ֨ל־צְבָ֔א מַטֵּ֖ה בְּנֵ֣י זְבוּלֻ֑ן אֱלִיאָ֖ב בֶּן־חֵלֽוֹן׃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וְהוּרַ֖ד הַמִּשְׁכָּ֑ן וְנָסְע֤וּ בְנֵֽי־גֵרְשׁוֹן֙ וּבְנֵ֣י מְרָרִ֔י נֹשְׂאֵ֖י הַמִּשְׁכָּֽן׃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וְנָסַ֗ע דֶּ֛גֶל מַחֲנֵ֥ה רְאוּבֵ֖ן לְצִבְאֹתָ֑ם וְעַל־צְבָא֔וֹ אֱלִיצ֖וּר בֶּן־שְׁדֵיאֽוּר׃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וְעַ֨ל־צְבָ֔א מַטֵּ֖ה בְּנֵ֣י שִׁמְע֑וֹן שְׁלֻֽמִיאֵ֖ל בֶּן־צוּרִֽי שַׁדָּֽי׃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וְעַל־צְבָ֖א מַטֵּ֣ה בְנֵי־גָ֑ד אֶלְיָסָ֖ף בֶּן־דְּעוּאֵֽל׃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וְנָסְעוּ֙ הַקְּהָתִ֔ים נֹשְׂאֵ֖י הַמִּקְדָּ֑שׁ וְהֵקִ֥ימוּ אֶת־הַמִּשְׁכָּ֖ן עַד־בֹּאָֽם׃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וְנָסַ֗ע דֶּ֛גֶל מַחֲנֵ֥ה בְנֵֽי־אֶפְרַ֖יִם לְצִבְאֹתָ֑ם וְעַל־צְבָא֔וֹ אֱלִישָׁמָ֖ע בֶּן־עַמִּיהֽוּד׃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וְעַ֨ל־צְבָ֔א מַטֵּ֖ה בְּנֵ֣י מְנַשֶּׁ֑ה גַּמְלִיאֵ֖ל בֶּן־פְּדָה־צֽוּר׃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וְעַ֨ל־צְבָ֔א מַטֵּ֖ה בְּנֵ֣י בִנְיָמִ֑ן אֲבִידָ֖ן בֶּן־גִּדְעוֹנִֽי׃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וְנָסַ֗ע דֶּ֚גֶל מַחֲנֵ֣ה בְנֵי־דָ֔ן מְאַסֵּ֥ף לְכָל־הַֽמַּחֲנֹ֖ת לְצִבְאֹתָ֑ם וְעַל־צְבָא֔וֹ אֲחִיעֶ֖זֶר בֶּן־עַמִּישַׁדָּֽי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וְעַל־צְבָ֔א מַטֵּ֖ה בְּנֵ֣י אָשֵׁ֑ר פַּגְעִיאֵ֖ל בֶּן־עָכְרָֽן׃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וְעַ֨ל־צְבָ֔א מַטֵּ֖ה בְּנֵ֣י נַפְתָּלִ֑י אֲחִירַ֖ע בֶּן־עֵינָֽן׃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אֵ֛לֶּה מַסְעֵ֥י בְנֵֽי־יִשְׂרָאֵ֖ל לְצִבְאֹתָ֑ם וַיִּסָּֽעוּ׃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וַיֹּ֣אמֶר מֹשֶׁ֗ה לְ֠חֹבָב בֶּן־רְעוּאֵ֣ל הַמִּדְיָנִי֮ חֹתֵ֣ן מֹשֶׁה֒ נֹסְעִ֣ים ׀ אֲנַ֗חְנוּ אֶל־הַמָּקוֹם֙ אֲשֶׁ֣ר אָמַ֣ר יְהוָ֔ה אֹת֖וֹ אֶתֵּ֣ן לָכֶ֑ם לְכָ֤ה אִתָּ֙נוּ֙ וְהֵטַ֣בְנוּ לָ֔ךְ כִּֽי־יְהוָ֥ה דִּבֶּר־ט֖וֹב עַל־יִשְׂרָאֵֽל׃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וַיֹּ֥אמֶר אֵלָ֖יו לֹ֣א אֵלֵ֑ךְ כִּ֧י אִם־אֶל־אַרְצִ֛י וְאֶל־מוֹלַדְתִּ֖י אֵלֵֽךְ׃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וַיֹּ֕אמֶר אַל־נָ֖א תַּעֲזֹ֣ב אֹתָ֑נוּ כִּ֣י ׀ עַל־כֵּ֣ן יָדַ֗עְתָּ חֲנֹתֵ֙נוּ֙ בַּמִּדְבָּ֔ר וְהָיִ֥יתָ לָּ֖נוּ לְעֵינָֽיִם׃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וְהָיָ֖ה כִּי־תֵלֵ֣ךְ עִמָּ֑נוּ וְהָיָ֣ה ׀ הַטּ֣וֹב הַה֗וּא אֲשֶׁ֨ר יֵיטִ֧יב יְהוָ֛ה עִמָּ֖נוּ וְהֵטַ֥בְנוּ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וַיִּסְעוּ֙ מֵהַ֣ר יְהוָ֔ה דֶּ֖רֶךְ שְׁלֹ֣שֶׁת יָמִ֑ים וַאֲר֨וֹן בְּרִית־יְהוָ֜ה נֹסֵ֣עַ לִפְנֵיהֶ֗ם דֶּ֚רֶךְ שְׁלֹ֣שֶׁת יָמִ֔ים לָת֥וּר לָהֶ֖ם מְנוּחָֽה׃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וַעֲנַ֧ן יְהוָ֛ה עֲלֵיהֶ֖ם יוֹמָ֑ם בְּנָסְעָ֖ם מִן־הַֽמַּחֲנֶֽה׃ ׆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וַיְהִ֛י בִּנְסֹ֥עַ הָאָרֹ֖ן וַיֹּ֣אמֶר מֹשֶׁ֑ה קוּמָ֣ה ׀ יְהוָ֗ה וְיָפֻ֙צוּ֙ אֹֽיְבֶ֔יךָ וְיָנֻ֥סוּ מְשַׂנְאֶ֖יךָ מִפָּנֶֽיךָ׃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וּבְנֻחֹ֖ה יֹאמַ֑ר שׁוּבָ֣ה יְהוָ֔ה רִֽבְב֖וֹת אַלְפֵ֥י יִשְׂרָאֵֽל׃ ׆ ס</w:t>
      </w:r>
    </w:p>
    <w:p>
      <w:pPr>
        <w:pStyle w:val="Heading2"/>
        <w:bidi/>
      </w:pPr>
      <w:r>
        <w:rPr>
          <w:rtl/>
          <w:cs/>
          <w:lang w:val="he_IL" w:bidi="he_IL"/>
        </w:rPr>
        <w:t>Numbers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וַיְהִ֤י הָעָם֙ כְּמִתְאֹ֣נְנִ֔ים רַ֖ע בְּאָזְנֵ֣י יְהוָ֑ה וַיִּשְׁמַ֤ע יְהוָה֙ וַיִּ֣חַר אַפּ֔וֹ וַתִּבְעַר־בָּם֙ אֵ֣שׁ יְהוָ֔ה וַתֹּ֖אכַל בִּקְצֵ֥ה הַֽמַּחֲנֶֽה׃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וַיִּצְעַ֥ק הָעָ֖ם אֶל־מֹשֶׁ֑ה וַיִּתְפַּלֵּ֤ל מֹשֶׁה֙ אֶל־יְהוָ֔ה וַתִּשְׁקַ֖ע הָאֵֽשׁ׃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וַיִּקְרָ֛א שֵֽׁם־הַמָּק֥וֹם הַה֖וּא תַּבְעֵרָ֑ה כִּֽי־בָעֲרָ֥ה בָ֖ם אֵ֥שׁ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וְהָֽאסַפְסֻף֙ אֲשֶׁ֣ר בְּקִרְבּ֔וֹ הִתְאַוּ֖וּ תַּאֲוָ֑ה וַיָּשֻׁ֣בוּ וַיִּבְכּ֗וּ גַּ֚ם בְּנֵ֣י יִשְׂרָאֵ֔ל וַיֹּ֣אמְר֔וּ מִ֥י יַאֲכִלֵ֖נוּ בָּשָֽׂר׃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זָכַ֙רְנוּ֙ אֶת־הַדָּגָ֔ה אֲשֶׁר־נֹאכַ֥ל בְּמִצְרַ֖יִם חִנָּ֑ם אֵ֣ת הַקִּשֻּׁאִ֗ים וְאֵת֙ הָֽאֲבַטִּחִ֔ים וְאֶת־הֶחָצִ֥יר וְאֶת־הַבְּצָלִ֖ים וְאֶת־הַשּׁוּמִֽים׃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וְעַתָּ֛ה נַפְשֵׁ֥נוּ יְבֵשָׁ֖ה אֵ֣ין כֹּ֑ל בִּלְתִּ֖י אֶל־הַמָּ֥ן עֵינֵֽינוּ׃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וְהַמָּ֕ן כִּזְרַע־גַּ֖ד ה֑וּא וְעֵינ֖וֹ כְּעֵ֥ין הַבְּדֹֽלַח׃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שָׁטוּ֩ הָעָ֨ם וְלָֽקְט֜וּ וְטָחֲנ֣וּ בָרֵחַ֗יִם א֤וֹ דָכוּ֙ בַּמְּדֹכָ֔ה וּבִשְּׁלוּ֙ בַּפָּר֔וּר וְעָשׂ֥וּ אֹת֖וֹ עֻג֑וֹת וְהָיָ֣ה טַעְמ֔וֹ כְּטַ֖עַם לְשַׁ֥ד הַשָּֽׁמֶן׃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וּבְרֶ֧דֶת הַטַּ֛ל עַל־הַֽמַּחֲנֶ֖ה לָ֑יְלָה יֵרֵ֥ד הַמָּ֖ן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וַיִּשְׁמַ֨ע מֹשֶׁ֜ה אֶת־הָעָ֗ם בֹּכֶה֙ לְמִשְׁפְּחֹתָ֔יו אִ֖ישׁ לְפֶ֣תַח אָהֳל֑וֹ וַיִּֽחַר־אַ֤ף יְהוָה֙ מְאֹ֔ד וּבְעֵינֵ֥י מֹשֶׁ֖ה 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וַיֹּ֨אמֶר מֹשֶׁ֜ה אֶל־יְהוָ֗ה לָמָ֤ה הֲרֵעֹ֙תָ֙ לְעַבְדֶּ֔ךָ וְלָ֛מָּה לֹא־מָצָ֥תִי חֵ֖ן בְּעֵינֶ֑יךָ לָשׂ֗וּם אֶת־מַשָּׂ֛א כָּל־הָעָ֥ם הַזֶּ֖ה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הֶאָנֹכִ֣י הָרִ֗יתִי אֵ֚ת כָּל־הָעָ֣ם הַזֶּ֔ה אִם־אָנֹכִ֖י יְלִדְתִּ֑יהוּ כִּֽי־תֹאמַ֨ר אֵלַ֜י שָׂאֵ֣הוּ בְחֵיקֶ֗ךָ כַּאֲשֶׁ֨ר יִשָּׂ֤א הָאֹמֵן֙ אֶת־הַיֹּנֵ֔ק עַ֚ל הָֽאֲדָמָ֔ה אֲשֶׁ֥ר נִשְׁבַּ֖עְתָּ לַאֲבֹתָֽיו׃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מֵאַ֤יִן לִי֙ בָּשָׂ֔ר לָתֵ֖ת לְכָל־הָעָ֣ם הַזֶּ֑ה כִּֽי־יִבְכּ֤וּ עָלַי֙ לֵאמֹ֔ר תְּנָה־לָּ֥נוּ בָשָׂ֖ר וְנֹאכֵֽלָה׃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לֹֽא־אוּכַ֤ל אָנֹכִי֙ לְבַדִּ֔י לָשֵׂ֖את אֶת־כָּל־הָעָ֣ם הַזֶּ֑ה כִּ֥י כָבֵ֖ד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וְאִם־כָּ֣כָה ׀ אַתְּ־עֹ֣שֶׂה לִּ֗י הָרְגֵ֤נִי נָא֙ הָרֹ֔ג אִם־מָצָ֥אתִי חֵ֖ן בְּעֵינֶ֑יךָ וְאַל־אֶרְאֶ֖ה בְּרָעָתִֽי׃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וַיֹּ֨אמֶר יְהוָ֜ה אֶל־מֹשֶׁ֗ה אֶסְפָה־לִּ֞י שִׁבְעִ֣ים אִישׁ֮ מִזִּקְנֵ֣י יִשְׂרָאֵל֒ אֲשֶׁ֣ר יָדַ֔עְתָּ כִּי־הֵ֛ם זִקְנֵ֥י הָעָ֖ם וְשֹׁטְרָ֑יו וְלָקַחְתָּ֤ אֹתָם֙ אֶל־אֹ֣הֶל מוֹעֵ֔ד וְהִֽתְיַצְּב֥וּ שָׁ֖ם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וְיָרַדְתִּ֗י וְדִבַּרְתִּ֣י עִמְּךָ֮ שָׁם֒ וְאָצַלְתִּ֗י מִן־הָר֛וּחַ אֲשֶׁ֥ר עָלֶ֖יךָ וְשַׂמְתִּ֣י עֲלֵיהֶ֑ם וְנָשְׂא֤וּ אִתְּךָ֙ בְּמַשָּׂ֣א הָעָ֔ם וְלֹא־תִשָּׂ֥א אַתָּ֖ה לְבַדֶּֽךָ׃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וְאֶל־הָעָ֨ם תֹּאמַ֜ר הִתְקַדְּשׁ֣וּ לְמָחָר֮ וַאֲכַלְתֶּ֣ם בָּשָׂר֒ כִּ֡י בְּכִיתֶם֩ בְּאָזְנֵ֨י יְהוָ֜ה לֵאמֹ֗ר מִ֤י יַאֲכִלֵ֙נוּ֙ בָּשָׂ֔ר כִּי־ט֥וֹב לָ֖נוּ בְּמִצְרָ֑יִם וְנָתַ֨ן יְהוָ֥ה לָכֶ֛ם בָּשָׂ֖ר וַאֲכַלְתֶּֽם׃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לֹ֣א י֥וֹם אֶחָ֛ד תֹּאכְל֖וּן וְלֹ֣א יוֹמָ֑יִם וְלֹ֣א ׀ חֲמִשָּׁ֣ה יָמִ֗ים וְלֹא֙ עֲשָׂרָ֣ה יָמִ֔ים וְלֹ֖א עֶשְׂרִ֥ים יֽוֹם׃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עַ֣ד ׀ חֹ֣דֶשׁ יָמִ֗ים עַ֤ד אֲשֶׁר־יֵצֵא֙ מֵֽאַפְּכֶ֔ם וְהָיָ֥ה לָכֶ֖ם לְזָרָ֑א יַ֗עַן כִּֽי־מְאַסְתֶּ֤ם אֶת־יְהוָה֙ אֲשֶׁ֣ר בְּקִרְבְּכֶ֔ם וַתִּבְכּ֤וּ לְפָנָיו֙ לֵאמֹ֔ר לָ֥מָּה זֶּ֖ה יָצָ֥אנוּ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וַיֹּאמֶר֮ מֹשֶׁה֒ שֵׁשׁ־מֵא֥וֹת אֶ֙לֶף֙ רַגְלִ֔י הָעָ֕ם אֲשֶׁ֥ר אָנֹכִ֖י בְּקִרְבּ֑וֹ וְאַתָּ֣ה אָמַ֗רְתָּ בָּשָׂר֙ אֶתֵּ֣ן לָהֶ֔ם וְאָכְל֖וּ חֹ֥דֶשׁ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הֲצֹ֧אן וּבָקָ֛ר יִשָּׁחֵ֥ט לָהֶ֖ם וּמָצָ֣א לָהֶ֑ם אִ֣ם אֶֽת־כָּל־ דְּגֵ֥י הַיָּ֛ם יֵאָסֵ֥ף לָהֶ֖ם וּמָצָ֥א לָהֶֽם׃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וַיֹּ֤אמֶר יְהוָה֙ אֶל־מֹשֶׁ֔ה הֲיַ֥ד יְהוָ֖ה תִּקְצָ֑ר עַתָּ֥ה תִרְאֶ֛ה הֲיִקְרְךָ֥ דְבָרִ֖י אִם־לֹֽא׃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וַיֵּצֵ֣א מֹשֶׁ֗ה וַיְדַבֵּר֙ אֶל־הָעָ֔ם אֵ֖ת דִּבְרֵ֣י יְהוָ֑ה וַיֶּאֱסֹ֞ף שִׁבְעִ֥ים אִישׁ֙ מִזִּקְנֵ֣י הָעָ֔ם וַֽיַּעֲמֵ֥ד אֹתָ֖ם סְבִיבֹ֥ת הָאֹֽהֶל׃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וַיֵּ֨רֶד יְהוָ֥ה ׀ בֶּעָנָן֮ וַיְדַבֵּ֣ר אֵלָיו֒ וַיָּ֗אצֶל מִן־הָר֙וּחַ֙ אֲשֶׁ֣ר עָלָ֔יו וַיִּתֵּ֕ן עַל־שִׁבְעִ֥ים אִ֖ישׁ הַזְּקֵנִ֑ים וַיְהִ֗י כְּנ֤וֹחַ עֲלֵיהֶם֙ הָר֔וּחַ וַיִּֽתְנַבְּא֖וּ וְלֹ֥א יָסָֽפוּ׃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וַיִּשָּׁאֲר֣וּ שְׁנֵֽי־אֲנָשִׁ֣ים ׀ בַּֽמַּחֲנֶ֡ה שֵׁ֣ם הָאֶחָ֣ד ׀ אֶלְדָּ֡ד וְשֵׁם֩ הַשֵּׁנִ֨י מֵידָ֜ד וַתָּ֧נַח עֲלֵיהֶ֣ם הָר֗וּחַ וְהֵ֙מָּה֙ בַּכְּתֻבִ֔ים וְלֹ֥א יָצְא֖וּ הָאֹ֑הֱלָה וַיִּֽתְנַבְּא֖וּ בַּֽמַּחֲנֶֽה׃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וַיָּ֣רָץ הַנַּ֔עַר וַיַּגֵּ֥ד לְמֹשֶׁ֖ה וַיֹּאמַ֑ר אֶלְדָּ֣ד וּמֵידָ֔ד מִֽתְנַבְּאִ֖ים בַּֽמַּחֲנֶֽה׃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וַיַּ֜עַן יְהוֹשֻׁ֣עַ בִּן־נ֗וּן מְשָׁרֵ֥ת מֹשֶׁ֛ה מִבְּחֻרָ֖יו וַיֹּאמַ֑ר אֲדֹנִ֥י מֹשֶׁ֖ה כְּלָאֵֽם׃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וַיֹּ֤אמֶר לוֹ֙ מֹשֶׁ֔ה הַֽמְקַנֵּ֥א אַתָּ֖ה לִ֑י וּמִ֨י יִתֵּ֜ן כָּל־עַ֤ם יְהוָה֙ נְבִיאִ֔ים כִּי־יִתֵּ֧ן יְהוָ֛ה אֶת־רוּח֖וֹ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וַיֵּאָסֵ֥ף מֹשֶׁ֖ה אֶל־הַֽמַּחֲנֶ֑ה ה֖וּא וְזִקְנֵ֥י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וְר֜וּחַ נָסַ֣ע ׀ מֵאֵ֣ת יְהוָ֗ה וַיָּ֣גָז שַׂלְוִים֮ מִן־הַיָּם֒ וַיִּטֹּ֨שׁ עַל־הַֽמַּחֲנֶ֜ה כְּדֶ֧רֶךְ י֣וֹם כֹּ֗ה וּכְדֶ֤רֶךְ יוֹם֙ כֹּ֔ה סְבִיב֖וֹת הַֽמַּחֲנֶ֑ה וּכְאַמָּתַ֖יִם עַל־פְּנֵ֥י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וַיָּ֣קָם הָעָ֡ם כָּל־הַיּוֹם֩ הַה֨וּא וְכָל־הַלַּ֜יְלָה וְכֹ֣ל ׀ י֣וֹם הַֽמָּחֳרָ֗ת וַיַּֽאַסְפוּ֙ אֶת־הַשְּׂלָ֔ו הַמַּמְעִ֕יט אָסַ֖ף עֲשָׂרָ֣ה חֳמָרִ֑ים וַיִּשְׁטְח֤וּ לָהֶם֙ שָׁט֔וֹחַ סְבִיב֖וֹת הַֽמַּחֲנֶֽה׃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הַבָּשָׂ֗ר עוֹדֶ֙נּוּ֙ בֵּ֣ין שִׁנֵּיהֶ֔ם טֶ֖רֶם יִכָּרֵ֑ת וְאַ֤ף יְהוָה֙ חָרָ֣ה בָעָ֔ם וַיַּ֤ךְ יְהוָה֙ בָּעָ֔ם מַכָּ֖ה רַבָּ֥ה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וַיִּקְרָ֛א אֶת־שֵֽׁם־ הַמָּק֥וֹם הַה֖וּא קִבְר֣וֹת הַֽתַּאֲוָ֑ה כִּי־שָׁם֙ קָֽבְר֔וּ אֶת־הָעָ֖ם הַמִּתְאַוִּֽים׃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מִקִּבְר֧וֹת הַֽתַּאֲוָ֛ה נָסְע֥וּ הָעָ֖ם חֲצֵר֑וֹת וַיִּהְי֖וּ בַּחֲצֵרֽוֹת׃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וַתְּדַבֵּ֨ר מִרְיָ֤ם וְאַהֲרֹן֙ בְּמֹשֶׁ֔ה עַל־אֹד֛וֹת הָאִשָּׁ֥ה הַכֻּשִׁ֖ית אֲשֶׁ֣ר לָקָ֑ח כִּֽי־אִשָּׁ֥ה כֻשִׁ֖ית לָקָֽח׃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וַיֹּאמְר֗וּ הֲרַ֤ק אַךְ־בְּמֹשֶׁה֙ דִּבֶּ֣ר יְהוָ֔ה הֲלֹ֖א גַּם־בָּ֣נוּ דִבֵּ֑ר וַיִּשְׁמַ֖ע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וְהָאִ֥ישׁ מֹשֶׁ֖ה ענו מְאֹ֑ד מִכֹּל֙ הָֽאָדָ֔ם אֲשֶׁ֖ר עַל־פְּנֵ֥י הָאֲדָמָֽה׃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וַיֹּ֨אמֶר יְהוָ֜ה פִּתְאֹ֗ם אֶל־מֹשֶׁ֤ה וְאֶֽל־אַהֲרֹן֙ וְאֶל־מִרְיָ֔ם צְא֥וּ שְׁלָשְׁתְּכֶ֖ם אֶל־אֹ֣הֶל מוֹעֵ֑ד וַיֵּצְא֖וּ שְׁלָשְׁתָּֽם׃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וַיֵּ֤רֶד יְהוָה֙ בְּעַמּ֣וּד עָנָ֔ן וַֽיַּעֲמֹ֖ד פֶּ֣תַח הָאֹ֑הֶל וַיִּקְרָא֙ אַהֲרֹ֣ן וּמִרְיָ֔ם וַיֵּצְא֖וּ שְׁנֵיהֶֽם׃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וַיֹּ֖אמֶר שִׁמְעוּ־נָ֣א דְבָרָ֑י אִם־יִֽהְיֶה֙ נְבִ֣יאֲכֶ֔ם יְהוָ֗ה בַּמַּרְאָה֙ אֵלָ֣יו אֶתְוַדָּ֔ע בַּחֲל֖וֹם אֲדַבֶּר־בּֽוֹ׃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לֹא־כֵ֖ן עַבְדִּ֣י מֹשֶׁ֑ה בְּכָל־בֵּיתִ֖י נֶאֱמָ֥ן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פֶּ֣ה אֶל־פֶּ֞ה אֲדַבֶּר־בּ֗וֹ וּמַרְאֶה֙ וְלֹ֣א בְחִידֹ֔ת וּתְמֻנַ֥ת יְהוָ֖ה יַבִּ֑יט וּמַדּ֙וּעַ֙ לֹ֣א יְרֵאתֶ֔ם לְדַבֵּ֖ר בְּעַבְדִּ֥י בְמֹשֶֽׁה׃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וַיִּֽחַר אַ֧ף יְהוָ֛ה בָּ֖ם וַיֵּלַֽךְ׃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וְהֶעָנָ֗ן סָ֚ר מֵעַ֣ל הָאֹ֔הֶל וְהִנֵּ֥ה מִרְיָ֖ם מְצֹרַ֣עַת כַּשָּׁ֑לֶג וַיִּ֧פֶן אַהֲרֹ֛ן אֶל־מִרְיָ֖ם וְהִנֵּ֥ה מְצֹרָֽעַת׃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וַיֹּ֥אמֶר אַהֲרֹ֖ן אֶל־מֹשֶׁ֑ה בִּ֣י אֲדֹנִ֔י אַל־נָ֨א תָשֵׁ֤ת עָלֵ֙ינוּ֙ חַטָּ֔את אֲשֶׁ֥ר נוֹאַ֖לְנוּ וַאֲשֶׁ֥ר חָטָֽאנוּ׃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אַל־נָ֥א תְהִ֖י כַּמֵּ֑ת אֲשֶׁ֤ר בְּצֵאתוֹ֙ מֵרֶ֣חֶם אִמּ֔וֹ וַיֵּאָכֵ֖ל חֲצִ֥י בְשָׂרֽוֹ׃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וַיִּצְעַ֣ק מֹשֶׁ֔ה אֶל־יְהוָ֖ה לֵאמֹ֑ר אֵ֕ל נָ֛א רְפָ֥א נָ֖א לָֽהּ׃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וַיֹּ֨אמֶר יְהוָ֜ה אֶל־מֹשֶׁ֗ה וְאָבִ֙יהָ֙ יָרֹ֤ק יָרַק֙ בְּפָנֶ֔יהָ הֲלֹ֥א תִכָּלֵ֖ם שִׁבְעַ֣ת יָמִ֑ים תִּסָּגֵ֞ר שִׁבְעַ֤ת יָמִים֙ מִח֣וּץ לַֽמַּחֲנֶ֔ה וְאַחַ֖ר תֵּאָסֵֽף׃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וַתִּסָּגֵ֥ר מִרְיָ֛ם מִח֥וּץ לַֽמַּחֲנֶ֖ה שִׁבְעַ֣ת יָמִ֑ים וְהָעָם֙ לֹ֣א נָסַ֔ע עַד־הֵאָסֵ֖ף מִרְיָֽם׃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וְאַחַ֛ר נָסְע֥וּ הָעָ֖ם מֵחֲצֵר֑וֹת וַֽיַּחֲנ֖וּ בְּמִדְבַּ֥ר פָּארָֽן׃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שְׁלַח־לְךָ֣ אֲנָשִׁ֗ים וְיָתֻ֙רוּ֙ אֶת־אֶ֣רֶץ כְּנַ֔עַן אֲשֶׁר־אֲנִ֥י נֹתֵ֖ן לִבְנֵ֣י יִשְׂרָאֵ֑ל אִ֣ישׁ אֶחָד֩ אִ֨ישׁ אֶחָ֜ד לְמַטֵּ֤ה אֲבֹתָיו֙ תִּשְׁלָ֔חוּ כֹּ֖ל נָשִׂ֥יא בָהֶֽם׃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וַיִּשְׁלַ֨ח אֹתָ֥ם מֹשֶׁ֛ה מִמִּדְבַּ֥ר פָּארָ֖ן עַל־פִּ֣י יְהוָ֑ה כֻּלָּ֣ם אֲנָשִׁ֔ים רָאשֵׁ֥י בְנֵֽי־יִשְׂרָאֵ֖ל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וְאֵ֖לֶּה שְׁמוֹתָ֑ם לְמַטֵּ֣ה רְאוּבֵ֔ן שַׁמּ֖וּעַ בֶּן־זַכּֽוּר׃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לְמַטֵּ֣ה שִׁמְע֔וֹן שָׁפָ֖ט בֶּן־חוֹרִֽי׃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לְמַטֵּ֣ה יְהוּדָ֔ה כָּלֵ֖ב בֶּן־יְפֻנֶּֽה׃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לְמַטֵּ֣ה יִשָּׂשכָ֔ר יִגְאָ֖ל בֶּן־יוֹסֵֽף׃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לְמַטֵּ֥ה אֶפְרָ֖יִם הוֹשֵׁ֥עַ בִּן־נֽוּן׃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לְמַטֵּ֣ה בִנְיָמִ֔ן פַּלְטִ֖י בֶּן־רָפֽוּא׃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לְמַטֵּ֣ה זְבוּלֻ֔ן גַּדִּיאֵ֖ל בֶּן־סוֹדִֽי׃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לְמַטֵּ֥ה יוֹסֵ֖ף לְמַטֵּ֣ה מְנַשֶּׁ֑ה גַּדִּ֖י בֶּן־סוּסִֽי׃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לְמַטֵּ֣ה דָ֔ן עַמִּיאֵ֖ל בֶּן־גְּמַלִּֽי׃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לְמַטֵּ֣ה אָשֵׁ֔ר סְת֖וּר בֶּן־מִיכָאֵֽל׃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לְמַטֵּ֣ה נַפְתָּלִ֔י נַחְבִּ֖י בֶּן־וָפְסִֽי׃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לְמַטֵּ֣ה גָ֔ד גְּאוּאֵ֖ל בֶּן־מָכִֽי׃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אֵ֚לֶּה שְׁמ֣וֹת הָֽאֲנָשִׁ֔ים אֲשֶׁר־שָׁלַ֥ח מֹשֶׁ֖ה לָת֣וּר אֶת־הָאָ֑רֶץ וַיִּקְרָ֥א מֹשֶׁ֛ה לְהוֹשֵׁ֥עַ בִּן־נ֖וּן יְהוֹשֻֽׁעַ׃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וַיִּשְׁלַ֤ח אֹתָם֙ מֹשֶׁ֔ה לָת֖וּר אֶת־אֶ֣רֶץ כְּנָ֑עַן וַיֹּ֣אמֶר אֲלֵהֶ֗ם עֲל֥וּ זֶה֙ בַּנֶּ֔גֶב וַעֲלִיתֶ֖ם אֶת־הָהָֽר׃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וּרְאִיתֶ֥ם אֶת־הָאָ֖רֶץ מַה־הִ֑וא וְאֶת־הָעָם֙ הַיֹּשֵׁ֣ב עָלֶ֔יהָ הֶחָזָ֥ק הוּא֙ הֲרָפֶ֔ה הַמְעַ֥ט ה֖וּא אִם־רָֽב׃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וּמָ֣ה הָאָ֗רֶץ אֲשֶׁר־הוּא֙ יֹשֵׁ֣ב בָּ֔הּ הֲטוֹבָ֥ה הִ֖וא אִם־רָעָ֑ה וּמָ֣ה הֶֽעָרִ֗ים אֲשֶׁר־הוּא֙ יוֹשֵׁ֣ב בָּהֵ֔נָּה הַבְּמַֽחֲנִ֖ים אִ֥ם בְּמִבְצָרִֽים׃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וּמָ֣ה הָ֠אָרֶץ הַשְּׁמֵנָ֨ה הִ֜וא אִם־רָזָ֗ה הֲיֵֽשׁ־בָּ֥הּ עֵץ֙ אִם־אַ֔יִן וְהִ֨תְחַזַּקְתֶּ֔ם וּלְקַחְתֶּ֖ם מִפְּרִ֣י הָאָ֑רֶץ וְהַ֨יָּמִ֔ים יְמֵ֖י בִּכּוּרֵ֥י עֲנָבִֽים׃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וַֽיַּעֲל֖וּ וַיָּתֻ֣רוּ אֶת־הָאָ֑רֶץ מִמִּדְבַּר־צִ֥ן עַד־רְחֹ֖ב לְבֹ֥א חֲמָֽת׃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וַיַּעֲל֣וּ בַנֶּגֶב֮ וַיָּבֹ֣א עַד־חֶבְרוֹן֒ וְשָׁ֤ם אֲחִימַן֙ שֵׁשַׁ֣י וְתַלְמַ֔י יְלִידֵ֖י הָעֲנָ֑ק וְחֶבְר֗וֹן שֶׁ֤בַע שָׁנִים֙ נִבְנְתָ֔ה לִפְנֵ֖י צֹ֥עַן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וַיָּבֹ֜אוּ עַד־נַ֣חַל אֶשְׁכֹּ֗ל וַיִּכְרְת֨וּ מִשָּׁ֤ם זְמוֹרָה֙ וְאֶשְׁכּ֤וֹל עֲנָבִים֙ אֶחָ֔ד וַיִּשָּׂאֻ֥הוּ בַמּ֖וֹט בִּשְׁנָ֑יִם וּמִן־הָרִמֹּנִ֖ים וּמִן־הַתְּאֵנִֽים׃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לַמָּק֣וֹם הַה֔וּא קָרָ֖א נַ֣חַל אֶשְׁכּ֑וֹל עַ֚ל אֹד֣וֹת הָֽאֶשְׁכּ֔וֹל אֲשֶׁר־כָּרְת֥וּ מִשָּׁ֖ם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וַיָּשֻׁ֖בוּ מִתּ֣וּר הָאָ֑רֶץ מִקֵּ֖ץ אַרְבָּעִ֥ים יֽוֹם׃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וַיֵּלְכ֡וּ וַיָּבֹאוּ֩ אֶל־מֹשֶׁ֨ה וְאֶֽל־אַהֲרֹ֜ן וְאֶל־כָּל־עֲדַ֧ת בְּנֵֽי־יִשְׂרָאֵ֛ל אֶל־מִדְבַּ֥ר פָּארָ֖ן קָדֵ֑שָׁה וַיָּשִׁ֨יבוּ אוֹתָ֤ם דָּבָר֙ וְאֶת־כָּל־הָ֣עֵדָ֔ה וַיַּרְא֖וּם אֶת־פְּרִ֥י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וַיְסַפְּרוּ־לוֹ֙ וַיֹּ֣אמְר֔וּ בָּ֕אנוּ אֶל־הָאָ֖רֶץ אֲשֶׁ֣ר שְׁלַחְתָּ֑נוּ וְ֠גַם זָבַ֨ת חָלָ֥ב וּדְבַ֛שׁ הִ֖וא וְזֶה־פִּרְיָֽהּ׃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אֶ֚פֶס כִּֽי־עַ֣ז הָעָ֔ם הַיֹּשֵׁ֖ב בָּאָ֑רֶץ וְהֶֽעָרִ֗ים בְּצֻר֤וֹת גְּדֹלֹת֙ מְאֹ֔ד וְגַם־יְלִדֵ֥י הָֽעֲנָ֖ק רָאִ֥ינוּ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עֲמָלֵ֥ק יוֹשֵׁ֖ב בְּאֶ֣רֶץ הַנֶּ֑גֶב וְ֠הַֽחִתִּי וְהַיְבוּסִ֤י וְהָֽאֱמֹרִי֙ יוֹשֵׁ֣ב בָּהָ֔ר וְהַֽכְּנַעֲנִי֙ יֹשֵׁ֣ב עַל־הַיָּ֔ם וְעַ֖ל יַ֥ד הַיַּרְדֵּֽן׃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וַיַּ֧הַס כָּלֵ֛ב אֶת־הָעָ֖ם אֶל־מֹשֶׁ֑ה וַיֹּ֗אמֶר עָלֹ֤ה נַעֲלֶה֙ וְיָרַ֣שְׁנוּ אֹתָ֔הּ כִּֽי־יָכ֥וֹל נוּכַ֖ל 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וְהָ֨אֲנָשִׁ֜ים אֲשֶׁר־עָל֤וּ עִמּוֹ֙ אָֽמְר֔וּ לֹ֥א נוּכַ֖ל לַעֲל֣וֹת אֶל־הָעָ֑ם כִּֽי־חָזָ֥ק ה֖וּא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וַיּוֹצִ֜יאוּ דִּבַּ֤ת הָאָ֙רֶץ֙ אֲשֶׁ֣ר תָּר֣וּ אֹתָ֔הּ אֶל־בְּנֵ֥י יִשְׂרָאֵ֖ל לֵאמֹ֑ר הָאָ֡רֶץ אֲשֶׁר֩ עָבַ֨רְנוּ בָ֜הּ לָת֣וּר אֹתָ֗הּ אֶ֣רֶץ אֹכֶ֤לֶת יוֹשְׁבֶ֙יהָ֙ הִ֔וא וְכָל־הָעָ֛ם אֲשֶׁר־רָאִ֥ינוּ בְתוֹכָ֖הּ אַנְשֵׁ֥י מִדּֽוֹת׃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וְשָׁ֣ם רָאִ֗ינוּ אֶת־הַנְּפִילִ֛ים בְּנֵ֥י עֲנָ֖ק מִן־הַנְּפִלִ֑ים וַנְּהִ֤י בְעֵינֵ֙ינוּ֙ כַּֽחֲגָבִ֔ים וְכֵ֥ן הָיִ֖ינוּ בְּעֵינֵיהֶֽם׃</w:t>
      </w:r>
    </w:p>
    <w:p>
      <w:pPr>
        <w:pStyle w:val="Heading2"/>
        <w:bidi/>
      </w:pPr>
      <w:r>
        <w:rPr>
          <w:rtl/>
          <w:cs/>
          <w:lang w:val="he_IL" w:bidi="he_IL"/>
        </w:rPr>
        <w:t>Numbers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וַתִּשָּׂא֙ כָּל־הָ֣עֵדָ֔ה וַֽיִּתְּנ֖וּ אֶת־קוֹלָ֑ם וַיִּבְכּ֥וּ הָעָ֖ם בַּלַּ֥יְלָה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וַיִּלֹּ֙נוּ֙ עַל־מֹשֶׁ֣ה וְעַֽל־אַהֲרֹ֔ן כֹּ֖ל בְּנֵ֣י יִשְׂרָאֵ֑ל וַֽיֹּאמְר֨וּ אֲלֵהֶ֜ם כָּל־הָעֵדָ֗ה לוּ־מַ֙תְנוּ֙ בְּאֶ֣רֶץ מִצְרַ֔יִם א֛וֹ בַּמִּדְבָּ֥ר הַזֶּ֖ה לוּ־מָֽתְנוּ׃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וְלָמָ֣ה יְ֠הוָה מֵבִ֨יא אֹתָ֜נוּ אֶל־הָאָ֤רֶץ הַזֹּאת֙ לִנְפֹּ֣ל בַּחֶ֔רֶב נָשֵׁ֥ינוּ וְטַפֵּ֖נוּ יִהְי֣וּ לָבַ֑ז הֲל֧וֹא ט֦וֹב לָ֖נוּ שׁ֥וּב מִצְרָֽיְמָה׃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וַיֹּאמְר֖וּ אִ֣ישׁ אֶל־אָחִ֑יו נִתְּנָ֥ה רֹ֖אשׁ וְנָשׁ֥וּבָה מִצְרָֽיְמָה׃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וַיִּפֹּ֥ל מֹשֶׁ֛ה וְאַהֲרֹ֖ן עַל־פְּנֵיהֶ֑ם לִפְנֵ֕י כָּל־קְהַ֥ל עֲדַ֖ת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וִיהוֹשֻׁ֣עַ בִּן־נ֗וּן וְכָלֵב֙ בֶּן־יְפֻנֶּ֔ה מִן־הַתָּרִ֖ים אֶת־הָאָ֑רֶץ קָרְע֖וּ בִּגְדֵיהֶֽם׃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וַיֹּ֣אמְר֔וּ אֶל־כָּל־ עֲדַ֥ת בְּנֵֽי־יִשְׂרָאֵ֖ל לֵאמֹ֑ר הָאָ֗רֶץ אֲשֶׁ֨ר עָבַ֤רְנוּ בָהּ֙ לָת֣וּר אֹתָ֔הּ טוֹבָ֥ה הָאָ֖רֶץ מְאֹ֥ד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אִם־חָפֵ֥ץ בָּ֙נוּ֙ יְהוָ֔ה וְהֵבִ֤יא אֹתָ֙נוּ֙ אֶל־הָאָ֣רֶץ הַזֹּ֔את וּנְתָנָ֖הּ לָ֑נוּ אֶ֕רֶץ אֲשֶׁר־הִ֛וא זָבַ֥ת חָלָ֖ב וּדְבָֽשׁ׃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אַ֣ךְ בַּֽיהוָה֮ אַל־תִּמְרֹדוּ֒ וְאַתֶּ֗ם אַל־תִּֽירְאוּ֙ אֶת־עַ֣ם הָאָ֔רֶץ כִּ֥י לַחְמֵ֖נוּ הֵ֑ם סָ֣ר צִלָּ֧ם מֵעֲלֵיהֶ֛ם וַֽיהוָ֥ה אִתָּ֖נוּ אַל־תִּירָאֻֽם׃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וַיֹּֽאמְרוּ֙ כָּל־הָ֣עֵדָ֔ה לִרְגּ֥וֹם אֹתָ֖ם בָּאֲבָנִ֑ים וּכְב֣וֹד יְהוָ֗ה נִרְאָה֙ בְּאֹ֣הֶל מוֹעֵ֔ד אֶֽל־כָּל־בְּנֵ֖י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וַיֹּ֤אמֶר יְהוָה֙ אֶל־מֹשֶׁ֔ה עַד־אָ֥נָה יְנַאֲצֻ֖נִי הָעָ֣ם הַזֶּ֑ה וְעַד־אָ֙נָה֙ לֹא־יַאֲמִ֣ינוּ בִ֔י בְּכֹל֙ הָֽאֹת֔וֹת אֲשֶׁ֥ר עָשִׂ֖יתִי בְּקִרְבּֽוֹ׃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אַכֶּ֥נּוּ בַדֶּ֖בֶר וְאוֹרִשֶׁ֑נּוּ וְאֶֽעֱשֶׂה֙ אֹֽתְךָ֔ לְגוֹי־גָּד֥וֹל וְעָצ֖וּם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וַיֹּ֥אמֶר מֹשֶׁ֖ה אֶל־יְהוָ֑ה וְשָׁמְע֣וּ מִצְרַ֔יִם כִּֽי־הֶעֱלִ֧יתָ בְכֹחֲךָ֛ אֶת־הָעָ֥ם הַזֶּ֖ה מִקִּרְבּֽוֹ׃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וְאָמְר֗וּ אֶל־יוֹשֵׁב֮ הָאָ֣רֶץ הַזֹּאת֒ שָֽׁמְעוּ֙ כִּֽי־אַתָּ֣ה יְהוָ֔ה בְּקֶ֖רֶב הָעָ֣ם הַזֶּ֑ה אֲשֶׁר־עַ֨יִן בְּעַ֜יִן נִרְאָ֣ה ׀ אַתָּ֣ה יְהוָ֗ה וַעֲנָֽנְךָ֙ עֹמֵ֣ד עֲלֵהֶ֔ם וּבְעַמֻּ֣ד עָנָ֗ן אַתָּ֨ה הֹלֵ֤ךְ לִפְנֵיהֶם֙ יוֹמָ֔ם וּבְעַמּ֥וּד אֵ֖שׁ לָֽיְלָה׃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וְהֵמַתָּ֛ה אֶת־הָעָ֥ם הַזֶּ֖ה כְּאִ֣ישׁ אֶחָ֑ד וְאָֽמְרוּ֙ הַגּוֹיִ֔ם אֲשֶׁר־שָׁמְע֥וּ אֶֽת־שִׁמְעֲךָ֖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מִבִּלְתִּ֞י יְכֹ֣לֶת יְהוָ֗ה לְהָבִיא֙ אֶת־הָעָ֣ם הַזֶּ֔ה אֶל־הָאָ֖רֶץ אֲשֶׁר־נִשְׁבַּ֣ע לָהֶ֑ם וַיִּשְׁחָטֵ֖ם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וְעַתָּ֕ה יִגְדַּל־נָ֖א כֹּ֣חַ אֲדֹנָ֑י כַּאֲשֶׁ֥ר דִּבַּ֖רְתָּ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יְהוָ֗ה אֶ֤רֶךְ אַפַּ֙יִם֙ וְרַב־חֶ֔סֶד נֹשֵׂ֥א עָוֺ֖ן וָפָ֑שַׁע וְנַקֵּה֙ לֹ֣א יְנַקֶּ֔ה פֹּקֵ֞ד עֲוֺ֤ן אָבוֹת֙ עַל־בָּנִ֔ים עַל־שִׁלֵּשִׁ֖ים וְעַל־רִבֵּעִֽים׃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סְלַֽח־נָ֗א לַעֲוֺ֛ן הָעָ֥ם הַזֶּ֖ה כְּגֹ֣דֶל חַסְדֶּ֑ךָ וְכַאֲשֶׁ֤ר נָשָׂ֙אתָה֙ לָעָ֣ם הַזֶּ֔ה מִמִּצְרַ֖יִם וְעַד־הֵֽנָּה׃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וַיֹּ֣אמֶר יְהוָ֔ה סָלַ֖חְתִּי כִּדְבָרֶֽךָ׃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וְאוּלָ֖ם חַי־אָ֑נִי וְיִמָּלֵ֥א כְבוֹד־יְהוָ֖ה אֶת־כָּל־הָאָֽרֶץ׃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כִּ֣י כָל־הָאֲנָשִׁ֗ים הָרֹאִ֤ים אֶת־כְּבֹדִי֙ וְאֶת־אֹ֣תֹתַ֔י אֲשֶׁר־עָשִׂ֥יתִי בְמִצְרַ֖יִם וּבַמִּדְבָּ֑ר וַיְנַסּ֣וּ אֹתִ֗י זֶ֚ה עֶ֣שֶׂר פְּעָמִ֔ים וְלֹ֥א שָׁמְע֖וּ בְּקוֹלִֽי׃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אִם־יִרְאוּ֙ אֶת־הָאָ֔רֶץ אֲשֶׁ֥ר נִשְׁבַּ֖עְתִּי לַאֲבֹתָ֑ם וְכָל־מְנַאֲצַ֖י לֹ֥א יִרְאֽוּהָ׃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וְעַבְדִּ֣י כָלֵ֗ב עֵ֣קֶב הָֽיְתָ֞ה ר֤וּחַ אַחֶ֙רֶת֙ עִמּ֔וֹ וַיְמַלֵּ֖א אַחֲרָ֑י וַהֲבִֽיאֹתִ֗יו אֶל־הָאָ֙רֶץ֙ אֲשֶׁר־בָּ֣א שָׁ֔מָּה וְזַרְע֖וֹ יוֹרִשֶֽׁנָּה׃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וְהָֽעֲמָלֵקִ֥י וְהַֽכְּנַעֲנִ֖י יוֹשֵׁ֣ב בָּעֵ֑מֶק מָחָ֗ר פְּנ֨וּ וּסְע֥וּ לָכֶ֛ם הַמִּדְבָּ֖ר דֶּ֥רֶךְ יַם־סֽוּף׃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וַיְדַבֵּ֣ר יְהוָ֔ה אֶל־מֹשֶׁ֥ה וְאֶֽל־אַהֲרֹ֖ן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עַד־מָתַ֗י לָעֵדָ֤ה הָֽרָעָה֙ הַזֹּ֔את אֲשֶׁ֛ר הֵ֥מָּה מַלִּינִ֖ים עָלָ֑י אֶת־תְּלֻנּ֞וֹת בְּנֵ֣י יִשְׂרָאֵ֗ל אֲשֶׁ֨ר הֵ֧מָּה מַלִּינִ֛ים עָלַ֖י שָׁמָֽעְתִּי׃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אֱמֹ֣ר אֲלֵהֶ֗ם חַי־אָ֙נִי֙ נְאֻם־יְהוָ֔ה אִם־לֹ֕א כַּאֲשֶׁ֥ר דִּבַּרְתֶּ֖ם בְּאָזְנָ֑י כֵּ֖ן אֶֽעֱשֶׂ֥ה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בַּמִּדְבָּ֣ר הַ֠זֶּה יִפְּל֨וּ פִגְרֵיכֶ֜ם וְכָל־פְּקֻדֵיכֶם֙ לְכָל־מִסְפַּרְכֶ֔ם מִבֶּ֛ן עֶשְׂרִ֥ים שָׁנָ֖ה וָמָ֑עְלָה אֲשֶׁ֥ר הֲלִֽינֹתֶ֖ם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אִם־אַתֶּם֙ תָּבֹ֣אוּ אֶל־הָאָ֔רֶץ אֲשֶׁ֤ר נָשָׂ֙אתִי֙ אֶת־יָדִ֔י לְשַׁכֵּ֥ן אֶתְכֶ֖ם בָּ֑הּ כִּ֚י אִם־כָּלֵ֣ב בֶּן־יְפֻנֶּ֔ה וִיהוֹשֻׁ֖עַ בִּן־נֽוּן׃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וְטַ֨פְּכֶ֔ם אֲשֶׁ֥ר אֲמַרְתֶּ֖ם לָבַ֣ז יִהְיֶ֑ה וְהֵבֵיאתִ֣י אֹתָ֔ם וְיָֽדְעוּ֙ אֶת־הָאָ֔רֶץ אֲשֶׁ֥ר מְאַסְתֶּ֖ם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וּפִגְרֵיכֶ֖ם אַתֶּ֑ם יִפְּל֖וּ בַּמִּדְבָּ֥ר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וּ֠בְנֵיכֶם יִהְי֨וּ רֹעִ֤ים בַּמִּדְבָּר֙ אַרְבָּעִ֣ים שָׁנָ֔ה וְנָשְׂא֖וּ אֶת־זְנוּתֵיכֶ֑ם עַד־תֹּ֥ם פִּגְרֵיכֶ֖ם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בְּמִסְפַּ֨ר הַיָּמִ֜ים אֲשֶׁר־תַּרְתֶּ֣ם אֶת־הָאָרֶץ֮ אַרְבָּעִ֣ים יוֹם֒ י֣וֹם לַשָּׁנָ֞ה י֣וֹם לַשָּׁנָ֗ה תִּשְׂאוּ֙ אֶת־עֲוֺנֹ֣תֵיכֶ֔ם אַרְבָּעִ֖ים שָׁנָ֑ה וִֽידַעְתֶּ֖ם אֶת־תְּנוּאָתִֽי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אֲנִ֣י יְהוָה֮ דִּבַּרְתִּי֒ אִם־לֹ֣א ׀ זֹ֣את אֶֽעֱשֶׂ֗ה לְכָל־הָעֵדָ֤ה הָֽרָעָה֙ הַזֹּ֔את הַנּוֹעָדִ֖ים עָלָ֑י בַּמִּדְבָּ֥ר הַזֶּ֛ה יִתַּ֖מּוּ וְשָׁ֥ם יָמֻֽתוּ׃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וְהָ֣אֲנָשִׁ֔ים אֲשֶׁר־שָׁלַ֥ח מֹשֶׁ֖ה לָת֣וּר אֶת־הָאָ֑רֶץ וַיָּשֻׁ֗בוּ וילונו עָלָיו֙ אֶת־כָּל־הָ֣עֵדָ֔ה לְהוֹצִ֥יא דִבָּ֖ה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וַיָּמֻ֙תוּ֙ הָֽאֲנָשִׁ֔ים מוֹצִאֵ֥י דִבַּת־הָאָ֖רֶץ רָעָ֑ה בַּמַּגֵּפָ֖ה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וִיהוֹשֻׁ֣עַ בִּן־נ֔וּן וְכָלֵ֖ב בֶּן־יְפֻנֶּ֑ה חָיוּ֙ מִן־הָאֲנָשִׁ֣ים הָהֵ֔ם הַֽהֹלְכִ֖ים לָת֥וּר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וַיְדַבֵּ֤ר מֹשֶׁה֙ אֶת־הַדְּבָרִ֣ים הָאֵ֔לֶּה אֶֽל־כָּל־בְּנֵ֖י יִשְׂרָאֵ֑ל וַיִּֽתְאַבְּל֥וּ הָעָ֖ם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וַיַּשְׁכִּ֣מוּ בַבֹּ֔קֶר וַיַּֽעֲל֥וּ אֶל־רֹאשׁ־הָהָ֖ר לֵאמֹ֑ר הִנֶּ֗נּוּ וְעָלִ֛ינוּ אֶל־הַמָּק֛וֹם אֲשֶׁר־אָמַ֥ר יְהוָ֖ה כִּ֥י חָטָֽאנוּ׃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וַיֹּ֣אמֶר מֹשֶׁ֔ה לָ֥מָּה זֶּ֛ה אַתֶּ֥ם עֹבְרִ֖ים אֶת־פִּ֣י יְהוָ֑ה וְהִ֖וא לֹ֥א תִצְלָֽח׃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אַֽל־תַּעֲל֔וּ כִּ֛י אֵ֥ין יְהוָ֖ה בְּקִרְבְּכֶ֑ם וְלֹא֙ תִּנָּ֣גְפ֔וּ לִפְנֵ֖י אֹיְבֵיכֶֽם׃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כִּי֩ הָעֲמָלֵקִ֨י וְהַכְּנַעֲנִ֥י שָׁם֙ לִפְנֵיכֶ֔ם וּנְפַלְתֶּ֖ם בֶּחָ֑רֶב כִּֽי־עַל־כֵּ֤ן שַׁבְתֶּם֙ מֵאַחֲרֵ֣י יְהוָ֔ה וְלֹא־יִהְיֶ֥ה יְהוָ֖ה עִמָּכֶֽם׃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וַיַּעְפִּ֕לוּ לַעֲל֖וֹת אֶל־רֹ֣אשׁ הָהָ֑ר וַאֲר֤וֹן בְּרִית־יְהוָה֙ וּמֹשֶׁ֔ה לֹא־מָ֖שׁוּ מִקֶּ֥רֶב הַֽמַּחֲנֶֽה׃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וַיֵּ֤רֶד הָעֲמָלֵקִי֙ וְהַֽכְּנַעֲנִ֔י הַיֹּשֵׁ֖ב בָּהָ֣ר הַה֑וּא וַיַּכּ֥וּם וַֽיַּכְּת֖וּם עַד־הַֽחָרְמָֽה׃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דַּבֵּר֙ אֶל־בְּנֵ֣י יִשְׂרָאֵ֔ל וְאָמַרְתָּ֖ אֲלֵהֶ֑ם כִּ֣י תָבֹ֗אוּ אֶל־אֶ֙רֶץ֙ מוֹשְׁבֹ֣תֵיכֶ֔ם אֲשֶׁ֥ר אֲנִ֖י נֹתֵ֥ן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וַעֲשִׂיתֶ֨ם אִשֶּׁ֤ה לַֽיהוָה֙ עֹלָ֣ה אוֹ־זֶ֔בַח לְפַלֵּא־נֶ֙דֶר֙ א֣וֹ בִנְדָבָ֔ה א֖וֹ בְּמֹעֲדֵיכֶ֑ם לַעֲשׂ֞וֹת רֵ֤יחַ נִיחֹ֙חַ֙ לַֽיהוָ֔ה מִן־הַבָּקָ֖ר א֥וֹ מִן־הַצֹּֽאן׃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וְהִקְרִ֛יב הַמַּקְרִ֥יב קָרְבָּנ֖וֹ לַֽיהוָ֑ה מִנְחָה֙ סֹ֣לֶת עִשָּׂר֔וֹן בָּל֕וּל בִּרְבִעִ֥ית הַהִ֖ין שָֽׁמֶן׃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וְיַ֤יִן לַנֶּ֙סֶךְ֙ רְבִיעִ֣ית הַהִ֔ין תַּעֲשֶׂ֥ה עַל־הָעֹלָ֖ה א֣וֹ לַזָּ֑בַח לַכֶּ֖בֶשׂ הָאֶחָֽד׃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א֤וֹ לָאַ֙יִל֙ תַּעֲשֶׂ֣ה מִנְחָ֔ה סֹ֖לֶת שְׁנֵ֣י עֶשְׂרֹנִ֑ים בְּלוּלָ֥ה בַשֶּׁ֖מֶן שְׁלִשִׁ֥ית הַהִֽין׃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וְיַ֥יִן לַנֶּ֖סֶךְ שְׁלִשִׁ֣ית הַהִ֑ין תַּקְרִ֥יב רֵֽיחַ־נִיחֹ֖חַ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וְכִֽי־תַעֲשֶׂ֥ה בֶן־בָּקָ֖ר עֹלָ֣ה אוֹ־זָ֑בַח לְפַלֵּא־נֶ֥דֶר אֽוֹ־שְׁלָמִ֖ים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וְהִקְרִ֤יב עַל־בֶּן־ הַבָּקָר֙ מִנְחָ֔ה סֹ֖לֶת שְׁלֹשָׁ֣ה עֶשְׂרֹנִ֑ים בָּל֥וּל בַּשֶּׁ֖מֶן חֲצִ֥י הַהִֽין׃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וְיַ֛יִן תַּקְרִ֥יב לַנֶּ֖סֶךְ חֲצִ֣י הַהִ֑ין אִשֵּׁ֥ה רֵֽיחַ־נִיחֹ֖חַ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כָּ֣כָה יֵעָשֶׂ֗ה לַשּׁוֹר֙ הָֽאֶחָ֔ד א֖וֹ לָאַ֣יִל הָאֶחָ֑ד אֽוֹ־לַשֶּׂ֥ה בַכְּבָשִׂ֖ים א֥וֹ בָעִזִּֽים׃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כַּמִּסְפָּ֖ר אֲשֶׁ֣ר תַּעֲשׂ֑וּ כָּ֛כָה תַּעֲשׂ֥וּ לָאֶחָ֖ד כְּמִסְפָּרָֽם׃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כָּל־הָאֶזְרָ֥ח יַעֲשֶׂה־כָּ֖כָה אֶת־אֵ֑לֶּה לְהַקְרִ֛יב אִשֵּׁ֥ה רֵֽיחַ־נִיחֹ֖חַ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וְכִֽי־יָגוּר֩ אִתְּכֶ֨ם גֵּ֜ר א֤וֹ אֲשֶֽׁר־בְּתֽוֹכְכֶם֙ לְדֹרֹ֣תֵיכֶ֔ם וְעָשָׂ֛ה אִשֵּׁ֥ה רֵֽיחַ־נִיחֹ֖חַ לַיהוָ֑ה כַּאֲשֶׁ֥ר תַּעֲשׂ֖וּ כֵּ֥ן יַעֲשֶֽׂה׃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הַקָּהָ֕ל חֻקָּ֥ה אַחַ֛ת לָכֶ֖ם וְלַגֵּ֣ר הַגָּ֑ר חֻקַּ֤ת עוֹלָם֙ לְדֹרֹ֣תֵיכֶ֔ם כָּכֶ֛ם כַּגֵּ֥ר יִהְיֶ֖ה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תּוֹרָ֥ה אַחַ֛ת וּמִשְׁפָּ֥ט אֶחָ֖ד יִהְיֶ֣ה לָכֶ֑ם וְלַגֵּ֖ר הַגָּ֥ר אִתְּכֶֽם׃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דַּבֵּר֙ אֶל־בְּנֵ֣י יִשְׂרָאֵ֔ל וְאָמַרְתָּ֖ אֲלֵהֶ֑ם בְּבֹֽאֲכֶם֙ אֶל־הָאָ֔רֶץ אֲשֶׁ֥ר אֲנִ֛י מֵבִ֥יא אֶתְכֶ֖ם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וְהָיָ֕ה בַּאֲכָלְכֶ֖ם מִלֶּ֣חֶם הָאָ֑רֶץ תָּרִ֥ימוּ תְרוּמָ֖ה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רֵאשִׁית֙ עֲרִסֹ֣תֵכֶ֔ם חַלָּ֖ה תָּרִ֣ימוּ תְרוּמָ֑ה כִּתְרוּמַ֣ת גֹּ֔רֶן כֵּ֖ן תָּרִ֥ימוּ אֹתָֽהּ׃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מֵרֵאשִׁית֙ עֲרִסֹ֣תֵיכֶ֔ם תִּתְּנ֥וּ לַיהוָ֖ה תְּרוּמָ֑ה לְדֹרֹ֖תֵיכֶֽם׃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וְכִ֣י תִשְׁגּ֔וּ וְלֹ֣א תַעֲשׂ֔וּ אֵ֥ת כָּל־הַמִּצְוֺ֖ת הָאֵ֑לֶּה אֲשֶׁר־דִּבֶּ֥ר יְהוָ֖ה אֶל־מֹשֶֽׁה׃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אֵת֩ כָּל־אֲשֶׁ֨ר צִוָּ֧ה יְהוָ֛ה אֲלֵיכֶ֖ם בְּיַד־מֹשֶׁ֑ה מִן־הַיּ֞וֹם אֲשֶׁ֨ר צִוָּ֧ה יְהוָ֛ה וָהָ֖לְאָה לְדֹרֹתֵיכֶֽם׃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וְהָיָ֗ה אִ֣ם מֵעֵינֵ֣י הָעֵדָה֮ נֶעֶשְׂתָ֣ה לִשְׁגָגָה֒ וְעָשׂ֣וּ כָל־הָעֵדָ֡ה פַּ֣ר בֶּן־בָּקָר֩ אֶחָ֨ד לְעֹלָ֜ה לְרֵ֤יחַ נִיחֹ֙חַ֙ לַֽיהוָ֔ה וּמִנְחָת֥וֹ וְנִסְכּ֖וֹ כַּמִּשְׁפָּ֑ט וּשְׂעִיר־עִזִּ֥ים אֶחָ֖ד לְחַטָּֽת׃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וְכִפֶּ֣ר הַכֹּהֵ֗ן עַֽל־כָּל־עֲדַ֛ת בְּנֵ֥י יִשְׂרָאֵ֖ל וְנִסְלַ֣ח לָהֶ֑ם כִּֽי־שְׁגָגָ֣ה הִ֔וא וְהֵם֩ הֵבִ֨יאוּ אֶת־קָרְבָּנָ֜ם אִשֶּׁ֣ה לַֽיהוָ֗ה וְחַטָּאתָ֛ם לִפְנֵ֥י יְהוָ֖ה עַל־שִׁגְגָתָֽם׃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וְנִסְלַ֗ח לְכָל־עֲדַת֙ בְּנֵ֣י יִשְׂרָאֵ֔ל וְלַגֵּ֖ר הַגָּ֣ר בְּתוֹכָ֑ם כִּ֥י לְכָל־הָעָ֖ם בִּשְׁגָגָֽה׃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וְאִם־נֶ֥פֶשׁ אַחַ֖ת תֶּחֱטָ֣א בִשְׁגָגָ֑ה וְהִקְרִ֛יבָה עֵ֥ז בַּת־שְׁנָתָ֖הּ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וְכִפֶּ֣ר הַכֹּהֵ֗ן עַל־הַנֶּ֧פֶשׁ הַשֹּׁגֶ֛גֶת בְּחֶטְאָ֥ה בִשְׁגָגָ֖ה לִפְנֵ֣י יְהוָ֑ה לְכַפֵּ֥ר עָלָ֖יו וְנִסְלַ֥ח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הָֽאֶזְרָח֙ בִּבְנֵ֣י יִשְׂרָאֵ֔ל וְלַגֵּ֖ר הַגָּ֣ר בְּתוֹכָ֑ם תּוֹרָ֤ה אַחַת֙ יִהְיֶ֣ה לָכֶ֔ם לָעֹשֶׂ֖ה בִּשְׁגָגָֽה׃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וְהַנֶּ֜פֶשׁ אֲשֶֽׁר־תַּעֲשֶׂ֣ה ׀ בְּיָ֣ד רָמָ֗ה מִן־הָֽאֶזְרָח֙ וּמִן־הַגֵּ֔ר אֶת־יְהוָ֖ה ה֣וּא מְגַדֵּ֑ף וְנִכְרְתָ֛ה הַנֶּ֥פֶשׁ הַהִ֖וא מִקֶּ֥רֶב עַמָּֽהּ׃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כִּ֤י דְבַר־יְהוָה֙ בָּזָ֔ה וְאֶת־מִצְוָת֖וֹ הֵפַ֑ר הִכָּרֵ֧ת ׀ תִּכָּרֵ֛ת הַנֶּ֥פֶשׁ הַהִ֖וא עֲוֺנָ֥ה בָֽהּ׃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וַיִּהְי֥וּ בְנֵֽי־יִשְׂרָאֵ֖ל בַּמִּדְבָּ֑ר וַֽיִּמְצְא֗וּ אִ֛ישׁ מְקֹשֵׁ֥שׁ עֵצִ֖ים בְּי֥וֹם הַשַּׁבָּֽת׃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וַיַּקְרִ֣יבוּ אֹת֔וֹ הַמֹּצְאִ֥ים אֹת֖וֹ מְקֹשֵׁ֣שׁ עֵצִ֑ים אֶל־מֹשֶׁה֙ וְאֶֽל־אַהֲרֹ֔ן וְאֶ֖ל כָּל־הָעֵדָֽה׃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וַיַּנִּ֥יחוּ אֹת֖וֹ בַּמִּשְׁמָ֑ר כִּ֚י לֹ֣א פֹרַ֔שׁ מַה־יֵּעָשֶׂ֖ה לֽוֹ׃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וַיֹּ֤אמֶר יְהוָה֙ אֶל־מֹשֶׁ֔ה מ֥וֹת יוּמַ֖ת הָאִ֑ישׁ רָג֨וֹם אֹת֤וֹ בָֽאֲבָנִים֙ כָּל־הָ֣עֵדָ֔ה מִח֖וּץ לַֽמַּחֲנֶֽה׃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וַיֹּצִ֨יאוּ אֹת֜וֹ כָּל־הָעֵדָ֗ה אֶל־מִחוּץ֙ לַֽמַּחֲנֶ֔ה וַיִּרְגְּמ֥וּ אֹת֛וֹ בָּאֲבָנִ֖ים וַיָּמֹ֑ת כַּאֲשֶׁ֛ר צִוָּ֥ה יְהוָ֖ה אֶת־מֹשֶֽׁה׃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וַיֹּ֥אמֶר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דַּבֵּ֞ר אֶל־בְּנֵ֤י יִשְׂרָאֵל֙ וְאָמַרְתָּ֣ אֲלֵהֶ֔ם וְעָשׂ֨וּ לָהֶ֥ם צִיצִ֛ת עַל־כַּנְפֵ֥י בִגְדֵיהֶ֖ם לְדֹרֹתָ֑ם וְנָֽתְנ֛וּ עַל־צִיצִ֥ת הַכָּנָ֖ף פְּתִ֥יל תְּכֵֽלֶת׃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וְהָיָ֣ה לָכֶם֮ לְצִיצִת֒ וּרְאִיתֶ֣ם אֹת֗וֹ וּזְכַרְתֶּם֙ אֶת־כָּל־מִצְוֺ֣ת יְהוָ֔ה וַעֲשִׂיתֶ֖ם אֹתָ֑ם וְלֹֽא־תָתֻ֜רוּ אַחֲרֵ֤י לְבַבְכֶם֙ וְאַחֲרֵ֣י עֵֽינֵיכֶ֔ם אֲשֶׁר־אַתֶּ֥ם זֹנִ֖ים אַחֲרֵיהֶֽם׃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לְמַ֣עַן תִּזְכְּר֔וּ וַעֲשִׂיתֶ֖ם אֶת־כָּל־מִצְוֺתָ֑י וִהְיִיתֶ֥ם קְדֹשִׁ֖ים לֵֽאלֹהֵיכֶֽם׃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אֲנִ֞י יְהוָ֣ה אֱלֹֽהֵיכֶ֗ם אֲשֶׁ֨ר הוֹצֵ֤אתִי אֶתְכֶם֙ מֵאֶ֣רֶץ מִצְרַ֔יִם לִהְי֥וֹת לָכֶ֖ם לֵאלֹהִ֑ים אֲנִ֖י יְהוָ֥ה אֱלֹהֵיכֶֽם׃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וַיִּקַּ֣ח קֹ֔רַח בֶּן־יִצְהָ֥ר בֶּן־קְהָ֖ת בֶּן־לֵוִ֑י וְדָתָ֨ן וַאֲבִירָ֜ם בְּנֵ֧י אֱלִיאָ֛ב וְא֥וֹן בֶּן־פֶּ֖לֶת בְּנֵ֥י רְאוּבֵֽן׃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וַיָּקֻ֙מוּ֙ לִפְנֵ֣י מֹשֶׁ֔ה וַאֲנָשִׁ֥ים מִבְּנֵֽי־יִשְׂרָאֵ֖ל חֲמִשִּׁ֣ים וּמָאתָ֑יִם נְשִׂיאֵ֥י עֵדָ֛ה קְרִאֵ֥י מוֹעֵ֖ד אַנְשֵׁי־שֵֽׁם׃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וַיִּֽקָּהֲל֞וּ עַל־מֹשֶׁ֣ה וְעַֽל־אַהֲרֹ֗ן וַיֹּאמְר֣וּ אֲלֵהֶם֮ רַב־לָכֶם֒ כִּ֤י כָל־הָֽעֵדָה֙ כֻּלָּ֣ם קְדֹשִׁ֔ים וּבְתוֹכָ֖ם יְהוָ֑ה וּמַדּ֥וּעַ תִּֽתְנַשְּׂא֖וּ עַל־קְהַ֥ל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וַיִּשְׁמַ֣ע מֹשֶׁ֔ה וַיִּפֹּ֖ל עַל־פָּנָֽיו׃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וַיְדַבֵּ֨ר אֶל־קֹ֜רַח וְאֶֽל־כָּל־עֲדָתוֹ֮ לֵאמֹר֒ בֹּ֠קֶר וְיֹדַ֨ע יְהוָ֧ה אֶת־אֲשֶׁר־ל֛וֹ וְאֶת־הַקָּד֖וֹשׁ וְהִקְרִ֣יב אֵלָ֑יו וְאֵ֛ת אֲשֶׁ֥ר יִבְחַר־בּ֖וֹ יַקְרִ֥יב אֵלָֽיו׃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זֹ֖את עֲשׂ֑וּ קְחוּ־לָכֶ֣ם מַחְתּ֔וֹת קֹ֖רַח וְכָל־עֲדָתֽוֹ׃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וּתְנ֣וּ בָהֵ֣ן ׀ אֵ֡שׁ וְשִׂימוּ֩ עֲלֵיהֶ֨ן קְטֹ֜רֶת לִפְנֵ֤י יְהוָה֙ מָחָ֔ר וְהָיָ֗ה הָאִ֛ישׁ אֲשֶׁר־יִבְחַ֥ר יְהוָ֖ה ה֣וּא הַקָּד֑וֹשׁ רַב־לָכֶ֖ם בְּנֵ֥י לֵוִֽי׃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וַיֹּ֥אמֶר מֹשֶׁ֖ה אֶל־קֹ֑רַח שִׁמְעוּ־נָ֖א בְּנֵ֥י לֵוִֽי׃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הַמְעַ֣ט מִכֶּ֗ם כִּֽי־הִבְדִּיל֩ אֱלֹהֵ֨י יִשְׂרָאֵ֤ל אֶתְכֶם֙ מֵעֲדַ֣ת יִשְׂרָאֵ֔ל לְהַקְרִ֥יב אֶתְכֶ֖ם אֵלָ֑יו לַעֲבֹ֗ד אֶת־עֲבֹדַת֙ מִשְׁכַּ֣ן יְהוָ֔ה וְלַעֲמֹ֛ד לִפְנֵ֥י הָעֵדָ֖ה לְשָׁרְתָֽם׃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וַיַּקְרֵב֙ אֹֽתְךָ֔ וְאֶת־כָּל־אַחֶ֥יךָ בְנֵי־לֵוִ֖י אִתָּ֑ךְ וּבִקַּשְׁתֶּ֖ם גַּם־כְּהֻנָּֽה׃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לָכֵ֗ן אַתָּה֙ וְכָל־עֲדָ֣תְךָ֔ הַנֹּעָדִ֖ים עַל־יְהוָ֑ה וְאַהֲרֹ֣ן מַה־ה֔וּא כִּ֥י תלונו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וַיִּשְׁלַ֣ח מֹשֶׁ֔ה לִקְרֹ֛א לְדָתָ֥ן וְלַאֲבִירָ֖ם בְּנֵ֣י אֱלִיאָ֑ב וַיֹּאמְר֖וּ לֹ֥א נַעֲלֶֽה׃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הַמְעַ֗ט כִּ֤י הֶֽעֱלִיתָ֙נוּ֙ מֵאֶ֨רֶץ זָבַ֤ת חָלָב֙ וּדְבַ֔שׁ לַהֲמִיתֵ֖נוּ בַּמִּדְבָּ֑ר כִּֽי־תִשְׂתָּרֵ֥ר עָלֵ֖ינוּ גַּם־הִשְׂתָּרֵֽר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אַ֡ף לֹ֣א אֶל־אֶרֶץ֩ זָבַ֨ת חָלָ֤ב וּדְבַשׁ֙ הֲבִ֣יאֹתָ֔נוּ וַתִּ֨תֶּן־לָ֔נוּ נַחֲלַ֖ת שָׂדֶ֣ה וָכָ֑רֶם הַעֵינֵ֞י הָאֲנָשִׁ֥ים הָהֵ֛ם תְּנַקֵּ֖ר לֹ֥א נַעֲלֶֽה׃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וַיִּ֤חַר לְמֹשֶׁה֙ מְאֹ֔ד וַיֹּ֙אמֶר֙ אֶל־יְהוָ֔ה אַל־תֵּ֖פֶן אֶל־מִנְחָתָ֑ם לֹ֠א חֲמ֨וֹר אֶחָ֤ד מֵהֶם֙ נָשָׂ֔אתִי וְלֹ֥א הֲרֵעֹ֖תִי אֶת־אַחַ֥ד מֵהֶֽם׃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וַיֹּ֤אמֶר מֹשֶׁה֙ אֶל־קֹ֔רַח אַתָּה֙ וְכָל־עֲדָ֣תְךָ֔ הֱי֖וּ לִפְנֵ֣י יְהוָ֑ה אַתָּ֥ה וָהֵ֛ם וְאַהֲרֹ֖ן מָחָֽר׃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וּקְח֣וּ ׀ אִ֣ישׁ מַחְתָּת֗וֹ וּנְתַתֶּ֤ם עֲלֵיהֶם֙ קְטֹ֔רֶת וְהִקְרַבְתֶּ֞ם לִפְנֵ֤י יְהוָה֙ אִ֣ישׁ מַחְתָּת֔וֹ חֲמִשִּׁ֥ים וּמָאתַ֖יִם מַחְתֹּ֑ת וְאַתָּ֥ה וְאַהֲרֹ֖ן אִ֥ישׁ מַחְתָּתֽוֹ׃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וַיִּקְח֞וּ אִ֣ישׁ מַחְתָּת֗וֹ וַיִּתְּנ֤וּ עֲלֵיהֶם֙ אֵ֔שׁ וַיָּשִׂ֥ימוּ עֲלֵיהֶ֖ם קְטֹ֑רֶת וַֽיַּעַמְד֗וּ פֶּ֛תַח אֹ֥הֶל מוֹעֵ֖ד וּמֹשֶׁ֥ה וְאַהֲרֹֽן׃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וַיַּקְהֵ֨ל עֲלֵיהֶ֥ם קֹ֙רַח֙ אֶת־כָּל־הָ֣עֵדָ֔ה אֶל־פֶּ֖תַח אֹ֣הֶל מוֹעֵ֑ד וַיֵּרָ֥א כְבוֹד־יְהוָ֖ה אֶל־כָּל־הָעֵדָֽה׃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וַיְדַבֵּ֣ר יְהוָ֔ה אֶל־מֹשֶׁ֥ה וְאֶֽל־אַהֲרֹ֖ן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הִבָּ֣דְל֔וּ מִתּ֖וֹךְ הָעֵדָ֣ה הַזֹּ֑את וַאַכַלֶּ֥ה אֹתָ֖ם כְּרָֽגַע׃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וַיִּפְּל֤וּ עַל־פְּנֵיהֶם֙ וַיֹּ֣אמְר֔וּ אֵ֕ל אֱלֹהֵ֥י הָרוּחֹ֖ת לְכָל־בָּשָׂ֑ר הָאִ֤ישׁ אֶחָד֙ יֶחֱטָ֔א וְעַ֥ל כָּל־הָעֵדָ֖ה תִּקְצֹֽף׃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דַּבֵּ֥ר אֶל־הָעֵדָ֖ה לֵאמֹ֑ר הֵֽעָלוּ֙ מִסָּבִ֔יב לְמִשְׁכַּן־קֹ֖רַח דָּתָ֥ן וַאֲבִירָֽם׃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וַיָּ֣קָם מֹשֶׁ֔ה וַיֵּ֖לֶךְ אֶל־דָּתָ֣ן וַאֲבִירָ֑ם וַיֵּלְכ֥וּ אַחֲרָ֖יו זִקְנֵ֥י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וַיְדַבֵּ֨ר אֶל־הָעֵדָ֜ה לֵאמֹ֗ר ס֣וּרוּ נָ֡א מֵעַל֩ אָהֳלֵ֨י הָאֲנָשִׁ֤ים הָֽרְשָׁעִים֙ הָאֵ֔לֶּה וְאַֽל־תִּגְּע֖וּ בְּכָל־אֲשֶׁ֣ר לָהֶ֑ם פֶּן־תִּסָּפ֖וּ בְּכָל־חַטֹּאתָֽם׃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וַיֵּעָל֗וּ מֵעַ֧ל מִשְׁכַּן־קֹ֛רֶח דָּתָ֥ן וַאֲבִירָ֖ם מִסָּבִ֑יב וְדָתָ֨ן וַאֲבִירָ֜ם יָצְא֣וּ נִצָּבִ֗ים פֶּ֚תַח אָֽהֳלֵיהֶ֔ם וּנְשֵׁיהֶ֥ם וּבְנֵיהֶ֖ם וְטַפָּֽם׃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וַיֹּאמֶר֮ מֹשֶׁה֒ בְּזֹאת֙ תֵּֽדְע֔וּן כִּֽי־יְהוָ֣ה שְׁלָחַ֔נִי לַעֲשׂ֕וֹת אֵ֥ת כָּל־הַֽמַּעֲשִׂ֖ים הָאֵ֑לֶּה כִּי־לֹ֖א מִלִּבִּֽי׃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אִם־כְּמ֤וֹת כָּל־הָֽאָדָם֙ יְמֻת֣וּן אֵ֔לֶּה וּפְקֻדַּת֙ כָּל־הָ֣אָדָ֔ם יִפָּקֵ֖ד עֲלֵיהֶ֑ם לֹ֥א יְהוָ֖ה שְׁלָחָֽנִי׃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וְאִם־בְּרִיאָ֞ה יִבְרָ֣א יְהוָ֗ה וּפָצְתָ֨ה הָאֲדָמָ֤ה אֶת־פִּ֙יהָ֙ וּבָלְעָ֤ה אֹתָם֙ וְאֶת־כָּל־אֲשֶׁ֣ר לָהֶ֔ם וְיָרְד֥וּ חַיִּ֖ים שְׁאֹ֑לָה וִֽידַעְתֶּ֕ם כִּ֧י נִֽאֲצ֛וּ הָאֲנָשִׁ֥ים הָאֵ֖לֶּה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וַיְהִי֙ כְּכַלֹּת֔וֹ לְדַבֵּ֕ר אֵ֥ת כָּל־הַדְּבָרִ֖ים הָאֵ֑לֶּה וַתִּבָּקַ֥ע הָאֲדָמָ֖ה אֲשֶׁ֥ר תַּחְתֵּיהֶֽם׃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וַתִּפְתַּ֤ח הָאָ֙רֶץ֙ אֶת־פִּ֔יהָ וַתִּבְלַ֥ע אֹתָ֖ם וְאֶת־בָּתֵּיהֶ֑ם וְאֵ֤ת כָּל־הָאָדָם֙ אֲשֶׁ֣ר לְקֹ֔רַח וְאֵ֖ת כָּל־הָרֲכֽוּשׁ׃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וַיֵּ֨רְד֜וּ הֵ֣ם וְכָל־אֲשֶׁ֥ר לָהֶ֛ם חַיִּ֖ים שְׁאֹ֑לָה וַתְּכַ֤ס עֲלֵיהֶם֙ הָאָ֔רֶץ וַיֹּאבְד֖וּ מִתּ֥וֹךְ הַקָּהָֽל׃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וְכָל־יִשְׂרָאֵ֗ל אֲשֶׁ֛ר סְבִיבֹתֵיהֶ֖ם נָ֣סוּ לְקֹלָ֑ם כִּ֣י אָֽמְר֔וּ פֶּן־תִּבְלָעֵ֖נוּ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וְאֵ֥שׁ יָצְאָ֖ה מֵאֵ֣ת יְהוָ֑ה וַתֹּ֗אכַל אֵ֣ת הַחֲמִשִּׁ֤ים וּמָאתַ֙יִם֙ אִ֔ישׁ מַקְרִיבֵ֖י הַקְּטֹֽרֶת׃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אֱמֹ֨ר אֶל־אֶלְעָזָ֜ר בֶּן־אַהֲרֹ֣ן הַכֹּהֵ֗ן וְיָרֵ֤ם אֶת־הַמַּחְתֹּת֙ מִבֵּ֣ין הַשְּׂרֵפָ֔ה וְאֶת־הָאֵ֖שׁ זְרֵה־הָ֑לְאָה כִּ֖י קָדֵֽשׁוּ׃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אֵ֡ת מַחְתּוֹת֩ הַֽחַטָּאִ֨ים הָאֵ֜לֶּה בְּנַפְשֹׁתָ֗ם וְעָשׂ֨וּ אֹתָ֜ם רִקֻּעֵ֤י פַחִים֙ צִפּ֣וּי לַמִּזְבֵּ֔חַ כִּֽי־הִקְרִיבֻ֥ם לִפְנֵֽי־יְהוָ֖ה וַיִּקְדָּ֑שׁוּ וְיִֽהְי֥וּ לְא֖וֹת לִבְנֵ֥י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וַיִּקַּ֞ח אֶלְעָזָ֣ר הַכֹּהֵ֗ן אֵ֚ת מַחְתּ֣וֹת הַנְּחֹ֔שֶׁת אֲשֶׁ֥ר הִקְרִ֖יבוּ הַשְּׂרֻפִ֑ים וַֽיְרַקְּע֖וּם צִפּ֥וּי לַמִּזְבֵּֽחַ׃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זִכָּר֞וֹן לִבְנֵ֣י יִשְׂרָאֵ֗ל לְ֠מַעַן אֲשֶׁ֨ר לֹֽא־יִקְרַ֜ב אִ֣ישׁ זָ֗ר אֲ֠שֶׁר לֹ֣א מִזֶּ֤רַע אַהֲרֹן֙ ה֔וּא לְהַקְטִ֥יר קְטֹ֖רֶת לִפְנֵ֣י יְהוָ֑ה וְלֹֽא־יִהְיֶ֤ה כְקֹ֙רַח֙ וְכַ֣עֲדָת֔וֹ כַּאֲשֶׁ֨ר דִּבֶּ֧ר יְהוָ֛ה בְּיַד־מֹשֶׁ֖ה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וַיִּלֹּ֜נוּ כָּל־עֲדַ֤ת בְּנֵֽי־יִשְׂרָאֵל֙ מִֽמָּחֳרָ֔ת עַל־מֹשֶׁ֥ה וְעַֽל־אַהֲרֹ֖ן לֵאמֹ֑ר אַתֶּ֥ם הֲמִתֶּ֖ם אֶת־עַ֥ם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וַיְהִ֗י בְּהִקָּהֵ֤ל הָֽעֵדָה֙ עַל־מֹשֶׁ֣ה וְעַֽל־אַהֲרֹ֔ן וַיִּפְנוּ֙ אֶל־אֹ֣הֶל מוֹעֵ֔ד וְהִנֵּ֥ה כִסָּ֖הוּ הֶעָנָ֑ן וַיֵּרָ֖א כְּב֥וֹד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וַיָּבֹ֤א מֹשֶׁה֙ וְאַהֲרֹ֔ן אֶל־פְּנֵ֖י אֹ֥הֶל מוֹעֵֽד׃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הֵרֹ֗מּוּ מִתּוֹךְ֙ הָעֵדָ֣ה הַזֹּ֔את וַאֲכַלֶּ֥ה אֹתָ֖ם כְּרָ֑גַע וַֽיִּפְּל֖וּ עַל־פְּנֵיהֶֽם׃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וַיֹּ֨אמֶר מֹשֶׁ֜ה אֶֽל־אַהֲרֹ֗ן קַ֣ח אֶת־הַ֠מַּחְתָּה וְתֶן־עָלֶ֨יהָ אֵ֜שׁ מֵעַ֤ל הַמִּזְבֵּ֙חַ֙ וְשִׂ֣ים קְטֹ֔רֶת וְהוֹלֵ֧ךְ מְהֵרָ֛ה אֶל־הָעֵדָ֖ה וְכַפֵּ֣ר עֲלֵיהֶ֑ם כִּֽי־יָצָ֥א הַקֶּ֛צֶף מִלִּפְנֵ֥י יְהוָ֖ה הֵחֵ֥ל הַנָּֽגֶף׃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וַיִּקַּ֨ח אַהֲרֹ֜ן כַּאֲשֶׁ֣ר ׀ דִּבֶּ֣ר מֹשֶׁ֗ה וַיָּ֙רָץ֙ אֶל־תּ֣וֹך הַקָּהָ֔ל וְהִנֵּ֛ה הֵחֵ֥ל הַנֶּ֖גֶף בָּעָ֑ם וַיִּתֵּן֙ אֶֽת־הַקְּטֹ֔רֶת וַיְכַפֵּ֖ר עַל־הָעָֽם׃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וַיַּעֲמֹ֥ד בֵּֽין־הַמֵּתִ֖ים וּבֵ֣ין הַֽחַיִּ֑ים וַתֵּעָצַ֖ר הַמַּגֵּפָֽה׃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וַיִּהְי֗וּ הַמֵּתִים֙ בַּמַּגֵּפָ֔ה אַרְבָּעָ֥ה עָשָׂ֛ר אֶ֖לֶף וּשְׁבַ֣ע מֵא֑וֹת מִלְּבַ֥ד הַמֵּתִ֖ים עַל־דְּבַר־קֹֽרַח׃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וַיָּ֤שָׁב אַהֲרֹן֙ אֶל־מֹשֶׁ֔ה אֶל־פֶּ֖תַח אֹ֣הֶל מוֹעֵ֑ד וְהַמַּגֵּפָ֖ה נֶעֱצָֽרָה׃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דַּבֵּ֣ר ׀ אֶל־בְּנֵ֣י יִשְׂרָאֵ֗ל וְקַ֣ח מֵֽאִתָּ֡ם מַטֶּ֣ה מַטֶּה֩ לְבֵ֨ית אָ֜ב מֵאֵ֤ת כָּל־נְשִֽׂיאֵהֶם֙ לְבֵ֣ית אֲבֹתָ֔ם שְׁנֵ֥ים עָשָׂ֖ר מַטּ֑וֹת אִ֣ישׁ אֶת־שְׁמ֔וֹ תִּכְתֹּ֖ב עַל־מַטֵּֽהוּ׃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וְאֵת֙ שֵׁ֣ם אַהֲרֹ֔ן תִּכְתֹּ֖ב עַל־מַטֵּ֣ה לֵוִ֑י כִּ֚י מַטֶּ֣ה אֶחָ֔ד לְרֹ֖אשׁ בֵּ֥ית אֲבוֹתָֽם׃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וְהִנַּחְתָּ֖ם בְּאֹ֣הֶל מוֹעֵ֑ד לִפְנֵי֙ הָֽעֵד֔וּת אֲשֶׁ֛ר אִוָּעֵ֥ד לָכֶ֖ם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וְהָיָ֗ה הָאִ֛ישׁ אֲשֶׁ֥ר אֶבְחַר־בּ֖וֹ מַטֵּ֣הוּ יִפְרָ֑ח וַהֲשִׁכֹּתִ֣י מֵֽעָלַ֗י אֶת־תְּלֻנּוֹת֙ בְּנֵ֣י יִשְׂרָאֵ֔ל אֲשֶׁ֛ר הֵ֥ם מַלִּינִ֖ם עֲלֵיכֶֽם׃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וַיְדַבֵּ֨ר מֹשֶׁ֜ה אֶל־בְּנֵ֣י יִשְׂרָאֵ֗ל וַיִּתְּנ֣וּ אֵלָ֣יו ׀ כָּֽל־נְשִֽׂיאֵיהֶ֡ם מַטֶּה֩ לְנָשִׂ֨יא אֶחָ֜ד מַטֶּ֨ה לְנָשִׂ֤יא אֶחָד֙ לְבֵ֣ית אֲבֹתָ֔ם שְׁנֵ֥ים עָשָׂ֖ר מַטּ֑וֹת וּמַטֵּ֥ה אַהֲרֹ֖ן בְּת֥וֹךְ מַטּוֹתָֽם׃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וַיַּנַּ֥ח מֹשֶׁ֛ה אֶת־הַמַּטֹּ֖ת לִפְנֵ֣י יְהוָ֑ה בְּאֹ֖הֶל הָעֵדֻֽת׃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וַיְהִ֣י מִֽמָּחֳרָ֗ת וַיָּבֹ֤א מֹשֶׁה֙ אֶל־אֹ֣הֶל הָעֵד֔וּת וְהִנֵּ֛ה פָּרַ֥ח מַטֵּֽה־אַהֲרֹ֖ן לְבֵ֣ית לֵוִ֑י וַיֹּ֤צֵֽא פֶ֙רַח֙ וַיָּ֣צֵֽץ צִ֔יץ וַיִּגְמֹ֖ל שְׁקֵדִֽים׃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וַיֹּצֵ֨א מֹשֶׁ֤ה אֶת־כָּל־הַמַּטֹּת֙ מִלִּפְנֵ֣י יְהוָ֔ה אֶֽל־כָּל־בְּנֵ֖י יִשְׂרָאֵ֑ל וַיִּרְא֥וּ וַיִּקְח֖וּ אִ֥ישׁ מַטֵּֽהוּ׃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וַיֹּ֨אמֶר יְהוָ֜ה אֶל־מֹשֶׁ֗ה הָשֵׁ֞ב אֶת־מַטֵּ֤ה אַהֲרֹן֙ לִפְנֵ֣י הָעֵד֔וּת לְמִשְׁמֶ֥רֶת לְא֖וֹת לִבְנֵי־מֶ֑רִי וּתְכַ֧ל תְּלוּנֹּתָ֛ם מֵעָלַ֖י וְלֹ֥א יָמֻֽתוּ׃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וַיַּ֖עַשׂ מֹשֶׁ֑ה כַּאֲשֶׁ֨ר צִוָּ֧ה יְהוָ֛ה אֹת֖וֹ כֵּ֥ן עָשָֽׂה׃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וַיֹּֽאמְרוּ֙ בְּנֵ֣י יִשְׂרָאֵ֔ל אֶל־מֹשֶׁ֖ה לֵאמֹ֑ר הֵ֥ן גָּוַ֛עְנוּ אָבַ֖דְנוּ כֻּלָּ֥נוּ אָבָֽדְנוּ׃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כֹּ֣ל הַקָּרֵ֧ב ׀ הַקָּרֵ֛ב אֶל־מִשְׁכַּ֥ן יְהוָ֖ה יָמ֑וּת הַאִ֥ם תַּ֖מְנוּ לִגְוֺֽעַ׃ ס</w:t>
      </w:r>
    </w:p>
    <w:p>
      <w:pPr>
        <w:pStyle w:val="Heading2"/>
        <w:bidi/>
      </w:pPr>
      <w:r>
        <w:rPr>
          <w:rtl/>
          <w:cs/>
          <w:lang w:val="he_IL" w:bidi="he_IL"/>
        </w:rPr>
        <w:t>Numbers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יְהוָה֙ אֶֽל־אַהֲרֹ֔ן אַתָּ֗ה וּבָנֶ֤יךָ וּבֵית־אָבִ֙יךָ֙ אִתָּ֔ךְ תִּשְׂא֖וּ אֶת־עֲוֺ֣ן הַמִּקְדָּ֑שׁ וְאַתָּה֙ וּבָנֶ֣יךָ אִתָּ֔ךְ תִּשְׂא֖וּ אֶת־עֲוֺ֥ן כְּהֻנַּתְכֶֽם׃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וְגַ֣ם אֶת־אַחֶיךָ֩ מַטֵּ֨ה לֵוִ֜י שֵׁ֤בֶט אָבִ֙יךָ֙ הַקְרֵ֣ב אִתָּ֔ךְ וְיִלָּו֥וּ עָלֶ֖יךָ וִֽישָׁרְת֑וּךָ וְאַתָּה֙ וּבָנֶ֣יךָ אִתָּ֔ךְ לִפְנֵ֖י אֹ֥הֶל הָעֵדֻֽת׃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וְשָֽׁמְרוּ֙ מִֽשְׁמַרְתְּךָ֔ וּמִשְׁמֶ֖רֶת כָּל־הָאֹ֑הֶל אַךְ֩ אֶל־כְּלֵ֨י הַקֹּ֤דֶשׁ וְאֶל־הַמִּזְבֵּ֙חַ֙ לֹ֣א יִקְרָ֔בוּ וְלֹֽא־יָמֻ֥תוּ גַם־הֵ֖ם גַּם־אַתֶּֽם׃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וְנִלְו֣וּ עָלֶ֔יךָ וְשָֽׁמְר֗וּ אֶת־מִשְׁמֶ֙רֶת֙ אֹ֣הֶל מוֹעֵ֔ד לְכֹ֖ל עֲבֹדַ֣ת הָאֹ֑הֶל וְזָ֖ר לֹא־יִקְרַ֥ב אֲלֵיכֶֽם׃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וּשְׁמַרְתֶּ֗ם אֵ֚ת מִשְׁמֶ֣רֶת הַקֹּ֔דֶשׁ וְאֵ֖ת מִשְׁמֶ֣רֶת הַמִּזְבֵּ֑חַ וְלֹֽא־יִהְיֶ֥ה ע֛וֹד קֶ֖צֶף עַל־בְּנֵ֥י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וַאֲנִ֗י הִנֵּ֤ה לָקַ֙חְתִּי֙ אֶת־אֲחֵיכֶ֣ם הַלְוִיִּ֔ם מִתּ֖וֹךְ בְּנֵ֣י יִשְׂרָאֵ֑ל לָכֶ֞ם מַתָּנָ֤ה נְתֻנִים֙ לַֽיהוָ֔ה לַעֲבֹ֕ד אֶת־עֲבֹדַ֖ת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וְאַתָּ֣ה וּבָנֶ֣יךָ אִ֠תְּךָ תִּשְׁמְר֨וּ אֶת־כְּהֻנַּתְכֶ֜ם לְכָל־דְּבַ֧ר הַמִּזְבֵּ֛חַ וּלְמִבֵּ֥ית לַפָּרֹ֖כֶת וַעֲבַדְתֶּ֑ם עֲבֹדַ֣ת מַתָּנָ֗ה אֶתֵּן֙ אֶת־כְּהֻנַּתְכֶ֔ם וְהַזָּ֥ר הַקָּרֵ֖ב יוּמָֽת׃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וַיְדַבֵּ֣ר יְהוָה֮ אֶֽל־אַהֲרֹן֒ וַאֲנִי֙ הִנֵּ֣ה נָתַ֣תִּֽי לְךָ֔ אֶת־מִשְׁמֶ֖רֶת תְּרוּמֹתָ֑י לְכָל־קָדְשֵׁ֣י בְנֵֽי־יִ֠שְׂרָאֵל לְךָ֨ נְתַתִּ֧ים לְמָשְׁחָ֛ה וּלְבָנֶ֖יךָ לְחָק־עוֹלָֽם׃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זֶֽה־יִהְיֶ֥ה לְךָ֛ מִקֹּ֥דֶשׁ הַקֳּדָשִׁ֖ים מִן־הָאֵ֑שׁ כָּל־קָ֠רְבָּנָם לְֽכָל־מִנְחָתָ֞ם וּלְכָל־חַטָּאתָ֗ם וּלְכָל־אֲשָׁמָם֙ אֲשֶׁ֣ר יָשִׁ֣יבוּ לִ֔י קֹ֣דֶשׁ קָֽדָשִׁ֥ים לְךָ֛ ה֖וּא וּלְבָנֶֽיךָ׃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בְּקֹ֥דֶשׁ הַקֳּדָשִׁ֖ים תֹּאכֲלֶ֑נּוּ כָּל־זָכָר֙ יֹאכַ֣ל אֹת֔וֹ קֹ֖דֶשׁ יִֽהְיֶה־לָּֽךְ׃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וְזֶה־לְּךָ֞ תְּרוּמַ֣ת מַתָּנָ֗ם לְכָל־תְּנוּפֹת֮ בְּנֵ֣י יִשְׂרָאֵל֒ לְךָ֣ נְתַתִּ֗ים וּלְבָנֶ֧יךָ וְלִבְנֹתֶ֛יךָ אִתְּךָ֖ לְחָק־עוֹלָ֑ם כָּל־טָה֥וֹר בְּבֵיתְךָ֖ יֹאכַ֥ל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כֹּ֚ל חֵ֣לֶב יִצְהָ֔ר וְכָל־חֵ֖לֶב תִּיר֣וֹשׁ וְדָגָ֑ן רֵאשִׁיתָ֛ם אֲשֶׁר־יִתְּנ֥וּ לַֽיהוָ֖ה לְךָ֥ נְתַתִּֽים׃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בִּכּוּרֵ֞י כָּל־אֲשֶׁ֧ר בְּאַרְצָ֛ם אֲשֶׁר־יָבִ֥יאוּ לַיהוָ֖ה לְךָ֣ יִהְיֶ֑ה כָּל־טָה֥וֹר בְּבֵיתְךָ֖ יֹאכֲלֶֽנּוּ׃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כָּל־חֵ֥רֶם בְּיִשְׂרָאֵ֖ל לְךָ֥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כָּל־פֶּ֣טֶר רֶ֠חֶם לְֽכָל־בָּשָׂ֞ר אֲשֶׁר־יַקְרִ֧יבוּ לַֽיהוָ֛ה בָּאָדָ֥ם וּבַבְּהֵמָ֖ה יִֽהְיֶה־לָּ֑ךְ אַ֣ךְ ׀ פָּדֹ֣ה תִפְדֶּ֗ה אֵ֚ת בְּכ֣וֹר הָֽאָדָ֔ם וְאֵ֛ת בְּכֽוֹר־הַבְּהֵמָ֥ה הַטְּמֵאָ֖ה תִּפְדֶּֽה׃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וּפְדוּיָו֙ מִבֶּן־חֹ֣דֶשׁ תִּפְדֶּ֔ה בְּעֶ֨רְכְּךָ֔ כֶּ֛סֶף חֲמֵ֥שֶׁת שְׁקָלִ֖ים בְּשֶׁ֣קֶל הַקֹּ֑דֶשׁ עֶשְׂרִ֥ים גֵּרָ֖ה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אַ֣ךְ בְּֽכוֹר־שׁ֡וֹר אֽוֹ־בְכ֨וֹר כֶּ֜שֶׂב אֽוֹ־בְכ֥וֹר עֵ֛ז לֹ֥א תִפְדֶּ֖ה קֹ֣דֶשׁ הֵ֑ם אֶת־דָּמָ֞ם תִּזְרֹ֤ק עַל־הַמִּזְבֵּ֙חַ֙ וְאֶת־חֶלְבָּ֣ם תַּקְטִ֔יר אִשֶּׁ֛ה לְרֵ֥יחַ נִיחֹ֖חַ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וּבְשָׂרָ֖ם יִהְיֶה־לָּ֑ךְ כַּחֲזֵ֧ה הַתְּנוּפָ֛ה וּכְשׁ֥וֹק הַיָּמִ֖ין לְךָ֥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כֹּ֣ל ׀ תְּרוּמֹ֣ת הַקֳּדָשִׁ֗ים אֲשֶׁ֨ר יָרִ֥ימוּ בְנֵֽי־יִשְׂרָאֵל֮ לַֽיהוָה֒ נָתַ֣תִּֽי לְךָ֗ וּלְבָנֶ֧יךָ וְלִבְנֹתֶ֛יךָ אִתְּךָ֖ לְחָק־עוֹלָ֑ם בְּרִית֩ מֶ֨לַח עוֹלָ֥ם הִוא֙ לִפְנֵ֣י יְהוָ֔ה לְךָ֖ וּלְזַרְעֲךָ֥ אִתָּֽךְ׃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וַיֹּ֨אמֶר יְהוָ֜ה אֶֽל־אַהֲרֹ֗ן בְּאַרְצָם֙ לֹ֣א תִנְחָ֔ל וְחֵ֕לֶק לֹא־יִהְיֶ֥ה לְךָ֖ בְּתוֹכָ֑ם אֲנִ֤י חֶלְקְךָ֙ וְנַחֲלָ֣תְךָ֔ בְּת֖וֹךְ בְּנֵ֥י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וְלִבְנֵ֣י לֵוִ֔י הִנֵּ֥ה נָתַ֛תִּי כָּל־מַֽעֲשֵׂ֥ר בְּיִשְׂרָאֵ֖ל לְנַחֲלָ֑ה חֵ֤לֶף עֲבֹֽדָתָם֙ אֲשֶׁר־הֵ֣ם עֹֽבְדִ֔ים אֶת־עֲבֹדַ֖ת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וְלֹא־יִקְרְב֥וּ ע֛וֹד בְּנֵ֥י יִשְׂרָאֵ֖ל אֶל־אֹ֣הֶל מוֹעֵ֑ד לָשֵׂ֥את חֵ֖טְא לָמֽוּת׃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וְעָבַ֨ד הַלֵּוִ֜י ה֗וּא אֶת־עֲבֹדַת֙ אֹ֣הֶל מוֹעֵ֔ד וְהֵ֖ם יִשְׂא֣וּ עֲוֺנָ֑ם חֻקַּ֤ת עוֹלָם֙ לְדֹרֹ֣תֵיכֶ֔ם וּבְתוֹךְ֙ בְּנֵ֣י יִשְׂרָאֵ֔ל לֹ֥א יִנְחֲל֖וּ נַחֲלָֽה׃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כִּ֞י אֶת־מַעְשַׂ֣ר בְּנֵֽי־יִשְׂרָאֵ֗ל אֲשֶׁ֨ר יָרִ֤ימוּ לַֽיהוָה֙ תְּרוּמָ֔ה נָתַ֥תִּי לַלְוִיִּ֖ם לְנַחֲלָ֑ה עַל־כֵּן֙ אָמַ֣רְתִּי לָהֶ֔ם בְּתוֹךְ֙ בְּנֵ֣י יִשְׂרָאֵ֔ל לֹ֥א יִנְחֲל֖וּ נַחֲלָֽה׃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וְאֶל־הַלְוִיִּ֣ם תְּדַבֵּר֮ וְאָמַרְתָּ֣ אֲלֵהֶם֒ כִּֽי־תִ֠קְחוּ מֵאֵ֨ת בְּנֵֽי־יִשְׂרָאֵ֜ל אֶת־הַֽמַּעֲשֵׂ֗ר אֲשֶׁ֨ר נָתַ֧תִּי לָכֶ֛ם מֵאִתָּ֖ם בְּנַחֲלַתְכֶ֑ם וַהֲרֵמֹתֶ֤ם מִמֶּ֙נּוּ֙ תְּרוּמַ֣ת יְהוָ֔ה מַעֲשֵׂ֖ר מִן־הַֽמַּעֲשֵֽׂר׃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וְנֶחְשַׁ֥ב לָכֶ֖ם תְּרוּמַתְכֶ֑ם כַּדָּגָן֙ מִן־הַגֹּ֔רֶן וְכַֽמְלֵאָ֖ה מִן־הַיָּֽקֶב׃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כֵּ֣ן תָּרִ֤ימוּ גַם־אַתֶּם֙ תְּרוּמַ֣ת יְהוָ֔ה מִכֹּל֙ מַעְשְׂרֹ֣תֵיכֶ֔ם אֲשֶׁ֣ר תִּקְח֔וּ מֵאֵ֖ת בְּנֵ֣י יִשְׂרָאֵ֑ל וּנְתַתֶּ֤ם מִמֶּ֙נּוּ֙ אֶת־תְּרוּמַ֣ת יְהוָ֔ה לְאַהֲרֹ֖ן 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מִכֹּל֙ מַתְּנֹ֣תֵיכֶ֔ם תָּרִ֕ימוּ אֵ֖ת כָּל־תְּרוּמַ֣ת יְהוָ֑ה מִכָּל־חֶלְבּ֔וֹ אֶֽת־מִקְדְּשׁ֖וֹ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וְאָמַרְתָּ֖ אֲלֵהֶ֑ם בַּהֲרִֽימְכֶ֤ם אֶת־חֶלְבּוֹ֙ מִמֶּ֔נּוּ וְנֶחְשַׁב֙ לַלְוִיִּ֔ם כִּתְבוּאַ֥ת גֹּ֖רֶן וְכִתְבוּאַ֥ת יָֽקֶב׃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וַאֲכַלְתֶּ֤ם אֹתוֹ֙ בְּכָל־מָק֔וֹם אַתֶּ֖ם וּבֵֽיתְכֶ֑ם כִּֽי־שָׂכָ֥ר הוּא֙ לָכֶ֔ם חֵ֥לֶף עֲבֹֽדַתְכֶ֖ם בְּאֹ֥הֶל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וְלֹֽא־תִשְׂא֤וּ עָלָיו֙ חֵ֔טְא בַּהֲרִֽימְכֶ֥ם אֶת־חֶלְבּ֖וֹ מִמֶּ֑נּוּ וְאֶת־קָדְשֵׁ֧י בְנֵי־יִשְׂרָאֵ֛ל לֹ֥א תְחַלְּל֖וּ וְלֹ֥א תָמֽוּתוּ׃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וַיְדַבֵּ֣ר יְהוָ֔ה אֶל־מֹשֶׁ֥ה וְאֶֽל־אַהֲרֹ֖ן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זֹ֚את חֻקַּ֣ת הַתּוֹרָ֔ה אֲשֶׁר־צִוָּ֥ה יְהוָ֖ה לֵאמֹ֑ר דַּבֵּ֣ר ׀ אֶל־בְּנֵ֣י יִשְׂרָאֵ֗ל וְיִקְח֣וּ אֵלֶיךָ֩ פָרָ֨ה אֲדֻמָּ֜ה תְּמִימָ֗ה אֲשֶׁ֤ר אֵֽין־בָּהּ֙ מ֔וּם אֲשֶׁ֛ר לֹא־עָלָ֥ה עָלֶ֖יהָ עֹֽל׃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וּנְתַתֶּ֣ם אֹתָ֔הּ אֶל־אֶלְעָזָ֖ר הַכֹּהֵ֑ן וְהוֹצִ֤יא אֹתָהּ֙ אֶל־מִח֣וּץ לַֽמַּחֲנֶ֔ה וְשָׁחַ֥ט אֹתָ֖הּ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וְלָקַ֞ח אֶלְעָזָ֧ר הַכֹּהֵ֛ן מִדָּמָ֖הּ בְּאֶצְבָּע֑וֹ וְהִזָּ֞ה אֶל־נֹ֨כַח פְּנֵ֧י אֹֽהֶל־מוֹעֵ֛ד מִדָּמָ֖הּ שֶׁ֥בַע פְּעָמִֽים׃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וְשָׂרַ֥ף אֶת־הַפָּרָ֖ה לְעֵינָ֑יו אֶת־עֹרָ֤הּ וְאֶת־בְּשָׂרָהּ֙ וְאֶת־דָּמָ֔הּ עַל־פִּרְשָׁ֖הּ יִשְׂרֹֽף׃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וְלָקַ֣ח הַכֹּהֵ֗ן עֵ֥ץ אֶ֛רֶז וְאֵז֖וֹב וּשְׁנִ֣י תוֹלָ֑עַת וְהִשְׁלִ֕יךְ אֶל־תּ֖וֹךְ שְׂרֵפַ֥ת הַפָּרָֽה׃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וְכִבֶּ֨ס בְּגָדָ֜יו הַכֹּהֵ֗ן וְרָחַ֤ץ בְּשָׂרוֹ֙ בַּמַּ֔יִם וְאַחַ֖ר יָב֣וֹא אֶל־הַֽמַּחֲנֶ֑ה וְטָמֵ֥א הַכֹּהֵ֖ן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וְהַשֹּׂרֵ֣ף אֹתָ֔הּ יְכַבֵּ֤ס בְּגָדָיו֙ בַּמַּ֔יִם וְרָחַ֥ץ בְּשָׂר֖וֹ בַּמָּ֑יִם וְטָמֵ֖א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וְאָסַ֣ף ׀ אִ֣ישׁ טָה֗וֹר אֵ֚ת אֵ֣פֶר הַפָּרָ֔ה וְהִנִּ֛יחַ מִח֥וּץ לַֽמַּחֲנֶ֖ה בְּמָק֣וֹם טָה֑וֹר וְ֠הָיְתָה לַעֲדַ֨ת בְּנֵֽי־יִשְׂרָאֵ֧ל לְמִשְׁמֶ֛רֶת לְמֵ֥י נִדָּ֖ה חַטָּ֥את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וְ֠כִבֶּס הָאֹסֵ֨ף אֶת־אֵ֤פֶר הַפָּרָה֙ אֶת־בְּגָדָ֔יו וְטָמֵ֖א עַד־הָעָ֑רֶב וְֽהָיְתָ֞ה לִבְנֵ֣י יִשְׂרָאֵ֗ל וְלַגֵּ֛ר הַגָּ֥ר בְּתוֹכָ֖ם לְחֻקַּ֥ת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הַנֹּגֵ֥עַ בְּמֵ֖ת לְכָל־נֶ֣פֶשׁ אָדָ֑ם וְטָמֵ֖א שִׁבְעַ֥ת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ה֣וּא יִתְחַטָּא־ב֞וֹ בַּיּ֧וֹם הַשְּׁלִישִׁ֛י וּבַיּ֥וֹם הַשְּׁבִיעִ֖י יִטְהָ֑ר וְאִם־לֹ֨א יִתְחַטָּ֜א בַּיּ֧וֹם הַשְּׁלִישִׁ֛י וּבַיּ֥וֹם הַשְּׁבִיעִ֖י לֹ֥א יִטְהָֽר׃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כָּֽל־הַנֹּגֵ֡עַ בְּמֵ֣ת בְּנֶפֶשׁ֩ הָאָדָ֨ם אֲשֶׁר־יָמ֜וּת וְלֹ֣א יִתְחַטָּ֗א אֶת־מִשְׁכַּ֤ן יְהוָה֙ טִמֵּ֔א וְנִכְרְתָ֛ה הַנֶּ֥פֶשׁ הַהִ֖וא מִיִּשְׂרָאֵ֑ל כִּי֩ מֵ֨י נִדָּ֜ה לֹא־זֹרַ֤ק עָלָיו֙ טָמֵ֣א יִהְיֶ֔ה ע֖וֹד טֻמְאָת֥וֹ 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זֹ֚את הַתּוֹרָ֔ה אָדָ֖ם כִּֽי־יָמ֣וּת בְּאֹ֑הֶל כָּל־הַבָּ֤א אֶל־הָאֹ֙הֶל֙ וְכָל־אֲשֶׁ֣ר בָּאֹ֔הֶל יִטְמָ֖א שִׁבְעַ֥ת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וְכֹל֙ כְּלִ֣י פָת֔וּחַ אֲשֶׁ֛ר אֵין־צָמִ֥יד פָּתִ֖יל עָלָ֑יו טָמֵ֖א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וְכֹ֨ל אֲשֶׁר־יִגַּ֜ע עַל־פְּנֵ֣י הַשָּׂדֶ֗ה בַּֽחֲלַל־חֶ֙רֶב֙ א֣וֹ בְמֵ֔ת אֽוֹ־בְעֶ֥צֶם אָדָ֖ם א֣וֹ בְקָ֑בֶר יִטְמָ֖א שִׁבְעַ֥ת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וְלָֽקְחוּ֙ לַטָּמֵ֔א מֵעֲפַ֖ר שְׂרֵפַ֣ת הַֽחַטָּ֑את וְנָתַ֥ן עָלָ֛יו מַ֥יִם חַיִּ֖ים אֶל־כֶּֽלִי׃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וְלָקַ֨ח אֵז֜וֹב וְטָבַ֣ל בַּמַּיִם֮ אִ֣ישׁ טָהוֹר֒ וְהִזָּ֤ה עַל־הָאֹ֙הֶל֙ וְעַל־כָּל־הַכֵּלִ֔ים וְעַל־הַנְּפָשׁ֖וֹת אֲשֶׁ֣ר הָֽיוּ־שָׁ֑ם וְעַל־הַנֹּגֵ֗עַ בַּעֶ֙צֶם֙ א֣וֹ בֶֽחָלָ֔ל א֥וֹ בַמֵּ֖ת א֥וֹ בַקָּֽבֶר׃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וְהִזָּ֤ה הַטָּהֹר֙ עַל־הַטָּמֵ֔א בַּיּ֥וֹם הַשְּׁלִישִׁ֖י וּבַיּ֣וֹם הַשְּׁבִיעִ֑י וְחִטְּאוֹ֙ בַּיּ֣וֹם הַשְּׁבִיעִ֔י וְכִבֶּ֧ס בְּגָדָ֛יו וְרָחַ֥ץ בַּמַּ֖יִם וְטָהֵ֥ר בָּעָֽרֶב׃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וְאִ֤ישׁ אֲשֶׁר־יִטְמָא֙ וְלֹ֣א יִתְחַטָּ֔א וְנִכְרְתָ֛ה הַנֶּ֥פֶשׁ הַהִ֖וא מִתּ֣וֹךְ הַקָּהָ֑ל כִּי֩ אֶת־מִקְדַּ֨שׁ יְהוָ֜ה טִמֵּ֗א מֵ֥י נִדָּ֛ה לֹא־זֹרַ֥ק עָלָ֖יו טָמֵ֥א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וְהָיְתָ֥ה לָּהֶ֖ם לְחֻקַּ֣ת עוֹלָ֑ם וּמַזֵּ֤ה מֵֽי־הַנִּדָּה֙ יְכַבֵּ֣ס בְּגָדָ֔יו וְהַנֹּגֵ֙עַ֙ בְּמֵ֣י הַנִּדָּ֔ה יִטְמָ֖א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וְכֹ֛ל אֲשֶׁר־יִגַּע־בּ֥וֹ הַטָּמֵ֖א יִטְמָ֑א וְהַנֶּ֥פֶשׁ הַנֹּגַ֖עַת תִּטְמָ֥א עַד־הָעָֽרֶב׃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וַיָּבֹ֣אוּ בְנֵֽי־יִ֠שְׂרָאֵל כָּל־הָ֨עֵדָ֤ה מִדְבַּר־צִן֙ בַּחֹ֣דֶשׁ הָֽרִאשׁ֔וֹן וַיֵּ֥שֶׁב הָעָ֖ם בְּקָדֵ֑שׁ וַתָּ֤מָת שָׁם֙ מִרְיָ֔ם וַתִּקָּבֵ֖ר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וְלֹא־הָ֥יָה מַ֖יִם לָעֵדָ֑ה וַיִּקָּ֣הֲל֔וּ עַל־מֹשֶׁ֖ה וְעַֽל־אַהֲרֹֽן׃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וַיָּ֥רֶב הָעָ֖ם עִם־מֹשֶׁ֑ה וַיֹּאמְר֣וּ לֵאמֹ֔ר וְל֥וּ גָוַ֛עְנוּ בִּגְוַ֥ע אַחֵ֖ינוּ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וְלָמָ֤ה הֲבֵאתֶם֙ אֶת־קְהַ֣ל יְהוָ֔ה אֶל־הַמִּדְבָּ֖ר הַזֶּ֑ה לָמ֣וּת שָׁ֔ם אֲנַ֖חְנוּ וּבְעִירֵֽנוּ׃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וְלָמָ֤ה הֶֽעֱלִיתֻ֙נוּ֙ מִמִּצְרַ֔יִם לְהָבִ֣יא אֹתָ֔נוּ אֶל־הַמָּק֥וֹם הָרָ֖ע הַזֶּ֑ה לֹ֣א ׀ מְק֣וֹם זֶ֗רַע וּתְאֵנָ֤ה וְגֶ֙פֶן֙ וְרִמּ֔וֹן וּמַ֥יִם אַ֖יִן לִשְׁתּֽוֹת׃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וַיָּבֹא֩ מֹשֶׁ֨ה וְאַהֲרֹ֜ן מִפְּנֵ֣י הַקָּהָ֗ל אֶל־פֶּ֙תַח֙ אֹ֣הֶל מוֹעֵ֔ד וַֽיִּפְּל֖וּ עַל־פְּנֵיהֶ֑ם וַיֵּרָ֥א כְבוֹד־יְהוָ֖ה אֲלֵיהֶֽם׃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קַ֣ח אֶת־הַמַּטֶּ֗ה וְהַקְהֵ֤ל אֶת־הָעֵדָה֙ אַתָּה֙ וְאַהֲרֹ֣ן אָחִ֔יךָ וְדִבַּרְתֶּ֧ם אֶל־הַסֶּ֛לַע לְעֵינֵיהֶ֖ם וְנָתַ֣ן מֵימָ֑יו וְהוֹצֵאתָ֨ לָהֶ֥ם מַ֙יִם֙ מִן־הַסֶּ֔לַע וְהִשְׁקִיתָ֥ אֶת־הָעֵדָ֖ה וְאֶת־בְּעִירָֽם׃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וַיִּקַּ֥ח מֹשֶׁ֛ה אֶת־הַמַּטֶּ֖ה מִלִּפְנֵ֣י יְהוָ֑ה כַּאֲשֶׁ֖ר צִוָּֽהוּ׃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וַיַּקְהִ֜לוּ מֹשֶׁ֧ה וְאַהֲרֹ֛ן אֶת־הַקָּהָ֖ל אֶל־פְּנֵ֣י הַסָּ֑לַע וַיֹּ֣אמֶר לָהֶ֗ם שִׁמְעוּ־נָא֙ הַמֹּרִ֔ים הֲמִן־הַסֶּ֣לַע הַזֶּ֔ה נוֹצִ֥יא לָכֶ֖ם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וַיָּ֨רֶם מֹשֶׁ֜ה אֶת־יָד֗וֹ וַיַּ֧ךְ אֶת־הַסֶּ֛לַע בְּמַטֵּ֖הוּ פַּעֲמָ֑יִם וַיֵּצְאוּ֙ מַ֣יִם רַבִּ֔ים וַתֵּ֥שְׁתְּ הָעֵדָ֖ה וּבְעִירָֽם׃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וַיֹּ֣אמֶר יְהוָה֮ אֶל־מֹשֶׁ֣ה וְאֶֽל־אַהֲרֹן֒ יַ֚עַן לֹא־הֶאֱמַנְתֶּ֣ם בִּ֔י לְהַ֨קְדִּישֵׁ֔נִי לְעֵינֵ֖י בְּנֵ֣י יִשְׂרָאֵ֑ל לָכֵ֗ן לֹ֤א תָבִ֙יאוּ֙ אֶת־הַקָּהָ֣ל הַזֶּ֔ה אֶל־הָאָ֖רֶץ אֲשֶׁר־נָתַ֥תִּי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הֵ֚מָּה מֵ֣י מְרִיבָ֔ה אֲשֶׁר־רָב֥וּ בְנֵֽי־יִשְׂרָאֵ֖ל אֶת־יְהוָ֑ה וַיִּקָּדֵ֖שׁ בָּֽם׃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וַיִּשְׁלַ֨ח מֹשֶׁ֧ה מַלְאָכִ֛ים מִקָּדֵ֖שׁ אֶל־מֶ֣לֶךְ אֱד֑וֹם כֹּ֤ה אָמַר֙ אָחִ֣יךָ יִשְׂרָאֵ֔ל אַתָּ֣ה יָדַ֔עְתָּ אֵ֥ת כָּל־הַתְּלָאָ֖ה אֲשֶׁ֥ר מְצָאָֽתְנוּ׃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וַיֵּרְד֤וּ אֲבֹתֵ֙ינוּ֙ מִצְרַ֔יְמָה וַנֵּ֥שֶׁב בְּמִצְרַ֖יִם יָמִ֣ים רַבִּ֑ים וַיָּרֵ֥עוּ לָ֛נוּ מִצְרַ֖יִם וְלַאֲבֹתֵֽינוּ׃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וַנִּצְעַ֤ק אֶל־יְהוָה֙ וַיִּשְׁמַ֣ע קֹלֵ֔נוּ וַיִּשְׁלַ֣ח מַלְאָ֔ךְ וַיֹּצִאֵ֖נוּ מִמִּצְרָ֑יִם וְהִנֵּה֙ אֲנַ֣חְנוּ בְקָדֵ֔שׁ עִ֖יר קְצֵ֥ה גְבוּלֶֽךָ׃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נַעְבְּרָה־נָּ֣א בְאַרְצֶ֗ךָ לֹ֤א נַעֲבֹר֙ בְּשָׂדֶ֣ה וּבְכֶ֔רֶם וְלֹ֥א נִשְׁתֶּ֖ה מֵ֣י בְאֵ֑ר דֶּ֧רֶךְ הַמֶּ֣לֶךְ נֵלֵ֗ךְ לֹ֤א נִטֶּה֙ יָמִ֣ין וּשְׂמֹ֔אול עַ֥ד אֲשֶֽׁר־נַעֲבֹ֖ר גְּבוּלֶֽךָ׃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וַיֹּ֤אמֶר אֵלָיו֙ אֱד֔וֹם לֹ֥א תַעֲבֹ֖ר בִּ֑י פֶּן־בַּחֶ֖רֶב אֵצֵ֥א לִקְרָאתֶֽךָ׃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וַיֹּאמְר֨וּ אֵלָ֥יו בְּנֵֽי־יִשְׂרָאֵ֘ל בַּֽמְסִלָּ֣ה נַעֲלֶה֒ וְאִם־מֵימֶ֤יךָ נִשְׁתֶּה֙ אֲנִ֣י וּמִקְנַ֔י וְנָתַתִּ֖י מִכְרָ֑ם רַ֥ק אֵין־דָּבָ֖ר בְּרַגְלַ֥י אֶֽעֱבֹֽרָה׃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וַיֹּ֖אמֶר לֹ֣א תַעֲבֹ֑ר וַיֵּצֵ֤א אֱדוֹם֙ לִקְרָאת֔וֹ בְּעַ֥ם כָּבֵ֖ד וּבְיָ֥ד חֲזָקָֽה׃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וַיְמָאֵ֣ן ׀ אֱד֗וֹם נְתֹן֙ אֶת־יִשְׂרָאֵ֔ל עֲבֹ֖ר בִּגְבֻל֑וֹ וַיֵּ֥ט יִשְׂרָאֵ֖ל מֵעָלָֽיו׃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וַיִּסְע֖וּ מִקָּדֵ֑שׁ וַיָּבֹ֧אוּ בְנֵֽי־יִשְׂרָאֵ֛ל כָּל־הָעֵדָ֖ה הֹ֥ר הָהָֽר׃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וַיֹּ֧אמֶר יְהוָ֛ה אֶל־מֹשֶׁ֥ה וְאֶֽל־אַהֲרֹ֖ן בְּהֹ֣ר הָהָ֑ר עַל־גְּב֥וּל אֶֽרֶץ־אֱד֖וֹם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יֵאָסֵ֤ף אַהֲרֹן֙ אֶל־עַמָּ֔יו כִּ֣י לֹ֤א יָבֹא֙ אֶל־הָאָ֔רֶץ אֲשֶׁ֥ר נָתַ֖תִּי לִבְנֵ֣י יִשְׂרָאֵ֑ל עַ֛ל אֲשֶׁר־מְרִיתֶ֥ם אֶת־פִּ֖י לְמֵ֥י מְרִיבָֽה׃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קַ֚ח אֶֽת־אַהֲרֹ֔ן וְאֶת־אֶלְעָזָ֖ר בְּנ֑וֹ וְהַ֥עַל אֹתָ֖ם הֹ֥ר הָהָֽר׃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וְהַפְשֵׁ֤ט אֶֽת־אַהֲרֹן֙ אֶת־בְּגָדָ֔יו וְהִלְבַּשְׁתָּ֖ם אֶת־אֶלְעָזָ֣ר בְּנ֑וֹ וְאַהֲרֹ֥ן יֵאָסֵ֖ף וּמֵ֥ת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וַיַּ֣עַשׂ מֹשֶׁ֔ה כַּאֲשֶׁ֖ר צִוָּ֣ה יְהוָ֑ה וַֽיַּעֲלוּ֙ אֶל־הֹ֣ר הָהָ֔ר לְעֵינֵ֖י כָּל־הָעֵדָֽה׃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וַיַּפְשֵׁט֩ מֹשֶׁ֨ה אֶֽת־אַהֲרֹ֜ן אֶת־בְּגָדָ֗יו וַיַּלְבֵּ֤שׁ אֹתָם֙ אֶת־אֶלְעָזָ֣ר בְּנ֔וֹ וַיָּ֧מָת אַהֲרֹ֛ן שָׁ֖ם בְּרֹ֣אשׁ הָהָ֑ר וַיֵּ֧רֶד מֹשֶׁ֛ה וְאֶלְעָזָ֖ר מִן־הָהָֽר׃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וַיִּרְאוּ֙ כָּל־הָ֣עֵדָ֔ה כִּ֥י גָוַ֖ע אַהֲרֹ֑ן וַיִּבְכּ֤וּ אֶֽת־אַהֲרֹן֙ שְׁלֹשִׁ֣ים י֔וֹם כֹּ֖ל בֵּ֥ית יִשְׂרָאֵֽל׃ ס</w:t>
      </w:r>
    </w:p>
    <w:p>
      <w:pPr>
        <w:pStyle w:val="Heading2"/>
        <w:bidi/>
      </w:pPr>
      <w:r>
        <w:rPr>
          <w:rtl/>
          <w:cs/>
          <w:lang w:val="he_IL" w:bidi="he_IL"/>
        </w:rPr>
        <w:t>Numbers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וַיִּשְׁמַ֞ע הַכְּנַעֲנִ֤י מֶֽלֶךְ־עֲרָד֙ יֹשֵׁ֣ב הַנֶּ֔גֶב כִּ֚י בָּ֣א יִשְׂרָאֵ֔ל דֶּ֖רֶךְ הָאֲתָרִ֑ים וַיִּלָּ֙חֶם֙ בְּיִשְׂרָאֵ֔ל וַיִּ֥שְׁבְּ ׀ מִמֶּ֖נּוּ שֶֽׁבִי׃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וַיִּדַּ֨ר יִשְׂרָאֵ֥ל נֶ֛דֶר לַֽיהוָ֖ה וַיֹּאמַ֑ר אִם־נָתֹ֨ן תִּתֵּ֜ן אֶת־הָעָ֤ם הַזֶּה֙ בְּיָדִ֔י וְהַֽחֲרַמְתִּ֖י אֶת־עָרֵיהֶֽם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וַיִּשְׁמַ֨ע יְהוָ֜ה בְּק֣וֹל יִשְׂרָאֵ֗ל וַיִּתֵּן֙ אֶת־הַֽכְּנַעֲנִ֔י וַיַּחֲרֵ֥ם אֶתְהֶ֖ם וְאֶת־עָרֵיהֶ֑ם וַיִּקְרָ֥א שֵׁם־הַמָּק֖וֹם חָרְמָֽה׃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וַיִּסְע֞וּ מֵהֹ֤ר הָהָר֙ דֶּ֣רֶךְ יַם־ס֔וּף לִסְבֹ֖ב אֶת־אֶ֣רֶץ אֱד֑וֹם וַתִּקְצַ֥ר נֶֽפֶשׁ־הָעָ֖ם בַּדָּֽרֶךְ׃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וַיְדַבֵּ֣ר הָעָ֗ם בֵּֽאלֹהִים֮ וּבְמֹשֶׁה֒ לָמָ֤ה הֶֽעֱלִיתֻ֙נוּ֙ מִמִּצְרַ֔יִם לָמ֖וּת בַּמִּדְבָּ֑ר כִּ֣י אֵ֥ין לֶ֙חֶם֙ וְאֵ֣ין מַ֔יִם וְנַפְשֵׁ֣נוּ קָ֔צָה בַּלֶּ֖חֶם הַקְּלֹקֵֽל׃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וַיְשַׁלַּ֨ח יְהוָ֜ה בָּעָ֗ם אֵ֚ת הַנְּחָשִׁ֣ים הַשְּׂרָפִ֔ים וַֽיְנַשְּׁכ֖וּ אֶת־הָעָ֑ם וַיָּ֥מָת עַם־רָ֖ב מִיִּשְׂרָאֵֽל׃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וַיָּבֹא֩ הָעָ֨ם אֶל־מֹשֶׁ֜ה וַיֹּאמְר֣וּ חָטָ֗אנוּ כִּֽי־דִבַּ֤רְנוּ בַֽיהוָה֙ וָבָ֔ךְ הִתְפַּלֵּל֙ אֶל־יְהוָ֔ה וְיָסֵ֥ר מֵעָלֵ֖ינוּ אֶת־הַנָּחָ֑שׁ וַיִּתְפַּלֵּ֥ל מֹשֶׁ֖ה בְּעַ֥ד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וַיֹּ֨אמֶר יְהוָ֜ה אֶל־מֹשֶׁ֗ה עֲשֵׂ֤ה לְךָ֙ שָׂרָ֔ף וְשִׂ֥ים אֹת֖וֹ עַל־נֵ֑ס וְהָיָה֙ כָּל־הַנָּשׁ֔וּךְ וְרָאָ֥ה אֹת֖וֹ וָחָֽי׃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וַיַּ֤עַשׂ מֹשֶׁה֙ נְחַ֣שׁ נְחֹ֔שֶׁת וַיְשִׂמֵ֖הוּ עַל־הַנֵּ֑ס וְהָיָ֗ה אִם־נָשַׁ֤ךְ הַנָּחָשׁ֙ אֶת־אִ֔ישׁ וְהִבִּ֛יט אֶל־נְחַ֥שׁ הַנְּחֹ֖שֶׁת וָחָֽי׃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וַיִּסְע֖וּ בְּנֵ֣י יִשְׂרָאֵ֑ל וַֽיַּחֲנ֖וּ בְּאֹבֹֽת׃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וַיִּסְע֖וּ מֵאֹבֹ֑ת וַֽיַּחֲנ֞וּ בְּעִיֵּ֣י הָֽעֲבָרִ֗ים בַּמִּדְבָּר֙ אֲשֶׁר֙ עַל־פְּנֵ֣י מוֹאָ֔ב מִמִּזְרַ֖ח 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מִשָּׁ֖ם נָסָ֑עוּ וַֽיַּחֲנ֖וּ בְּנַ֥חַל זָֽרֶד׃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מִשָּׁם֮ נָסָעוּ֒ וַֽיַּחֲנ֗וּ מֵעֵ֤בֶר אַרְנוֹן֙ אֲשֶׁ֣ר בַּמִּדְבָּ֔ר הַיֹּצֵ֖א מִגְּב֣וּל הָֽאֱמֹרִ֑י כִּ֤י אַרְנוֹן֙ גְּב֣וּל מוֹאָ֔ב בֵּ֥ין מוֹאָ֖ב וּבֵ֥ין הָאֱמֹרִֽי׃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עַל־כֵּן֙ יֵֽאָמַ֔ר בְּסֵ֖פֶר מִלְחֲמֹ֣ת יְהוָ֑ה אֶת־וָהֵ֣ב בְּסוּפָ֔ה וְאֶת־הַנְּחָלִ֖ים אַרְנֽוֹן׃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וְאֶ֙שֶׁד֙ הַנְּחָלִ֔ים אֲשֶׁ֥ר נָטָ֖ה לְשֶׁ֣בֶת עָ֑ר וְנִשְׁעַ֖ן לִגְב֥וּל מוֹאָֽב׃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וּמִשָּׁ֖ם בְּאֵ֑רָה הִ֣וא הַבְּאֵ֗ר אֲשֶׁ֨ר אָמַ֤ר יְהוָה֙ לְמֹשֶׁ֔ה אֱסֹף֙ אֶת־הָעָ֔ם וְאֶתְּנָ֥ה לָהֶ֖ם מָֽיִם׃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אָ֚ז יָשִׁ֣יר יִשְׂרָאֵ֔ל אֶת־הַשִּׁירָ֖ה הַזֹּ֑את עֲלִ֥י בְאֵ֖ר עֱנוּ־לָֽהּ׃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בְּאֵ֞ר חֲפָר֣וּהָ שָׂרִ֗ים כָּר֙וּהָ֙ נְדִיבֵ֣י הָעָ֔ם בִּמְחֹקֵ֖ק בְּמִשְׁעֲנֹתָ֑ם וּמִמִּדְבָּ֖ר מַתָּנָֽה׃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וּמִמַּתָּנָ֖ה נַחֲלִיאֵ֑ל וּמִנַּחֲלִיאֵ֖ל בָּמֽוֹת׃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וּמִבָּמ֗וֹת הַגַּיְא֙ אֲשֶׁר֙ בִּשְׂדֵ֣ה מוֹאָ֔ב רֹ֖אשׁ הַפִּסְגָּ֑ה וְנִשְׁקָ֖פָה עַל־פְּנֵ֥י הַיְשִׁימֹֽן׃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וַיִּשְׁלַ֤ח יִשְׂרָאֵל֙ מַלְאָכִ֔ים אֶל־סִיחֹ֥ן מֶֽלֶךְ־הָאֱמֹרִ֖י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אֶעְבְּרָ֣ה בְאַרְצֶ֗ךָ לֹ֤א נִטֶּה֙ בְּשָׂדֶ֣ה וּבְכֶ֔רֶם לֹ֥א נִשְׁתֶּ֖ה מֵ֣י בְאֵ֑ר בְּדֶ֤רֶךְ הַמֶּ֙לֶךְ֙ נֵלֵ֔ךְ עַ֥ד אֲשֶֽׁר־נַעֲבֹ֖ר גְּבֻלֶֽךָ׃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וְלֹא־נָתַ֨ן סִיחֹ֣ן אֶת־יִשְׂרָאֵל֮ עֲבֹ֣ר בִּגְבֻלוֹ֒ וַיֶּאֱסֹ֨ף סִיחֹ֜ן אֶת־כָּל־עַמּ֗וֹ וַיֵּצֵ֞א לִקְרַ֤את יִשְׂרָאֵל֙ הַמִּדְבָּ֔רָה וַיָּבֹ֖א יָ֑הְצָה וַיִּלָּ֖חֶם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וַיַּכֵּ֥הוּ יִשְׂרָאֵ֖ל לְפִי־חָ֑רֶב וַיִּירַ֨שׁ אֶת־אַרְצ֜וֹ מֵֽאַרְנֹ֗ן עַד־יַבֹּק֙ עַד־בְּנֵ֣י עַמּ֔וֹן כִּ֣י עַ֔ז גְּב֖וּל בְּנֵ֥י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וַיִּקַּח֙ יִשְׂרָאֵ֔ל אֵ֥ת כָּל־הֶעָרִ֖ים הָאֵ֑לֶּה וַיֵּ֤שֶׁב יִשְׂרָאֵל֙ בְּכָל־עָרֵ֣י הָֽאֱמֹרִ֔י בְּחֶשְׁבּ֖וֹן וּבְכָל־בְּנֹתֶֽיהָ׃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כִּ֣י חֶשְׁבּ֔וֹן עִ֗יר סִיחֹ֛ן מֶ֥לֶךְ הָאֱמֹרִ֖י הִ֑וא וְה֣וּא נִלְחַ֗ם בְּמֶ֤לֶךְ מוֹאָב֙ הָֽרִאשׁ֔וֹן וַיִּקַּ֧ח אֶת־כָּל־אַרְצ֛וֹ מִיָּד֖וֹ עַד־אַרְנֹֽן׃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עַל־כֵּ֛ן יֹאמְר֥וּ הַמֹּשְׁלִ֖ים בֹּ֣אוּ חֶשְׁבּ֑וֹן תִּבָּנֶ֥ה וְתִכּוֹנֵ֖ן עִ֥יר סִיחֽוֹן׃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כִּי־אֵשׁ֙ יָֽצְאָ֣ה מֵֽחֶשְׁבּ֔וֹן לֶהָבָ֖ה מִקִּרְיַ֣ת סִיחֹ֑ן אָֽכְלָה֙ עָ֣ר מוֹאָ֔ב בַּעֲלֵ֖י בָּמ֥וֹת אַרְנֹֽן׃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אוֹי־לְךָ֣ מוֹאָ֔ב אָבַ֖דְתָּ עַם־כְּמ֑וֹשׁ נָתַ֨ן בָּנָ֤יו פְּלֵיטִם֙ וּבְנֹתָ֣יו בַּשְּׁבִ֔ית לְמֶ֥לֶךְ אֱמֹרִ֖י סִיחֽוֹן׃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וַנִּירָ֛ם אָבַ֥ד חֶשְׁבּ֖וֹן עַד־דִּיב֑וֹן וַנַּשִּׁ֣ים עַד־נֹ֔פַח אֲשֶׁ֖רׄ עַד־מֵֽידְבָֽא׃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וַיֵּ֙שֶׁב֙ יִשְׂרָאֵ֔ל בְּאֶ֖רֶץ הָאֱמֹרִֽי׃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וַיִּשְׁלַ֤ח מֹשֶׁה֙ לְרַגֵּ֣ל אֶת־יַעְזֵ֔ר וַֽיִּלְכְּד֖וּ בְּנֹתֶ֑יהָ ויירש אֶת־הָאֱמֹרִ֥י אֲשֶׁר־שָֽׁם׃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וַיִּפְנוּ֙ וַֽיַּעֲל֔וּ דֶּ֖רֶךְ הַבָּשָׁ֑ן וַיֵּצֵ֣א עוֹג֩ מֶֽלֶךְ־הַבָּשָׁ֨ן לִקְרָאתָ֜ם ה֧וּא וְכָל־עַמּ֛וֹ לַמִּלְחָמָ֖ה אֶדְרֶֽעִי׃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וַיֹּ֨אמֶר יְהוָ֤ה אֶל־מֹשֶׁה֙ אַל־תִּירָ֣א אֹת֔וֹ כִּ֣י בְיָדְךָ֞ נָתַ֧תִּי אֹת֛וֹ וְאֶת־כָּל־עַמּ֖וֹ וְאֶת־אַרְצ֑וֹ וְעָשִׂ֣יתָ לּ֔וֹ כַּאֲשֶׁ֣ר עָשִׂ֗יתָ לְסִיחֹן֙ מֶ֣לֶךְ הָֽאֱמֹרִ֔י אֲשֶׁ֥ר יוֹשֵׁ֖ב בְּחֶשְׁבּֽוֹן׃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וַיַּכּ֨וּ אֹת֤וֹ וְאֶת־בָּנָיו֙ וְאֶת־כָּל־עַמּ֔וֹ עַד־בִּלְתִּ֥י הִשְׁאִֽיר־ל֖וֹ שָׂרִ֑יד וַיִּֽירְשׁ֖וּ אֶת־אַרְצֽוֹ׃</w:t>
      </w:r>
    </w:p>
    <w:p>
      <w:pPr>
        <w:pStyle w:val="Heading2"/>
        <w:bidi/>
      </w:pPr>
      <w:r>
        <w:rPr>
          <w:rtl/>
          <w:cs/>
          <w:lang w:val="he_IL" w:bidi="he_IL"/>
        </w:rPr>
        <w:t>Numbers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וַיִּסְע֖וּ בְּנֵ֣י יִשְׂרָאֵ֑ל וַֽיַּחֲנוּ֙ בְּעַֽרְב֣וֹת מוֹאָ֔ב מֵעֵ֖בֶר לְיַרְדֵּ֥ן יְרֵחֽוֹ׃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וַיַּ֥רְא בָּלָ֖ק בֶּן־צִפּ֑וֹר אֵ֛ת כָּל־אֲשֶׁר־עָשָׂ֥ה יִשְׂרָאֵ֖ל לָֽאֱמֹרִֽי׃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וַיָּ֨גָר מוֹאָ֜ב מִפְּנֵ֥י הָעָ֛ם מְאֹ֖ד כִּ֣י רַב־ה֑וּא וַיָּ֣קָץ מוֹאָ֔ב מִפְּנֵ֖י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וַיֹּ֨אמֶר מוֹאָ֜ב אֶל־זִקְנֵ֣י מִדְיָ֗ן עַתָּ֞ה יְלַחֲכ֤וּ הַקָּהָל֙ אֶת־כָּל־סְבִ֣יבֹתֵ֔ינוּ כִּלְחֹ֣ךְ הַשּׁ֔וֹר אֵ֖ת יֶ֣רֶק הַשָּׂדֶ֑ה וּבָלָ֧ק בֶּן־צִפּ֛וֹר מֶ֥לֶךְ לְמוֹאָ֖ב בָּעֵ֥ת הַהִֽוא׃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וַיִּשְׁלַ֨ח מַלְאָכִ֜ים אֶל־בִּלְעָ֣ם בֶּן־בְּע֗וֹר פְּ֠תוֹרָה אֲשֶׁ֧ר עַל־הַנָּהָ֛ר אֶ֥רֶץ בְּנֵי־עַמּ֖וֹ לִקְרֹא־ל֑וֹ לֵאמֹ֗ר הִ֠נֵּה עַ֣ם יָצָ֤א מִמִּצְרַ֙יִם֙ הִנֵּ֤ה כִסָּה֙ אֶת־עֵ֣ין הָאָ֔רֶץ וְה֥וּא יֹשֵׁ֖ב מִמֻּלִֽי׃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וְעַתָּה֩ לְכָה־נָּ֨א אָֽרָה־לִּ֜י אֶת־הָעָ֣ם הַזֶּ֗ה כִּֽי־עָצ֥וּם הוּא֙ מִמֶּ֔נִּי אוּלַ֤י אוּכַל֙ נַכֶּה־בּ֔וֹ וַאֲגָרְשֶׁ֖נּוּ מִן־הָאָ֑רֶץ כִּ֣י יָדַ֗עְתִּי אֵ֤ת אֲשֶׁר־תְּבָרֵךְ֙ מְבֹרָ֔ךְ וַאֲשֶׁ֥ר תָּאֹ֖ר יוּאָֽר׃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וַיֵּ֨לְכ֜וּ זִקְנֵ֤י מוֹאָב֙ וְזִקְנֵ֣י מִדְיָ֔ן וּקְסָמִ֖ים בְּיָדָ֑ם וַיָּבֹ֙אוּ֙ אֶל־בִּלְעָ֔ם וַיְדַבְּר֥וּ אֵלָ֖יו דִּבְרֵ֥י בָלָֽק׃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וַיֹּ֣אמֶר אֲלֵיהֶ֗ם לִ֤ינוּ פֹה֙ הַלַּ֔יְלָה וַהֲשִׁבֹתִ֤י אֶתְכֶם֙ דָּבָ֔ר כַּאֲשֶׁ֛ר יְדַבֵּ֥ר יְהוָ֖ה אֵלָ֑י וַיֵּשְׁב֥וּ שָׂרֵֽי־מוֹאָ֖ב עִם־בִּלְעָֽם׃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וַיָּבֹ֥א אֱלֹהִ֖ים אֶל־בִּלְעָ֑ם וַיֹּ֕אמֶר מִ֛י הָאֲנָשִׁ֥ים הָאֵ֖לֶּה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וַיֹּ֥אמֶר בִּלְעָ֖ם אֶל־הָאֱלֹהִ֑ים בָּלָ֧ק בֶּן־צִפֹּ֛ר מֶ֥לֶךְ מוֹאָ֖ב שָׁלַ֥ח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הִנֵּ֤ה הָעָם֙ הַיֹּצֵ֣א מִמִּצְרַ֔יִם וַיְכַ֖ס אֶת־עֵ֣ין הָאָ֑רֶץ עַתָּ֗ה לְכָ֤ה קָֽבָה־לִּי֙ אֹת֔וֹ אוּלַ֥י אוּכַ֛ל לְהִלָּ֥חֶם בּ֖וֹ וְגֵרַשְׁתִּֽיו׃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וַיֹּ֤אמֶר אֱלֹהִים֙ אֶל־בִּלְעָ֔ם לֹ֥א תֵלֵ֖ךְ עִמָּהֶ֑ם לֹ֤א תָאֹר֙ אֶת־הָעָ֔ם כִּ֥י בָר֖וּךְ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וַיָּ֤קָם בִּלְעָם֙ בַּבֹּ֔קֶר וַיֹּ֙אמֶר֙ אֶל־שָׂרֵ֣י בָלָ֔ק לְכ֖וּ אֶֽל־אַרְצְכֶ֑ם כִּ֚י מֵאֵ֣ן יְהוָ֔ה לְתִתִּ֖י לַהֲלֹ֥ךְ עִמָּכֶֽם׃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וַיָּק֙וּמוּ֙ שָׂרֵ֣י מוֹאָ֔ב וַיָּבֹ֖אוּ אֶל־בָּלָ֑ק וַיֹּ֣אמְר֔וּ מֵאֵ֥ן בִּלְעָ֖ם הֲלֹ֥ךְ עִמָּֽנוּ׃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וַיֹּ֥סֶף ע֖וֹד בָּלָ֑ק שְׁלֹ֣חַ שָׂרִ֔ים רַבִּ֥ים וְנִכְבָּדִ֖ים מֵאֵֽלֶּה׃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וַיָּבֹ֖אוּ אֶל־בִּלְעָ֑ם וַיֹּ֣אמְרוּ ל֗וֹ כֹּ֤ה אָמַר֙ בָּלָ֣ק בֶּן־צִפּ֔וֹר אַל־נָ֥א תִמָּנַ֖ע מֵהֲלֹ֥ךְ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כִּֽי־כַבֵּ֤ד אֲכַבֶּדְךָ֙ מְאֹ֔ד וְכֹ֛ל אֲשֶׁר־תֹּאמַ֥ר אֵלַ֖י אֶֽעֱשֶׂ֑ה וּלְכָה־נָּא֙ קָֽבָה־לִּ֔י אֵ֖ת הָעָ֥ם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וַיַּ֣עַן בִּלְעָ֗ם וַיֹּ֙אמֶר֙ אֶל־עַבְדֵ֣י בָלָ֔ק אִם־יִתֶּן־לִ֥י בָלָ֛ק מְלֹ֥א בֵית֖וֹ כֶּ֣סֶף וְזָהָ֑ב לֹ֣א אוּכַ֗ל לַעֲבֹר֙ אֶת־פִּי֙ יְהוָ֣ה אֱלֹהָ֔י לַעֲשׂ֥וֹת קְטַנָּ֖ה א֥וֹ גְדוֹלָֽה׃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וְעַתָּ֗ה שְׁב֨וּ נָ֥א בָזֶ֛ה גַּם־אַתֶּ֖ם הַלָּ֑יְלָה וְאֵ֣דְעָ֔ה מַה־יֹּסֵ֥ף יְהוָ֖ה דַּבֵּ֥ר עִמִּֽי׃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וַיָּבֹ֨א אֱלֹהִ֥ים ׀ אֶל־בִּלְעָם֮ לַיְלָה֒ וַיֹּ֣אמֶר ל֗וֹ אִם־לִקְרֹ֤א לְךָ֙ בָּ֣אוּ הָאֲנָשִׁ֔ים ק֖וּם לֵ֣ךְ אִתָּ֑ם וְאַ֗ךְ אֶת־הַדָּבָ֛ר אֲשֶׁר־אֲדַבֵּ֥ר אֵלֶ֖יךָ אֹת֥וֹ תַעֲשֶֽׂה׃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וַיָּ֤קָם בִּלְעָם֙ בַּבֹּ֔קֶר וַֽיַּחֲבֹ֖שׁ אֶת־אֲתֹנ֑וֹ וַיֵּ֖לֶךְ עִם־שָׂרֵ֥י מוֹאָֽב׃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וַיִּֽחַר־אַ֣ף אֱלֹהִים֮ כִּֽי־הוֹלֵ֣ךְ הוּא֒ וַיִּתְיַצֵּ֞ב מַלְאַ֧ךְ יְהוָ֛ה בַּדֶּ֖רֶךְ לְשָׂטָ֣ן ל֑וֹ וְהוּא֙ רֹכֵ֣ב עַל־אֲתֹנ֔וֹ וּשְׁנֵ֥י נְעָרָ֖יו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וַתֵּ֣רֶא הָאָתוֹן֩ אֶת־מַלְאַ֨ךְ יְהוָ֜ה נִצָּ֣ב בַּדֶּ֗רֶךְ וְחַרְבּ֤וֹ שְׁלוּפָה֙ בְּיָד֔וֹ וַתֵּ֤ט הָֽאָתוֹן֙ מִן־הַדֶּ֔רֶךְ וַתֵּ֖לֶךְ בַּשָּׂדֶ֑ה וַיַּ֤ךְ בִּלְעָם֙ אֶת־הָ֣אָת֔וֹן לְהַטֹּתָ֖הּ הַדָּֽרֶךְ׃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וַֽיַּעֲמֹד֙ מַלְאַ֣ךְ יְהוָ֔ה בְּמִשְׁע֖וֹל הַכְּרָמִ֑ים גָּדֵ֥ר מִזֶּ֖ה וְגָדֵ֥ר מִזֶּֽה׃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וַתֵּ֨רֶא הָאָת֜וֹן אֶת־מַלְאַ֣ךְ יְהוָ֗ה וַתִּלָּחֵץ֙ אֶל־הַקִּ֔יר וַתִּלְחַ֛ץ אֶת־רֶ֥גֶל בִּלְעָ֖ם אֶל־הַקִּ֑יר וַיֹּ֖סֶף לְהַכֹּתָֽהּ׃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וַיּ֥וֹסֶף מַלְאַךְ־יְהוָ֖ה עֲב֑וֹר וַֽיַּעֲמֹד֙ בְּמָק֣וֹם צָ֔ר אֲשֶׁ֛ר אֵֽין־דֶּ֥רֶךְ לִנְט֖וֹת יָמִ֥ין וּשְׂמֹֽאול׃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וַתֵּ֤רֶא הָֽאָתוֹן֙ אֶת־מַלְאַ֣ךְ יְהוָ֔ה וַתִּרְבַּ֖ץ תַּ֣חַת בִּלְעָ֑ם וַיִּֽחַר־אַ֣ף בִּלְעָ֔ם וַיַּ֥ךְ אֶת־הָאָת֖וֹן בַּמַּקֵּֽל׃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וַיִּפְתַּ֥ח יְהוָ֖ה אֶת־פִּ֣י הָאָת֑וֹן וַתֹּ֤אמֶר לְבִלְעָם֙ מֶה־עָשִׂ֣יתִֽי לְךָ֔ כִּ֣י הִכִּיתַ֔נִי זֶ֖ה שָׁלֹ֥שׁ רְגָלִֽים׃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וַיֹּ֤אמֶר בִּלְעָם֙ לָֽאָת֔וֹן כִּ֥י הִתְעַלַּ֖לְתְּ בִּ֑י ל֤וּ יֶשׁ־חֶ֙רֶב֙ בְּיָדִ֔י כִּ֥י עַתָּ֖ה הֲרַגְתִּֽיךְ׃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וַתֹּ֨אמֶר הָאָת֜וֹן אֶל־בִּלְעָ֗ם הֲלוֹא֩ אָנֹכִ֨י אֲתֹֽנְךָ֜ אֲשֶׁר־רָכַ֣בְתָּ עָלַ֗י מֵעֽוֹדְךָ֙ עַד־הַיּ֣וֹם הַזֶּ֔ה הַֽהַסְכֵּ֣ן הִסְכַּ֔נְתִּי לַעֲשׂ֥וֹת לְךָ֖ כֹּ֑ה וַיֹּ֖אמֶר לֹֽא׃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וַיְגַ֣ל יְהוָה֮ אֶת־עֵינֵ֣י בִלְעָם֒ וַיַּ֞רְא אֶת־מַלְאַ֤ךְ יְהוָה֙ נִצָּ֣ב בַּדֶּ֔רֶךְ וְחַרְבּ֥וֹ שְׁלֻפָ֖ה בְּיָד֑וֹ וַיִּקֹּ֥ד וַיִּשְׁתַּ֖חוּ לְאַפָּֽיו׃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וַיֹּ֤אמֶר אֵלָיו֙ מַלְאַ֣ךְ יְהוָ֔ה עַל־מָ֗ה הִכִּ֙יתָ֙ אֶת־אֲתֹ֣נְךָ֔ זֶ֖ה שָׁל֣וֹשׁ רְגָלִ֑ים הִנֵּ֤ה אָנֹכִי֙ יָצָ֣אתִי לְשָׂטָ֔ן כִּֽי־יָרַ֥ט הַדֶּ֖רֶךְ לְנֶגְדִּֽי׃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וַתִּרְאַ֙נִי֙ הָֽאָת֔וֹן וַתֵּ֣ט לְפָנַ֔י זֶ֖ה שָׁלֹ֣שׁ רְגָלִ֑ים אוּלַי֙ נָטְתָ֣ה מִפָּנַ֔י כִּ֥י עַתָּ֛ה גַּם־אֹתְכָ֥ה הָרַ֖גְתִּי וְאוֹתָ֥הּ הֶחֱיֵֽיתִי׃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וַיֹּ֨אמֶר בִּלְעָ֜ם אֶל־מַלְאַ֤ךְ יְהוָה֙ חָטָ֔אתִי כִּ֚י לֹ֣א יָדַ֔עְתִּי כִּ֥י אַתָּ֛ה נִצָּ֥ב לִקְרָאתִ֖י בַּדָּ֑רֶךְ וְעַתָּ֛ה אִם־רַ֥ע בְּעֵינֶ֖יךָ אָשׁ֥וּבָה לִּֽי׃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וַיֹּאמֶר֩ מַלְאַ֨ךְ יְהוָ֜ה אֶל־בִּלְעָ֗ם לֵ֚ךְ עִם־הָ֣אֲנָשִׁ֔ים וְאֶ֗פֶס אֶת־הַדָּבָ֛ר אֲשֶׁר־אֲדַבֵּ֥ר אֵלֶ֖יךָ אֹת֣וֹ תְדַבֵּ֑ר וַיֵּ֥לֶךְ בִּלְעָ֖ם עִם־שָׂרֵ֥י בָלָֽק׃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וַיִּשְׁמַ֥ע בָּלָ֖ק כִּ֣י בָ֣א בִלְעָ֑ם וַיֵּצֵ֨א לִקְרָאת֜וֹ אֶל־עִ֣יר מוֹאָ֗ב אֲשֶׁר֙ עַל־גְּב֣וּל אַרְנֹ֔ן אֲשֶׁ֖ר בִּקְצֵ֥ה הַגְּבֽוּל׃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וַיֹּ֨אמֶר בָּלָ֜ק אֶל־בִּלְעָ֗ם הֲלֹא֩ שָׁלֹ֨חַ שָׁלַ֤חְתִּי אֵלֶ֙יךָ֙ לִקְרֹא־לָ֔ךְ לָ֥מָּה לֹא־הָלַ֖כְתָּ אֵלָ֑י הַֽאֻמְנָ֔ם לֹ֥א אוּכַ֖ל כַּבְּדֶֽךָ׃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וַיֹּ֨אמֶר בִּלְעָ֜ם אֶל־בָּלָ֗ק הִֽנֵּה־בָ֙אתִי֙ אֵלֶ֔יךָ עַתָּ֕ה הֲיָכ֥וֹל אוּכַ֖ל דַּבֵּ֣ר מְא֑וּמָה הַדָּבָ֗ר אֲשֶׁ֨ר יָשִׂ֧ים אֱלֹהִ֛ים בְּפִ֖י אֹת֥וֹ אֲדַבֵּֽר׃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וַיֵּ֥לֶךְ בִּלְעָ֖ם עִם־בָּלָ֑ק וַיָּבֹ֖אוּ קִרְיַ֥ת חֻצֽוֹת׃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וַיִּזְבַּ֥ח בָּלָ֖ק בָּקָ֣ר וָצֹ֑אן וַיְשַׁלַּ֣ח לְבִלְעָ֔ם וְלַשָּׂרִ֖ים אֲשֶׁ֥ר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וַיְהִ֣י בַבֹּ֔קֶר וַיִּקַּ֤ח בָּלָק֙ אֶת־בִּלְעָ֔ם וַֽיַּעֲלֵ֖הוּ בָּמ֣וֹת בָּ֑עַל וַיַּ֥רְא מִשָּׁ֖ם קְצֵ֥ה הָעָֽם׃</w:t>
      </w:r>
    </w:p>
    <w:p>
      <w:pPr>
        <w:pStyle w:val="Heading2"/>
        <w:bidi/>
      </w:pPr>
      <w:r>
        <w:rPr>
          <w:rtl/>
          <w:cs/>
          <w:lang w:val="he_IL" w:bidi="he_IL"/>
        </w:rPr>
        <w:t>Numbers 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בִּלְעָם֙ אֶל־בָּלָ֔ק בְּנֵה־לִ֥י בָזֶ֖ה שִׁבְעָ֣ה מִזְבְּחֹ֑ת וְהָכֵ֥ן לִי֙ בָּזֶ֔ה שִׁבְעָ֥ה פָרִ֖ים וְשִׁבְעָ֥ה אֵילִֽים׃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וַיַּ֣עַשׂ בָּלָ֔ק כַּאֲשֶׁ֖ר דִּבֶּ֣ר בִּלְעָ֑ם וַיַּ֨עַל בָּלָ֧ק וּבִלְעָ֛ם פָּ֥ר וָאַ֖יִל בַּמִּזְבֵּֽחַ׃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וַיֹּ֨אמֶר בִּלְעָ֜ם לְבָלָ֗ק הִתְיַצֵּב֮ עַל־עֹלָתֶךָ֒ וְאֵֽלְכָ֗ה אוּלַ֞י יִקָּרֵ֤ה יְהוָה֙ לִקְרָאתִ֔י וּדְבַ֥ר מַה־יַּרְאֵ֖נִי וְהִגַּ֣דְתִּי לָ֑ךְ וַיֵּ֖לֶךְ שֶֽׁפִי׃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וַיִּקָּ֥ר אֱלֹהִ֖ים אֶל־בִּלְעָ֑ם וַיֹּ֣אמֶר אֵלָ֗יו אֶת־שִׁבְעַ֤ת הַֽמִּזְבְּחֹת֙ עָרַ֔כְתִּי וָאַ֛עַל פָּ֥ר וָאַ֖יִל בַּמִּזְבֵּֽחַ׃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וַיָּ֧שֶׂם יְהוָ֛ה דָּבָ֖ר בְּפִ֣י בִלְעָ֑ם וַיֹּ֛אמֶר שׁ֥וּב אֶל־בָּלָ֖ק וְכֹ֥ה תְדַבֵּֽר׃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וַיָּ֣שָׁב אֵלָ֔יו וְהִנֵּ֥ה נִצָּ֖ב עַל־עֹלָת֑וֹ ה֖וּא וְכָל־שָׂרֵ֥י מוֹאָֽב׃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וַיִּשָּׂ֥א מְשָׁל֖וֹ וַיֹּאמַ֑ר מִן־אֲ֠רָם יַנְחֵ֨נִי בָלָ֤ק מֶֽלֶךְ־מוֹאָב֙ מֵֽהַרְרֵי־קֶ֔דֶם לְכָה֙ אָֽרָה־לִּ֣י יַעֲקֹ֔ב וּלְכָ֖ה זֹעֲמָ֥ה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מָ֣ה אֶקֹּ֔ב לֹ֥א קַבֹּ֖ה אֵ֑ל וּמָ֣ה אֶזְעֹ֔ם לֹ֥א זָעַ֖ם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כִּֽי־מֵרֹ֤אשׁ צֻרִים֙ אֶרְאֶ֔נּוּ וּמִגְּבָע֖וֹת אֲשׁוּרֶ֑נּוּ הֶן־עָם֙ לְבָדָ֣ד יִשְׁכֹּ֔ן וּבַגּוֹיִ֖ם לֹ֥א יִתְחַשָּֽׁב׃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מִ֤י מָנָה֙ עֲפַ֣ר יַעֲקֹ֔ב וּמִסְפָּ֖ר אֶת־רֹ֣בַע יִשְׂרָאֵ֑ל תָּמֹ֤ת נַפְשִׁי֙ מ֣וֹת יְשָׁרִ֔ים וּתְהִ֥י אַחֲרִיתִ֖י כָּמֹֽהוּ׃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וַיֹּ֤אמֶר בָּלָק֙ אֶל־בִּלְעָ֔ם מֶ֥ה עָשִׂ֖יתָ לִ֑י לָקֹ֤ב אֹיְבַי֙ לְקַחְתִּ֔יךָ וְהִנֵּ֖ה בֵּרַ֥כְתָּ בָרֵֽךְ׃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וַיַּ֖עַן וַיֹּאמַ֑ר הֲלֹ֗א אֵת֩ אֲשֶׁ֨ר יָשִׂ֤ים יְהוָה֙ בְּפִ֔י אֹת֥וֹ אֶשְׁמֹ֖ר לְדַבֵּֽר׃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וַיֹּ֨אמֶר אֵלָ֜יו בָּלָ֗ק לך־נָּ֨א אִתִּ֜י אֶל־מָק֤וֹם אַחֵר֙ אֲשֶׁ֣ר תִּרְאֶ֣נּוּ מִשָּׁ֔ם אֶ֚פֶס קָצֵ֣הוּ תִרְאֶ֔ה וְכֻלּ֖וֹ לֹ֣א תִרְאֶ֑ה וְקָבְנוֹ־לִ֖י מִשָּֽׁם׃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וַיִּקָּחֵ֙הוּ֙ שְׂדֵ֣ה צֹפִ֔ים אֶל־רֹ֖אשׁ הַפִּסְגָּ֑ה וַיִּ֙בֶן֙ שִׁבְעָ֣ה מִזְבְּחֹ֔ת וַיַּ֛עַל פָּ֥ר וָאַ֖יִל בַּמִּזְבֵּֽחַ׃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וַיֹּ֙אמֶר֙ אֶל־בָּלָ֔ק הִתְיַצֵּ֥ב כֹּ֖ה עַל־עֹלָתֶ֑ךָ וְאָנֹכִ֖י אִקָּ֥רֶה כֹּֽה׃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וַיִּקָּ֤ר יְהוָה֙ אֶל־בִּלְעָ֔ם וַיָּ֥שֶׂם דָּבָ֖ר בְּפִ֑יו וַיֹּ֛אמֶר שׁ֥וּב אֶל־בָּלָ֖ק וְכֹ֥ה תְדַבֵּֽר׃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וַיָּבֹ֣א אֵלָ֗יו וְהִנּ֤וֹ נִצָּב֙ עַל־עֹ֣לָת֔וֹ וְשָׂרֵ֥י מוֹאָ֖ב אִתּ֑וֹ וַיֹּ֤אמֶר לוֹ֙ בָּלָ֔ק מַה־דִּבֶּ֖ר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וַיִּשָּׂ֥א מְשָׁל֖וֹ וַיֹּאמַ֑ר ק֤וּם בָּלָק֙ וּֽשֲׁמָ֔ע הַאֲזִ֥ינָה עָדַ֖י בְּנ֥וֹ צִפֹּֽר׃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לֹ֣א אִ֥ישׁ אֵל֙ וִֽיכַזֵּ֔ב וּבֶן־אָדָ֖ם וְיִתְנֶחָ֑ם הַה֤וּא אָמַר֙ וְלֹ֣א יַעֲשֶׂ֔ה וְדִבֶּ֖ר וְלֹ֥א יְקִימֶֽנָּה׃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הִנֵּ֥ה בָרֵ֖ךְ לָקָ֑חְתִּי וּבֵרֵ֖ךְ וְלֹ֥א אֲשִׁיבֶֽנָּה׃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לֹֽא־הִבִּ֥יט אָ֙וֶן֙ בְּיַעֲקֹ֔ב וְלֹא־רָאָ֥ה עָמָ֖ל בְּיִשְׂרָאֵ֑ל יְהוָ֤ה אֱלֹהָיו֙ עִמּ֔וֹ וּתְרוּעַ֥ת מֶ֖לֶךְ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אֵ֖ל מוֹצִיאָ֣ם מִמִּצְרָ֑יִם כְּתוֹעֲפֹ֥ת רְאֵ֖ם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כִּ֤י לֹא־נַ֙חַשׁ֙ בְּיַעֲקֹ֔ב וְלֹא־קֶ֖סֶם בְּיִשְׂרָאֵ֑ל כָּעֵ֗ת יֵאָמֵ֤ר לְיַעֲקֹב֙ וּלְיִשְׂרָאֵ֔ל מַה־פָּ֖עַל 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הֶן־עָם֙ כְּלָבִ֣יא יָק֔וּם וְכַאֲרִ֖י יִתְנַשָּׂ֑א לֹ֤א יִשְׁכַּב֙ עַד־יֹ֣אכַל טֶ֔רֶף וְדַם־חֲלָלִ֖ים יִשְׁתֶּֽה׃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וַיֹּ֤אמֶר בָּלָק֙ אֶל־בִּלְעָ֔ם גַּם־קֹ֖ב לֹ֣א תִקֳּבֶ֑נּוּ גַּם־בָּרֵ֖ךְ לֹ֥א תְבָרֲכֶֽנּוּ׃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וַיַּ֣עַן בִּלְעָ֔ם וַיֹּ֖אמֶר אֶל־בָּלָ֑ק הֲלֹ֗א דִּבַּ֤רְתִּי אֵלֶ֙יךָ֙ לֵאמֹ֔ר כֹּ֛ל אֲשֶׁר־יְדַבֵּ֥ר יְהוָ֖ה אֹת֥וֹ אֶֽעֱשֶֽׂה׃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וַיֹּ֤אמֶר בָּלָק֙ אֶל־בִּלְעָ֔ם לְכָה־נָּא֙ אֶקָּ֣חֲךָ֔ אֶל־מָק֖וֹם אַחֵ֑ר אוּלַ֤י יִישַׁר֙ בְּעֵינֵ֣י הָאֱלֹהִ֔ים וְקַבֹּ֥תוֹ לִ֖י מִשָּֽׁם׃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וַיִּקַּ֥ח בָּלָ֖ק אֶת־בִּלְעָ֑ם רֹ֣אשׁ הַפְּע֔וֹר הַנִּשְׁקָ֖ף עַל־פְּנֵ֥י הַיְשִׁימֹֽן׃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וַיֹּ֤אמֶר בִּלְעָם֙ אֶל־בָּלָ֔ק בְּנֵה־לִ֥י בָזֶ֖ה שִׁבְעָ֣ה מִזְבְּחֹ֑ת וְהָכֵ֥ן לִי֙ בָּזֶ֔ה שִׁבְעָ֥ה פָרִ֖ים וְשִׁבְעָ֥ה אֵילִֽים׃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וַיַּ֣עַשׂ בָּלָ֔ק כַּאֲשֶׁ֖ר אָמַ֣ר בִּלְעָ֑ם וַיַּ֛עַל פָּ֥ר וָאַ֖יִל בַּמִּזְבֵּֽחַ׃</w:t>
      </w:r>
    </w:p>
    <w:p>
      <w:pPr>
        <w:pStyle w:val="Heading2"/>
        <w:bidi/>
      </w:pPr>
      <w:r>
        <w:rPr>
          <w:rtl/>
          <w:cs/>
          <w:lang w:val="he_IL" w:bidi="he_IL"/>
        </w:rPr>
        <w:t>Numbers 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וַיַּ֣רְא בִּלְעָ֗ם כִּ֣י ט֞וֹב בְּעֵינֵ֤י יְהוָה֙ לְבָרֵ֣ךְ אֶת־יִשְׂרָאֵ֔ל וְלֹא־הָלַ֥ךְ כְּפַֽעַם־בְּפַ֖עַם לִקְרַ֣את נְחָשִׁ֑ים וַיָּ֥שֶׁת אֶל־הַמִּדְבָּ֖ר 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וַיִּשָּׂ֨א בִלְעָ֜ם אֶת־עֵינָ֗יו וַיַּרְא֙ אֶת־יִשְׂרָאֵ֔ל שֹׁכֵ֖ן לִשְׁבָטָ֑יו וַתְּהִ֥י עָלָ֖יו ר֥וּחַ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וַיִּשָּׂ֥א מְשָׁל֖וֹ וַיֹּאמַ֑ר נְאֻ֤ם בִּלְעָם֙ בְּנ֣וֹ בְעֹ֔ר וּנְאֻ֥ם הַגֶּ֖בֶר שְׁתֻ֥ם הָעָֽיִן׃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נְאֻ֕ם שֹׁמֵ֖עַ אִמְרֵי־אֵ֑ל אֲשֶׁ֨ר מַחֲזֵ֤ה שַׁדַּי֙ יֶֽחֱזֶ֔ה נֹפֵ֖ל וּגְל֥וּי עֵינָֽיִם׃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מַה־טֹּ֥בוּ אֹהָלֶ֖יךָ יַעֲקֹ֑ב מִשְׁכְּנֹתֶ֖יךָ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כִּנְחָלִ֣ים נִטָּ֔יוּ כְּגַנֹּ֖ת עֲלֵ֣י נָהָ֑ר כַּאֲהָלִים֙ נָטַ֣ע יְהוָ֔ה כַּאֲרָזִ֖ים עֲלֵי־מָֽיִם׃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יִֽזַּל־מַ֙יִם֙ מִדָּ֣לְיָ֔ו וְזַרְע֖וֹ בְּמַ֣יִם רַבִּ֑ים וְיָרֹ֤ם מֵֽאֲגַג֙ מַלְכּ֔וֹ וְתִנַּשֵּׂ֖א מַלְכֻתֽוֹ׃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אֵ֚ל מוֹצִיא֣וֹ מִמִּצְרַ֔יִם כְּתוֹעֲפֹ֥ת רְאֵ֖ם ל֑וֹ יֹאכַ֞ל גּוֹיִ֣ם צָרָ֗יו וְעַצְמֹתֵיהֶ֛ם יְגָרֵ֖ם וְחִצָּ֥יו יִמְחָֽץ׃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כָּרַ֨ע שָׁכַ֧ב כַּאֲרִ֛י וּכְלָבִ֖יא מִ֣י יְקִימֶ֑נּוּ מְבָרֲכֶ֣יךָ בָר֔וּךְ וְאֹרְרֶ֖יךָ אָרֽוּר׃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וַיִּֽחַר־אַ֤ף בָּלָק֙ אֶל־בִּלְעָ֔ם וַיִּסְפֹּ֖ק אֶת־כַּפָּ֑יו וַיֹּ֨אמֶר בָּלָ֜ק אֶל־בִּלְעָ֗ם לָקֹ֤ב אֹֽיְבַי֙ קְרָאתִ֔יךָ וְהִנֵּה֙ בֵּרַ֣כְתָּ בָרֵ֔ךְ זֶ֖ה שָׁלֹ֥שׁ פְּעָמִֽים׃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וְעַתָּ֖ה בְּרַח־לְךָ֣ אֶל־מְקוֹמֶ֑ךָ אָמַ֙רְתִּי֙ כַּבֵּ֣ד אֲכַבֶּדְךָ֔ וְהִנֵּ֛ה מְנָעֲךָ֥ יְהוָ֖ה מִכָּבֽוֹד׃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וַיֹּ֥אמֶר בִּלְעָ֖ם אֶל־בָּלָ֑ק הֲלֹ֗א גַּ֧ם אֶל־מַלְאָכֶ֛יךָ אֲשֶׁר־שָׁלַ֥חְתָּ אֵלַ֖י דִּבַּ֥רְתִּי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אִם־יִתֶּן־לִ֨י בָלָ֜ק מְלֹ֣א בֵיתוֹ֮ כֶּ֣סֶף וְזָהָב֒ לֹ֣א אוּכַ֗ל לַעֲבֹר֙ אֶת־פִּ֣י יְהוָ֔ה לַעֲשׂ֥וֹת טוֹבָ֛ה א֥וֹ רָעָ֖ה מִלִּבִּ֑י אֲשֶׁר־יְדַבֵּ֥ר יְהוָ֖ה אֹת֥וֹ אֲדַבֵּֽר׃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וְעַתָּ֕ה הִנְנִ֥י הוֹלֵ֖ךְ לְעַמִּ֑י לְכָה֙ אִיעָ֣צְךָ֔ אֲשֶׁ֨ר יַעֲשֶׂ֜ה הָעָ֥ם הַזֶּ֛ה לְעַמְּךָ֖ בְּאַחֲרִ֥ית הַיָּמִֽים׃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וַיִּשָּׂ֥א מְשָׁל֖וֹ וַיֹּאמַ֑ר נְאֻ֤ם בִּלְעָם֙ בְּנ֣וֹ בְעֹ֔ר וּנְאֻ֥ם הַגֶּ֖בֶר שְׁתֻ֥ם הָעָֽיִן׃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נְאֻ֗ם שֹׁמֵ֙עַ֙ אִמְרֵי־אֵ֔ל וְיֹדֵ֖עַ דַּ֣עַת עֶלְי֑וֹן מַחֲזֵ֤ה שַׁדַּי֙ יֶֽחֱזֶ֔ה נֹפֵ֖ל וּגְל֥וּי עֵינָֽיִם׃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אֶרְאֶ֙נּוּ֙ וְלֹ֣א עַתָּ֔ה אֲשׁוּרֶ֖נּוּ וְלֹ֣א קָר֑וֹב דָּרַ֨ךְ כּוֹכָ֜ב מִֽיַּעֲקֹ֗ב וְקָ֥ם שֵׁ֙בֶט֙ מִיִּשְׂרָאֵ֔ל וּמָחַץ֙ פַּאֲתֵ֣י מוֹאָ֔ב וְקַרְקַ֖ר כָּל־בְּנֵי־שֵֽׁת׃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וְהָיָ֨ה אֱד֜וֹם יְרֵשָׁ֗ה וְהָיָ֧ה יְרֵשָׁ֛ה שֵׂעִ֖יר אֹיְבָ֑יו וְיִשְׂרָאֵ֖ל עֹ֥שֶׂה חָֽיִל׃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וְיֵ֖רְדְּ מִֽיַּעֲקֹ֑ב וְהֶֽאֱבִ֥יד שָׂרִ֖יד מֵעִֽיר׃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וַיַּרְא֙ אֶת־עֲמָלֵ֔ק וַיִּשָּׂ֥א מְשָׁל֖וֹ וַיֹּאמַ֑ר רֵאשִׁ֤ית גּוֹיִם֙ עֲמָלֵ֔ק וְאַחֲרִית֖וֹ עֲדֵ֥י אֹבֵֽד׃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וַיַּרְא֙ אֶת־הַקֵּינִ֔י וַיִּשָּׂ֥א מְשָׁל֖וֹ וַיֹּאמַ֑ר אֵיתָן֙ מֽוֹשָׁבֶ֔ךָ וְשִׂ֥ים בַּסֶּ֖לַע קִנֶּֽךָ׃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כִּ֥י אִם־יִהְיֶ֖ה לְבָ֣עֵֽר קָ֑יִן עַד־מָ֖ה אַשּׁ֥וּר תִּשְׁבֶּֽךָּ׃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וַיִּשָּׂ֥א מְשָׁל֖וֹ וַיֹּאמַ֑ר א֕וֹי מִ֥י יִחְיֶ֖ה מִשֻּׂמ֥וֹ 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וְצִים֙ מִיַּ֣ד כִּתִּ֔ים וְעִנּ֥וּ אַשּׁ֖וּר וְעִנּוּ־עֵ֑בֶר וְגַם־ה֖וּא עֲדֵ֥י אֹבֵֽד׃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וַיָּ֣קָם בִּלְעָ֔ם וַיֵּ֖לֶךְ וַיָּ֣שָׁב לִמְקֹמ֑וֹ וְגַם־בָּלָ֖ק הָלַ֥ךְ לְדַרְכּֽוֹ׃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25:1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וַיֵּ֥שֶׁב יִשְׂרָאֵ֖ל בַּשִּׁטִּ֑ים וַיָּ֣חֶל הָעָ֔ם לִזְנ֖וֹת אֶל־בְּנ֥וֹת מוֹאָֽב׃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וַתִּקְרֶ֣אןָ לָעָ֔ם לְזִבְחֵ֖י אֱלֹהֵיהֶ֑ן וַיֹּ֣אכַל הָעָ֔ם וַיִּֽשְׁתַּחֲוּ֖וּ לֵֽאלֹהֵיהֶֽן׃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וַיִּצָּ֥מֶד יִשְׂרָאֵ֖ל לְבַ֣עַל פְּע֑וֹר וַיִּֽחַר־אַ֥ף יְהוָ֖ה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וַיֹּ֨אמֶר יְהוָ֜ה אֶל־מֹשֶׁ֗ה קַ֚ח אֶת־כָּל־רָאשֵׁ֣י הָעָ֔ם וְהוֹקַ֥ע אוֹתָ֛ם לַיהוָ֖ה נֶ֣גֶד הַשָּׁ֑מֶשׁ וְיָשֹׁ֛ב חֲר֥וֹן אַף־יְהוָ֖ה מִיִּשְׂרָאֵֽל׃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וַיֹּ֣אמֶר מֹשֶׁ֔ה אֶל־שֹׁפְטֵ֖י יִשְׂרָאֵ֑ל הִרְגוּ֙ אִ֣ישׁ אֲנָשָׁ֔יו הַנִּצְמָדִ֖ים לְבַ֥עַל פְּעֽוֹר׃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וְהִנֵּ֡ה אִישׁ֩ מִבְּנֵ֨י יִשְׂרָאֵ֜ל בָּ֗א וַיַּקְרֵ֤ב אֶל־אֶחָיו֙ אֶת־הַמִּדְיָנִ֔ית לְעֵינֵ֣י מֹשֶׁ֔ה וּלְעֵינֵ֖י כָּל־עֲדַ֣ת בְּנֵי־יִשְׂרָאֵ֑ל וְהֵ֣מָּה בֹכִ֔ים 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וַיַּ֗רְא פִּֽינְחָס֙ בֶּן־אֶלְעָזָ֔ר בֶּֽן־אַהֲרֹ֖ן הַכֹּהֵ֑ן וַיָּ֙קָם֙ מִתּ֣וֹךְ הָֽעֵדָ֔ה וַיִּקַּ֥ח רֹ֖מַח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וַ֠יָּבֹא אַחַ֨ר אִֽישׁ־יִשְׂרָאֵ֜ל אֶל־הַקֻּבָּ֗ה וַיִּדְקֹר֙ אֶת־שְׁנֵיהֶ֔ם אֵ֚ת אִ֣ישׁ יִשְׂרָאֵ֔ל וְאֶת־הָאִשָּׁ֖ה אֶל־קֳבָתָ֑הּ וַתֵּֽעָצַר֙ הַמַּגֵּפָ֔ה מֵעַ֖ל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וַיִּהְי֕וּ הַמֵּתִ֖ים בַּמַּגֵּפָ֑ה אַרְבָּעָ֥ה וְעֶשְׂרִ֖ים אָֽלֶף׃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פִּֽינְחָ֨ס בֶּן־אֶלְעָזָ֜ר בֶּן־אַהֲרֹ֣ן הַכֹּהֵ֗ן הֵשִׁ֤יב אֶת־חֲמָתִי֙ מֵעַ֣ל בְּנֵֽי־יִשְׂרָאֵ֔ל בְּקַנְא֥וֹ אֶת־קִנְאָתִ֖י בְּתוֹכָ֑ם וְלֹא־כִלִּ֥יתִי אֶת־בְּנֵֽי־יִשְׂרָאֵ֖ל בְּקִנְאָתִֽי׃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לָכֵ֖ן אֱמֹ֑ר הִנְנִ֨י נֹתֵ֥ן ל֛וֹ אֶת־בְּרִיתִ֖י 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וְהָ֤יְתָה לּוֹ֙ וּלְזַרְע֣וֹ אַחֲרָ֔יו בְּרִ֖ית כְּהֻנַּ֣ת עוֹלָ֑ם תַּ֗חַת אֲשֶׁ֤ר קִנֵּא֙ לֵֽאלֹהָ֔יו וַיְכַפֵּ֖ר עַל־בְּנֵ֥י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וְשֵׁם֩ אִ֨ישׁ יִשְׂרָאֵ֜ל הַמֻּכֶּ֗ה אֲשֶׁ֤ר הֻכָּה֙ אֶת־הַמִּדְיָנִ֔ית זִמְרִ֖י בֶּן־סָל֑וּא נְשִׂ֥יא בֵֽית־אָ֖ב לַשִּׁמְעֹנִֽי׃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וְשֵׁ֨ם הָֽאִשָּׁ֧ה הַמֻּכָּ֛ה הַמִּדְיָנִ֖ית כָּזְבִּ֣י בַת־צ֑וּר רֹ֣אשׁ אֻמּ֥וֹת בֵּֽית־אָ֛ב בְּמִדְיָ֖ן הֽוּא׃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צָר֖וֹר אֶת־הַמִּדְיָנִ֑ים וְהִכִּיתֶ֖ם אוֹתָֽם׃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כִּ֣י צֹרְרִ֥ים הֵם֙ לָכֶ֔ם בְּנִכְלֵיהֶ֛ם אֲשֶׁר־נִכְּל֥וּ לָכֶ֖ם עַל־דְּבַר־פְּע֑וֹר וְעַל־דְּבַ֞ר כָּזְבִּ֨י בַת־נְשִׂ֤יא מִדְיָן֙ אֲחֹתָ֔ם הַמֻּכָּ֥ה בְיוֹם־הַמַּגֵּפָ֖ה עַל־דְּבַר־פְּעֽוֹר׃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וַיְהִ֖י אַחֲרֵ֣י הַמַּגֵּפָ֑ה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26:1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יְהוָה֙ אֶל־מֹשֶׁ֔ה וְאֶ֧ל אֶלְעָזָ֛ר בֶּן־אַהֲרֹ֥ן הַכֹּהֵ֖ן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שְׂא֞וּ אֶת־רֹ֣אשׁ ׀ כָּל־עֲדַ֣ת בְּנֵי־יִשְׂרָאֵ֗ל מִבֶּ֨ן עֶשְׂרִ֥ים שָׁנָ֛ה וָמַ֖עְלָה לְבֵ֣ית אֲבֹתָ֑ם כָּל־יֹצֵ֥א צָבָ֖א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וַיְדַבֵּ֨ר מֹשֶׁ֜ה וְאֶלְעָזָ֧ר הַכֹּהֵ֛ן אֹתָ֖ם בְּעַֽרְבֹ֣ת מוֹאָ֑ב עַל־יַרְדֵּ֥ן יְרֵח֖וֹ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מִבֶּ֛ן עֶשְׂרִ֥ים שָׁנָ֖ה וָמָ֑עְלָה כַּאֲשֶׁר֩ צִוָּ֨ה יְהוָ֤ה אֶת־מֹשֶׁה֙ וּבְנֵ֣י יִשְׂרָאֵ֔ל הַיֹּצְאִ֖ים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רְאוּבֵ֖ן בְּכ֣וֹר יִשְׂרָאֵ֑ל בְּנֵ֣י רְאוּבֵ֗ן חֲנוֹךְ֙ מִשְׁפַּ֣חַת הַחֲנֹכִ֔י לְפַלּ֕וּא מִשְׁפַּ֖חַת הַפַּלֻּאִֽי׃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לְחֶצְרֹ֕ן מִשְׁפַּ֖חַת הַֽחֶצְרוֹנִ֑י לְכַרְמִ֕י מִשְׁפַּ֖חַת הַכַּרְמִֽי׃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אֵ֖לֶּה מִשְׁפְּחֹ֣ת הָרֻֽאוּבֵנִ֑י וַיִּהְי֣וּ פְקֻדֵיהֶ֗ם שְׁלֹשָׁ֤ה וְאַרְבָּעִים֙ אֶ֔לֶף וּשְׁבַ֥ע מֵא֖וֹת וּשְׁלֹשִֽׁים׃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וּבְנֵ֥י פַלּ֖וּא אֱלִיאָֽב׃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וּבְנֵ֣י אֱלִיאָ֔ב נְמוּאֵ֖ל וְדָתָ֣ן וַאֲבִירָ֑ם הֽוּא־דָתָ֨ן וַאֲבִירָ֜ם קרואי הָעֵדָ֗ה אֲשֶׁ֨ר הִצּ֜וּ עַל־מֹשֶׁ֤ה וְעַֽל־אַהֲרֹן֙ בַּעֲדַת־קֹ֔רַח בְּהַצֹּתָ֖ם עַל־יְהוָֽה׃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וַתִּפְתַּ֨ח הָאָ֜רֶץ אֶת־פִּ֗יהָ וַתִּבְלַ֥ע אֹתָ֛ם וְאֶת־קֹ֖רַח בְּמ֣וֹת הָעֵדָ֑ה בַּאֲכֹ֣ל הָאֵ֗שׁ אֵ֣ת חֲמִשִּׁ֤ים וּמָאתַ֙יִם֙ אִ֔ישׁ וַיִּהְי֖וּ לְנֵֽס׃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וּבְנֵי־קֹ֖רַח לֹא־מֵֽתוּ׃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בְּנֵ֣י שִׁמְעוֹן֮ לְמִשְׁפְּחֹתָם֒ לִנְמוּאֵ֗ל מִשְׁפַּ֙חַת֙ הַנְּמ֣וּאֵלִ֔י לְיָמִ֕ין מִשְׁפַּ֖חַת הַיָּמִינִ֑י לְיָכִ֕ין מִשְׁפַּ֖חַת הַיָּכִינִֽי׃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לְזֶ֕רַח מִשְׁפַּ֖חַת הַזַּרְחִ֑י לְשָׁא֕וּל מִשְׁפַּ֖חַת הַשָּׁאוּלִֽי׃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אֵ֖לֶּה מִשְׁפְּחֹ֣ת הַשִּׁמְעֹנִ֑י שְׁנַ֧יִם וְעֶשְׂרִ֛ים אֶ֖לֶף וּמָאתָֽיִם׃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בְּנֵ֣י גָד֮ לְמִשְׁפְּחֹתָם֒ לִצְפ֗וֹן מִשְׁפַּ֙חַת֙ הַצְּפוֹנִ֔י לְחַגִּ֕י מִשְׁפַּ֖חַת הַֽחַגִּ֑י לְשׁוּנִ֕י מִשְׁפַּ֖חַת הַשּׁוּנִֽי׃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לְאָזְנִ֕י מִשְׁפַּ֖חַת הָאָזְנִ֑י לְעֵרִ֕י מִשְׁפַּ֖חַת הָעֵרִֽי׃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לַאֲר֕וֹד מִשְׁפַּ֖חַת הָאֲרוֹדִ֑י לְאַ֨רְאֵלִ֔י מִשְׁפַּ֖חַת הָאַרְאֵלִֽי׃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אֵ֛לֶּה מִשְׁפְּחֹ֥ת בְּנֵֽי־גָ֖ד לִפְקֻדֵיהֶ֑ם אַרְבָּעִ֥ים אֶ֖לֶף וַחֲמֵ֥שׁ מֵאֽוֹת׃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בְּנֵ֥י יְהוּדָ֖ה עֵ֣ר וְאוֹנָ֑ן וַיָּ֥מָת עֵ֛ר וְאוֹנָ֖ן בְּאֶ֥רֶץ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וַיִּהְי֣וּ בְנֵי־יְהוּדָה֮ לְמִשְׁפְּחֹתָם֒ לְשֵׁלָ֗ה מִשְׁפַּ֙חַת֙ הַשֵּׁ֣לָנִ֔י לְפֶ֕רֶץ מִשְׁפַּ֖חַת הַפַּרְצִ֑י לְזֶ֕רַח מִשְׁפַּ֖חַת הַזַּרְחִֽי׃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וַיִּהְי֣וּ בְנֵי־פֶ֔רֶץ לְחֶצְרֹ֕ן מִשְׁפַּ֖חַת הַֽחֶצְרֹנִ֑י לְחָמ֕וּל מִשְׁפַּ֖חַת הֶחָמוּלִֽי׃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אֵ֛לֶּה מִשְׁפְּחֹ֥ת יְהוּדָ֖ה לִפְקֻדֵיהֶ֑ם שִׁשָּׁ֧ה וְשִׁבְעִ֛ים אֶ֖לֶף וַחֲמֵ֥שׁ מֵאֽוֹת׃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בְּנֵ֤י יִשָּׂשכָר֙ לְמִשְׁפְּחֹתָ֔ם תּוֹלָ֕ע מִשְׁפַּ֖חַת הַתּוֹלָעִ֑י לְפֻוָ֕ה מִשְׁפַּ֖חַת הַפּוּנִֽי׃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לְיָשׁ֕וּב מִשְׁפַּ֖חַת הַיָּשׁוּבִ֑י לְשִׁמְרֹ֕ן מִשְׁפַּ֖חַת הַשִּׁמְרֹנִֽי׃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אֵ֛לֶּה מִשְׁפְּחֹ֥ת יִשָּׂשכָ֖ר לִפְקֻדֵיהֶ֑ם אַרְבָּעָ֧ה וְשִׁשִּׁ֛ים אֶ֖לֶף וּשְׁלֹ֥שׁ מֵאֽוֹת׃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בְּנֵ֣י זְבוּלֻן֮ לְמִשְׁפְּחֹתָם֒ לְסֶ֗רֶד מִשְׁפַּ֙חַת֙ הַסַּרְדִּ֔י לְאֵל֕וֹן מִשְׁפַּ֖חַת הָאֵלֹנִ֑י לְיַ֨חְלְאֵ֔ל מִשְׁפַּ֖חַת הַיַּחְלְאֵלִֽי׃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אֵ֛לֶּה מִשְׁפְּחֹ֥ת הַזְּבוּלֹנִ֖י לִפְקֻדֵיהֶ֑ם שִׁשִּׁ֥ים אֶ֖לֶף וַחֲמֵ֥שׁ מֵאֽוֹת׃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בְּנֵ֥י יוֹסֵ֖ף לְמִשְׁפְּחֹתָ֑ם מְנַשֶּׁ֖ה וְאֶפְרָֽיִם׃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בְּנֵ֣י מְנַשֶּׁ֗ה לְמָכִיר֙ מִשְׁפַּ֣חַת הַמָּכִירִ֔י וּמָכִ֖יר הוֹלִ֣יד אֶת־גִּלְעָ֑ד לְגִלְעָ֕ד מִשְׁפַּ֖חַת הַגִּלְעָדִֽי׃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אֵ֚לֶּה בְּנֵ֣י גִלְעָ֔ד אִיעֶ֕זֶר מִשְׁפַּ֖חַת הָאִֽיעֶזְרִ֑י לְחֵ֕לֶק מִשְׁפַּ֖חַת הַֽחֶלְקִֽי׃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וְאַ֨שְׂרִיאֵ֔ל מִשְׁפַּ֖חַת הָֽאַשְׂרִֽאֵלִ֑י וְשֶׁ֕כֶם מִשְׁפַּ֖חַת הַשִּׁכְמִֽי׃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וּשְׁמִידָ֕ע מִשְׁפַּ֖חַת הַשְּׁמִידָעִ֑י וְחֵ֕פֶר מִשְׁפַּ֖חַת הַֽחֶפְרִֽי׃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וּצְלָפְחָ֣ד בֶּן־חֵ֗פֶר לֹא־הָ֥יוּ ל֛וֹ בָּנִ֖ים כִּ֣י אִם־בָּנ֑וֹת וְשֵׁם֙ בְּנ֣וֹת צְלָפְחָ֔ד מַחְלָ֣ה וְנֹעָ֔ה חָגְלָ֥ה מִלְכָּ֖ה וְתִרְצָֽה׃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אֵ֖לֶּה מִשְׁפְּחֹ֣ת מְנַשֶּׁ֑ה וּפְקֻ֣דֵיהֶ֔ם שְׁנַ֧יִם וַחֲמִשִּׁ֛ים אֶ֖לֶף וּשְׁבַ֥ע מֵאֽוֹת׃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אֵ֣לֶּה בְנֵי־אֶפְרַיִם֮ לְמִשְׁפְּחֹתָם֒ לְשׁוּתֶ֗לַח מִשְׁפַּ֙חַת֙ הַשֻּׁ֣תַלְחִ֔י לְבֶ֕כֶר מִשְׁפַּ֖חַת הַבַּכְרִ֑י לְתַ֕חַן מִשְׁפַּ֖חַת הַֽתַּחֲנִֽי׃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וְאֵ֖לֶּה בְּנֵ֣י שׁוּתָ֑לַח לְעֵרָ֕ן מִשְׁפַּ֖חַת הָעֵרָנִֽי׃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אֵ֣לֶּה מִשְׁפְּחֹ֤ת בְּנֵי־אֶפְרַ֙יִם֙ לִפְקֻ֣דֵיהֶ֔ם שְׁנַ֧יִם וּשְׁלֹשִׁ֛ים אֶ֖לֶף וַחֲמֵ֣שׁ מֵא֑וֹת אֵ֥לֶּה בְנֵי־יוֹסֵ֖ף לְמִשְׁפְּחֹתָֽם׃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בְּנֵ֣י בִנְיָמִן֮ לְמִשְׁפְּחֹתָם֒ לְבֶ֗לַע מִשְׁפַּ֙חַת֙ הַבַּלְעִ֔י לְאַשְׁבֵּ֕ל מִשְׁפַּ֖חַת הָֽאַשְׁבֵּלִ֑י לַאֲחִירָ֕ם מִשְׁפַּ֖חַת הָאֲחִירָמִֽי׃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לִשְׁפוּפָ֕ם מִשְׁפַּ֖חַת הַשּׁוּפָמִ֑י לְחוּפָ֕ם מִשְׁפַּ֖חַת הַחוּפָמִֽי׃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וַיִּהְי֥וּ בְנֵי־בֶ֖לַע אַ֣רְדְּ וְנַעֲמָ֑ן מִשְׁפַּ֙חַת֙ הָֽאַרְדִּ֔י לְנַֽעֲמָ֔ן מִשְׁפַּ֖חַת הַֽנַּעֲמִֽי׃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אֵ֥לֶּה בְנֵי־בִנְיָמִ֖ן לְמִשְׁפְּחֹתָ֑ם וּפְקֻ֣דֵיהֶ֔ם חֲמִשָּׁ֧ה וְאַרְבָּעִ֛ים אֶ֖לֶף וְשֵׁ֥שׁ מֵאֽוֹת׃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אֵ֤לֶּה בְנֵי־דָן֙ לְמִשְׁפְּחֹתָ֔ם לְשׁוּחָ֕ם מִשְׁפַּ֖חַת הַשּׁוּחָמִ֑י אֵ֛לֶּה מִשְׁפְּחֹ֥ת דָּ֖ן לְמִשְׁפְּחֹתָֽם׃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כָּל־מִשְׁפְּחֹ֥ת הַשּׁוּחָמִ֖י לִפְקֻדֵיהֶ֑ם אַרְבָּעָ֧ה וְשִׁשִּׁ֛ים אֶ֖לֶף וְאַרְבַּ֥ע מֵאֽוֹת׃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בְּנֵ֣י אָשֵׁר֮ לְמִשְׁפְּחֹתָם֒ לְיִמְנָ֗ה מִשְׁפַּ֙חַת֙ הַיִּמְנָ֔ה לְיִשְׁוִ֕י מִשְׁפַּ֖חַת הַיִּשְׁוִ֑י לִבְרִיעָ֕ה מִשְׁפַּ֖חַת הַבְּרִיעִֽי׃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לִבְנֵ֣י בְרִיעָ֔ה לְחֶ֕בֶר מִשְׁפַּ֖חַת הַֽחֶבְרִ֑י לְמַ֨לְכִּיאֵ֔ל מִשְׁפַּ֖חַת הַמַּלְכִּיאֵלִֽי׃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וְשֵׁ֥ם בַּת־אָשֵׁ֖ר שָֽׂרַח׃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אֵ֛לֶּה מִשְׁפְּחֹ֥ת בְּנֵי־אָשֵׁ֖ר לִפְקֻדֵיהֶ֑ם שְׁלֹשָׁ֧ה וַחֲמִשִּׁ֛ים אֶ֖לֶף וְאַרְבַּ֥ע מֵאֽוֹת׃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בְּנֵ֤י נַפְתָּלִי֙ לְמִשְׁפְּחֹתָ֔ם לְיַ֨חְצְאֵ֔ל מִשְׁפַּ֖חַת הַיַּחְצְאֵלִ֑י לְגוּנִ֕י מִשְׁפַּ֖חַת הַגּוּנִֽי׃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לְיֵ֕צֶר מִשְׁפַּ֖חַת הַיִּצְרִ֑י לְשִׁלֵּ֕ם מִשְׁפַּ֖חַת הַשִּׁלֵּמִֽי׃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אֵ֛לֶּה מִשְׁפְּחֹ֥ת נַפְתָּלִ֖י לְמִשְׁפְּחֹתָ֑ם וּפְקֻ֣דֵיהֶ֔ם חֲמִשָּׁ֧ה וְאַרְבָּעִ֛ים אֶ֖לֶף וְאַרְבַּ֥ע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אֵ֗לֶּה פְּקוּדֵי֙ בְּנֵ֣י יִשְׂרָאֵ֔ל שֵׁשׁ־מֵא֥וֹת אֶ֖לֶף וָאָ֑לֶף שְׁבַ֥ע מֵא֖וֹת וּשְׁלֹשִֽׁים׃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לָאֵ֗לֶּה תֵּחָלֵ֥ק הָאָ֛רֶץ בְּנַחֲלָ֖ה בְּמִסְפַּ֥ר שֵׁמֽוֹת׃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לָרַ֗ב תַּרְבֶּה֙ נַחֲלָת֔וֹ וְלַמְעַ֕ט תַּמְעִ֖יט נַחֲלָת֑וֹ אִ֚ישׁ לְפִ֣י פְקֻדָ֔יו יֻתַּ֖ן נַחֲלָתֽוֹ׃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אַךְ־בְּגוֹרָ֕ל יֵחָלֵ֖ק אֶת־הָאָ֑רֶץ לִשְׁמ֥וֹת מַטּוֹת־אֲבֹתָ֖ם יִנְחָֽלוּ׃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עַל־פִּי֙ הַגּוֹרָ֔ל תֵּחָלֵ֖ק נַחֲלָת֑וֹ בֵּ֥ין רַ֖ב לִמְעָֽט׃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וְאֵ֨לֶּה פְקוּדֵ֣י הַלֵּוִי֮ לְמִשְׁפְּחֹתָם֒ לְגֵרְשׁ֗וֹן מִשְׁפַּ֙חַת֙ הַגֵּ֣רְשֻׁנִּ֔י לִקְהָ֕ת מִשְׁפַּ֖חַת הַקְּהָתִ֑י לִמְרָרִ֕י מִשְׁפַּ֖חַת הַמְּרָרִֽי׃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אֵ֣לֶּה ׀ מִשְׁפְּחֹ֣ת לֵוִ֗י מִשְׁפַּ֨חַת הַלִּבְנִ֜י מִשְׁפַּ֤חַת הַֽחֶבְרֹנִי֙ מִשְׁפַּ֤חַת הַמַּחְלִי֙ מִשְׁפַּ֣חַת הַמּוּשִׁ֔י מִשְׁפַּ֖חַת הַקָּרְחִ֑י וּקְהָ֖ת הוֹלִ֥ד אֶת־עַמְרָֽם׃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59</w:t>
      </w:r>
      <w:r>
        <w:rPr>
          <w:rtl/>
          <w:cs/>
          <w:lang w:val="he_IL" w:bidi="he_IL"/>
        </w:rPr>
        <w:t xml:space="preserve"> וְשֵׁ֣ם ׀ אֵ֣שֶׁת עַמְרָ֗ם יוֹכֶ֙בֶד֙ בַּת־לֵוִ֔י אֲשֶׁ֨ר יָלְדָ֥ה אֹתָ֛הּ לְלֵוִ֖י בְּמִצְרָ֑יִם וַתֵּ֣לֶד לְעַמְרָ֗ם אֶֽת־אַהֲרֹן֙ וְאֶת־מֹשֶׁ֔ה וְאֵ֖ת מִרְיָ֥ם אֲחֹתָֽם׃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60</w:t>
      </w:r>
      <w:r>
        <w:rPr>
          <w:rtl/>
          <w:cs/>
          <w:lang w:val="he_IL" w:bidi="he_IL"/>
        </w:rPr>
        <w:t xml:space="preserve"> וַיִּוָּלֵ֣ד לְאַהֲרֹ֔ן אֶת־נָדָ֖ב וְאֶת־אֲבִיה֑וּא אֶת־אֶלְעָזָ֖ר וְאֶת־אִיתָמָֽר׃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61</w:t>
      </w:r>
      <w:r>
        <w:rPr>
          <w:rtl/>
          <w:cs/>
          <w:lang w:val="he_IL" w:bidi="he_IL"/>
        </w:rPr>
        <w:t xml:space="preserve"> וַיָּ֥מָת נָדָ֖ב וַאֲבִיה֑וּא בְּהַקְרִיבָ֥ם אֵשׁ־זָרָ֖ה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62</w:t>
      </w:r>
      <w:r>
        <w:rPr>
          <w:rtl/>
          <w:cs/>
          <w:lang w:val="he_IL" w:bidi="he_IL"/>
        </w:rPr>
        <w:t xml:space="preserve"> וַיִּהְי֣וּ פְקֻדֵיהֶ֗ם שְׁלֹשָׁ֤ה וְעֶשְׂרִים֙ אֶ֔לֶף כָּל־זָכָ֖ר מִבֶּן־חֹ֣דֶשׁ וָמָ֑עְלָה כִּ֣י ׀ לֹ֣א הָתְפָּקְד֗וּ בְּתוֹךְ֙ בְּנֵ֣י יִשְׂרָאֵ֔ל כִּ֠י לֹא־נִתַּ֤ן לָהֶם֙ נַחֲלָ֔ה בְּת֖וֹךְ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63</w:t>
      </w:r>
      <w:r>
        <w:rPr>
          <w:rtl/>
          <w:cs/>
          <w:lang w:val="he_IL" w:bidi="he_IL"/>
        </w:rPr>
        <w:t xml:space="preserve"> אֵ֚לֶּה פְּקוּדֵ֣י מֹשֶׁ֔ה וְאֶלְעָזָ֖ר הַכֹּהֵ֑ן אֲשֶׁ֨ר פָּֽקְד֜וּ אֶת־בְּנֵ֤י יִשְׂרָאֵל֙ בְּעַֽרְבֹ֣ת מוֹאָ֔ב עַ֖ל יַרְדֵּ֥ן יְרֵחֽוֹ׃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64</w:t>
      </w:r>
      <w:r>
        <w:rPr>
          <w:rtl/>
          <w:cs/>
          <w:lang w:val="he_IL" w:bidi="he_IL"/>
        </w:rPr>
        <w:t xml:space="preserve"> וּבְאֵ֙לֶּה֙ לֹא־הָ֣יָה אִ֔ישׁ מִפְּקוּדֵ֣י מֹשֶׁ֔ה וְאַהֲרֹ֖ן הַכֹּהֵ֑ן אֲשֶׁ֥ר פָּקְד֛וּ אֶת־בְּנֵ֥י יִשְׂרָאֵ֖ל בְּמִדְבַּ֥ר סִינָֽי׃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65</w:t>
      </w:r>
      <w:r>
        <w:rPr>
          <w:rtl/>
          <w:cs/>
          <w:lang w:val="he_IL" w:bidi="he_IL"/>
        </w:rPr>
        <w:t xml:space="preserve"> כִּֽי־אָמַ֤ר יְהוָה֙ לָהֶ֔ם מ֥וֹת יָמֻ֖תוּ בַּמִּדְבָּ֑ר וְלֹא־נוֹתַ֤ר מֵהֶם֙ אִ֔ישׁ כִּ֚י אִם־כָּלֵ֣ב בֶּן־יְפֻנֶּ֔ה וִיהוֹשֻׁ֖עַ בִּן־נֽוּן׃ ס</w:t>
      </w:r>
    </w:p>
    <w:p>
      <w:pPr>
        <w:pStyle w:val="Heading2"/>
        <w:bidi/>
      </w:pPr>
      <w:r>
        <w:rPr>
          <w:rtl/>
          <w:cs/>
          <w:lang w:val="he_IL" w:bidi="he_IL"/>
        </w:rPr>
        <w:t>Numbers 27:1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וַתִּקְרַ֜בְנָה בְּנ֣וֹת צְלָפְחָ֗ד בֶּן־חֵ֤פֶר בֶּן־גִּלְעָד֙ בֶּן־מָכִ֣יר בֶּן־מְנַשֶּׁ֔ה לְמִשְׁפְּחֹ֖ת מְנַשֶּׁ֣ה בֶן־יוֹסֵ֑ף וְאֵ֙לֶּה֙ שְׁמ֣וֹת בְּנֹתָ֔יו מַחְלָ֣ה נֹעָ֔ה וְחָגְלָ֥ה וּמִלְכָּ֖ה וְתִרְצָֽה׃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וַֽתַּעֲמֹ֜דְנָה לִפְנֵ֣י מֹשֶׁ֗ה וְלִפְנֵי֙ אֶלְעָזָ֣ר הַכֹּהֵ֔ן וְלִפְנֵ֥י הַנְּשִׂיאִ֖ם וְכָל־הָעֵדָ֑ה פֶּ֥תַח אֹֽהֶל־מוֹעֵ֖ד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אָבִינוּ֮ מֵ֣ת בַּמִּדְבָּר֒ וְה֨וּא לֹא־הָיָ֜ה בְּת֣וֹךְ הָעֵדָ֗ה הַנּוֹעָדִ֛ים עַל־יְהוָ֖ה בַּעֲדַת־קֹ֑רַח כִּֽי־בְחֶטְא֣וֹ מֵ֔ת וּבָנִ֖ים לֹא־הָ֥יוּ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לָ֣מָּה יִגָּרַ֤ע שֵׁם־אָבִ֙ינוּ֙ מִתּ֣וֹךְ מִשְׁפַּחְתּ֔וֹ כִּ֛י אֵ֥ין ל֖וֹ בֵּ֑ן תְּנָה־לָּ֣נוּ אֲחֻזָּ֔ה בְּת֖וֹךְ אֲחֵ֥י אָבִֽינוּ׃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וַיַּקְרֵ֥ב מֹשֶׁ֛ה אֶת־'l s="H4941"'מִשְׁפָּטָ֖'seg type="x-large"'ן'seg''/l' לִפְנֵ֥י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וַיֹּ֥אמֶר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כֵּ֗ן בְּנ֣וֹת צְלָפְחָד֮ דֹּבְרֹת֒ נָתֹ֨ן תִּתֵּ֤ן לָהֶם֙ אֲחֻזַּ֣ת נַחֲלָ֔ה בְּת֖וֹךְ אֲחֵ֣י אֲבִיהֶ֑ם וְהַֽעֲבַרְתָּ֛ אֶת־נַחֲלַ֥ת אֲבִיהֶ֖ן לָהֶֽן׃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וְאֶל־בְּנֵ֥י יִשְׂרָאֵ֖ל תְּדַבֵּ֣ר לֵאמֹ֑ר אִ֣ישׁ כִּֽי־יָמ֗וּת וּבֵן֙ אֵ֣ין ל֔וֹ וְהַֽעֲבַרְתֶּ֥ם אֶת־נַחֲלָת֖וֹ לְבִתּֽוֹ׃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וְאִם־אֵ֥ין ל֖וֹ בַּ֑ת וּנְתַתֶּ֥ם אֶת־נַחֲלָת֖וֹ לְאֶחָיו׃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וְאִם־אֵ֥ין ל֖וֹ אַחִ֑ים וּנְתַתֶּ֥ם אֶת־נַחֲלָת֖וֹ לַאֲחֵ֥י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וְאִם־אֵ֣ין אַחִים֮ לְאָבִיו֒ וּנְתַתֶּ֣ם אֶת־נַחֲלָת֗וֹ לִשְׁאֵר֞וֹ הַקָּרֹ֥ב אֵלָ֛יו מִמִּשְׁפַּחְתּ֖וֹ וְיָרַ֣שׁ אֹתָ֑הּ וְֽהָ֨יְתָ֜ה לִבְנֵ֤י יִשְׂרָאֵל֙ לְחֻקַּ֣ת מִשְׁפָּ֔ט כַּאֲשֶׁ֛ר צִוָּ֥ה יְהוָ֖ה אֶת־מֹשֶֽׁה׃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וַיֹּ֤אמֶר יְהוָה֙ אֶל־מֹשֶׁ֔ה עֲלֵ֛ה אֶל־הַ֥ר הָעֲבָרִ֖ים הַזֶּ֑ה וּרְאֵה֙ אֶת־הָאָ֔רֶץ אֲשֶׁ֥ר נָתַ֖תִּי לִבְנֵ֥י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וְרָאִ֣יתָה אֹתָ֔הּ וְנֶאֱסַפְתָּ֥ אֶל־עַמֶּ֖יךָ גַּם־אָ֑תָּה כַּאֲשֶׁ֥ר נֶאֱסַ֖ף אַהֲרֹ֥ן אָחִֽיךָ׃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כַּאֲשֶׁר֩ מְרִיתֶ֨ם פִּ֜י בְּמִדְבַּר־צִ֗ן בִּמְרִיבַת֙ הָֽעֵדָ֔ה לְהַקְדִּישֵׁ֥נִי בַמַּ֖יִם לְעֵינֵיהֶ֑ם הֵ֛ם מֵֽי־מְרִיבַ֥ת קָדֵ֖שׁ מִדְבַּר־צִֽן׃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וַיְדַבֵּ֣ר מֹשֶׁ֔ה אֶל־יְהוָ֖ה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יִפְקֹ֣ד יְהוָ֔ה אֱלֹהֵ֥י הָרוּחֹ֖ת לְכָל־בָּשָׂ֑ר אִ֖ישׁ עַל־הָעֵדָֽה׃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אֲשֶׁר־יֵצֵ֣א לִפְנֵיהֶ֗ם וַאֲשֶׁ֤ר יָבֹא֙ לִפְנֵיהֶ֔ם וַאֲשֶׁ֥ר יוֹצִיאֵ֖ם וַאֲשֶׁ֣ר יְבִיאֵ֑ם וְלֹ֤א תִהְיֶה֙ עֲדַ֣ת יְהוָ֔ה כַּצֹּ֕אן אֲשֶׁ֥ר אֵין־לָהֶ֖ם רֹעֶֽה׃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וַיֹּ֨אמֶר יְהוָ֜ה אֶל־מֹשֶׁ֗ה קַח־לְךָ֙ אֶת־יְהוֹשֻׁ֣עַ בִּן־נ֔וּן אִ֖ישׁ אֲשֶׁר־ר֣וּחַ בּ֑וֹ וְסָמַכְתָּ֥ אֶת־יָדְךָ֖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וְהַֽעֲמַדְתָּ֣ אֹת֗וֹ לִפְנֵי֙ אֶלְעָזָ֣ר הַכֹּהֵ֔ן וְלִפְנֵ֖י כָּל־הָעֵדָ֑ה וְצִוִּיתָ֥ה אֹת֖וֹ לְעֵינֵיהֶֽם׃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וְנָתַתָּ֥ה מֵהֽוֹדְךָ֖ עָלָ֑יו לְמַ֣עַן יִשְׁמְע֔וּ כָּל־עֲדַ֖ת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וְלִפְנֵ֨י אֶלְעָזָ֤ר הַכֹּהֵן֙ יַעֲמֹ֔ד וְשָׁ֥אַל ל֛וֹ בְּמִשְׁפַּ֥ט הָאוּרִ֖ים לִפְנֵ֣י יְהוָ֑ה עַל־פִּ֨יו יֵצְא֜וּ וְעַל־פִּ֣יו יָבֹ֗אוּ ה֛וּא וְכָל־בְּנֵי־יִשְׂרָאֵ֥ל אִתּ֖וֹ וְכָל־הָעֵדָֽה׃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וַיַּ֣עַשׂ מֹשֶׁ֔ה כַּאֲשֶׁ֛ר צִוָּ֥ה יְהוָ֖ה אֹת֑וֹ וַיִּקַּ֣ח אֶת־יְהוֹשֻׁ֗עַ וַיַּֽעֲמִדֵ֙הוּ֙ לִפְנֵי֙ אֶלְעָזָ֣ר הַכֹּהֵ֔ן וְלִפְנֵ֖י כָּל־הָעֵדָֽה׃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וַיִּסְמֹ֧ךְ אֶת־יָדָ֛יו עָלָ֖יו וַיְצַוֵּ֑הוּ כַּאֲשֶׁ֛ר דִּבֶּ֥ר יְהוָ֖ה בְּיַד־מֹשֶֽׁה׃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28:1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צַ֚ו אֶת־בְּנֵ֣י יִשְׂרָאֵ֔ל וְאָמַרְתָּ֖ אֲלֵהֶ֑ם אֶת־קָרְבָּנִ֨י לַחְמִ֜י לְאִשַּׁ֗י רֵ֚יחַ נִֽיחֹחִ֔י תִּשְׁמְר֕וּ לְהַקְרִ֥יב לִ֖י בְּמוֹעֲדֽוֹ׃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וְאָמַרְתָּ֣ לָהֶ֔ם זֶ֚ה הָֽאִשֶּׁ֔ה אֲשֶׁ֥ר תַּקְרִ֖יבוּ לַיהוָ֑ה כְּבָשִׂ֨ים בְּנֵֽי־שָׁנָ֧ה תְמִימִ֛ם שְׁנַ֥יִם לַיּ֖וֹם עֹלָ֥ה תָמִֽיד׃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אֶת־הַכֶּ֥בֶשׂ אֶחָ֖ד תַּעֲשֶׂ֣ה בַבֹּ֑קֶר וְאֵת֙ הַכֶּ֣בֶשׂ הַשֵּׁנִ֔י תַּעֲשֶׂ֖ה בֵּ֥ין הָֽעַרְבָּֽיִם׃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וַעֲשִׂירִ֧ית הָאֵיפָ֛ה סֹ֖לֶת לְמִנְחָ֑ה בְּלוּלָ֛ה בְּשֶׁ֥מֶן כָּתִ֖ית רְבִיעִ֥ת הַהִֽין׃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עֹלַ֖ת תָּמִ֑יד הָעֲשֻׂיָה֙ בְּהַ֣ר סִינַ֔י לְרֵ֣יחַ נִיחֹ֔חַ אִשֶּׁ֖ה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וְנִסְכּוֹ֙ רְבִיעִ֣ת הַהִ֔ין לַכֶּ֖בֶשׂ הָאֶחָ֑ד בַּקֹּ֗דֶשׁ הַסֵּ֛ךְ נֶ֥סֶךְ שֵׁכָ֖ר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וְאֵת֙ הַכֶּ֣בֶשׂ הַשֵּׁנִ֔י תַּעֲשֶׂ֖ה בֵּ֣ין הָֽעַרְבָּ֑יִם כְּמִנְחַ֨ת הַבֹּ֤קֶר וּכְנִסְכּוֹ֙ תַּעֲשֶׂ֔ה אִשֵּׁ֛ה רֵ֥יחַ נִיחֹ֖חַ לַיהוָֽה׃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וּבְיוֹם֙ הַשַּׁבָּ֔ת שְׁנֵֽי־כְבָשִׂ֥ים בְּנֵֽי־שָׁנָ֖ה תְּמִימִ֑ם וּשְׁנֵ֣י עֶשְׂרֹנִ֗ים סֹ֧לֶת מִנְחָ֛ה בְּלוּלָ֥ה בַשֶּׁ֖מֶן וְנִסְכּֽוֹ׃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עֹלַ֥ת שַׁבַּ֖ת בְּשַׁבַּתּ֑וֹ עַל־עֹלַ֥ת הַתָּמִ֖יד וְנִסְכָּֽהּ׃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וּבְרָאשֵׁי֙ חָדְשֵׁיכֶ֔ם תַּקְרִ֥יבוּ עֹלָ֖ה לַיהוָ֑ה פָּרִ֨ים בְּנֵֽי־בָקָ֤ר שְׁנַ֙יִם֙ וְאַ֣יִל אֶחָ֔ד כְּבָשִׂ֧ים בְּנֵי־שָׁנָ֛ה שִׁבְעָ֖ה תְּמִימִֽם׃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וּשְׁלֹשָׁ֣ה עֶשְׂרֹנִ֗ים סֹ֤לֶת מִנְחָה֙ בְּלוּלָ֣ה בַשֶּׁ֔מֶן לַפָּ֖ר הָאֶחָ֑ד וּשְׁנֵ֣י עֶשְׂרֹנִ֗ים סֹ֤לֶת מִנְחָה֙ בְּלוּלָ֣ה בַשֶּׁ֔מֶן לָאַ֖יִל הָֽאֶחָֽד׃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וְעִשָּׂרֹ֣ן עִשָּׂר֗וֹן סֹ֤לֶת מִנְחָה֙ בְּלוּלָ֣ה בַשֶּׁ֔מֶן לַכֶּ֖בֶשׂ הָאֶחָ֑ד עֹלָה֙ רֵ֣יחַ נִיחֹ֔חַ אִשֶּׁ֖ה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וְנִסְכֵּיהֶ֗ם חֲצִ֣י הַהִין֩ יִהְיֶ֨ה לַפָּ֜ר וּשְׁלִישִׁ֧ת הַהִ֣ין לָאַ֗יִל וּרְבִיעִ֥ת הַהִ֛ין לַכֶּ֖בֶשׂ יָ֑יִן זֹ֣את עֹלַ֥ת חֹ֙דֶשׁ֙ בְּחָדְשׁ֔וֹ לְחָדְשֵׁ֖י הַשָּׁנָֽה׃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וּשְׂעִ֨יר עִזִּ֥ים אֶחָ֛ד לְחַטָּ֖את לַיהוָ֑ה עַל־עֹלַ֧ת הַתָּמִ֛יד יֵעָשֶׂ֖ה וְנִסְכּֽוֹ׃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וּבַחֹ֣דֶשׁ הָרִאשׁ֗וֹן בְּאַרְבָּעָ֥ה עָשָׂ֛ר י֖וֹם לַחֹ֑דֶשׁ פֶּ֖סַח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וּבַחֲמִשָּׁ֨ה עָשָׂ֥ר י֛וֹם לַחֹ֥דֶשׁ הַזֶּ֖ה חָ֑ג שִׁבְעַ֣ת יָמִ֔ים מַצּ֖וֹת יֵאָכֵֽל׃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בַּיּ֥וֹם הָרִאשׁ֖וֹן מִקְרָא־קֹ֑דֶשׁ כָּל־מְלֶ֥אכֶת עֲבֹדָ֖ה לֹ֥א תַעֲשֽׂוּ׃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וְהִקְרַבְתֶּ֨ם אִשֶּׁ֤ה עֹלָה֙ לַֽיהוָ֔ה פָּרִ֧ים בְּנֵי־בָקָ֛ר שְׁנַ֖יִם וְאַ֣יִל אֶחָ֑ד וְשִׁבְעָ֤ה כְבָשִׂים֙ בְּנֵ֣י שָׁנָ֔ה תְּמִימִ֖ם יִהְי֥וּ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וּמִ֨נְחָתָ֔ם סֹ֖לֶת בְּלוּלָ֣ה בַשָּׁ֑מֶן שְׁלֹשָׁ֨ה עֶשְׂרֹנִ֜ים לַפָּ֗ר וּשְׁנֵ֧י עֶשְׂרֹנִ֛ים לָאַ֖יִל תַּעֲשֽׂוּ׃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עִשָּׂר֤וֹן עִשָּׂרוֹן֙ תַּעֲשֶׂ֔ה לַכֶּ֖בֶשׂ הָאֶחָ֑ד לְשִׁבְעַ֖ת הַכְּבָשִֽׂים׃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וּשְׂעִ֥יר חַטָּ֖את אֶחָ֑ד לְכַפֵּ֖ר עֲלֵיכֶֽם׃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מִלְּבַד֙ עֹלַ֣ת הַבֹּ֔קֶר אֲשֶׁ֖ר לְעֹלַ֣ת הַתָּמִ֑יד תַּעֲשׂ֖וּ אֶת־אֵֽלֶּה׃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כָּאֵ֜לֶּה תַּעֲשׂ֤וּ לַיּוֹם֙ שִׁבְעַ֣ת יָמִ֔ים לֶ֛חֶם אִשֵּׁ֥ה רֵֽיחַ־נִיחֹ֖חַ לַיהוָ֑ה עַל־עוֹלַ֧ת הַתָּמִ֛יד יֵעָשֶׂ֖ה וְנִסְכּֽוֹ׃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וּבַיּוֹם֙ הַשְּׁבִיעִ֔י מִקְרָא־קֹ֖דֶשׁ יִהְיֶ֣ה לָכֶ֑ם כָּל־מְלֶ֥אכֶת עֲבֹדָ֖ה לֹ֥א תַעֲשֽׂוּ׃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וּבְי֣וֹם הַבִּכּוּרִ֗ים בְּהַקְרִ֨יבְכֶ֜ם מִנְחָ֤ה חֲדָשָׁה֙ לַֽיהוָ֔ה בְּשָׁבֻעֹ֖תֵיכֶ֑ם מִֽקְרָא־קֹ֙דֶשׁ֙ יִהְיֶ֣ה לָכֶ֔ם כָּל־מְלֶ֥אכֶת עֲבֹדָ֖ה לֹ֥א תַעֲשֽׂוּ׃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וְהִקְרַבְתֶּ֨ם עוֹלָ֜ה לְרֵ֤יחַ נִיחֹ֙חַ֙ לַֽיהוָ֔ה פָּרִ֧ים בְּנֵי־בָקָ֛ר שְׁנַ֖יִם אַ֣יִל אֶחָ֑ד שִׁבְעָ֥ה כְבָשִׂ֖ים בְּנֵ֥י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וּמִנְחָתָ֔ם סֹ֖לֶת בְּלוּלָ֣ה בַשָּׁ֑מֶן שְׁלֹשָׁ֤ה עֶשְׂרֹנִים֙ לַפָּ֣ר הָֽאֶחָ֔ד שְׁנֵי֙ עֶשְׂרֹנִ֔ים לָאַ֖יִל הָאֶחָֽד׃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עִשָּׂרוֹן֙ עִשָּׂר֔וֹן לַכֶּ֖בֶשׂ הָאֶחָ֑ד לְשִׁבְעַ֖ת הַכְּבָשִֽׂים׃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שְׂעִ֥יר עִזִּ֖ים אֶחָ֑ד לְכַפֵּ֖ר עֲלֵיכֶֽם׃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מִלְּבַ֞ד עֹלַ֧ת הַתָּמִ֛יד וּמִנְחָת֖וֹ תַּעֲשׂ֑וּ תְּמִימִ֥ם יִהְיוּ־לָכֶ֖ם וְנִסְכֵּיהֶֽם׃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29:1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וּבַחֹ֨דֶשׁ הַשְּׁבִיעִ֜י בְּאֶחָ֣ד לַחֹ֗דֶשׁ מִֽקְרָא־קֹ֙דֶשׁ֙ יִהְיֶ֣ה לָכֶ֔ם כָּל־מְלֶ֥אכֶת עֲבֹדָ֖ה לֹ֣א תַעֲשׂ֑וּ י֥וֹם תְּרוּעָ֖ה יִהְיֶ֥ה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וַעֲשִׂיתֶ֨ם עֹלָ֜ה לְרֵ֤יחַ נִיחֹ֙חַ֙ לַֽיהוָ֔ה פַּ֧ר בֶּן־בָּקָ֛ר אֶחָ֖ד אַ֣יִל אֶחָ֑ד כְּבָשִׂ֧ים בְּנֵי־שָׁנָ֛ה שִׁבְעָ֖ה תְּמִימִֽם׃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וּמִנְחָתָ֔ם סֹ֖לֶת בְּלוּלָ֣ה בַשָּׁ֑מֶן שְׁלֹשָׁ֤ה עֶשְׂרֹנִים֙ לַפָּ֔ר שְׁנֵ֥י עֶשְׂרֹנִ֖ים לָאָֽיִל׃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וְעִשָּׂר֣וֹן אֶחָ֔ד לַכֶּ֖בֶשׂ הָאֶחָ֑ד לְשִׁבְעַ֖ת הַכְּבָשִֽׂים׃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וּשְׂעִיר־עִזִּ֥ים אֶחָ֖ד חַטָּ֑את לְכַפֵּ֖ר עֲלֵיכֶֽם׃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מִלְּבַד֩ עֹלַ֨ת הַחֹ֜דֶשׁ וּמִנְחָתָ֗הּ וְעֹלַ֤ת הַתָּמִיד֙ וּמִנְחָתָ֔הּ וְנִסְכֵּיהֶ֖ם כְּמִשְׁפָּטָ֑ם לְרֵ֣יחַ נִיחֹ֔חַ אִשֶּׁ֖ה לַיהוָֽה׃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וּבֶעָשׂוֹר֩ לַחֹ֨דֶשׁ הַשְּׁבִיעִ֜י הַזֶּ֗ה מִֽקְרָא־קֹ֙דֶשׁ֙ יִהְיֶ֣ה לָכֶ֔ם וְעִנִּיתֶ֖ם אֶת־נַפְשֹׁתֵיכֶ֑ם כָּל־מְלָאכָ֖ה לֹ֥א תַעֲשֽׂוּ׃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וְהִקְרַבְתֶּ֨ם עֹלָ֤ה לַֽיהוָה֙ רֵ֣יחַ נִיחֹ֔חַ פַּ֧ר בֶּן־בָּקָ֛ר אֶחָ֖ד אַ֣יִל אֶחָ֑ד כְּבָשִׂ֤ים בְּנֵֽי־שָׁנָה֙ שִׁבְעָ֔ה תְּמִימִ֖ם יִהְי֥וּ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וּמִנְחָתָ֔ם סֹ֖לֶת בְּלוּלָ֣ה בַשָּׁ֑מֶן שְׁלֹשָׁ֤ה עֶשְׂרֹנִים֙ לַפָּ֔ר שְׁנֵי֙ עֶשְׂרֹנִ֔ים לָאַ֖יִל הָאֶחָֽד׃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עִשָּׂרוֹן֙ עִשָּׂר֔וֹן לַכֶּ֖בֶשׂ הָאֶחָ֑ד לְשִׁבְעַ֖ת הַכְּבָשִֽׂים׃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שְׂעִיר־עִזִּ֥ים אֶחָ֖ד חַטָּ֑את מִלְּבַ֞ד חַטַּ֤את הַכִּפֻּרִים֙ וְעֹלַ֣ת הַתָּמִ֔יד וּמִנְחָתָ֖הּ וְנִסְכֵּיהֶֽם׃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וּבַחֲמִשָּׁה֩ עָשָׂ֨ר י֜וֹם לַחֹ֣דֶשׁ הַשְּׁבִיעִ֗י מִֽקְרָא־קֹ֙דֶשׁ֙ יִהְיֶ֣ה לָכֶ֔ם כָּל־מְלֶ֥אכֶת עֲבֹדָ֖ה לֹ֣א תַעֲשׂ֑וּ וְחַגֹּתֶ֥ם חַ֛ג לַיהוָ֖ה שִׁבְעַ֥ת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וְהִקְרַבְתֶּ֨ם עֹלָ֜ה אִשֵּׁ֨ה רֵ֤יחַ נִיחֹ֙חַ֙ לַֽיהוָ֔ה פָּרִ֧ים בְּנֵי־בָקָ֛ר שְׁלֹשָׁ֥ה עָשָׂ֖ר אֵילִ֣ם שְׁנָ֑יִם כְּבָשִׂ֧ים בְּנֵֽי־שָׁנָ֛ה אַרְבָּעָ֥ה עָשָׂ֖ר תְּמִימִ֥ם יִהְיֽוּ׃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וּמִנְחָתָ֔ם סֹ֖לֶת בְּלוּלָ֣ה בַשָּׁ֑מֶן שְׁלֹשָׁ֨ה עֶשְׂרֹנִ֜ים לַפָּ֣ר הָֽאֶחָ֗ד לִשְׁלֹשָׁ֤ה עָשָׂר֙ פָּרִ֔ים שְׁנֵ֤י עֶשְׂרֹנִים֙ לָאַ֣יִל הָֽאֶחָ֔ד לִשְׁנֵ֖י הָאֵילִֽם׃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וְעִשָּׂרׄוֹן֙ עִשָּׂר֔וֹן לַכֶּ֖בֶשׂ הָאֶחָ֑ד לְאַרְבָּעָ֥ה עָשָׂ֖ר כְּבָשִֽׂים׃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וּשְׂעִיר־עִזִּ֥ים אֶחָ֖ד חַטָּ֑את מִלְּבַד֙ עֹלַ֣ת הַתָּמִ֔יד מִנְחָתָ֖הּ וְנִסְכָּֽהּ׃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וּבַיּ֣וֹם הַשֵּׁנִ֗י פָּרִ֧ים בְּנֵי־בָקָ֛ר שְׁנֵ֥ים עָשָׂ֖ר אֵילִ֣ם שְׁנָ֑יִם כְּבָשִׂ֧ים בְּנֵי־שָׁנָ֛ה אַרְבָּעָ֥ה עָשָׂ֖ר תְּמִימִֽם׃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וּמִנְחָתָ֣ם וְנִסְכֵּיהֶ֡ם לַ֠פָּרִים לָאֵילִ֧ם וְלַכְּבָשִׂ֛ים בְּמִסְפָּרָ֖ם כַּמִּשְׁפָּֽט׃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וּשְׂעִיר־עִזִּ֥ים אֶחָ֖ד חַטָּ֑את מִלְּבַד֙ עֹלַ֣ת הַתָּמִ֔יד וּמִנְחָתָ֖הּ וְנִסְכֵּיהֶֽם׃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וּבַיּ֧וֹם הַשְּׁלִישִׁ֛י פָּרִ֥ים עַשְׁתֵּי־עָשָׂ֖ר אֵילִ֣ם שְׁנָ֑יִם כְּבָשִׂ֧ים בְּנֵי־שָׁנָ֛ה אַרְבָּעָ֥ה עָשָׂ֖ר תְּמִימִֽם׃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וּמִנְחָתָ֣ם וְנִסְכֵּיהֶ֡ם לַ֠פָּרִים לָאֵילִ֧ם וְלַכְּבָשִׂ֛ים בְּמִסְפָּרָ֖ם כַּמִּשְׁפָּֽט׃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וּשְׂעִ֥יר חַטָּ֖את אֶחָ֑ד מִלְּבַד֙ עֹלַ֣ת הַתָּמִ֔יד וּמִנְחָתָ֖הּ וְנִסְכָּֽהּ׃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וּבַיּ֧וֹם הָרְבִיעִ֛י פָּרִ֥ים עֲשָׂרָ֖ה אֵילִ֣ם שְׁנָ֑יִם כְּבָשִׂ֧ים בְּנֵֽי־שָׁנָ֛ה אַרְבָּעָ֥ה עָשָׂ֖ר תְּמִימִֽם׃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מִנְחָתָ֣ם וְנִסְכֵּיהֶ֡ם לַ֠פָּרִים לָאֵילִ֧ם וְלַכְּבָשִׂ֛ים בְּמִסְפָּרָ֖ם כַּמִּשְׁפָּֽט׃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וּשְׂעִיר־עִזִּ֥ים אֶחָ֖ד חַטָּ֑את מִלְּבַד֙ עֹלַ֣ת הַתָּמִ֔יד מִנְחָתָ֖הּ וְנִסְכָּֽהּ׃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וּבַיּ֧וֹם הַחֲמִישִׁ֛י פָּרִ֥ים תִּשְׁעָ֖ה אֵילִ֣ם שְׁנָ֑יִם כְּבָשִׂ֧ים בְּנֵֽי־שָׁנָ֛ה אַרְבָּעָ֥ה עָשָׂ֖ר תְּמִימִֽם׃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וּמִנְחָתָ֣ם וְנִסְכֵּיהֶ֡ם לַ֠פָּרִים לָאֵילִ֧ם וְלַכְּבָשִׂ֛ים בְּמִסְפָּרָ֖ם כַּמִּשְׁפָּֽט׃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וּשְׂעִ֥יר חַטָּ֖את אֶחָ֑ד מִלְּבַד֙ עֹלַ֣ת הַתָּמִ֔יד וּמִנְחָתָ֖הּ וְנִסְכָּֽהּ׃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וּבַיּ֧וֹם הַשִּׁשִּׁ֛י פָּרִ֥ים שְׁמֹנָ֖ה אֵילִ֣ם שְׁנָ֑יִם כְּבָשִׂ֧ים בְּנֵי־שָׁנָ֛ה אַרְבָּעָ֥ה עָשָׂ֖ר תְּמִימִֽם׃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וּמִנְחָתָ֣ם וְנִסְכֵּיהֶ֡ם לַ֠פָּרִים לָאֵילִ֧ם וְלַכְּבָשִׂ֛ים בְּמִסְפָּרָ֖ם כַּמִּשְׁפָּֽט׃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וּשְׂעִ֥יר חַטָּ֖את אֶחָ֑ד מִלְּבַד֙ עֹלַ֣ת הַתָּמִ֔יד מִנְחָתָ֖הּ וּנְסָכֶֽיהָ׃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וּבַיּ֧וֹם הַשְּׁבִיעִ֛י פָּרִ֥ים שִׁבְעָ֖ה אֵילִ֣ם שְׁנָ֑יִם כְּבָשִׂ֧ים בְּנֵי־שָׁנָ֛ה אַרְבָּעָ֥ה עָשָׂ֖ר תְּמִימִֽם׃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וּמִנְחָתָ֣ם וְנִסְכֵּהֶ֡ם לַ֠פָּרִים לָאֵילִ֧ם וְלַכְּבָשִׂ֛ים בְּמִסְפָּרָ֖ם כְּמִשְׁפָּטָֽם׃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וּשְׂעִ֥יר חַטָּ֖את אֶחָ֑ד מִלְּבַד֙ עֹלַ֣ת הַתָּמִ֔יד מִנְחָתָ֖הּ וְנִסְכָּֽהּ׃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בַּיּוֹם֙ הַשְּׁמִינִ֔י עֲצֶ֖רֶת תִּהְיֶ֣ה לָכֶ֑ם כָּל־מְלֶ֥אכֶת עֲבֹדָ֖ה לֹ֥א תַעֲשֽׂוּ׃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וְהִקְרַבְתֶּ֨ם עֹלָ֜ה אִשֵּׁ֨ה רֵ֤יחַ נִיחֹ֙חַ֙ לַֽיהוָ֔ה פַּ֥ר אֶחָ֖ד אַ֣יִל אֶחָ֑ד כְּבָשִׂ֧ים בְּנֵי־שָׁנָ֛ה שִׁבְעָ֖ה תְּמִימִֽם׃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מִנְחָתָ֣ם וְנִסְכֵּיהֶ֗ם לַפָּ֨ר לָאַ֧יִל וְלַכְּבָשִׂ֛ים בְּמִסְפָּרָ֖ם כַּמִּשְׁפָּֽט׃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וּשְׂעִ֥יר חַטָּ֖את אֶחָ֑ד מִלְּבַד֙ עֹלַ֣ת הַתָּמִ֔יד וּמִנְחָתָ֖הּ וְנִסְכָּֽהּ׃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אֵ֛לֶּה תַּעֲשׂ֥וּ לַיהוָ֖ה בְּמוֹעֲדֵיכֶ֑ם לְבַ֨ד מִנִּדְרֵיכֶ֜ם וְנִדְבֹתֵיכֶ֗ם לְעֹלֹֽתֵיכֶם֙ וּלְמִנְחֹ֣תֵיכֶ֔ם וּלְנִסְכֵּיכֶ֖ם וּלְשַׁלְמֵיכֶֽם׃</w:t>
      </w:r>
    </w:p>
    <w:p>
      <w:pPr>
        <w:pStyle w:val="Heading2"/>
        <w:bidi/>
      </w:pPr>
      <w:r>
        <w:rPr>
          <w:rtl/>
          <w:cs/>
          <w:lang w:val="he_IL" w:bidi="he_IL"/>
        </w:rPr>
        <w:t>Numbers 30:1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וַיֹּ֥אמֶר מֹשֶׁ֖ה אֶל־בְּנֵ֣י יִשְׂרָאֵ֑ל כְּכֹ֛ל אֲשֶׁר־צִוָּ֥ה יְהוָ֖ה אֶת־מֹשֶֽׁה׃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וַיְדַבֵּ֤ר מֹשֶׁה֙ אֶל־רָאשֵׁ֣י הַמַּטּ֔וֹת לִבְנֵ֥י יִשְׂרָאֵ֖ל לֵאמֹ֑ר זֶ֣ה הַדָּבָ֔ר אֲשֶׁ֖ר צִוָּ֥ה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אִישׁ֩ כִּֽי־יִדֹּ֨ר נֶ֜דֶר לַֽיהוָ֗ה אֽוֹ־הִשָּׁ֤בַע שְׁבֻעָה֙ לֶאְסֹ֤ר אִסָּר֙ עַל־נַפְשׁ֔וֹ לֹ֥א יַחֵ֖ל דְּבָר֑וֹ כְּכָל־הַיֹּצֵ֥א מִפִּ֖יו יַעֲשֶֽׂה׃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וְאִשָּׁ֕ה כִּֽי־תִדֹּ֥ר נֶ֖דֶר לַיהוָ֑ה וְאָסְרָ֥ה אִסָּ֛ר בְּבֵ֥ית אָבִ֖יהָ בִּנְעֻרֶֽיהָ׃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וְשָׁמַ֨ע אָבִ֜יהָ אֶת־נִדְרָ֗הּ וֶֽאֱסָרָהּ֙ אֲשֶׁ֣ר אָֽסְרָ֣ה עַל־נַפְשָׁ֔הּ וְהֶחֱרִ֥ישׁ לָ֖הּ אָבִ֑יהָ וְקָ֙מוּ֙ כָּל־נְדָרֶ֔יהָ וְכָל־אִסָּ֛ר אֲשֶׁר־אָסְרָ֥ה עַל־נַפְשָׁ֖הּ יָקֽוּם׃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וְאִם־הֵנִ֨יא אָבִ֣יהָ אֹתָהּ֮ בְּי֣וֹם שָׁמְעוֹ֒ כָּל־נְדָרֶ֗יהָ וֶֽאֱסָרֶ֛יהָ אֲשֶׁר־אָסְרָ֥ה עַל־נַפְשָׁ֖הּ לֹ֣א יָק֑וּם וַֽיהוָה֙ יִֽסְלַח־לָ֔הּ כִּי־הֵנִ֥יא אָבִ֖יהָ אֹתָֽהּ׃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וְאִם־הָי֤וֹ תִֽהְיֶה֙ לְאִ֔ישׁ וּנְדָרֶ֖יהָ עָלֶ֑יהָ א֚וֹ מִבְטָ֣א שְׂפָתֶ֔יהָ אֲשֶׁ֥ר אָסְרָ֖ה עַל־נַפְשָֽׁהּ׃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וְשָׁמַ֥ע אִישָׁ֛הּ בְּי֥וֹם שָׁמְע֖וֹ וְהֶחֱרִ֣ישׁ לָ֑הּ וְקָ֣מוּ נְדָרֶ֗יהָ וֶֽאֱסָרֶ֛הָ אֲשֶׁר־אָסְרָ֥ה עַל־נַפְשָׁ֖הּ יָקֻֽמוּ׃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וְ֠אִם בְּי֨וֹם שְׁמֹ֣עַ אִישָׁהּ֮ יָנִ֣יא אוֹתָהּ֒ וְהֵפֵ֗ר אֶת־נִדְרָהּ֙ אֲשֶׁ֣ר עָלֶ֔יהָ וְאֵת֙ מִבְטָ֣א שְׂפָתֶ֔יהָ אֲשֶׁ֥ר אָסְרָ֖ה עַל־נַפְשָׁ֑הּ וַיהוָ֖ה יִֽסְלַֽח־לָֽהּ׃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וְנֵ֥דֶר אַלְמָנָ֖ה וּגְרוּשָׁ֑ה כֹּ֛ל אֲשֶׁר־אָסְרָ֥ה עַל־נַפְשָׁ֖הּ יָק֥וּם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וְאִם־בֵּ֥ית אִישָׁ֖הּ נָדָ֑רָה אֽוֹ־אָסְרָ֥ה אִסָּ֛ר עַל־נַפְשָׁ֖הּ בִּשְׁבֻעָֽה׃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וְשָׁמַ֤ע אִישָׁהּ֙ וְהֶחֱרִ֣שׁ לָ֔הּ לֹ֥א הֵנִ֖יא אֹתָ֑הּ וְקָ֙מוּ֙ כָּל־נְדָרֶ֔יהָ וְכָל־אִסָּ֛ר אֲשֶׁר־אָסְרָ֥ה עַל־נַפְשָׁ֖הּ יָקֽוּם׃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וְאִם־הָפֵר֩ יָפֵ֨ר אֹתָ֥ם ׀ אִישָׁהּ֮ בְּי֣וֹם שָׁמְעוֹ֒ כָּל־מוֹצָ֨א שְׂפָתֶ֧יהָ לִנְדָרֶ֛יהָ וּלְאִסַּ֥ר נַפְשָׁ֖הּ לֹ֣א יָק֑וּם אִישָׁ֣הּ הֲפֵרָ֔ם וַיהוָ֖ה יִֽסְלַֽח־לָֽהּ׃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כָּל־נֵ֛דֶר וְכָל־שְׁבֻעַ֥ת אִסָּ֖ר לְעַנֹּ֣ת נָ֑פֶשׁ אִישָׁ֥הּ יְקִימֶ֖נּוּ וְאִישָׁ֥הּ יְפֵרֶֽנּוּ׃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וְאִם־הַחֲרֵשׁ֩ יַחֲרִ֨ישׁ לָ֥הּ אִישָׁהּ֮ מִיּ֣וֹם אֶל־יוֹם֒ וְהֵקִים֙ אֶת־כָּל־נְדָרֶ֔יהָ א֥וֹ אֶת־כָּל־אֱסָרֶ֖יהָ אֲשֶׁ֣ר עָלֶ֑יהָ הֵקִ֣ים אֹתָ֔ם כִּי־הֶחֱרִ֥שׁ לָ֖הּ בְּי֥וֹם שָׁמְעֽוֹ׃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וְאִם־הָפֵ֥ר יָפֵ֛ר אֹתָ֖ם אַחֲרֵ֣י שָׁמְע֑וֹ וְנָשָׂ֖א אֶת־עֲוֺנָֽהּ׃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אֵ֣לֶּה הַֽחֻקִּ֗ים אֲשֶׁ֨ר צִוָּ֤ה יְהוָה֙ אֶת־מֹשֶׁ֔ה בֵּ֥ין אִ֖ישׁ לְאִשְׁתּ֑וֹ בֵּֽין־אָ֣ב לְבִתּ֔וֹ בִּנְעֻרֶ֖יהָ בֵּ֥ית אָבִֽיהָ׃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31:1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נְקֹ֗ם נִקְמַת֙ בְּנֵ֣י יִשְׂרָאֵ֔ל מֵאֵ֖ת הַמִּדְיָנִ֑ים אַחַ֖ר תֵּאָסֵ֥ף אֶל־עַמֶּֽיךָ׃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וַיְדַבֵּ֤ר מֹשֶׁה֙ אֶל־הָעָ֣ם לֵאמֹ֔ר הֵחָלְצ֧וּ מֵאִתְּכֶ֛ם אֲנָשִׁ֖ים לַצָּבָ֑א וְיִהְיוּ֙ עַל־מִדְיָ֔ן לָתֵ֥ת נִקְמַת־יְהוָ֖ה בְּמִדְיָֽן׃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אֶ֚לֶף לַמַּטֶּ֔ה אֶ֖לֶף לַמַּטֶּ֑ה לְכֹל֙ מַטּ֣וֹת יִשְׂרָאֵ֔ל תִּשְׁלְח֖וּ לַצָּבָֽא׃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וַיִּמָּֽסְרוּ֙ מֵאַלְפֵ֣י יִשְׂרָאֵ֔ל אֶ֖לֶף לַמַּטֶּ֑ה שְׁנֵים־עָשָׂ֥ר אֶ֖לֶף חֲלוּצֵ֥י צָבָֽא׃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וַיִּשְׁלַ֨ח אֹתָ֥ם מֹשֶׁ֛ה אֶ֥לֶף לַמַּטֶּ֖ה לַצָּבָ֑א אֹ֠תָם וְאֶת־פִּ֨ינְחָ֜ס בֶּן־אֶלְעָזָ֤ר הַכֹּהֵן֙ לַצָּבָ֔א וּכְלֵ֥י הַקֹּ֛דֶשׁ וַחֲצֹצְר֥וֹת הַתְּרוּעָ֖ה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וַֽיִּצְבְּאוּ֙ עַל־מִדְיָ֔ן כַּאֲשֶׁ֛ר צִוָּ֥ה יְהוָ֖ה אֶת־מֹשֶׁ֑ה וַיַּֽהַרְג֖וּ כָּל־זָכָֽר׃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וְאֶת־מַלְכֵ֨י מִדְיָ֜ן הָרְג֣וּ עַל־חַלְלֵיהֶ֗ם אֶת־אֱוִ֤י וְאֶת־רֶ֙קֶם֙ וְאֶת־צ֤וּר וְאֶת־חוּר֙ וְאֶת־רֶ֔בַע חֲמֵ֖שֶׁת מַלְכֵ֣י מִדְיָ֑ן וְאֵת֙ בִּלְעָ֣ם בֶּן־בְּע֔וֹר הָרְג֖וּ בֶּחָֽרֶב׃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וַיִּשְׁבּ֧וּ בְנֵי־יִשְׂרָאֵ֛ל אֶת־נְשֵׁ֥י מִדְיָ֖ן וְאֶת־טַפָּ֑ם וְאֵ֨ת כָּל־בְּהֶמְתָּ֧ם וְאֶת־כָּל־מִקְנֵהֶ֛ם וְאֶת־כָּל־חֵילָ֖ם בָּזָֽזוּ׃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וְאֵ֤ת כָּל־עָרֵיהֶם֙ בְּמ֣וֹשְׁבֹתָ֔ם וְאֵ֖ת כָּל־טִֽירֹתָ֑ם שָׂרְפ֖וּ בָּאֵֽשׁ׃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וַיִּקְחוּ֙ אֶת־כָּל־ הַשָּׁלָ֔ל וְאֵ֖ת כָּל־הַמַּלְק֑וֹחַ בָּאָדָ֖ם וּבַבְּהֵמָֽה׃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וַיָּבִ֡אוּ אֶל־מֹשֶׁה֩ וְאֶל־אֶלְעָזָ֨ר הַכֹּהֵ֜ן וְאֶל־עֲדַ֣ת בְּנֵֽי־יִשְׂרָאֵ֗ל אֶת־הַשְּׁבִ֧י וְאֶת־הַמַּלְק֛וֹחַ וְאֶת־הַשָּׁלָ֖ל אֶל־הַֽמַּחֲנֶ֑ה אֶל־עַֽרְבֹ֣ת מוֹאָ֔ב אֲשֶׁ֖ר עַל־יַרְדֵּ֥ן יְרֵחֽוֹ׃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וַיֵּ֨צְא֜וּ מֹשֶׁ֨ה וְאֶלְעָזָ֧ר הַכֹּהֵ֛ן וְכָל־נְשִׂיאֵ֥י הָעֵדָ֖ה לִקְרָאתָ֑ם אֶל־מִח֖וּץ לַֽמַּחֲנֶֽה׃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וַיִּקְצֹ֣ף מֹשֶׁ֔ה עַ֖ל פְּקוּדֵ֣י הֶחָ֑יִל שָׂרֵ֤י הָאֲלָפִים֙ וְשָׂרֵ֣י הַמֵּא֔וֹת הַבָּאִ֖ים מִצְּבָ֥א הַמִּלְחָמָֽה׃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וַיֹּ֥אמֶר אֲלֵיהֶ֖ם מֹשֶׁ֑ה הַֽחִיִּיתֶ֖ם כָּל־נְקֵבָֽה׃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הֵ֣ן הֵ֜נָּה הָי֨וּ לִבְנֵ֤י יִשְׂרָאֵל֙ בִּדְבַ֣ר בִּלְעָ֔ם לִמְסָר־מַ֥עַל בַּיהוָ֖ה עַל־דְּבַר־פְּע֑וֹר וַתְּהִ֥י הַמַּגֵּפָ֖ה בַּעֲדַ֥ת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וְעַתָּ֕ה הִרְג֥וּ כָל־זָכָ֖ר בַּטָּ֑ף וְכָל־אִשָּׁ֗ה יֹדַ֥עַת אִ֛ישׁ לְמִשְׁכַּ֥ב זָכָ֖ר הֲרֹֽגוּ׃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וְכֹל֙ הַטַּ֣ף בַּנָּשִׁ֔ים אֲשֶׁ֥ר לֹא־יָדְע֖וּ מִשְׁכַּ֣ב זָכָ֑ר הַחֲי֖וּ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וְאַתֶּ֗ם חֲנ֛וּ מִח֥וּץ לַֽמַּחֲנֶ֖ה שִׁבְעַ֣ת יָמִ֑ים כֹּל֩ הֹרֵ֨ג נֶ֜פֶשׁ וְכֹ֣ל ׀ נֹגֵ֣עַ בֶּֽחָלָ֗ל תִּֽתְחַטְּא֞וּ בַּיּ֤וֹם הַשְּׁלִישִׁי֙ וּבַיּ֣וֹם הַשְּׁבִיעִ֔י אַתֶּ֖ם וּשְׁבִיכֶֽם׃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וְכָל־בֶּ֧גֶד וְכָל־כְּלִי־ע֛וֹר וְכָל־מַעֲשֵׂ֥ה עִזִּ֖ים וְכָל־כְּלִי־עֵ֑ץ תִּתְחַטָּֽאוּ׃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וַיֹּ֨אמֶר אֶלְעָזָ֤ר הַכֹּהֵן֙ אֶל־אַנְשֵׁ֣י הַצָּבָ֔א הַבָּאִ֖ים לַמִּלְחָמָ֑ה זֹ֚את חֻקַּ֣ת הַתּוֹרָ֔ה אֲשֶׁר־צִוָּ֥ה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אַ֥ךְ אֶת־הַזָּהָ֖ב וְאֶת־הַכָּ֑סֶף אֶֽת־הַנְּחֹ֙שֶׁת֙ אֶת־הַבַּרְזֶ֔ל אֶֽת־הַבְּדִ֖יל וְאֶת־הָעֹפָֽרֶת׃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כָּל־דָּבָ֞ר אֲשֶׁר־יָבֹ֣א בָאֵ֗שׁ תַּעֲבִ֤ירוּ בָאֵשׁ֙ וְטָהֵ֔ר אַ֕ךְ בְּמֵ֥י נִדָּ֖ה יִתְחַטָּ֑א וְכֹ֨ל אֲשֶׁ֧ר לֹֽא־יָבֹ֛א בָּאֵ֖שׁ תַּעֲבִ֥ירוּ בַמָּֽיִם׃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וְכִבַּסְתֶּ֧ם בִּגְדֵיכֶ֛ם בַּיּ֥וֹם הַשְּׁבִיעִ֖י וּטְהַרְתֶּ֑ם וְאַחַ֖ר תָּבֹ֥אוּ אֶל־הַֽמַּחֲנֶֽה׃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וַיֹּ֥אמֶר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שָׂ֗א אֵ֣ת רֹ֤אשׁ מַלְק֙וֹחַ֙ הַשְּׁבִ֔י בָּאָדָ֖ם וּבַבְּהֵמָ֑ה אַתָּה֙ וְאֶלְעָזָ֣ר הַכֹּהֵ֔ן וְרָאשֵׁ֖י אֲב֥וֹת הָעֵדָֽה׃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וְחָצִ֙יתָ֙ אֶת־הַמַּלְק֔וֹחַ בֵּ֚ין תֹּפְשֵׂ֣י הַמִּלְחָמָ֔ה הַיֹּצְאִ֖ים לַצָּבָ֑א וּבֵ֖ין כָּל־הָעֵדָֽה׃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וַהֲרֵמֹתָ֨ מֶ֜כֶס לַֽיהוָ֗ה מֵאֵ֞ת אַנְשֵׁ֤י הַמִּלְחָמָה֙ הַיֹּצְאִ֣ים לַצָּבָ֔א אֶחָ֣ד נֶ֔פֶשׁ מֵחֲמֵ֖שׁ הַמֵּא֑וֹת מִן־הָאָדָם֙ וּמִן־הַבָּקָ֔ר וּמִן־הַחֲמֹרִ֖ים וּמִן־הַצֹּֽאן׃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מִמַּֽחֲצִיתָ֖ם תִּקָּ֑חוּ וְנָתַתָּ֛ה לְאֶלְעָזָ֥ר הַכֹּהֵ֖ן תְּרוּמַ֥ת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וּמִמַּחֲצִ֨ת בְּנֵֽי־יִשְׂרָאֵ֜ל תִּקַּ֣ח ׀ אֶחָ֣ד ׀ אָחֻ֣ז מִן־הַחֲמִשִּׁ֗ים מִן־הָאָדָ֧ם מִן־הַבָּקָ֛ר מִן־הַחֲמֹרִ֥ים וּמִן־הַצֹּ֖אן מִכָּל־הַבְּהֵמָ֑ה וְנָתַתָּ֤ה אֹתָם֙ לַלְוִיִּ֔ם שֹׁמְרֵ֕י מִשְׁמֶ֖רֶת מִשְׁכַּ֥ן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וַיַּ֣עַשׂ מֹשֶׁ֔ה וְאֶלְעָזָ֖ר הַכֹּהֵ֑ן כַּאֲשֶׁ֛ר 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וַיְהִי֙ הַמַּלְק֔וֹחַ יֶ֣תֶר הַבָּ֔ז אֲשֶׁ֥ר בָּזְז֖וּ עַ֣ם הַצָּבָ֑א צֹ֗אן שֵׁשׁ־מֵא֥וֹת אֶ֛לֶף וְשִׁבְעִ֥ים אֶ֖לֶף וַחֲמֵֽשֶׁת־אֲלָפִֽים׃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וּבָקָ֕ר שְׁנַ֥יִם וְשִׁבְעִ֖ים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וַחֲמֹרִ֕ים אֶחָ֥ד וְשִׁשִּׁ֖ים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וְנֶ֣פֶשׁ אָדָ֔ם מִן־הַ֨נָּשִׁ֔ים אֲשֶׁ֥ר לֹֽא־יָדְע֖וּ מִשְׁכַּ֣ב זָכָ֑ר כָּל־נֶ֕פֶשׁ שְׁנַ֥יִם וּשְׁלֹשִׁ֖ים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וַתְּהִי֙ הַֽמֶּחֱצָ֔ה חֵ֕לֶק הַיֹּצְאִ֖ים בַּצָּבָ֑א מִסְפַּ֣ר הַצֹּ֗אן שְׁלֹשׁ־מֵא֥וֹת אֶ֙לֶף֙ וּשְׁלֹשִׁ֣ים אֶ֔לֶף וְשִׁבְעַ֥ת אֲלָפִ֖ים וַחֲמֵ֥שׁ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וַיְהִ֛י הַמֶּ֥כֶס לַֽיהוָ֖ה מִן־הַצֹּ֑אן שֵׁ֥שׁ מֵא֖וֹת חָמֵ֥שׁ וְשִׁבְעִֽים׃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וְהַ֨בָּקָ֔ר שִׁשָּׁ֥ה וּשְׁלֹשִׁ֖ים אָ֑לֶף וּמִכְסָ֥ם לַיהוָ֖ה שְׁנַ֥יִם וְשִׁבְעִֽים׃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וַחֲמֹרִ֕ים שְׁלֹשִׁ֥ים אֶ֖לֶף וַחֲמֵ֣שׁ מֵא֑וֹת וּמִכְסָ֥ם לַֽיהוָ֖ה אֶחָ֥ד וְשִׁשִּֽׁים׃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וְנֶ֣פֶשׁ אָדָ֔ם שִׁשָּׁ֥ה עָשָׂ֖ר אָ֑לֶף וּמִכְסָם֙ לַֽיהוָ֔ה שְׁנַ֥יִם וּשְׁלֹשִׁ֖ים נָֽפֶשׁ׃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וַיִּתֵּ֣ן מֹשֶׁ֗ה אֶת־מֶ֙כֶס֙ תְּרוּמַ֣ת יְהוָ֔ה לְאֶלְעָזָ֖ר הַכֹּהֵ֑ן כַּאֲשֶׁ֛ר 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וּמִֽמַּחֲצִ֖ית בְּנֵ֣י יִשְׂרָאֵ֑ל אֲשֶׁר֙ חָצָ֣ה מֹשֶׁ֔ה מִן־הָאֲנָשִׁ֖ים הַצֹּבְאִֽים׃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וַתְּהִ֛י מֶחֱצַ֥ת הָעֵדָ֖ה מִן־הַצֹּ֑אן שְׁלֹשׁ־מֵא֥וֹת אֶ֙לֶף֙ וּשְׁלֹשִׁ֣ים אֶ֔לֶף שִׁבְעַ֥ת אֲלָפִ֖ים וַחֲמֵ֥שׁ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וּבָקָ֕ר שִׁשָּׁ֥ה וּשְׁלֹשִׁ֖ים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וַחֲמֹרִ֕ים שְׁלֹשִׁ֥ים אֶ֖לֶף וַחֲמֵ֥שׁ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וְנֶ֣פֶשׁ אָדָ֔ם שִׁשָּׁ֥ה עָשָׂ֖ר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וַיִּקַּ֨ח מֹשֶׁ֜ה מִמַּחֲצִ֣ת בְּנֵֽי־יִשְׂרָאֵ֗ל אֶת־הָֽאָחֻז֙ אֶחָ֣ד מִן־הַחֲמִשִּׁ֔ים מִן־הָאָדָ֖ם וּמִן־הַבְּהֵמָ֑ה וַיִּתֵּ֨ן אֹתָ֜ם לַלְוִיִּ֗ם שֹֽׁמְרֵי֙ מִשְׁמֶ֙רֶת֙ מִשְׁכַּ֣ן יְהוָ֔ה כַּאֲשֶׁ֛ר 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וַֽיִּקְרְבוּ֙ אֶל־מֹשֶׁ֔ה הַפְּקֻדִ֕ים אֲשֶׁ֖ר לְאַלְפֵ֣י הַצָּבָ֑א שָׂרֵ֥י הָאֲלָפִ֖ים וְשָׂרֵ֥י הַמֵּאֽוֹת׃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וַיֹּֽאמְרוּ֙ אֶל־מֹשֶׁ֔ה עֲבָדֶ֣יךָ נָֽשְׂא֗וּ אֶת־רֹ֛אשׁ אַנְשֵׁ֥י הַמִּלְחָמָ֖ה אֲשֶׁ֣ר בְּיָדֵ֑נוּ וְלֹא־נִפְקַ֥ד מִמֶּ֖נּוּ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וַנַּקְרֵ֞ב אֶת־קָרְבַּ֣ן יְהוָ֗ה אִישׁ֩ אֲשֶׁ֨ר מָצָ֤א כְלִֽי־זָהָב֙ אֶצְעָדָ֣ה וְצָמִ֔יד טַבַּ֖עַת עָגִ֣יל וְכוּמָ֑ז לְכַפֵּ֥ר עַל־נַפְשֹׁתֵ֖ינוּ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וַיִּקַּ֨ח מֹשֶׁ֜ה וְאֶלְעָזָ֧ר הַכֹּהֵ֛ן אֶת־הַזָּהָ֖ב מֵֽאִתָּ֑ם כֹּ֖ל כְּלִ֥י מַעֲשֶֽׂה׃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וַיְהִ֣י ׀ כָּל־זְהַ֣ב הַתְּרוּמָ֗ה אֲשֶׁ֤ר הֵרִ֙ימוּ֙ לַֽיהוָ֔ה שִׁשָּׁ֨ה עָשָׂ֥ר אֶ֛לֶף שְׁבַע־מֵא֥וֹת וַחֲמִשִּׁ֖ים שָׁ֑קֶל מֵאֵת֙ שָׂרֵ֣י הָֽאֲלָפִ֔ים וּמֵאֵ֖ת שָׂרֵ֥י הַמֵּאֽוֹת׃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אַנְשֵׁי֙ הַצָּבָ֔א בָּזְז֖וּ אִ֥ישׁ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וַיִּקַּ֨ח מֹשֶׁ֜ה וְאֶלְעָזָ֤ר הַכֹּהֵן֙ אֶת־הַזָּהָ֔ב מֵאֵ֛ת שָׂרֵ֥י הָאֲלָפִ֖ים וְהַמֵּא֑וֹת וַיָּבִ֤אוּ אֹתוֹ֙ אֶל־אֹ֣הֶל מוֹעֵ֔ד זִכָּר֥וֹן לִבְנֵֽי־יִשְׂרָאֵ֖ל לִפְנֵ֥י 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32:1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וּמִקְנֶ֣ה ׀ רַ֗ב הָיָ֞ה לִבְנֵ֧י רְאוּבֵ֛ן וְלִבְנֵי־גָ֖ד עָצ֣וּם מְאֹ֑ד וַיִּרְא֞וּ אֶת־אֶ֤רֶץ יַעְזֵר֙ וְאֶת־אֶ֣רֶץ גִּלְעָ֔ד וְהִנֵּ֥ה הַמָּק֖וֹם מְק֥וֹם מִקְנֶֽה׃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וַיָּבֹ֥אוּ בְנֵֽי־גָ֖ד וּבְנֵ֣י רְאוּבֵ֑ן וַיֹּאמְר֤וּ אֶל־מֹשֶׁה֙ וְאֶל־אֶלְעָזָ֣ר הַכֹּהֵ֔ן וְאֶל־נְשִׂיאֵ֥י הָעֵדָ֖ה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עֲטָר֤וֹת וְדִיבֹן֙ וְיַעְזֵ֣ר וְנִמְרָ֔ה וְחֶשְׁבּ֖וֹן וְאֶלְעָלֵ֑ה וּשְׂבָ֥ם וּנְב֖וֹ וּבְעֹֽן׃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הָאָ֗רֶץ אֲשֶׁ֨ר הִכָּ֤ה יְהוָה֙ לִפְנֵי֙ עֲדַ֣ת יִשְׂרָאֵ֔ל אֶ֥רֶץ מִקְנֶ֖ה הִ֑וא וְלַֽעֲבָדֶ֖יךָ מִקְנֶֽה׃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וַיֹּאמְר֗וּ אִם־מָצָ֤אנוּ חֵן֙ בְּעֵינֶ֔יךָ יֻתַּ֞ן אֶת־הָאָ֧רֶץ הַזֹּ֛את לַעֲבָדֶ֖יךָ לַאֲחֻזָּ֑ה אַל־תַּעֲבִרֵ֖נוּ אֶת־הַיַּרְדֵּֽן׃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וַיֹּ֣אמֶר מֹשֶׁ֔ה לִבְנֵי־גָ֖ד וְלִבְנֵ֣י רְאוּבֵ֑ן הַאַֽחֵיכֶ֗ם יָבֹ֙אוּ֙ לַמִּלְחָמָ֔ה וְאַתֶּ֖ם תֵּ֥שְׁבוּ פֹֽה׃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וְלָ֣מָּה תנואון אֶת־לֵ֖ב בְּנֵ֣י יִשְׂרָאֵ֑ל מֵֽעֲבֹר֙ אֶל־הָאָ֔רֶץ אֲשֶׁר־נָתַ֥ן לָהֶ֖ם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כֹּ֥ה עָשׂ֖וּ אֲבֹתֵיכֶ֑ם בְּשָׁלְחִ֥י אֹתָ֛ם מִקָּדֵ֥שׁ בַּרְנֵ֖עַ לִרְא֥וֹת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וַֽיַּעֲל֞וּ עַד־נַ֣חַל אֶשְׁכּ֗וֹל וַיִּרְאוּ֙ אֶת־הָאָ֔רֶץ וַיָּנִ֕יאוּ אֶת־לֵ֖ב בְּנֵ֣י יִשְׂרָאֵ֑ל לְבִלְתִּי־בֹא֙ אֶל־הָאָ֔רֶץ אֲשֶׁר־נָתַ֥ן לָהֶ֖ם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וַיִּֽחַר־אַ֥ף יְהוָ֖ה בַּיּ֣וֹם הַה֑וּא וַיִּשָּׁבַ֖ע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אִם־יִרְא֨וּ הָאֲנָשִׁ֜ים הָעֹלִ֣ים מִמִּצְרַ֗יִם מִבֶּ֨ן עֶשְׂרִ֤ים שָׁנָה֙ וָמַ֔עְלָה אֵ֚ת הָאֲדָמָ֔ה אֲשֶׁ֥ר נִשְׁבַּ֛עְתִּי לְאַבְרָהָ֥ם לְיִצְחָ֖ק וּֽלְיַעֲקֹ֑ב כִּ֥י לֹא־מִלְא֖וּ אַחֲרָֽי׃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בִּלְתִּ֞י כָּלֵ֤ב בֶּן־יְפֻנֶּה֙ הַקְּנִזִּ֔י וִיהוֹשֻׁ֖עַ בִּן־נ֑וּן כִּ֥י מִלְא֖וּ אַחֲרֵ֥י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וַיִּֽחַר־אַ֤ף יְהוָה֙ בְּיִשְׂרָאֵ֔ל וַיְנִעֵם֙ בַּמִּדְבָּ֔ר אַרְבָּעִ֖ים שָׁנָ֑ה עַד־תֹּם֙ כָּל־הַדּ֔וֹר הָעֹשֶׂ֥ה הָרַ֖ע בְּעֵינֵ֥י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וְהִנֵּ֣ה קַמְתֶּ֗ם תַּ֚חַת אֲבֹ֣תֵיכֶ֔ם תַּרְבּ֖וּת אֲנָשִׁ֣ים חַטָּאִ֑ים לִסְפּ֣וֹת ע֗וֹד עַ֛ל חֲר֥וֹן אַף־יְהוָ֖ה אֶל־יִשְׂרָאֵֽל׃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כִּ֤י תְשׁוּבֻן֙ מֵֽאַחֲרָ֔יו וְיָסַ֣ף ע֔וֹד לְהַנִּיח֖וֹ בַּמִּדְבָּ֑ר וְשִֽׁחַתֶּ֖ם לְכָל־הָעָ֥ם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וַיִּגְּשׁ֤וּ אֵלָיו֙ וַ֣יֹּאמְר֔וּ גִּדְרֹ֥ת צֹ֛אן נִבְנֶ֥ה לְמִקְנֵ֖נוּ פֹּ֑ה וְעָרִ֖ים לְטַפֵּֽנוּ׃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וַאֲנַ֜חְנוּ נֵחָלֵ֣ץ חֻשִׁ֗ים לִפְנֵי֙ בְּנֵ֣י יִשְׂרָאֵ֔ל עַ֛ד אֲשֶׁ֥ר אִם־הֲבִֽיאֹנֻ֖ם אֶל־מְקוֹמָ֑ם וְיָשַׁ֤ב טַפֵּ֙נוּ֙ בְּעָרֵ֣י הַמִּבְצָ֔ר מִפְּנֵ֖י יֹשְׁבֵ֥י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לֹ֥א נָשׁ֖וּב אֶל־בָּתֵּ֑ינוּ עַ֗ד הִתְנַחֵל֙ בְּנֵ֣י יִשְׂרָאֵ֔ל אִ֖ישׁ נַחֲלָתֽוֹ׃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כִּ֣י לֹ֤א נִנְחַל֙ אִתָּ֔ם מֵעֵ֥בֶר לַיַּרְדֵּ֖ן וָהָ֑לְאָה כִּ֣י בָ֤אָה נַחֲלָתֵ֙נוּ֙ אֵלֵ֔ינוּ מֵעֵ֥בֶר הַיַּרְדֵּ֖ן מִזְרָֽחָה׃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וַיֹּ֤אמֶר אֲלֵיהֶם֙ מֹשֶׁ֔ה אִֽם־תַּעֲשׂ֖וּן אֶת־הַדָּבָ֣ר הַזֶּ֑ה אִם־תֵּחָֽלְצ֛וּ לִפְנֵ֥י יְהוָ֖ה לַמִּלְחָמָֽה׃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וְעָבַ֨ר לָכֶ֧ם כָּל־חָל֛וּץ אֶת־הַיַּרְדֵּ֖ן לִפְנֵ֣י יְהוָ֑ה עַ֧ד הוֹרִישׁ֛וֹ אֶת־אֹיְבָ֖יו מִפָּנָֽיו׃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וְנִכְבְּשָׁ֨ה הָאָ֜רֶץ לִפְנֵ֤י יְהוָה֙ וְאַחַ֣ר תָּשֻׁ֔בוּ וִהְיִיתֶ֧ם נְקִיִּ֛ים מֵיְהוָ֖ה וּמִיִּשְׂרָאֵ֑ל וְ֠הָיְתָה הָאָ֨רֶץ הַזֹּ֥את לָכֶ֛ם לַאֲחֻזָּ֖ה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וְאִם־לֹ֤א תַעֲשׂוּן֙ כֵּ֔ן הִנֵּ֥ה חֲטָאתֶ֖ם לַיהוָ֑ה וּדְעוּ֙ חַטַּאתְכֶ֔ם אֲשֶׁ֥ר תִּמְצָ֖א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בְּנֽוּ־לָכֶ֤ם עָרִים֙ לְטַפְּכֶ֔ם וּגְדֵרֹ֖ת לְצֹנַאֲכֶ֑ם וְהַיֹּצֵ֥א מִפִּיכֶ֖ם תַּעֲשֽׂוּ׃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וַיֹּ֤אמֶר בְּנֵי־גָד֙ וּבְנֵ֣י רְאוּבֵ֔ן אֶל־מֹשֶׁ֖ה לֵאמֹ֑ר עֲבָדֶ֣יךָ יַעֲשׂ֔וּ כַּאֲשֶׁ֥ר אֲדֹנִ֖י מְצַוֶּֽה׃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טַפֵּ֣נוּ נָשֵׁ֔ינוּ מִקְנֵ֖נוּ וְכָל־בְּהֶמְתֵּ֑נוּ יִֽהְיוּ־שָׁ֖ם בְּעָרֵ֥י הַגִּלְעָֽד׃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וַעֲבָדֶ֨יךָ יַֽעַבְר֜וּ כָּל־חֲל֥וּץ צָבָ֛א לִפְנֵ֥י יְהוָ֖ה לַמִּלְחָמָ֑ה כַּאֲשֶׁ֥ר אֲדֹנִ֖י דֹּבֵֽר׃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וַיְצַ֤ו לָהֶם֙ מֹשֶׁ֔ה אֵ֚ת אֶלְעָזָ֣ר הַכֹּהֵ֔ן וְאֵ֖ת יְהוֹשֻׁ֣עַ בִּן־נ֑וּן וְאֶת־רָאשֵׁ֛י אֲב֥וֹת הַמַּטּ֖וֹת לִבְנֵ֥י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וַיֹּ֨אמֶר מֹשֶׁ֜ה אֲלֵהֶ֗ם אִם־יַעַבְר֣וּ בְנֵי־גָ֣ד וּבְנֵי־רְאוּבֵ֣ן ׀ אִ֠תְּכֶם אֶֽת־הַיַּרְדֵּ֞ן כָּל־חָל֤וּץ לַמִּלְחָמָה֙ לִפְנֵ֣י יְהוָ֔ה וְנִכְבְּשָׁ֥ה הָאָ֖רֶץ לִפְנֵיכֶ֑ם וּנְתַתֶּ֥ם לָהֶ֛ם אֶת־אֶ֥רֶץ הַגִּלְעָ֖ד לַאֲחֻזָּֽה׃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וְאִם־לֹ֧א יַֽעַבְר֛וּ חֲלוּצִ֖ים אִתְּכֶ֑ם וְנֹֽאחֲז֥וּ בְתֹכְכֶ֖ם בְּאֶ֥רֶץ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וַיַּֽעֲנ֧וּ בְנֵי־גָ֛ד וּבְנֵ֥י רְאוּבֵ֖ן לֵאמֹ֑ר אֵת֩ אֲשֶׁ֨ר דִּבֶּ֧ר יְהוָ֛ה אֶל־עֲבָדֶ֖יךָ כֵּ֥ן נַעֲשֶֽׂה׃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נַ֣חְנוּ נַעֲבֹ֧ר חֲלוּצִ֛ים לִפְנֵ֥י יְהוָ֖ה אֶ֣רֶץ כְּנָ֑עַן וְאִתָּ֙נוּ֙ אֲחֻזַּ֣ת נַחֲלָתֵ֔נוּ מֵעֵ֖בֶר לַיַּרְדֵּֽן׃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וַיִּתֵּ֣ן לָהֶ֣ם ׀ מֹשֶׁ֡ה לִבְנֵי־גָד֩ וְלִבְנֵ֨י רְאוּבֵ֜ן וְלַחֲצִ֣י ׀ שֵׁ֣בֶט ׀ מְנַשֶּׁ֣ה בֶן־יוֹסֵ֗ף אֶת־מַמְלֶ֙כֶת֙ סִיחֹן֙ מֶ֣לֶךְ הָֽאֱמֹרִ֔י וְאֶת־מַמְלֶ֔כֶת ע֖וֹג מֶ֣לֶךְ הַבָּשָׁ֑ן הָאָ֗רֶץ לְעָרֶ֙יהָ֙ בִּגְבֻלֹ֔ת עָרֵ֥י הָאָ֖רֶץ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וַיִּבְנ֣וּ בְנֵי־גָ֔ד אֶת־דִּיבֹ֖ן וְאֶת־עֲטָרֹ֑ת וְאֵ֖ת עֲרֹעֵֽר׃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וְאֶת־עַטְרֹ֥ת שׁוֹפָ֛ן וְאֶת־יַעְזֵ֖ר וְיָגְבֳּהָֽה׃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וְאֶת־בֵּ֥ית נִמְרָ֖ה וְאֶת־בֵּ֣ית הָרָ֑ן עָרֵ֥י מִבְצָ֖ר וְגִדְרֹ֥ת צֹֽאן׃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וּבְנֵ֤י רְאוּבֵן֙ בָּנ֔וּ אֶת־חֶשְׁבּ֖וֹן וְאֶת־אֶלְעָלֵ֑א וְאֵ֖ת קִרְיָתָֽיִם׃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וְאֶת־נְב֞וֹ וְאֶת־בַּ֧עַל מְע֛וֹן מֽוּסַבֹּ֥ת שֵׁ֖ם וְאֶת־שִׂבְמָ֑ה וַיִּקְרְא֣וּ בְשֵׁמֹ֔ת אֶת־שְׁמ֥וֹת הֶעָרִ֖ים אֲשֶׁ֥ר בָּנֽוּ׃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וַיֵּ֨לְכ֜וּ בְּנֵ֨י מָכִ֧יר בֶּן־מְנַשֶּׁ֛ה גִּלְעָ֖דָה וַֽיִּלְכְּדֻ֑הָ וַיּ֖וֹרֶשׁ אֶת־הָאֱמֹרִ֥י אֲשֶׁר־בָּֽהּ׃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וַיִּתֵּ֤ן מֹשֶׁה֙ אֶת־הַגִּלְעָ֔ד לְמָכִ֖יר בֶּן־מְנַשֶּׁ֑ה וַיֵּ֖שֶׁב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וְיָאִ֤יר בֶּן־מְנַשֶּׁה֙ הָלַ֔ךְ וַיִּלְכֹּ֖ד אֶת־חַוֺּתֵיהֶ֑ם וַיִּקְרָ֥א אֶתְהֶ֖ן חַוֺּ֥ת יָאִֽיר׃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וְנֹ֣בַח הָלַ֔ךְ וַיִּלְכֹּ֥ד אֶת־קְנָ֖ת וְאֶת־בְּנֹתֶ֑יהָ וַיִּקְרָ֧א לָ֦ה נֹ֖בַח בִּשְׁמֽוֹ׃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33:1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אֵ֜לֶּה מַסְעֵ֣י בְנֵֽי־יִשְׂרָאֵ֗ל אֲשֶׁ֥ר יָצְא֛וּ מֵאֶ֥רֶץ מִצְרַ֖יִם לְצִבְאֹתָ֑ם בְּיַד־מֹשֶׁ֖ה וְאַהֲרֹֽן׃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וַיִּכְתֹּ֨ב מֹשֶׁ֜ה אֶת־מוֹצָאֵיהֶ֛ם לְמַסְעֵיהֶ֖ם עַל־פִּ֣י יְהוָ֑ה וְאֵ֥לֶּה מַסְעֵיהֶ֖ם לְמוֹצָאֵיהֶֽם׃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וַיִּסְע֤וּ מֵֽרַעְמְסֵס֙ בַּחֹ֣דֶשׁ הָֽרִאשׁ֔וֹן בַּחֲמִשָּׁ֥ה עָשָׂ֛ר י֖וֹם לַחֹ֣דֶשׁ הָרִאשׁ֑וֹן מִֽמָּחֳרַ֣ת הַפֶּ֗סַח יָצְא֤וּ בְנֵֽי־יִשְׂרָאֵל֙ בְּיָ֣ד רָמָ֔ה לְעֵינֵ֖י כָּל־מִצְרָֽיִם׃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וּמִצְרַ֣יִם מְקַבְּרִ֗ים אֵת֩ אֲשֶׁ֨ר הִכָּ֧ה יְהוָ֛ה בָּהֶ֖ם כָּל־בְּכ֑וֹר וּבֵאלֹ֣הֵיהֶ֔ם עָשָׂ֥ה יְהוָ֖ה שְׁפָטִֽים׃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וַיִּסְע֥וּ בְנֵֽי־יִשְׂרָאֵ֖ל מֵרַעְמְסֵ֑ס וַֽיַּחֲנ֖וּ בְּסֻכֹּֽת׃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וַיִּסְע֖וּ מִסֻּכֹּ֑ת וַיַּחֲנ֣וּ בְאֵתָ֔ם אֲשֶׁ֖ר בִּקְצֵ֥ה הַמִּדְבָּֽר׃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וַיִּסְעוּ֙ מֵֽאֵתָ֔ם וַיָּ֙שָׁב֙ עַל־פִּ֣י הַחִירֹ֔ת אֲשֶׁ֥ר עַל־פְּנֵ֖י בַּ֣עַל צְפ֑וֹן וַֽיַּחֲנ֖וּ לִפְנֵ֥י מִגְדֹּֽל׃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וַיִּסְעוּ֙ מִפְּנֵ֣י הַֽחִירֹ֔ת וַיַּֽעַבְר֥וּ בְתוֹךְ־הַיָּ֖ם הַמִּדְבָּ֑רָה וַיֵּ֨לְכ֜וּ דֶּ֣רֶךְ שְׁלֹ֤שֶׁת יָמִים֙ בְּמִדְבַּ֣ר אֵתָ֔ם וַֽיַּחֲנ֖וּ בְּמָרָֽה׃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וַיִּסְעוּ֙ מִמָּרָ֔ה וַיָּבֹ֖אוּ אֵילִ֑מָה וּ֠בְאֵילִם שְׁתֵּ֣ים עֶשְׂרֵ֞ה עֵינֹ֥ת מַ֛יִם וְשִׁבְעִ֥ים תְּמָרִ֖ים וַיַּחֲנוּ־שָֽׁם׃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וַיִּסְע֖וּ מֵאֵילִ֑ם וַֽיַּחֲנ֖וּ עַל־יַם־סֽוּף׃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וַיִּסְע֖וּ מִיַּם־ס֑וּף וַֽיַּחֲנ֖וּ בְּמִדְבַּר־סִֽין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וַיִּסְע֖וּ מִמִּדְבַּר־סִ֑ין וַֽיַּחֲנ֖וּ בְּדָפְקָֽה׃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וַיִּסְע֖וּ מִדָּפְקָ֑ה וַֽיַּחֲנ֖וּ בְּאָלֽוּשׁ׃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וַיִּסְע֖וּ מֵאָל֑וּשׁ וַֽיַּחֲנוּ֙ בִּרְפִידִ֔ם וְלֹא־הָ֨יָה שָׁ֥ם מַ֛יִם לָעָ֖ם לִשְׁתּֽוֹת׃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וַיִּסְע֖וּ מֵרְפִידִ֑ם וַֽיַּחֲנ֖וּ בְּמִדְבַּ֥ר סִינָֽי׃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וַיִּסְע֖וּ מִמִּדְבַּ֣ר סִינָ֑י וַֽיַּחֲנ֖וּ בְּקִבְרֹ֥ת הַֽתַּאֲוָֽה׃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וַיִּסְע֖וּ מִקִּבְרֹ֣ת הַֽתַּאֲוָ֑ה וַֽיַּחֲנ֖וּ בַּחֲצֵרֹֽת׃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וַיִּסְע֖וּ מֵחֲצֵרֹ֑ת וַֽיַּחֲנ֖וּ בְּרִתְמָֽה׃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וַיִּסְע֖וּ מֵרִתְמָ֑ה וַֽיַּחֲנ֖וּ בְּרִמֹּ֥ן פָּֽרֶץ׃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וַיִּסְע֖וּ מֵרִמֹּ֣ן פָּ֑רֶץ וַֽיַּחֲנ֖וּ בְּלִבְנָֽה׃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וַיִּסְע֖וּ מִלִּבְנָ֑ה וַֽיַּחֲנ֖וּ בְּרִסָּֽה׃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וַיִּסְע֖וּ מֵרִסָּ֑ה וַֽיַּחֲנ֖וּ בִּקְהֵלָֽתָה׃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וַיִּסְע֖וּ מִקְּהֵלָ֑תָה וַֽיַּחֲנ֖וּ בְּהַר־שָֽׁפֶר׃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וַיִּסְע֖וּ מֵֽהַר־שָׁ֑פֶר וַֽיַּחֲנ֖וּ בַּחֲרָדָֽה׃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וַיִּסְע֖וּ מֵחֲרָדָ֑ה וַֽיַּחֲנ֖וּ בְּמַקְהֵלֹֽת׃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וַיִּסְע֖וּ מִמַּקְהֵלֹ֑ת וַֽיַּחֲנ֖וּ בְּתָֽחַת׃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וַיִּסְע֖וּ מִתָּ֑חַת וַֽיַּחֲנ֖וּ בְּתָֽרַח׃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וַיִּסְע֖וּ מִתָּ֑רַח וַֽיַּחֲנ֖וּ בְּמִתְקָֽה׃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וַיִּסְע֖וּ מִמִּתְקָ֑ה וַֽיַּחֲנ֖וּ בְּחַשְׁמֹנָֽה׃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וַיִּסְע֖וּ מֵֽחַשְׁמֹנָ֑ה וַֽיַּחֲנ֖וּ בְּמֹסֵרֽוֹת׃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וַיִּסְע֖וּ מִמֹּסֵר֑וֹת וַֽיַּחֲנ֖וּ בִּבְנֵ֥י יַעֲקָֽן׃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וַיִּסְע֖וּ מִבְּנֵ֣י יַעֲקָ֑ן וַֽיַּחֲנ֖וּ בְּחֹ֥ר הַגִּדְגָּֽד׃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וַיִּסְע֖וּ מֵחֹ֣ר הַגִּדְגָּ֑ד וַֽיַּחֲנ֖וּ בְּיָטְבָֽתָה׃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וַיִּסְע֖וּ מִיָּטְבָ֑תָה וַֽיַּחֲנ֖וּ בְּעַבְרֹנָֽה׃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וַיִּסְע֖וּ מֵֽעַבְרֹנָ֑ה וַֽיַּחֲנ֖וּ בְּעֶצְי֥וֹן גָּֽבֶר׃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וַיִּסְע֖וּ מֵעֶצְי֣וֹן גָּ֑בֶר וַיַּחֲנ֥וּ בְמִדְבַּר־צִ֖ן הִ֥וא קָדֵֽשׁ׃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וַיִּסְע֖וּ מִקָּדֵ֑שׁ וַֽיַּחֲנוּ֙ בְּהֹ֣ר הָהָ֔ר בִּקְצֵ֖ה אֶ֥רֶץ אֱדֽוֹם׃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וַיַּעַל֩ אַהֲרֹ֨ן הַכֹּהֵ֜ן אֶל־הֹ֥ר הָהָ֛ר עַל־פִּ֥י יְהוָ֖ה וַיָּ֣מָת שָׁ֑ם בִּשְׁנַ֣ת הָֽאַרְבָּעִ֗ים לְצֵ֤את בְּנֵֽי־יִשְׂרָאֵל֙ מֵאֶ֣רֶץ מִצְרַ֔יִם בַּחֹ֥דֶשׁ הַחֲמִישִׁ֖י בְּאֶחָ֥ד לַחֹֽדֶשׁ׃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וְאַהֲרֹ֔ן בֶּן־שָׁלֹ֧שׁ וְעֶשְׂרִ֛ים וּמְאַ֖ת שָׁנָ֑ה בְּמֹת֖וֹ בְּהֹ֥ר הָהָֽר׃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וַיִּשְׁמַ֗ע הַֽכְּנַעֲנִי֙ מֶ֣לֶךְ עֲרָ֔ד וְהֽוּא־יֹשֵׁ֥ב בַּנֶּ֖גֶב בְּאֶ֣רֶץ כְּנָ֑עַן בְּבֹ֖א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וַיִּסְע֖וּ מֵהֹ֣ר הָהָ֑ר וַֽיַּחֲנ֖וּ בְּצַלְמֹנָֽה׃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וַיִּסְע֖וּ מִצַּלְמֹנָ֑ה וַֽיַּחֲנ֖וּ בְּפוּנֹֽן׃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וַיִּסְע֖וּ מִפּוּנֹ֑ן וַֽיַּחֲנ֖וּ בְּאֹבֹֽת׃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וַיִּסְע֖וּ מֵאֹבֹ֑ת וַֽיַּחֲנ֛וּ בְּעִיֵּ֥י הָעֲבָרִ֖ים בִּגְב֥וּל מוֹאָֽב׃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וַיִּסְע֖וּ מֵעִיִּ֑ים וַֽיַּחֲנ֖וּ בְּדִיבֹ֥ן גָּֽד׃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וַיִּסְע֖וּ מִדִּיבֹ֣ן גָּ֑ד וַֽיַּחֲנ֖וּ בְּעַלְמֹ֥ן דִּבְלָתָֽיְמָה׃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וַיִּסְע֖וּ מֵעַלְמֹ֣ן דִּבְלָתָ֑יְמָה וַֽיַּחֲנ֛וּ בְּהָרֵ֥י הָעֲבָרִ֖ים לִפְנֵ֥י נְבֽוֹ׃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וַיִּסְע֖וּ מֵהָרֵ֣י הָעֲבָרִ֑ים וַֽיַּחֲנוּ֙ בְּעַֽרְבֹ֣ת מוֹאָ֔ב עַ֖ל יַרְדֵּ֥ן יְרֵחֽוֹ׃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וַיַּחֲנ֤וּ עַל־הַיַּרְדֵּן֙ מִבֵּ֣ית הַיְשִׁמֹ֔ת עַ֖ד אָבֵ֣ל הַשִּׁטִּ֑ים בְּעַֽרְבֹ֖ת מוֹאָֽב׃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וַיְדַבֵּ֧ר יְהוָ֛ה אֶל־מֹשֶׁ֖ה בְּעַֽרְבֹ֣ת מוֹאָ֑ב עַל־יַרְדֵּ֥ן יְרֵח֖וֹ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דַּבֵּר֙ אֶל־בְּנֵ֣י יִשְׂרָאֵ֔ל וְאָמַרְתָּ֖ אֲלֵהֶ֑ם כִּ֥י אַתֶּ֛ם עֹבְרִ֥ים אֶת־הַיַּרְדֵּ֖ן אֶל־אֶ֥רֶץ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וְה֨וֹרַשְׁתֶּ֜ם אֶת־כָּל ־יֹשְׁבֵ֤י הָאָ֙רֶץ֙ מִפְּנֵיכֶ֔ם וְאִ֨בַּדְתֶּ֔ם אֵ֖ת כָּל־מַשְׂכִּיֹּתָ֑ם וְאֵ֨ת כָּל־צַלְמֵ֤י מַסֵּֽכֹתָם֙ תְּאַבֵּ֔דוּ וְאֵ֥ת כָּל־בָּמֹתָ֖ם תַּשְׁמִֽידוּ׃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וְהוֹרַשְׁתֶּ֥ם אֶת־הָאָ֖רֶץ וִֽישַׁבְתֶּם־בָּ֑הּ כִּ֥י לָכֶ֛ם נָתַ֥תִּי אֶת־הָאָ֖רֶץ לָרֶ֥שֶׁת אֹתָֽהּ׃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וְהִתְנַחַלְתֶּם֩ אֶת־הָאָ֨רֶץ בְּגוֹרָ֜ל לְמִשְׁפְּחֹֽתֵיכֶ֗ם לָרַ֞ב תַּרְבּ֤וּ אֶת־נַחֲלָתוֹ֙ וְלַמְעַט֙ תַּמְעִ֣יט אֶת־נַחֲלָת֔וֹ אֶל֩ אֲשֶׁר־יֵ֨צֵא ל֥וֹ שָׁ֛מָּה הַגּוֹרָ֖ל ל֣וֹ יִהְיֶ֑ה לְמַטּ֥וֹת אֲבֹתֵיכֶ֖ם תִּתְנֶחָֽלוּ׃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וְאִם־לֹ֨א תוֹרִ֜ישׁוּ אֶת־יֹשְׁבֵ֣י הָאָרֶץ֮ מִפְּנֵיכֶם֒ וְהָיָה֙ אֲשֶׁ֣ר תּוֹתִ֣ירוּ מֵהֶ֔ם לְשִׂכִּים֙ בְּעֵ֣ינֵיכֶ֔ם וְלִצְנִינִ֖ם בְּצִדֵּיכֶ֑ם וְצָרֲר֣וּ אֶתְכֶ֔ם עַל־הָאָ֕רֶץ אֲשֶׁ֥ר אַתֶּ֖ם יֹשְׁבִ֥ים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וְהָיָ֗ה כַּאֲשֶׁ֥ר דִּמִּ֛יתִי לַעֲשׂ֥וֹת לָהֶ֖ם אֶֽעֱשֶׂ֥ה לָכֶֽם׃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34:1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צַ֞ו אֶת־בְּנֵ֤י יִשְׂרָאֵל֙ וְאָמַרְתָּ֣ אֲלֵהֶ֔ם כִּֽי־אַתֶּ֥ם בָּאִ֖ים אֶל־הָאָ֣רֶץ כְּנָ֑עַן זֹ֣את הָאָ֗רֶץ אֲשֶׁ֨ר תִּפֹּ֤ל לָכֶם֙ בְּֽנַחֲלָ֔ה אֶ֥רֶץ כְּנַ֖עַן לִגְבֻלֹתֶֽיהָ׃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וְהָיָ֨ה לָכֶ֧ם פְּאַת־נֶ֛גֶב מִמִּדְבַּר־צִ֖ן עַל־יְדֵ֣י אֱד֑וֹם וְהָיָ֤ה לָכֶם֙ גְּב֣וּל נֶ֔גֶב מִקְצֵ֥ה יָם־הַמֶּ֖לַח קֵֽדְמָה׃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וְנָסַ֣ב לָכֶם֩ הַגְּב֨וּל מִנֶּ֜גֶב לְמַעֲלֵ֤ה עַקְרַבִּים֙ וְעָ֣בַר צִ֔נָה והיה תּֽוֹצְאֹתָ֔יו מִנֶּ֖גֶב לְקָדֵ֣שׁ בַּרְנֵ֑עַ וְיָצָ֥א חֲצַר־אַדָּ֖ר וְעָבַ֥ר עַצְמֹֽנָה׃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וְנָסַ֧ב הַגְּב֛וּל מֵעַצְמ֖וֹן נַ֣חְלָה מִצְרָ֑יִם וְהָי֥וּ תוֹצְאֹתָ֖יו הַיָּֽמָּה׃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וּגְב֣וּל יָ֔ם וְהָיָ֥ה לָכֶ֛ם הַיָּ֥ם הַגָּד֖וֹל וּגְב֑וּל זֶֽה־יִהְיֶ֥ה לָכֶ֖ם גְּב֥וּל יָֽם׃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וְזֶֽה־יִהְיֶ֥ה לָכֶ֖ם גְּב֣וּל צָפ֑וֹן מִן־הַיָּם֙ הַגָּדֹ֔ל תְּתָא֥וּ לָכֶ֖ם הֹ֥ר הָהָֽר׃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מֵהֹ֣ר הָהָ֔ר תְּתָא֖וּ לְבֹ֣א חֲמָ֑ת וְהָי֛וּ תּוֹצְאֹ֥ת הַגְּבֻ֖ל צְדָֽדָה׃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וְיָצָ֤א הַגְּבֻל֙ זִפְרֹ֔נָה וְהָי֥וּ תוֹצְאֹתָ֖יו חֲצַ֣ר עֵינָ֑ן זֶֽה־יִהְיֶ֥ה לָכֶ֖ם גְּב֥וּל צָפֽוֹן׃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וְהִתְאַוִּיתֶ֥ם לָכֶ֖ם לִגְב֣וּל קֵ֑דְמָה מֵחֲצַ֥ר עֵינָ֖ן שְׁפָֽמָה׃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וְיָרַ֨ד הַגְּבֻ֧ל מִשְּׁפָ֛ם הָרִבְלָ֖ה מִקֶּ֣דֶם לָעָ֑יִן וְיָרַ֣ד הַגְּב֔וּל וּמָחָ֛ה עַל־כֶּ֥תֶף יָם־כִּנֶּ֖רֶת קֵֽדְמָה׃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וְיָרַ֤ד הַגְּבוּל֙ הַיַּרְדֵּ֔נָה וְהָי֥וּ תוֹצְאֹתָ֖יו יָ֣ם הַמֶּ֑לַח זֹאת֩ תִּהְיֶ֨ה לָכֶ֥ם הָאָ֛רֶץ לִגְבֻלֹתֶ֖יהָ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וַיְצַ֣ו מֹשֶׁ֔ה אֶת־בְּנֵ֥י יִשְׂרָאֵ֖ל לֵאמֹ֑ר זֹ֣את הָאָ֗רֶץ אֲשֶׁ֨ר תִּתְנַחֲל֤וּ אֹתָהּ֙ בְּגוֹרָ֔ל אֲשֶׁר֙ צִוָּ֣ה יְהוָ֔ה לָתֵ֛ת לְתִשְׁעַ֥ת הַמַּטּ֖וֹת וַחֲצִ֥י הַמַּטֶּֽה׃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כִּ֣י לָקְח֞וּ מַטֵּ֨ה בְנֵ֤י הָראוּבֵנִי֙ לְבֵ֣ית אֲבֹתָ֔ם וּמַטֵּ֥ה בְנֵֽי־הַגָּדִ֖י לְבֵ֣ית אֲבֹתָ֑ם וַחֲצִי֙ מַטֵּ֣ה מְנַשֶּׁ֔ה לָקְח֖וּ נַחֲלָתָֽם׃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שְׁנֵ֥י הַמַּטּ֖וֹת וַחֲצִ֣י הַמַּטֶּ֑ה לָקְח֣וּ נַחֲלָתָ֗ם מֵעֵ֛בֶר לְיַרְדֵּ֥ן יְרֵח֖וֹ קֵ֥דְמָה מִזְרָֽחָה׃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אֵ֚לֶּה שְׁמ֣וֹת הָֽאֲנָשִׁ֔ים אֲשֶׁר־יִנְחֲל֥וּ לָכֶ֖ם אֶת־הָאָ֑רֶץ אֶלְעָזָר֙ הַכֹּהֵ֔ן וִיהוֹשֻׁ֖עַ בִּן־נֽוּן׃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וְנָשִׂ֥יא אֶחָ֛ד נָשִׂ֥יא אֶחָ֖ד מִמַּטֶּ֑ה תִּקְח֖וּ לִנְחֹ֥ל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וְאֵ֖לֶּה שְׁמ֣וֹת הָאֲנָשִׁ֑ים לְמַטֵּ֣ה יְהוּדָ֔ה כָּלֵ֖ב בֶּן־יְפֻנֶּֽה׃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וּלְמַטֵּה֙ בְּנֵ֣י שִׁמְע֔וֹן שְׁמוּאֵ֖ל בֶּן־עַמִּיהֽוּד׃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לְמַטֵּ֣ה בִנְיָמִ֔ן אֱלִידָ֖ד בֶּן־כִּסְלֽוֹן׃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וּלְמַטֵּ֥ה בְנֵי־דָ֖ן נָשִׂ֑יא בֻּקִּ֖י בֶּן־יָגְלִֽי׃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לִבְנֵ֣י יוֹסֵ֔ף לְמַטֵּ֥ה בְנֵֽי־מְנַשֶּׁ֖ה נָשִׂ֑יא חַנִּיאֵ֖ל בֶּן־אֵפֹֽד׃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וּלְמַטֵּ֥ה בְנֵֽי־אֶפְרַ֖יִם נָשִׂ֑יא קְמוּאֵ֖ל בֶּן־שִׁפְטָֽן׃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וּלְמַטֵּ֥ה בְנֵֽי־זְבוּלֻ֖ן נָשִׂ֑יא אֱלִיצָפָ֖ן בֶּן־פַּרְנָֽךְ׃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וּלְמַטֵּ֥ה בְנֵֽי־יִשָׂשכָ֖ר נָשִׂ֑יא פַּלְטִיאֵ֖ל בֶּן־עַזָּֽן׃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וּלְמַטֵּ֥ה בְנֵי־אָשֵׁ֖ר נָשִׂ֑יא אֲחִיה֖וּד בֶּן־שְׁלֹמִֽי׃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וּלְמַטֵּ֥ה בְנֵֽי־נַפְתָּלִ֖י נָשִׂ֑יא פְּדַהְאֵ֖ל בֶּן־עַמִּיהֽוּד׃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אֵ֕לֶּה אֲשֶׁ֖ר צִוָּ֣ה יְהוָ֑ה לְנַחֵ֥ל אֶת־בְּנֵֽי־יִשְׂרָאֵ֖ל בְּאֶ֥רֶץ כְּנָֽעַן׃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35:1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וַיְדַבֵּ֧ר יְהוָ֛ה אֶל־מֹשֶׁ֖ה בְּעַֽרְבֹ֣ת מוֹאָ֑ב עַל־יַרְדֵּ֥ן יְרֵח֖וֹ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צַו֮ אֶת־בְּנֵ֣י יִשְׂרָאֵל֒ וְנָתְנ֣וּ לַלְוִיִּ֗ם מִֽנַּחֲלַ֛ת אֲחֻזָּתָ֖ם עָרִ֣ים לָשָׁ֑בֶת וּמִגְרָ֗שׁ לֶֽעָרִים֙ סְבִיבֹ֣תֵיהֶ֔ם תִּתְּנ֖וּ לַלְוִיִּֽם׃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וְהָי֧וּ הֶֽעָרִ֛ים לָהֶ֖ם לָשָׁ֑בֶת וּמִגְרְשֵׁיהֶ֗ם יִהְי֤וּ לִבְהֶמְתָּם֙ וְלִרְכֻשָׁ֔ם וּלְכֹ֖ל חַיָּתָֽם׃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וּמִגְרְשֵׁי֙ הֶֽעָרִ֔ים אֲשֶׁ֥ר תִּתְּנ֖וּ לַלְוִיִּ֑ם מִקִּ֤יר הָעִיר֙ וָח֔וּצָה אֶ֥לֶף אַמָּ֖ה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וּמַדֹּתֶ֞ם מִח֣וּץ לָעִ֗יר אֶת־פְּאַת־קֵ֣דְמָה אַלְפַּ֪יִם בָּֽאַמָּ֟ה וְאֶת־פְּאַת־נֶגֶב֩ אַלְפַּ֨יִם בָּאַמָּ֜ה וְאֶת־פְּאַת־יָ֣ם ׀ אַלְפַּ֣יִם בָּֽאַמָּ֗ה וְאֵ֨ת פְּאַ֥ת צָפ֛וֹן אַלְפַּ֥יִם בָּאַמָּ֖ה וְהָעִ֣יר בַּתָּ֑וֶךְ זֶ֚ה יִהְיֶ֣ה לָהֶ֔ם מִגְרְשֵׁ֖י הֶעָרִֽים׃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וְאֵ֣ת הֶֽעָרִ֗ים אֲשֶׁ֤ר תִּתְּנוּ֙ לַלְוִיִּ֔ם אֵ֚ת שֵׁשׁ־עָרֵ֣י הַמִּקְלָ֔ט אֲשֶׁ֣ר תִּתְּנ֔וּ לָנֻ֥ס שָׁ֖מָּה הָרֹצֵ֑חַ וַעֲלֵיהֶ֣ם תִּתְּנ֔וּ אַרְבָּעִ֥ים וּשְׁתַּ֖יִם 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כָּל־הֶעָרִ֗ים אֲשֶׁ֤ר תִּתְּנוּ֙ לַלְוִיִּ֔ם אַרְבָּעִ֥ים וּשְׁמֹנֶ֖ה עִ֑יר אֶתְהֶ֖ן וְאֶת־מִגְרְשֵׁיהֶֽן׃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וְהֶֽעָרִ֗ים אֲשֶׁ֤ר תִּתְּנוּ֙ מֵאֲחֻזַּ֣ת בְּנֵי־יִשְׂרָאֵ֔ל מֵאֵ֤ת הָרַב֙ תַּרְבּ֔וּ וּמֵאֵ֥ת הַמְעַ֖ט תַּמְעִ֑יטוּ אִ֗ישׁ כְּפִ֤י נַחֲלָתוֹ֙ אֲשֶׁ֣ר יִנְחָ֔לוּ יִתֵּ֥ן מֵעָרָ֖יו לַלְוִיִּֽם׃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דַּבֵּר֙ אֶל־בְּנֵ֣י יִשְׂרָאֵ֔ל וְאָמַרְתָּ֖ אֲלֵהֶ֑ם כִּ֥י אַתֶּ֛ם עֹבְרִ֥ים אֶת־הַיַּרְדֵּ֖ן אַ֥רְצָה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וְהִקְרִיתֶ֤ם לָכֶם֙ עָרִ֔ים עָרֵ֥י מִקְלָ֖ט תִּהְיֶ֣ינָה לָכֶ֑ם וְנָ֥ס שָׁ֙מָּה֙ רֹצֵ֔חַ מַכֵּה־נֶ֖פֶשׁ בִּשְׁגָגָֽה׃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וְהָי֨וּ לָכֶ֧ם הֶעָרִ֛ים לְמִקְלָ֖ט מִגֹּאֵ֑ל וְלֹ֤א יָמוּת֙ הָרֹצֵ֔חַ עַד־עָמְד֛וֹ לִפְנֵ֥י הָעֵדָ֖ה לַמִּשְׁפָּֽט׃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וְהֶעָרִ֖ים אֲשֶׁ֣ר תִּתֵּ֑נוּ שֵׁשׁ־עָרֵ֥י מִקְלָ֖ט תִּהְיֶ֥ינָה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אֵ֣ת ׀ שְׁלֹ֣שׁ הֶעָרִ֗ים תִּתְּנוּ֙ מֵעֵ֣בֶר לַיַּרְדֵּ֔ן וְאֵת֙ שְׁלֹ֣שׁ הֶֽעָרִ֔ים תִּתְּנ֖וּ בְּאֶ֣רֶץ כְּנָ֑עַן עָרֵ֥י מִקְלָ֖ט תִּהְיֶֽינָה׃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לִבְנֵ֣י יִשְׂרָאֵ֗ל וְלַגֵּ֤ר וְלַתּוֹשָׁב֙ בְּתוֹכָ֔ם תִּהְיֶ֛ינָה שֵׁשׁ־הֶעָרִ֥ים הָאֵ֖לֶּה לְמִקְלָ֑ט לָנ֣וּס שָׁ֔מָּה כָּל־מַכֵּה־נֶ֖פֶשׁ בִּשְׁגָגָֽה׃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וְאִם־בִּכְלִ֨י בַרְזֶ֧ל ׀ הִכָּ֛הוּ וַיָּמֹ֖ת רֹצֵ֣חַֽ ה֑וּא מ֥וֹת יוּמַ֖ת הָרֹצֵֽחַ׃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וְאִ֡ם בְּאֶ֣בֶן יָד֩ אֲשֶׁר־יָמ֨וּת בָּ֥הּ הִכָּ֛הוּ וַיָּמֹ֖ת רֹצֵ֣חַֽ ה֑וּא מ֥וֹת יוּמַ֖ת הָרֹצֵֽחַ׃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א֡וֹ בִּכְלִ֣י עֵֽץ־יָד֩ אֲשֶׁר־יָמ֨וּת בּ֥וֹ הִכָּ֛הוּ וַיָּמֹ֖ת רֹצֵ֣חַֽ ה֑וּא מ֥וֹת יוּמַ֖ת הָרֹצֵֽחַ׃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גֹּאֵ֣ל הַדָּ֔ם ה֥וּא יָמִ֖ית אֶת־הָרֹצֵ֑חַ בְּפִגְעוֹ־ב֖וֹ ה֥וּא יְמִיתֶֽנּוּ׃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וְאִם־בְּשִׂנְאָ֖ה יֶהְדָּפֶ֑נּוּ אֽוֹ־הִשְׁלִ֥יךְ עָלָ֛יו בִּצְדִיָּ֖ה וַיָּמֹֽת׃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א֣וֹ בְאֵיבָ֞ה הִכָּ֤הוּ בְיָדוֹ֙ וַיָּמֹ֔ת מֽוֹת־יוּמַ֥ת הַמַּכֶּ֖ה רֹצֵ֣חַֽ ה֑וּא גֹּאֵ֣ל הַדָּ֗ם יָמִ֛ית אֶת־הָרֹצֵ֖חַ בְּפִגְעוֹ־בֽוֹ׃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וְאִם־בְּפֶ֥תַע בְּלֹא־אֵיבָ֖ה הֲדָפ֑וֹ אוֹ־הִשְׁלִ֥יךְ עָלָ֛יו כָּל־כְּלִ֖י בְּלֹ֥א צְדִיָּֽה׃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א֣וֹ בְכָל־אֶ֜בֶן אֲשֶׁר־יָמ֥וּת בָּהּ֙ בְּלֹ֣א רְא֔וֹת וַיַּפֵּ֥ל עָלָ֖יו וַיָּמֹ֑ת וְהוּא֙ לֹא־אוֹיֵ֣ב ל֔וֹ וְלֹ֥א מְבַקֵּ֖שׁ רָעָתֽוֹ׃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וְשָֽׁפְטוּ֙ הָֽעֵדָ֔ה בֵּ֚ין הַמַּכֶּ֔ה וּבֵ֖ין גֹּאֵ֣ל הַדָּ֑ם עַ֥ל הַמִּשְׁפָּטִ֖ים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וְהִצִּ֨ילוּ הָעֵדָ֜ה אֶת־הָרֹצֵ֗חַ מִיַּד֮ גֹּאֵ֣ל הַדָּם֒ וְהֵשִׁ֤יבוּ אֹתוֹ֙ הָֽעֵדָ֔ה אֶל־עִ֥יר מִקְלָט֖וֹ אֲשֶׁר־נָ֣ס שָׁ֑מָּה וְיָ֣שַׁב בָּ֗הּ עַד־מוֹת֙ הַכֹּהֵ֣ן הַגָּדֹ֔ל אֲשֶׁר־מָשַׁ֥ח אֹת֖וֹ בְּשֶׁ֥מֶן 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וְאִם־יָצֹ֥א יֵצֵ֖א הָרֹצֵ֑חַ אֶת־גְּבוּל֙ עִ֣יר מִקְלָט֔וֹ אֲשֶׁ֥ר יָנ֖וּס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וּמָצָ֤א אֹתוֹ֙ גֹּאֵ֣ל הַדָּ֔ם מִח֕וּץ לִגְב֖וּל עִ֣יר מִקְלָט֑וֹ וְרָצַ֞ח גֹּאֵ֤ל הַדָּם֙ אֶת־הָ֣רֹצֵ֔חַ אֵ֥ין ל֖וֹ דָּֽם׃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כִּ֣י בְעִ֤יר מִקְלָטוֹ֙ יֵשֵׁ֔ב עַד־מ֖וֹת הַכֹּהֵ֣ן הַגָּדֹ֑ל וְאַחֲרֵ֥י מוֹת֙ הַכֹּהֵ֣ן הַגָּדֹ֔ל יָשׁוּב֙ הָרֹצֵ֔חַ אֶל־אֶ֖רֶץ אֲחֻזָּתֽוֹ׃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וְהָי֨וּ אֵ֧לֶּה לָכֶ֛ם לְחֻקַּ֥ת מִשְׁפָּ֖ט לְדֹרֹתֵיכֶ֑ם בְּכֹ֖ל מוֹשְׁבֹתֵיכֶֽם׃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כָּל־מַ֨כֵּה־נֶ֔פֶשׁ לְפִ֣י עֵדִ֔ים יִרְצַ֖ח אֶת־הָרֹצֵ֑חַ וְעֵ֣ד אֶחָ֔ד לֹא־יַעֲנֶ֥ה בְנֶ֖פֶשׁ לָמֽוּת׃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וְלֹֽא־תִקְח֥וּ כֹ֙פֶר֙ לְנֶ֣פֶשׁ רֹצֵ֔חַ אֲשֶׁר־ה֥וּא רָשָׁ֖ע לָמ֑וּת כִּי־מ֖וֹת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וְלֹא־תִקְח֣וּ כֹ֔פֶר לָנ֖וּס אֶל־עִ֣יר מִקְלָט֑וֹ לָשׁוּב֙ לָשֶׁ֣בֶת בָּאָ֔רֶץ עַד־מ֖וֹת 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וְלֹֽא־תַחֲנִ֣יפוּ אֶת־הָאָ֗רֶץ אֲשֶׁ֤ר אַתֶּם֙ בָּ֔הּ כִּ֣י הַדָּ֔ם ה֥וּא יַחֲנִ֖יף אֶת־הָאָ֑רֶץ וְלָאָ֣רֶץ לֹֽא־יְכֻפַּ֗ר לַדָּם֙ אֲשֶׁ֣ר שֻׁפַּךְ־בָּ֔הּ כִּי־אִ֖ם בְּדַ֥ם שֹׁפְכֽוֹ׃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וְלֹ֧א תְטַמֵּ֣א אֶת־הָאָ֗רֶץ אֲשֶׁ֤ר אַתֶּם֙ יֹשְׁבִ֣ים בָּ֔הּ אֲשֶׁ֥ר אֲנִ֖י שֹׁכֵ֣ן בְּתוֹכָ֑הּ כִּ֚י אֲנִ֣י יְהוָ֔ה שֹׁכֵ֕ן בְּת֖וֹךְ בְּנֵ֥י יִשְׂרָאֵֽל׃ פ</w:t>
      </w:r>
    </w:p>
    <w:p>
      <w:pPr>
        <w:pStyle w:val="Heading2"/>
        <w:bidi/>
      </w:pPr>
      <w:r>
        <w:rPr>
          <w:rtl/>
          <w:cs/>
          <w:lang w:val="he_IL" w:bidi="he_IL"/>
        </w:rPr>
        <w:t>Numbers 36:1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וַֽיִּקְרְב֞וּ רָאשֵׁ֣י הָֽאָב֗וֹת לְמִשְׁפַּ֤חַת בְּנֵֽי־גִלְעָד֙ בֶּן־מָכִ֣יר בֶּן־מְנַשֶּׁ֔ה מִֽמִּשְׁפְּחֹ֖ת בְּנֵ֣י יוֹסֵ֑ף וַֽיְדַבְּר֞וּ לִפְנֵ֤י מֹשֶׁה֙ וְלִפְנֵ֣י הַנְּשִׂאִ֔ים רָאשֵׁ֥י אָב֖וֹת לִבְנֵ֥י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וַיֹּאמְר֗וּ אֶת־אֲדֹנִי֙ צִוָּ֣ה יְהוָ֔ה לָתֵ֨ת אֶת־הָאָ֧רֶץ בְּנַחֲלָ֛ה בְּגוֹרָ֖ל לִבְנֵ֣י יִשְׂרָאֵ֑ל וַֽאדֹנִי֙ צֻוָּ֣ה בַֽיהוָ֔ה לָתֵ֗ת אֶֽת־נַחֲלַ֛ת צְלָפְחָ֥ד אָחִ֖ינוּ לִבְנֹתָֽיו׃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וְ֠הָיוּ לְאֶחָ֞ד מִבְּנֵ֨י שִׁבְטֵ֥י בְנֵֽי־יִשְׂרָאֵל֮ לְנָשִׁים֒ וְנִגְרְעָ֤ה נַחֲלָתָן֙ מִנַּחֲלַ֣ת אֲבֹתֵ֔ינוּ וְנוֹסַ֕ף עַ֚ל נַחֲלַ֣ת הַמַּטֶּ֔ה אֲשֶׁ֥ר תִּהְיֶ֖ינָה לָהֶ֑ם וּמִגֹּרַ֥ל נַחֲלָתֵ֖נוּ יִגָּרֵֽעַ׃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וְאִם־יִהְיֶ֣ה הַיֹּבֵל֮ לִבְנֵ֣י יִשְׂרָאֵל֒ וְנֽוֹסְפָה֙ נַחֲלָתָ֔ן עַ֚ל נַחֲלַ֣ת הַמַּטֶּ֔ה אֲשֶׁ֥ר תִּהְיֶ֖ינָה לָהֶ֑ם וּמִֽנַּחֲלַת֙ מַטֵּ֣ה אֲבֹתֵ֔ינוּ יִגָּרַ֖ע נַחֲלָתָֽן׃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וַיְצַ֤ו מֹשֶׁה֙ אֶת־בְּנֵ֣י יִשְׂרָאֵ֔ל עַל־פִּ֥י יְהוָ֖ה לֵאמֹ֑ר כֵּ֛ן מַטֵּ֥ה בְנֵֽי־יוֹסֵ֖ף דֹּבְרִֽים׃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זֶ֣ה הַדָּבָ֞ר אֲשֶׁר־צִוָּ֣ה יְהוָ֗ה לִבְנ֤וֹת צְלָפְחָד֙ לֵאמֹ֔ר לַטּ֥וֹב בְּעֵינֵיהֶ֖ם תִּהְיֶ֣ינָה לְנָשִׁ֑ים אַ֗ךְ לְמִשְׁפַּ֛חַת מַטֵּ֥ה אֲבִיהֶ֖ם תִּהְיֶ֥ינָה לְנָשִֽׁים׃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וְלֹֽא־תִסֹּ֤ב נַחֲלָה֙ לִבְנֵ֣י יִשְׂרָאֵ֔ל מִמַּטֶּ֖ה אֶל־מַטֶּ֑ה כִּ֣י אִ֗ישׁ בְּנַחֲלַת֙ מַטֵּ֣ה אֲבֹתָ֔יו יִדְבְּק֖וּ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וְכָל־בַּ֞ת יֹרֶ֣שֶׁת נַחֲלָ֗ה מִמַּטּוֹת֮ בְּנֵ֣י יִשְׂרָאֵל֒ לְאֶחָ֗ד מִמִּשְׁפַּ֛חַת מַטֵּ֥ה אָבִ֖יהָ תִּהְיֶ֣ה לְאִשָּׁ֑ה לְמַ֗עַן יִֽירְשׁוּ֙ בְּנֵ֣י יִשְׂרָאֵ֔ל אִ֖ישׁ נַחֲלַ֥ת אֲבֹתָֽיו׃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וְלֹֽא־תִסֹּ֧ב נַחֲלָ֛ה מִמַּטֶּ֖ה לְמַטֶּ֣ה אַחֵ֑ר כִּי־אִישׁ֙ בְּנַ֣חֲלָת֔וֹ יִדְבְּק֕וּ מַטּ֖וֹת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כַּאֲשֶׁ֛ר צִוָּ֥ה יְהוָ֖ה אֶת־מֹשֶׁ֑ה כֵּ֥ן עָשׂ֖וּ בְּנ֥וֹת צְלָפְחָֽד׃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וַתִּהְיֶ֜ינָה מַחְלָ֣ה תִרְצָ֗ה וְחָגְלָ֧ה וּמִלְכָּ֛ה וְנֹעָ֖ה בְּנ֣וֹת צְלָפְחָ֑ד לִבְנֵ֥י דֹדֵיהֶ֖ן לְנָשִֽׁים׃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מִֽמִּשְׁפְּחֹ֛ת בְּנֵֽי־מְנַשֶּׁ֥ה בֶן־יוֹסֵ֖ף הָי֣וּ לְנָשִׁ֑ים וַתְּהִי֙ נַחֲלָתָ֔ן עַל־מַטֵּ֖ה מִשְׁפַּ֥חַת אֲבִיהֶֽן׃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אֵ֣לֶּה הַמִּצְוֺ֞ת וְהַמִּשְׁפָּטִ֗ים אֲשֶׁ֨ר צִוָּ֧ה יְהוָ֛ה בְּיַד־מֹשֶׁ֖ה אֶל־בְּנֵ֣י יִשְׂרָאֵ֑ל בְּעַֽרְבֹ֣ת מוֹאָ֔ב עַ֖ל יַרְדֵּ֥ן יְרֵחֽוֹ׃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