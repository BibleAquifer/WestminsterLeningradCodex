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  <w:t>Resource: The Westminster Leningrad Codex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b/>
          <w:rtl/>
          <w:cs/>
          <w:lang w:val="he_IL" w:bidi="he_IL"/>
        </w:rPr>
        <w:t>The Westminster Leningrad Codex</w:t>
      </w:r>
      <w:r>
        <w:rPr>
          <w:rtl/>
          <w:cs/>
          <w:lang w:val="he_IL" w:bidi="he_IL"/>
        </w:rPr>
        <w:t xml:space="preserve"> © 2019 </w:t>
      </w:r>
      <w:hyperlink r:id="rId13">
        <w:r>
          <w:rPr>
            <w:rtl/>
            <w:cs/>
            <w:lang w:val="he_IL" w:bidi="he_IL"/>
          </w:rPr>
          <w:rPr>
            <w:color w:val="0000EE"/>
            <w:u w:val="single"/>
          </w:rPr>
          <w:t>Open Scriptures Hebrew Bible Project</w:t>
        </w:r>
      </w:hyperlink>
      <w:r>
        <w:rPr>
          <w:rtl/>
          <w:cs/>
          <w:lang w:val="he_IL" w:bidi="he_IL"/>
        </w:rPr>
        <w:t xml:space="preserve">, licensed under a </w:t>
      </w:r>
      <w:hyperlink r:id="rId14">
        <w:r>
          <w:rPr>
            <w:rtl/>
            <w:cs/>
            <w:lang w:val="he_IL" w:bidi="he_IL"/>
          </w:rPr>
          <w:rPr>
            <w:color w:val="0000EE"/>
            <w:u w:val="single"/>
          </w:rPr>
          <w:t>Creative Commons Attribution 4.0 International License.</w:t>
        </w:r>
      </w:hyperlink>
      <w:r>
        <w:rPr>
          <w:rtl/>
          <w:cs/>
          <w:lang w:val="he_IL" w:bidi="he_IL"/>
        </w:rPr>
        <w:t>.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pStyle w:val="Heading1"/>
        <w:bidi/>
      </w:pPr>
      <w:r>
        <w:rPr>
          <w:rtl/>
          <w:cs/>
          <w:lang w:val="he_IL" w:bidi="he_IL"/>
        </w:rPr>
        <w:t>The Westminster Leningrad Codex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he_IL" w:bidi="he_IL"/>
        </w:rPr>
      </w:r>
    </w:p>
    <w:p>
      <w:pPr>
        <w:pStyle w:val="Heading2"/>
        <w:bidi/>
      </w:pP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  <w:t xml:space="preserve"> </w:t>
      </w:r>
      <w:r>
        <w:rPr>
          <w:rtl/>
          <w:cs/>
          <w:lang w:val="he_IL" w:bidi="he_IL"/>
        </w:rPr>
      </w:r>
      <w:r>
        <w:rPr>
          <w:rtl/>
          <w:cs/>
          <w:lang w:val="he_IL" w:bidi="he_IL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he_IL" w:bidi="he_IL"/>
        </w:rPr>
        <w:t>Jonah 1:1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וַֽיְהִי֙ דְּבַר־יְהוָ֔ה אֶל־יוֹנָ֥ה בֶן־אֲמִתַּ֖י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ק֠וּם לֵ֧ךְ אֶל־נִֽינְוֵ֛ה הָעִ֥יר הַגְּדוֹלָ֖ה וּקְרָ֣א עָלֶ֑יהָ כִּֽי־עָלְתָ֥ה רָעָתָ֖ם לְפָנָֽי׃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וַיָּ֤קָם יוֹנָה֙ לִבְרֹ֣חַ תַּרְשִׁ֔ישָׁה מִלִּפְנֵ֖י יְהוָ֑ה וַיֵּ֨רֶד יָפ֜וֹ וַיִּמְצָ֥א אָנִיָּ֣ה ׀ בָּאָ֣ה תַרְשִׁ֗ישׁ וַיִּתֵּ֨ן שְׂכָרָ֜הּ וַיֵּ֤רֶד בָּהּ֙ לָב֤וֹא עִמָּהֶם֙ תַּרְשִׁ֔ישָׁה מִלִּפְנֵ֖י יְהוָֽה׃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וַֽיהוָ֗ה הֵטִ֤יל רֽוּחַ־גְּדוֹלָה֙ אֶל־הַיָּ֔ם וַיְהִ֥י סַֽעַר־גָּד֖וֹל בַּיָּ֑ם וְהָ֣אֳנִיָּ֔ה חִשְּׁבָ֖ה לְהִשָּׁבֵֽר׃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וַיִּֽירְא֣וּ הַמַּלָּחִ֗ים וַֽיִּזְעֲקוּ֮ אִ֣ישׁ אֶל־אֱלֹהָיו֒ וַיָּטִ֨לוּ אֶת־הַכֵּלִ֜ים אֲשֶׁ֤ר בָּֽאֳנִיָּה֙ אֶל־הַיָּ֔ם לְהָקֵ֖ל מֵֽעֲלֵיהֶ֑ם וְיוֹנָ֗ה יָרַד֙ אֶל־יַרְכְּתֵ֣י הַסְּפִינָ֔ה וַיִּשְׁכַּ֖ב וַיֵּרָדַֽם׃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וַיִּקְרַ֤ב אֵלָיו֙ רַ֣ב הַחֹבֵ֔ל וַיֹּ֥אמֶר ל֖וֹ מַה־לְּךָ֣ נִרְדָּ֑ם ק֚וּם קְרָ֣א אֶל־אֱלֹהֶ֔יךָ אוּלַ֞י יִתְעַשֵּׁ֧ת הָאֱלֹהִ֛ים לָ֖נוּ וְלֹ֥א נֹאבֵֽד׃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וַיֹּאמְר֞וּ אִ֣ישׁ אֶל־רֵעֵ֗הוּ לְכוּ֙ וְנַפִּ֣ילָה גֽוֹרָל֔וֹת וְנֵ֣דְעָ֔ה בְּשֶׁלְּמִ֛י הָרָעָ֥ה הַזֹּ֖את לָ֑נוּ וַיַּפִּ֙לוּ֙ גּֽוֹרָל֔וֹת וַיִּפֹּ֥ל הַגּוֹרָ֖ל עַל־יוֹנָֽה׃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וַיֹּאמְר֣וּ אֵלָ֔יו הַגִּידָה־ נָּ֣א לָ֔נוּ בַּאֲשֶׁ֛ר לְמִי־הָרָעָ֥ה הַזֹּ֖את לָ֑נוּ מַה־מְּלַאכְתְּךָ֙ וּמֵאַ֣יִן תָּב֔וֹא מָ֣ה אַרְצֶ֔ךָ וְאֵֽי־מִזֶּ֥ה עַ֖ם אָֽתָּה׃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וַיֹּ֥אמֶר אֲלֵיהֶ֖ם עִבְרִ֣י אָנֹ֑כִי וְאֶת־יְהוָ֞ה אֱלֹהֵ֤י הַשָּׁמַ֙יִם֙ אֲנִ֣י יָרֵ֔א אֲשֶׁר־עָשָׂ֥ה אֶת־הַיָּ֖ם וְאֶת־הַיַּבָּשָֽׁה׃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וַיִּֽירְא֤וּ הָֽאֲנָשִׁים֙ יִרְאָ֣ה גְדוֹלָ֔ה וַיֹּאמְר֥וּ אֵלָ֖יו מַה־זֹּ֣את עָשִׂ֑יתָ כִּֽי־יָדְע֣וּ הָאֲנָשִׁ֗ים כִּֽי־מִלִּפְנֵ֤י יְהוָה֙ ה֣וּא בֹרֵ֔חַ כִּ֥י הִגִּ֖יד לָהֶֽם׃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וַיֹּאמְר֤וּ אֵלָיו֙ מַה־נַּ֣עֲשֶׂה לָּ֔ךְ וְיִשְׁתֹּ֥ק הַיָּ֖ם מֵֽעָלֵ֑ינוּ כִּ֥י הַיָּ֖ם הוֹלֵ֥ךְ וְסֹעֵֽר׃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12</w:t>
      </w:r>
      <w:r>
        <w:rPr>
          <w:rtl/>
          <w:cs/>
          <w:lang w:val="he_IL" w:bidi="he_IL"/>
        </w:rPr>
        <w:t xml:space="preserve"> וַיֹּ֣אמֶר אֲלֵיהֶ֗ם שָׂא֙וּנִי֙ וַהֲטִילֻ֣נִי אֶל־הַיָּ֔ם וְיִשְׁתֹּ֥ק הַיָּ֖ם מֵֽעֲלֵיכֶ֑ם כִּ֚י יוֹדֵ֣עַ אָ֔נִי כִּ֣י בְשֶׁלִּ֔י הַסַּ֧עַר הַגָּד֛וֹל הַזֶּ֖ה עֲלֵיכֶֽם׃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13</w:t>
      </w:r>
      <w:r>
        <w:rPr>
          <w:rtl/>
          <w:cs/>
          <w:lang w:val="he_IL" w:bidi="he_IL"/>
        </w:rPr>
        <w:t xml:space="preserve"> וַיַּחְתְּר֣וּ הָאֲנָשִׁ֗ים לְהָשִׁ֛יב אֶל־הַיַּבָּשָׁ֖ה וְלֹ֣א יָכֹ֑לוּ כִּ֣י הַיָּ֔ם הוֹלֵ֥ךְ וְסֹעֵ֖ר עֲלֵיהֶֽם׃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14</w:t>
      </w:r>
      <w:r>
        <w:rPr>
          <w:rtl/>
          <w:cs/>
          <w:lang w:val="he_IL" w:bidi="he_IL"/>
        </w:rPr>
        <w:t xml:space="preserve"> וַיִּקְרְא֨וּ אֶל־יְהוָ֜ה וַיֹּאמְר֗וּ אָנָּ֤ה יְהוָה֙ אַל־נָ֣א נֹאבְדָ֗ה בְּנֶ֙פֶשׁ֙ הָאִ֣ישׁ הַזֶּ֔ה וְאַל־תִּתֵּ֥ן עָלֵ֖ינוּ דָּ֣ם נָקִ֑יא כִּֽי־אַתָּ֣ה יְהוָ֔ה כַּאֲשֶׁ֥ר חָפַ֖צְתָּ עָשִֽׂיתָ׃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15</w:t>
      </w:r>
      <w:r>
        <w:rPr>
          <w:rtl/>
          <w:cs/>
          <w:lang w:val="he_IL" w:bidi="he_IL"/>
        </w:rPr>
        <w:t xml:space="preserve"> וַיִּשְׂאוּ֙ אֶת־יוֹנָ֔ה וַיְטִלֻ֖הוּ אֶל־הַיָּ֑ם וַיַּעֲמֹ֥ד הַיָּ֖ם מִזַּעְפּֽוֹ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16</w:t>
      </w:r>
      <w:r>
        <w:rPr>
          <w:rtl/>
          <w:cs/>
          <w:lang w:val="he_IL" w:bidi="he_IL"/>
        </w:rPr>
        <w:t xml:space="preserve"> וַיִּֽירְא֧וּ הָאֲנָשִׁ֛ים יִרְאָ֥ה גְדוֹלָ֖ה אֶת־יְהוָ֑ה וַיִּֽזְבְּחוּ־זֶ֙בַח֙ לַֽיהוָ֔ה וַֽיִּדְּר֖וּ נְדָרִֽים׃</w:t>
      </w:r>
    </w:p>
    <w:p>
      <w:pPr>
        <w:pStyle w:val="Heading2"/>
        <w:bidi/>
      </w:pPr>
      <w:r>
        <w:rPr>
          <w:rtl/>
          <w:cs/>
          <w:lang w:val="he_IL" w:bidi="he_IL"/>
        </w:rPr>
        <w:t>Jonah 2:1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וַיְמַ֤ן יְהוָה֙ דָּ֣ג גָּד֔וֹל לִבְלֹ֖עַ אֶת־יוֹנָ֑ה וַיְהִ֤י יוֹנָה֙ בִּמְעֵ֣י הַדָּ֔ג שְׁלֹשָׁ֥ה יָמִ֖ים וּשְׁלֹשָׁ֥ה לֵילֽוֹת׃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וַיִּתְפַּלֵּ֣ל יוֹנָ֔ה אֶל־יְהוָ֖ה אֱלֹהָ֑יו מִמְּעֵ֖י הַדָּגָֽה׃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וַיֹּ֗אמֶר קָ֠רָאתִי מִצָּ֥רָה לִ֛י אֶל־יְהוָ֖ה וַֽיַּעֲנֵ֑נִי מִבֶּ֧טֶן שְׁא֛וֹל שִׁוַּ֖עְתִּי שָׁמַ֥עְתָּ קוֹלִֽי׃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וַתַּשְׁלִיכֵ֤נִי מְצוּלָה֙ בִּלְבַ֣ב יַמִּ֔ים וְנָהָ֖ר יְסֹבְבֵ֑נִי כָּל־מִשְׁבָּרֶ֥יךָ וְגַלֶּ֖יךָ עָלַ֥י עָבָֽרוּ׃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וַאֲנִ֣י אָמַ֔רְתִּי נִגְרַ֖שְׁתִּי מִנֶּ֣גֶד עֵינֶ֑יךָ אַ֚ךְ אוֹסִ֣יף לְהַבִּ֔יט אֶל־הֵיכַ֖ל קָדְשֶֽׁךָ׃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אֲפָפ֤וּנִי מַ֙יִם֙ עַד־נֶ֔פֶשׁ תְּה֖וֹם יְסֹבְבֵ֑נִי ס֖וּף חָב֥וּשׁ לְרֹאשִֽׁי׃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לְקִצְבֵ֤י הָרִים֙ יָרַ֔דְתִּי הָאָ֛רֶץ בְּרִחֶ֥יהָ בַעֲדִ֖י לְעוֹלָ֑ם וַתַּ֧עַל מִשַּׁ֛חַת חַיַּ֖י יְהוָ֥ה אֱלֹהָֽי׃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בְּהִתְעַטֵּ֤ף עָלַי֙ נַפְשִׁ֔י אֶת־יְהוָ֖ה זָכָ֑רְתִּי וַתָּב֤וֹא אֵלֶ֙יךָ֙ תְּפִלָּתִ֔י אֶל־הֵיכַ֖ל קָדְשֶֽׁךָ׃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מְשַׁמְּרִ֖ים הַבְלֵי־שָׁ֑וְא חַסְדָּ֖ם יַעֲזֹֽבוּ׃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וַאֲנִ֗י בְּק֤וֹל תּוֹדָה֙ אֶזְבְּחָה־לָּ֔ךְ אֲשֶׁ֥ר נָדַ֖רְתִּי אֲשַׁלֵּ֑מָה יְשׁוּעָ֖תָה לַיהוָֽה׃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וַיֹּ֥אמֶר יְהוָ֖ה לַדָּ֑ג וַיָּקֵ֥א אֶת־יוֹנָ֖ה אֶל־הַיַּבָּשָֽׁה׃ פ</w:t>
      </w:r>
    </w:p>
    <w:p>
      <w:pPr>
        <w:pStyle w:val="Heading2"/>
        <w:bidi/>
      </w:pPr>
      <w:r>
        <w:rPr>
          <w:rtl/>
          <w:cs/>
          <w:lang w:val="he_IL" w:bidi="he_IL"/>
        </w:rPr>
        <w:t>Jonah 3:1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וַיְהִ֧י דְבַר־יְהוָ֛ה אֶל־יוֹנָ֖ה שֵׁנִ֥ית לֵאמֹֽר׃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ק֛וּם לֵ֥ךְ אֶל־נִֽינְוֵ֖ה הָעִ֣יר הַגְּדוֹלָ֑ה וִּקְרָ֤א אֵלֶ֙יהָ֙ אֶת־הַקְּרִיאָ֔ה אֲשֶׁ֥ר אָנֹכִ֖י דֹּבֵ֥ר אֵלֶֽיךָ׃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וַיָּ֣קָם יוֹנָ֗ה וַיֵּ֛לֶךְ אֶל־נִֽינְוֶ֖ה כִּדְבַ֣ר יְהוָ֑ה וְנִֽינְוֵ֗ה הָיְתָ֤ה עִיר־גְּדוֹלָה֙ לֵֽאלֹהִ֔ים מַהֲלַ֖ךְ שְׁלֹ֥שֶׁת יָמִֽים׃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וַיָּ֤חֶל יוֹנָה֙ לָב֣וֹא בָעִ֔יר מַהֲלַ֖ךְ י֣וֹם אֶחָ֑ד וַיִּקְרָא֙ וַיֹּאמַ֔ר ע֚וֹד אַרְבָּעִ֣ים י֔וֹם וְנִֽינְוֵ֖ה נֶהְפָּֽכֶת׃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וַֽיַּאֲמִ֛ינוּ אַנְשֵׁ֥י נִֽינְוֵ֖ה בֵּֽאלֹהִ֑ים וַיִּקְרְאוּ־צוֹם֙ וַיִּלְבְּשׁ֣וּ שַׂקִּ֔ים מִגְּדוֹלָ֖ם וְעַד־קְטַנָּֽם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וַיִּגַּ֤ע הַדָּבָר֙ אֶל־מֶ֣לֶך נִֽינְוֵ֔ה וַיָּ֙קָם֙ מִכִּסְא֔וֹ וַיַּעֲבֵ֥ר אַדַּרְתּ֖וֹ מֵֽעָלָ֑יו וַיְכַ֣ס שַׂ֔ק וַיֵּ֖שֶׁב עַל־הָאֵֽפֶר׃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וַיַּזְעֵ֗ק וַיֹּ֙אמֶר֙ בְּנִֽינְוֵ֔ה מִטַּ֧עַם הַמֶּ֛לֶךְ וּגְדֹלָ֖יו לֵאמֹ֑ר הָאָדָ֨ם וְהַבְּהֵמָ֜ה הַבָּקָ֣ר וְהַצֹּ֗אן אַֽל־יִטְעֲמוּ֙ מְא֔וּמָה אַ֨ל־יִרְע֔וּ וּמַ֖יִם אַל־יִשְׁתּֽוּ׃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וְיִתְכַּסּ֣וּ שַׂקִּ֗ים הָֽאָדָם֙ וְהַבְּהֵמָ֔ה וְיִקְרְא֥וּ אֶל־אֱלֹהִ֖ים בְּחָזְקָ֑ה וְיָשֻׁ֗בוּ אִ֚ישׁ מִדַּרְכּ֣וֹ הָֽרָעָ֔ה וּמִן־הֶחָמָ֖ס אֲשֶׁ֥ר בְּכַפֵּיהֶֽם 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מִֽי־יוֹדֵ֣עַ יָשׁ֔וּב וְנִחַ֖ם הָאֱלֹהִ֑ים וְשָׁ֛ב מֵחֲר֥וֹן אַפּ֖וֹ וְלֹ֥א נֹאבֵֽד׃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וַיַּ֤רְא הָֽאֱלֹהִים֙ אֶֽת־מַ֣עֲשֵׂיהֶ֔ם כִּי־שָׁ֖בוּ מִדַּרְכָּ֣ם הָרָעָ֑ה וַיִּנָּ֣חֶם הָאֱלֹהִ֗ים עַל־הָרָעָ֛ה אֲשֶׁר־דִּבֶּ֥ר לַעֲשׂוֹת־לָהֶ֖ם וְלֹ֥א עָשָֽׂה׃</w:t>
      </w:r>
    </w:p>
    <w:p>
      <w:pPr>
        <w:pStyle w:val="Heading2"/>
        <w:bidi/>
      </w:pPr>
      <w:r>
        <w:rPr>
          <w:rtl/>
          <w:cs/>
          <w:lang w:val="he_IL" w:bidi="he_IL"/>
        </w:rPr>
        <w:t>Jonah 4:1</w:t>
      </w:r>
      <w:r>
        <w:rPr>
          <w:rtl/>
          <w:cs/>
          <w:lang w:val="he_IL" w:bidi="he_IL"/>
        </w:rPr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</w:t>
      </w:r>
      <w:r>
        <w:rPr>
          <w:rtl/>
          <w:cs/>
          <w:lang w:val="he_IL" w:bidi="he_IL"/>
        </w:rPr>
        <w:t xml:space="preserve"> וַיֵּ֥רַע אֶל־יוֹנָ֖ה רָעָ֣ה גְדוֹלָ֑ה וַיִּ֖חַר לֽוֹ׃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2</w:t>
      </w:r>
      <w:r>
        <w:rPr>
          <w:rtl/>
          <w:cs/>
          <w:lang w:val="he_IL" w:bidi="he_IL"/>
        </w:rPr>
        <w:t xml:space="preserve"> וַיִּתְפַּלֵּ֨ל אֶל־יְהוָ֜ה וַיֹּאמַ֗ר אָנָּ֤ה יְהוָה֙ הֲלוֹא־זֶ֣ה דְבָרִ֗י עַד־הֱיוֹתִי֙ עַל־אַדְמָתִ֔י עַל־כֵּ֥ן קִדַּ֖מְתִּי לִבְרֹ֣חַ תַּרְשִׁ֑ישָׁה כִּ֣י יָדַ֗עְתִּי כִּ֤י אַתָּה֙ אֵֽל־חַנּ֣וּן וְרַח֔וּם אֶ֤רֶךְ אַפַּ֙יִם֙ וְרַב־חֶ֔סֶד וְנִחָ֖ם עַל־הָרָעָֽה׃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3</w:t>
      </w:r>
      <w:r>
        <w:rPr>
          <w:rtl/>
          <w:cs/>
          <w:lang w:val="he_IL" w:bidi="he_IL"/>
        </w:rPr>
        <w:t xml:space="preserve"> וְעַתָּ֣ה יְהוָ֔ה קַח־נָ֥א אֶת־נַפְשִׁ֖י מִמֶּ֑נִּי כִּ֛י ט֥וֹב מוֹתִ֖י מֵחַיָּֽי׃ ס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4</w:t>
      </w:r>
      <w:r>
        <w:rPr>
          <w:rtl/>
          <w:cs/>
          <w:lang w:val="he_IL" w:bidi="he_IL"/>
        </w:rPr>
        <w:t xml:space="preserve"> וַיֹּ֣אמֶר יְהוָ֔ה הַהֵיטֵ֖ב חָ֥רָה לָֽךְ׃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5</w:t>
      </w:r>
      <w:r>
        <w:rPr>
          <w:rtl/>
          <w:cs/>
          <w:lang w:val="he_IL" w:bidi="he_IL"/>
        </w:rPr>
        <w:t xml:space="preserve"> וַיֵּצֵ֤א יוֹנָה֙ מִן־הָעִ֔יר וַיֵּ֖שֶׁב מִקֶּ֣דֶם לָעִ֑יר וַיַּעַשׂ֩ ל֨וֹ שָׁ֜ם סֻכָּ֗ה וַיֵּ֤שֶׁב תַּחְתֶּ֙יהָ֙ בַּצֵּ֔ל עַ֚ד אֲשֶׁ֣ר יִרְאֶ֔ה מַה־יִּהְיֶ֖ה בָּעִֽיר׃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6</w:t>
      </w:r>
      <w:r>
        <w:rPr>
          <w:rtl/>
          <w:cs/>
          <w:lang w:val="he_IL" w:bidi="he_IL"/>
        </w:rPr>
        <w:t xml:space="preserve"> וַיְמַ֣ן יְהוָֽה־אֱ֠לֹהִים קִיקָי֞וֹן וַיַּ֣עַל ׀ מֵעַ֣ל לְיוֹנָ֗ה לִֽהְי֥וֹת צֵל֙ עַל־רֹאשׁ֔וֹ לְהַצִּ֥יל ל֖וֹ מֵרָֽעָת֑וֹ וַיִּשְׂמַ֥ח יוֹנָ֛ה עַל־הַקִּֽיקָי֖וֹן שִׂמְחָ֥ה גְדוֹלָֽה׃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7</w:t>
      </w:r>
      <w:r>
        <w:rPr>
          <w:rtl/>
          <w:cs/>
          <w:lang w:val="he_IL" w:bidi="he_IL"/>
        </w:rPr>
        <w:t xml:space="preserve"> וַיְמַ֤ן הָֽאֱלֹהִים֙ תּוֹלַ֔עַת בַּעֲל֥וֹת הַשַּׁ֖חַר לַֽמָּחֳרָ֑ת וַתַּ֥ךְ אֶת־הַקִּֽיקָי֖וֹן וַיִּיבָֽשׁ׃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8</w:t>
      </w:r>
      <w:r>
        <w:rPr>
          <w:rtl/>
          <w:cs/>
          <w:lang w:val="he_IL" w:bidi="he_IL"/>
        </w:rPr>
        <w:t xml:space="preserve"> וַיְהִ֣י ׀ כִּזְרֹ֣חַ הַשֶּׁ֗מֶשׁ וַיְמַ֨ן אֱלֹהִ֜ים ר֤וּחַ קָדִים֙ חֲרִישִׁ֔ית וַתַּ֥ךְ הַשֶּׁ֛מֶשׁ עַל־רֹ֥אשׁ יוֹנָ֖ה וַיִּתְעַלָּ֑ף וַיִּשְׁאַ֤ל אֶת־נַפְשׁוֹ֙ לָמ֔וּת וַיֹּ֕אמֶר ט֥וֹב מוֹתִ֖י מֵחַיָּֽי׃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9</w:t>
      </w:r>
      <w:r>
        <w:rPr>
          <w:rtl/>
          <w:cs/>
          <w:lang w:val="he_IL" w:bidi="he_IL"/>
        </w:rPr>
        <w:t xml:space="preserve"> וַיֹּ֤אמֶר אֱלֹהִים֙ אֶל־יוֹנָ֔ה הַהֵיטֵ֥ב חָרָֽה־לְךָ֖ עַל־הַקִּֽיקָי֑וֹן וַיֹּ֕אמֶר הֵיטֵ֥ב חָֽרָה־לִ֖י עַד־מָֽוֶת׃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10</w:t>
      </w:r>
      <w:r>
        <w:rPr>
          <w:rtl/>
          <w:cs/>
          <w:lang w:val="he_IL" w:bidi="he_IL"/>
        </w:rPr>
        <w:t xml:space="preserve"> וַיֹּ֣אמֶר יְהוָ֔ה אַתָּ֥ה חַ֙סְתָּ֙ עַל־הַקִּ֣יקָי֔וֹן אֲשֶׁ֛ר לֹא־עָמַ֥לְתָּ בּ֖וֹ וְלֹ֣א גִדַּלְתּ֑וֹ שֶׁבִּן־לַ֥יְלָה הָיָ֖ה וּבִן־לַ֥יְלָה אָבָֽד׃</w:t>
      </w:r>
    </w:p>
    <w:p>
      <w:pPr>
        <w:bidi/>
      </w:pPr>
      <w:r>
        <w:rPr>
          <w:rtl/>
          <w:cs/>
          <w:lang w:val="he_IL" w:bidi="he_IL"/>
        </w:rPr>
      </w:r>
      <w:r>
        <w:rPr>
          <w:vertAlign w:val="superscript"/>
          <w:rtl/>
          <w:cs/>
          <w:lang w:val="he_IL" w:bidi="he_IL"/>
        </w:rPr>
        <w:t>11</w:t>
      </w:r>
      <w:r>
        <w:rPr>
          <w:rtl/>
          <w:cs/>
          <w:lang w:val="he_IL" w:bidi="he_IL"/>
        </w:rPr>
        <w:t xml:space="preserve"> וַֽאֲנִי֙ לֹ֣א אָח֔וּס עַל־נִינְוֵ֖ה הָעִ֣יר הַגְּדוֹלָ֑ה אֲשֶׁ֣ר יֶשׁ־בָּ֡הּ הַרְבֵּה֩ מִֽשְׁתֵּים־עֶשְׂרֵ֨ה רִבּ֜וֹ אָדָ֗ם אֲשֶׁ֤ר לֹֽא־יָדַע֙ בֵּין־יְמִינ֣וֹ לִשְׂמֹאל֔וֹ וּבְהֵמָ֖ה רַבָּֽה׃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e_IL" w:eastAsia="en-US" w:bidi="he_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hb.openscriptures.org/HomeFiles/Oshb.html" TargetMode="External"/><Relationship Id="rId14" Type="http://schemas.openxmlformats.org/officeDocument/2006/relationships/hyperlink" Target="http://creativecommons.org/licenses/by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