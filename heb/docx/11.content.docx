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1 Kings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וְהַמֶּ֤לֶךְ דָּוִד֙ זָקֵ֔ן בָּ֖א בַּיָּמִ֑ים וַיְכַסֻּ֙הוּ֙ בַּבְּגָדִ֔ים וְלֹ֥א יִחַ֖ם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וַיֹּ֧אמְרוּ ל֣וֹ עֲבָדָ֗יו יְבַקְשׁ֞וּ לַאדֹנִ֤י הַמֶּ֙לֶךְ֙ נַעֲרָ֣ה בְתוּלָ֔ה וְעָֽמְדָה֙ לִפְנֵ֣י הַמֶּ֔לֶךְ וּתְהִי־ל֖וֹ סֹכֶ֑נֶת וְשָׁכְבָ֣ה בְחֵיקֶ֔ךָ וְחַ֖ם לַאדֹנִ֥י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וַיְבַקְשׁוּ֙ נַעֲרָ֣ה יָפָ֔ה בְּכֹ֖ל גְּב֣וּל יִשְׂרָאֵ֑ל וַֽיִּמְצְא֗וּ אֶת־אֲבִישַׁג֙ הַשּׁ֣וּנַמִּ֔ית וַיָּבִ֥אוּ אֹתָ֖הּ לַמֶּֽלֶךְ׃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וְהַֽנַּעֲרָ֖ה יָפָ֣ה עַד־מְאֹ֑ד וַתְּהִ֨י לַמֶּ֤לֶךְ סֹכֶ֙נֶת֙ וַתְּשָׁ֣רְתֵ֔הוּ וְהַמֶּ֖לֶךְ לֹ֥א יְדָעָֽהּ׃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וַאֲדֹנִיָּ֧ה בֶן־חַגִּ֛ית מִתְנַשֵּׂ֥א לֵאמֹ֖ר אֲנִ֣י אֶמְלֹ֑ךְ וַיַּ֣עַשׂ ל֗וֹ רֶ֚כֶב וּפָ֣רָשִׁ֔ים וַחֲמִשִּׁ֥ים אִ֖ישׁ רָצִ֥ים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וְלֹֽא־עֲצָב֨וֹ אָבִ֤יו מִיָּמָיו֙ לֵאמֹ֔ר מַדּ֖וּעַ כָּ֣כָה עָשִׂ֑יתָ וְגַם־ה֤וּא טֽוֹב־תֹּ֙אַר֙ מְאֹ֔ד וְאֹת֥וֹ יָלְדָ֖ה אַחֲרֵ֥י 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וַיִּהְי֣וּ דְבָרָ֔יו עִ֚ם יוֹאָ֣ב בֶּן־צְרוּיָ֔ה וְעִ֖ם אֶבְיָתָ֣ר הַכֹּהֵ֑ן וַֽיַּעְזְר֔וּ אַחֲרֵ֖י אֲדֹנִיָּֽה׃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וְצָד֣וֹק הַ֠כֹּהֵן וּבְנָיָ֨הוּ בֶן־יְהוֹיָדָ֜ע וְנָתָ֤ן הַנָּבִיא֙ וְשִׁמְעִ֣י וְרֵעִ֔י וְהַגִּבּוֹרִ֖ים אֲשֶׁ֣ר לְדָוִ֑ד לֹ֥א הָי֖וּ עִם־אֲדֹנִיָּֽהוּ׃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וַיִּזְבַּ֣ח אֲדֹנִיָּ֗הוּ צֹ֤אן וּבָקָר֙ וּמְרִ֔יא עִ֚ם אֶ֣בֶן הַזֹּחֶ֔לֶת אֲשֶׁר־אֵ֖צֶל עֵ֣ין רֹגֵ֑ל וַיִּקְרָ֗א אֶת־כָּל־אֶחָיו֙ בְּנֵ֣י הַמֶּ֔לֶךְ וּלְכָל־אַנְשֵׁ֥י יְהוּדָ֖ה עַבְדֵ֥י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וְֽאֶת־נָתָן֩ הַנָּבִ֨יא וּבְנָיָ֜הוּ וְאֶת־הַגִּבּוֹרִ֛ים וְאֶת־שְׁלֹמֹ֥ה אָחִ֖יו לֹ֥א קָרָֽא׃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נָתָ֗ן אֶל־בַּת־שֶׁ֤בַע אֵם־שְׁלֹמֹה֙ לֵאמֹ֔ר הֲל֣וֹא שָׁמַ֔עַתְּ כִּ֥י מָלַ֖ךְ אֲדֹנִיָּ֣הוּ בֶן־חַגִּ֑ית וַאֲדֹנֵ֥ינוּ דָוִ֖ד לֹ֥א יָדָֽע׃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וְעַתָּ֕ה לְכִ֛י אִיעָצֵ֥ךְ נָ֖א עֵצָ֑ה וּמַלְּטִי֙ אֶת־נַפְשֵׁ֔ךְ וְאֶת־נֶ֥פֶשׁ בְּנֵ֖ךְ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לְכִ֞י וּבֹ֣אִי ׀ אֶל־הַמֶּ֣לֶךְ דָּוִ֗ד וְאָמַ֤רְתְּ אֵלָיו֙ הֲלֹֽא־אַתָּ֞ה אֲדֹנִ֣י הַמֶּ֗לֶךְ נִשְׁבַּ֤עְתָּ לַאֲמָֽתְךָ֙ לֵאמֹ֔ר כִּֽי־שְׁלֹמֹ֤ה בְנֵךְ֙ יִמְלֹ֣ךְ אַחֲרַ֔י וְה֖וּא יֵשֵׁ֣ב עַל־כִּסְאִ֑י וּמַדּ֖וּעַ מָלַ֥ךְ אֲדֹנִיָֽהוּ׃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הִנֵּ֗ה עוֹדָ֛ךְ מְדַבֶּ֥רֶת שָׁ֖ם עִם־הַמֶּ֑לֶךְ וַאֲנִי֙ אָב֣וֹא אַחֲרַ֔יִךְ וּמִלֵּאתִ֖י אֶת־דְּבָרָֽיִךְ׃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וַתָּבֹ֨א בַת־שֶׁ֤בֶע אֶל־הַמֶּ֙לֶךְ֙ הַחַ֔דְרָה וְהַמֶּ֖לֶךְ זָקֵ֣ן מְאֹ֑ד וַֽאֲבִישַׁג֙ הַשּׁ֣וּנַמִּ֔ית מְשָׁרַ֖ת אֶת־הַמֶּֽלֶךְ׃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וַתִּקֹּ֣ד בַּת־שֶׁ֔בַע וַתִּשְׁתַּ֖חוּ לַמֶּ֑לֶךְ וַיֹּ֥אמֶר הַמֶּ֖לֶךְ מַה־לָּֽךְ׃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וַתֹּ֣אמֶר ל֗וֹ אֲדֹנִי֙ אַתָּ֨ה נִשְׁבַּ֜עְתָּ בַּֽיהוָ֤ה אֱלֹהֶ֙יךָ֙ לַֽאֲמָתֶ֔ךָ כִּֽי־שְׁלֹמֹ֥ה בְנֵ֖ךְ יִמְלֹ֣ךְ אַחֲרָ֑י וְה֖וּא יֵשֵׁ֥ב עַל־כִּסְאִֽי׃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וְעַתָּ֕ה הִנֵּ֥ה אֲדֹנִיָּ֖ה מָלָ֑ךְ וְעַתָּ֛ה אֲדֹנִ֥י הַמֶּ֖לֶךְ לֹ֥א יָדָֽעְתָּ׃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וַ֠יִּזְבַּח שׁ֥וֹר וּֽמְרִיא־וְצֹאן֮ לָרֹב֒ וַיִּקְרָא֙ לְכָל־בְּנֵ֣י הַמֶּ֔לֶךְ וּלְאֶבְיָתָר֙ הַכֹּהֵ֔ן וּלְיֹאָ֖ב שַׂ֣ר הַצָּבָ֑א וְלִשְׁלֹמֹ֥ה עַבְדְּךָ֖ לֹ֥א קָרָֽא׃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וְאַתָּה֙ אֲדֹנִ֣י הַמֶּ֔לֶךְ עֵינֵ֥י כָל־יִשְׂרָאֵ֖ל עָלֶ֑יךָ לְהַגִּ֣יד לָהֶ֔ם מִ֗י יֵשֵׁ֛ב עַל־כִּסֵּ֥א אֲדֹנִֽי־הַמֶּ֖לֶךְ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וְהָיָ֕ה כִּשְׁכַ֥ב אֲדֹנִֽי־הַמֶּ֖לֶךְ עִם־אֲבֹתָ֑יו וְהָיִ֗יתִי אֲנִ֛י וּבְנִ֥י שְׁלֹמֹ֖ה חַטָּאִֽים׃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וְהִנֵּ֛ה עוֹדֶ֥נָּה מְדַבֶּ֖רֶת עִם־הַמֶּ֑לֶךְ וְנָתָ֥ן הַנָּבִ֖יא בָּֽא׃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וַיַּגִּ֤ידוּ לַמֶּ֙לֶךְ֙ לֵאמֹ֔ר הִנֵּ֖ה נָתָ֣ן הַנָּבִ֑יא וַיָּבֹא֙ לִפְנֵ֣י הַמֶּ֔לֶךְ וַיִּשְׁתַּ֧חוּ לַמֶּ֛לֶךְ עַל־אַפָּ֖יו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וַיֹּאמֶר֮ נָתָן֒ אֲדֹנִ֣י הַמֶּ֔לֶךְ אַתָּ֣ה אָמַ֔רְתָּ אֲדֹנִיָּ֖הוּ יִמְלֹ֣ךְ אַחֲרָ֑י וְה֖וּא יֵשֵׁ֥ב עַל־כִּסְאִֽי׃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כִּ֣י ׀ יָרַ֣ד הַיּ֗וֹם וַ֠יִּזְבַּח שׁ֥וֹר וּֽמְרִיא־וְצֹאן֮ לָרֹב֒ וַיִּקְרָא֩ לְכָל־בְּנֵ֨י הַמֶּ֜לֶךְ וּלְשָׂרֵ֤י הַצָּבָא֙ וּלְאֶבְיָתָ֣ר הַכֹּהֵ֔ן וְהִנָּ֛ם אֹכְלִ֥ים וְשֹׁתִ֖ים לְפָנָ֑יו וַיֹּ֣אמְר֔וּ יְחִ֖י הַמֶּ֥לֶךְ אֲדֹנִיָּֽהוּ׃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וְלִ֣י אֲנִֽי־עַ֠בְדֶּךָ וּלְצָדֹ֨ק הַכֹּהֵ֜ן וְלִבְנָיָ֧הוּ בֶן־יְהוֹיָדָ֛ע וְלִשְׁלֹמֹ֥ה עַבְדְּךָ֖ לֹ֥א קָרָֽא׃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אִ֗ם מֵאֵת֙ אֲדֹנִ֣י הַמֶּ֔לֶךְ נִהְיָ֖ה הַדָּבָ֣ר הַזֶּ֑ה וְלֹ֤א הוֹדַ֙עְתָּ֙ אֶֽת־עבדיך מִ֗י יֵשֵׁ֛ב עַל־כִּסֵּ֥א אֲדֹנִֽי־הַמֶּ֖לֶךְ אַחֲרָֽיו׃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וַיַּ֨עַן הַמֶּ֤לֶךְ דָּוִד֙ וַיֹּ֔אמֶר קִרְאוּ־לִ֖י לְבַת־שָׁ֑בַע וַתָּבֹא֙ לִפְנֵ֣י הַמֶּ֔לֶךְ וַֽתַּעֲמֹ֖ד לִפְנֵ֥י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וַיִּשָּׁבַ֥ע הַמֶּ֖לֶךְ וַיֹּאמַ֑ר חַי־יְהוָ֕ה אֲשֶׁר־פָּדָ֥ה אֶת־נַפְשִׁ֖י מִכָּל־צָרָֽה׃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כִּ֡י כַּאֲשֶׁר֩ נִשְׁבַּ֨עְתִּי לָ֜ךְ בַּיהוָ֨ה אֱלֹהֵ֤י יִשְׂרָאֵל֙ לֵאמֹ֔ר כִּֽי־שְׁלֹמֹ֤ה בְנֵךְ֙ יִמְלֹ֣ךְ אַחֲרַ֔י וְה֛וּא יֵשֵׁ֥ב עַל־כִּסְאִ֖י תַּחְתָּ֑י כִּ֛י כֵּ֥ן אֶעֱשֶׂ֖ה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וַתִּקֹּ֨ד בַּת־שֶׁ֤בַע אַפַּ֙יִם֙ אֶ֔רֶץ וַתִּשְׁתַּ֖חוּ לַמֶּ֑לֶךְ וַתֹּ֕אמֶר יְחִ֗י אֲדֹנִ֛י הַמֶּ֥לֶךְ דָּוִ֖ד לְעֹלָֽם׃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וַיֹּ֣אמֶר ׀ הַמֶּ֣לֶךְ דָּוִ֗ד קִרְאוּ־לִ֞י לְצָד֤וֹק הַכֹּהֵן֙ וּלְנָתָ֣ן הַנָּבִ֔יא וְלִבְנָיָ֖הוּ בֶּן־יְהוֹיָדָ֑ע וַיָּבֹ֖אוּ לִפְנֵ֥י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וַיֹּ֨אמֶר הַמֶּ֜לֶךְ לָהֶ֗ם קְח֤וּ עִמָּכֶם֙ אֶת־עַבְדֵ֣י אֲדֹנֵיכֶ֔ם וְהִרְכַּבְתֶּם֙ אֶת־שְׁלֹמֹ֣ה בְנִ֔י עַל־הַפִּרְדָּ֖ה אֲשֶׁר־לִ֑י וְהוֹרַדְתֶּ֥ם אֹת֖וֹ אֶל־גִּחֽוֹן׃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וּמָשַׁ֣ח אֹת֣וֹ שָׁ֠ם צָד֨וֹק הַכֹּהֵ֜ן וְנָתָ֧ן הַנָּבִ֛יא לְמֶ֖לֶךְ עַל־יִשְׂרָאֵ֑ל וּתְקַעְתֶּם֙ בַּשּׁוֹפָ֔ר וַאֲמַרְתֶּ֕ם יְחִ֖י הַמֶּ֥לֶךְ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וַעֲלִיתֶ֣ם אַחֲרָ֗יו וּבָא֙ וְיָשַׁ֣ב עַל־כִּסְאִ֔י וְה֥וּא יִמְלֹ֖ךְ תַּחְתָּ֑י וְאֹת֤וֹ צִוִּ֙יתִי֙ לִֽהְי֣וֹת נָגִ֔יד עַל־יִשְׂרָאֵ֖ל וְעַל־יְהוּדָֽה׃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וַיַּ֨עַן בְּנָיָ֧הוּ בֶן־יְהֽוֹיָדָ֛ע אֶת־הַמֶּ֖לֶךְ וַיֹּ֣אמֶר ׀ אָמֵ֑ן כֵּ֚ן יֹאמַ֣ר יְהוָ֔ה אֱלֹהֵ֖י אֲדֹנִ֥י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כַּאֲשֶׁ֨ר הָיָ֤ה יְהוָה֙ עִם־אֲדֹנִ֣י הַמֶּ֔לֶךְ כֵּ֖ן יהי עִם־שְׁלֹמֹ֑ה וִֽיגַדֵּל֙ אֶת־כִּסְא֔וֹ מִ֨כִּסֵּ֔א אֲדֹנִ֖י הַמֶּ֥לֶךְ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וַיֵּ֣רֶד צָד֣וֹק הַ֠כֹּהֵן וְנָתָ֨ן הַנָּבִ֜יא וּבְנָיָ֣הוּ בֶן־יְהוֹיָדָ֗ע וְהַכְּרֵתִי֙ וְהַפְּלֵתִ֔י וַיַּרְכִּ֙בוּ֙ אֶת־שְׁלֹמֹ֔ה עַל־פִּרְדַּ֖ת הַמֶּ֣לֶךְ דָּוִ֑ד וַיֹּלִ֥כוּ אֹת֖וֹ עַל־גִּחֽוֹן׃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וַיִּקַּח֩ צָד֨וֹק הַכֹּהֵ֜ן אֶת־קֶ֤רֶן הַשֶּׁ֙מֶן֙ מִן־הָאֹ֔הֶל וַיִּמְשַׁ֖ח אֶת־שְׁלֹמֹ֑ה וַֽיִּתְקְעוּ֙ בַּשּׁוֹפָ֔ר וַיֹּֽאמְרוּ֙ כָּל־הָעָ֔ם יְחִ֖י הַמֶּ֥לֶךְ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וַיַּעֲל֤וּ כָל־הָעָם֙ אַֽחֲרָ֔יו וְהָעָם֙ מְחַלְּלִ֣ים בַּחֲלִלִ֔ים וּשְׂמֵחִ֖ים שִׂמְחָ֣ה גְדוֹלָ֑ה וַתִּבָּקַ֥ע הָאָ֖רֶץ בְּקוֹלָֽם׃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וַיִּשְׁמַ֣ע אֲדֹנִיָּ֗הוּ וְכָל־הַקְּרֻאִים֙ אֲשֶׁ֣ר אִתּ֔וֹ וְהֵ֖ם כִּלּ֣וּ לֶאֱכֹ֑ל וַיִּשְׁמַ֤ע יוֹאָב֙ אֶת־ק֣וֹל הַשּׁוֹפָ֔ר וַיֹּ֕אמֶר מַדּ֥וּעַ קֽוֹל־הַקִּרְיָ֖ה הוֹמָֽה׃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עוֹדֶ֣נּוּ מְדַבֵּ֔ר וְהִנֵּ֧ה יוֹנָתָ֛ן בֶּן־אֶבְיָתָ֥ר הַכֹּהֵ֖ן בָּ֑א וַיֹּ֤אמֶר אֲדֹנִיָּ֙הוּ֙ בֹּ֔א כִּ֣י אִ֥ישׁ חַ֛יִל אַ֖תָּה וְט֥וֹב תְּבַשֵּֽׂר׃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וַיַּ֙עַן֙ יוֹנָתָ֔ן וַיֹּ֖אמֶר לַאֲדֹנִיָּ֑הוּ אֲבָ֕ל אֲדֹנֵ֥ינוּ הַמֶּֽלֶךְ־דָּוִ֖ד הִמְלִ֥יךְ אֶת־שְׁלֹמֹֽה׃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וַיִּשְׁלַ֣ח אִתּֽוֹ־הַ֠מֶּלֶךְ אֶת־צָד֨וֹק הַכֹּהֵ֜ן וְאֶת־נָתָ֣ן הַנָּבִ֗יא וּבְנָיָ֙הוּ֙ בֶּן־יְה֣וֹיָדָ֔ע וְהַכְּרֵתִ֖י וְהַפְּלֵתִ֑י וַיַּרְכִּ֣בוּ אֹת֔וֹ עַ֖ל פִּרְדַּ֥ת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וַיִּמְשְׁח֣וּ אֹת֡וֹ צָד֣וֹק הַכֹּהֵ֣ן וְנָתָן֩ הַנָּבִ֨יא לְמֶ֜לֶךְ בְּגִח֗וֹן וַיַּעֲל֤וּ מִשָּׁם֙ שְׂמֵחִ֔ים וַתֵּהֹ֖ם הַקִּרְיָ֑ה ה֥וּא הַקּ֖וֹל אֲשֶׁ֥ר שְׁמַעְתֶּֽם׃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וְגַם֙ יָשַׁ֣ב שְׁלֹמֹ֔ה עַ֖ל כִּסֵּ֥א הַמְּלוּכָֽה׃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וְגַם־בָּ֜אוּ עַבְדֵ֣י הַמֶּ֗לֶךְ לְ֠בָרֵךְ אֶת־אֲדֹנֵ֜ינוּ הַמֶּ֣לֶךְ דָּוִד֮ לֵאמֹר֒ יֵיטֵ֨ב אלהיך אֶת־שֵׁ֤ם שְׁלֹמֹה֙ מִשְּׁמֶ֔ךָ וִֽיגַדֵּ֥ל אֶת־כִּסְא֖וֹ מִכִּסְאֶ֑ךָ וַיִּשְׁתַּ֥חוּ הַמֶּ֖לֶךְ עַל־הַמִּשְׁכָּֽב׃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וְגַם־כָּ֖כָה אָמַ֣ר הַמֶּ֑לֶךְ בָּר֨וּךְ יְהוָ֜ה אֱלֹהֵ֣י יִשְׂרָאֵ֗ל אֲשֶׁ֨ר נָתַ֥ן הַיּ֛וֹם יֹשֵׁ֥ב עַל־כִּסְאִ֖י וְעֵינַ֥י רֹאֽוֹת׃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וַיֶּֽחֶרְדוּ֙ וַיָּקֻ֔מוּ כָּל־הַ֨קְּרֻאִ֔ים אֲשֶׁ֖ר לַאֲדֹנִיָּ֑הוּ וַיֵּלְכ֖וּ אִ֥ישׁ לְדַרְכּֽוֹ׃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וַאֲדֹ֣נִיָּ֔הוּ יָרֵ֖א מִפְּנֵ֣י שְׁלֹמֹ֑ה וַיָּ֣קָם וַיֵּ֔לֶךְ וַֽיַּחֲזֵ֖ק בְּקַרְנ֥וֹת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וַיֻּגַּ֤ד לִשְׁלֹמֹה֙ לֵאמֹ֔ר הִנֵּה֙ אֲדֹ֣נִיָּ֔הוּ יָרֵ֖א אֶת־הַמֶּ֣לֶךְ שְׁלֹמֹ֑ה וְ֠הִנֵּה אָחַ֞ז בְּקַרְנ֤וֹת הַמִּזְבֵּ֙חַ֙ לֵאמֹ֔ר יִשָּֽׁבַֽע־לִ֤י כַיּוֹם֙ הַמֶּ֣לֶךְ שְׁלֹמֹ֔ה אִם־יָמִ֥ית אֶת־עַבְדּ֖וֹ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וַיֹּ֣אמֶר שְׁלֹמֹ֔ה אִ֚ם יִהְיֶ֣ה לְבֶן־חַ֔יִל לֹֽא־יִפֹּ֥ל מִשַּׂעֲרָת֖וֹ אָ֑רְצָה וְאִם־רָעָ֥ה תִמָּצֵא־ב֖וֹ וָמֵֽת׃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וַיִּשְׁלַ֞ח הַמֶּ֣לֶךְ שְׁלֹמֹ֗ה וַיֹּרִדֻ֙הוּ֙ מֵעַ֣ל הַמִּזְבֵּ֔חַ וַיָּבֹ֕א וַיִּשְׁתַּ֖חוּ לַמֶּ֣לֶךְ שְׁלֹמֹ֑ה וַיֹּֽאמֶר־ל֥וֹ שְׁלֹמֹ֖ה לֵ֥ךְ לְבֵיתֶֽךָ׃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וַיִּקְרְב֥וּ יְמֵֽי־דָוִ֖ד לָמ֑וּת וַיְצַ֛ו אֶת־שְׁלֹמֹ֥ה בְנ֖וֹ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אָנֹכִ֣י הֹלֵ֔ךְ בְּדֶ֖רֶךְ כָּל־הָאָ֑רֶץ וְחָזַקְתָּ֖ וְהָיִ֥יתָֽ לְאִֽישׁ׃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וְשָׁמַרְתָּ֞ אֶת־מִשְׁמֶ֣רֶת ׀ יְהוָ֣ה אֱלֹהֶ֗יךָ לָלֶ֤כֶת בִּדְרָכָיו֙ לִשְׁמֹ֨ר חֻקֹּתָ֤יו מִצְוֺתָיו֙ וּמִשְׁפָּטָ֣יו וְעֵדְוֺתָ֔יו כַּכָּת֖וּב בְּתוֹרַ֣ת מֹשֶׁ֑ה לְמַ֣עַן תַּשְׂכִּ֗יל אֵ֚ת כָּל־אֲשֶׁ֣ר תַּֽעֲשֶׂ֔ה וְאֵ֛ת כָּל־אֲשֶׁ֥ר תִּפְנֶ֖ה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לְמַעַן֩ יָקִ֨ים יְהוָ֜ה אֶת־דְּבָר֗וֹ אֲשֶׁ֨ר דִּבֶּ֣ר עָלַי֮ לֵאמֹר֒ אִם־יִשְׁמְר֨וּ בָנֶ֜יךָ אֶת־דַּרְכָּ֗ם לָלֶ֤כֶת לְפָנַי֙ בֶּאֱמֶ֔ת בְּכָל־לְבָבָ֖ם וּבְכָל־נַפְשָׁ֑ם לֵאמֹ֕ר לֹֽא־יִכָּרֵ֤ת לְךָ֙ אִ֔ישׁ מֵעַ֖ל כִּסֵּ֥א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וְגַ֣ם אַתָּ֣ה יָדַ֡עְתָּ אֵת֩ אֲשֶׁר־עָ֨שָׂה לִ֜י יוֹאָ֣ב בֶּן־צְרוּיָ֗ה אֲשֶׁ֣ר עָשָׂ֣ה לִשְׁנֵֽי־שָׂרֵ֣י צִבְא֣וֹת יִ֠שְׂרָאֵל לְאַבְנֵ֨ר בֶּן־נֵ֜ר וְלַעֲמָשָׂ֤א בֶן־יֶ֙תֶר֙ וַיַּ֣הַרְגֵ֔ם וַיָּ֥שֶׂם דְּמֵֽי־מִלְחָמָ֖ה בְּשָׁלֹ֑ם וַיִּתֵּ֞ן דְּמֵ֣י מִלְחָמָ֗ה בַּחֲגֹֽרָתוֹ֙ אֲשֶׁ֣ר בְּמָתְנָ֔יו וּֽבְנַעֲל֖וֹ אֲשֶׁ֥ר בְּרַגְלָֽיו׃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וְעָשִׂ֖יתָ כְּחָכְמָתֶ֑ךָ וְלֹֽא־תוֹרֵ֧ד שֵׂיבָת֛וֹ בְּשָׁלֹ֖ם שְׁאֹֽל׃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וְלִבְנֵ֨י בַרְזִלַּ֤י הַגִּלְעָדִי֙ תַּֽעֲשֶׂה־חֶ֔סֶד וְהָי֖וּ בְּאֹכְלֵ֣י שֻׁלְחָנֶ֑ךָ כִּי־כֵן֙ קָרְב֣וּ אֵלַ֔י בְּבָרְחִ֕י מִפְּנֵ֖י אַבְשָׁל֥וֹם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וְהִנֵּ֣ה עִ֠מְּךָ שִֽׁמְעִ֨י בֶן־גֵּרָ֥א בֶן־הַיְמִינִי֮ מִבַּחֻרִים֒ וְה֤וּא קִֽלְלַ֙נִי֙ קְלָלָ֣ה נִמְרֶ֔צֶת בְּי֖וֹם לֶכְתִּ֣י מַחֲנָ֑יִם וְהֽוּא־יָרַ֤ד לִקְרָאתִי֙ הַיַּרְדֵּ֔ן וָאֶשָּׁ֨בַֽע ל֤וֹ בַֽיהוָה֙ לֵאמֹ֔ר אִם־אֲמִֽיתְךָ֖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וְעַתָּה֙ אַל־תְּנַקֵּ֔הוּ כִּ֛י אִ֥ישׁ חָכָ֖ם אָ֑תָּה וְיָֽדַעְתָּ֙ אֵ֣ת אֲשֶׁ֣ר תַּֽעֲשֶׂה־לּ֔וֹ וְהוֹרַדְתָּ֧ אֶת־שֵׂיבָת֛וֹ בְּדָ֖ם שְׁאֽוֹל׃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וַיִּשְׁכַּ֥ב דָּוִ֖ד עִם־אֲבֹתָ֑יו וַיִּקָּבֵ֖ר בְּעִ֥יר דָּוִֽד׃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וְהַיָּמִ֗ים אֲשֶׁ֨ר מָלַ֤ךְ דָּוִד֙ עַל־יִשְׂרָאֵ֔ל אַרְבָּעִ֖ים שָׁנָ֑ה בְּחֶבְר֤וֹן מָלַךְ֙ שֶׁ֣בַע שָׁנִ֔ים וּבִירוּשָׁלִַ֣ם מָלַ֔ךְ שְׁלֹשִׁ֥ים וְשָׁלֹ֖שׁ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וּשְׁלֹמֹ֕ה יָשַׁ֕ב עַל־כִּסֵּ֖א דָּוִ֣ד אָבִ֑יו וַתִּכֹּ֥ן מַלְכֻת֖וֹ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וַיָּבֹ֞א אֲדֹנִיָּ֣הוּ בֶן־חַגֵּ֗ית אֶל־בַּת־שֶׁ֙בַע֙ אֵם־שְׁלֹמֹ֔ה וַתֹּ֖אמֶר הֲשָׁל֣וֹם בֹּאֶ֑ךָ וַיֹּ֖אמֶר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וַיֹּ֕אמֶר דָּבָ֥ר לִ֖י אֵלָ֑יִךְ וַתֹּ֖אמֶר דַּבֵּֽר׃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וַיֹּ֗אמֶר אַ֤תְּ יָדַ֙עַתְּ֙ כִּי־לִי֙ הָיְתָ֣ה הַמְּלוּכָ֔ה וְעָלַ֞י שָׂ֧מוּ כָֽל־יִשְׂרָאֵ֛ל פְּנֵיהֶ֖ם לִמְלֹ֑ךְ וַתִּסֹּ֤ב הַמְּלוּכָה֙ וַתְּהִ֣י לְאָחִ֔י כִּ֥י מֵיְהוָ֖ה הָ֥יְתָה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וְעַתָּ֗ה שְׁאֵלָ֤ה אַחַת֙ אָֽנֹכִי֙ שֹׁאֵ֣ל מֵֽאִתָּ֔ךְ אַל־תָּשִׁ֖בִי אֶת־פָּנָ֑י וַתֹּ֥אמֶר אֵלָ֖יו דַּבֵּֽר׃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וַיֹּ֗אמֶר אִמְרִי־נָא֙ לִשְׁלֹמֹ֣ה הַמֶּ֔לֶךְ כִּ֥י לֹֽא־יָשִׁ֖יב אֶת־פָּנָ֑יִךְ וְיִתֶּן־לִ֛י אֶת־אֲבִישַׁ֥ג הַשּׁוּנַמִּ֖ית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וַתֹּ֥אמֶר בַּת־שֶׁ֖בַע ט֑וֹב אָנֹכִ֕י אֲדַבֵּ֥ר עָלֶ֖יךָ אֶל־הַמֶּֽלֶךְ׃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וַתָּבֹ֤א בַת־שֶׁ֙בַע֙ אֶל־הַמֶּ֣לֶךְ שְׁלֹמֹ֔ה לְדַבֶּר־ל֖וֹ עַל־אֲדֹנִיָּ֑הוּ וַיָּקָם֩ הַמֶּ֨לֶךְ לִקְרָאתָ֜הּ וַיִּשְׁתַּ֣חוּ לָ֗הּ וַיֵּ֙שֶׁב֙ עַל־כִּסְא֔וֹ וַיָּ֤שֶׂם כִּסֵּא֙ לְאֵ֣ם הַמֶּ֔לֶךְ וַתֵּ֖שֶׁב לִֽימִינֽוֹ׃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וַתֹּ֗אמֶר שְׁאֵלָ֨ה אַחַ֤ת קְטַנָּה֙ אָֽנֹכִי֙ שֹׁאֶ֣לֶת מֵֽאִתָּ֔ךְ אַל־תָּ֖שֶׁב אֶת־פָּנָ֑י וַיֹּֽאמֶר־לָ֤הּ הַמֶּ֙לֶךְ֙ שַׁאֲלִ֣י אִמִּ֔י כִּ֥י לֹֽא־אָשִׁ֖יב אֶת־פָּנָֽיִךְ׃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וַתֹּ֕אמֶר יֻתַּ֖ן אֶת־אֲבִישַׁ֣ג הַשֻּׁנַמִּ֑ית לַאֲדֹנִיָּ֥הוּ אָחִ֖יךָ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וַיַּעַן֩ הַמֶּ֨לֶךְ שְׁלֹמֹ֜ה וַיֹּ֣אמֶר לְאִמּ֗וֹ וְלָמָה֩ אַ֨תְּ שֹׁאֶ֜לֶת אֶת־אֲבִישַׁ֤ג הַשֻּׁנַמִּית֙ לַאֲדֹ֣נִיָּ֔הוּ וְשַֽׁאֲלִי־לוֹ֙ אֶת־הַמְּלוּכָ֔ה כִּ֛י ה֥וּא אָחִ֖י הַגָּד֣וֹל מִמֶּ֑נִּי וְלוֹ֙ וּלְאֶבְיָתָ֣ר הַכֹּהֵ֔ן וּלְיוֹאָ֖ב בֶּן־צְרוּיָֽה׃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וַיִּשָּׁבַע֙ הַמֶּ֣לֶךְ שְׁלֹמֹ֔ה בַּֽיהוָ֖ה לֵאמֹ֑ר כֹּ֣ה יַֽעֲשֶׂה־לִּ֤י אֱלֹהִים֙ וְכֹ֣ה יוֹסִ֔יף כִּ֣י בְנַפְשׁ֔וֹ דִּבֶּר֙ אֲדֹ֣נִיָּ֔הוּ אֶת־הַדָּבָ֖ר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וְעַתָּ֗ה חַי־יְהוָה֙ אֲשֶׁ֣ר הֱכִינַ֗נִי ויושיביני עַל־כִּסֵּא֙ דָּוִ֣ד אָבִ֔י וַאֲשֶׁ֧ר עָֽשָׂה־לִ֛י בַּ֖יִת כַּאֲשֶׁ֣ר דִּבֵּ֑ר כִּ֣י הַיּ֔וֹם יוּמַ֖ת אֲדֹנִיָּֽהוּ׃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וַיִּשְׁלַח֙ הַמֶּ֣לֶךְ שְׁלֹמֹ֔ה בְּיַ֖ד בְּנָיָ֣הוּ בֶן־יְהוֹיָדָ֑ע וַיִּפְגַּע־בּ֖וֹ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וּלְאֶבְיָתָ֨ר הַכֹּהֵ֜ן אָמַ֣ר הַמֶּ֗לֶךְ עֲנָתֹת֙ לֵ֣ךְ עַל־שָׂדֶ֔יךָ כִּ֛י אִ֥ישׁ מָ֖וֶת אָ֑תָּה וּבַיּ֨וֹם הַזֶּ֜ה לֹ֣א אֲמִיתֶ֗ךָ כִּֽי־נָשָׂ֜אתָ אֶת־אֲר֨וֹן אֲדֹנָ֤י יְהֹוִה֙ לִפְנֵי֙ דָּוִ֣ד אָבִ֔י וְכִ֣י הִתְעַנִּ֔יתָ בְּכֹ֥ל אֲשֶֽׁר־הִתְעַנָּ֖ה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וַיְגָ֤רֶשׁ שְׁלֹמֹה֙ אֶת־אֶבְיָתָ֔ר מִהְי֥וֹת כֹּהֵ֖ן לַֽיהוָ֑ה לְמַלֵּא֙ אֶת־דְּבַ֣ר יְהוָ֔ה אֲשֶׁ֥ר דִּבֶּ֛ר עַל־בֵּ֥ית עֵלִ֖י בְּשִׁלֹֽה׃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וְהַשְּׁמֻעָה֙ בָּ֣אָה עַד־יוֹאָ֔ב כִּ֣י יוֹאָ֗ב נָטָה֙ אַחֲרֵ֣י אֲדֹנִיָּ֔ה וְאַחֲרֵ֥י אַבְשָׁל֖וֹם לֹ֣א נָטָ֑ה וַיָּ֤נָס יוֹאָב֙ אֶל־אֹ֣הֶל יְהוָ֔ה וַֽיַּחֲזֵ֖ק בְּקַרְנ֥וֹת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וַיֻּגַּ֞ד לַמֶּ֣לֶךְ שְׁלֹמֹ֗ה כִּ֣י נָ֤ס יוֹאָב֙ אֶל־אֹ֣הֶל יְהוָ֔ה וְהִנֵּ֖ה אֵ֣צֶל הַמִּזְבֵּ֑חַ וַיִּשְׁלַ֨ח שְׁלֹמֹ֜ה אֶת־בְּנָיָ֧הוּ בֶן־יְהוֹיָדָ֛ע לֵאמֹ֖ר לֵ֥ךְ פְּגַע־בּֽוֹ׃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וַיָּבֹ֨א בְנָיָ֜הוּ אֶל־אֹ֣הֶל יְהוָ֗ה וַיֹּ֨אמֶר אֵלָ֜יו כֹּֽה־אָמַ֤ר הַמֶּ֙לֶךְ֙ צֵ֔א וַיֹּ֥אמֶר ׀ לֹ֖א כִּ֣י פֹ֣ה אָמ֑וּת וַיָּ֨שֶׁב בְּנָיָ֤הוּ אֶת־הַמֶּ֙לֶךְ֙ דָּבָ֣ר לֵאמֹ֔ר כֹּֽה־דִבֶּ֥ר יוֹאָ֖ב וְכֹ֥ה עָנָֽנִי׃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וַיֹּ֧אמֶר ל֣וֹ הַמֶּ֗לֶךְ עֲשֵׂה֙ כַּאֲשֶׁ֣ר דִּבֶּ֔ר וּפְגַע־בּ֖וֹ וּקְבַרְתּ֑וֹ וַהֲסִירֹ֣תָ ׀ דְּמֵ֣י חִנָּ֗ם אֲשֶׁר֙ שָׁפַ֣ךְ יוֹאָ֔ב מֵעָלַ֕י וּמֵעַ֖ל בֵּ֥ית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וְהֵשִׁיב֩ יְהוָ֨ה אֶת־דָּמ֜וֹ עַל־רֹאשׁ֗וֹ אֲשֶׁ֣ר פָּגַ֣ע בִּשְׁנֵֽי־אֲ֠נָשִׁים צַדִּקִ֨ים וְטֹבִ֤ים מִמֶּ֙נּוּ֙ וַיַּהַרְגֵ֣ם בַּחֶ֔רֶב וְאָבִ֥י דָוִ֖ד לֹ֣א יָדָ֑ע אֶת־אַבְנֵ֤ר בֶּן־נֵר֙ שַׂר־צְבָ֣א יִשְׂרָאֵ֔ל וְאֶת־עֲמָשָׂ֥א בֶן־יֶ֖תֶר שַׂר־צְבָ֥א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וְשָׁ֤בוּ דְמֵיהֶם֙ בְּרֹ֣אשׁ יוֹאָ֔ב וּבְרֹ֥אשׁ זַרְע֖וֹ לְעֹלָ֑ם וּלְדָוִ֡ד וּ֠לְזַרְעוֹ וּלְבֵית֨וֹ וּלְכִסְא֜וֹ יִהְיֶ֥ה שָׁל֛וֹם עַד־עוֹלָ֖ם מֵעִ֥ם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וַיַּ֗עַל בְּנָיָ֙הוּ֙ בֶּן־יְה֣וֹיָדָ֔ע וַיִּפְגַּע־בּ֖וֹ וַיְמִתֵ֑הוּ וַיִּקָּבֵ֥ר בְּבֵית֖וֹ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וַיִּתֵּ֨ן הַמֶּ֜לֶךְ אֶת־בְּנָיָ֧הוּ בֶן־יְהוֹיָדָ֛ע תַּחְתָּ֖יו עַל־הַצָּבָ֑א וְאֶת־צָד֤וֹק הַכֹּהֵן֙ נָתַ֣ן הַמֶּ֔לֶךְ תַּ֖חַת אֶבְיָתָֽר׃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וַיִּשְׁלַ֤ח הַמֶּ֙לֶךְ֙ וַיִּקְרָ֣א לְשִׁמְעִ֔י וַיֹּ֣אמֶר ל֗וֹ בְּֽנֵה־לְךָ֥ בַ֙יִת֙ בִּיר֣וּשָׁלִַ֔ם וְיָשַׁבְתָּ֖ שָׁ֑ם וְלֹֽא־תֵצֵ֥א מִשָּׁ֖ם אָ֥נֶה וָאָֽנָה׃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וְהָיָ֣ה ׀ בְּי֣וֹם צֵאתְךָ֗ וְעָֽבַרְתָּ֙ אֶת־נַ֣חַל קִדְר֔וֹן יָדֹ֥עַ תֵּדַ֖ע כִּ֣י מ֣וֹת תָּמ֑וּת דָּמְךָ֖ יִהְיֶ֥ה בְרֹאשֶֽׁךָ׃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וַיֹּ֨אמֶר שִׁמְעִ֤י לַמֶּ֙לֶךְ֙ ט֣וֹב הַדָּבָ֔ר כַּאֲשֶׁ֤ר דִּבֶּר֙ אֲדֹנִ֣י הַמֶּ֔לֶךְ כֵּ֖ן יַעֲשֶׂ֣ה עַבְדֶּ֑ךָ וַיֵּ֧שֶׁב שִׁמְעִ֛י בִּירוּשָׁלִַ֖ם יָמִ֥ים רַבִּֽים׃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וַיְהִ֗י מִקֵּץ֙ שָׁלֹ֣שׁ שָׁנִ֔ים וַיִּבְרְח֤וּ שְׁנֵֽי־עֲבָדִים֙ לְשִׁמְעִ֔י אֶל־אָכִ֥ישׁ בֶּֽן־מַעֲכָ֖ה מֶ֣לֶךְ גַּ֑ת וַיַּגִּ֤ידוּ לְשִׁמְעִי֙ לֵאמֹ֔ר הִנֵּ֥ה עֲבָדֶ֖יךָ בְּגַֽת׃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וַיָּ֣קָם שִׁמְעִ֗י וַֽיַּחֲבֹשׁ֙ אֶת־חֲמֹר֔וֹ וַיֵּ֤לֶךְ גַּ֙תָה֙ אֶל־אָכִ֔ישׁ לְבַקֵּ֖שׁ אֶת־עֲבָדָ֑יו וַיֵּ֣לֶךְ שִׁמְעִ֔י וַיָּבֵ֥א אֶת־עֲבָדָ֖יו מִגַּֽת׃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וַיֻּגַּ֖ד לִשְׁלֹמֹ֑ה כִּי־הָלַ֨ךְ שִׁמְעִ֧י מִירוּשָׁלִַ֛ם גַּ֖ת וַיָּשֹֽׁב׃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וַיִּשְׁלַ֨ח הַמֶּ֜לֶךְ וַיִּקְרָ֣א לְשִׁמְעִ֗י וַיֹּ֨אמֶר אֵלָ֜יו הֲל֧וֹא הִשְׁבַּעְתִּ֣יךָ בַֽיהוָ֗ה וָאָעִ֤ד בְּךָ֙ לֵאמֹ֔ר בְּי֣וֹם צֵאתְךָ֗ וְהָֽלַכְתָּ֙ אָ֣נֶה וָאָ֔נָה יָדֹ֥עַ תֵּדַ֖ע כִּ֣י מ֣וֹת תָּמ֑וּת וַתֹּ֧אמֶר אֵלַ֛י ט֥וֹב הַדָּבָ֖ר שָׁמָֽעְתִּי׃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וּמַדּ֕וּעַ לֹ֣א שָׁמַ֔רְתָּ אֵ֖ת שְׁבֻעַ֣ת יְהוָ֑ה וְאֶת־הַמִּצְוָ֖ה אֲשֶׁר־צִוִּ֥יתִי 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וַיֹּ֨אמֶר הַמֶּ֜לֶךְ אֶל־שִׁמְעִ֗י אַתָּ֤ה יָדַ֙עְתָּ֙ אֵ֣ת כָּל־הָרָעָ֗ה אֲשֶׁ֤ר יָדַע֙ לְבָ֣בְךָ֔ אֲשֶׁ֥ר עָשִׂ֖יתָ לְדָוִ֣ד אָבִ֑י וְהֵשִׁ֧יב יְהוָ֛ה אֶת־רָעָתְךָ֖ בְּרֹאשֶֽׁךָ׃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וְהַמֶּ֥לֶךְ שְׁלֹמֹ֖ה בָּר֑וּךְ וְכִסֵּ֣א דָוִ֗ד יִהְיֶ֥ה נָכ֛וֹן לִפְנֵ֥י יְהוָ֖ה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וַיְצַ֣ו הַמֶּ֗לֶךְ אֶת־בְּנָיָ֙הוּ֙ בֶּן־יְה֣וֹיָדָ֔ע וַיֵּצֵ֕א וַיִּפְגַּע־בּ֖וֹ וַיָּמֹ֑ת וְהַמַּמְלָכָ֥ה נָכ֖וֹנָה בְּיַד־שְׁלֹמֹֽה׃</w:t>
      </w:r>
    </w:p>
    <w:p>
      <w:pPr>
        <w:pStyle w:val="Heading2"/>
        <w:bidi/>
      </w:pPr>
      <w:r>
        <w:rPr>
          <w:rtl/>
          <w:cs/>
          <w:lang w:val="he_IL" w:bidi="he_IL"/>
        </w:rPr>
        <w:t>1 Kings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וַיִּתְחַתֵּ֣ן שְׁלֹמֹ֔ה אֶת־פַּרְעֹ֖ה מֶ֣לֶךְ מִצְרָ֑יִם וַיִּקַּ֣ח אֶת־בַּת־פַּרְעֹ֗ה וַיְבִיאֶ֙הָ֙ אֶל־עִ֣יר דָּוִ֔ד עַ֣ד כַּלֹּת֗וֹ לִבְנ֤וֹת אֶת־בֵּיתוֹ֙ וְאֶת־בֵּ֣ית יְהוָ֔ה וְאֶת־חוֹמַ֥ת יְרוּשָׁלִַ֖ם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רַ֣ק הָעָ֔ם מְזַבְּחִ֖ים בַּבָּמ֑וֹת כִּ֠י לֹא־נִבְנָ֥ה בַ֙יִת֙ לְשֵׁ֣ם יְהוָ֔ה עַ֖ד הַיָּמִ֥ים הָהֵֽם׃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וַיֶּאֱהַ֤ב שְׁלֹמֹה֙ אֶת־יְהוָ֔ה לָלֶ֕כֶת בְּחֻקּ֖וֹת דָּוִ֣ד אָבִ֑יו רַ֚ק בַּבָּמ֔וֹת ה֥וּא מְזַבֵּ֖חַ וּמַקְטִֽיר׃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וַיֵּ֨לֶךְ הַמֶּ֤לֶךְ גִּבְעֹ֙נָה֙ לִזְבֹּ֣חַ שָׁ֔ם כִּ֥י הִ֖יא הַבָּמָ֣ה הַגְּדוֹלָ֑ה אֶ֤לֶף עֹלוֹת֙ יַעֲלֶ֣ה שְׁלֹמֹ֔ה עַ֖ל הַמִּזְבֵּ֥חַ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בְּגִבְע֗וֹן נִרְאָ֧ה יְהֹוָ֛ה אֶל־שְׁלֹמֹ֖ה בַּחֲל֣וֹם הַלָּ֑יְלָה וַיֹּ֣אמֶר אֱלֹהִ֔ים שְׁאַ֖ל מָ֥ה אֶתֶּן־לָֽךְ׃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שְׁלֹמֹ֗ה אַתָּ֨ה עָשִׂ֜יתָ עִם־עַבְדְּךָ֙ דָוִ֣ד אָבִי֮ חֶ֣סֶד גָּדוֹל֒ כַּאֲשֶׁר֩ הָלַ֨ךְ לְפָנֶ֜יךָ בֶּאֱמֶ֧ת וּבִצְדָקָ֛ה וּבְיִשְׁרַ֥ת לֵבָ֖ב עִמָּ֑ךְ וַתִּשְׁמָר־ל֗וֹ אֶת־הַחֶ֤סֶד הַגָּדוֹל֙ הַזֶּ֔ה וַתִּתֶּן־ל֥וֹ בֵ֛ן יֹשֵׁ֥ב עַל־כִּסְא֖וֹ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וְעַתָּה֙ יְהוָ֣ה אֱלֹהָ֔י אַתָּה֙ הִמְלַ֣כְתָּ אֶֽת־עַבְדְּךָ֔ תַּ֖חַת דָּוִ֣ד אָבִ֑י וְאָֽנֹכִי֙ נַ֣עַר קָטֹ֔ן לֹ֥א אֵדַ֖ע צֵ֥את וָבֹֽא׃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וְעַ֨בְדְּךָ֔ בְּת֥וֹךְ עַמְּךָ֖ אֲשֶׁ֣ר בָּחָ֑רְתָּ עַם־רָ֕ב אֲשֶׁ֧ר לֹֽא־יִמָּנֶ֛ה וְלֹ֥א יִסָּפֵ֖ר מֵרֹֽב׃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וְנָתַתָּ֨ לְעַבְדְּךָ֜ לֵ֤ב שֹׁמֵ֙עַ֙ לִשְׁפֹּ֣ט אֶֽת־עַמְּךָ֔ לְהָבִ֖ין בֵּֽין־ט֣וֹב לְרָ֑ע כִּ֣י מִ֤י יוּכַל֙ לִשְׁפֹּ֔ט אֶת־עַמְּךָ֥ הַכָּבֵ֖ד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וַיִּיטַ֥ב הַדָּבָ֖ר בְּעֵינֵ֣י אֲדֹנָ֑י כִּ֚י שָׁאַ֣ל שְׁלֹמֹ֔ה אֶת־הַדָּבָ֖ר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אֱלֹהִ֜ים אֵלָ֗יו יַעַן֩ אֲשֶׁ֨ר שָׁאַ֜לְתָּ אֶת־הַדָּבָ֣ר הַזֶּ֗ה וְלֹֽא־שָׁאַ֨לְתָּ לְּךָ֜ יָמִ֣ים רַבִּ֗ים וְלֹֽא־שָׁאַ֤לְתָּ לְּךָ֙ עֹ֔שֶׁר וְלֹ֥א שָׁאַ֖לְתָּ נֶ֣פֶשׁ אֹיְבֶ֑יךָ וְשָׁאַ֧לְתָּ לְּךָ֛ הָבִ֖ין לִשְׁמֹ֥עַ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הִנֵּ֥ה עָשִׂ֖יתִי כִּדְבָרֶ֑יךָ הִנֵּ֣ה ׀ נָתַ֣תִּי לְךָ֗ לֵ֚ב חָכָ֣ם וְנָב֔וֹן אֲשֶׁ֤ר כָּמ֙וֹךָ֙ לֹא־הָיָ֣ה לְפָנֶ֔יךָ וְאַחֲרֶ֖יךָ לֹא־יָק֥וּם כָּמֽוֹךָ׃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וְגַ֨ם אֲשֶׁ֤ר לֹֽא־שָׁאַ֙לְתָּ֙ נָתַ֣תִּי לָ֔ךְ גַּם־עֹ֖שֶׁר גַּם־כָּב֑וֹד אֲ֠שֶׁר לֹא־הָיָ֨ה כָמ֥וֹךָ אִ֛ישׁ בַּמְּלָכִ֖ים כָּל־יָמֶֽיךָ׃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וְאִ֣ם ׀ תֵּלֵ֣ךְ בִּדְרָכַ֗י לִשְׁמֹ֤ר חֻקַּי֙ וּמִצְוֺתַ֔י כַּאֲשֶׁ֥ר הָלַ֖ךְ דָּוִ֣יד אָבִ֑יךָ וְהַאַרַכְתִּ֖י אֶת־יָמֶֽיךָ׃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וַיִּקַ֥ץ שְׁלֹמֹ֖ה וְהִנֵּ֣ה חֲל֑וֹם וַיָּב֨וֹא יְרוּשָׁלִַ֜ם וַֽיַּעֲמֹ֣ד ׀ לִפְנֵ֣י ׀ אֲר֣וֹן בְּרִית־אֲדֹנָ֗י וַיַּ֤עַל עֹלוֹת֙ וַיַּ֣עַשׂ שְׁלָמִ֔ים וַיַּ֥עַשׂ מִשְׁתֶּ֖ה לְכָל־עֲבָדָֽיו׃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אָ֣ז תָּבֹ֗אנָה שְׁתַּ֛יִם נָשִׁ֥ים זֹנ֖וֹת אֶל־הַמֶּ֑לֶךְ וַֽתַּעֲמֹ֖דְנָה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וַתֹּ֜אמֶר הָאִשָּׁ֤ה הָֽאַחַת֙ בִּ֣י אֲדֹנִ֔י אֲנִי֙ וְהָאִשָּׁ֣ה הַזֹּ֔את יֹשְׁבֹ֖ת בְּבַ֣יִת אֶחָ֑ד וָאֵלֵ֥ד עִמָּ֖הּ בַּבָּֽיִת׃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וַיְהִ֞י בַּיּ֤וֹם הַשְּׁלִישִׁי֙ לְלִדְתִּ֔י וַתֵּ֖לֶד גַּם־הָאִשָּׁ֣ה הַזֹּ֑את וַאֲנַ֣חְנוּ יַחְדָּ֗ו אֵֽין־זָ֤ר אִתָּ֙נוּ֙ בַּבַּ֔יִת זוּלָתִ֥י שְׁתַּֽיִם־אֲנַ֖חְנוּ בַּבָּֽיִת׃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וַיָּ֛מָת בֶּן־הָאִשָּׁ֥ה הַזֹּ֖את לָ֑יְלָה אֲשֶׁ֥ר שָׁכְבָ֖ה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וַתָּקָם֩ בְּת֨וֹךְ הַלַּ֜יְלָה וַתִּקַּ֧ח אֶת־בְּנִ֣י מֵֽאֶצְלִ֗י וַאֲמָֽתְךָ֙ יְשֵׁנָ֔ה וַתַּשְׁכִּיבֵ֖הוּ בְּחֵיקָ֑הּ וְאֶת־בְּנָ֥הּ הַמֵּ֖ת הִשְׁכִּ֥יבָה בְחֵיקִֽי׃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וָאָקֻ֥ם בַּבֹּ֛קֶר לְהֵינִ֥יק אֶת־בְּנִ֖י וְהִנֵּה־מֵ֑ת וָאֶתְבּוֹנֵ֤ן אֵלָיו֙ בַּבֹּ֔קֶר וְהִנֵּ֛ה לֹֽא־הָיָ֥ה בְנִ֖י אֲשֶׁ֥ר יָלָֽדְתִּי׃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וַתֹּאמֶר֩ הָאִשָּׁ֨ה הָאַחֶ֜רֶת לֹ֣א כִ֗י בְּנִ֤י הַחַי֙ וּבְנֵ֣ךְ הַמֵּ֔ת וְזֹ֤את אֹמֶ֙רֶת֙ לֹ֣א כִ֔י בְּנֵ֥ךְ הַמֵּ֖ת וּבְנִ֣י הֶחָ֑י וַתְּדַבֵּ֖רְנָה לִפְנֵ֥י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הַמֶּ֔לֶךְ זֹ֣את אֹמֶ֔רֶת זֶה־בְּנִ֥י הַחַ֖י וּבְנֵ֣ךְ הַמֵּ֑ת וְזֹ֤את אֹמֶ֙רֶת֙ לֹ֣א כִ֔י בְּנֵ֥ךְ הַמֵּ֖ת וּבְנִ֥י הֶחָֽי׃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וַיֹּ֥אמֶר הַמֶּ֖לֶךְ קְח֣וּ לִי־חָ֑רֶב וַיָּבִ֥אוּ הַחֶ֖רֶב לִפְנֵ֥י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וַיֹּ֣אמֶר הַמֶּ֔לֶךְ גִּזְר֛וּ אֶת־הַיֶּ֥לֶד הַחַ֖י לִשְׁנָ֑יִם וּתְנ֤וּ אֶֽת־הַחֲצִי֙ לְאַחַ֔ת וְאֶֽת־הַחֲצִ֖י לְאֶחָֽת׃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וַתֹּ֣אמֶר הָאִשָּׁה֩ אֲשֶׁר־בְּנָ֨הּ הַחַ֜י אֶל־הַמֶּ֗לֶךְ כִּֽי־נִכְמְר֣וּ רַחֲמֶיהָ֮ עַל־בְּנָהּ֒ וַתֹּ֣אמֶר ׀ בִּ֣י אֲדֹנִ֗י תְּנוּ־לָהּ֙ אֶת־הַיָּל֣וּד הַחַ֔י וְהָמֵ֖ת אַל־תְּמִיתֻ֑הוּ וְזֹ֣את אֹמֶ֗רֶת גַּם־לִ֥י גַם־לָ֛ךְ לֹ֥א יִהְיֶ֖ה גְּזֹֽרוּ׃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וַיַּ֨עַן הַמֶּ֜לֶךְ וַיֹּ֗אמֶר תְּנוּ־לָהּ֙ אֶת־הַיָּל֣וּד הַחַ֔י וְהָמֵ֖ת לֹ֣א תְמִיתֻ֑הוּ הִ֖יא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וַיִּשְׁמְע֣וּ כָל־יִשְׂרָאֵ֗ל אֶת־הַמִּשְׁפָּט֙ אֲשֶׁ֣ר שָׁפַ֣ט הַמֶּ֔לֶךְ וַיִּֽרְא֖וּ מִפְּנֵ֣י הַמֶּ֑לֶךְ כִּ֣י רָא֔וּ כִּֽי־חָכְמַ֧ת אֱלֹהִ֛ים בְּקִרְבּ֖וֹ לַעֲשׂ֥וֹת מִשְׁפָּֽט׃ ס</w:t>
      </w:r>
    </w:p>
    <w:p>
      <w:pPr>
        <w:pStyle w:val="Heading2"/>
        <w:bidi/>
      </w:pPr>
      <w:r>
        <w:rPr>
          <w:rtl/>
          <w:cs/>
          <w:lang w:val="he_IL" w:bidi="he_IL"/>
        </w:rPr>
        <w:t>1 Kings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הַמֶּ֣לֶךְ שְׁלֹמֹ֔ה מֶ֖לֶךְ עַל־כָּל־יִשְׂרָאֵֽל׃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וְאֵ֥לֶּה הַשָּׂרִ֖ים אֲשֶׁר־ל֑וֹ עֲזַרְיָ֥הוּ בֶן־צָד֖וֹק הַכֹּהֵֽן׃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אֱלִיחֹ֧רֶף וַאֲחִיָּ֛ה בְּנֵ֥י שִׁישָׁ֖א סֹפְרִ֑ים יְהוֹשָׁפָ֥ט בֶּן־אֲחִיל֖וּד הַמַּזְכִּֽיר׃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וּבְנָיָ֥הוּ בֶן־יְהוֹיָדָ֖ע עַל־הַצָּבָ֑א וְצָד֥וֹק וְאֶבְיָתָ֖ר כֹּהֲנִֽים׃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וַעֲזַרְיָ֥הוּ בֶן־נָתָ֖ן עַל־הַנִּצָּבִ֑ים וְזָב֧וּד בֶּן־נָתָ֛ן כֹּהֵ֖ן רֵעֶ֥ה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וַאֲחִישָׁ֖ר עַל־הַבָּ֑יִת וַאֲדֹנִירָ֥ם בֶּן־עַבְדָּ֖א עַל־הַמַּֽס׃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וְלִשְׁלֹמֹ֞ה שְׁנֵים־עָשָׂ֤ר נִצָּבִים֙ עַל־כָּל־ יִשְׂרָאֵ֔ל וְכִלְכְּל֥וּ אֶת־הַמֶּ֖לֶךְ וְאֶת־בֵּית֑וֹ חֹ֧דֶשׁ בַּשָּׁנָ֛ה יִהְיֶ֥ה עַל־אחד לְכַלְכֵּֽל׃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וְאֵ֣לֶּה שְׁמוֹתָ֔ם בֶּן־ח֖וּר בְּהַ֥ר אֶפְרָֽיִם׃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בֶּן־דֶּ֛קֶר בְּמָקַ֥ץ וּבְשַֽׁעַלְבִ֖ים וּבֵ֣ית שָׁ֑מֶשׁ וְאֵיל֖וֹן בֵּ֥ית חָנָֽן׃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בֶּן־חֶ֖סֶד בָּֽאֲרֻבּ֑וֹת ל֥וֹ שֹׂכֹ֖ה וְכָל־אֶ֥רֶץ חֵֽפֶר׃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בֶּן־אֲבִֽינָדָ֖ב כָּל־נָ֣פַת דֹּ֑אר טָפַת֙ בַּת־שְׁלֹמֹ֔ה הָ֥יְתָה לּ֖וֹ לְאִשָּֽׁה׃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בַּֽעֲנָא֙ בֶּן־אֲחִיל֔וּד תַּעְנַ֖ךְ וּמְגִדּ֑וֹ וְכָל־בֵּ֣ית שְׁאָ֡ן אֲשֶׁר֩ אֵ֨צֶל צָרְתַ֜נָה מִתַּ֣חַת לְיִזְרְעֶ֗אל מִבֵּ֤ית שְׁאָן֙ עַ֚ד אָבֵ֣ל מְחוֹלָ֔ה עַ֖ד מֵעֵ֥בֶר לְיָקְמֳעָֽם׃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בֶּן־גֶּ֖בֶר בְּרָמֹ֣ת גִּלְעָ֑ד ל֡וֹ חַוֺּת֩ יָאִ֨יר בֶּן־מְנַשֶּׁ֜ה אֲשֶׁ֣ר בַּגִּלְעָ֗ד ל֚וֹ חֶ֤בֶל אַרְגֹּב֙ אֲשֶׁ֣ר בַּבָּשָׁ֔ן שִׁשִּׁים֙ עָרִ֣ים גְּדֹל֔וֹת חוֹמָ֖ה וּבְרִ֥יחַ נְחֹֽשֶׁת׃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אֲחִֽינָדָ֥ב בֶּן־עִדֹּ֖א מַחֲנָֽיְמָה׃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אֲחִימַ֖עַץ בְּנַפְתָּלִ֑י גַּם־ה֗וּא לָקַ֛ח אֶת־בָּשְׂמַ֥ת בַּת־שְׁלֹמֹ֖ה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בַּֽעֲנָא֙ בֶּן־חוּשָׁ֔י בְּאָשֵׁ֖ר וּבְעָלֽוֹת׃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יְהוֹשָׁפָ֥ט בֶּן־פָּר֖וּחַ בְּיִשָׂשכָֽר׃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שִׁמְעִ֥י בֶן־אֵלָ֖א בְּבִנְיָמִֽן׃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גֶּ֥בֶר בֶּן־אֻרִ֖י בְּאֶ֣רֶץ גִּלְעָ֑ד אֶ֜רֶץ סִיח֣וֹן ׀ מֶ֣לֶךְ הָאֱמֹרִ֗י וְעֹג֙ מֶ֣לֶךְ הַבָּשָׁ֔ן וּנְצִ֥יב אֶחָ֖ד אֲשֶׁ֥ר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יְהוּדָ֤ה וְיִשְׂרָאֵל֙ רַבִּ֔ים כַּח֥וֹל אֲשֶׁר־עַל־הַיָּ֖ם לָרֹ֑ב אֹכְלִ֥ים וְשֹׁתִ֖ים וּשְׂמֵחִֽים׃</w:t>
      </w:r>
    </w:p>
    <w:p>
      <w:pPr>
        <w:pStyle w:val="Heading2"/>
        <w:bidi/>
      </w:pPr>
      <w:r>
        <w:rPr>
          <w:rtl/>
          <w:cs/>
          <w:lang w:val="he_IL" w:bidi="he_IL"/>
        </w:rPr>
        <w:t>1 Kings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וּשְׁלֹמֹ֗ה הָיָ֤ה מוֹשֵׁל֙ בְּכָל־הַמַּמְלָכ֔וֹת מִן־הַנָּהָר֙ אֶ֣רֶץ פְּלִשְׁתִּ֔ים וְעַ֖ד גְּב֣וּל מִצְרָ֑יִם מַגִּשִׁ֥ים מִנְחָ֛ה וְעֹבְדִ֥ים אֶת־שְׁלֹמֹ֖ה כָּל־יְמֵ֥י חַיָּֽיו׃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וַיְהִ֥י לֶֽחֶם־שְׁלֹמֹ֖ה לְי֣וֹם אֶחָ֑ד שְׁלֹשִׁ֥ים כֹּר֙ סֹ֔לֶת וְשִׁשִּׁ֥ים כֹּ֖ר קָֽמַח׃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עֲשָׂרָ֨ה בָקָ֜ר בְּרִאִ֗ים וְעֶשְׂרִ֥ים בָּקָ֛ר רְעִ֖י וּמֵ֣אָה צֹ֑אן לְ֠בַד מֵֽאַיָּ֤ל וּצְבִי֙ וְיַחְמ֔וּר וּבַרְבֻּרִ֖ים אֲבוּסִֽים׃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כִּי־ה֞וּא רֹדֶ֣ה ׀ בְּכָל־עֵ֣בֶר הַנָּהָ֗ר מִתִּפְסַח֙ וְעַד־עַזָּ֔ה בְּכָל־מַלְכֵ֖י עֵ֣בֶר הַנָּהָ֑ר וְשָׁל֗וֹם הָ֥יָה ל֛וֹ מִכָּל־עֲבָרָ֖יו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וַיֵּשֶׁב֩ יְהוּדָ֨ה וְיִשְׂרָאֵ֜ל לָבֶ֗טַח אִ֣ישׁ תַּ֤חַת גַּפְנוֹ֙ וְתַ֣חַת תְּאֵֽנָת֔וֹ מִדָּ֖ן וְעַד־בְּאֵ֣ר שָׁ֑בַע כֹּ֖ל יְמֵ֥י שְׁלֹמֹֽה׃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וַיְהִ֣י לִשְׁלֹמֹ֗ה אַרְבָּעִ֥ים אֶ֛לֶף אֻרְוֺ֥ת סוּסִ֖ים לְמֶרְכָּב֑וֹ וּשְׁנֵים־עָשָׂ֥ר אֶ֖לֶף פָּרָשִֽׁים׃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וְכִלְכְּלוּ֩ הַנִּצָּבִ֨ים הָאֵ֜לֶּה אֶת־הַמֶּ֣לֶךְ שְׁלֹמֹ֗ה וְאֵ֧ת כָּל־הַקָּרֵ֛ב אֶל־שֻׁלְחַ֥ן הַמֶּֽלֶךְ־שְׁלֹמֹ֖ה אִ֣ישׁ חָדְשׁ֑וֹ לֹ֥א יְעַדְּר֖וּ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וְהַשְּׂעֹרִ֣ים וְהַתֶּ֔בֶן לַסּוּסִ֖ים וְלָרָ֑כֶשׁ יָבִ֗אוּ אֶל־הַמָּקוֹם֙ אֲשֶׁ֣ר יִֽהְיֶה־שָּׁ֔ם אִ֖ישׁ כְּמִשְׁפָּטֽוֹ׃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וַיִּתֵּן֩ אֱלֹהִ֨ים חָכְמָ֧ה לִשְׁלֹמֹ֛ה וּתְבוּנָ֖ה הַרְבֵּ֣ה מְאֹ֑ד וְרֹ֣חַב לֵ֔ב כַּח֕וֹל אֲשֶׁ֖ר עַל־שְׂפַ֥ת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וַתֵּ֙רֶב֙ חָכְמַ֣ת שְׁלֹמֹ֔ה מֵֽחָכְמַ֖ת כָּל־בְּנֵי־קֶ֑דֶם וּמִכֹּ֖ל חָכְמַ֥ת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וַיֶּחְכַּם֮ מִכָּל־הָֽאָדָם֒ מֵאֵיתָ֣ן הָאֶזְרָחִ֗י וְהֵימָ֧ן וְכַלְכֹּ֛ל וְדַרְדַּ֖ע בְּנֵ֣י מָח֑וֹל וַיְהִֽי־שְׁמ֥וֹ בְכָֽל־הַגּוֹיִ֖ם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וַיְדַבֵּ֕ר שְׁלֹ֥שֶׁת אֲלָפִ֖ים מָשָׁ֑ל וַיְהִ֥י שִׁיר֖וֹ חֲמִשָּׁ֥ה וָאָֽלֶף׃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וַיְדַבֵּר֮ עַל־הָֽעֵצִים֒ מִן־הָאֶ֙רֶז֙ אֲשֶׁ֣ר בַּלְּבָנ֔וֹן וְעַד֙ הָאֵז֔וֹב אֲשֶׁ֥ר יֹצֵ֖א בַּקִּ֑יר וַיְדַבֵּר֙ עַל־הַבְּהֵמָ֣ה וְעַל־הָע֔וֹף וְעַל־הָרֶ֖מֶשׂ וְעַל־הַדָּגִֽים׃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וַיָּבֹ֙אוּ֙ מִכָּל־הָ֣עַמִּ֔ים לִשְׁמֹ֕עַ אֵ֖ת חָכְמַ֣ת שְׁלֹמֹ֑ה מֵאֵת֙ כָּל־מַלְכֵ֣י הָאָ֔רֶץ אֲשֶׁ֥ר שָׁמְע֖וּ אֶת־חָכְמָתֽוֹ׃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וַ֠יִּשְׁלַח חִירָ֨ם מֶֽלֶךְ־צ֤וֹר אֶת־עֲבָדָיו֙ אֶל־שְׁלֹמֹ֔ה כִּ֣י שָׁמַ֔ע כִּ֥י אֹת֛וֹ מָשְׁח֥וּ לְמֶ֖לֶךְ תַּ֣חַת אָבִ֑יהוּ כִּ֣י אֹהֵ֗ב הָיָ֥ה חִירָ֛ם לְדָוִ֖ד כָּל־הַיָּמִֽים׃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וַיִּשְׁלַ֣ח שְׁלֹמֹ֔ה אֶל־חִירָ֖ם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אַתָּ֨ה יָדַ֜עְתָּ אֶת־דָּוִ֣ד אָבִ֗י כִּ֣י לֹ֤א יָכֹל֙ לִבְנ֣וֹת בַּ֗יִת לְשֵׁם֙ יְהוָ֣ה אֱלֹהָ֔יו מִפְּנֵ֥י הַמִּלְחָמָ֖ה אֲשֶׁ֣ר סְבָבֻ֑הוּ עַ֤ד תֵּת־יְהוָה֙ אֹתָ֔ם תַּ֖חַת כַּפּ֥וֹת רגלו׃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וְעַתָּ֕ה הֵנִ֨יחַ יְהוָ֧ה אֱלֹהַ֛י לִ֖י מִסָּבִ֑יב אֵ֣ין שָׂטָ֔ן וְאֵ֖ין פֶּ֥גַע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וְהִנְנִ֣י אֹמֵ֔ר לִבְנ֣וֹת בַּ֔יִת לְשֵׁ֖ם יְהוָ֣ה אֱלֹהָ֑י כַּאֲשֶׁ֣ר ׀ דִּבֶּ֣ר יְהוָ֗ה אֶל־דָּוִ֤ד אָבִי֙ לֵאמֹ֔ר בִּנְךָ֗ אֲשֶׁ֨ר אֶתֵּ֤ן תַּחְתֶּ֙יךָ֙ עַל־כִּסְאֶ֔ךָ הֽוּא־יִבְנֶ֥ה הַבַּ֖יִת לִשְׁמִֽי׃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וְעַתָּ֡ה צַוֵּה֩ וְיִכְרְתוּ־לִ֨י אֲרָזִ֜ים מִן־הַלְּבָנ֗וֹן וַֽעֲבָדַי֙ יִהְי֣וּ עִם־עֲבָדֶ֔יךָ וּשְׂכַ֤ר עֲבָדֶ֙יךָ֙ אֶתֵּ֣ן לְךָ֔ כְּכֹ֖ל אֲשֶׁ֣ר תֹּאמֵ֑ר כִּ֣י ׀ אַתָּ֣ה יָדַ֗עְתָּ כִּ֣י אֵ֥ין בָּ֛נוּ אִ֛ישׁ יֹדֵ֥עַ לִכְרָת־עֵצִ֖ים כַּצִּדֹנִֽים׃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וַיְהִ֞י כִּשְׁמֹ֧עַ חִירָ֛ם אֶת־דִּבְרֵ֥י שְׁלֹמֹ֖ה וַיִּשְׂמַ֣ח מְאֹ֑ד וַיֹּ֗אמֶר בָּר֤וּךְ יְהוָה֙ הַיּ֔וֹם אֲשֶׁ֨ר נָתַ֤ן לְדָוִד֙ בֵּ֣ן חָכָ֔ם עַל־הָעָ֥ם הָרָ֖ב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וַיִּשְׁלַ֤ח חִירָם֙ אֶל־שְׁלֹמֹ֣ה לֵאמֹ֔ר שָׁמַ֕עְתִּי אֵ֥ת אֲשֶׁר־שָׁלַ֖חְתָּ אֵלָ֑י אֲנִ֤י אֶֽעֱשֶׂה֙ אֶת־כָּל־חֶפְצְךָ֔ בַּעֲצֵ֥י אֲרָזִ֖ים וּבַעֲצֵ֥י בְרוֹשִֽׁים׃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עֲ֠בָדַי יֹרִ֨דוּ מִן־הַלְּבָנ֜וֹן יָ֗מָּה וַ֠אֲנִי אֲשִׂימֵ֨ם דֹּבְר֤וֹת בַּיָּם֙ עַֽד־הַמָּק֞וֹם אֲשֶׁר־תִּשְׁלַ֥ח אֵלַ֛י וְנִפַּצְתִּ֥ים שָׁ֖ם וְאַתָּ֣ה תִשָּׂ֑א וְאַתָּה֙ תַּעֲשֶׂ֣ה אֶת־חֶפְצִ֔י לָתֵ֖ת לֶ֥חֶם בֵּיתִֽי׃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וַיְהִ֨י חִיר֜וֹם נֹתֵ֣ן לִשְׁלֹמֹ֗ה עֲצֵ֧י אֲרָזִ֛ים וַעֲצֵ֥י בְרוֹשִׁ֖ים כָּל־חֶפְצֽוֹ׃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וּשְׁלֹמֹה֩ נָתַ֨ן לְחִירָ֜ם עֶשְׂרִים֩ אֶ֨לֶף כֹּ֤ר חִטִּים֙ מַכֹּ֣לֶת לְבֵית֔וֹ וְעֶשְׂרִ֥ים כֹּ֖ר שֶׁ֣מֶן כָּתִ֑ית כֹּֽה־יִתֵּ֧ן שְׁלֹמֹ֛ה לְחִירָ֖ם שָׁנָ֥ה בְשָׁנָֽה׃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וַיהוָ֗ה נָתַ֤ן חָכְמָה֙ לִשְׁלֹמֹ֔ה כַּאֲשֶׁ֖ר דִּבֶּר־ל֑וֹ וַיְהִ֣י שָׁלֹ֗ם בֵּ֤ין חִירָם֙ וּבֵ֣ין שְׁלֹמֹ֔ה וַיִּכְרְת֥וּ בְרִ֖ית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וַיַּ֨עַל הַמֶּ֧לֶךְ שְׁלֹמֹ֛ה מַ֖ס מִכָּל־יִשְׂרָאֵ֑ל וַיְהִ֣י הַמַּ֔ס שְׁלֹשִׁ֥ים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וַיִּשְׁלָחֵ֣ם לְבָנ֗וֹנָה עֲשֶׂ֨רֶת אֲלָפִ֤ים בַּחֹ֙דֶשׁ֙ חֲלִיפ֔וֹת חֹ֚דֶשׁ יִהְי֣וּ בַלְּבָנ֔וֹן שְׁנַ֥יִם חֳדָשִׁ֖ים בְּבֵית֑וֹ וַאֲדֹנִירָ֖ם עַל־הַמַּֽס׃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וַיְהִ֧י לִשְׁלֹמֹ֛ה שִׁבְעִ֥ים אֶ֖לֶף נֹשֵׂ֣א סַבָּ֑ל וּשְׁמֹנִ֥ים אֶ֖לֶף חֹצֵ֥ב בָּהָֽר׃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לְ֠בַד מִשָּׂרֵ֨י הַנִּצָּבִ֤ים לִשְׁלֹמֹה֙ אֲשֶׁ֣ר עַל־הַמְּלָאכָ֔ה שְׁלֹ֥שֶׁת אֲלָפִ֖ים וּשְׁלֹ֣שׁ מֵא֑וֹת הָרֹדִ֣ים בָּעָ֔ם הָעֹשִׂ֖ים בַּמְּלָאכָֽה׃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וַיְצַ֣ו הַמֶּ֡לֶךְ וַיַּסִּעוּ֩ אֲבָנִ֨ים גְּדֹל֜וֹת אֲבָנִ֧ים יְקָר֛וֹת לְיַסֵּ֥ד הַבָּ֖יִת אַבְנֵ֥י גָזִֽית׃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וַֽיִּפְסְל֞וּ בֹּנֵ֧י שְׁלֹמֹ֛ה וּבֹנֵ֥י חִיר֖וֹם וְהַגִּבְלִ֑ים וַיָּכִ֛ינוּ הָעֵצִ֥ים וְהָאֲבָנִ֖ים לִבְנ֥וֹת הַבָּֽיִת׃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בִשְׁמוֹנִ֣ים שָׁנָ֣ה וְאַרְבַּ֣ע מֵא֣וֹת שָׁנָ֡ה לְצֵ֣את בְּנֵֽי־יִשְׂרָאֵ֣ל מֵאֶֽרֶץ־מִצְרַיִם֩ בַּשָּׁנָ֨ה הָרְבִיעִ֜ית בְּחֹ֣דֶשׁ זִ֗ו ה֚וּא הַחֹ֣דֶשׁ הַשֵּׁנִ֔י לִמְלֹ֥ךְ שְׁלֹמֹ֖ה עַל־יִשְׂרָאֵ֑ל וַיִּ֥בֶן הַבַּ֖יִת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וְהַבַּ֗יִת אֲשֶׁ֨ר בָּנָ֜ה הַמֶּ֤לֶךְ שְׁלֹמֹה֙ לַֽיהוָ֔ה שִׁשִּֽׁים־אַמָּ֥ה אָרְכּ֖וֹ וְעֶשְׂרִ֤ים רָחְבּ֑וֹ וּשְׁלֹשִׁ֥ים אַמָּ֖ה קוֹמָתֽוֹ׃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וְהָאוּלָ֗ם עַל־פְּנֵי֙ הֵיכַ֣ל הַבַּ֔יִת עֶשְׂרִ֣ים אַמָּה֙ אָרְכּ֔וֹ עַל־פְּנֵ֖י רֹ֣חַב הַבָּ֑יִת עֶ֧שֶׂר בָּאַמָּ֛ה רָחְבּ֖וֹ עַל־פְּנֵ֥י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וַיַּ֣עַשׂ לַבָּ֔יִת חַלּוֹנֵ֖י שְׁקֻפִ֥ים אֲטֻמִֽים׃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וַיִּבֶן֩ עַל־קִ֨יר הַבַּ֤יִת יצוע סָבִ֔יב אֶת־קִיר֤וֹת הַבַּ֙יִת֙ סָבִ֔יב לַֽהֵיכָ֖ל וְלַדְּבִ֑יר וַיַּ֥עַשׂ צְלָע֖וֹת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היצוע הַתַּחְתֹּנָ֜ה חָמֵ֧שׁ בָּאַמָּ֣ה רָחְבָּ֗הּ וְהַתִּֽיכֹנָה֙ שֵׁ֤שׁ בָּֽאַמָּה֙ רָחְבָּ֔הּ וְהַ֨שְּׁלִישִׁ֔ית שֶׁ֥בַע בָּאַמָּ֖ה רָחְבָּ֑הּ כִּ֡י מִגְרָעוֹת֩ נָתַ֨ן לַבַּ֤יִת סָבִיב֙ ח֔וּצָה לְבִלְתִּ֖י אֲחֹ֥ז בְּקִֽירוֹת־הַבָּֽיִת׃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וְהַבַּ֙יִת֙ בְּהִבָּ֣נֹת֔וֹ אֶֽבֶן־שְׁלֵמָ֥ה מַסָּ֖ע נִבְנָ֑ה וּמַקָּב֤וֹת וְהַגַּרְזֶן֙ כָּל־כְּלִ֣י בַרְזֶ֔ל לֹֽא־נִשְׁמַ֥ע בַּבַּ֖יִת בְּהִבָּנֹתֽוֹ׃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פֶּ֗תַח הַצֵּלָע֙ הַתִּ֣יכֹנָ֔ה אֶל־כֶּ֥תֶף הַבַּ֖יִת הַיְמָנִ֑ית וּבְלוּלִּ֗ים יַֽעֲלוּ֙ עַל־הַתִּ֣יכֹנָ֔ה וּמִן־הַתִּֽיכֹנָ֖ה אֶל־הַשְּׁלִשִֽׁים׃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וַיִּ֥בֶן אֶת־הַבַּ֖יִת וַיְכַלֵּ֑הוּ וַיִּסְפֹּ֤ן אֶת־הַבַּ֙יִת֙ גֵּבִ֔ים וּשְׂדֵרֹ֖ת בָּאֲרָזִֽים׃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וַיִּ֤בֶן אֶת־היצוע עַל־כָּל־הַבַּ֔יִת חָמֵ֥שׁ אַמּ֖וֹת קֽוֹמָת֑וֹ וַיֶּאֱחֹ֥ז אֶת־הַבַּ֖יִת בַּעֲצֵ֥י אֲרָזִֽים׃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וַֽיְהִי֙ דְּבַר־יְהוָ֔ה אֶל־שְׁלֹמֹ֖ה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הַבַּ֨יִת הַזֶּ֜ה אֲשֶׁר־אַתָּ֣ה בֹנֶ֗ה אִם־תֵּלֵ֤ךְ בְּחֻקֹּתַי֙ וְאֶת־מִשְׁפָּטַ֣י תַּֽעֲשֶׂ֔ה וְשָׁמַרְתָּ֥ אֶת־כָּל־מִצְוֺתַ֖י לָלֶ֣כֶת בָּהֶ֑ם וַהֲקִמֹתִ֤י אֶת־דְּבָרִי֙ אִתָּ֔ךְ אֲשֶׁ֥ר דִּבַּ֖רְתִּי אֶל־דָּוִ֥ד אָבִֽיךָ׃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וְשָׁ֣כַנְתִּ֔י בְּת֖וֹךְ בְּנֵ֣י יִשְׂרָאֵ֑ל וְלֹ֥א אֶעֱזֹ֖ב אֶת־עַמִּ֥י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וַיִּ֧בֶן שְׁלֹמֹ֛ה אֶת־הַבַּ֖יִת וַיְכַלֵּֽהוּ׃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וַיִּבֶן֩ אֶת־קִיר֨וֹת הַבַּ֤יִת מִבַּ֙יְתָה֙ בְּצַלְע֣וֹת אֲרָזִ֔ים מִקַּרְקַ֤ע הַבַּ֙יִת֙ עַד־קִיר֣וֹת הַסִּפֻּ֔ן צִפָּ֥ה עֵ֖ץ מִבָּ֑יִת וַיְצַ֛ף אֶת־קַרְקַ֥ע הַבַּ֖יִת בְּצַלְע֥וֹת בְּרוֹשִֽׁים׃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וַיִּבֶן֩ אֶת־עֶשְׂרִ֨ים אַמָּ֜ה מירכותי הַבַּ֙יִת֙ בְּצַלְע֣וֹת אֲרָזִ֔ים מִן־הַקַּרְקַ֖ע עַד־הַקִּיר֑וֹת וַיִּ֤בֶן לוֹ֙ מִבַּ֣יִת לִדְבִ֔יר לְקֹ֖דֶשׁ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וְאַרְבָּעִ֥ים בָּאַמָּ֖ה הָיָ֣ה הַבָּ֑יִת ה֖וּא הַהֵיכָ֥ל לִפְנָֽי׃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וְאֶ֤רֶז אֶל־הַבַּ֙יִת֙ פְּנִ֔ימָה מִקְלַ֣עַת פְּקָעִ֔ים וּפְטוּרֵ֖י צִצִּ֑ים הַכֹּ֣ל אֶ֔רֶז אֵ֥ין אֶ֖בֶן נִרְאָֽה׃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וּדְבִ֧יר בְּתוֹךְ־הַבַּ֛יִת מִפְּנִ֖ימָה הֵכִ֑ין לְתִתֵּ֣ן שָׁ֔ם אֶת־אֲר֖וֹן בְּרִ֥ית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וְלִפְנֵ֣י הַדְּבִ֡יר עֶשְׂרִים֩ אַמָּ֨ה אֹ֜רֶךְ וְעֶשְׂרִ֧ים אַמָּ֣ה רֹ֗חַב וְעֶשְׂרִ֤ים אַמָּה֙ קֽוֹמָת֔וֹ וַיְצַפֵּ֖הוּ זָהָ֣ב סָג֑וּר וַיְצַ֥ף מִזְבֵּ֖חַ אָֽרֶז׃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וַיְצַ֨ף שְׁלֹמֹ֧ה אֶת־הַבַּ֛יִת מִפְּנִ֖ימָה זָהָ֣ב סָג֑וּר וַיְעַבֵּ֞ר ברתיקות זָהָב֙ לִפְנֵ֣י הַדְּבִ֔יר וַיְצַפֵּ֖הוּ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וְאֶת־כָּל־הַבַּ֛יִת צִפָּ֥ה זָהָ֖ב עַד־תֹּ֣ם כָּל־הַבָּ֑יִת וְכָל־הַמִּזְבֵּ֥חַ אֲֽשֶׁר־לַדְּבִ֖יר צִפָּ֥ה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וַיַּ֣עַשׂ בַּדְּבִ֔יר שְׁנֵ֥י כְרוּבִ֖ים עֲצֵי־שָׁ֑מֶן עֶ֥שֶׂר אַמּ֖וֹת קוֹמָתֽוֹ׃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וְחָמֵ֣שׁ אַמּ֗וֹת כְּנַ֤ף הַכְּרוּב֙ הָֽאֶחָ֔ת וְחָמֵ֣שׁ אַמּ֔וֹת כְּנַ֥ף הַכְּר֖וּב הַשֵּׁנִ֑ית עֶ֣שֶׂר אַמּ֔וֹת מִקְצ֥וֹת כְּנָפָ֖יו וְעַד־קְצ֥וֹת כְּנָפָֽיו׃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וְעֶ֙שֶׂר֙ בָּֽאַמָּ֔ה הַכְּר֖וּב הַשֵּׁנִ֑י מִדָּ֥ה אַחַ֛ת וְקֶ֥צֶב אֶחָ֖ד לִשְׁנֵ֥י הַכְּרֻבִֽים׃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קוֹמַת֙ הַכְּר֣וּב הָֽאֶחָ֔ד עֶ֖שֶׂר בָּֽאַמָּ֑ה וְכֵ֖ן הַכְּר֥וּב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וַיִּתֵּ֨ן אֶת־הַכְּרוּבִ֜ים בְּת֣וֹךְ ׀ הַבַּ֣יִת הַפְּנִימִ֗י וַֽיִּפְרְשׂוּ֮ אֶת־כַּנְפֵ֣י הַכְּרֻבִים֒ וַתִּגַּ֤ע כְּנַף־הָֽאֶחָד֙ בַּקִּ֔יר וּכְנַף֙ הַכְּר֣וּב הַשֵּׁנִ֔י נֹגַ֖עַת בַּקִּ֣יר הַשֵּׁנִ֑י וְכַנְפֵיהֶם֙ אֶל־תּ֣וֹךְ הַבַּ֔יִת נֹגְעֹ֖ת כָּנָ֥ף אֶל־כָּנָֽף׃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וַיְצַ֥ף אֶת־הַכְּרוּבִ֖ים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וְאֵת֩ כָּל־קִיר֨וֹת הַבַּ֜יִת מֵסַ֣ב ׀ קָלַ֗ע פִּתּוּחֵי֙ מִקְלְעוֹת֙ כְּרוּבִ֣ים וְתִֽמֹרֹ֔ת וּפְטוּרֵ֖י צִצִּ֑ים מִלִּפְנִ֖ים וְלַחִיצֽוֹן׃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וְאֶת־קַרְקַ֥ע הַבַּ֖יִת צִפָּ֣ה זָהָ֑ב לִפְנִ֖ימָה וְלַחִיצֽוֹן׃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וְאֵת֙ פֶּ֣תַח הַדְּבִ֔יר עָשָׂ֖ה דַּלְת֣וֹת עֲצֵי־שָׁ֑מֶן הָאַ֥יִל מְזוּז֖וֹת חֲמִשִֽׁית׃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וּשְׁתֵּי֮ דַּלְת֣וֹת עֲצֵי־שֶׁמֶן֒ וְקָלַ֣ע עֲ֠לֵיהֶם מִקְלְע֨וֹת כְּרוּבִ֧ים וְתִמֹר֛וֹת וּפְטוּרֵ֥י צִצִּ֖ים וְצִפָּ֣ה זָהָ֑ב וַיָּ֛רֶד עַל־הַכְּרוּבִ֥ים וְעַל־הַתִּֽמֹר֖וֹת אֶת־הַזָּהָֽב׃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וְכֵ֥ן עָשָׂ֛ה לְפֶ֥תַח הַֽהֵיכָ֖ל מְזוּז֣וֹת עֲצֵי־שָׁ֑מֶן מֵאֵ֖ת רְבִעִֽית׃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וּשְׁתֵּ֥י דַלְת֖וֹת עֲצֵ֣י בְרוֹשִׁ֑ים שְׁנֵ֨י צְלָעִ֜ים הַדֶּ֤לֶת הָֽאַחַת֙ גְּלִילִ֔ים וּשְׁנֵ֧י קְלָעִ֛ים הַדֶּ֥לֶת הַשֵּׁנִ֖ית גְּלִילִֽים׃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וְקָלַ֤ע כְּרוּבִים֙ וְתִ֣מֹר֔וֹת וּפְטֻרֵ֖י צִצִּ֑ים וְצִפָּ֣ה זָהָ֔ב מְיֻשָּׁ֖ר עַל־הַמְּחֻקֶּֽה׃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וַיִּ֙בֶן֙ אֶת־הֶחָצֵ֣ר הַפְּנִימִ֔ית שְׁלֹשָׁ֖ה טוּרֵ֣י גָזִ֑ית וְט֖וּר כְּרֻתֹ֥ת 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בַּשָּׁנָה֙ הָֽרְבִיעִ֔ית יֻסַּ֖ד בֵּ֣ית יְהוָ֑ה בְּיֶ֖רַח זִֽו׃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וּבַשָּׁנָה֩ הָאַחַ֨ת עֶשְׂרֵ֜ה בְּיֶ֣רַח בּ֗וּל ה֚וּא הַחֹ֣דֶשׁ הַשְּׁמִינִ֔י כָּלָ֣ה הַבַּ֔יִת לְכָל־דְּבָרָ֖יו וּלְכָל־משפטו וַיִּבְנֵ֖הוּ שֶׁ֥בַע שָׁנִֽים׃</w:t>
      </w:r>
    </w:p>
    <w:p>
      <w:pPr>
        <w:pStyle w:val="Heading2"/>
        <w:bidi/>
      </w:pPr>
      <w:r>
        <w:rPr>
          <w:rtl/>
          <w:cs/>
          <w:lang w:val="he_IL" w:bidi="he_IL"/>
        </w:rPr>
        <w:t>1 Kings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וְאֶת־בֵּיתוֹ֙ בָּנָ֣ה שְׁלֹמֹ֔ה שְׁלֹ֥שׁ עֶשְׂרֵ֖ה שָׁנָ֑ה וַיְכַ֖ל אֶת־כָּל־בֵּיתֽוֹ׃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וַיִּ֜בֶן אֶת־בֵּ֣ית ׀ יַ֣עַר הַלְּבָנ֗וֹן מֵאָ֨ה אַמָּ֤ה אָרְכּוֹ֙ וַחֲמִשִּׁ֤ים אַמָּה֙ רָחְבּ֔וֹ וּשְׁלֹשִׁ֥ים אַמָּ֖ה קוֹמָת֑וֹ עַ֗ל אַרְבָּעָה֙ טוּרֵי֙ עַמּוּדֵ֣י אֲרָזִ֔ים וּכְרֻת֥וֹת אֲרָזִ֖ים עַל־הָעַמּוּדִֽים׃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וְסָפֻ֣ן בָּאֶ֗רֶז מִמַּ֙עַל֙ עַל־הַצְּלָעֹת֙ אֲשֶׁ֣ר עַל־הָֽעַמּוּדִ֔ים אַרְבָּעִ֖ים וַחֲמִשָּׁ֑ה חֲמִשָּׁ֥ה עָשָׂ֖ר הַטּֽוּר׃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וּשְׁקֻפִ֖ים שְׁלֹשָׁ֣ה טוּרִ֑ים וּמֶחֱזָ֥ה אֶל־מֶחֱזָ֖ה שָׁלֹ֥שׁ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וְכָל־הַפְּתָחִ֥ים וְהַמְּזוּז֖וֹת רְבֻעִ֣ים שָׁ֑קֶף וּמ֧וּל מֶחֱזָ֛ה אֶל־מֶחֱזָ֖ה שָׁלֹ֥שׁ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וְאֵ֨ת אוּלָ֤ם הָֽעַמּוּדִים֙ עָשָׂ֔ה חֲמִשִּׁ֤ים אַמָּה֙ אָרְכּ֔וֹ וּשְׁלֹשִׁ֥ים אַמָּ֖ה רָחְבּ֑וֹ וְאוּלָם֙ עַל־פְּנֵיהֶ֔ם וְעַמֻּדִ֥ים וְעָ֖ב עַל־פְּנֵיהֶֽם׃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וְאוּלָ֤ם הַכִּסֵּא֙ אֲשֶׁ֣ר יִשְׁפָּט־שָׁ֔ם אֻלָ֥ם הַמִּשְׁפָּ֖ט עָשָׂ֑ה וְסָפ֣וּן בָּאֶ֔רֶז מֵהַקַּרְקַ֖ע עַד־הַקַּרְקָֽע׃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וּבֵיתוֹ֩ אֲשֶׁר־יֵ֨שֶׁב שָׁ֜ם חָצֵ֣ר הָאַחֶ֗רֶת מִבֵּית֙ לָֽאוּלָ֔ם כַּמַּֽעֲשֶׂ֥ה הַזֶּ֖ה הָיָ֑ה וּבַ֜יִת יַעֲשֶׂ֤ה לְבַת־פַּרְעֹה֙ אֲשֶׁ֣ר לָקַ֣ח שְׁלֹמֹ֔ה כָּאוּלָ֖ם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כָּל־אֵ֜לֶּה אֲבָנִ֤ים יְקָרֹת֙ כְּמִדֹּ֣ת גָּזִ֔ית מְגֹרָר֥וֹת בַּמְּגֵרָ֖ה מִבַּ֣יִת וּמִח֑וּץ וּמִמַּסָּד֙ עַד־הַטְּפָח֔וֹת וּמִח֖וּץ עַד־הֶחָצֵ֥ר הַגְּדוֹלָֽה׃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וּמְיֻסָּ֕ד אֲבָנִ֥ים יְקָר֖וֹת אֲבָנִ֣ים גְּדֹל֑וֹת אַבְנֵי֙ עֶ֣שֶׂר אַמּ֔וֹת וְאַבְנֵ֖י שְׁמֹנֶ֥ה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וּמִלְמַ֗עְלָה אֲבָנִ֧ים יְקָר֛וֹת כְּמִדּ֥וֹת גָּזִ֖ית וָאָֽרֶז׃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וְחָצֵ֨ר הַגְּדוֹלָ֜ה סָבִ֗יב שְׁלֹשָׁה֙ טוּרִ֣ים גָּזִ֔ית וְט֖וּר כְּרֻתֹ֣ת אֲרָזִ֑ים וְלַחֲצַ֧ר בֵּית־יְהוָ֛ה הַפְּנִימִ֖ית וּלְאֻלָ֥ם הַבָּֽיִת׃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וַיִּשְׁלַח֙ הַמֶּ֣לֶךְ שְׁלֹמֹ֔ה וַיִּקַּ֥ח אֶת־חִירָ֖ם מִצֹּֽר׃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בֶּן־אִשָּׁה֩ אַלְמָנָ֨ה ה֜וּא מִמַּטֵּ֣ה נַפְתָּלִ֗י וְאָבִ֣יו אִישׁ־צֹרִי֮ חֹרֵ֣שׁ נְחֹשֶׁת֒ וַ֠יִּמָּלֵא אֶת־הַחָכְמָ֤ה וְאֶת־הַתְּבוּנָה֙ וְאֶת־הַדַּ֔עַת לַעֲשׂ֥וֹת כָּל־מְלָאכָ֖ה בַּנְּחֹ֑שֶׁת וַיָּבוֹא֙ אֶל־הַמֶּ֣לֶךְ שְׁלֹמֹ֔ה וַיַּ֖עַשׂ אֶת־כָּל־מְלַאכְתּֽוֹ׃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וַיָּ֛צַר אֶת־שְׁנֵ֥י הָעַמּוּדִ֖ים נְחֹ֑שֶׁת שְׁמֹנֶ֨ה עֶשְׂרֵ֜ה אַמָּ֗ה קוֹמַת֙ הָעַמּ֣וּד הָאֶחָ֔ד וְחוּט֙ שְׁתֵּים־עֶשְׂרֵ֣ה אַמָּ֔ה יָסֹ֖ב אֶת־הָעַמּ֥וּד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וּשְׁתֵּ֨י כֹתָרֹ֜ת עָשָׂ֗ה לָתֵ֛ת עַל־רָאשֵׁ֥י הָֽעַמּוּדִ֖ים מֻצַ֣ק נְחֹ֑שֶׁת חָמֵ֣שׁ אַמּ֗וֹת קוֹמַת֙ הַכֹּתֶ֣רֶת הָאֶחָ֔ת וְחָמֵ֣שׁ אַמּ֔וֹת קוֹמַ֖ת הַכֹּתֶ֥רֶת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שְׂבָכִ֞ים מַעֲשֵׂ֣ה שְׂבָכָ֗ה גְּדִלִים֙ מַעֲשֵׂ֣ה שַׁרְשְׁר֔וֹת לַכֹּ֣תָרֹ֔ת אֲשֶׁ֖ר עַל־רֹ֣אשׁ הָעַמּוּדִ֑ים שִׁבְעָה֙ לַכֹּתֶ֣רֶת הָאֶחָ֔ת וְשִׁבְעָ֖ה לַכֹּתֶ֥רֶת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וַיַּ֖עַשׂ אֶת־הָעַמּוּדִ֑ים וּשְׁנֵי֩ טוּרִ֨ים סָבִ֜יב עַל־הַשְּׂבָכָ֣ה הָאֶחָ֗ת לְכַסּ֤וֹת אֶת־הַכֹּֽתָרֹת֙ אֲשֶׁר֙ עַל־רֹ֣אשׁ הָֽרִמֹּנִ֔ים וְכֵ֣ן עָשָׂ֔ה לַכֹּתֶ֖רֶת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וְכֹֽתָרֹ֗ת אֲשֶׁר֙ עַל־רֹ֣אשׁ הָעַמּוּדִ֔ים מַעֲשֵׂ֖ה שׁוּשַׁ֣ן בָּֽאוּלָ֑ם אַרְבַּ֖ע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וְכֹתָרֹ֗ת עַל־שְׁנֵי֙ הָֽעַמּוּדִ֔ים גַּם־מִמַּ֙עַל֙ מִלְּעֻמַּ֣ת הַבֶּ֔טֶן אֲשֶׁ֖ר לְעֵ֣בֶר שבכה וְהָרִמּוֹנִ֤ים מָאתַ֙יִם֙ טֻרִ֣ים סָבִ֔יב עַ֖ל הַכֹּתֶ֥רֶת הַשֵּׁנִֽית׃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וַיָּ֙קֶם֙ אֶת־הָֽעַמֻּדִ֔ים לְאֻלָ֖ם הַֽהֵיכָ֑ל וַיָּ֜קֶם אֶת־הָעַמּ֣וּד הַיְמָנִ֗י וַיִּקְרָ֤א אֶת־שְׁמוֹ֙ יָכִ֔ין וַיָּ֙קֶם֙ אֶת־הָעַמּ֣וּד הַשְּׂמָאלִ֔י וַיִּקְרָ֥א אֶת־שְׁמ֖וֹ בֹּֽעַז׃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וְעַ֛ל רֹ֥אשׁ הָעַמּוּדִ֖ים מַעֲשֵׂ֣ה שׁוֹשָׁ֑ן וַתִּתֹּ֖ם מְלֶ֥אכֶת הָעַמּוּדִֽים׃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וַיַּ֥עַשׂ אֶת־הַיָּ֖ם מוּצָ֑ק עֶ֣שֶׂר בָּ֠אַמָּה מִשְּׂפָת֨וֹ עַד־שְׂפָת֜וֹ עָגֹ֣ל ׀ סָבִ֗יב וְחָמֵ֤שׁ בָּֽאַמָּה֙ קוֹמָת֔וֹ וקוה שְׁלֹשִׁ֣ים בָּֽאַמָּ֔ה יָסֹ֥ב אֹת֖וֹ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וּפְקָעִים֩ מִתַּ֨חַת לִשְׂפָת֤וֹ ׀ סָבִיב֙ סֹבְבִ֣ים אֹת֔וֹ עֶ֚שֶׂר בָּֽאַמָּ֔ה מַקִּפִ֥ים אֶת־הַיָּ֖ם סָבִ֑יב שְׁנֵ֤י טוּרִים֙ הַפְּקָעִ֔ים יְצֻקִ֖ים בִּיצֻקָתֽוֹ׃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עֹמֵ֞ד עַל־שְׁנֵ֧י עָשָׂ֣ר בָּקָ֗ר שְׁלֹשָׁ֣ה פֹנִ֣ים ׀ צָפ֡וֹנָה וּשְׁלֹשָׁה֩ פֹנִ֨ים ׀ יָ֜מָּה וּשְׁלֹשָׁ֣ה ׀ פֹּנִ֣ים נֶ֗גְבָּה וּשְׁלֹשָׁה֙ פֹּנִ֣ים מִזְרָ֔חָה וְהַיָּ֥ם עֲלֵיהֶ֖ם מִלְמָ֑עְלָה וְכָל־אֲחֹֽרֵיהֶ֖ם 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וְעָבְי֣וֹ טֶ֔פַח וּשְׂפָת֛וֹ כְּמַעֲשֵׂ֥ה שְׂפַת־כּ֖וֹס פֶּ֣רַח שׁוֹשָׁ֑ן אַלְפַּ֥יִם בַּ֖ת יָכִֽיל׃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וַיַּ֧עַשׂ אֶת־הַמְּכֹנ֛וֹת עֶ֖שֶׂר נְחֹ֑שֶׁת אַרְבַּ֣ע בָּאַמָּ֗ה אֹ֚רֶךְ הַמְּכוֹנָ֣ה הָֽאֶחָ֔ת וְאַרְבַּ֤ע בָּֽאַמָּה֙ רָחְבָּ֔הּ וְשָׁלֹ֥שׁ בָּאַמָּ֖ה קוֹמָתָֽהּ׃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וְזֶ֛ה מַעֲשֵׂ֥ה הַמְּכוֹנָ֖ה מִסְגְּרֹ֣ת לָהֶ֑ם וּמִסְגְּרֹ֖ת בֵּ֥ין הַשְׁלַבִּֽים׃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וְעַֽל־הַמִּסְגְּר֞וֹת אֲשֶׁ֣ר ׀ בֵּ֣ין הַשְׁלַבִּ֗ים אֲרָי֤וֹת ׀ בָּקָר֙ וּכְרוּבִ֔ים וְעַל־הַשְׁלַבִּ֖ים כֵּ֣ן מִמָּ֑עַל וּמִתַּ֙חַת֙ לַאֲרָי֣וֹת וְלַבָּקָ֔ר לֹי֖וֹת מַעֲשֵׂ֥ה מוֹרָֽד׃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וְאַרְבָּעָה֩ אוֹפַנֵּ֨י נְחֹ֜שֶׁת לַמְּכוֹנָ֤ה הָֽאַחַת֙ וְסַרְנֵ֣י נְחֹ֔שֶׁת וְאַרְבָּעָ֥ה פַעֲמֹתָ֖יו כְּתֵפֹ֣ת לָהֶ֑ם מִתַּ֤חַת לַכִּיֹּר֙ הַכְּתֵפֹ֣ת יְצֻק֔וֹת מֵעֵ֥בֶר אִ֖ישׁ לֹיֽוֹת׃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וּ֠פִיהוּ מִבֵּ֨ית לַכֹּתֶ֤רֶת וָמַ֙עְלָה֙ בָּֽאַמָּ֔ה וּפִ֙יהָ֙ עָגֹ֣ל מַעֲשֵׂה־כֵ֔ן אַמָּ֖ה וַחֲצִ֣י הָֽאַמָּ֑ה וְגַם־עַל־פִּ֙יהָ֙ מִקְלָע֔וֹת וּמִסְגְּרֹתֵיהֶ֥ם מְרֻבָּע֖וֹת לֹ֥א עֲגֻלּֽוֹת׃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וְאַרְבַּ֣עַת הָאֽוֹפַנִּ֗ים לְמִתַּ֙חַת֙ לַֽמִּסְגְּר֔וֹת וִיד֥וֹת הָאֽוֹפַנִּ֖ים בַּמְּכוֹנָ֑ה וְקוֹמַת֙ הָאוֹפַ֣ן הָאֶחָ֔ד אַמָּ֖ה וַחֲצִ֥י הָאַמָּֽה׃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וּמַֽעֲשֵׂה֙ הָא֣וֹפַנִּ֔ים כְּמַעֲשֵׂ֖ה אוֹפַ֣ן הַמֶּרְכָּבָ֑ה יְדוֹתָ֣ם וְגַבֵּיהֶ֗ם וְחִשֻּׁקֵיהֶ֛ם וְחִשֻּׁרֵיהֶ֖ם הַכֹּ֥ל מוּצָֽק׃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וְאַרְבַּ֣ע כְּתֵפ֔וֹת אֶ֚ל אַרְבַּ֣ע פִּנּ֔וֹת הַמְּכֹנָ֖ה הָֽאֶחָ֑ת מִן־הַמְּכֹנָ֖ה כְּתֵפֶֽיהָ׃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וּבְרֹ֣אשׁ הַמְּכוֹנָ֗ה חֲצִ֧י הָאַמָּ֛ה קוֹמָ֖ה עָגֹ֣ל ׀ סָבִ֑יב וְעַ֨ל רֹ֤אשׁ הַמְּכֹנָה֙ יְדֹתֶ֔יהָ וּמִסְגְּרֹתֶ֖יהָ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וַיְפַתַּ֤ח עַל־הַלֻּחֹת֙ יְדֹתֶ֔יהָ וְעַל֙ ומסגרתיה כְּרוּבִ֖ים אֲרָי֣וֹת וְתִמֹרֹ֑ת כְּמַֽעַר־אִ֥ישׁ וְלֹי֖וֹת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כָּזֹ֣את עָשָׂ֔ה אֵ֖ת עֶ֣שֶׂר הַמְּכֹנ֑וֹת מוּצָ֨ק אֶחָ֜ד מִדָּ֥ה אַחַ֛ת קֶ֥צֶב אֶחָ֖ד לְכֻלָּֽהְנָה׃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וַיַּ֛עַשׂ עֲשָׂרָ֥ה כִיֹּר֖וֹת נְחֹ֑שֶׁת אַרְבָּעִ֨ים בַּ֜ת יָכִ֣יל ׀ הַכִּיּ֣וֹר הָאֶחָ֗ד אַרְבַּ֤ע בָּֽאַמָּה֙ הַכִּיּ֣וֹר הָאֶחָ֔ד כִּיּ֤וֹר אֶחָד֙ עַל־הַמְּכוֹנָ֣ה הָאַחַ֔ת לְעֶ֖שֶׂר הַמְּכֹנֽוֹת׃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וַיִּתֵּן֙ אֶת־הַמְּכֹנ֔וֹת חָמֵ֞שׁ עַל־כֶּ֤תֶף הַבַּ֙יִת֙ מִיָּמִ֔ין וְחָמֵ֛שׁ עַל־כֶּ֥תֶף הַבַּ֖יִת מִשְּׂמֹאל֑וֹ וְאֶת־הַיָּ֗ם נָתַ֞ן מִכֶּ֨תֶף הַבַּ֧יִת הַיְמָנִ֛ית קֵ֖דְמָה מִמּ֥וּל נֶֽגֶב׃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וַיַּ֣עַשׂ חִיר֔וֹם אֶת־הַ֨כִּיֹּר֔וֹת וְאֶת־הַיָּעִ֖ים וְאֶת־הַמִּזְרָק֑וֹת וַיְכַ֣ל חִירָ֗ם לַֽעֲשׂוֹת֙ אֶת־כָּל־הַמְּלָאכָ֔ה אֲשֶׁ֥ר עָשָׂ֛ה לַמֶּ֥לֶךְ שְׁלֹמֹ֖ה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עַמֻּדִ֣ים שְׁנַ֔יִם וְגֻלֹּ֧ת הַכֹּתָרֹ֛ת אֲשֶׁר־עַל־רֹ֥אשׁ הָֽעַמֻּדִ֖ים שְׁתָּ֑יִם וְהַשְּׂבָכ֣וֹת שְׁתַּ֔יִם לְכַסּ֗וֹת אֶת־שְׁתֵּי֙ גֻּלֹּ֣ת הַכֹּֽתָרֹ֔ת אֲשֶׁ֖ר עַל־רֹ֥אשׁ הָעַמּוּדִֽים׃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וְאֶת־הָרִמֹּנִ֛ים אַרְבַּ֥ע מֵא֖וֹת לִשְׁתֵּ֣י הַשְּׂבָכ֑וֹת שְׁנֵֽי־טוּרִ֤ים רִמֹּנִים֙ לַשְּׂבָכָ֣ה הָֽאֶחָ֔ת לְכַסּ֗וֹת אֶת־שְׁתֵּי֙ גֻּלֹּ֣ת הַכֹּֽתָרֹ֔ת אֲשֶׁ֖ר עַל־פְּנֵ֥י הָעַמּוּדִֽים׃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וְאֶת־הַמְּכֹנ֖וֹת עָ֑שֶׂר וְאֶת־הַכִּיֹּרֹ֥ת עֲשָׂרָ֖ה עַל־הַמְּכֹנֽוֹת׃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וְאֶת־הַיָּ֖ם הָאֶחָ֑ד וְאֶת־הַבָּקָ֥ר שְׁנֵים־עָשָׂ֖ר תַּ֥חַת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וְאֶת־הַסִּיר֨וֹת וְאֶת־הַיָּעִ֜ים וְאֶת־הַמִּזְרָק֗וֹת וְאֵת֙ כָּל־הַכֵּלִ֣ים האהל אֲשֶׁ֨ר עָשָׂ֥ה חִירָ֛ם לַמֶּ֥לֶךְ שְׁלֹמֹ֖ה בֵּ֣ית יְהוָ֑ה נְחֹ֖שֶׁת מְמֹרָֽט׃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בְּכִכַּ֤ר הַיַּרְדֵּן֙ יְצָקָ֣ם הַמֶּ֔לֶךְ בְּמַעֲבֵ֖ה הָאֲדָמָ֑ה בֵּ֥ין סֻכּ֖וֹת וּבֵ֥ין צָרְתָֽן׃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וַיַּנַּ֤ח שְׁלֹמֹה֙ אֶת־כָּל־הַכֵּלִ֔ים מֵרֹ֖ב מְאֹ֣ד מְאֹ֑ד לֹ֥א נֶחְקַ֖ר מִשְׁקַ֥ל הַנְּחֹֽשֶׁת׃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וַיַּ֣עַשׂ שְׁלֹמֹ֔ה אֵ֚ת כָּל־הַכֵּלִ֔ים אֲשֶׁ֖ר בֵּ֣ית יְהוָ֑ה אֵ֚ת מִזְבַּ֣ח הַזָּהָ֔ב וְאֶת־הַשֻּׁלְחָ֗ן אֲשֶׁ֥ר עָלָ֛יו לֶ֥חֶם הַפָּנִ֖ים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וְאֶת־הַ֠מְּנֹרוֹת חָמֵ֨שׁ מִיָּמִ֜ין וְחָמֵ֧שׁ מִשְּׂמֹ֛אול לִפְנֵ֥י הַדְּבִ֖יר זָהָ֣ב סָג֑וּר וְהַפֶּ֧רַח וְהַנֵּרֹ֛ת וְהַמֶּלְקַחַ֖יִם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וְ֠הַסִּפּוֹת וְהַֽמְזַמְּר֧וֹת וְהַמִּזְרָק֛וֹת וְהַכַּפּ֥וֹת וְהַמַּחְתּ֖וֹת זָהָ֣ב סָג֑וּר וְהַפֹּת֡וֹת לְדַלְתוֹת֩ הַבַּ֨יִת הַפְּנִימִ֜י לְקֹ֣דֶשׁ הַקֳּדָשִׁ֗ים לְדַלְתֵ֥י הַבַּ֛יִת לַהֵיכָ֖ל זָהָֽב׃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וַתִּשְׁלַם֙ כָּל־הַמְּלָאכָ֔ה אֲשֶׁ֥ר עָשָׂ֛ה הַמֶּ֥לֶךְ שְׁלֹמֹ֖ה בֵּ֣ית יְהוָ֑ה וַיָּבֵ֨א שְׁלֹמֹ֜ה אֶת־קָדְשֵׁ֣י ׀ דָּוִ֣ד אָבִ֗יו אֶת־הַכֶּ֤סֶף וְאֶת־הַזָּהָב֙ וְאֶת־הַכֵּלִ֔ים נָתַ֕ן בְּאֹצְר֖וֹת בֵּ֥ית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אָ֣ז יַקְהֵ֣ל שְׁלֹמֹ֣ה אֶת־זִקְנֵ֣י יִשְׂרָאֵ֡ל אֶת־כָּל־רָאשֵׁ֣י הַמַּטּוֹת֩ נְשִׂיאֵ֨י הָאָב֜וֹת לִבְנֵ֧י יִשְׂרָאֵ֛ל אֶל־הַמֶּ֥לֶךְ שְׁלֹמֹ֖ה יְרוּשָׁלִָ֑ם לְֽהַעֲל֞וֹת אֶת־אֲר֧וֹן בְּרִית־יְהוָ֛ה מֵעִ֥יר דָּוִ֖ד הִ֥יא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וַיִּקָּ֨הֲל֜וּ אֶל־הַמֶּ֤לֶךְ שְׁלֹמֹה֙ כָּל־אִ֣ישׁ יִשְׂרָאֵ֔ל בְּיֶ֥רַח הָאֵֽתָנִ֖ים בֶּחָ֑ג ה֖וּא הַחֹ֥דֶשׁ הַשְּׁבִיעִֽי׃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וַיָּבֹ֕אוּ כֹּ֖ל זִקְנֵ֣י יִשְׂרָאֵ֑ל וַיִּשְׂא֥וּ הַכֹּהֲנִ֖ים אֶת־הָאָרֽוֹן׃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וַֽיַּעֲל֞וּ אֶת־אֲר֤וֹן יְהוָה֙ וְאֶת־אֹ֣הֶל מוֹעֵ֔ד וְאֶֽת־כָּל־כְּלֵ֥י הַקֹּ֖דֶשׁ אֲשֶׁ֣ר בָּאֹ֑הֶל וַיַּעֲל֣וּ אֹתָ֔ם הַכֹּהֲנִ֖ים וְהַלְוִיִּֽם׃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וְהַמֶּ֣לֶךְ שְׁלֹמֹ֗ה וְכָל־עֲדַ֤ת יִשְׂרָאֵל֙ הַנּוֹעָדִ֣ים עָלָ֔יו אִתּ֖וֹ לִפְנֵ֣י הָֽאָר֑וֹן מְזַבְּחִים֙ צֹ֣אן וּבָקָ֔ר אֲשֶׁ֧ר לֹֽא־יִסָּפְר֛וּ וְלֹ֥א יִמָּנ֖וּ מֵרֹֽב׃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וַיָּבִ֣אוּ הַ֠כֹּהֲנִים אֶת־אֲר֨וֹן בְּרִית־יְהוָ֧ה אֶל־מְקוֹמ֛וֹ אֶל־דְּבִ֥יר הַבַּ֖יִת אֶל־קֹ֣דֶשׁ הַקֳּדָשִׁ֑ים אֶל־תַּ֖חַת כַּנְפֵ֥י הַכְּרוּבִֽים׃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הַכְּרוּבִים֙ פֹּרְשִׂ֣ים כְּנָפַ֔יִם אֶל־מְק֖וֹם הָֽאָר֑וֹן וַיָּסֹ֧כּוּ הַכְּרֻבִ֛ים עַל־הָאָר֥וֹן וְעַל־בַּדָּ֖יו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וַֽיַּאֲרִכוּ֮ הַבַּדִּים֒ וַיֵּרָאוּ֩ רָאשֵׁ֨י הַבַּדִּ֤ים מִן־הַקֹּ֙דֶשׁ֙ עַל־פְּנֵ֣י הַדְּבִ֔יר וְלֹ֥א יֵרָא֖וּ הַח֑וּצָה וַיִּ֣הְיוּ שָׁ֔ם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אֵ֚ין בָּֽאָר֔וֹן רַ֗ק שְׁנֵי֙ לֻח֣וֹת הָאֲבָנִ֔ים אֲשֶׁ֨ר הִנִּ֥חַ שָׁ֛ם מֹשֶׁ֖ה בְּחֹרֵ֑ב אֲשֶׁ֨ר כָּרַ֤ת יְהוָה֙ עִם־בְּנֵ֣י יִשְׂרָאֵ֔ל בְּצֵאתָ֖ם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וַיְהִ֕י בְּצֵ֥את הַכֹּהֲנִ֖ים מִן־הַקֹּ֑דֶשׁ וְהֶעָנָ֥ן מָלֵ֖א אֶת־בֵּ֥ית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וְלֹֽא־יָכְל֧וּ הַכֹּהֲנִ֛ים לַעֲמֹ֥ד לְשָׁרֵ֖ת מִפְּנֵ֥י הֶֽעָנָ֑ן כִּי־מָלֵ֥א כְבוֹד־יְהוָ֖ה אֶת־בֵּ֥ית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אָ֖ז אָמַ֣ר שְׁלֹמֹ֑ה יְהוָ֣ה אָמַ֔ר לִשְׁכֹּ֖ן בָּעֲרָפֶֽל׃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בָּנֹ֥ה בָנִ֛יתִי בֵּ֥ית זְבֻ֖ל לָ֑ךְ מָכ֥וֹן לְשִׁבְתְּךָ֖ עוֹלָמִֽים׃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וַיַּסֵּ֤ב הַמֶּ֙לֶךְ֙ אֶת־פָּנָ֔יו וַיְבָ֕רֶךְ אֵ֖ת כָּל־קְהַ֣ל יִשְׂרָאֵ֑ל וְכָל־קְהַ֥ל יִשְׂרָאֵ֖ל עֹמֵֽד׃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וַיֹּ֗אמֶר בָּר֤וּךְ יְהוָה֙ אֱלֹהֵ֣י יִשְׂרָאֵ֔ל אֲשֶׁר֙ דִּבֶּ֣ר בְּפִ֔יו אֵ֖ת דָּוִ֣ד אָבִ֑י וּבְיָד֥וֹ מִלֵּ֖א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מִן־הַיּ֗וֹם אֲשֶׁ֨ר הוֹצֵ֜אתִי אֶת־עַמִּ֣י אֶת־יִשְׂרָאֵל֮ מִמִּצְרַיִם֒ לֹֽא־בָחַ֣רְתִּי בְעִ֗יר מִכֹּל֙ שִׁבְטֵ֣י יִשְׂרָאֵ֔ל לִבְנ֣וֹת בַּ֔יִת לִהְי֥וֹת שְׁמִ֖י שָׁ֑ם וָאֶבְחַ֣ר בְּדָוִ֔ד לִֽהְי֖וֹת עַל־עַמִּ֥י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וַיְהִ֕י עִם־לְבַ֖ב דָּוִ֣ד אָבִ֑י לִבְנ֣וֹת בַּ֔יִת לְשֵׁ֥ם 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יְהוָה֙ אֶל־דָּוִ֣ד אָבִ֔י יַ֗עַן אֲשֶׁ֤ר הָיָה֙ עִם־לְבָ֣בְךָ֔ לִבְנ֥וֹת בַּ֖יִת לִשְׁמִ֑י הֱטִיבֹ֔תָ כִּ֥י הָיָ֖ה עִם־לְבָבֶֽךָ׃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רַ֣ק אַתָּ֔ה לֹ֥א תִבְנֶ֖ה הַבָּ֑יִת כִּ֤י אִם־בִּנְךָ֙ הַיֹּצֵ֣א מֵחֲלָצֶ֔יךָ הֽוּא־יִבְנֶ֥ה הַבַּ֖יִת לִשְׁמִֽי׃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וַיָּ֣קֶם יְהוָ֔ה אֶת־דְּבָר֖וֹ אֲשֶׁ֣ר דִּבֵּ֑ר וָאָקֻ֡ם תַּחַת֩ דָּוִ֨ד אָבִ֜י וָאֵשֵׁ֣ב עַל־כִּסֵּ֣א יִשְׂרָאֵ֗ל כַּֽאֲשֶׁר֙ דִּבֶּ֣ר יְהוָ֔ה וָאֶבְנֶ֣ה הַבַּ֔יִת לְשֵׁ֥ם 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וָאָשִׂ֨ם שָׁ֤ם מָקוֹם֙ לָֽאָר֔וֹן אֲשֶׁר־שָׁ֖ם בְּרִ֣ית יְהוָ֑ה אֲשֶׁ֤ר כָּרַת֙ עִם־אֲבֹתֵ֔ינוּ בְּהוֹצִיא֥וֹ אֹתָ֖ם מֵאֶ֥רֶץ מִצְרָֽיִם׃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וַיַּעֲמֹ֣ד שְׁלֹמֹ֗ה לִפְנֵי֙ מִזְבַּ֣ח יְהוָ֔ה נֶ֖גֶד כָּל־קְהַ֣ל יִשְׂרָאֵ֑ל וַיִּפְרֹ֥שׂ כַּפָּ֖יו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וַיֹּאמַ֗ר יְהוָ֞ה אֱלֹהֵ֤י יִשְׂרָאֵל֙ אֵין־כָּמ֣וֹךָ אֱלֹהִ֔ים בַּשָּׁמַ֣יִם מִמַּ֔עַל וְעַל־הָאָ֖רֶץ מִתָּ֑חַת שֹׁמֵ֤ר הַבְּרִית֙ וְֽהַחֶ֔סֶד לַעֲבָדֶ֕יךָ הַהֹלְכִ֥ים לְפָנֶ֖יךָ בְּכָל־לִבָּֽם׃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אֲשֶׁ֣ר שָׁמַ֗רְתָּ לְעַבְדְּךָ֙ דָּוִ֣ד אָבִ֔י אֵ֥ת אֲשֶׁר־דִּבַּ֖רְתָּ ל֑וֹ וַתְּדַבֵּ֥ר בְּפִ֛יךָ וּבְיָדְךָ֥ מִלֵּ֖אתָ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וְעַתָּ֞ה יְהוָ֣ה ׀ אֱלֹהֵ֣י יִשְׂרָאֵ֗ל שְׁ֠מֹר לְעַבְדְּךָ֨ דָוִ֤ד אָבִי֙ אֵת֩ אֲשֶׁ֨ר דִּבַּ֤רְתָּ לּוֹ֙ לֵאמֹ֔ר לֹא־יִכָּרֵ֨ת לְךָ֥ אִישׁ֙ מִלְּפָנַ֔י יֹשֵׁ֖ב עַל־כִּסֵּ֣א יִשְׂרָאֵ֑ל רַ֠ק אִם־יִשְׁמְר֨וּ בָנֶ֤יךָ אֶת־דַּרְכָּם֙ לָלֶ֣כֶת לְפָנַ֔י כַּאֲשֶׁ֥ר הָלַ֖כְתָּ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וְעַתָּ֖ה אֱלֹהֵ֣י יִשְׂרָאֵ֑ל יֵאָ֤מֶן נָא֙ דבריך אֲשֶׁ֣ר דִּבַּ֔רְתָּ לְעַבְדְּךָ֖ דָּוִ֥ד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כִּ֚י הַֽאֻמְנָ֔ם יֵשֵׁ֥ב אֱלֹהִ֖ים עַל־הָאָ֑רֶץ הִ֠נֵּה הַשָּׁמַ֜יִם וּשְׁמֵ֤י הַשָּׁמַ֙יִם֙ לֹ֣א יְכַלְכְּל֔וּךָ אַ֕ף כִּֽי־הַבַּ֥יִת הַזֶּ֖ה אֲשֶׁ֥ר בָּנִֽיתִי׃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וּפָנִ֜יתָ אֶל־תְּפִלַּ֧ת עַבְדְּךָ֛ וְאֶל־תְּחִנָּת֖וֹ יְהוָ֣ה אֱלֹהָ֑י לִשְׁמֹ֤עַ אֶל־הָֽרִנָּה֙ וְאֶל־הַתְּפִלָּ֔ה אֲשֶׁ֧ר עַבְדְּךָ֛ מִתְפַּלֵּ֥ל לְפָנֶ֖יךָ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לִהְיוֹת֩ עֵינֶ֨ךָ פְתֻח֜וֹת אֶל־הַבַּ֤יִת הַזֶּה֙ לַ֣יְלָה וָי֔וֹם אֶל־הַ֨מָּק֔וֹם אֲשֶׁ֣ר אָמַ֔רְתָּ יִהְיֶ֥ה שְׁמִ֖י שָׁ֑ם לִשְׁמֹ֙עַ֙ אֶל־הַתְּפִלָּ֔ה אֲשֶׁ֣ר יִתְפַּלֵּ֣ל עַבְדְּךָ֔ אֶל־הַמָּק֖וֹם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וְשָׁ֨מַעְתָּ֜ אֶל־תְּחִנַּ֤ת עַבְדְּךָ֙ וְעַמְּךָ֣ יִשְׂרָאֵ֔ל אֲשֶׁ֥ר יִֽתְפַּֽלְל֖וּ אֶל־הַמָּק֣וֹם הַזֶּ֑ה וְ֠אַתָּה תִּשְׁמַ֞ע אֶל־מְק֤וֹם שִׁבְתְּךָ֙ אֶל־הַשָּׁמַ֔יִם וְשָׁמַעְתָּ֖ וְסָלָֽחְתָּ׃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אֵת֩ אֲשֶׁ֨ר יֶחֱטָ֥א אִישׁ֙ לְרֵעֵ֔הוּ וְנָֽשָׁא־ב֥וֹ אָלָ֖ה לְהַֽאֲלֹת֑וֹ וּבָ֗א אָלָ֛ה לִפְנֵ֥י מִֽזְבַּחֲךָ֖ בַּבַּ֥יִת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וְאַתָּ֣ה ׀ תִּשְׁמַ֣ע הַשָּׁמַ֗יִם וְעָשִׂ֙יתָ֙ וְשָׁפַטְתָּ֣ אֶת־עֲבָדֶ֔יךָ לְהַרְשִׁ֣יעַ רָשָׁ֔ע לָתֵ֥ת דַּרְכּ֖וֹ בְּרֹאשׁ֑וֹ וּלְהַצְדִּ֣יק צַדִּ֔יק לָ֥תֶת ל֖וֹ כְּצִדְקָתֽוֹ׃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בְּֽהִנָּגֵ֞ף עַמְּךָ֧ יִשְׂרָאֵ֛ל לִפְנֵ֥י אוֹיֵ֖ב אֲשֶׁ֣ר יֶחֶטְאוּ־לָ֑ךְ וְשָׁ֤בוּ אֵלֶ֙יךָ֙ וְהוֹד֣וּ אֶת־שְׁמֶ֔ךָ וְהִֽתְפַּֽלְל֧וּ וְהִֽתְחַנְּנ֛וּ אֵלֶ֖יךָ בַּבַּ֥יִת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וְאַתָּה֙ תִּשְׁמַ֣ע הַשָּׁמַ֔יִם וְסָ֣לַחְתָּ֔ לְחַטַּ֖את עַמְּךָ֣ יִשְׂרָאֵ֑ל וַהֲשֵֽׁבֹתָם֙ אֶל־הָ֣אֲדָמָ֔ה אֲשֶׁ֥ר נָתַ֖תָּ לַאֲבוֹתָֽם׃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בְּהֵעָצֵ֥ר שָׁמַ֛יִם וְלֹא־יִהְיֶ֥ה מָטָ֖ר כִּ֣י יֶחֶטְאוּ־לָ֑ךְ וְהִֽתְפַּֽלְל֞וּ אֶל־הַמָּק֤וֹם הַזֶּה֙ וְהוֹד֣וּ אֶת־שְׁמֶ֔ךָ וּמֵחַטָּאתָ֥ם יְשׁוּב֖וּן כִּ֥י תַעֲנֵֽם׃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וְאַתָּ֣ה ׀ תִּשְׁמַ֣ע הַשָּׁמַ֗יִם וְסָ֨לַחְתָּ֜ לְחַטַּ֤את עֲבָדֶ֙יךָ֙ וְעַמְּךָ֣ יִשְׂרָאֵ֔ל כִּ֥י תוֹרֵ֛ם אֶת־הַדֶּ֥רֶךְ הַטּוֹבָ֖ה אֲשֶׁ֣ר יֵֽלְכוּ־בָ֑הּ וְנָתַתָּ֤ה מָטָר֙ עַל־אַרְצְךָ֔ אֲשֶׁר־נָתַ֥תָּה לְעַמְּךָ֖ לְנַחֲלָֽה׃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רָעָ֞ב כִּֽי־יִהְיֶ֣ה בָאָ֗רֶץ דֶּ֣בֶר כִּֽי־יִ֠הְיֶה שִׁדָּפ֨וֹן יֵרָק֜וֹן אַרְבֶּ֤ה חָסִיל֙ כִּ֣י יִהְיֶ֔ה כִּ֧י יָֽצַר־ל֛וֹ אֹיְב֖וֹ בְּאֶ֣רֶץ שְׁעָרָ֑יו כָּל־נֶ֖גַע כָּֽל־מַחֲלָֽה׃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כָּל־תְּפִלָּ֣ה כָל־תְּחִנָּ֗ה אֲשֶׁ֤ר תִֽהְיֶה֙ לְכָל־הָ֣אָדָ֔ם לְכֹ֖ל עַמְּךָ֣ יִשְׂרָאֵ֑ל אֲשֶׁ֣ר יֵדְע֗וּן אִ֚ישׁ נֶ֣גַע לְבָב֔וֹ וּפָרַ֥שׂ כַּפָּ֖יו אֶל־הַבַּ֥יִת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וְ֠אַתָּה תִּשְׁמַ֨ע הַשָּׁמַ֜יִם מְכ֤וֹן שִׁבְתֶּ֙ךָ֙ וְסָלַחְתָּ֣ וְעָשִׂ֔יתָ וְנָתַתָּ֤ לָאִישׁ֙ כְּכָל־דְּרָכָ֔יו אֲשֶׁ֥ר תֵּדַ֖ע אֶת־לְבָב֑וֹ כִּֽי־אַתָּ֤ה יָדַ֙עְתָּ֙ לְבַדְּךָ֔ אֶת־לְבַ֖ב כָּל־בְּנֵ֥י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לְמַ֙עַן֙ יִֽרָא֔וּךָ כָּל־הַ֨יָּמִ֔ים אֲשֶׁר־הֵ֥ם חַיִּ֖ים עַל־פְּנֵ֣י הָאֲדָמָ֑ה אֲשֶׁ֥ר נָתַ֖תָּה לַאֲבֹתֵֽינוּ׃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וְגַם֙ אֶל־הַנָּכְרִ֔י אֲשֶׁ֛ר לֹא־מֵעַמְּךָ֥ יִשְׂרָאֵ֖ל ה֑וּא וּבָ֛א מֵאֶ֥רֶץ רְחוֹקָ֖ה לְמַ֥עַן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כִּ֤י יִשְׁמְעוּן֙ אֶת־שִׁמְךָ֣ הַגָּד֔וֹל וְאֶת־יָֽדְךָ֙ הַֽחֲזָקָ֔ה וּֽזְרֹעֲךָ֖ הַנְּטוּיָ֑ה וּבָ֥א וְהִתְפַּלֵּ֖ל אֶל־הַבַּ֥יִת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אַתָּ֞ה תִּשְׁמַ֤ע הַשָּׁמַ֙יִם֙ מְכ֣וֹן שִׁבְתֶּ֔ךָ וְעָשִׂ֕יתָ כְּכֹ֛ל אֲשֶׁר־יִקְרָ֥א אֵלֶ֖יךָ הַנָּכְרִ֑י לְמַ֣עַן יֵדְעוּן֩ כָּל־עַמֵּ֨י הָאָ֜רֶץ אֶת־שְׁמֶ֗ךָ לְיִרְאָ֤ה אֹֽתְךָ֙ כְּעַמְּךָ֣ יִשְׂרָאֵ֔ל וְלָדַ֕עַת כִּי־שִׁמְךָ֣ נִקְרָ֔א עַל־הַבַּ֥יִת הַזֶּ֖ה אֲשֶׁ֥ר בָּנִֽיתִי׃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כִּי־יֵצֵ֨א עַמְּךָ֤ לַמִּלְחָמָה֙ עַל־אֹ֣יְב֔וֹ בַּדֶּ֖רֶךְ אֲשֶׁ֣ר תִּשְׁלָחֵ֑ם וְהִתְפַּֽלְל֣וּ אֶל־יְהוָ֗ה דֶּ֤רֶךְ הָעִיר֙ אֲשֶׁ֣ר בָּחַ֣רְתָּ בָּ֔הּ וְהַבַּ֖יִת אֲשֶׁר־בָּנִ֥תִי לִשְׁמֶֽךָ׃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וְשָׁמַעְתָּ֙ הַשָּׁמַ֔יִם אֶת־תְּפִלָּתָ֖ם וְאֶת־תְּחִנָּתָ֑ם וְעָשִׂ֖יתָ מִשְׁפָּטָֽם׃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כִּ֣י יֶֽחֶטְאוּ־לָ֗ךְ כִּ֣י אֵ֤ין אָדָם֙ אֲשֶׁ֣ר לֹא־יֶחֱטָ֔א וְאָנַפְתָּ֣ בָ֔ם וּנְתַתָּ֖ם לִפְנֵ֣י אוֹיֵ֑ב וְשָׁב֤וּם שֹֽׁבֵיהֶם֙ אֶל־אֶ֣רֶץ הָאוֹיֵ֔ב רְחוֹקָ֖ה א֥וֹ קְרוֹבָֽה׃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וְהֵשִׁ֙יבוּ֙ אֶל־לִבָּ֔ם בָּאָ֖רֶץ אֲשֶׁ֣ר נִשְׁבּוּ־שָׁ֑ם וְשָׁ֣בוּ ׀ וְהִֽתְחַנְּנ֣וּ אֵלֶ֗יךָ בְּאֶ֤רֶץ שֹֽׁבֵיהֶם֙ לֵאמֹ֔ר חָטָ֥אנוּ וְהֶעֱוִ֖ינוּ רָשָֽׁעְנוּ׃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וְשָׁ֣בוּ אֵלֶ֗יךָ בְּכָל־לְבָבָם֙ וּבְכָל־נַפְשָׁ֔ם בְּאֶ֥רֶץ אֹיְבֵיהֶ֖ם אֲשֶׁר־שָׁב֣וּ אֹתָ֑ם וְהִֽתְפַּֽלְל֣וּ אֵלֶ֗יךָ דֶּ֤רֶךְ אַרְצָם֙ אֲשֶׁ֣ר נָתַ֣תָּה לַאֲבוֹתָ֔ם הָעִיר֙ אֲשֶׁ֣ר בָּחַ֔רְתָּ וְהַבַּ֖יִת אֲשֶׁר־בנית לִשְׁמֶֽךָ׃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וְשָׁמַעְתָּ֤ הַשָּׁמַ֙יִם֙ מְכ֣וֹן שִׁבְתְּךָ֔ אֶת־תְּפִלָּתָ֖ם וְאֶת־תְּחִנָּתָ֑ם וְעָשִׂ֖יתָ מִשְׁפָּטָֽם׃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וְסָלַחְתָּ֤ לְעַמְּךָ֙ אֲשֶׁ֣ר חָֽטְאוּ־לָ֔ךְ וּלְכָל־פִּשְׁעֵיהֶ֖ם אֲשֶׁ֣ר פָּשְׁעוּ־בָ֑ךְ וּנְתַתָּ֧ם לְרַחֲמִ֛ים לִפְנֵ֥י שֹׁבֵיהֶ֖ם וְרִֽחֲמֽוּם׃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כִּֽי־עַמְּךָ֥ וְנַחֲלָתְךָ֖ הֵ֑ם אֲשֶׁ֤ר הוֹצֵ֙אתָ֙ מִמִּצְרַ֔יִם מִתּ֖וֹךְ כּ֥וּר הַבַּרְזֶֽל׃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לִהְי֨וֹת עֵינֶ֤יךָ פְתֻחוֹת֙ אֶל־תְּחִנַּ֣ת עַבְדְּךָ֔ וְאֶל־תְּחִנַּ֖ת עַמְּךָ֣ יִשְׂרָאֵ֑ל לִשְׁמֹ֣עַ אֲלֵיהֶ֔ם בְּכֹ֖ל קָרְאָ֥ם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כִּֽי־אַתָּ֞ה הִבְדַּלְתָּ֤ם לְךָ֙ לְֽנַחֲלָ֔ה מִכֹּ֖ל עַמֵּ֣י הָאָ֑רֶץ כַּאֲשֶׁ֨ר דִּבַּ֜רְתָּ בְּיַ֣ד ׀ מֹשֶׁ֣ה עַבְדֶּ֗ךָ בְּהוֹצִיאֲךָ֧ אֶת־אֲבֹתֵ֛ינוּ מִמִּצְרַ֖יִם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וַיְהִ֣י ׀ כְּכַלּ֣וֹת שְׁלֹמֹ֗ה לְהִתְפַּלֵּל֙ אֶל־יְהוָ֔ה אֵ֛ת כָּל־הַתְּפִלָּ֥ה וְהַתְּחִנָּ֖ה הַזֹּ֑את קָ֞ם מִלִּפְנֵ֨י מִזְבַּ֤ח יְהוָה֙ מִכְּרֹ֣עַ עַל־בִּרְכָּ֔יו וְכַפָּ֖יו פְּרֻשׂ֥וֹת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וַֽיַּעְמֹ֕ד וַיְבָ֕רֶךְ אֵ֖ת כָּל־קְהַ֣ל יִשְׂרָאֵ֑ל ק֥וֹל גָּד֖וֹל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בָּר֣וּךְ יְהוָ֗ה אֲשֶׁ֨ר נָתַ֤ן מְנוּחָה֙ לְעַמּ֣וֹ יִשְׂרָאֵ֔ל כְּכֹ֖ל אֲשֶׁ֣ר דִּבֵּ֑ר לֹֽא־נָפַ֞ל דָּבָ֣ר אֶחָ֗ד מִכֹּל֙ דְּבָר֣וֹ הַטּ֔וֹב אֲשֶׁ֣ר דִּבֶּ֔ר בְּיַ֖ד מֹשֶׁ֥ה עַבְדּֽוֹ׃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יְהִ֨י יְהוָ֤ה אֱלֹהֵ֙ינוּ֙ עִמָּ֔נוּ כַּאֲשֶׁ֥ר הָיָ֖ה עִם־אֲבֹתֵ֑ינוּ אַל־יַעַזְבֵ֖נוּ וְאַֽל־יִטְּשֵֽׁנוּ׃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לְהַטּ֥וֹת לְבָבֵ֖נוּ אֵלָ֑יו לָלֶ֣כֶת בְּכָל־דְּרָכָ֗יו וְלִשְׁמֹ֨ר מִצְוֺתָ֤יו וְחֻקָּיו֙ וּמִשְׁפָּטָ֔יו אֲשֶׁ֥ר צִוָּ֖ה אֶת־אֲבֹתֵֽינוּ׃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וְיִֽהְי֨וּ דְבָרַ֜י אֵ֗לֶּה אֲשֶׁ֤ר הִתְחַנַּ֙נְתִּי֙ לִפְנֵ֣י יְהוָ֔ה קְרֹבִ֛ים אֶל־יְהוָ֥ה אֱלֹהֵ֖ינוּ יוֹמָ֣ם וָלָ֑יְלָה לַעֲשׂ֣וֹת ׀ מִשְׁפַּ֣ט עַבְדּ֗וֹ וּמִשְׁפַּ֛ט עַמּ֥וֹ יִשְׂרָאֵ֖ל דְּבַר־י֥וֹם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לְמַ֗עַן דַּ֚עַת כָּל־עַמֵּ֣י הָאָ֔רֶץ כִּ֥י יְהוָ֖ה ה֣וּא הָאֱלֹהִ֑ים אֵ֖ין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וְהָיָ֤ה לְבַבְכֶם֙ שָׁלֵ֔ם עִ֖ם יְהוָ֣ה אֱלֹהֵ֑ינוּ לָלֶ֧כֶת בְּחֻקָּ֛יו וְלִשְׁמֹ֥ר מִצְוֺתָ֖יו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וְֽהַמֶּ֔לֶךְ וְכָל־יִשְׂרָאֵ֖ל עִמּ֑וֹ זֹבְחִ֥ים זֶ֖בַח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וַיִּזְבַּ֣ח שְׁלֹמֹ֗ה אֵ֣ת זֶ֣בַח הַשְּׁלָמִים֮ אֲשֶׁ֣ר זָבַ֣ח לַיהוָה֒ בָּקָ֗ר עֶשְׂרִ֤ים וּשְׁנַ֙יִם֙ אֶ֔לֶף וְצֹ֕אן מֵאָ֥ה וְעֶשְׂרִ֖ים אָ֑לֶף וַֽיַּחְנְכוּ֙ אֶת־בֵּ֣ית יְהוָ֔ה הַמֶּ֖לֶךְ וְכָל־בְּנֵ֥י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בַּיּ֣וֹם הַה֗וּא קִדַּ֨שׁ הַמֶּ֜לֶךְ אֶת־תּ֣וֹךְ הֶחָצֵ֗ר אֲשֶׁר֙ לִפְנֵ֣י בֵית־יְהוָ֔ה כִּי־עָ֣שָׂה שָׁ֗ם אֶת־הָֽעֹלָה֙ וְאֶת־הַמִּנְחָ֔ה וְאֵ֖ת חֶלְבֵ֣י הַשְּׁלָמִ֑ים כִּֽי־מִזְבַּ֤ח הַנְּחֹ֙שֶׁת֙ אֲשֶׁ֣ר לִפְנֵ֣י יְהוָ֔ה קָטֹ֗ן מֵֽהָכִיל֙ אֶת־הָעֹלָ֣ה וְאֶת־הַמִּנְחָ֔ה וְאֵ֖ת חֶלְבֵ֥י הַשְּׁלָמִֽים׃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וַיַּ֣עַשׂ שְׁלֹמֹ֣ה בָֽעֵת־הַהִ֣יא ׀ אֶת־הֶחָ֡ג וְכָל־יִשְׂרָאֵ֣ל עִמּוֹ֩ קָהָ֨ל גָּד֜וֹל מִלְּב֥וֹא חֲמָ֣ת ׀ עַד־נַ֣חַל מִצְרַ֗יִם לִפְנֵי֙ יְהוָ֣ה אֱלֹהֵ֔ינוּ שִׁבְעַ֥ת יָמִ֖ים וְשִׁבְעַ֣ת יָמִ֑ים אַרְבָּעָ֥ה עָשָׂ֖ר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בַּיּ֤וֹם הַשְּׁמִינִי֙ שִׁלַּ֣ח אֶת־הָעָ֔ם וַֽיְבָרֲכ֖וּ אֶת־הַמֶּ֑לֶךְ וַיֵּלְכ֣וּ לְאָהֳלֵיהֶ֗ם שְׂמֵחִים֙ וְט֣וֹבֵי לֵ֔ב עַ֣ל כָּל־הַטּוֹבָ֗ה אֲשֶׁ֨ר עָשָׂ֤ה יְהוָה֙ לְדָוִ֣ד עַבְדּ֔וֹ וּלְיִשְׂרָאֵ֖ל עַמּֽוֹ׃</w:t>
      </w:r>
    </w:p>
    <w:p>
      <w:pPr>
        <w:pStyle w:val="Heading2"/>
        <w:bidi/>
      </w:pPr>
      <w:r>
        <w:rPr>
          <w:rtl/>
          <w:cs/>
          <w:lang w:val="he_IL" w:bidi="he_IL"/>
        </w:rPr>
        <w:t>1 Kings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כְּכַלּ֣וֹת שְׁלֹמֹ֔ה לִבְנ֥וֹת אֶת־בֵּית־יְהוָ֖ה וְאֶת־בֵּ֣ית הַמֶּ֑לֶךְ וְאֵת֙ כָּל־חֵ֣שֶׁק שְׁלֹמֹ֔ה אֲשֶׁ֥ר חָפֵ֖ץ לַעֲשֽׂוֹת׃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וַיֵּרָ֧א יְהוָ֛ה אֶל־שְׁלֹמֹ֖ה שֵׁנִ֑ית כַּאֲשֶׁ֛ר נִרְאָ֥ה אֵלָ֖יו בְּגִבְעֽוֹן׃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יְהוָ֜ה אֵלָ֗יו שָׁ֠מַעְתִּי אֶת־תְּפִלָּתְךָ֣ וְאֶת־תְּחִנָּתְךָ֮ אֲשֶׁ֣ר הִתְחַנַּ֣נְתָּה לְפָנַי֒ הִקְדַּ֗שְׁתִּי אֶת־הַבַּ֤יִת הַזֶּה֙ אֲשֶׁ֣ר בָּנִ֔תָה לָשֽׂוּם־שְׁמִ֥י שָׁ֖ם עַד־עוֹלָ֑ם וְהָי֨וּ עֵינַ֧י וְלִבִּ֛י שָׁ֖ם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וְאַתָּ֞ה אִם־תֵּלֵ֣ךְ לְפָנַ֗י כַּאֲשֶׁ֨ר הָלַ֜ךְ דָּוִ֤ד אָבִ֙יךָ֙ בְּתָם־לֵבָ֣ב וּבְיֹ֔שֶׁר לַעֲשׂ֕וֹת כְּכֹ֖ל אֲשֶׁ֣ר צִוִּיתִ֑יךָ חֻקַּ֥י וּמִשְׁפָּטַ֖י תִּשְׁמֹֽר׃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וַהֲקִ֨מֹתִ֜י אֶת־כִּסֵּ֧א מַֽמְלַכְתְּךָ֛ עַל־יִשְׂרָאֵ֖ל לְעֹלָ֑ם כַּאֲשֶׁ֣ר דִּבַּ֗רְתִּי עַל־דָּוִ֤ד אָבִ֙יךָ֙ לֵאמֹ֔ר לֹֽא־יִכָּרֵ֤ת לְךָ֙ אִ֔ישׁ מֵעַ֖ל כִּסֵּ֥א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אִם־שׁ֨וֹב תְּשֻׁב֜וּן אַתֶּ֤ם וּבְנֵיכֶם֙ מֵֽאַחֲרַ֔י וְלֹ֤א תִשְׁמְרוּ֙ מִצְוֺתַ֣י חֻקֹּתַ֔י אֲשֶׁ֥ר נָתַ֖תִּי לִפְנֵיכֶ֑ם וַהֲלַכְתֶּ֗ם וַעֲבַדְתֶּם֙ אֱלֹהִ֣ים אֲחֵרִ֔ים וְהִשְׁתַּחֲוִיתֶ֖ם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וְהִכְרַתִּ֣י אֶת־יִשְׂרָאֵ֗ל מֵעַ֨ל פְּנֵ֤י הָאֲדָמָה֙ אֲשֶׁ֣ר נָתַ֣תִּי לָהֶ֔ם וְאֶת־הַבַּ֙יִת֙ אֲשֶׁ֣ר הִקְדַּ֣שְׁתִּי לִשְׁמִ֔י אֲשַׁלַּ֖ח מֵעַ֣ל פָּנָ֑י וְהָיָ֧ה יִשְׂרָאֵ֛ל לְמָשָׁ֥ל וְלִשְׁנִינָ֖ה בְּכָל־הָעַמִּֽים׃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וְהַבַּ֤יִת הַזֶּה֙ יִהְיֶ֣ה עֶלְי֔וֹן כָּל־עֹבֵ֥ר עָלָ֖יו יִשֹּׁ֣ם וְשָׁרָ֑ק וְאָמְר֗וּ עַל־מֶ֨ה עָשָׂ֤ה יְהוָה֙ כָּ֔כָה לָאָ֥רֶץ הַזֹּ֖את וְלַבַּ֥יִת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וְאָמְר֗וּ עַל֩ אֲשֶׁ֨ר עָזְב֜וּ אֶת־יְהוָ֣ה אֱלֹהֵיהֶ֗ם אֲשֶׁ֨ר הוֹצִ֣יא אֶת־אֲבֹתָם֮ מֵאֶ֣רֶץ מִצְרַיִם֒ וַֽיַּחֲזִ֙קוּ֙ בֵּאלֹהִ֣ים אֲחֵרִ֔ים וישתחו לָהֶ֖ם וַיַּעַבְדֻ֑ם עַל־כֵּ֗ן הֵבִ֤יא יְהוָה֙ עֲלֵיהֶ֔ם אֵ֥ת כָּל־הָרָעָ֖ה הַזֹּֽאת׃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וַיְהִ֗י מִקְצֵה֙ עֶשְׂרִ֣ים שָׁנָ֔ה אֲשֶׁר־בָּנָ֥ה שְׁלֹמֹ֖ה אֶת־שְׁנֵ֣י הַבָּתִּ֑ים אֶת־בֵּ֥ית יְהוָ֖ה וְאֶת־בֵּ֥ית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חִירָ֣ם מֶֽלֶךְ־צֹ֠ר נִשָּׂ֨א אֶת־שְׁלֹמֹ֜ה בַּעֲצֵי֩ אֲרָזִ֨ים וּבַעֲצֵ֧י בְרוֹשִׁ֛ים וּבַזָּהָ֖ב לְכָל־חֶפְצ֑וֹ אָ֡ז יִתֵּן֩ הַמֶּ֨לֶךְ שְׁלֹמֹ֤ה לְחִירָם֙ עֶשְׂרִ֣ים עִ֔יר בְּאֶ֖רֶץ הַגָּלִֽיל׃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וַיֵּצֵ֤א חִירָם֙ מִצֹּ֔ר לִרְאוֹת֙ אֶת־הֶ֣עָרִ֔ים אֲשֶׁ֥ר נָתַן־ל֖וֹ שְׁלֹמֹ֑ה וְלֹ֥א יָשְׁר֖וּ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וַיֹּ֕אמֶר מָ֚ה הֶעָרִ֣ים הָאֵ֔לֶּה אֲשֶׁר־נָתַ֥תָּה לִּ֖י אָחִ֑י וַיִּקְרָ֤א לָהֶם֙ אֶ֣רֶץ כָּב֔וּל עַ֖ד 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וַיִּשְׁלַ֥ח חִירָ֖ם לַמֶּ֑לֶךְ מֵאָ֥ה וְעֶשְׂרִ֖ים כִּכַּ֥ר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וְזֶ֨ה דְבַר־הַמַּ֜ס אֲשֶֽׁר־הֶעֱלָ֣ה ׀ הַמֶּ֣לֶךְ שְׁלֹמֹ֗ה לִבְנוֹת֩ אֶת־בֵּ֨ית יְהוָ֤ה וְאֶת־בֵּיתוֹ֙ וְאֶת־הַמִּלּ֔וֹא וְאֵ֖ת חוֹמַ֣ת יְרוּשָׁלִָ֑ם וְאֶת־חָצֹ֥ר וְאֶת־מְגִדּ֖וֹ וְאֶת־גָּֽזֶר׃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פַּרְעֹ֨ה מֶֽלֶךְ־מִצְרַ֜יִם עָלָ֗ה וַיִּלְכֹּ֤ד אֶת־גֶּ֙זֶר֙ וַיִּשְׂרְפָ֣הּ בָּאֵ֔שׁ וְאֶת־הַֽכְּנַעֲנִ֛י הַיֹּשֵׁ֥ב בָּעִ֖יר הָרָ֑ג וַֽיִּתְּנָהּ֙ שִׁלֻּחִ֔ים לְבִתּ֖וֹ אֵ֥שֶׁת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וַיִּ֤בֶן שְׁלֹמֹה֙ אֶת־גָּ֔זֶר וְאֶת־בֵּ֥ית חֹרֹ֖ן תַּחְתּֽוֹן׃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וְאֶֽת־בַּעֲלָ֛ת וְאֶת־תמר בַּמִּדְבָּ֖ר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וְאֵ֨ת כָּל־עָרֵ֤י הַֽמִּסְכְּנוֹת֙ אֲשֶׁ֣ר הָי֣וּ לִשְׁלֹמֹ֔ה וְאֵת֙ עָרֵ֣י הָרֶ֔כֶב וְאֵ֖ת עָרֵ֣י הַפָּרָשִׁ֑ים וְאֵ֣ת ׀ חֵ֣שֶׁק שְׁלֹמֹ֗ה אֲשֶׁ֤ר חָשַׁק֙ לִבְנ֤וֹת בִּירוּשָׁלִַ֙ם֙ וּבַלְּבָנ֔וֹן וּבְכֹ֖ל אֶ֥רֶץ מֶמְשַׁלְתּֽוֹ׃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כָּל־הָ֠עָם הַנּוֹתָ֨ר מִן־הָאֱמֹרִ֜י הַחִתִּ֤י הַפְּרִזִּי֙ הַחִוִּ֣י וְהַיְבוּסִ֔י אֲשֶׁ֛ר לֹֽא־מִבְּנֵ֥י יִשְׂרָאֵ֖ל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בְּנֵיהֶ֗ם אֲשֶׁ֨ר נֹתְר֤וּ אַחֲרֵיהֶם֙ בָּאָ֔רֶץ אֲשֶׁ֧ר לֹֽא־יָכְל֛וּ בְּנֵ֥י יִשְׂרָאֵ֖ל לְהַֽחֲרִימָ֑ם וַיַּעֲלֵ֤ם שְׁלֹמֹה֙ לְמַס־עֹבֵ֔ד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וּמִבְּנֵי֙ יִשְׂרָאֵ֔ל לֹֽא־נָתַ֥ן שְׁלֹמֹ֖ה עָ֑בֶד כִּי־הֵ֞ם אַנְשֵׁ֣י הַמִּלְחָמָ֗ה וַעֲבָדָיו֙ וְשָׂרָ֣יו וְשָׁלִשָׁ֔יו וְשָׂרֵ֥י רִכְבּ֖וֹ וּפָרָשָֽׁיו׃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אֵ֣לֶּה ׀ שָׂרֵ֣י הַנִּצָּבִ֗ים אֲשֶׁ֤ר עַל־הַמְּלָאכָה֙ לִשְׁלֹמֹ֔ה חֲמִשִּׁ֖ים וַחֲמֵ֣שׁ מֵא֑וֹת הָרֹדִ֣ים בָּעָ֔ם הָעֹשִׂ֖ים בַּמְּלָאכָֽה׃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אַ֣ךְ בַּת־פַּרְעֹ֗ה עָֽלְתָה֙ מֵעִ֣יר דָּוִ֔ד אֶל־בֵּיתָ֖הּ אֲשֶׁ֣ר בָּֽנָה־לָ֑הּ אָ֖ז בָּנָ֥ה אֶת־הַמִּלּֽוֹא׃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וְהֶעֱלָ֣ה שְׁלֹמֹ֡ה שָׁלֹשׁ֩ פְּעָמִ֨ים בַּשָּׁנָ֜ה עֹל֣וֹת וּשְׁלָמִ֗ים עַל־הַמִּזְבֵּ֙חַ֙ אֲשֶׁ֣ר בָּנָ֣ה לַיהוָ֔ה וְהַקְטֵ֣יר אִתּ֔וֹ אֲשֶׁ֖ר לִפְנֵ֣י יְהוָ֑ה וְשִׁלַּ֖ם אֶת־הַבָּֽיִת׃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וָאֳנִ֡י עָשָׂה֩ הַמֶּ֨לֶךְ שְׁלֹמֹ֜ה בְּעֶצְיֽוֹן־גֶּ֨בֶר אֲשֶׁ֧ר אֶת־אֵל֛וֹת עַל־שְׂפַ֥ת יַם־ס֖וּף בְּאֶ֥רֶץ 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וַיִּשְׁלַ֨ח חִירָ֤ם בָּֽאֳנִי֙ אֶת־עֲבָדָ֔יו אַנְשֵׁ֣י אֳנִיּ֔וֹת יֹדְעֵ֖י הַיָּ֑ם עִ֖ם עַבְדֵ֥י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וַיָּבֹ֣אוּ אוֹפִ֔ירָה וַיִּקְח֤וּ מִשָּׁם֙ זָהָ֔ב אַרְבַּע־מֵא֥וֹת וְעֶשְׂרִ֖ים כִּכָּ֑ר וַיָּבִ֖אוּ אֶל־הַמֶּ֥לֶךְ שְׁלֹמֹֽה׃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וּמַֽלְכַּת־שְׁבָ֗א שֹׁמַ֛עַת אֶת־שֵׁ֥מַע שְׁלֹמֹ֖ה לְשֵׁ֣ם יְהוָ֑ה וַתָּבֹ֥א לְנַסֹּת֖וֹ בְּחִידֽוֹת׃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וַתָּבֹ֣א יְרוּשָׁלְַ֗מָה בְּחַיִל֮ כָּבֵ֣ד מְאֹד֒ גְּ֠מַלִּים נֹשְׂאִ֨ים בְּשָׂמִ֧ים וְזָהָ֛ב רַב־מְאֹ֖ד וְאֶ֣בֶן יְקָרָ֑ה וַתָּבֹא֙ אֶל־שְׁלֹמֹ֔ה וַתְּדַבֵּ֣ר אֵלָ֔יו אֵ֛ת כָּל־אֲשֶׁ֥ר הָיָ֖ה עִם־לְבָבָֽהּ׃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וַיַּגֶּד־לָ֥הּ שְׁלֹמֹ֖ה אֶת־כָּל־דְּבָרֶ֑יהָ לֹֽא־הָיָ֤ה דָּבָר֙ נֶעְלָ֣ם מִן־הַמֶּ֔לֶךְ אֲשֶׁ֧ר לֹ֦א הִגִּ֖יד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וַתֵּ֙רֶא֙ מַֽלְכַּת־שְׁבָ֔א אֵ֖ת כָּל־חָכְמַ֣ת שְׁלֹמֹ֑ה וְהַבַּ֖יִת אֲשֶׁ֥ר בָּנָֽה׃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וּמַאֲכַ֣ל שֻׁלְחָנ֡וֹ וּמוֹשַׁ֣ב עֲבָדָיו֩ וּמַעֲמַ֨ד משרתו וּמַלְבֻּֽשֵׁיהֶם֙ וּמַשְׁקָ֔יו וְעֹ֣לָת֔וֹ אֲשֶׁ֥ר יַעֲלֶ֖ה בֵּ֣ית יְהוָ֑ה וְלֹא־הָ֥יָה בָ֛הּ ע֖וֹד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וַתֹּ֙אמֶר֙ אֶל־הַמֶּ֔לֶךְ אֱמֶת֙ הָיָ֣ה הַדָּבָ֔ר אֲשֶׁ֥ר שָׁמַ֖עְתִּי בְּאַרְצִ֑י עַל־דְּבָרֶ֖יךָ וְעַל־חָכְמָתֶֽךָ׃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וְלֹֽא־הֶאֱמַ֣נְתִּי לַדְּבָרִ֗ים עַ֤ד אֲשֶׁר־בָּ֙אתִי֙ וַתִּרְאֶ֣ינָה עֵינַ֔י וְהִנֵּ֥ה לֹֽא־הֻגַּד־לִ֖י הַחֵ֑צִי הוֹסַ֤פְתָּ חָכְמָה֙ וָט֔וֹב אֶל־הַשְּׁמוּעָ֖ה אֲשֶׁ֥ר שָׁמָֽעְתִּי׃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אַשְׁרֵ֣י אֲנָשֶׁ֔יךָ אַשְׁרֵ֖י עֲבָדֶ֣יךָ אֵ֑לֶּה הָֽעֹמְדִ֤ים לְפָנֶ֙יךָ֙ תָּמִ֔יד הַשֹּׁמְעִ֖ים אֶת־חָכְמָתֶֽךָ׃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יְהִ֨י יְהוָ֤ה אֱלֹהֶ֙יךָ֙ בָּר֔וּךְ אֲשֶׁר֙ חָפֵ֣ץ בְּךָ֔ לְתִתְּךָ֖ עַל־כִּסֵּ֣א יִשְׂרָאֵ֑ל בְּאַהֲבַ֨ת יְהוָ֤ה אֶת־יִשְׂרָאֵל֙ לְעֹלָ֔ם וַיְשִֽׂימְךָ֣ לְמֶ֔לֶךְ לַעֲשׂ֥וֹת מִשְׁפָּ֖ט וּצְדָקָֽה׃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וַתִּתֵּ֨ן לַמֶּ֜לֶךְ מֵאָ֥ה וְעֶשְׂרִ֣ים ׀ כִּכַּ֣ר זָהָ֗ב וּבְשָׂמִ֛ים הַרְבֵּ֥ה מְאֹ֖ד וְאֶ֣בֶן יְקָרָ֑ה לֹא־בָא֩ כַבֹּ֨שֶׂם הַה֥וּא עוֹד֙ לָרֹ֔ב אֲשֶׁר־נָתְנָ֥ה מַֽלְכַּת־שְׁבָ֖א לַמֶּ֥לֶךְ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וְגַם֙ אֳנִ֣י חִירָ֔ם אֲשֶׁר־נָשָׂ֥א זָהָ֖ב מֵאוֹפִ֑יר הֵבִ֨יא מֵאֹפִ֜יר עֲצֵ֧י אַלְמֻגִּ֛ים הַרְבֵּ֥ה מְאֹ֖ד וְאֶ֥בֶן יְקָרָֽה׃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וַיַּ֣עַשׂ הַ֠מֶּלֶךְ אֶת־עֲצֵ֨י הָאַלְמֻגִּ֜ים מִסְעָ֤ד לְבֵית־יְהוָה֙ וּלְבֵ֣ית הַמֶּ֔לֶךְ וְכִנֹּר֥וֹת וּנְבָלִ֖ים לַשָּׁרִ֑ים לֹ֣א בָֽא־כֵ֞ן עֲצֵ֤י אַלְמֻגִּים֙ וְלֹ֣א נִרְאָ֔ה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וְהַמֶּ֨לֶךְ שְׁלֹמֹ֜ה נָתַ֣ן לְמַֽלְכַּת־שְׁבָ֗א אֶת־כָּל־חֶפְצָהּ֙ אֲשֶׁ֣ר שָׁאָ֔לָה מִלְּבַד֙ אֲשֶׁ֣ר נָֽתַן־לָ֔הּ כְּיַ֖ד הַמֶּ֣לֶךְ שְׁלֹמֹ֑ה וַתֵּ֛פֶן וַתֵּ֥לֶךְ לְאַרְצָ֖הּ הִ֥יא וַעֲבָדֶֽיהָ׃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וַֽיְהִי֙ מִשְׁקַ֣ל הַזָּהָ֔ב אֲשֶׁר־בָּ֥א לִשְׁלֹמֹ֖ה בְּשָׁנָ֣ה אֶחָ֑ת שֵׁ֥שׁ מֵא֛וֹת שִׁשִּׁ֥ים וָשֵׁ֖שׁ כִּכַּ֥ר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לְבַד֙ מֵאַנְשֵׁ֣י הַתָּרִ֔ים וּמִסְחַ֖ר הָרֹכְלִ֑ים וְכָל־מַלְכֵ֥י הָעֶ֖רֶב וּפַח֥וֹת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וַיַּ֨עַשׂ הַמֶּ֧לֶךְ שְׁלֹמֹ֛ה מָאתַ֥יִם צִנָּ֖ה זָהָ֣ב שָׁח֑וּט שֵׁשׁ־מֵא֣וֹת זָהָ֔ב יַעֲלֶ֖ה עַל־הַצִּנָּ֥ה הָאֶחָֽת׃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וּשְׁלֹשׁ־מֵא֤וֹת מָֽגִנִּים֙ זָהָ֣ב שָׁח֔וּט שְׁלֹ֤שֶׁת מָנִים֙ זָהָ֔ב יַעֲלֶ֖ה עַל־הַמָּגֵ֣ן הָאֶחָ֑ת וַיִּתְּנֵ֣ם הַמֶּ֔לֶךְ בֵּ֖ית יַ֥עַר הַלְּבָנֽוֹן׃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וַיַּ֧עַשׂ הַמֶּ֛לֶךְ כִּסֵּא־שֵׁ֖ן גָּד֑וֹל וַיְצַפֵּ֖הוּ זָהָ֥ב מוּפָֽז׃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שֵׁ֧שׁ מַעֲל֣וֹת לַכִּסֵּ֗ה וְרֹאשׁ־עָגֹ֤ל לַכִּסֵּה֙ מֵאַֽחֲרָ֔יו וְיָדֹ֛ת מִזֶּ֥ה וּמִזֶּ֖ה אֶל־מְק֣וֹם הַשָּׁ֑בֶת וּשְׁנַ֣יִם אֲרָי֔וֹת עֹמְדִ֖ים אֵ֥צֶל הַיָּדֽוֹת׃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וּשְׁנֵ֧ים עָשָׂ֣ר אֲרָיִ֗ים עֹמְדִ֥ים שָׁ֛ם עַל־שֵׁ֥שׁ הַֽמַּעֲל֖וֹת מִזֶּ֣ה וּמִזֶּ֑ה לֹֽא־נַעֲשָׂ֥ה כֵ֖ן לְכָל־מַמְלָכֽוֹת׃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וְ֠כֹל כְּלֵ֞י מַשְׁקֵ֨ה הַמֶּ֤לֶךְ שְׁלֹמֹה֙ זָהָ֔ב וְכֹ֗ל כְּלֵ֛י בֵּֽית־יַ֥עַר הַלְּבָנ֖וֹן זָהָ֣ב סָג֑וּר אֵ֣ין כֶּ֗סֶף לֹ֥א נֶחְשָׁ֛ב בִּימֵ֥י שְׁלֹמֹ֖ה לִמְאֽוּמָה׃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כִּי֩ אֳנִ֨י תַרְשִׁ֤ישׁ לַמֶּ֙לֶךְ֙ בַּיָּ֔ם עִ֖ם אֳנִ֣י חִירָ֑ם אַחַת֩ לְשָׁלֹ֨שׁ שָׁנִ֜ים תָּב֣וֹא ׀ אֳנִ֣י תַרְשִׁ֗ישׁ נֹֽשְׂאֵת֙ זָהָ֣ב וָכֶ֔סֶף שֶׁנְהַבִּ֥ים וְקֹפִ֖ים וְתֻכִּיִּֽים׃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וַיִּגְדַּל֙ הַמֶּ֣לֶךְ שְׁלֹמֹ֔ה מִכֹּ֖ל מַלְכֵ֣י הָאָ֑רֶץ לְעֹ֖שֶׁר וּלְחָכְמָֽה׃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וְכָ֨ל־הָאָ֔רֶץ מְבַקְשִׁ֖ים אֶת־פְּנֵ֣י שְׁלֹמֹ֑ה לִשְׁמֹ֙עַ֙ אֶת־חָכְמָת֔וֹ אֲשֶׁר־נָתַ֥ן אֱלֹהִ֖ים בְּלִבּֽוֹ׃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וְהֵ֣מָּה מְבִאִ֣ים אִ֣ישׁ מִנְחָת֡וֹ כְּלֵ֣י כֶסֶף֩ וּכְלֵ֨י זָהָ֤ב וּשְׂלָמוֹת֙ וְנֵ֣שֶׁק וּבְשָׂמִ֔ים סוּסִ֖ים וּפְרָדִ֑ים דְּבַר־שָׁנָ֖ה בְּשָׁנָֽה׃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וַיֶּאֱסֹ֣ף שְׁלֹמֹה֮ רֶ֣כֶב וּפָרָשִׁים֒ וַיְהִי־ל֗וֹ אֶ֤לֶף וְאַרְבַּע־מֵאוֹת֙ רֶ֔כֶב וּשְׁנֵים־עָשָׂ֥ר אֶ֖לֶף פָּֽרָשִׁ֑ים וַיַּנְחֵם֙ בְּעָרֵ֣י הָרֶ֔כֶב וְעִם־הַמֶּ֖לֶךְ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וַיִּתֵּ֨ן הַמֶּ֧לֶךְ אֶת־הַכֶּ֛סֶף בִּירוּשָׁלִַ֖ם כָּאֲבָנִ֑ים וְאֵ֣ת הָאֲרָזִ֗ים נָתַ֛ן כַּשִּׁקְמִ֥ים אֲשֶׁר־בַּשְּׁפֵלָ֖ה לָרֹֽב׃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וּמוֹצָ֧א הַסּוּסִ֛ים אֲשֶׁ֥ר לִשְׁלֹמֹ֖ה מִמִּצְרָ֑יִם וּמִקְוֵ֕ה סֹחֲרֵ֣י הַמֶּ֔לֶךְ יִקְח֥וּ מִקְוֵ֖ה בִּמְחִֽיר׃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וַֽ֠תַּעֲלֶה וַתֵּצֵ֨א מֶרְכָּבָ֤ה מִמִּצְרַ֙יִם֙ בְּשֵׁ֣שׁ מֵא֣וֹת כֶּ֔סֶף וְס֖וּס בַּחֲמִשִּׁ֣ים וּמֵאָ֑ה וְ֠כֵן לְכָל־מַלְכֵ֧י הַחִתִּ֛ים וּלְמַלְכֵ֥י אֲרָ֖ם בְּיָדָ֥ם יֹצִֽאוּ׃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וְהַמֶּ֣לֶךְ שְׁלֹמֹ֗ה אָהַ֞ב נָשִׁ֧ים נָכְרִיּ֛וֹת רַבּ֖וֹת וְאֶת־בַּת־פַּרְעֹ֑ה מוֹאֲבִיּ֤וֹת עַמֳּנִיּוֹת֙ אֲדֹ֣מִיֹּ֔ת צֵדְנִיֹּ֖ת חִתִּיֹּֽת׃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מִן־הַגּוֹיִ֗ם אֲשֶׁ֣ר אָֽמַר־יְהוָה֩ אֶל־בְּנֵ֨י יִשְׂרָאֵ֜ל לֹֽא־תָבֹ֣אוּ בָהֶ֗ם וְהֵם֙ לֹא־יָבֹ֣אוּ בָכֶ֔ם אָכֵן֙ יַטּ֣וּ אֶת־לְבַבְכֶ֔ם אַחֲרֵ֖י אֱלֹהֵיהֶ֑ם בָּהֶ֛ם דָּבַ֥ק שְׁלֹמֹ֖ה לְאַהֲבָֽה׃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וַיְהִי־ל֣וֹ נָשִׁ֗ים שָׂרוֹת֙ שְׁבַ֣ע מֵא֔וֹת וּפִֽלַגְשִׁ֖ים שְׁלֹ֣שׁ מֵא֑וֹת וַיַּטּ֥וּ נָשָׁ֖יו אֶת־לִבּֽוֹ׃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וַיְהִ֗י לְעֵת֙ זִקְנַ֣ת שְׁלֹמֹ֔ה נָשָׁיו֙ הִטּ֣וּ אֶת־לְבָב֔וֹ אַחֲרֵ֖י אֱלֹהִ֣ים אֲחֵרִ֑ים וְלֹא־הָיָ֨ה לְבָב֤וֹ שָׁלֵם֙ עִם־יְהוָ֣ה אֱלֹהָ֔יו כִּלְבַ֖ב דָּוִ֥יד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וַיֵּ֣לֶךְ שְׁלֹמֹ֔ה אַחֲרֵ֣י עַשְׁתֹּ֔רֶת אֱלֹהֵ֖י צִדֹנִ֑ים וְאַחֲרֵ֣י מִלְכֹּ֔ם שִׁקֻּ֖ץ עַמֹּנִֽים׃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וַיַּ֧עַשׂ שְׁלֹמֹ֛ה הָרַ֖ע בְּעֵינֵ֣י יְהוָ֑ה וְלֹ֥א מִלֵּ֛א אַחֲרֵ֥י יְהוָ֖ה כְּדָוִ֥ד אָבִֽיו׃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אָז֩ יִבְנֶ֨ה שְׁלֹמֹ֜ה בָּמָ֗ה לִכְמוֹשׁ֙ שִׁקֻּ֣ץ מוֹאָ֔ב בָּהָ֕ר אֲשֶׁ֖ר עַל־פְּנֵ֣י יְרוּשָׁלִָ֑ם וּלְמֹ֕לֶךְ שִׁקֻּ֖ץ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וְכֵ֣ן עָשָׂ֔ה לְכָל־נָשָׁ֖יו הַנָּכְרִיּ֑וֹת מַקְטִיר֥וֹת וּֽמְזַבְּח֖וֹת לֵאלֹהֵיהֶֽן׃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וַיִּתְאַנַּ֥ף יְהוָ֖ה בִּשְׁלֹמֹ֑ה כִּֽי־נָטָ֣ה לְבָב֗וֹ מֵעִ֤ם יְהוָה֙ אֱלֹהֵ֣י יִשְׂרָאֵ֔ל הַנִּרְאָ֥ה אֵלָ֖יו פַּעֲמָֽיִם׃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וְצִוָּ֤ה אֵלָיו֙ עַל־הַדָּבָ֣ר הַזֶּ֔ה לְבִ֨לְתִּי־לֶ֔כֶת אַחֲרֵ֖י אֱלֹהִ֣ים אֲחֵרִ֑ים וְלֹ֣א שָׁמַ֔ר אֵ֥ת אֲשֶׁר־צִוָּ֖ה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יְהוָ֜ה לִשְׁלֹמֹ֗ה יַ֚עַן אֲשֶׁ֣ר הָֽיְתָה־זֹּ֣את עִמָּ֔ךְ וְלֹ֤א שָׁמַ֙רְתָּ֙ בְּרִיתִ֣י וְחֻקֹּתַ֔י אֲשֶׁ֥ר צִוִּ֖יתִי עָלֶ֑יךָ קָרֹ֨עַ אֶקְרַ֤ע אֶת־הַמַּמְלָכָה֙ מֵֽעָלֶ֔יךָ וּנְתַתִּ֖יהָ לְעַבְדֶּֽךָ׃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אַךְ־בְּיָמֶ֙יךָ֙ לֹ֣א אֶעֱשֶׂ֔נָּה לְמַ֖עַן דָּוִ֣ד אָבִ֑יךָ מִיַּ֥ד בִּנְךָ֖ אֶקְרָעֶֽנָּה׃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רַ֤ק אֶת־כָּל־הַמַּמְלָכָה֙ לֹ֣א אֶקְרָ֔ע שֵׁ֥בֶט אֶחָ֖ד אֶתֵּ֣ן לִבְנֶ֑ךָ לְמַ֙עַן֙ דָּוִ֣ד עַבְדִּ֔י וּלְמַ֥עַן יְרוּשָׁלִַ֖ם אֲשֶׁ֥ר בָּחָֽרְתִּי׃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וַיָּ֨קֶם יְהוָ֤ה שָׂטָן֙ לִשְׁלֹמֹ֔ה אֵ֖ת הֲדַ֣ד הָאֲדֹמִ֑י מִזֶּ֧רַע הַמֶּ֛לֶךְ ה֖וּא בֶּאֱדֽוֹם׃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וַיְהִ֗י בִּֽהְי֤וֹת דָּוִד֙ אֶת־אֱד֔וֹם בַּעֲל֗וֹת יוֹאָב֙ שַׂ֣ר הַצָּבָ֔א לְקַבֵּ֖ר אֶת־הַחֲלָלִ֑ים וַיַּ֥ךְ כָּל־זָכָ֖ר בֶּאֱדֽוֹם׃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שֵׁ֧שֶׁת חֳדָשִׁ֛ים יָֽשַׁב־שָׁ֥ם יוֹאָ֖ב וְכָל־יִשְׂרָאֵ֑ל עַד־הִכְרִ֥ית כָּל־זָכָ֖ר בֶּאֱדֽוֹם׃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וַיִּבְרַ֣ח אֲדַ֡ד הוּא֩ וַאֲנָשִׁ֨ים אֲדֹמִיִּ֜ים מֵעַבְדֵ֥י אָבִ֛יו אִתּ֖וֹ לָב֣וֹא מִצְרָ֑יִם וַהֲדַ֖ד נַ֥עַר קָטָֽן׃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וַיָּקֻ֙מוּ֙ מִמִּדְיָ֔ן וַיָּבֹ֖אוּ פָּארָ֑ן וַיִּקְחוּ֩ אֲנָשִׁ֨ים עִמָּ֜ם מִפָּארָ֗ן וַיָּבֹ֤אוּ מִצְרַ֙יִם֙ אֶל־פַּרְעֹ֣ה מֶֽלֶךְ־מִצְרַ֔יִם וַיִּתֶּן־ל֣וֹ בַ֗יִת וְלֶ֙חֶם֙ אָ֣מַר ל֔וֹ וְאֶ֖רֶץ נָ֥תַן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וַיִּמְצָא֙ הֲדַ֥ד חֵ֛ן בְּעֵינֵ֥י פַרְעֹ֖ה מְאֹ֑ד וַיִּתֶּן־ל֤וֹ אִשָּׁה֙ אֶת־אֲח֣וֹת אִשְׁתּ֔וֹ אֲח֖וֹת תַּחְפְּנֵ֥יס הַגְּבִירָֽה׃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וַתֵּ֨לֶד ל֜וֹ אֲח֣וֹת תַּחְפְּנֵ֗יס אֵ֚ת גְּנֻבַ֣ת בְּנ֔וֹ וַתִּגְמְלֵ֣הוּ תַחְפְּנֵ֔ס בְּת֖וֹךְ בֵּ֣ית פַּרְעֹ֑ה וַיְהִ֤י גְנֻבַת֙ בֵּ֣ית פַּרְעֹ֔ה בְּת֖וֹךְ בְּנֵ֥י פַרְעֹֽה׃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וַהֲדַ֞ד שָׁמַ֣ע בְּמִצְרַ֗יִם כִּֽי־שָׁכַ֤ב דָּוִד֙ עִם־אֲבֹתָ֔יו וְכִי־מֵ֖ת יוֹאָ֣ב שַֽׂר־הַצָּבָ֑א וַיֹּ֤אמֶר הֲדַד֙ אֶל־פַּרְעֹ֔ה שַׁלְּחֵ֖נִי וְאֵלֵ֥ךְ אֶל־אַרְצִֽי׃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וַיֹּ֧אמֶר ל֣וֹ פַרְעֹ֗ה כִּ֠י מָה־אַתָּ֤ה חָסֵר֙ עִמִּ֔י וְהִנְּךָ֥ מְבַקֵּ֖שׁ לָלֶ֣כֶת אֶל־אַרְצֶ֑ךָ וַיֹּ֣אמֶר ׀ לֹ֔א כִּ֥י שַׁלֵּ֖חַ תְּשַׁלְּחֵֽנִי׃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וַיָּ֨קֶם אֱלֹהִ֥ים לוֹ֙ שָׂטָ֔ן אֶת־רְז֖וֹן בֶּן־אֶלְיָדָ֑ע אֲשֶׁ֣ר בָּרַ֗ח מֵאֵ֛ת הֲדַדְעֶ֥זֶר מֶֽלֶךְ־צוֹבָ֖ה אֲדֹנָֽיו׃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וַיִּקְבֹּ֤ץ עָלָיו֙ אֲנָשִׁ֔ים וַיְהִ֣י שַׂר־גְּד֔וּד בַּהֲרֹ֥ג דָּוִ֖ד אֹתָ֑ם וַיֵּלְכ֤וּ דַמֶּ֙שֶׂק֙ וַיֵּ֣שְׁבוּ בָ֔הּ וַֽיִּמְלְכ֖וּ בְּדַמָּֽשֶׂק׃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וַיְהִ֨י שָׂטָ֤ן לְיִשְׂרָאֵל֙ כָּל־יְמֵ֣י שְׁלֹמֹ֔ה וְאֶת־הָרָעָ֖ה אֲשֶׁ֣ר הֲדָ֑ד וַיָּ֙קָץ֙ בְּיִשְׂרָאֵ֔ל וַיִּמְלֹ֖ךְ עַל־אֲרָֽם׃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וְיָרָבְעָם֩ בֶּן־נְבָ֨ט אֶפְרָתִ֜י מִן־הַצְּרֵדָ֗ה וְשֵׁ֤ם אִמּוֹ֙ צְרוּעָה֙ אִשָּׁ֣ה אַלְמָנָ֔ה עֶ֖בֶד לִשְׁלֹמֹ֑ה וַיָּ֥רֶם יָ֖ד בַּמֶּֽלֶךְ׃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וְזֶ֣ה הַדָּבָ֔ר אֲשֶׁר־הֵרִ֥ים יָ֖ד בַּמֶּ֑לֶךְ שְׁלֹמֹה֙ בָּנָ֣ה אֶת־הַמִּלּ֔וֹא סָגַ֕ר אֶת־פֶּ֕רֶץ עִ֖יר דָּוִ֥ד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וְהָאִ֥ישׁ יָרָבְעָ֖ם גִּבּ֣וֹר חָ֑יִל וַיַּ֨רְא שְׁלֹמֹ֜ה אֶת־הַנַּ֗עַר כִּֽי־עֹשֵׂ֤ה מְלָאכָה֙ ה֔וּא וַיַּפְקֵ֣ד אֹת֔וֹ לְכָל־סֵ֖בֶל בֵּ֥ית יוֹסֵֽף׃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וַֽיְהִי֙ בָּעֵ֣ת הַהִ֔יא וְיָֽרָבְעָ֖ם יָצָ֣א מִירוּשָׁלִָ֑ם וַיִּמְצָ֣א אֹת֡וֹ אֲחִיָּה֩ הַשִּׁילֹנִ֨י הַנָּבִ֜יא בַּדֶּ֗רֶךְ וְה֤וּא מִתְכַּסֶּה֙ בְּשַׂלְמָ֣ה חֲדָשָׁ֔ה וּשְׁנֵיהֶ֥ם לְבַדָּ֖ם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וַיִּתְפֹּ֣שׂ אֲחִיָּ֔ה בַּשַּׂלְמָ֥ה הַחֲדָשָׁ֖ה אֲשֶׁ֣ר עָלָ֑יו וַיִּ֨קְרָעֶ֔הָ שְׁנֵ֥ים עָשָׂ֖ר קְרָעִֽים׃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וַיֹּ֙אמֶר֙ לְיָֽרָבְעָ֔ם קַח־לְךָ֖ עֲשָׂרָ֣ה קְרָעִ֑ים כִּ֣י כֹה֩ אָמַ֨ר יְהוָ֜ה אֱלֹהֵ֣י יִשְׂרָאֵ֗ל הִנְנִ֨י קֹרֵ֤עַ אֶת־הַמַּמְלָכָה֙ מִיַּ֣ד שְׁלֹמֹ֔ה וְנָתַתִּ֣י לְךָ֔ אֵ֖ת עֲשָׂרָ֥ה הַשְּׁבָטִֽים׃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וְהַשֵּׁ֥בֶט הָאֶחָ֖ד יִֽהְיֶה־לּ֑וֹ לְמַ֣עַן ׀ עַבְדִּ֣י דָוִ֗ד וּלְמַ֙עַן֙ יְר֣וּשָׁלִַ֔ם הָעִיר֙ אֲשֶׁ֣ר בָּחַ֣רְתִּי בָ֔הּ מִכֹּ֖ל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יַ֣עַן ׀ אֲשֶׁ֣ר עֲזָב֗וּנִי וַיִּֽשְׁתַּחֲווּ֮ לְעַשְׁתֹּרֶת֮ אֱלֹהֵ֣י צִֽדֹנִין֒ לִכְמוֹשׁ֙ אֱלֹהֵ֣י מוֹאָ֔ב וּלְמִלְכֹּ֖ם אֱלֹהֵ֣י בְנֵֽי־עַמּ֑וֹן וְלֹֽא־הָלְכ֣וּ בִדְרָכַ֗י לַעֲשׂ֨וֹת הַיָּשָׁ֧ר בְּעֵינַ֛י וְחֻקֹּתַ֥י וּמִשְׁפָּטַ֖י כְּדָוִ֥ד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וְלֹֽא־אֶקַּ֥ח אֶת־כָּל־הַמַּמְלָכָ֖ה מִיָּד֑וֹ כִּ֣י ׀ נָשִׂ֣יא אֲשִׁתֶ֗נּוּ כֹּ֚ל יְמֵ֣י חַיָּ֔יו לְמַ֨עַן דָּוִ֤ד עַבְדִּי֙ אֲשֶׁ֣ר בָּחַ֣רְתִּי אֹת֔וֹ אֲשֶׁ֥ר שָׁמַ֖ר מִצְוֺתַ֥י וְחֻקֹּתָֽי׃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וְלָקַחְתִּ֥י הַמְּלוּכָ֖ה מִיַּ֣ד בְּנ֑וֹ וּנְתַתִּ֣יהָ לְּךָ֔ אֵ֖ת עֲשֶׂ֥רֶת הַשְּׁבָטִֽים׃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וְלִבְנ֖וֹ אֶתֵּ֣ן שֵֽׁבֶט־אֶחָ֑ד לְמַ֣עַן הֱיֽוֹת־נִ֣יר לְדָֽוִיד־עַ֠בְדִּי כָּֽל־הַיָּמִ֤ים ׀ לְפָנַי֙ בִּיר֣וּשָׁלִַ֔ם הָעִיר֙ אֲשֶׁ֣ר בָּחַ֣רְתִּי לִ֔י לָשׂ֥וּם שְׁמִ֖י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וְאֹתְךָ֣ אֶקַּ֔ח וּמָ֣לַכְתָּ֔ בְּכֹ֥ל אֲשֶׁר־תְּאַוֶּ֖ה נַפְשֶׁ֑ךָ וְהָיִ֥יתָ מֶּ֖לֶךְ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וְהָיָ֗ה אִם־תִּשְׁמַע֮ אֶת־כָּל־אֲשֶׁ֣ר אֲצַוֶּךָ֒ וְהָלַכְתָּ֣ בִדְרָכַ֗י וְעָשִׂ֨יתָ הַיָּשָׁ֤ר בְּעֵינַי֙ לִשְׁמ֤וֹר חֻקּוֹתַי֙ וּמִצְוֺתַ֔י כַּאֲשֶׁ֥ר עָשָׂ֖ה דָּוִ֣ד עַבְדִּ֑י וְהָיִ֣יתִי עִמָּ֗ךְ וּבָנִ֨יתִי לְךָ֤ בַֽיִת־נֶאֱמָן֙ כַּאֲשֶׁ֣ר בָּנִ֣יתִי לְדָוִ֔ד וְנָתַתִּ֥י לְךָ֖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וַֽאעַנֶּ֛ה אֶת־זֶ֥רַע דָּוִ֖ד לְמַ֣עַן זֹ֑את אַ֖ךְ לֹ֥א כָל־הַיָּמִֽים׃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וַיְבַקֵּ֥שׁ שְׁלֹמֹ֖ה לְהָמִ֣ית אֶת־יָרָבְעָ֑ם וַיָּ֣קָם יָרָבְעָ֗ם וַיִּבְרַ֤ח מִצְרַ֙יִם֙ אֶל־שִׁישַׁ֣ק מֶֽלֶךְ־מִצְרַ֔יִם וַיְהִ֥י בְמִצְרַ֖יִם עַד־מ֥וֹת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וְיֶ֨תֶר דִּבְרֵ֧י שְׁלֹמֹ֛ה וְכָל־אֲשֶׁ֥ר עָשָׂ֖ה וְחָכְמָת֑וֹ הֲלֽוֹא־הֵ֣ם כְּתֻבִ֔ים עַל־סֵ֖פֶר דִּבְרֵ֥י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וְהַיָּמִ֗ים אֲשֶׁר֩ מָלַ֨ךְ שְׁלֹמֹ֤ה בִירוּשָׁלִַ֙ם֙ עַל־כָּל־ יִשְׂרָאֵ֔ל אַרְבָּעִ֖ים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וַיִּשְׁכַּ֤ב שְׁלֹמֹה֙ עִם־אֲבֹתָ֔יו וַיִּ֨קָּבֵ֔ר בְּעִ֖יר דָּוִ֣ד אָבִ֑יו וַיִּמְלֹ֛ךְ רְחַבְעָ֥ם בְּנ֖וֹ תַּחְתָּֽיו׃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1 Kings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וַיֵּ֥לֶךְ רְחַבְעָ֖ם שְׁכֶ֑ם כִּ֥י שְׁכֶ֛ם בָּ֥א כָל־יִשְׂרָאֵ֖ל לְהַמְלִ֥יךְ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וַיְהִ֞י כִּשְׁמֹ֣עַ ׀ יָרָבְעָ֣ם בֶּן־נְבָ֗ט וְהוּא֙ עוֹדֶ֣נּוּ בְמִצְרַ֔יִם אֲשֶׁ֣ר בָּרַ֔ח מִפְּנֵ֖י הַמֶּ֣לֶךְ שְׁלֹמֹ֑ה וַיֵּ֥שֶׁב יָרָבְעָ֖ם בְּמִצְרָֽיִם׃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וַֽיִּשְׁלְחוּ֙ וַיִּקְרְאוּ־ל֔וֹ ויבאו יָרָבְעָ֖ם וְכָל־קְהַ֣ל יִשְׂרָאֵ֑ל וַֽיְדַבְּר֔וּ אֶל־רְחַבְעָ֖ם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אָבִ֖יךָ הִקְשָׁ֣ה אֶת־עֻלֵּ֑נוּ וְאַתָּ֡ה עַתָּ֣ה הָקֵל֩ מֵעֲבֹדַ֨ת אָבִ֜יךָ הַקָּשָׁ֗ה וּמֵעֻלּ֧וֹ הַכָּבֵ֛ד אֲשֶׁר־נָתַ֥ן עָלֵ֖ינוּ וְנַעַבְדֶֽךָּ׃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אֲלֵיהֶ֗ם לְכ֥וּ עֹ֛ד שְׁלֹשָׁ֥ה יָמִ֖ים וְשׁ֣וּבוּ אֵלָ֑י וַיֵּלְכ֖וּ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וַיִּוָּעַ֞ץ הַמֶּ֣לֶךְ רְחַבְעָ֗ם אֶת־הַזְּקֵנִים֙ אֲשֶׁר־הָי֣וּ עֹמְדִ֗ים אֶת־פְּנֵי֙ שְׁלֹמֹ֣ה אָבִ֔יו בִּֽהְיֹת֥וֹ חַ֖י לֵאמֹ֑ר אֵ֚יךְ אַתֶּ֣ם נֽוֹעָצִ֔ים לְהָשִׁ֥יב אֶת־הָֽעָם־הַזֶּ֖ה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וידבר אֵלָ֜יו לֵאמֹ֗ר אִם־הַ֠יּוֹם תִּֽהְיֶה־עֶ֜בֶד לָעָ֤ם הַזֶּה֙ וַֽעֲבַדְתָּ֔ם וַעֲנִיתָ֕ם וְדִבַּרְתָּ֥ אֲלֵיהֶ֖ם דְּבָרִ֣ים טוֹבִ֑ים וְהָי֥וּ לְךָ֛ עֲבָדִ֖ים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וַֽיַּעֲזֹ֛ב אֶת־עֲצַ֥ת הַזְּקֵנִ֖ים אֲשֶׁ֣ר יְעָצֻ֑הוּ וַיִּוָּעַ֗ץ אֶת־הַיְלָדִים֙ אֲשֶׁ֣ר גָּדְל֣וּ אִתּ֔וֹ אֲשֶׁ֥ר הָעֹמְדִ֖ים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אֲלֵיהֶ֗ם מָ֚ה אַתֶּ֣ם נֽוֹעָצִ֔ים וְנָשִׁ֥יב דָּבָ֖ר אֶת־הָעָ֣ם הַזֶּ֑ה אֲשֶׁ֨ר דִּבְּר֤וּ אֵלַי֙ לֵאמֹ֔ר הָקֵל֙ מִן־הָעֹ֔ל אֲשֶׁר־נָתַ֥ן אָבִ֖יךָ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וַיְדַבְּר֣וּ אֵלָ֗יו הַיְלָדִים֙ אֲשֶׁ֨ר גָּדְל֣וּ אִתּוֹ֮ לֵאמֹר֒ כֹּֽה־תֹאמַ֣ר לָעָ֣ם הַזֶּ֡ה אֲשֶׁר֩ דִּבְּר֨וּ אֵלֶ֜יךָ לֵאמֹ֗ר אָבִ֙יךָ֙ הִכְבִּ֣יד אֶת־עֻלֵּ֔נוּ וְאַתָּ֖ה הָקֵ֣ל מֵעָלֵ֑ינוּ כֹּ֚ה תְּדַבֵּ֣ר אֲלֵיהֶ֔ם קָֽטָנִּ֥י עָבָ֖ה מִמָּתְנֵ֥י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וְעַתָּ֗ה אָבִי֙ הֶעְמִ֤יס עֲלֵיכֶם֙ עֹ֣ל כָּבֵ֔ד וַאֲנִ֖י אוֹסִ֣יף עַֽל־עֻלְּכֶ֑ם אָבִ֗י יִסַּ֤ר אֶתְכֶם֙ בַּשּׁוֹטִ֔ים וַאֲנִ֕י אֲיַסֵּ֥ר אֶתְכֶ֖ם בָּעַקְרַבִּֽים׃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ויבו יָרָבְעָ֧ם וְכָל־הָעָ֛ם אֶל־רְחַבְעָ֖ם בַּיּ֣וֹם הַשְּׁלִישִׁ֑י כַּאֲשֶׁ֨ר דִּבֶּ֤ר הַמֶּ֙לֶךְ֙ לֵאמֹ֔ר שׁ֥וּבוּ אֵלַ֖י בַּיּ֥וֹם הַשְּׁלִישִֽׁי׃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וַיַּ֧עַן הַמֶּ֛לֶךְ אֶת־הָעָ֖ם קָשָׁ֑ה וַֽיַּעֲזֹ֛ב אֶת־עֲצַ֥ת הַזְּקֵנִ֖ים אֲשֶׁ֥ר יְעָצֻֽהוּ׃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וַיְדַבֵּ֣ר אֲלֵיהֶ֗ם כַּעֲצַ֤ת הַיְלָדִים֙ לֵאמֹ֔ר אָבִי֙ הִכְבִּ֣יד אֶֽת־עֻלְּכֶ֔ם וַאֲנִ֖י אֹסִ֣יף עַֽל־עֻלְּכֶ֑ם אָבִ֗י יִסַּ֤ר אֶתְכֶם֙ בַּשּׁוֹטִ֔ים וַאֲנִ֕י אֲיַסֵּ֥ר אֶתְכֶ֖ם בָּעַקְרַבִּֽים׃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וְלֹֽא־שָׁמַ֥ע הַמֶּ֖לֶךְ אֶל־הָעָ֑ם כִּֽי־הָיְתָ֤ה סִבָּה֙ מֵעִ֣ם יְהוָ֔ה לְמַ֜עַן הָקִ֣ים אֶת־דְּבָר֗וֹ אֲשֶׁ֨ר דִּבֶּ֤ר יְהוָה֙ בְּיַד֙ אֲחִיָּ֣ה הַשִּׁילֹנִ֔י אֶל־יָרָבְעָ֖ם בֶּן־נְבָֽט׃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וַיַּ֣רְא כָּל־יִשְׂרָאֵ֗ל כִּ֠י לֹֽא־שָׁמַ֣ע הַמֶּלֶךְ֮ אֲלֵיהֶם֒ וַיָּשִׁ֣בוּ הָעָ֣ם אֶת־הַמֶּ֣לֶךְ דָּבָ֣ר ׀ לֵאמֹ֡ר מַה־לָּנוּ֩ חֵ֨לֶק בְּדָוִ֜ד וְלֹֽא־נַחֲלָ֣ה בְּבֶן־יִשַׁ֗י לְאֹהָלֶ֙יךָ֙ יִשְׂרָאֵ֔ל עַתָּ֕ה רְאֵ֥ה בֵיתְךָ֖ דָּוִ֑ד וַיֵּ֥לֶךְ יִשְׂרָאֵ֖ל לְאֹהָלָֽיו׃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וּבְנֵ֣י יִשְׂרָאֵ֔ל הַיֹּשְׁבִ֖ים בְּעָרֵ֣י יְהוּדָ֑ה וַיִּמְלֹ֥ךְ עֲלֵיהֶ֖ם רְחַבְעָֽם׃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וַיִּשְׁלַ֞ח הַמֶּ֣לֶךְ רְחַבְעָ֗ם אֶת־אֲדֹרָם֙ אֲשֶׁ֣ר עַל־הַמַּ֔ס וַיִּרְגְּמ֨וּ כָל־יִשְׂרָאֵ֥ל בּ֛וֹ אֶ֖בֶן וַיָּמֹ֑ת וְהַמֶּ֣לֶךְ רְחַבְעָ֗ם הִתְאַמֵּץ֙ לַעֲל֣וֹת בַּמֶּרְכָּבָ֔ה לָנ֖וּס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וַיִּפְשְׁע֤וּ יִשְׂרָאֵל֙ בְּבֵ֣ית דָּוִ֔ד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וַיְהִ֞י כִּשְׁמֹ֤עַ כָּל־יִשְׂרָאֵל֙ כִּֽי־שָׁ֣ב יָרָבְעָ֔ם וַֽיִּשְׁלְח֗וּ וַיִּקְרְא֤וּ אֹתוֹ֙ אֶל־הָ֣עֵדָ֔ה וַיַּמְלִ֥יכוּ אֹת֖וֹ עַל־כָּל־יִשְׂרָאֵ֑ל לֹ֤א הָיָה֙ אַחֲרֵ֣י בֵית־דָּוִ֔ד זוּלָתִ֥י שֵֽׁבֶט־יְהוּדָ֖ה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ויבאו רְחַבְעָם֮ יְרוּשָׁלִַם֒ וַיַּקְהֵל֩ אֶת־כָּל־בֵּ֨ית יְהוּדָ֜ה וְאֶת־שֵׁ֣בֶט בִּנְיָמִ֗ן מֵאָ֨ה וּשְׁמֹנִ֥ים אֶ֛לֶף בָּח֖וּר עֹשֵׂ֣ה מִלְחָמָ֑ה לְהִלָּחֵם֙ עִם־בֵּ֣ית יִשְׂרָאֵ֔ל לְהָשִׁיב֙ אֶת־הַמְּלוּכָ֔ה לִרְחַבְעָ֖ם בֶּן־שְׁלֹמֹֽה׃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וַיְהִי֙ דְּבַ֣ר הָֽאֱלֹהִ֔ים אֶל־שְׁמַעְיָ֥ה אִישׁ־הָאֱלֹהִ֖ים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אֱמֹ֗ר אֶל־רְחַבְעָ֤ם בֶּן־שְׁלֹמֹה֙ מֶ֣לֶךְ יְהוּדָ֔ה וְאֶל־כָּל־בֵּ֥ית יְהוּדָ֖ה וּבִנְיָמִ֑ין וְיֶ֥תֶר הָעָ֖ם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כֹּ֣ה אָמַ֣ר יְהוָ֡ה לֹֽא־תַעֲלוּ֩ וְלֹא־תִלָּ֨חֲמ֜וּן עִם־אֲחֵיכֶ֣ם בְּנֵֽי־יִשְׂרָאֵ֗ל שׁ֚וּבוּ אִ֣ישׁ לְבֵית֔וֹ כִּ֧י מֵאִתִּ֛י נִהְיָ֖ה הַדָּבָ֣ר הַזֶּ֑ה וַיִּשְׁמְעוּ֙ אֶת־דְּבַ֣ר יְהוָ֔ה וַיָּשֻׁ֥בוּ לָלֶ֖כֶת כִּדְבַ֥ר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וַיִּ֨בֶן יָרָבְעָ֧ם אֶת־שְׁכֶ֛ם בְּהַ֥ר אֶפְרַ֖יִם וַיֵּ֣שֶׁב בָּ֑הּ וַיֵּצֵ֣א מִשָּׁ֔ם וַיִּ֖בֶן אֶת־פְּנוּאֵֽל׃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וַיֹּ֥אמֶר יָרָבְעָ֖ם בְּלִבּ֑וֹ עַתָּ֛ה תָּשׁ֥וּב הַמַּמְלָכָ֖ה לְבֵ֥ית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אִֽם־יַעֲלֶ֣ה ׀ הָעָ֣ם הַזֶּ֗ה לַעֲשׂ֨וֹת זְבָחִ֤ים בְּבֵית־יְהוָה֙ בִּיר֣וּשָׁלִַ֔ם וְ֠שָׁב לֵ֣ב הָעָ֤ם הַזֶּה֙ אֶל־אֲדֹ֣נֵיהֶ֔ם אֶל־רְחַבְעָ֖ם מֶ֣לֶךְ יְהוּדָ֑ה וַהֲרָגֻ֕נִי וְשָׁ֖בוּ אֶל־רְחַבְעָ֥ם מֶֽלֶךְ־יְהוּדָֽה׃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וַיִּוָּעַ֣ץ הַמֶּ֔לֶךְ וַיַּ֕עַשׂ שְׁנֵ֖י עֶגְלֵ֣י זָהָ֑ב וַיֹּ֣אמֶר אֲלֵהֶ֗ם רַב־לָכֶם֙ מֵעֲל֣וֹת יְרוּשָׁלִַ֔ם הִנֵּ֤ה אֱלֹהֶ֙יךָ֙ יִשְׂרָאֵ֔ל אֲשֶׁ֥ר הֶעֱל֖וּךָ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וַיָּ֥שֶׂם אֶת־הָאֶחָ֖ד בְּבֵֽית־אֵ֑ל וְאֶת־הָאֶחָ֖ד נָתַ֥ן בְּדָֽן׃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וַיְהִ֛י הַדָּבָ֥ר הַזֶּ֖ה לְחַטָּ֑את וַיֵּלְכ֥וּ הָעָ֛ם לִפְנֵ֥י הָאֶחָ֖ד עַד־דָּֽן׃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וַיַּ֖עַשׂ אֶת־בֵּ֣ית בָּמ֑וֹת וַיַּ֤עַשׂ כֹּֽהֲנִים֙ מִקְצ֣וֹת הָעָ֔ם אֲשֶׁ֥ר לֹֽא־הָי֖וּ מִבְּנֵ֥י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וַיַּ֣עַשׂ יָרָבְעָ֣ם ׀ חָ֡ג בַּחֹ֣דֶשׁ הַשְּׁמִינִ֣י בַּחֲמִשָּֽׁה־עָשָׂר֩ י֨וֹם ׀ לַחֹ֜דֶשׁ כֶּחָ֣ג ׀ אֲשֶׁ֣ר בִּיהוּדָ֗ה וַיַּ֙עַל֙ עַל־הַמִּזְבֵּ֔חַ כֵּ֤ן עָשָׂה֙ בְּבֵֽית־אֵ֔ל לְזַבֵּ֖חַ לָעֲגָלִ֣ים אֲשֶׁר־עָשָׂ֑ה וְהֶעֱמִיד֙ בְּבֵ֣ית אֵ֔ל אֶת־כֹּהֲנֵ֥י הַבָּמ֖וֹת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וַיַּ֜עַל עַֽל־הַמִּזְבֵּ֣חַ ׀ אֲשֶׁר־עָשָׂ֣ה בְּבֵֽית־אֵ֗ל בַּחֲמִשָּׁ֨ה עָשָׂ֥ר יוֹם֙ בַּחֹ֣דֶשׁ הַשְּׁמִינִ֔י בַּחֹ֖דֶשׁ אֲשֶׁר־בָּדָ֣א מלבד וַיַּ֤עַשׂ חָג֙ לִבְנֵ֣י יִשְׂרָאֵ֔ל וַיַּ֥עַל עַל־הַמִּזְבֵּ֖חַ לְהַקְטִֽיר׃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וְהִנֵּ֣ה ׀ אִ֣ישׁ אֱלֹהִ֗ים בָּ֧א מִיהוּדָ֛ה בִּדְבַ֥ר יְהוָ֖ה אֶל־בֵּֽית־אֵ֑ל וְיָרָבְעָ֛ם עֹמֵ֥ד עַל־הַמִּזְבֵּ֖חַ לְהַקְטִֽיר׃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וַיִּקְרָ֤א עַל־הַמִּזְבֵּ֙חַ֙ בִּדְבַ֣ר יְהוָ֔ה וַיֹּ֙אמֶר֙ מִזְבֵּ֣חַ מִזְבֵּ֔חַ כֹּ֖ה אָמַ֣ר יְהוָ֑ה הִנֵּֽה־בֵ֞ן נוֹלָ֤ד לְבֵית־דָּוִד֙ יֹאשִׁיָּ֣הוּ שְׁמ֔וֹ וְזָבַ֣ח עָלֶ֗יךָ אֶת־כֹּהֲנֵ֤י הַבָּמוֹת֙ הַמַּקְטִרִ֣ים עָלֶ֔יךָ וְעַצְמ֥וֹת אָדָ֖ם יִשְׂרְפ֥וּ 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וְנָתַן֩ בַּיּ֨וֹם הַה֤וּא מוֹפֵת֙ לֵאמֹ֔ר זֶ֣ה הַמּוֹפֵ֔ת אֲשֶׁ֖ר דִּבֶּ֣ר יְהוָ֑ה הִנֵּ֤ה הַמִּזְבֵּ֙חַ֙ נִקְרָ֔ע וְנִשְׁפַּ֖ךְ הַדֶּ֥שֶׁן אֲשֶׁר־עָלָֽיו׃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וַיְהִי֩ כִשְׁמֹ֨עַ הַמֶּ֜לֶךְ אֶת־דְּבַ֣ר אִישׁ־הָאֱלֹהִ֗ים אֲשֶׁ֨ר קָרָ֤א עַל־הַמִּזְבֵּ֙חַ֙ בְּבֵֽית־אֵ֔ל וַיִּשְׁלַ֨ח יָרָבְעָ֧ם אֶת־יָד֛וֹ מֵעַ֥ל הַמִּזְבֵּ֖חַ לֵאמֹ֣ר ׀ תִּפְשֻׂ֑הוּ וַתִּיבַ֤שׁ יָדוֹ֙ אֲשֶׁ֣ר שָׁלַ֣ח עָלָ֔יו וְלֹ֥א יָכֹ֖ל לַהֲשִׁיבָ֥הּ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וְהַמִּזְבֵּ֣חַ נִקְרָ֔ע וַיִּשָּׁפֵ֥ךְ הַדֶּ֖שֶׁן מִן־הַמִּזְבֵּ֑חַ כַּמּוֹפֵ֗ת אֲשֶׁ֥ר נָתַ֛ן אִ֥ישׁ הָאֱלֹהִ֖ים בִּדְבַ֥ר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וַיַּ֨עַן הַמֶּ֜לֶךְ וַיֹּ֣אמֶר ׀ אֶל־אִ֣ישׁ הָאֱלֹהִ֗ים חַל־נָ֞א אֶת־פְּנֵ֨י יְהוָ֤ה אֱלֹהֶ֙יךָ֙ וְהִתְפַּלֵּ֣ל בַּעֲדִ֔י וְתָשֹׁ֥ב יָדִ֖י אֵלָ֑י וַיְחַ֤ל אִישׁ־הָֽאֱלֹהִים֙ אֶת־פְּנֵ֣י יְהוָ֔ה וַתָּ֤שָׁב יַד־הַמֶּ֙לֶךְ֙ אֵלָ֔יו וַתְּהִ֖י כְּבָרִֽאשֹׁנָֽה׃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וַיְדַבֵּ֤ר הַמֶּ֙לֶךְ֙ אֶל־אִ֣ישׁ הָאֱלֹהִ֔ים בֹּאָה־אִתִּ֥י הַבַּ֖יְתָה וּֽסְעָ֑דָה וְאֶתְּנָ֥ה לְךָ֖ מַתָּֽת׃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אִישׁ־הָֽאֱלֹהִים֙ אֶל־הַמֶּ֔לֶךְ אִם־תִּתֶּן־לִי֙ אֶת־חֲצִ֣י בֵיתֶ֔ךָ לֹ֥א אָבֹ֖א עִמָּ֑ךְ וְלֹֽא־אֹ֤כַל לֶ֙חֶם֙ וְלֹ֣א אֶשְׁתֶּה־מַּ֔יִם בַּמָּק֖וֹם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כִּֽי־כֵ֣ן ׀ צִוָּ֣ה אֹתִ֗י בִּדְבַ֤ר יְהוָה֙ לֵאמֹ֔ר לֹא־תֹ֥אכַל לֶ֖חֶם וְלֹ֣א תִשְׁתֶּה־מָּ֑יִם וְלֹ֣א תָשׁ֔וּב בַּדֶּ֖רֶךְ אֲשֶׁ֥ר הָלָֽכְתָּ׃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וַיֵּ֖לֶךְ בְּדֶ֣רֶךְ אַחֵ֑ר וְלֹֽא־שָׁ֣ב בַּדֶּ֔רֶךְ אֲשֶׁ֛ר בָּ֥א בָ֖הּ אֶל־בֵּֽית־ 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וְנָבִ֤יא אֶחָד֙ זָקֵ֔ן יֹשֵׁ֖ב בְּבֵֽית־אֵ֑ל וַיָּב֣וֹא בְנ֡וֹ וַיְסַפֶּר־ל֣וֹ אֶת־כָּל ־הַמַּעֲשֶׂ֣ה אֲשֶׁר־עָשָׂה֩ אִישׁ־הָאֱלֹהִ֨ים ׀ הַיּ֜וֹם בְּבֵֽית־אֵ֗ל אֶת־הַדְּבָרִים֙ אֲשֶׁ֣ר דִּבֶּ֣ר אֶל־הַמֶּ֔לֶךְ וַֽיְסַפְּר֖וּם לַאֲבִיהֶֽם׃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וַיְדַבֵּ֤ר אֲלֵהֶם֙ אֲבִיהֶ֔ם אֵֽי־זֶ֥ה הַדֶּ֖רֶךְ הָלָ֑ךְ וַיִּרְא֣וּ בָנָ֗יו אֶת־הַדֶּ֙רֶךְ֙ אֲשֶׁ֤ר הָלַךְ֙ אִ֣ישׁ הָאֱלֹהִ֔ים אֲשֶׁר־בָּ֖א מִיהוּדָֽה׃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וַיֹּ֙אמֶר֙ אֶל־בָּנָ֔יו חִבְשׁוּ־לִ֖י הַחֲמ֑וֹר וַיַּחְבְּשׁוּ־ל֣וֹ הַחֲמ֔וֹר וַיִּרְכַּ֖ב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וַיֵּ֗לֶךְ אַֽחֲרֵי֙ אִ֣ישׁ הָאֱלֹהִ֔ים וַיִּ֨מְצָאֵ֔הוּ יֹשֵׁ֖ב תַּ֣חַת הָאֵלָ֑ה וַיֹּ֣אמֶר אֵלָ֗יו הַאַתָּ֧ה אִישׁ־הָאֱלֹהִ֛ים אֲשֶׁר־בָּ֥אתָ מִֽיהוּדָ֖ה וַיֹּ֥אמֶר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אֵלָ֔יו לֵ֥ךְ אִתִּ֖י הַבָּ֑יְתָה וֶאֱכֹ֖ל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וַיֹּ֗אמֶר לֹ֥א אוּכַ֛ל לָשׁ֥וּב אִתָּ֖ךְ וְלָב֣וֹא אִתָּ֑ךְ וְלֹֽא־אֹ֣כַל לֶ֗חֶם וְלֹֽא־אֶשְׁתֶּ֤ה אִתְּךָ֙ מַ֔יִם בַּמָּק֖וֹם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כִּֽי־דָבָ֤ר אֵלַי֙ בִּדְבַ֣ר יְהוָ֔ה לֹֽא־תֹאכַ֣ל לֶ֔חֶם וְלֹֽא־תִשְׁתֶּ֥ה שָׁ֖ם מָ֑יִם לֹא־תָשׁ֣וּב לָלֶ֔כֶת בַּדֶּ֖רֶךְ אֲשֶׁר־הָלַ֥כְתָּ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ל֗וֹ גַּם־אֲנִ֣י נָבִיא֮ כָּמוֹךָ֒ וּמַלְאָ֡ךְ דִּבֶּ֣ר אֵלַי֩ בִּדְבַ֨ר יְהוָ֜ה לֵאמֹ֗ר הֲשִׁבֵ֤הוּ אִתְּךָ֙ אֶל־בֵּיתֶ֔ךָ וְיֹ֥אכַל לֶ֖חֶם וְיֵ֣שְׁתְּ מָ֑יִם כִּחֵ֖שׁ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וַיָּ֣שָׁב אִתּ֗וֹ וַיֹּ֥אכַל לֶ֛חֶם בְּבֵית֖וֹ וַיֵּ֥שְׁתְּ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וַיְהִ֕י הֵ֥ם יֹשְׁבִ֖ים אֶל־הַשֻּׁלְחָ֑ן פ וַֽיְהִי֙ דְּבַר־יְהוָ֔ה אֶל־הַנָּבִ֖יא אֲשֶׁ֥ר הֱשִׁיבֽוֹ׃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וַיִּקְרָ֞א אֶל־אִ֣ישׁ הָאֱלֹהִ֗ים אֲשֶׁר־בָּ֤א מִֽיהוּדָה֙ לֵאמֹ֔ר כֹּ֖ה אָמַ֣ר יְהוָ֑ה יַ֗עַן כִּ֤י מָרִ֙יתָ֙ פִּ֣י יְהוָ֔ה וְלֹ֤א שָׁמַ֙רְתָּ֙ אֶת־הַמִּצְוָ֔ה אֲשֶׁ֥ר צִוְּךָ֖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וַתָּ֗שָׁב וַתֹּ֤אכַל לֶ֙חֶם֙ וַתֵּ֣שְׁתְּ מַ֔יִם בַּמָּקוֹם֙ אֲשֶׁ֣ר דִּבֶּ֣ר אֵלֶ֔יךָ אַל־תֹּ֥אכַל לֶ֖חֶם וְאַל־תֵּ֣שְׁתְּ מָ֑יִם לֹֽא־תָב֥וֹא נִבְלָתְךָ֖ אֶל־קֶ֥בֶר 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וַיְהִ֗י אַחֲרֵ֛י אָכְל֥וֹ לֶ֖חֶם וְאַחֲרֵ֣י שְׁתוֹת֑וֹ וַיַּחֲבָשׁ־ל֣וֹ הַחֲמ֔וֹר לַנָּבִ֖יא אֲשֶׁ֥ר הֱשִׁיבֽוֹ׃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וַיֵּ֕לֶךְ וַיִּמְצָאֵ֧הוּ אַרְיֵ֛ה בַּדֶּ֖רֶךְ וַיְמִיתֵ֑הוּ וַתְּהִ֤י נִבְלָתוֹ֙ מֻשְׁלֶ֣כֶת בַּדֶּ֔רֶךְ וְהַחֲמוֹר֙ עֹמֵ֣ד אֶצְלָ֔הּ וְהָ֣אַרְיֵ֔ה עֹמֵ֖ד אֵ֥צֶל הַנְּבֵלָֽה׃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וְהִנֵּ֧ה אֲנָשִׁ֣ים עֹבְרִ֗ים וַיִּרְא֤וּ אֶת־הַנְּבֵלָה֙ מֻשְׁלֶ֣כֶת בַּדֶּ֔רֶךְ וְאֶת־הָ֣אַרְיֵ֔ה עֹמֵ֖ד אֵ֣צֶל הַנְּבֵלָ֑ה וַיָּבֹ֙אוּ֙ וַיְדַבְּר֣וּ בָעִ֔יר אֲשֶׁ֛ר הַנָּבִ֥יא הַזָּקֵ֖ן יֹשֵׁ֥ב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וַיִּשְׁמַ֣ע הַנָּבִיא֮ אֲשֶׁ֣ר הֱשִׁיב֣וֹ מִן־הַדֶּרֶךְ֒ וַיֹּ֙אמֶר֙ אִ֣ישׁ הָאֱלֹהִ֣ים ה֔וּא אֲשֶׁ֥ר מָרָ֖ה אֶת־פִּ֣י יְהוָ֑ה וַיִּתְּנֵ֨הוּ יְהוָ֜ה לָאַרְיֵ֗ה וַֽיִּשְׁבְּרֵ֙הוּ֙ וַיְמִתֵ֔הוּ כִּדְבַ֥ר יְהוָ֖ה אֲשֶׁ֥ר דִּבֶּר־לֽוֹ׃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וַיְדַבֵּ֤ר אֶל־בָּנָיו֙ לֵאמֹ֔ר חִבְשׁוּ־לִ֖י אֶֽת־הַחֲמ֑וֹר וַֽיַּחֲבֹֽשׁוּ׃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וַיֵּ֗לֶךְ וַיִּמְצָ֤א אֶת־נִבְלָתוֹ֙ מֻשְׁלֶ֣כֶת בַּדֶּ֔רֶךְ וַֽחֲמוֹר֙ וְהָ֣אַרְיֵ֔ה עֹמְדִ֖ים אֵ֣צֶל הַנְּבֵלָ֑ה לֹֽא־אָכַ֤ל הָֽאַרְיֵה֙ אֶת־הַנְּבֵלָ֔ה וְלֹ֥א שָׁבַ֖ר אֶֽת־הַחֲמֽוֹר׃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וַיִּשָּׂ֨א הַנָּבִ֜יא אֶת־נִבְלַ֧ת אִישׁ־הָאֱלֹהִ֛ים וַיַּנִּחֵ֥הוּ אֶֽל־הַחֲמ֖וֹר וַיְשִׁיבֵ֑הוּ וַיָּבֹ֗א אֶל־עִיר֙ הַנָּבִ֣יא הַזָּקֵ֔ן לִסְפֹּ֖ד וּלְקָבְרֽוֹ׃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וַיַּנַּ֥ח אֶת־נִבְלָת֖וֹ בְּקִבְר֑וֹ וַיִּסְפְּד֥וּ עָלָ֖יו ה֥וֹי אָחִֽי׃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וַיְהִי֮ אַחֲרֵ֣י קָבְר֣וֹ אֹתוֹ֒ וַיֹּ֤אמֶר אֶל־בָּנָיו֙ לֵאמֹ֔ר בְּמוֹתִי֙ וּקְבַרְתֶּ֣ם אֹתִ֔י בַּקֶּ֕בֶר אֲשֶׁ֛ר אִ֥ישׁ הָאֱלֹהִ֖ים קָב֣וּר בּ֑וֹ אֵ֚צֶל עַצְמֹתָ֔יו הַנִּ֖יחוּ אֶת־עַצְמֹתָֽי׃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כִּי֩ הָיֹ֨ה יִהְיֶ֜ה הַדָּבָ֗ר אֲשֶׁ֤ר קָרָא֙ בִּדְבַ֣ר יְהוָ֔ה עַל־הַמִּזְבֵּ֖חַ אֲשֶׁ֣ר בְּבֵֽית־אֵ֑ל וְעַל֙ כָּל־בָּתֵּ֣י הַבָּמ֔וֹת אֲשֶׁ֖ר בְּעָרֵ֥י שֹׁמְרֽוֹן׃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אַחַר֙ הַדָּבָ֣ר הַזֶּ֔ה לֹֽא־שָׁ֥ב יָרָבְעָ֖ם מִדַּרְכּ֣וֹ הָרָעָ֑ה וַ֠יָּשָׁב וַיַּ֜עַשׂ מִקְצ֤וֹת הָעָם֙ כֹּהֲנֵ֣י בָמ֔וֹת הֶֽחָפֵץ֙ יְמַלֵּ֣א אֶת־יָד֔וֹ וִיהִ֖י כֹּהֲנֵ֥י בָמֽוֹת׃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וַיְהִי֙ בַּדָּבָ֣ר הַזֶּ֔ה לְחַטַּ֖את בֵּ֣ית יָרָבְעָ֑ם וּלְהַכְחִיד֙ וּלְהַשְׁמִ֔יד מֵעַ֖ל פְּנֵ֥י הָאֲדָמָֽה׃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בָּעֵ֣ת הַהִ֔יא חָלָ֖ה אֲבִיָּ֥ה בֶן־יָרָבְעָֽם׃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יָרָבְעָ֜ם לְאִשְׁתּ֗וֹ ק֤וּמִי נָא֙ וְהִשְׁתַּנִּ֔ית וְלֹ֣א יֵֽדְע֔וּ כִּי־אתי אֵ֣שֶׁת יָרָבְעָ֑ם וְהָלַ֣כְתְּ שִׁלֹ֗ה הִנֵּה־שָׁם֙ אֲחִיָּ֣ה הַנָּבִ֔יא הֽוּא־דִבֶּ֥ר עָלַ֛י לְמֶ֖לֶךְ עַל־הָעָ֥ם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וְלָקַ֣חַתְּ בְּ֠יָדֵךְ עֲשָׂרָ֨ה לֶ֧חֶם וְנִקֻּדִ֛ים וּבַקְבֻּ֥ק דְּבַ֖שׁ וּבָ֣את אֵלָ֑יו ה֚וּא יַגִּ֣יד לָ֔ךְ מַה־יִּֽהְיֶ֖ה לַנָּֽעַר׃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וַתַּ֤עַשׂ כֵּן֙ אֵ֣שֶׁת יָרָבְעָ֔ם וַתָּ֙קָם֙ וַתֵּ֣לֶךְ שִׁלֹ֔ה וַתָּבֹ֖א בֵּ֣ית אֲחִיָּ֑ה וַאֲחִיָּ֙הוּ֙ לֹֽא־יָכֹ֣ל לִרְא֔וֹת כִּ֛י קָ֥מוּ עֵינָ֖יו מִשֵּׂיבֽוֹ׃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וַיהוָ֞ה אָמַ֣ר אֶל־אֲחִיָּ֗הוּ הִנֵּ֣ה אֵ֣שֶׁת יָרָבְעָ֡ם בָּאָ֣ה לִדְרֹשׁ֩ דָּבָ֨ר מֵעִמְּךָ֤ אֶל־בְּנָהּ֙ כִּֽי־חֹלֶ֣ה ה֔וּא כָּזֹ֥ה וְכָזֶ֖ה תְּדַבֵּ֣ר אֵלֶ֑יהָ וִיהִ֣י כְבֹאָ֔הּ וְהִ֖יא מִתְנַכֵּרָֽה׃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וַיְהִי֩ כִשְׁמֹ֨עַ אֲחִיָּ֜הוּ אֶת־ק֤וֹל רַגְלֶ֙יהָ֙ בָּאָ֣ה בַפֶּ֔תַח וַיֹּ֕אמֶר בֹּ֖אִי אֵ֣שֶׁת יָרָבְעָ֑ם לָ֣מָּה זֶּ֗ה אַ֚תְּ מִתְנַכֵּרָ֔ה וְאָ֣נֹכִ֔י שָׁל֥וּחַ אֵלַ֖יִךְ קָשָֽׁה׃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לְכִ֞י אִמְרִ֣י לְיָרָבְעָ֗ם כֹּֽה־אָמַ֤ר יְהוָה֙ אֱלֹהֵ֣י יִשְׂרָאֵ֔ל יַ֛עַן אֲשֶׁ֥ר הֲרִימֹתִ֖יךָ מִתּ֣וֹךְ הָעָ֑ם וָאֶתֶּנְךָ֣ נָגִ֔יד עַ֖ל 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וָאֶקְרַ֤ע אֶת־הַמַּמְלָכָה֙ מִבֵּ֣ית דָּוִ֔ד וָאֶתְּנֶ֖הָ לָ֑ךְ וְלֹֽא־הָיִ֜יתָ כְּעַבְדִּ֣י דָוִ֗ד אֲשֶׁר֩ שָׁמַ֨ר מִצְוֺתַ֜י וַאֲשֶׁר־הָלַ֤ךְ אַחֲרַי֙ בְּכָל־לְבָב֔וֹ לַעֲשׂ֕וֹת רַ֖ק הַיָּשָׁ֥ר בְּעֵינָֽי׃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וַתָּ֣רַע לַעֲשׂ֔וֹת מִכֹּ֖ל אֲשֶׁר־הָי֣וּ לְפָנֶ֑יךָ וַתֵּ֡לֶךְ וַתַּעֲשֶׂה־לְּךָ֩ אֱלֹהִ֨ים אֲחֵרִ֤ים וּמַסֵּכוֹת֙ לְהַכְעִיסֵ֔נִי וְאֹתִ֥י הִשְׁלַ֖כְתָּ אַחֲרֵ֥י גַוֶּֽךָ׃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לָכֵ֗ן הִנְנִ֨י מֵבִ֤יא רָעָה֙ אֶל־בֵּ֣ית יָרָבְעָ֔ם וְהִכְרַתִּ֤י לְיָֽרָבְעָם֙ מַשְׁתִּ֣ין בְּקִ֔יר עָצ֥וּר וְעָז֖וּב בְּיִשְׂרָאֵ֑ל וּבִֽעַרְתִּי֙ אַחֲרֵ֣י בֵית־יָרָבְעָ֔ם כַּאֲשֶׁ֛ר יְבַעֵ֥ר הַגָּלָ֖ל עַד־תֻּמּֽוֹ׃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הַמֵּ֨ת לְיָֽרָבְעָ֤ם בָּעִיר֙ יֹאכְל֣וּ הַכְּלָבִ֔ים וְהַמֵּת֙ בַּשָּׂדֶ֔ה יֹאכְל֖וּ ע֣וֹף הַשָּׁמָ֑יִם כִּ֥י יְהוָ֖ה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וְאַ֥תְּ ק֖וּמִי לְכִ֣י לְבֵיתֵ֑ךְ בְּבֹאָ֥ה רַגְלַ֛יִךְ הָעִ֖ירָה וּמֵ֥ת הַיָּֽלֶד׃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וְסָֽפְדוּ־ל֤וֹ כָל־יִשְׂרָאֵל֙ וְקָבְר֣וּ אֹת֔וֹ כִּֽי־זֶ֣ה לְבַדּ֔וֹ יָבֹ֥א לְיָרָבְעָ֖ם אֶל־קָ֑בֶר יַ֣עַן נִמְצָא־ב֞וֹ דָּבָ֣ר ט֗וֹב אֶל־יְהוָ֛ה אֱלֹהֵ֥י יִשְׂרָאֵ֖ל בְּבֵ֥ית יָרָבְעָֽם׃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וְהֵקִים֩ יְהוָ֨ה ל֥וֹ מֶ֙לֶךְ֙ עַל־יִשְׂרָאֵ֔ל אֲשֶׁ֥ר יַכְרִ֛ית אֶת־בֵּ֥ית יָרָבְעָ֖ם זֶ֣ה הַיּ֑וֹם וּמֶ֖ה גַּם־עָֽתָּה׃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וְהִכָּ֨ה יְהוָ֜ה אֶת־יִשְׂרָאֵ֗ל כַּאֲשֶׁ֨ר יָנ֣וּד הַקָּנֶה֮ בַּמַּיִם֒ וְנָתַ֣שׁ אֶת־יִשְׂרָאֵ֗ל מֵ֠עַל הָאֲדָמָ֨ה הַטּוֹבָ֤ה הַזֹּאת֙ אֲשֶׁ֤ר נָתַן֙ לַאֲב֣וֹתֵיהֶ֔ם וְזֵרָ֖ם מֵעֵ֣בֶר לַנָּהָ֑ר יַ֗עַן אֲשֶׁ֤ר עָשׂוּ֙ אֶת־אֲשֵׁ֣רֵיהֶ֔ם מַכְעִיסִ֖ים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וְיִתֵּ֖ן אֶת־יִשְׂרָאֵ֑ל בִּגְלַ֞ל חַטֹּ֤אות יָֽרָבְעָם֙ אֲשֶׁ֣ר חָטָ֔א וַאֲשֶׁ֥ר הֶחֱטִ֖יא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וַתָּ֙קָם֙ אֵ֣שֶׁת יָרָבְעָ֔ם וַתֵּ֖לֶךְ וַתָּבֹ֣א תִרְצָ֑תָה הִ֛יא בָּאָ֥ה בְסַף־הַבַּ֖יִת וְהַנַּ֥עַר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וַיִּקְבְּר֥וּ אֹת֛וֹ וַיִּסְפְּדוּ־ל֖וֹ כָּל־יִשְׂרָאֵ֑ל כִּדְבַ֤ר יְהוָה֙ אֲשֶׁ֣ר דִּבֶּ֔ר בְּיַד־עַבְדּ֖וֹ אֲחִיָּ֥הוּ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וְיֶ֙תֶר֙ דִּבְרֵ֣י יָֽרָבְעָ֔ם אֲשֶׁ֥ר נִלְחַ֖ם וַאֲשֶׁ֣ר מָלָ֑ךְ הִנָּ֣ם כְּתוּבִ֗ים עַל־סֵ֛פֶר דִּבְרֵ֥י הַיָּמִ֖ים לְמַלְכֵ֥י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וְהַיָּמִים֙ אֲשֶׁ֣ר מָלַ֣ךְ יָרָבְעָ֔ם עֶשְׂרִ֥ים וּשְׁתַּ֖יִם שָׁנָ֑ה וַיִּשְׁכַּב֙ עִם־אֲבֹתָ֔יו וַיִּמְלֹ֛ךְ נָדָ֥ב בְּנ֖וֹ תַּחְתָּֽיו׃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וּרְחַבְעָם֙ בֶּן־שְׁלֹמֹ֔ה מָלַ֖ךְ בִּֽיהוּדָ֑ה בֶּן־אַרְבָּעִ֣ים וְאַחַ֣ת שָׁנָה֩ רְחַבְעָ֨ם בְּמָלְכ֜וֹ וּֽשֲׁבַ֨ע עֶשְׂרֵ֥ה שָׁנָ֣ה ׀ מָלַ֣ךְ בִּירוּשָׁלִַ֗ם הָ֠עִיר אֲשֶׁר־בָּחַ֨ר יְהוָ֜ה לָשׂ֨וּם אֶת־שְׁמ֥וֹ שָׁם֙ מִכֹּל֙ שִׁבְטֵ֣י יִשְׂרָאֵ֔ל וְשֵׁ֣ם אִמּ֔וֹ נַעֲמָ֖ה הָעַמֹּנִֽית׃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וַיַּ֧עַשׂ יְהוּדָ֛ה הָרַ֖ע בְּעֵינֵ֣י יְהוָ֑ה וַיְקַנְא֣וּ אֹת֗וֹ מִכֹּל֙ אֲשֶׁ֣ר עָשׂ֣וּ אֲבֹתָ֔ם בְּחַטֹּאתָ֖ם אֲשֶׁ֥ר חָטָֽאוּ׃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וַיִּבְנ֨וּ גַם־הֵ֧מָּה לָהֶ֛ם בָּמ֥וֹת וּמַצֵּב֖וֹת וַאֲשֵׁרִ֑ים עַ֚ל כָּל־גִּבְעָ֣ה גְבֹהָ֔ה וְתַ֖חַת כָּל־עֵ֥ץ רַעֲנָֽן׃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וְגַם־קָדֵ֖שׁ הָיָ֣ה בָאָ֑רֶץ עָשׂ֗וּ כְּכֹל֙ הַתּוֹעֲבֹ֣ת הַגּוֹיִ֔ם אֲשֶׁר֙ הוֹרִ֣ישׁ יְהוָ֔ה מִפְּנֵ֖י בְּנֵ֥י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וַיְהִ֛י בַּשָּׁנָ֥ה הַחֲמִישִׁ֖ית לַמֶּ֣לֶךְ רְחַבְעָ֑ם עָלָ֛ה שושק מֶֽלֶךְ־מִצְרַ֖יִם 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וַיִּקַּ֞ח אֶת־אֹצְר֣וֹת בֵּית־יְהוָ֗ה וְאֶת־אֽוֹצְרוֹת֙ בֵּ֣ית הַמֶּ֔לֶךְ וְאֶת־הַכֹּ֖ל לָקָ֑ח וַיִּקַּח֙ אֶת־כָּל־מָגִנֵּ֣י הַזָּהָ֔ב אֲשֶׁ֥ר עָשָׂ֖ה 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וַיַּ֨עַשׂ הַמֶּ֤לֶךְ רְחַבְעָם֙ תַּחְתָּ֔ם מָגִנֵּ֖י נְחֹ֑שֶׁת וְהִפְקִ֗יד עַל־יַד֙ שָׂרֵ֣י הָרָצִ֔ים הַשֹּׁ֣מְרִ֔ים פֶּ֖תַח בֵּ֥ית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וַיְהִ֛י מִדֵּי־בֹ֥א הַמֶּ֖לֶךְ בֵּ֣ית יְהוָ֑ה יִשָּׂאוּם֙ הָֽרָצִ֔ים וֶהֱשִׁיב֖וּם אֶל־תָּ֥א הָרָצִֽים׃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וְיֶ֛תֶר דִּבְרֵ֥י רְחַבְעָ֖ם וְכָל־אֲשֶׁ֣ר עָשָׂ֑ה הֲלֹא־הֵ֣מָּה כְתוּבִ֗ים עַל־סֵ֛פֶר דִּבְרֵ֥י הַיָּמִ֖ים לְמַלְכֵ֥י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וּמִלְחָמָ֨ה הָיְתָ֧ה בֵין־רְחַבְעָ֛ם וּבֵ֥ין יָרָבְעָ֖ם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וַיִּשְׁכַּ֨ב רְחַבְעָ֜ם עִם־אֲבֹתָ֗יו וַיִּקָּבֵ֤ר עִם־אֲבֹתָיו֙ בְּעִ֣יר דָּוִ֔ד וְשֵׁ֣ם אִמּ֔וֹ נַעֲמָ֖ה הָעַמֹּנִ֑ית וַיִּמְלֹ֛ךְ אֲבִיָּ֥ם בְּנ֖וֹ תַּחְתָּֽיו׃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וּבִשְׁנַת֙ שְׁמֹנֶ֣ה עֶשְׂרֵ֔ה לַמֶּ֖לֶךְ יָרָבְעָ֣ם בֶּן־נְבָ֑ט מָלַ֥ךְ אֲבִיָּ֖ם עַל־יְהוּדָֽה׃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שָׁלֹ֣שׁ שָׁנִ֔ים מָלַ֖ךְ בִּירוּשָׁלִָ֑ם וְשֵׁ֣ם אִמּ֔וֹ מַעֲכָ֖ה בַּת־אֲבִישָׁלֽוֹם׃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וַיֵּ֕לֶךְ בְּכָל־חַטֹּ֥אות אָבִ֖יו אֲשֶׁר־עָשָׂ֣ה לְפָנָ֑יו וְלֹא־הָיָ֨ה לְבָב֤וֹ שָׁלֵם֙ עִם־יְהוָ֣ה אֱלֹהָ֔יו כִּלְבַ֖ב דָּוִ֥ד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כִּ֚י לְמַ֣עַן דָּוִ֔ד נָתַן֩ יְהוָ֨ה אֱלֹהָ֥יו ל֛וֹ נִ֖יר בִּירוּשָׁלִָ֑ם לְהָקִ֤ים אֶת־בְּנוֹ֙ אַחֲרָ֔יו וּֽלְהַעֲמִ֖יד אֶת־יְרוּשָׁלִָֽם׃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אֲשֶׁ֨ר עָשָׂ֥ה דָוִ֛ד אֶת־הַיָּשָׁ֖ר בְּעֵינֵ֣י יְהוָ֑ה וְלֹֽא־סָ֞ר מִכֹּ֣ל אֲשֶׁר־צִוָּ֗הוּ כֹּ֚ל יְמֵ֣י חַיָּ֔יו רַ֕ק בִּדְבַ֖ר אוּרִיָּ֥ה הַחִתִּֽי׃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וּמִלְחָמָ֨ה הָיְתָ֧ה בֵין־רְחַבְעָ֛ם וּבֵ֥ין יָרָבְעָ֖ם כָּל־יְמֵ֥י חַיָּֽיו׃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וְיֶ֨תֶר דִּבְרֵ֤י אֲבִיָּם֙ וְכָל־אֲשֶׁ֣ר עָשָׂ֔ה הֲלֽוֹא־הֵ֣ם כְּתוּבִ֗ים עַל־סֵ֛פֶר דִּבְרֵ֥י הַיָּמִ֖ים לְמַלְכֵ֣י יְהוּדָ֑ה וּמִלְחָמָ֥ה הָיְתָ֛ה בֵּ֥ין אֲבִיָּ֖ם וּבֵ֥ין יָרָבְעָֽם׃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וַיִּשְׁכַּ֤ב אֲבִיָּם֙ עִם־אֲבֹתָ֔יו וַיִּקְבְּר֥וּ אֹת֖וֹ בְּעִ֣יר דָּוִ֑ד וַיִּמְלֹ֛ךְ אָסָ֥א בְנ֖וֹ תַּחְתָּֽיו׃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וּבִשְׁנַ֣ת עֶשְׂרִ֔ים לְיָרָבְעָ֖ם מֶ֣לֶךְ יִשְׂרָאֵ֑ל מָלַ֥ךְ אָסָ֖א 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וְאַרְבָּעִ֤ים וְאַחַת֙ שָׁנָ֔ה מָלַ֖ךְ בִּירוּשָׁלִָ֑ם וְשֵׁ֣ם אִמּ֔וֹ מַעֲכָ֖ה בַּת־אֲבִישָׁלֽוֹם׃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וַיַּ֧עַשׂ אָסָ֛א הַיָּשָׁ֖ר בְּעֵינֵ֣י יְהוָ֑ה כְּדָוִ֖ד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וַיַּעֲבֵ֥ר הַקְּדֵשִׁ֖ים מִן־הָאָ֑רֶץ וַיָּ֙סַר֙ אֶת־כָּל־הַגִּלֻּלִ֔ים אֲשֶׁ֥ר עָשׂ֖וּ אֲבֹתָֽיו׃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וְגַ֣ם ׀ אֶת־מַעֲכָ֣ה אִמּ֗וֹ וַיְסִרֶ֙הָ֙ מִגְּבִירָ֔ה אֲשֶׁר־עָשְׂתָ֥ה מִפְלֶ֖צֶת לָאֲשֵׁרָ֑ה וַיִּכְרֹ֤ת אָסָא֙ אֶת־מִפְלַצְתָּ֔הּ וַיִּשְׂרֹ֖ף בְּנַ֥חַל קִדְרֽוֹן׃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וְהַבָּמ֖וֹת לֹא־סָ֑רוּ רַ֣ק לְבַב־אָסָ֗א הָיָ֥ה שָׁלֵ֛ם עִם־יְהוָ֖ה כָּל־יָמָֽיו׃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וַיָּבֵא֙ אֶת־קָדְשֵׁ֣י אָבִ֔יו וקדשו בֵּ֣ית יְהוָ֑ה כֶּ֥סֶף וְזָהָ֖ב וְכֵלִֽים׃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וּמִלְחָמָ֨ה הָיְתָ֜ה בֵּ֣ין אָסָ֗א וּבֵ֛ין בַּעְשָׁ֥א מֶֽלֶךְ־יִשְׂרָאֵ֖ל כָּל־יְמֵיהֶֽם׃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וַיַּ֨עַל בַּעְשָׁ֤א מֶֽלֶךְ־יִשְׂרָאֵל֙ עַל־יְהוּדָ֔ה וַיִּ֖בֶן אֶת־הָרָמָ֑ה לְבִלְתִּ֗י תֵּ֚ת יֹצֵ֣א וָבָ֔א לְאָסָ֖א 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וַיִּקַּ֣ח אָ֠סָא אֶת־כָּל־הַכֶּ֨סֶף וְהַזָּהָ֜ב הַֽנּוֹתָרִ֣ים ׀ בְּאוֹצְר֣וֹת בֵּית־יְהוָ֗ה וְאֶת־אֽוֹצְרוֹת֙ בֵּ֣ית מלך וַֽיִּתְּנֵ֖ם בְּיַד־עֲבָדָ֑יו וַיִּשְׁלָחֵ֞ם הַמֶּ֣לֶךְ אָסָ֗א אֶל־בֶּן־הֲ֠דַד בֶּן־טַבְרִמֹּ֤ן בֶּן־חֶזְיוֹן֙ מֶ֣לֶךְ אֲרָ֔ם הַיֹּשֵׁ֥ב בְּדַמֶּ֖שֶׂק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בְּרִית֙ בֵּינִ֣י וּבֵינֶ֔ךָ בֵּ֥ין אָבִ֖י וּבֵ֣ין אָבִ֑יךָ הִנֵּה֩ שָׁלַ֨חְתִּֽי לְךָ֥ שֹׁ֙חַד֙ כֶּ֣סֶף וְזָהָ֔ב לֵ֣ךְ הָפֵ֗רָה אֶת־בְּרִֽיתְךָ֙ אֶת־בַּעְשָׁ֣א מֶֽלֶךְ־יִשְׂרָאֵ֔ל וְיַעֲלֶ֖ה מֵעָלָֽי׃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וַיִּשְׁמַ֨ע בֶּן־הֲדַ֜ד אֶל־הַמֶּ֣לֶךְ אָסָ֗א וַ֠יִּשְׁלַח אֶת־שָׂרֵ֨י הַחֲיָלִ֤ים אֲשֶׁר־לוֹ֙ עַל־עָרֵ֣י יִשְׂרָאֵ֔ל וַיַּךְ֙ אֶת־עִיּ֣וֹן וְאֶת־דָּ֔ן וְאֵ֖ת אָבֵ֣ל בֵּֽית־מַעֲכָ֑ה וְאֵת֙ כָּל־כִּנְר֔וֹת עַ֖ל כָּל־אֶ֥רֶץ נַפְתָּלִֽי׃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וַֽיְהִי֙ כִּשְׁמֹ֣עַ בַּעְשָׁ֔א וַיֶּחְדַּ֕ל מִבְּנ֖וֹת אֶת־הָֽרָמָ֑ה וַיֵּ֖שֶׁב בְּתִרְצָֽה׃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וְהַמֶּ֨לֶךְ אָסָ֜א הִשְׁמִ֤יעַ אֶת־כָּל־יְהוּדָה֙ אֵ֣ין נָקִ֔י וַיִּשְׂא֞וּ אֶת־אַבְנֵ֤י הָֽרָמָה֙ וְאֶת־עֵצֶ֔יהָ אֲשֶׁ֥ר בָּנָ֖ה בַּעְשָׁ֑א וַיִּ֤בֶן בָּם֙ הַמֶּ֣לֶךְ אָסָ֔א אֶת־גֶּ֥בַע בִּנְיָמִ֖ן וְאֶת־הַמִּצְפָּֽה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וְיֶ֣תֶר כָּל־דִּבְרֵֽי ־אָ֠סָא וְכָל־גְּב֨וּרָת֜וֹ וְכָל־אֲשֶׁ֣ר עָשָׂ֗ה וְהֶֽעָרִים֙ אֲשֶׁ֣ר בָּנָ֔ה הֲלֹֽא־הֵ֣מָּה כְתוּבִ֗ים עַל־סֵ֛פֶר דִּבְרֵ֥י הַיָּמִ֖ים לְמַלְכֵ֣י יְהוּדָ֑ה רַ֚ק לְעֵ֣ת זִקְנָת֔וֹ חָלָ֖ה אֶת־רַגְלָֽיו׃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וַיִּשְׁכַּ֤ב אָסָא֙ עִם־אֲבֹתָ֔יו וַיִּקָּבֵר֙ עִם־אֲבֹתָ֔יו בְּעִ֖יר דָּוִ֣ד אָבִ֑יו וַיִּמְלֹ֛ךְ יְהוֹשָׁפָ֥ט בְּנ֖וֹ תַּחְתָּֽיו׃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וְנָדָ֣ב בֶּן־יָרָבְעָ֗ם מָלַךְ֙ עַל־יִשְׂרָאֵ֔ל בִּשְׁנַ֣ת שְׁתַּ֔יִם לְאָסָ֖א מֶ֣לֶךְ יְהוּדָ֑ה וַיִּמְלֹ֥ךְ עַל־יִשְׂרָאֵ֖ל שְׁנָתָֽיִם׃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וַיַּ֥עַשׂ הָרַ֖ע בְּעֵינֵ֣י יְהוָ֑ה וַיֵּ֙לֶךְ֙ בְּדֶ֣רֶךְ אָבִ֔יו וּ֨בְחַטָּאת֔וֹ אֲשֶׁ֥ר הֶחֱטִ֖יא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וַיִּקְשֹׁ֨ר עָלָ֜יו בַּעְשָׁ֤א בֶן־אֲחִיָּה֙ לְבֵ֣ית יִשָּׂשכָ֔ר וַיַּכֵּ֣הוּ בַעְשָׁ֔א בְּגִבְּת֖וֹן אֲשֶׁ֣ר לַפְּלִשְׁתִּ֑ים וְנָדָב֙ וְכָל־יִשְׂרָאֵ֔ל צָרִ֖ים עַֽל־גִּבְּתֽוֹן׃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וַיְמִתֵ֣הוּ בַעְשָׁ֔א בִּשְׁנַ֣ת שָׁלֹ֔שׁ לְאָסָ֖א מֶ֣לֶךְ יְהוּדָ֑ה וַיִּמְלֹ֖ךְ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וַיְהִ֣י כְמָלְכ֗וֹ הִכָּה֙ אֶת־כָּל־בֵּ֣ית יָרָבְעָ֔ם לֹֽא־הִשְׁאִ֧יר כָּל־נְשָׁמָ֛ה לְיָרָבְעָ֖ם עַד־הִשְׁמִד֑וֹ כִּדְבַ֣ר יְהוָ֔ה אֲשֶׁ֣ר דִּבֶּ֔ר בְּיַד־עַבְדּ֖וֹ אֲחִיָּ֥ה הַשִּׁילֹנִֽי׃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עַל־חַטֹּ֤אות יָרָבְעָם֙ אֲשֶׁ֣ר חָטָ֔א וַאֲשֶׁ֥ר הֶחֱטִ֖יא אֶת־יִשְׂרָאֵ֑ל בְּכַעְס֕וֹ אֲשֶׁ֣ר הִכְעִ֔יס אֶת־יְהוָ֖ה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וְיֶ֛תֶר דִּבְרֵ֥י נָדָ֖ב וְכָל־אֲשֶׁ֣ר עָשָׂ֑ה הֲלֹא־הֵ֣ם כְּתוּבִ֗ים עַל־סֵ֛פֶר דִּבְרֵ֥י הַיָּמִ֖ים לְמַלְכֵ֥י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וּמִלְחָמָ֨ה הָיְתָ֜ה בֵּ֣ין אָסָ֗א וּבֵ֛ין בַּעְשָׁ֥א מֶֽלֶךְ־יִשְׂרָאֵ֖ל כָּל־יְמֵיהֶֽם׃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בִּשְׁנַ֣ת שָׁלֹ֔שׁ לְאָסָ֖א מֶ֣לֶךְ יְהוּדָ֑ה מָ֠לַךְ בַּעְשָׁ֨א בֶן־אֲחִיָּ֤ה עַל־כָּל־יִשְׂרָאֵל֙ בְּתִרְצָ֔ה עֶשְׂרִ֥ים וְאַרְבַּ֖ע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וַיַּ֥עַשׂ הָרַ֖ע בְּעֵינֵ֣י יְהוָ֑ה וַיֵּ֙לֶךְ֙ בְּדֶ֣רֶךְ יָרָבְעָ֔ם וּ֨בְחַטָּאת֔וֹ אֲשֶׁ֥ר הֶחֱטִ֖יא אֶת־יִשְׂרָאֵֽל׃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1 Kings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וַיְהִ֤י דְבַר־יְהוָה֙ אֶל־יֵה֣וּא בֶן־חֲנָ֔נִי עַל־בַּעְשָׁ֖א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יַ֗עַן אֲשֶׁ֤ר הֲרִימֹתִ֙יךָ֙ מִן־הֶ֣עָפָ֔ר וָאֶתֶּנְךָ֣ נָגִ֔יד עַ֖ל עַמִּ֣י יִשְׂרָאֵ֑ל וַתֵּ֣לֶךְ ׀ בְּדֶ֣רֶךְ יָרָבְעָ֗ם וַֽתַּחֲטִא֙ אֶת־עַמִּ֣י יִשְׂרָאֵ֔ל לְהַכְעִיסֵ֖נִי בְּחַטֹּאתָֽם׃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הִנְנִ֥י מַבְעִ֛יר אַחֲרֵ֥י בַעְשָׁ֖א וְאַחֲרֵ֣י בֵית֑וֹ וְנָֽתַתִּי֙ אֶת־בֵּ֣יתְךָ֔ כְּבֵ֖ית יָרָבְעָ֥ם בֶּן־נְבָֽט׃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הַמֵּ֤ת לְבַעְשָׁא֙ בָּעִ֔יר יֹֽאכְל֖וּ הַכְּלָבִ֑ים וְהַמֵּ֥ת לוֹ֙ בַּשָּׂדֶ֔ה יֹאכְל֖וּ ע֥וֹף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וְיֶ֨תֶר דִּבְרֵ֥י בַעְשָׁ֛א וַאֲשֶׁ֥ר עָשָׂ֖ה וּגְבֽוּרָת֑וֹ הֲלֹא־הֵ֣ם כְּתוּבִ֗ים עַל־סֵ֛פֶר דִּבְרֵ֥י הַיָּמִ֖ים לְמַלְכֵ֥י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וַיִּשְׁכַּ֤ב בַּעְשָׁא֙ עִם־אֲבֹתָ֔יו וַיִּקָּבֵ֖ר בְּתִרְצָ֑ה וַיִּמְלֹ֛ךְ אֵלָ֥ה בְנ֖וֹ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וְגַ֡ם בְּיַד־יֵה֨וּא בֶן־חֲנָ֜נִי הַנָּבִ֗יא דְּבַר־יְהוָ֡ה הָיָה֩ אֶל־בַּעְשָׁ֨א וְאֶל־בֵּית֜וֹ וְעַ֥ל כָּל־הָרָעָ֣ה ׀ אֲשֶׁר־עָשָׂ֣ה ׀ בְּעֵינֵ֣י יְהוָ֗ה לְהַכְעִיסוֹ֙ בְּמַעֲשֵׂ֣ה יָדָ֔יו לִהְי֖וֹת כְּבֵ֣ית יָרָבְעָ֑ם וְעַ֥ל אֲשֶׁר־הִכָּ֖ה אֹתֽוֹ׃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בִּשְׁנַ֨ת עֶשְׂרִ֤ים וָשֵׁשׁ֙ שָׁנָ֔ה לְאָסָ֖א מֶ֣לֶךְ יְהוּדָ֑ה מָ֠לַךְ אֵלָ֨ה בֶן־בַּעְשָׁ֧א עַל־יִשְׂרָאֵ֛ל בְּתִרְצָ֖ה שְׁנָתָֽיִם׃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וַיִּקְשֹׁ֤ר עָלָיו֙ עַבְדּ֣וֹ זִמְרִ֔י שַׂ֖ר מַחֲצִ֣ית הָרָ֑כֶב וְה֤וּא בְתִרְצָה֙ שֹׁתֶ֣ה שִׁכּ֔וֹר בֵּ֣ית אַרְצָ֔א אֲשֶׁ֥ר עַל־הַבַּ֖יִת בְּתִרְצָֽה׃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וַיָּבֹ֤א זִמְרִי֙ וַיַּכֵּ֣הוּ וַיְמִיתֵ֔הוּ בִּשְׁנַת֙ עֶשְׂרִ֣ים וָשֶׁ֔בַע לְאָסָ֖א מֶ֣לֶךְ יְהוּדָ֑ה וַיִּמְלֹ֖ךְ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וַיְהִ֨י בְמָלְכ֜וֹ כְּשִׁבְתּ֣וֹ עַל־כִּסְא֗וֹ הִכָּה֙ אֶת־כָּל־בֵּ֣ית בַּעְשָׁ֔א לֹֽא־הִשְׁאִ֥יר ל֖וֹ מַשְׁתִּ֣ין בְּקִ֑יר וְגֹאֲלָ֖יו וְרֵעֵֽהוּ׃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וַיַּשְׁמֵ֣ד זִמְרִ֔י אֵ֖ת כָּל־בֵּ֣ית בַּעְשָׁ֑א כִּדְבַ֤ר יְהוָה֙ אֲשֶׁ֣ר דִּבֶּ֣ר אֶל־בַּעְשָׁ֔א בְּיַ֖ד יֵה֥וּא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אֶ֚ל כָּל־חַטֹּ֣אות בַּעְשָׁ֔א וְחַטֹּ֖אות אֵלָ֣ה בְנ֑וֹ אֲשֶׁ֣ר חָטְא֗וּ וַאֲשֶׁ֤ר הֶחֱטִ֙יאוּ֙ אֶת־יִשְׂרָאֵ֔ל לְהַכְעִ֗יס אֶת־יְהוָ֛ה אֱלֹהֵ֥י יִשְׂרָאֵ֖ל בְּהַבְלֵיהֶֽם׃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וְיֶ֛תֶר דִּבְרֵ֥י אֵלָ֖ה וְכָל־אֲשֶׁ֣ר עָשָׂ֑ה הֲלֽוֹא־הֵ֣ם כְּתוּבִ֗ים עַל־סֵ֛פֶר דִּבְרֵ֥י הַיָּמִ֖ים לְמַלְכֵ֥י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בִּשְׁנַת֩ עֶשְׂרִ֨ים וָשֶׁ֜בַע שָׁנָ֗ה לְאָסָא֙ מֶ֣לֶךְ יְהוּדָ֔ה מָלַ֥ךְ זִמְרִ֛י שִׁבְעַ֥ת יָמִ֖ים בְּתִרְצָ֑ה וְהָעָ֣ם חֹנִ֔ים עַֽל־גִּבְּת֖וֹן אֲשֶׁ֥ר לַפְּלִשְׁתִּֽים׃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וַיִּשְׁמַ֤ע הָעָם֙ הַחֹנִ֣ים לֵאמֹ֔ר קָשַׁ֣ר זִמְרִ֔י וְגַ֖ם הִכָּ֣ה אֶת־הַמֶּ֑לֶךְ וַיַּמְלִ֣כוּ כָֽל־יִ֠שְׂרָאֵל אֶת־עָמְרִ֨י שַׂר־צָבָ֧א עַל־יִשְׂרָאֵ֛ל בַּיּ֥וֹם הַה֖וּא בַּֽמַּחֲנֶֽה׃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וַיַּעֲלֶ֥ה עָמְרִ֛י וְכָל־יִשְׂרָאֵ֥ל עִמּ֖וֹ מִֽגִּבְּת֑וֹן וַיָּצֻ֖רוּ עַל־תִּרְצָֽה׃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וַיְהִ֞י כִּרְא֤וֹת זִמְרִי֙ כִּֽי־נִלְכְּדָ֣ה הָעִ֔יר וַיָּבֹ֖א אֶל־אַרְמ֣וֹן בֵּית־הַמֶּ֑לֶךְ וַיִּשְׂרֹ֨ף עָלָ֧יו אֶת־בֵּֽית־מֶ֛לֶךְ בָּאֵ֖שׁ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עַל־חטאתו אֲשֶׁ֣ר חָטָ֔א לַעֲשׂ֥וֹת הָרַ֖ע בְּעֵינֵ֣י יְהוָ֑ה לָלֶ֙כֶת֙ בְּדֶ֣רֶךְ יָרָבְעָ֔ם וּבְחַטָּאתוֹ֙ אֲשֶׁ֣ר עָשָׂ֔ה לְהַחֲטִ֖יא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וְיֶ֙תֶר֙ דִּבְרֵ֣י זִמְרִ֔י וְקִשְׁר֖וֹ אֲשֶׁ֣ר קָשָׁ֑ר הֲלֹֽא־הֵ֣ם כְּתוּבִ֗ים עַל־סֵ֛פֶר דִּבְרֵ֥י הַיָּמִ֖ים לְמַלְכֵ֥י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אָ֧ז יֵחָלֵ֛ק הָעָ֥ם יִשְׂרָאֵ֖ל לַחֵ֑צִי חֲצִ֨י הָעָ֜ם הָ֠יָה אַחֲרֵ֨י תִבְנִ֤י בֶן־גִּינַת֙ לְהַמְלִיכ֔וֹ וְהַחֲצִ֖י אַחֲרֵ֥י עָמְרִֽי׃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וַיֶּחֱזַ֤ק הָעָם֙ אֲשֶׁ֣ר אַחֲרֵ֣י עָמְרִ֔י אֶת־הָעָ֕ם אֲשֶׁ֥ר אַחֲרֵ֖י תִּבְנִ֣י בֶן־גִּינַ֑ת וַיָּ֣מָת תִּבְנִ֔י וַיִּמְלֹ֖ךְ עָמְרִֽי׃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בִּשְׁנַת֩ שְׁלֹשִׁ֨ים וְאַחַ֜ת שָׁנָ֗ה לְאָסָא֙ מֶ֣לֶךְ יְהוּדָ֔ה מָלַ֤ךְ עָמְרִי֙ עַל־יִשְׂרָאֵ֔ל שְׁתֵּ֥ים עֶשְׂרֵ֖ה שָׁנָ֑ה בְּתִרְצָ֖ה מָלַ֥ךְ שֵׁשׁ־שָׁנִֽים׃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וַיִּ֜קֶן אֶת־הָהָ֥ר שֹׁמְר֛וֹן מֵ֥אֶת שֶׁ֖מֶר בְּכִכְּרַ֣יִם כָּ֑סֶף וַיִּ֙בֶן֙ אֶת־הָהָ֔ר וַיִּקְרָ֗א אֶת־שֵׁ֤ם הָעִיר֙ אֲשֶׁ֣ר בָּנָ֔ה עַ֣ל שֶׁם־שֶׁ֔מֶר אֲדֹנֵ֖י הָהָ֥ר 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וַיַּעֲשֶׂ֥ה עָמְרִ֛י הָרַ֖ע בְּעֵינֵ֣י יְהוָ֑ה וַיָּ֕רַע מִכֹּ֖ל אֲשֶׁ֥ר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וַיֵּ֗לֶךְ בְּכָל־דֶּ֙רֶךְ֙ יָרָבְעָ֣ם בֶּן־נְבָ֔ט ובחטאתיו אֲשֶׁ֥ר הֶחֱטִ֖יא אֶת־יִשְׂרָאֵ֑ל לְהַכְעִ֗יס אֶת־יְהוָ֛ה אֱלֹהֵ֥י יִשְׂרָאֵ֖ל בְּהַבְלֵיהֶֽם׃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וְיֶ֨תֶר דִּבְרֵ֤י עָמְרִי֙ אֲשֶׁ֣ר עָשָׂ֔ה וּגְבוּרָת֖וֹ אֲשֶׁ֣ר עָשָׂ֑ה הֲלֹֽא־הֵ֣ם כְּתוּבִ֗ים עַל־סֵ֛פֶר דִּבְרֵ֥י הַיָּמִ֖ים לְמַלְכֵ֥י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וַיִּשְׁכַּ֤ב עָמְרִי֙ עִם־אֲבֹתָ֔יו וַיִּקָּבֵ֖ר בְּשֹׁמְר֑וֹן וַיִּמְלֹ֛ךְ אַחְאָ֥ב בְּנ֖וֹ תַּחְתָּֽיו׃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וְאַחְאָ֣ב בֶּן־עָמְרִ֗י מָלַךְ֙ עַל־יִשְׂרָאֵ֔ל בִּשְׁנַ֨ת שְׁלֹשִׁ֤ים וּשְׁמֹנֶה֙ שָׁנָ֔ה לְאָסָ֖א מֶ֣לֶךְ יְהוּדָ֑ה וַ֠יִּמְלֹךְ אַחְאָ֨ב בֶּן־עָמְרִ֤י עַל־יִשְׂרָאֵל֙ בְּשֹׁ֣מְר֔וֹן עֶשְׂרִ֥ים וּשְׁתַּ֖יִם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וַיַּ֨עַשׂ אַחְאָ֧ב בֶּן־עָמְרִ֛י הָרַ֖ע בְּעֵינֵ֣י יְהוָ֑ה מִכֹּ֖ל אֲשֶׁ֥ר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וַיְהִי֙ הֲנָקֵ֣ל לֶכְתּ֔וֹ בְּחַטֹּ֖אות יָרָבְעָ֣ם בֶּן־נְבָ֑ט וַיִּקַּ֨ח אִשָּׁ֜ה אֶת־אִיזֶ֗בֶל בַּת־אֶתְבַּ֙עַל֙ מֶ֣לֶךְ צִידֹנִ֔ים וַיֵּ֙לֶךְ֙ וַֽיַּעֲבֹ֣ד אֶת־הַבַּ֔עַל וַיִּשְׁתַּ֖חוּ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וַיָּ֥קֶם מִזְבֵּ֖חַ לַבָּ֑עַל בֵּ֣ית הַבַּ֔עַל אֲשֶׁ֥ר בָּנָ֖ה בְּשֹׁמְרֽוֹן׃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וַיַּ֥עַשׂ אַחְאָ֖ב אֶת־הָאֲשֵׁרָ֑ה וַיּ֨וֹסֶף אַחְאָ֜ב לַעֲשׂ֗וֹת לְהַכְעִיס֙ אֶת־יְהֹוָה֙ אֱלֹהֵ֣י יִשְׂרָאֵ֔ל מִכֹּ֨ל מַלְכֵ֣י יִשְׂרָאֵ֔ל אֲשֶׁ֥ר הָי֖וּ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בְּיָמָ֞יו בָּנָ֥ה חִיאֵ֛ל בֵּ֥ית הָאֱלִ֖י אֶת־יְרִיחֹ֑ה בַּאֲבִירָ֨ם בְּכֹר֜וֹ יִסְּדָ֗הּ ובשגיב צְעִירוֹ֙ הִצִּ֣יב דְּלָתֶ֔יהָ כִּדְבַ֣ר יְהוָ֔ה אֲשֶׁ֣ר דִּבֶּ֔ר בְּיַ֖ד יְהוֹשֻׁ֥עַ בִּן־נֽוּן׃ ס</w:t>
      </w:r>
    </w:p>
    <w:p>
      <w:pPr>
        <w:pStyle w:val="Heading2"/>
        <w:bidi/>
      </w:pPr>
      <w:r>
        <w:rPr>
          <w:rtl/>
          <w:cs/>
          <w:lang w:val="he_IL" w:bidi="he_IL"/>
        </w:rPr>
        <w:t>1 Kings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וַיֹּאמֶר֩ אֵלִיָּ֨הוּ הַתִּשְׁבִּ֜י מִתֹּשָׁבֵ֣י גִלְעָד֮ אֶל־אַחְאָב֒ חַי־יְהוָ֞ה אֱלֹהֵ֤י יִשְׂרָאֵל֙ אֲשֶׁ֣ר עָמַ֣דְתִּי לְפָנָ֔יו אִם־יִהְיֶ֛ה הַשָּׁנִ֥ים הָאֵ֖לֶּה טַ֣ל וּמָטָ֑ר כִּ֖י אִם־לְפִ֥י דְבָרִֽי׃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וַיְהִ֥י דְבַר־יְהוָ֖ה אֵלָ֥יו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לֵ֣ךְ מִזֶּ֔ה וּפָנִ֥יתָ לְּךָ֖ קֵ֑דְמָה וְנִסְתַּרְתָּ֙ בְּנַ֣חַל כְּרִ֔ית אֲשֶׁ֖ר עַל־פְּנֵ֥י 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וְהָיָ֖ה מֵהַנַּ֣חַל תִּשְׁתֶּ֑ה וְאֶת־הָעֹרְבִ֣ים צִוִּ֔יתִי לְכַלְכֶּלְךָ֖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וַיֵּ֥לֶךְ וַיַּ֖עַשׂ כִּדְבַ֣ר יְהוָ֑ה וַיֵּ֗לֶךְ וַיֵּ֙שֶׁב֙ בְּנַ֣חַל כְּרִ֔ית אֲשֶׁ֖ר עַל־פְּנֵ֥י 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וְהָעֹרְבִ֗ים מְבִיאִ֨ים ל֜וֹ לֶ֤חֶם וּבָשָׂר֙ בַּבֹּ֔קֶר וְלֶ֥חֶם וּבָשָׂ֖ר בָּעָ֑רֶב וּמִן־הַנַּ֖חַל יִשְׁתֶּֽה׃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וַיְהִ֛י מִקֵּ֥ץ יָמִ֖ים וַיִּיבַ֣שׁ הַנָּ֑חַל כִּ֛י לֹֽא־הָיָ֥ה גֶ֖שֶׁם בָּאָֽרֶץ׃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וַיְהִ֥י דְבַר־יְהוָ֖ה אֵלָ֥יו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ק֣וּם לֵ֤ךְ צָרְפַ֙תָה֙ אֲשֶׁ֣ר לְצִיד֔וֹן וְיָשַׁבְתָּ֖ שָׁ֑ם הִנֵּ֨ה צִוִּ֥יתִי שָׁ֛ם אִשָּׁ֥ה אַלְמָנָ֖ה לְכַלְכְּלֶֽךָ׃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וַיָּ֣קָם ׀ וַיֵּ֣לֶךְ צָרְפַ֗תָה וַיָּבֹא֙ אֶל־פֶּ֣תַח הָעִ֔יר וְהִנֵּֽה־שָׁ֛ם אִשָּׁ֥ה אַלְמָנָ֖ה מְקֹשֶׁ֣שֶׁת עֵצִ֑ים וַיִּקְרָ֤א אֵלֶ֙יהָ֙ וַיֹּאמַ֔ר קְחִי־נָ֨א לִ֧י מְעַט־מַ֛יִם בַּכְּלִ֖י וְאֶשְׁתֶּֽה׃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וַתֵּ֖לֶךְ לָקַ֑חַת וַיִּקְרָ֤א אֵלֶ֙יהָ֙ וַיֹּאמַ֔ר לִֽקְחִי־נָ֥א לִ֛י פַּת־לֶ֖חֶם בְּיָדֵֽךְ׃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וַתֹּ֗אמֶר חַי־יְהוָ֤ה אֱלֹהֶ֙יךָ֙ אִם־יֶשׁ־לִ֣י מָע֔וֹג כִּ֣י אִם־מְלֹ֤א כַף־קֶ֙מַח֙ בַּכַּ֔ד וּמְעַט־שֶׁ֖מֶן בַּצַּפָּ֑חַת וְהִנְנִ֨י מְקֹשֶׁ֜שֶׁת שְׁנַ֣יִם עֵצִ֗ים וּבָ֙אתִי֙ וַעֲשִׂיתִ֙יהוּ֙ לִ֣י וְלִבְנִ֔י וַאֲכַלְנֻ֖הוּ וָמָֽתְנוּ׃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אֵלֶ֤יהָ אֵלִיָּ֙הוּ֙ אַל־תִּ֣ירְאִ֔י בֹּ֖אִי עֲשִׂ֣י כִדְבָרֵ֑ךְ אַ֣ךְ עֲשִׂי־לִ֣י מִ֠שָּׁם עֻגָ֨ה קְטַנָּ֤ה בָרִאשֹׁנָה֙ וְהוֹצֵ֣אתְ לִ֔י וְלָ֣ךְ וְלִבְנֵ֔ךְ תַּעֲשִׂ֖י בָּאַחֲרֹנָֽה׃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כֹה֩ אָמַ֨ר יְהוָ֜ה אֱלֹהֵ֣י יִשְׂרָאֵ֗ל כַּ֤ד הַקֶּ֙מַח֙ לֹ֣א תִכְלָ֔ה וְצַפַּ֥חַת הַשֶּׁ֖מֶן לֹ֣א תֶחְסָ֑ר עַ֠ד י֧וֹם תתן ־יְהוָ֛ה גֶּ֖שֶׁם עַל־פְּנֵ֥י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וַתֵּ֥לֶךְ וַתַּעֲשֶׂ֖ה כִּדְבַ֣ר אֵלִיָּ֑הוּ וַתֹּ֧אכַל הוא־והיא וּבֵיתָ֖הּ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כַּ֤ד הַקֶּ֙מַח֙ לֹ֣א כָלָ֔תָה וְצַפַּ֥חַת הַשֶּׁ֖מֶן לֹ֣א חָסֵ֑ר כִּדְבַ֣ר יְהוָ֔ה אֲשֶׁ֥ר דִּבֶּ֖ר בְּיַ֥ד אֵלִיָּֽהוּ׃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וַיְהִ֗י אַחַר֙ הַדְּבָרִ֣ים הָאֵ֔לֶּה חָלָ֕ה בֶּן־הָאִשָּׁ֖ה בַּעֲלַ֣ת הַבָּ֑יִת וַיְהִ֤י חָלְיוֹ֙ חָזָ֣ק מְאֹ֔ד עַ֛ד אֲשֶׁ֥ר לֹא־נֽוֹתְרָה־בּ֖וֹ נְשָׁמָֽה׃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וַתֹּ֙אמֶר֙ אֶל־אֵ֣לִיָּ֔הוּ מַה־לִּ֥י וָלָ֖ךְ אִ֣ישׁ הָאֱלֹהִ֑ים בָּ֧אתָ אֵלַ֛י לְהַזְכִּ֥יר אֶת־עֲוֺנִ֖י וּלְהָמִ֥ית אֶת־בְּנִֽי׃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וַיֹּ֥אמֶר אֵלֶ֖יהָ תְּנִֽי־לִ֣י אֶת־בְּנֵ֑ךְ וַיִּקָּחֵ֣הוּ מֵחֵיקָ֗הּ וַֽיַּעֲלֵ֙הוּ֙ אֶל־הָעֲלִיָּ֗ה אֲשֶׁר־הוּא֙ יֹשֵׁ֣ב שָׁ֔ם וַיַּשְׁכִּבֵ֖הוּ עַל־מִטָּתֽוֹ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וַיִּקְרָ֥א אֶל־יְהוָ֖ה וַיֹּאמַ֑ר יְהוָ֣ה אֱלֹהָ֔י הֲ֠גַם עַל־הָאַלְמָנָ֞ה אֲשֶׁר־אֲנִ֨י מִתְגּוֹרֵ֥ר עִמָּ֛הּ הֲרֵע֖וֹתָ לְהָמִ֥ית אֶת־בְּנָֽהּ׃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וַיִּתְמֹדֵ֤ד עַל־הַיֶּ֙לֶד֙ שָׁלֹ֣שׁ פְּעָמִ֔ים וַיִּקְרָ֥א אֶל־יְהוָ֖ה וַיֹּאמַ֑ר יְהוָ֣ה אֱלֹהָ֔י תָּ֥שָׁב נָ֛א נֶֽפֶשׁ־הַיֶּ֥לֶד הַזֶּ֖ה עַל־קִרְבּֽוֹ׃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וַיִּשְׁמַ֥ע יְהוָ֖ה בְּק֣וֹל אֵלִיָּ֑הוּ וַתָּ֧שָׁב נֶֽפֶשׁ־הַיֶּ֛לֶד עַל־קִרְבּ֖וֹ וַיֶּֽחִי׃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וַיִּקַּ֨ח אֵלִיָּ֜הוּ אֶת־הַיֶּ֗לֶד וַיֹּרִדֵ֤הוּ מִן־הָעֲלִיָּה֙ הַבַּ֔יְתָה וַֽיִּתְּנֵ֖הוּ לְאִמּ֑וֹ וַיֹּ֙אמֶר֙ אֵ֣לִיָּ֔הוּ רְאִ֖י חַ֥י בְּנֵֽךְ׃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וַתֹּ֤אמֶר הָֽאִשָּׁה֙ אֶל־אֵ֣לִיָּ֔הוּ עַתָּה֙ זֶ֣ה יָדַ֔עְתִּי כִּ֛י אִ֥ישׁ אֱלֹהִ֖ים אָ֑תָּה וּדְבַר־יְהוָ֥ה בְּפִ֖יךָ אֱמֶֽת׃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יָמִ֣ים רַבִּ֔ים וּדְבַר־יְהוָ֗ה הָיָה֙ אֶל־אֵ֣לִיָּ֔הוּ בַּשָּׁנָ֥ה הַשְּׁלִישִׁ֖ית לֵאמֹ֑ר לֵ֚ךְ הֵרָאֵ֣ה אֶל־אַחְאָ֔ב וְאֶתְּנָ֥ה מָטָ֖ר עַל־פְּנֵ֥י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וַיֵּ֙לֶךְ֙ אֵֽלִיָּ֔הוּ לְהֵרָא֖וֹת אֶל־אַחְאָ֑ב וְהָרָעָ֖ב חָזָ֥ק בְּשֹׁמְרֽוֹן׃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וַיִּקְרָ֣א אַחְאָ֔ב אֶל־עֹבַדְיָ֖הוּ אֲשֶׁ֣ר עַל־הַבָּ֑יִת וְעֹבַדְיָ֗הוּ הָיָ֥ה יָרֵ֛א אֶת־יְהוָ֖ה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וַיְהִי֙ בְּהַכְרִ֣ית אִיזֶ֔בֶל אֵ֖ת נְבִיאֵ֣י יְהוָ֑ה וַיִּקַּ֨ח עֹבַדְיָ֜הוּ מֵאָ֣ה נְבִאִ֗ים וַֽיַּחְבִּיאֵ֞ם חֲמִשִּׁ֥ים אִישׁ֙ בַּמְּעָרָ֔ה וְכִלְכְּלָ֖ם לֶ֥חֶם וָמָֽיִם׃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וַיֹּ֤אמֶר אַחְאָב֙ אֶל־עֹ֣בַדְיָ֔הוּ לֵ֤ךְ בָּאָ֙רֶץ֙ אֶל־כָּל־מַעְיְנֵ֣י הַמַּ֔יִם וְאֶ֖ל כָּל־הַנְּחָלִ֑ים אוּלַ֣י ׀ נִמְצָ֣א חָצִ֗יר וּנְחַיֶּה֙ ס֣וּס וָפֶ֔רֶד וְל֥וֹא נַכְרִ֖ית מֵהַבְּהֵמָֽה׃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וַֽיְחַלְּק֥וּ לָהֶ֛ם אֶת־הָאָ֖רֶץ לַֽעֲבָר־בָּ֑הּ אַחְאָ֞ב הָלַ֨ךְ בְּדֶ֤רֶךְ אֶחָד֙ לְבַדּ֔וֹ וְעֹֽבַדְיָ֛הוּ הָלַ֥ךְ בְּדֶרֶךְ־אֶחָ֖ד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וַיְהִ֤י עֹבַדְיָ֙הוּ֙ בַּדֶּ֔רֶךְ וְהִנֵּ֥ה אֵלִיָּ֖הוּ לִקְרָאת֑וֹ וַיַּכִּרֵ֙הוּ֙ וַיִּפֹּ֣ל עַל־פָּנָ֔יו וַיֹּ֕אמֶר הַאַתָּ֥ה זֶ֖ה אֲדֹנִ֥י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ל֖וֹ אָ֑נִי לֵ֛ךְ אֱמֹ֥ר לַאדֹנֶ֖יךָ הִנֵּ֥ה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וַיֹּ֖אמֶר מֶ֣ה חָטָ֑אתִי כִּֽי־אַתָּ֞ה נֹתֵ֧ן אֶֽת־עַבְדְּךָ֛ בְּיַד־אַחְאָ֖ב לַהֲמִיתֵֽנִי׃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חַ֣י ׀ יְהוָ֣ה אֱלֹהֶ֗יךָ אִם־יֶשׁ־גּ֤וֹי וּמַמְלָכָה֙ אֲ֠שֶׁר לֹֽא־שָׁלַ֨ח אֲדֹנִ֥י שָׁם֙ לְבַקֶּשְׁךָ֔ וְאָמְר֖וּ אָ֑יִן וְהִשְׁבִּ֤יעַ אֶת־הַמַּמְלָכָה֙ וְאֶת־הַגּ֔וֹי כִּ֖י לֹ֥א יִמְצָאֶֽכָּה׃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וְעַתָּ֖ה אַתָּ֣ה אֹמֵ֑ר לֵ֛ךְ אֱמֹ֥ר לַאדֹנֶ֖יךָ הִנֵּ֥ה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וְהָיָ֞ה אֲנִ֣י ׀ אֵלֵ֣ךְ מֵאִתָּ֗ךְ וְר֨וּחַ יְהוָ֤ה ׀ יִֽשָּׂאֲךָ֙ עַ֚ל אֲשֶׁ֣ר לֹֽא־אֵדָ֔ע וּבָ֨אתִי לְהַגִּ֧יד לְאַחְאָ֛ב וְלֹ֥א יִֽמְצָאֲךָ֖ וַהֲרָגָ֑נִי וְעַבְדְּךָ֛ יָרֵ֥א אֶת־יְהוָ֖ה מִנְּעֻרָֽי׃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הֲלֹֽא־הֻגַּ֤ד לַֽאדֹנִי֙ אֵ֣ת אֲשֶׁר־עָשִׂ֔יתִי בַּהֲרֹ֣ג אִיזֶ֔בֶל אֵ֖ת נְבִיאֵ֣י יְהוָ֑ה וָאַחְבִּא֩ מִנְּבִיאֵ֨י יְהוָ֜ה מֵ֣אָה אִ֗ישׁ חֲמִשִּׁ֨ים חֲמִשִּׁ֥ים אִישׁ֙ בַּמְּעָרָ֔ה וָאֲכַלְכְּלֵ֖ם לֶ֥חֶם וָמָֽיִם׃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וְעַתָּה֙ אַתָּ֣ה אֹמֵ֔ר לֵ֛ךְ אֱמֹ֥ר לַֽאדֹנֶ֖יךָ הִנֵּ֣ה אֵלִיָּ֑הוּ וַהֲרָגָֽנִי׃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וַיֹּ֙אמֶר֙ אֵֽלִיָּ֔הוּ חַ֚י יְהוָ֣ה צְבָא֔וֹת אֲשֶׁ֥ר עָמַ֖דְתִּי לְפָנָ֑יו כִּ֥י הַיּ֖וֹם אֵרָאֶ֥ה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וַיֵּ֧לֶךְ עֹבַדְיָ֛הוּ לִקְרַ֥את אַחְאָ֖ב וַיַּגֶּד־ל֑וֹ וַיֵּ֥לֶךְ אַחְאָ֖ב לִקְרַ֥את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וַיְהִ֛י כִּרְא֥וֹת אַחְאָ֖ב אֶת־אֵלִיָּ֑הוּ וַיֹּ֤אמֶר אַחְאָב֙ אֵלָ֔יו הַאַתָּ֥ה זֶ֖ה עֹכֵ֥ר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וַיֹּ֗אמֶר לֹ֤א עָכַ֙רְתִּי֙ אֶת־יִשְׂרָאֵ֔ל כִּ֥י אִם־אַתָּ֖ה וּבֵ֣ית אָבִ֑יךָ בַּֽעֲזָבְכֶם֙ אֶת־מִצְוֺ֣ת יְהוָ֔ה וַתֵּ֖לֶךְ אַחֲרֵ֥י הַבְּעָלִֽים׃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וְעַתָּ֗ה שְׁלַ֨ח קְבֹ֥ץ אֵלַ֛י אֶת־כָּל־יִשְׂרָאֵ֖ל אֶל־הַ֣ר הַכַּרְמֶ֑ל וְאֶת־נְבִיאֵ֨י הַבַּ֜עַל אַרְבַּ֧ע מֵא֣וֹת וַחֲמִשִּׁ֗ים וּנְבִיאֵ֤י הָֽאֲשֵׁרָה֙ אַרְבַּ֣ע מֵא֔וֹת אֹכְלֵ֖י שֻׁלְחַ֥ן אִיזָֽבֶל׃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וַיִּשְׁלַ֥ח אַחְאָ֖ב בְּכָל־בְּנֵ֣י יִשְׂרָאֵ֑ל וַיִּקְבֹּ֥ץ אֶת־הַנְּבִיאִ֖ים אֶל־הַ֥ר הַכַּרְמֶֽל׃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וַיִּגַּ֨שׁ אֵלִיָּ֜הוּ אֶל־כָּל־הָעָ֗ם וַיֹּ֙אמֶר֙ עַד־מָתַ֞י אַתֶּ֣ם פֹּסְחִים֮ עַל־שְׁתֵּ֣י הַסְּעִפִּים֒ אִם־יְהוָ֤ה הָֽאֱלֹהִים֙ לְכ֣וּ אַחֲרָ֔יו וְאִם־הַבַּ֖עַל לְכ֣וּ אַחֲרָ֑יו וְלֹֽא־עָנ֥וּ הָעָ֛ם אֹת֖וֹ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וַיֹּ֤אמֶר אֵלִיָּ֙הוּ֙ אֶל־הָעָ֔ם אֲנִ֞י נוֹתַ֧רְתִּי נָבִ֛יא לַיהוָ֖ה לְבַדִּ֑י וּנְבִיאֵ֣י הַבַּ֔עַל אַרְבַּע־מֵא֥וֹת וַחֲמִשִּׁ֖ים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וְיִתְּנוּ־לָ֜נוּ שְׁנַ֣יִם פָּרִ֗ים וְיִבְחֲר֣וּ לָהֶם֩ הַפָּ֨ר הָאֶחָ֜ד וִֽינַתְּחֻ֗הוּ וְיָשִׂ֙ימוּ֙ עַל־הָ֣עֵצִ֔ים וְאֵ֖שׁ לֹ֣א יָשִׂ֑ימוּ וַאֲנִ֞י אֶעֱשֶׂ֣ה ׀ אֶת־הַפָּ֣ר הָאֶחָ֗ד וְנָֽתַתִּי֙ עַל־הָ֣עֵצִ֔ים וְאֵ֖שׁ לֹ֥א אָשִֽׂים׃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וּקְרָאתֶ֞ם בְּשֵׁ֣ם אֱלֹֽהֵיכֶ֗ם וַֽאֲנִי֙ אֶקְרָ֣א בְשֵׁם־יְהוָ֔ה וְהָיָ֧ה הָאֱלֹהִ֛ים אֲשֶׁר־יַעֲנֶ֥ה בָאֵ֖שׁ ה֣וּא הָאֱלֹהִ֑ים וַיַּ֧עַן כָּל־הָעָ֛ם וַיֹּאמְר֖וּ ט֥וֹב הַדָּבָֽר׃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אֵלִיָּ֜הוּ לִנְבִיאֵ֣י הַבַּ֗עַל בַּחֲר֨וּ לָכֶ֜ם הַפָּ֤ר הָֽאֶחָד֙ וַעֲשׂ֣וּ רִאשֹׁנָ֔ה כִּ֥י אַתֶּ֖ם הָרַבִּ֑ים וְקִרְאוּ֙ בְּשֵׁ֣ם אֱלֹהֵיכֶ֔ם וְאֵ֖שׁ לֹ֥א תָשִֽׂימוּ׃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וַ֠יִּקְחוּ אֶת־הַפָּ֨ר אֲשֶׁר־נָתַ֣ן לָהֶם֮ וַֽיַּעֲשׂוּ֒ וַיִּקְרְא֣וּ בְשֵׁם־הַ֠בַּעַל מֵהַבֹּ֨קֶר וְעַד־הַצָּהֳרַ֤יִם לֵאמֹר֙ הַבַּ֣עַל עֲנֵ֔נוּ וְאֵ֥ין ק֖וֹל וְאֵ֣ין עֹנֶ֑ה וַֽיְפַסְּח֔וּ עַל־הַמִּזְבֵּ֖חַ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וַיְהִ֨י בַֽצָּהֳרַ֜יִם וַיְהַתֵּ֧ל בָּהֶ֣ם אֵלִיָּ֗הוּ וַיֹּ֙אמֶר֙ קִרְא֤וּ בְקוֹל־גָּדוֹל֙ כִּֽי־אֱלֹהִ֣ים ה֔וּא כִּ֣י שִׂ֧יחַ וְכִֽי־שִׂ֛יג ל֖וֹ וְכִֽי־דֶ֣רֶךְ ל֑וֹ אוּלַ֛י יָשֵׁ֥ן ה֖וּא וְיִקָֽץ׃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וַֽיִּקְרְאוּ֙ בְּק֣וֹל גָּד֔וֹל וַיִּתְגֹּֽדְדוּ֙ כְּמִשְׁפָּטָ֔ם בַּחֲרָב֖וֹת וּבָֽרְמָחִ֑ים עַד־שְׁפָךְ־ דָּ֖ם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וַֽיְהִי֙ כַּעֲבֹ֣ר הַֽצָּהֳרַ֔יִם וַיִּֽתְנַבְּא֔וּ עַ֖ד לַעֲל֣וֹת הַמִּנְחָ֑ה וְאֵֽין־ק֥וֹל וְאֵין־עֹנֶ֖ה וְאֵ֥ין קָֽשֶׁב׃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וַיֹּ֨אמֶר אֵלִיָּ֤הוּ לְכָל־הָעָם֙ גְּשׁ֣וּ אֵלַ֔י וַיִּגְּשׁ֥וּ כָל־הָעָ֖ם אֵלָ֑יו וַיְרַפֵּ֛א אֶת־מִזְבַּ֥ח יְהוָ֖ה הֶהָרֽוּס׃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וַיִּקַּ֣ח אֵלִיָּ֗הוּ שְׁתֵּ֤ים עֶשְׂרֵה֙ אֲבָנִ֔ים כְּמִסְפַּ֖ר שִׁבְטֵ֣י בְנֵֽי־יַעֲקֹ֑ב אֲשֶׁר֩ הָיָ֨ה דְבַר־יְהוָ֤ה אֵלָיו֙ לֵאמֹ֔ר יִשְׂרָאֵ֖ל יִהְיֶ֥ה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וַיִּבְנֶ֧ה אֶת־הָאֲבָנִ֛ים מִזְבֵּ֖חַ בְּשֵׁ֣ם יְהוָ֑ה וַיַּ֣עַשׂ תְּעָלָ֗ה כְּבֵית֙ סָאתַ֣יִם זֶ֔רַע סָבִ֖יב לַמִּזְבֵּֽחַ׃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וַֽיַּעֲרֹ֖ךְ אֶת־הָֽעֵצִ֑ים וַיְנַתַּח֙ אֶת־הַפָּ֔ר וַיָּ֖שֶׂם עַל־הָעֵצִֽים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וַיֹּ֗אמֶר מִלְא֨וּ אַרְבָּעָ֤ה כַדִּים֙ מַ֔יִם וְיִֽצְק֥וּ עַל־הָעֹלָ֖ה וְעַל־הָעֵצִ֑ים וַיֹּ֤אמֶר שְׁנוּ֙ וַיִּשְׁנ֔וּ וַיֹּ֥אמֶר שַׁלֵּ֖שׁוּ וַיְשַׁלֵּֽשׁוּ׃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וַיֵּלְכ֣וּ הַמַּ֔יִם סָבִ֖יב לַמִּזְבֵּ֑חַ וְגַ֥ם אֶת־הַתְּעָלָ֖ה מִלֵּא־מָֽיִם׃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וַיְהִ֣י ׀ בַּעֲל֣וֹת הַמִּנְחָ֗ה וַיִּגַּ֞שׁ אֵלִיָּ֣הוּ הַנָּבִיא֮ וַיֹּאמַר֒ יְהוָ֗ה אֱלֹהֵי֙ אַבְרָהָם֙ יִצְחָ֣ק וְיִשְׂרָאֵ֔ל הַיּ֣וֹם יִוָּדַ֗ע כִּֽי־אַתָּ֧ה אֱלֹהִ֛ים בְּיִשְׂרָאֵ֖ל וַאֲנִ֣י עַבְדֶּ֑ךָ ובדבריך עָשִׂ֔יתִי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עֲנֵ֤נִי יְהוָה֙ עֲנֵ֔נִי וְיֵֽדְעוּ֙ הָעָ֣ם הַזֶּ֔ה כִּֽי־אַתָּ֥ה יְהוָ֖ה הָאֱלֹהִ֑ים וְאַתָּ֛ה הֲסִבֹּ֥תָ אֶת־לִבָּ֖ם אֲחֹרַנִּֽית׃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וַתִּפֹּ֣ל אֵשׁ־יְהוָ֗ה וַתֹּ֤אכַל אֶת־הָֽעֹלָה֙ וְאֶת־הָ֣עֵצִ֔ים וְאֶת־הָאֲבָנִ֖ים וְאֶת־הֶעָפָ֑ר וְאֶת־הַמַּ֥יִם אֲשֶׁר־בַּתְּעָלָ֖ה לִחֵֽכָה׃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וַיַּרְא֙ כָּל־הָעָ֔ם וַֽיִּפְּל֖וּ עַל־פְּנֵיהֶ֑ם וַיֹּ֣אמְר֔וּ יְהוָה֙ ה֣וּא הָאֱלֹהִ֔ים יְהוָ֖ה ה֥וּא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וַיֹּאמֶר֩ אֵלִיָּ֨הוּ לָהֶ֜ם תִּפְשׂ֣וּ ׀ אֶת־נְבִיאֵ֣י הַבַּ֗עַל אִ֛ישׁ אַל־יִמָּלֵ֥ט מֵהֶ֖ם וַֽיִּתְפְּשׂ֑וּם וַיּוֹרִדֵ֤ם אֵלִיָּ֙הוּ֙ אֶל־נַ֣חַל קִישׁ֔וֹן וַיִּשְׁחָטֵ֖ם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וַיֹּ֤אמֶר אֵלִיָּ֙הוּ֙ לְאַחְאָ֔ב עֲלֵ֖ה אֱכֹ֣ל וּשְׁתֵ֑ה כִּי־ק֖וֹל הֲמ֥וֹן הַגָּֽשֶׁם׃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וַיַּעֲלֶ֥ה אַחְאָ֖ב לֶאֱכֹ֣ל וְלִשְׁתּ֑וֹת וְאֵ֨לִיָּ֜הוּ עָלָ֨ה אֶל־רֹ֤אשׁ הַכַּרְמֶל֙ וַיִּגְהַ֣ר אַ֔רְצָה וַיָּ֥שֶׂם פָּנָ֖יו בֵּ֥ין ברכו׃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וַיֹּ֣אמֶר אֶֽל־נַעֲר֗וֹ עֲלֵֽה־נָא֙ הַבֵּ֣ט דֶּֽרֶךְ־יָ֔ם וַיַּ֙עַל֙ וַיַּבֵּ֔ט וַיֹּ֖אמֶר אֵ֣ין מְא֑וּמָה וַיֹּ֕אמֶר שֻׁ֖ב שֶׁ֥בַע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וַֽיְהִי֙ בַּשְּׁבִעִ֔ית וַיֹּ֗אמֶר הִנֵּה־עָ֛ב קְטַנָּ֥ה כְּכַף־אִ֖ישׁ עֹלָ֣ה מִיָּ֑ם וַיֹּ֗אמֶר עֲלֵ֨ה אֱמֹ֤ר אֶל־אַחְאָב֙ אֱסֹ֣ר וָרֵ֔ד וְלֹ֥א יַעַצָרְכָ֖ה הַגָּֽשֶׁם׃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וַיְהִ֣י ׀ עַד־כֹּ֣ה וְעַד־כֹּ֗ה וְהַשָּׁמַ֙יִם֙ הִֽתְקַדְּרוּ֙ עָבִ֣ים וְר֔וּחַ וַיְהִ֖י גֶּ֣שֶׁם גָּד֑וֹל וַיִּרְכַּ֥ב אַחְאָ֖ב וַיֵּ֥לֶךְ יִזְרְעֶֽאלָה׃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וְיַד־יְהוָ֗ה הָֽיְתָה֙ אֶל־אֵ֣לִיָּ֔הוּ וַיְשַׁנֵּ֖ס מָתְנָ֑יו וַיָּ֙רָץ֙ לִפְנֵ֣י אַחְאָ֔ב עַד־בֹּאֲכָ֖ה יִזְרְעֶֽאלָה׃</w:t>
      </w:r>
    </w:p>
    <w:p>
      <w:pPr>
        <w:pStyle w:val="Heading2"/>
        <w:bidi/>
      </w:pPr>
      <w:r>
        <w:rPr>
          <w:rtl/>
          <w:cs/>
          <w:lang w:val="he_IL" w:bidi="he_IL"/>
        </w:rPr>
        <w:t>1 Kings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וַיַּגֵּ֤ד אַחְאָב֙ לְאִיזֶ֔בֶל אֵ֛ת כָּל־אֲשֶׁ֥ר עָשָׂ֖ה אֵלִיָּ֑הוּ וְאֵ֨ת כָּל־אֲשֶׁ֥ר הָרַ֛ג אֶת־כָּל־הַנְּבִיאִ֖ים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וַתִּשְׁלַ֤ח אִיזֶ֙בֶל֙ מַלְאָ֔ךְ אֶל־אֵלִיָּ֖הוּ לֵאמֹ֑ר כֹּֽה־יַעֲשׂ֤וּן אֱלֹהִים֙ וְכֹ֣ה יוֹסִפ֔וּן כִּֽי־כָעֵ֤ת מָחָר֙ אָשִׂ֣ים אֶֽת־נַפְשְׁךָ֔ כְּנֶ֖פֶשׁ אַחַ֥ד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וַיַּ֗רְא וַיָּ֙קָם֙ וַיֵּ֣לֶךְ אֶל־נַפְשׁ֔וֹ וַיָּבֹ֕א בְּאֵ֥ר שֶׁ֖בַע אֲשֶׁ֣ר לִֽיהוּדָ֑ה וַיַּנַּ֥ח אֶֽת־נַעֲר֖וֹ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וְהֽוּא־הָלַ֤ךְ בַּמִּדְבָּר֙ דֶּ֣רֶךְ י֔וֹם וַיָּבֹ֕א וַיֵּ֕שֶׁב תַּ֖חַת רֹ֣תֶם אחת וַיִּשְׁאַ֤ל אֶת־נַפְשׁוֹ֙ לָמ֔וּת וַיֹּ֣אמֶר ׀ רַ֗ב עַתָּ֤ה יְהוָה֙ קַ֣ח נַפְשִׁ֔י כִּֽי־לֹא־ט֥וֹב אָנֹכִ֖י מֵאֲבֹתָֽי׃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וַיִּשְׁכַּב֙ וַיִּישַׁ֔ן תַּ֖חַת רֹ֣תֶם אֶחָ֑ד וְהִנֵּֽה־זֶ֤ה מַלְאָךְ֙ נֹגֵ֣עַ בּ֔וֹ וַיֹּ֥אמֶר ל֖וֹ ק֥וּם אֱכֽוֹל׃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וַיַּבֵּ֕ט וְהִנֵּ֧ה מְרַאֲשֹׁתָ֛יו עֻגַ֥ת רְצָפִ֖ים וְצַפַּ֣חַת מָ֑יִם וַיֹּ֣אכַל וַיֵּ֔שְׁתְּ וַיָּ֖שָׁב וַיִּשְׁכָּֽב׃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וַיָּשָׁב֩ מַלְאַ֨ךְ יְהוָ֤ה ׀ שֵׁנִית֙ וַיִּגַּע־בּ֔וֹ וַיֹּ֖אמֶר ק֣וּם אֱכֹ֑ל כִּ֛י רַ֥ב מִמְּךָ֖ הַדָּֽרֶךְ׃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וַיָּ֖קָם וַיֹּ֣אכַל וַיִּשְׁתֶּ֑ה וַיֵּ֜לֶךְ בְּכֹ֣חַ ׀ הָאֲכִילָ֣ה הַהִ֗יא אַרְבָּעִ֥ים יוֹם֙ וְאַרְבָּעִ֣ים לַ֔יְלָה עַ֛ד הַ֥ר הָאֱלֹהִ֖ים חֹרֵֽב׃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וַיָּבֹא־שָׁ֥ם אֶל־הַמְּעָרָ֖ה וַיָּ֣לֶן שָׁ֑ם וְהִנֵּ֤ה דְבַר־יְהוָה֙ אֵלָ֔יו וַיֹּ֣אמֶר ל֔וֹ מַה־לְּךָ֥ פֹ֖ה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וַיֹּאמֶר֩ קַנֹּ֨א קִנֵּ֜אתִי לַיהוָ֣ה ׀ אֱלֹהֵ֣י צְבָא֗וֹת כִּֽי־עָזְב֤וּ בְרִֽיתְךָ֙ בְּנֵ֣י יִשְׂרָאֵ֔ל אֶת־מִזְבְּחֹתֶ֣יךָ הָרָ֔סוּ וְאֶת־נְבִיאֶ֖יךָ הָרְג֣וּ בֶחָ֑רֶב וָֽאִוָּתֵ֤ר אֲנִי֙ לְבַדִּ֔י וַיְבַקְשׁ֥וּ אֶת־נַפְשִׁ֖י לְקַחְתָּֽהּ׃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וַיֹּ֗אמֶר צֵ֣א וְעָמַדְתָּ֣ בָהָר֮ לִפְנֵ֣י יְהוָה֒ וְהִנֵּ֧ה יְהוָ֣ה עֹבֵ֗ר וְר֣וּחַ גְּדוֹלָ֡ה וְחָזָ֞ק מְפָרֵק֩ הָרִ֨ים וּמְשַׁבֵּ֤ר סְלָעִים֙ לִפְנֵ֣י יְהוָ֔ה לֹ֥א בָר֖וּחַ יְהוָ֑ה וְאַחַ֤ר הָר֨וּחַ רַ֔עַשׁ לֹ֥א בָרַ֖עַשׁ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וְאַחַ֤ר הָרַ֙עַשׁ֙ אֵ֔שׁ לֹ֥א בָאֵ֖שׁ יְהוָ֑ה וְאַחַ֣ר הָאֵ֔שׁ ק֖וֹל דְּמָמָ֥ה דַקָּֽה׃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וַיְהִ֣י ׀ כִּשְׁמֹ֣עַ אֵלִיָּ֗הוּ וַיָּ֤לֶט פָּנָיו֙ בְּאַדַּרְתּ֔וֹ וַיֵּצֵ֕א וַֽיַּעֲמֹ֖ד פֶּ֣תַח הַמְּעָרָ֑ה וְהִנֵּ֤ה אֵלָיו֙ ק֔וֹל וַיֹּ֕אמֶר מַה־לְּךָ֥ פֹ֖ה אֵלִיָּֽהוּ׃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וַיֹּאמֶר֩ קַנֹּ֨א קִנֵּ֜אתִי לַיהוָ֣ה ׀ אֱלֹהֵ֣י צְבָא֗וֹת כִּֽי־עָזְב֤וּ בְרִֽיתְךָ֙ בְּנֵ֣י יִשְׂרָאֵ֔ל אֶת־מִזְבְּחֹתֶ֣יךָ הָרָ֔סוּ וְאֶת־נְבִיאֶ֖יךָ הָרְג֣וּ בֶחָ֑רֶב וָאִוָּתֵ֤ר אֲנִי֙ לְבַדִּ֔י וַיְבַקְשׁ֥וּ אֶת־נַפְשִׁ֖י לְקַחְתָּֽהּ׃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יְהוָה֙ אֵלָ֔יו לֵ֛ךְ שׁ֥וּב לְדַרְכְּךָ֖ מִדְבַּ֣רָה דַמָּ֑שֶׂק וּבָ֗אתָ וּמָשַׁחְתָּ֧ אֶת־חֲזָאֵ֛ל לְמֶ֖לֶךְ עַל־אֲרָֽם׃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וְאֵת֙ יֵה֣וּא בֶן־נִמְשִׁ֔י תִּמְשַׁ֥ח לְמֶ֖לֶךְ עַל־יִשְׂרָאֵ֑ל וְאֶת־אֱלִישָׁ֤ע בֶּן־שָׁפָט֙ מֵאָבֵ֣ל מְחוֹלָ֔ה תִּמְשַׁ֥ח לְנָבִ֖יא תַּחְתֶּֽיךָ׃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וְהָיָ֗ה הַנִּמְלָ֛ט מֵחֶ֥רֶב חֲזָאֵ֖ל יָמִ֣ית יֵה֑וּא וְהַנִּמְלָ֛ט מֵחֶ֥רֶב יֵה֖וּא יָמִ֥ית אֱלִישָֽׁע׃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וְהִשְׁאַרְתִּ֥י בְיִשְׂרָאֵ֖ל שִׁבְעַ֣ת אֲלָפִ֑ים כָּל־הַבִּרְכַּ֗יִם אֲשֶׁ֤ר לֹֽא־כָֽרְעוּ֙ לַבַּ֔עַל וְכָ֨ל־הַפֶּ֔ה אֲשֶׁ֥ר לֹֽא־נָשַׁ֖ק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וַיֵּ֣לֶךְ מִ֠שָּׁם וַיִּמְצָ֞א אֶת־אֱלִישָׁ֤ע בֶּן־שָׁפָט֙ וְה֣וּא חֹרֵ֔שׁ שְׁנֵים־עָשָׂ֤ר צְמָדִים֙ לְפָנָ֔יו וְה֖וּא בִּשְׁנֵ֣ים הֶעָשָׂ֑ר וַיַּעֲבֹ֤ר אֵלִיָּ֙הוּ֙ אֵלָ֔יו וַיַּשְׁלֵ֥ךְ אַדַּרְתּ֖וֹ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וַיַּעֲזֹ֣ב אֶת־הַבָּקָ֗ר וַיָּ֙רָץ֙ אַחֲרֵ֣י אֵֽלִיָּ֔הוּ וַיֹּ֗אמֶר אֶשְּׁקָה־נָּא֙ לְאָבִ֣י וּלְאִמִּ֔י וְאֵלְכָ֖ה אַחֲרֶ֑יךָ וַיֹּ֤אמֶר לוֹ֙ לֵ֣ךְ שׁ֔וּב כִּ֥י מֶה־עָשִׂ֖יתִי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וַיָּ֨שָׁב מֵאַחֲרָ֜יו וַיִּקַּ֣ח אֶת־צֶ֧מֶד הַבָּקָ֣ר וַיִּזְבָּחֵ֗הוּ וּבִכְלִ֤י הַבָּקָר֙ בִּשְּׁלָ֣ם הַבָּשָׂ֔ר וַיִּתֵּ֥ן לָעָ֖ם וַיֹּאכֵ֑לוּ וַיָּ֗קָם וַיֵּ֛לֶךְ אַחֲרֵ֥י אֵלִיָּ֖הוּ וַיְשָׁרְתֵֽהוּ׃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וּבֶן־הֲדַ֣ד מֶֽלֶךְ־אֲרָ֗ם קָבַץ֙ אֶת־כָּל־חֵיל֔וֹ וּשְׁלֹשִׁ֨ים וּשְׁנַ֥יִם מֶ֛לֶךְ אִתּ֖וֹ וְס֣וּס וָרָ֑כֶב וַיַּ֗עַל וַיָּ֙צַר֙ עַל־שֹׁ֣מְר֔וֹן וַיִּלָּ֖חֶם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וַיִּשְׁלַ֧ח מַלְאָכִ֛ים אֶל־אַחְאָ֥ב מֶֽלֶךְ־יִשְׂרָאֵ֖ל הָעִֽירָה׃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ל֗וֹ כֹּ֚ה אָמַ֣ר בֶּן־הֲדַ֔ד כַּסְפְּךָ֥ וּֽזְהָבְךָ֖ לִֽי־ה֑וּא וְנָשֶׁ֧יךָ וּבָנֶ֛יךָ הַטּוֹבִ֖ים לִי־הֵֽם׃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וַיַּ֤עַן מֶֽלֶךְ־יִשְׂרָאֵל֙ וַיֹּ֔אמֶר כִּדְבָרְךָ֖ אֲדֹנִ֣י הַמֶּ֑לֶךְ לְךָ֥ אֲנִ֖י וְכָל־אֲשֶׁר 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וַיָּשֻׁ֙בוּ֙ הַמַּלְאָכִ֔ים וַיֹּ֣אמְר֔וּ כֹּֽה־אָמַ֥ר בֶּן־הֲדַ֖ד לֵאמֹ֑ר כִּֽי־שָׁלַ֤חְתִּי אֵלֶ֙יךָ֙ לֵאמֹ֔ר כַּסְפְּךָ֧ וּזְהָבְךָ֛ וְנָשֶׁ֥יךָ וּבָנֶ֖יךָ לִ֥י תִתֵּֽן׃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׀ אִם־כָּעֵ֣ת מָחָ֗ר אֶשְׁלַ֤ח אֶת־עֲבָדַי֙ אֵלֶ֔יךָ וְחִפְּשׂוּ֙ אֶת־בֵּ֣יתְךָ֔ וְאֵ֖ת בָּתֵּ֣י עֲבָדֶ֑יךָ וְהָיָה֙ כָּל־מַחְמַ֣ד עֵינֶ֔יךָ יָשִׂ֥ימוּ בְיָדָ֖ם וְלָקָֽחוּ׃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וַיִּקְרָ֤א מֶֽלֶךְ־יִשְׂרָאֵל֙ לְכָל־זִקְנֵ֣י הָאָ֔רֶץ וַיֹּ֙אמֶר֙ דְּעֽוּ־נָ֣א וּרְא֔וּ כִּ֥י רָעָ֖ה זֶ֣ה מְבַקֵּ֑שׁ כִּֽי־שָׁלַ֨ח אֵלַ֜י לְנָשַׁ֤י וּלְבָנַי֙ וּלְכַסְפִּ֣י וְלִזְהָבִ֔י וְלֹ֥א מָנַ֖עְתִּי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וַיֹּאמְר֥וּ אֵלָ֛יו כָּל־הַזְּקֵנִ֖ים וְכָל־הָעָ֑ם אַל־תִּשְׁמַ֖ע וְל֥וֹא תֹאבֶֽה׃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וַיֹּ֜אמֶר לְמַלְאֲכֵ֣י בֶן־הֲדַ֗ד אִמְר֞וּ לַֽאדֹנִ֤י הַמֶּ֙לֶךְ֙ כֹּל֩ אֲשֶׁר־שָׁלַ֨חְתָּ אֶל־עַבְדְּךָ֤ בָרִֽאשֹׁנָה֙ אֶעֱשֶׂ֔ה וְהַדָּבָ֣ר הַזֶּ֔ה לֹ֥א אוּכַ֖ל לַעֲשׂ֑וֹת וַיֵּֽלְכוּ֙ הַמַּלְאָכִ֔ים וַיְשִׁבֻ֖הוּ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וַיִּשְׁלַ֤ח אֵלָיו֙ בֶּן־הֲדַ֔ד וַיֹּ֕אמֶר כֹּֽה־יַעֲשׂ֥וּן לִ֛י אֱלֹהִ֖ים וְכֹ֣ה יוֹסִ֑פוּ אִם־יִשְׂפֹּק֙ עֲפַ֣ר שֹׁמְר֔וֹן לִשְׁעָלִ֕ים לְכָל־הָעָ֖ם אֲשֶׁ֥ר בְּרַגְלָֽי׃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וַיַּ֤עַן מֶֽלֶךְ־יִשְׂרָאֵל֙ וַיֹּ֣אמֶר דַּבְּר֔וּ אַל־יִתְהַלֵּ֥ל חֹגֵ֖ר כִּמְפַתֵּֽחַ׃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וַיְהִ֗י כִּשְׁמֹ֙עַ֙ אֶת־הַדָּבָ֣ר הַזֶּ֔ה וְה֥וּא שֹׁתֶ֛ה ה֥וּא וְהַמְּלָכִ֖ים בַּסֻּכּ֑וֹת וַיֹּ֤אמֶר אֶל־עֲבָדָיו֙ שִׂ֔ימוּ וַיָּשִׂ֖ימוּ עַל־הָעִֽיר׃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וְהִנֵּ֣ה ׀ נָבִ֣יא אֶחָ֗ד נִגַּשׁ֮ אֶל־אַחְאָ֣ב מֶֽלֶךְ־יִשְׂרָאֵל֒ וַיֹּ֗אמֶר כֹּ֚ה אָמַ֣ר יְהוָ֔ה הְֽרָאִ֔יתָ אֵ֛ת כָּל־הֶהָמ֥וֹן הַגָּד֖וֹל הַזֶּ֑ה הִנְנִ֨י נֹתְנ֤וֹ בְיָֽדְךָ֙ הַיּ֔וֹם וְיָדַעְתָּ֖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אַחְאָב֙ בְּמִ֔י וַיֹּ֙אמֶר֙ כֹּֽה־אָמַ֣ר יְהוָ֔ה בְּנַעֲרֵ֖י שָׂרֵ֣י הַמְּדִינ֑וֹת וַיֹּ֛אמֶר מִֽי־יֶאְסֹ֥ר הַמִּלְחָמָ֖ה וַיֹּ֥אמֶר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וַיִּפְקֹ֗ד אֶֽת־נַעֲרֵי֙ שָׂרֵ֣י הַמְּדִינ֔וֹת וַיִּהְי֕וּ מָאתַ֖יִם שְׁנַ֣יִם וּשְׁלֹשִׁ֑ים וְאַחֲרֵיהֶ֗ם פָּקַ֧ד אֶת־כָּל־הָעָ֛ם כָּל־בְּנֵ֥י יִשְׂרָאֵ֖ל שִׁבְעַ֥ת 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וַיֵּצְא֖וּ בַּֽצָּהֳרָ֑יִם וּבֶן־הֲדַד֩ שֹׁתֶ֨ה שִׁכּ֜וֹר בַּסֻּכּ֗וֹת ה֧וּא וְהַמְּלָכִ֛ים שְׁלֹשִֽׁים־וּשְׁנַ֥יִם מֶ֖לֶךְ עֹזֵ֥ר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וַיֵּצְא֗וּ נַעֲרֵ֛י שָׂרֵ֥י הַמְּדִינ֖וֹת בָּרִֽאשֹׁנָ֑ה וַיִּשְׁלַ֣ח בֶּן־הֲדַ֗ד וַיַּגִּ֤ידוּ לוֹ֙ לֵאמֹ֔ר אֲנָשִׁ֕ים יָצְא֖וּ מִשֹּׁמְרֽוֹן׃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וַיֹּ֛אמֶר אִם־לְשָׁל֥וֹם יָצָ֖אוּ תִּפְשׂ֣וּם חַיִּ֑ים וְאִ֧ם לְמִלְחָמָ֛ה יָצָ֖אוּ חַיִּ֥ים תִּפְשֽׂוּם׃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וְאֵ֙לֶּה֙ יָצְא֣וּ מִן־הָעִ֔יר נַעֲרֵ֖י שָׂרֵ֣י הַמְּדִינ֑וֹת וְהַחַ֖יִל אֲשֶׁ֥ר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וַיַּכּוּ֙ אִ֣ישׁ אִישׁ֔וֹ וַיָּנֻ֣סוּ אֲרָ֔ם וַֽיִּרְדְּפֵ֖ם יִשְׂרָאֵ֑ל וַיִּמָּלֵ֗ט בֶּן־הֲדַד֙ מֶ֣לֶךְ אֲרָ֔ם עַל־ס֖וּס וּפָרָשִֽׁים׃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וַיֵּצֵא֙ מֶ֣לֶךְ יִשְׂרָאֵ֔ל וַיַּ֥ךְ אֶת־הַסּ֖וּס וְאֶת־הָרָ֑כֶב וְהִכָּ֥ה בַאֲרָ֖ם מַכָּ֥ה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וַיִּגַּ֤שׁ הַנָּבִיא֙ אֶל־מֶ֣לֶךְ יִשְׂרָאֵ֔ל וַיֹּ֤אמֶר לוֹ֙ לֵ֣ךְ הִתְחַזַּ֔ק וְדַ֥ע וּרְאֵ֖ה אֵ֣ת אֲשֶֽׁר־תַּעֲשֶׂ֑ה כִּ֚י לִתְשׁוּבַ֣ת הַשָּׁנָ֔ה מֶ֥לֶךְ אֲרָ֖ם עֹלֶ֥ה עָלֶֽיךָ׃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וְעַבְדֵ֨י מֶֽלֶךְ־אֲרָ֜ם אָמְר֣וּ אֵלָ֗יו אֱלֹהֵ֤י הָרִים֙ אֱלֹ֣הֵיהֶ֔ם עַל־כֵּ֖ן חָזְק֣וּ מִמֶּ֑נּוּ וְאוּלָ֗ם נִלָּחֵ֤ם אִתָּם֙ בַּמִּישׁ֔וֹר אִם־לֹ֥א נֶחֱזַ֖ק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וְאֶת־הַדָּבָ֥ר הַזֶּ֖ה עֲשֵׂ֑ה הָסֵ֤ר הַמְּלָכִים֙ אִ֣ישׁ מִמְּקֹמ֔וֹ וְשִׂ֥ים פַּח֖וֹת תַּחְתֵּיהֶֽם׃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וְאַתָּ֣ה תִֽמְנֶה־לְךָ֣ ׀ חַ֡יִל כַּחַיִל֩ הַנֹּפֵ֨ל מֵאוֹתָ֜ךְ וְס֣וּס כַּסּ֣וּס ׀ וְרֶ֣כֶב כָּרֶ֗כֶב וְנִֽלָּחֲמָ֤ה אוֹתָם֙ בַּמִּישׁ֔וֹר אִם־לֹ֥א נֶחֱזַ֖ק מֵהֶ֑ם וַיִּשְׁמַ֥ע לְקֹלָ֖ם וַיַּ֥עַשׂ כֵּֽן׃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וַֽיְהִי֙ לִתְשׁוּבַ֣ת הַשָּׁנָ֔ה וַיִּפְקֹ֥ד בֶּן־הֲדַ֖ד אֶת־אֲרָ֑ם וַיַּ֣עַל אֲפֵ֔קָה לַמִּלְחָמָ֖ה עִם־יִשְׂרָאֵֽל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וּבְנֵ֣י יִשְׂרָאֵ֗ל הָתְפָּקְדוּ֙ וְכָלְכְּל֔וּ וַיֵּלְכ֖וּ לִקְרָאתָ֑ם וַיַּחֲנ֨וּ בְנֵֽי־יִשְׂרָאֵ֜ל נֶגְדָּ֗ם כִּשְׁנֵי֙ חֲשִׂפֵ֣י עִזִּ֔ים וַאֲרָ֖ם מִלְא֥וּ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וַיִּגַּ֞שׁ אִ֣ישׁ הָאֱלֹהִ֗ים וַיֹּאמֶר֮ אֶל־מֶ֣לֶךְ יִשְׂרָאֵל֒ וַיֹּ֜אמֶר כֹּֽה־אָמַ֣ר יְהוָ֗ה יַ֠עַן אֲשֶׁ֨ר אָמְר֤וּ אֲרָם֙ אֱלֹהֵ֤י הָרִים֙ יְהוָ֔ה וְלֹֽא־אֱלֹהֵ֥י עֲמָקִ֖ים ה֑וּא וְ֠נָתַתִּי אֶת־כָּל־הֶהָמ֨וֹן הַגָּ֤דוֹל הַזֶּה֙ בְּיָדֶ֔ךָ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וַֽיַּחֲנ֧וּ אֵ֦לֶּה נֹ֥כַח אֵ֖לֶּה שִׁבְעַ֣ת יָמִ֑ים וַיְהִ֣י ׀ בַּיּ֣וֹם הַשְּׁבִיעִ֗י וַתִּקְרַב֙ הַמִּלְחָמָ֔ה וַיַּכּ֨וּ בְנֵֽי־יִשְׂרָאֵ֧ל אֶת־אֲרָ֛ם מֵאָה־אֶ֥לֶף רַגְלִ֖י בְּי֥וֹם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וַיָּנֻ֨סוּ הַנּוֹתָרִ֥ים ׀ אֲפֵקָה֮ אֶל־הָעִיר֒ וַתִּפֹּל֙ הַחוֹמָ֔ה עַל־עֶשְׂרִ֨ים וְשִׁבְעָ֥ה אֶ֛לֶף אִ֖ישׁ הַנּוֹתָרִ֑ים וּבֶן־הֲדַ֣ד נָ֔ס וַיָּבֹ֥א אֶל־הָעִ֖יר חֶ֥דֶר בְּחָֽדֶר׃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וַיֹּאמְר֣וּ אֵלָיו֮ עֲבָדָיו֒ הִנֵּֽה־נָ֣א שָׁמַ֔עְנוּ כִּ֗י מַלְכֵי֙ בֵּ֣ית יִשְׂרָאֵ֔ל כִּֽי־מַלְכֵ֥י חֶ֖סֶד הֵ֑ם נָשִׂ֣ימָה נָּא֩ שַׂקִּ֨ים בְּמָתְנֵ֜ינוּ וַחֲבָלִ֣ים בְּרֹאשֵׁ֗נוּ וְנֵצֵא֙ אֶל־מֶ֣לֶךְ יִשְׂרָאֵ֔ל אוּלַ֖י יְחַיֶּ֥ה אֶת־נַפְשֶֽׁךָ׃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וַיַּחְגְּרוּ֩ שַׂקִּ֨ים בְּמָתְנֵיהֶ֜ם וַחֲבָלִ֣ים בְּרָאשֵׁיהֶ֗ם וַיָּבֹ֙אוּ֙ אֶל־מֶ֣לֶךְ יִשְׂרָאֵ֔ל וַיֹּ֣אמְר֔וּ עַבְדְּךָ֧ בֶן־הֲדַ֛ד אָמַ֖ר תְּחִֽי־נָ֣א נַפְשִׁ֑י וַיֹּ֛אמֶר הַעוֹדֶ֥נּוּ חַ֖י אָחִ֥י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וְהָאֲנָשִׁים֩ יְנַחֲשׁ֨וּ וַֽיְמַהֲר֜וּ וַיַּחְלְט֣וּ הֲמִמֶּ֗נּוּ וַיֹּֽאמְרוּ֙ אָחִ֣יךָ בֶן־הֲדַ֔ד וַיֹּ֖אמֶר בֹּ֣אוּ קָחֻ֑הוּ וַיֵּצֵ֤א אֵלָיו֙ בֶּן־הֲדַ֔ד וַֽיַּעֲלֵ֖הוּ עַל־הַמֶּרְכָּבָֽה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וַיֹּ֣אמֶר אֵלָ֡יו הֶעָרִ֣ים אֲשֶׁר־לָֽקַח־אָבִי֩ מֵאֵ֨ת אָבִ֜יךָ אָשִׁ֗יב וְ֠חוּצוֹת תָּשִׂ֨ים לְךָ֤ בְדַמֶּ֙שֶׂק֙ כַּאֲשֶׁר־שָׂ֤ם אָבִי֙ בְּשֹׁ֣מְר֔וֹן וַאֲנִ֖י בַּבְּרִ֣ית אֲשַׁלְּחֶ֑ךָּ וַיִּכְרָת־ל֥וֹ בְרִ֖ית וַֽיְשַׁלְּחֵֽהוּ׃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וְאִ֨ישׁ אֶחָ֜ד מִבְּנֵ֣י הַנְּבִיאִ֗ים אָמַ֧ר אֶל־רֵעֵ֛הוּ בִּדְבַ֥ר יְהוָ֖ה הַכֵּ֣ינִי נָ֑א וַיְמָאֵ֥ן הָאִ֖ישׁ לְהַכֹּתֽוֹ׃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וַיֹּ֣אמֶר ל֗וֹ יַ֚עַן אֲשֶׁ֤ר לֹֽא־שָׁמַ֙עְתָּ֙ בְּק֣וֹל יְהוָ֔ה הִנְּךָ֤ הוֹלֵךְ֙ מֵֽאִתִּ֔י וְהִכְּךָ֖ הָאַרְיֵ֑ה וַיֵּ֙לֶךְ֙ מֵֽאֶצְל֔וֹ וַיִּמְצָאֵ֥הוּ הָאַרְיֵ֖ה וַיַּכֵּֽהוּ׃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וַיִּמְצָא֙ אִ֣ישׁ אַחֵ֔ר וַיֹּ֖אמֶר הַכֵּ֣ינִי נָ֑א וַיַּכֵּ֥הוּ הָאִ֖ישׁ הַכֵּ֥ה וּפָצֹֽעַ׃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וַיֵּ֙לֶךְ֙ הַנָּבִ֔יא וַיַּעֲמֹ֥ד לַמֶּ֖לֶךְ עַל־הַדָּ֑רֶךְ וַיִּתְחַפֵּ֥שׂ בָּאֲפֵ֖ר עַל־עֵינָֽיו׃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וַיְהִ֤י הַמֶּ֙לֶךְ֙ עֹבֵ֔ר וְה֖וּא צָעַ֣ק אֶל־הַמֶּ֑לֶךְ וַיֹּ֜אמֶר עַבְדְּךָ֣ ׀ יָצָ֣א בְקֶֽרֶב־הַמִּלְחָמָ֗ה וְהִנֵּֽה־אִ֨ישׁ סָ֜ר וַיָּבֵ֧א אֵלַ֣י אִ֗ישׁ וַיֹּ֙אמֶר֙ שְׁמֹר֙ אֶת־הָאִ֣ישׁ הַזֶּ֔ה אִם־הִפָּקֵד֙ יִפָּקֵ֔ד וְהָיְתָ֤ה נַפְשְׁךָ֙ תַּ֣חַת נַפְשׁ֔וֹ א֥וֹ כִכַּר־כֶּ֖סֶף תִּשְׁקֽוֹל׃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וַיְהִ֣י עַבְדְּךָ֗ עֹשֵׂ֥ה הֵ֛נָּה וָהֵ֖נָּה וְה֣וּא אֵינֶ֑נּוּ וַיֹּ֨אמֶר אֵלָ֧יו מֶֽלֶךְ־יִשְׂרָאֵ֛ל כֵּ֥ן מִשְׁפָּטֶ֖ךָ אַתָּ֥ה חָרָֽצְתָּ׃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וַיְמַהֵ֕ר וַיָּ֙סַר֙ אֶת־הָ֣אֲפֵ֔ר מעל עֵינָ֑יו וַיַּכֵּ֤ר אֹתוֹ֙ מֶ֣לֶךְ יִשְׂרָאֵ֔ל כִּ֥י מֵֽהַנְּבִאִ֖ים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וַיֹּ֣אמֶר אֵלָ֗יו כֹּ֚ה אָמַ֣ר יְהוָ֔ה יַ֛עַן שִׁלַּ֥חְתָּ אֶת־אִישׁ־חֶרְמִ֖י מִיָּ֑ד וְהָיְתָ֤ה נַפְשְׁךָ֙ תַּ֣חַת נַפְשׁ֔וֹ וְעַמְּךָ֖ תַּ֥חַת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וַיֵּ֧לֶךְ מֶֽלֶךְ־יִשְׂרָאֵ֛ל עַל־בֵּית֖וֹ סַ֣ר וְזָעֵ֑ף וַיָּבֹ֖א שֹׁמְרֽוֹנָה׃ פ</w:t>
      </w:r>
    </w:p>
    <w:p>
      <w:pPr>
        <w:pStyle w:val="Heading2"/>
        <w:bidi/>
      </w:pPr>
      <w:r>
        <w:rPr>
          <w:rtl/>
          <w:cs/>
          <w:lang w:val="he_IL" w:bidi="he_IL"/>
        </w:rPr>
        <w:t>1 Kings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אַחַר֙ הַדְּבָרִ֣ים הָאֵ֔לֶּה כֶּ֧רֶם הָיָ֛ה לְנָב֥וֹת הַיִּזְרְעֵאלִ֖י אֲשֶׁ֣ר בְּיִזְרְעֶ֑אל אֵ֚צֶל הֵיכַ֣ל אַחְאָ֔ב מֶ֖לֶךְ 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וַיְדַבֵּ֣ר אַחְאָ֣ב אֶל־נָב֣וֹת ׀ לֵאמֹר֩ ׀ תְּנָה־לִּ֨י אֶֽת־כַּרְמְךָ֜ וִֽיהִי־לִ֣י לְגַן־יָרָ֗ק כִּ֣י ה֤וּא קָרוֹב֙ אֵ֣צֶל בֵּיתִ֔י וְאֶתְּנָ֤ה לְךָ֙ תַּחְתָּ֔יו כֶּ֖רֶם ט֣וֹב מִמֶּ֑נּוּ אִ֚ם ט֣וֹב בְּעֵינֶ֔יךָ אֶתְּנָה־לְךָ֥ כֶ֖סֶף מְחִ֥יר 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וַיֹּ֥אמֶר נָב֖וֹת אֶל־אַחְאָ֑ב חָלִ֤ילָה לִּי֙ מֵֽיהוָ֔ה מִתִּתִּ֛י אֶת־נַחֲלַ֥ת אֲבֹתַ֖י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וַיָּבֹא֩ אַחְאָ֨ב אֶל־בֵּית֜וֹ סַ֣ר וְזָעֵ֗ף עַל־הַדָּבָר֙ אֲשֶׁר־דִּבֶּ֣ר אֵלָ֗יו נָבוֹת֙ הַיִּזְרְעֵאלִ֔י וַיֹּ֕אמֶר לֹֽא־אֶתֵּ֥ן לְךָ֖ אֶת־נַחֲלַ֣ת אֲבוֹתָ֑י וַיִּשְׁכַּב֙ עַל־מִטָּת֔וֹ וַיַּסֵּ֥ב אֶת־פָּנָ֖יו וְלֹֽא־אָ֥כַל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וַתָּבֹ֥א אֵלָ֖יו אִיזֶ֣בֶל אִשְׁתּ֑וֹ וַתְּדַבֵּ֣ר אֵלָ֗יו מַה־זֶּה֙ רוּחֲךָ֣ סָרָ֔ה וְאֵינְךָ֖ אֹכֵ֥ל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וַיְדַבֵּ֣ר אֵלֶ֗יהָ כִּֽי־אֲ֠דַבֵּר אֶל־נָב֨וֹת הַיִּזְרְעֵאלִ֜י וָאֹ֣מַר ל֗וֹ תְּנָה־לִּ֤י אֶֽת־כַּרְמְךָ֙ בְּכֶ֔סֶף א֚וֹ אִם־חָפֵ֣ץ אַתָּ֔ה אֶתְּנָה־לְךָ֥ כֶ֖רֶם תַּחְתָּ֑יו וַיֹּ֕אמֶר לֹֽא־אֶתֵּ֥ן לְךָ֖ אֶת־כַּרְמִֽי׃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וַתֹּ֤אמֶר אֵלָיו֙ אִיזֶ֣בֶל אִשְׁתּ֔וֹ אַתָּ֕ה עַתָּ֛ה תַּעֲשֶׂ֥ה מְלוּכָ֖ה עַל־יִשְׂרָאֵ֑ל ק֤וּם אֱכָל־לֶ֙חֶם֙ וְיִטַ֣ב לִבֶּ֔ךָ אֲנִי֙ אֶתֵּ֣ן לְךָ֔ אֶת־כֶּ֖רֶם נָב֥וֹת הַיִּזְרְעֵאלִֽי׃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וַתִּכְתֹּ֤ב סְפָרִים֙ בְּשֵׁ֣ם אַחְאָ֔ב וַתַּחְתֹּ֖ם בְּחֹתָמ֑וֹ וַתִּשְׁלַ֣ח הספרים אֶל־הַזְקֵנִ֤ים וְאֶל־הַֽחֹרִים֙ אֲשֶׁ֣ר בְּעִיר֔וֹ הַיֹּשְׁבִ֖ים אֶת־נָבֽוֹת׃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וַתִּכְתֹּ֥ב בַּסְּפָרִ֖ים לֵאמֹ֑ר קִֽרְאוּ־צ֔וֹם וְהוֹשִׁ֥יבוּ אֶת־נָב֖וֹת בְּרֹ֥אשׁ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וְ֠הוֹשִׁיבוּ שְׁנַ֨יִם אֲנָשִׁ֥ים בְּנֵֽי־בְלִיַּעַל֮ נֶגְדּוֹ֒ וִיעִדֻ֣הוּ לֵאמֹ֔ר בֵּרַ֥כְתָּ אֱלֹהִ֖ים וָמֶ֑לֶךְ וְהוֹצִיאֻ֥הוּ וְסִקְלֻ֖הוּ וְיָמֹֽת׃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וַיַּעֲשׂוּ֩ אַנְשֵׁ֨י עִיר֜וֹ הַזְּקֵנִ֣ים וְהַחֹרִ֗ים אֲשֶׁ֤ר הַיֹּֽשְׁבִים֙ בְּעִיר֔וֹ כַּאֲשֶׁ֛ר שָׁלְחָ֥ה אֲלֵיהֶ֖ם אִיזָ֑בֶל כַּאֲשֶׁ֤ר כָּתוּב֙ בַּסְּפָרִ֔ים אֲשֶׁ֥ר שָׁלְחָ֖ה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קָרְא֖וּ צ֑וֹם וְהֹשִׁ֥יבוּ אֶת־נָב֖וֹת בְּרֹ֥אשׁ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וַ֠יָּבֹאוּ שְׁנֵ֨י הָאֲנָשִׁ֥ים בְּנֵֽי־בְלִיַּעַל֮ וַיֵּשְׁב֣וּ נֶגְדּוֹ֒ וַיְעִדֻהוּ֩ אַנְשֵׁ֨י הַבְּלִיַּ֜עַל אֶת־נָב֗וֹת נֶ֤גֶד הָעָם֙ לֵאמֹ֔ר בֵּרַ֥ךְ נָב֛וֹת אֱלֹהִ֖ים וָמֶ֑לֶךְ וַיֹּצִאֻ֙הוּ֙ מִח֣וּץ לָעִ֔יר וַיִּסְקְלֻ֥הוּ בָאֲבָנִ֖ים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וַֽיִּשְׁלְח֖וּ אֶל־אִיזֶ֣בֶל לֵאמֹ֑ר סֻקַּ֥ל נָב֖וֹת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וַֽיְהִי֙ כִּשְׁמֹ֣עַ אִיזֶ֔בֶל כִּֽי־סֻקַּ֥ל נָב֖וֹת וַיָּמֹ֑ת וַתֹּ֨אמֶר אִיזֶ֜בֶל אֶל־אַחְאָ֗ב ק֣וּם רֵ֞שׁ אֶת־כֶּ֣רֶם ׀ נָב֣וֹת הַיִּזְרְעֵאלִ֗י אֲשֶׁ֤ר מֵאֵן֙ לָתֶת־לְךָ֣ בְכֶ֔סֶף כִּ֣י אֵ֥ין נָב֛וֹת חַ֖י כִּי־מֵֽת׃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וַיְהִ֛י כִּשְׁמֹ֥עַ אַחְאָ֖ב כִּ֣י מֵ֣ת נָב֑וֹת וַיָּ֣קָם אַחְאָ֗ב לָרֶ֛דֶת אֶל־כֶּ֛רֶם נָב֥וֹת הַיִּזְרְעֵאלִ֖י לְרִשְׁתּֽוֹ׃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וַיְהִי֙ דְּבַר־יְהוָ֔ה אֶל־אֵלִיָּ֥הוּ הַתִּשְׁבִּ֖י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ק֣וּם רֵ֗ד לִקְרַ֛את אַחְאָ֥ב מֶֽלֶךְ־יִשְׂרָאֵ֖ל אֲשֶׁ֣ר בְּשֹׁמְר֑וֹן הִנֵּה֙ בְּכֶ֣רֶם נָב֔וֹת אֲשֶׁר־יָ֥רַד שָׁ֖ם לְרִשְׁתּֽוֹ׃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וְדִבַּרְתָּ֨ אֵלָ֜יו לֵאמֹ֗ר כֹּ֚ה אָמַ֣ר יְהוָ֔ה הֲרָצַ֖חְתָּ וְגַם־יָרָ֑שְׁתָּ וְדִבַּרְתָּ֨ אֵלָ֜יו לֵאמֹ֗ר כֹּ֚ה אָמַ֣ר יְהוָ֔ה בִּמְק֗וֹם אֲשֶׁ֨ר לָקְק֤וּ הַכְּלָבִים֙ אֶת־דַּ֣ם נָב֔וֹת יָלֹ֧קּוּ הַכְּלָבִ֛ים אֶת־דָּמְךָ֖ גַּם־אָֽתָּה׃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וַיֹּ֤אמֶר אַחְאָב֙ אֶל־אֵ֣לִיָּ֔הוּ הַֽמְצָאתַ֖נִי אֹיְבִ֑י וַיֹּ֣אמֶר מָצָ֔אתִי יַ֚עַן הִתְמַכֶּרְךָ֔ לַעֲשׂ֥וֹת הָרַ֖ע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הִנְנִ֨י מבי אֵלֶ֙יךָ֙ רָעָ֔ה וּבִעַרְתִּ֖י אַחֲרֶ֑יךָ וְהִכְרַתִּ֤י לְאַחְאָב֙ מַשְׁתִּ֣ין בְּקִ֔יר וְעָצ֥וּר וְעָז֖וּב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וְנָתַתִּ֣י אֶת־בֵּיתְךָ֗ כְּבֵית֙ יָרָבְעָ֣ם בֶּן־נְבָ֔ט וּכְבֵ֖ית בַּעְשָׁ֣א בֶן־אֲחִיָּ֑ה אֶל־הַכַּ֙עַס֙ אֲשֶׁ֣ר הִכְעַ֔סְתָּ וַֽתַּחֲטִ֖א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וְגַ֨ם־לְאִיזֶ֔בֶל דִּבֶּ֥ר יְהוָ֖ה לֵאמֹ֑ר הַכְּלָבִ֛ים יֹאכְל֥וּ אֶת־אִיזֶ֖בֶל בְּחֵ֥ל 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הַמֵּ֤ת לְאַחְאָב֙ בָּעִ֔יר יֹאכְל֖וּ הַכְּלָבִ֑ים וְהַמֵּת֙ בַּשָּׂדֶ֔ה יֹאכְל֖וּ ע֥וֹף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רַ֚ק לֹֽא־הָיָ֣ה כְאַחְאָ֔ב אֲשֶׁ֣ר הִתְמַכֵּ֔ר לַעֲשׂ֥וֹת הָרַ֖ע בְּעֵינֵ֣י יְהוָ֑ה אֲשֶׁר־הֵסַ֥תָּה אֹת֖וֹ אִיזֶ֥בֶל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וַיַּתְעֵ֣ב מְאֹ֔ד לָלֶ֖כֶת אַחֲרֵ֣י הַגִּלֻּלִ֑ים כְּכֹל֙ אֲשֶׁ֣ר עָשׂ֣וּ הָאֱמֹרִ֔י אֲשֶׁר֙ הוֹרִ֣ישׁ יְהוָ֔ה מִפְּנֵ֖י בְּנֵ֥י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וַיְהִי֩ כִשְׁמֹ֨עַ אַחְאָ֜ב אֶת־הַדְּבָרִ֤ים הָאֵ֙לֶּה֙ וַיִּקְרַ֣ע בְּגָדָ֔יו וַיָּֽשֶׂם־שַׂ֥ק עַל־בְּשָׂר֖וֹ וַיָּצ֑וֹם וַיִּשְׁכַּ֣ב בַּשָּׂ֔ק וַיְהַלֵּ֖ךְ אַֽט׃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וַֽיְהִי֙ דְּבַר־יְהוָ֔ה אֶל־אֵלִיָּ֥הוּ הַתִּשְׁבִּ֖י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הֲֽרָאִ֔יתָ כִּֽי־נִכְנַ֥ע אַחְאָ֖ב מִלְּפָנָ֑י יַ֜עַן כִּֽי־נִכְנַ֣ע מִפָּנַ֗י לֹֽא־אבי הָֽרָעָה֙ בְּיָמָ֔יו בִּימֵ֣י בְנ֔וֹ אָבִ֥יא הָרָעָ֖ה עַל־בֵּיתֽוֹ׃</w:t>
      </w:r>
    </w:p>
    <w:p>
      <w:pPr>
        <w:pStyle w:val="Heading2"/>
        <w:bidi/>
      </w:pPr>
      <w:r>
        <w:rPr>
          <w:rtl/>
          <w:cs/>
          <w:lang w:val="he_IL" w:bidi="he_IL"/>
        </w:rPr>
        <w:t>1 Kings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וַיֵּשְׁב֖וּ שָׁלֹ֣שׁ שָׁנִ֑ים אֵ֚ין מִלְחָמָ֔ה בֵּ֥ין אֲרָ֖ם וּבֵ֥ין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וַיְהִ֖י בַּשָּׁנָ֣ה הַשְּׁלִישִׁ֑ית וַיֵּ֛רֶד יְהוֹשָׁפָ֥ט מֶֽלֶךְ־יְהוּדָ֖ה אֶל־מֶ֥לֶךְ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מֶֽלֶךְ־יִשְׂרָאֵל֙ אֶל־עֲבָדָ֔יו הַיְדַעְתֶּ֕ם כִּֽי־לָ֖נוּ רָמֹ֣ת גִּלְעָ֑ד וַאֲנַ֣חְנוּ מַחְשִׁ֔ים מִקַּ֣חַת אֹתָ֔הּ מִיַּ֖ד מֶ֥לֶךְ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וַיֹּ֙אמֶר֙ אֶל־יְה֣וֹשָׁפָ֔ט הֲתֵלֵ֥ךְ אִתִּ֛י לַמִּלְחָמָ֖ה רָמֹ֣ת גִּלְעָ֑ד וַיֹּ֤אמֶר יְהֽוֹשָׁפָט֙ אֶל־מֶ֣לֶךְ יִשְׂרָאֵ֔ל כָּמ֧וֹנִי כָמ֛וֹךָ כְּעַמִּ֥י כְעַמֶּ֖ךָ כְּסוּסַ֥י כְּסוּסֶֽיךָ׃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וַיֹּ֥אמֶר יְהוֹשָׁפָ֖ט אֶל־מֶ֣לֶךְ יִשְׂרָאֵ֑ל דְּרָשׁ־נָ֥א כַיּ֖וֹם אֶת־דְּבַ֥ר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וַיִּקְבֹּ֨ץ מֶֽלֶךְ־יִשְׂרָאֵ֥ל אֶֽת־הַנְּבִיאִים֮ כְּאַרְבַּ֣ע מֵא֣וֹת אִישׁ֒ וַיֹּ֣אמֶר אֲלֵהֶ֗ם הַאֵלֵ֞ךְ עַל־רָמֹ֥ת גִּלְעָ֛ד לַמִּלְחָמָ֖ה אִם־אֶחְדָּ֑ל וַיֹּאמְר֣וּ עֲלֵ֔ה וְיִתֵּ֥ן אֲדֹנָ֖י בְּיַ֥ד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וַיֹּ֙אמֶר֙ יְה֣וֹשָׁפָ֔ט הַאֵ֨ין פֹּ֥ה נָבִ֛יא לַיהוָ֖ה ע֑וֹד וְנִדְרְשָׁ֖ה מֵאוֹתֽוֹ׃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מֶֽלֶךְ־יִשְׂרָאֵ֣ל ׀ אֶֽל־יְהוֹשָׁפָ֡ט ע֣וֹד אִישׁ־אֶחָ֡ד לִדְרֹשׁ֩ אֶת־יְהוָ֨ה מֵאֹת֜וֹ וַאֲנִ֣י שְׂנֵאתִ֗יו כִּ֠י לֹֽא־יִתְנַבֵּ֨א עָלַ֥י טוֹב֙ כִּ֣י אִם־רָ֔ע מִיכָ֖יְהוּ בֶּן־יִמְלָ֑ה וַיֹּ֙אמֶר֙ יְה֣וֹשָׁפָ֔ט אַל־יֹאמַ֥ר הַמֶּ֖לֶךְ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וַיִּקְרָא֙ מֶ֣לֶךְ יִשְׂרָאֵ֔ל אֶל־סָרִ֖יס אֶחָ֑ד וַיֹּ֕אמֶר מַהֲרָ֖ה מִיכָ֥יְהוּ בֶן־יִמְלָֽה׃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וּמֶ֣לֶךְ יִשְׂרָאֵ֡ל וִֽיהוֹשָׁפָ֣ט מֶֽלֶךְ־יְהוּדָ֡ה יֹשְׁבִים֩ אִ֨ישׁ עַל־כִּסְא֜וֹ מְלֻבָּשִׁ֤ים בְּגָדִים֙ בְּגֹ֔רֶן פֶּ֖תַח שַׁ֣עַר שֹׁמְר֑וֹן וְכָ֨ל־הַנְּבִיאִ֔ים מִֽתְנַבְּאִ֖ים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וַיַּ֥עַשׂ ל֛וֹ צִדְקִיָּ֥ה בֶֽן־כְּנַעֲנָ֖ה קַרְנֵ֣י בַרְזֶ֑ל וַיֹּ֙אמֶר֙ כֹּֽה־אָמַ֣ר יְהוָ֔ה בְּאֵ֛לֶּה תְּנַגַּ֥ח אֶת־אֲרָ֖ם עַד־כַּלֹּתָֽם׃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וְכָל־הַנְּבִאִ֔ים נִבְּאִ֥ים כֵּ֖ן לֵאמֹ֑ר עֲלֵ֞ה רָמֹ֤ת גִּלְעָד֙ וְהַצְלַ֔ח וְנָתַ֥ן יְהוָ֖ה בְּיַ֥ד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וְהַמַּלְאָ֞ךְ אֲשֶׁר־הָלַ֣ךְ ׀ לִקְרֹ֣א מִיכָ֗יְהוּ דִּבֶּ֤ר אֵלָיו֙ לֵאמֹ֔ר הִנֵּה־נָ֞א דִּבְרֵ֧י הַנְּבִיאִ֛ים פֶּֽה־אֶחָ֥ד ט֖וֹב אֶל־הַמֶּ֑לֶךְ יְהִֽי־נָ֣א דבריך כִּדְבַ֛ר אַחַ֥ד מֵהֶ֖ם וְדִבַּ֥רְתָּ טּֽוֹב׃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וַיֹּ֖אמֶר מִיכָ֑יְהוּ חַי־יְהוָ֕ה כִּ֠י אֶת־אֲשֶׁ֨ר יֹאמַ֧ר יְהוָ֛ה אֵלַ֖י אֹת֥וֹ אֲדַבֵּֽר׃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וַיָּבוֹא֮ אֶל־הַמֶּלֶךְ֒ וַיֹּ֨אמֶר הַמֶּ֜לֶךְ אֵלָ֗יו מִיכָ֙יְהוּ֙ הֲנֵלֵ֞ךְ אֶל־רָמֹ֥ת גִּלְעָ֛ד לַמִּלְחָמָ֖ה אִם־נֶחְדָּ֑ל וַיֹּ֤אמֶר אֵלָיו֙ עֲלֵ֣ה וְהַצְלַ֔ח וְנָתַ֥ן יְהוָ֖ה בְּיַ֥ד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אֵלָיו֙ הַמֶּ֔לֶךְ עַד־כַּמֶּ֥ה פְעָמִ֖ים אֲנִ֣י מַשְׁבִּעֶ֑ךָ אֲ֠שֶׁר לֹֽא־תְדַבֵּ֥ר אֵלַ֛י רַק־אֱמֶ֖ת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וַיֹּ֗אמֶר רָאִ֤יתִי אֶת־כָּל־יִשְׂרָאֵל֙ נְפֹצִ֣ים אֶל־הֶהָרִ֔ים כַּצֹּ֕אן אֲשֶׁ֥ר אֵין־לָהֶ֖ם רֹעֶ֑ה וַיֹּ֤אמֶר יְהוָה֙ לֹֽא־אֲדֹנִ֣ים לָאֵ֔לֶּה יָשׁ֥וּבוּ אִישׁ־לְבֵית֖וֹ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וַיֹּ֥אמֶר מֶֽלֶךְ־יִשְׂרָאֵ֖ל אֶל־יְהוֹשָׁפָ֑ט הֲלוֹא֙ אָמַ֣רְתִּי אֵלֶ֔יךָ לֽוֹא־יִתְנַבֵּ֥א עָלַ֛י ט֖וֹב כִּ֥י אִם־רָֽע׃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וַיֹּ֕אמֶר לָכֵ֖ן שְׁמַ֣ע דְּבַר־יְהוָ֑ה רָאִ֤יתִי אֶת־יְהוָה֙ יֹשֵׁ֣ב עַל־כִּסְא֔וֹ וְכָל־צְבָ֤א הַשָּׁמַ֙יִם֙ עֹמֵ֣ד עָלָ֔יו מִימִינ֖וֹ וּמִשְּׂמֹאלֽוֹ׃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יְהוָ֗ה מִ֤י יְפַתֶּה֙ אֶת־אַחְאָ֔ב וְיַ֕עַל וְיִפֹּ֖ל בְּרָמֹ֣ת גִּלְעָ֑ד וַיֹּ֤אמֶר זֶה֙ בְּכֹ֔ה וְזֶ֥ה אֹמֵ֖ר בְּכֹֽה׃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וַיֵּצֵ֣א הָר֗וּחַ וַֽיַּעֲמֹד֙ לִפְנֵ֣י יְהוָ֔ה וַיֹּ֖אמֶר אֲנִ֣י אֲפַתֶּ֑נּוּ וַיֹּ֧אמֶר יְהוָ֛ה אֵלָ֖יו בַּמָּֽה׃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וַיֹּ֗אמֶר אֵצֵא֙ וְהָיִ֙יתִי֙ ר֣וּחַ שֶׁ֔קֶר בְּפִ֖י כָּל־נְבִיאָ֑יו וַיֹּ֗אמֶר תְּפַתֶּה֙ וְגַם־תּוּכָ֔ל צֵ֖א וַעֲשֵׂה־כֵֽן׃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וְעַתָּ֗ה הִנֵּ֨ה נָתַ֤ן יְהוָה֙ ר֣וּחַ שֶׁ֔קֶר בְּפִ֖י כָּל־נְבִיאֶ֣יךָ אֵ֑לֶּה וַֽיהוָ֔ה דִּבֶּ֥ר עָלֶ֖יךָ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וַיִּגַּשׁ֙ צִדְקִיָּ֣הוּ בֶֽן־כְּנַעֲנָ֔ה וַיַּכֶּ֥ה אֶת־מִיכָ֖יְהוּ עַל־הַלֶּ֑חִי וַיֹּ֕אמֶר אֵי־זֶ֨ה עָבַ֧ר רֽוּחַ־יְהוָ֛ה מֵאִתִּ֖י לְדַבֵּ֥ר אוֹתָֽךְ׃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וַיֹּ֣אמֶר מִיכָ֔יְהוּ הִנְּךָ֥ רֹאֶ֖ה בַּיּ֣וֹם הַה֑וּא אֲשֶׁ֥ר תָּבֹ֛א חֶ֥דֶר בְּחֶ֖דֶר לְהֵחָבֵֽה׃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וַיֹּ֙אמֶר֙ מֶ֣לֶךְ יִשְׂרָאֵ֔ל קַ֚ח אֶת־מִיכָ֔יְהוּ וַהֲשִׁיבֵ֖הוּ אֶל־אָמֹ֣ן שַׂר־הָעִ֑יר וְאֶל־יוֹאָ֖שׁ בֶּן־הַמֶּֽלֶךְ׃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וְאָמַרְתָּ֗ כֹּ֚ה אָמַ֣ר הַמֶּ֔לֶךְ שִׂ֥ימוּ אֶת־זֶ֖ה בֵּ֣ית הַכֶּ֑לֶא וְהַאֲכִילֻ֨הוּ לֶ֤חֶם לַ֙חַץ֙ וּמַ֣יִם לַ֔חַץ עַ֖ד בֹּאִ֥י 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וַיֹּ֣אמֶר מִיכָ֔יְהוּ אִם־שׁ֤וֹב תָּשׁוּב֙ בְּשָׁל֔וֹם לֹֽא־דִבֶּ֥ר יְהוָ֖ה בִּ֑י וַיֹּ֕אמֶר שִׁמְע֖וּ עַמִּ֥ים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וַיַּ֧עַל מֶֽלֶךְ־יִשְׂרָאֵ֛ל וְיהוֹשָׁפָ֥ט מֶֽלֶךְ־יְהוּדָ֖ה רָמֹ֥ת 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וַיֹּאמֶר֩ מֶ֨לֶךְ יִשְׂרָאֵ֜ל אֶל־יְהוֹשָׁפָ֗ט הִתְחַפֵּשׂ֙ וָבֹ֣א בַמִּלְחָמָ֔ה וְאַתָּ֖ה לְבַ֣שׁ בְּגָדֶ֑יךָ וַיִּתְחַפֵּשׂ֙ מֶ֣לֶךְ יִשְׂרָאֵ֔ל וַיָּב֖וֹא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וּמֶ֣לֶךְ אֲרָ֡ם צִוָּ֣ה אֶת־שָׂרֵי֩ הָרֶ֨כֶב אֲשֶׁר־ל֜וֹ שְׁלֹשִׁ֤ים וּשְׁנַ֙יִם֙ לֵאמֹ֔ר לֹ֚א תִּלָּ֣חֲמ֔וּ אֶת־קָטֹ֖ן וְאֶת־גָּד֑וֹל כִּ֛י אִֽם־אֶת־מֶ֥לֶךְ יִשְׂרָאֵ֖ל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וַיְהִ֡י כִּרְאוֹת֩ שָׂרֵ֨י הָרֶ֜כֶב אֶת־יְהוֹשָׁפָ֗ט וְהֵ֤מָּה אָֽמְרוּ֙ אַ֣ךְ מֶֽלֶךְ־יִשְׂרָאֵ֣ל ה֔וּא וַיָּסֻ֥רוּ עָלָ֖יו לְהִלָּחֵ֑ם וַיִּזְעַ֖ק יְהוֹשָׁפָֽט׃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וַיְהִ֗י כִּרְאוֹת֙ שָׂרֵ֣י הָרֶ֔כֶב כִּֽי־לֹא־מֶ֥לֶךְ יִשְׂרָאֵ֖ל ה֑וּא וַיָּשׁ֖וּבוּ מֵאַחֲרָֽיו׃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וְאִ֗ישׁ מָשַׁ֤ךְ בַּקֶּ֙שֶׁת֙ לְתֻמּ֔וֹ וַיַּכֶּה֙ אֶת־מֶ֣לֶךְ יִשְׂרָאֵ֔ל בֵּ֥ין הַדְּבָקִ֖ים וּבֵ֣ין הַשִּׁרְיָ֑ן וַיֹּ֣אמֶר לְרַכָּב֗וֹ הֲפֹ֥ךְ יָדְךָ֛ וְהוֹצִיאֵ֥נִי מִן־הַֽמַּחֲנֶ֖ה כִּ֥י הָחֳלֵֽיתִי׃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וַתַּעֲלֶ֤ה הַמִּלְחָמָה֙ בַּיּ֣וֹם הַה֔וּא וְהַמֶּ֗לֶךְ הָיָ֧ה מָעֳמָ֛ד בַּמֶּרְכָּבָ֖ה נֹ֣כַח אֲרָ֑ם וַיָּ֣מָת בָּעֶ֔רֶב וַיִּ֥צֶק דַּֽם־הַמַּכָּ֖ה אֶל־חֵ֥יק הָרָֽכֶב׃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וַיַּעֲבֹ֤ר הָרִנָּה֙ בַּֽמַּחֲנֶ֔ה כְּבֹ֥א הַשֶּׁ֖מֶשׁ לֵאמֹ֑ר אִ֥ישׁ אֶל־עִיר֖וֹ וְאִ֥ישׁ אֶל־אַרְצֽוֹ׃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וַיָּ֣מָת הַמֶּ֔לֶךְ וַיָּב֖וֹא שֹׁמְר֑וֹן וַיִּקְבְּר֥וּ אֶת־הַמֶּ֖לֶךְ בְּשֹׁמְרֽוֹן׃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וַיִּשְׁטֹ֨ף אֶת־הָרֶ֜כֶב עַ֣ל ׀ בְּרֵכַ֣ת שֹׁמְר֗וֹן וַיָּלֹ֤קּוּ הַכְּלָבִים֙ אֶת־דָּמ֔וֹ וְהַזֹּנ֖וֹת רָחָ֑צוּ כִּדְבַ֥ר יְהוָ֖ה אֲשֶׁ֥ר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וְיֶתֶר֩ דִּבְרֵ֨י אַחְאָ֜ב וְכָל־אֲשֶׁ֣ר עָשָׂ֗ה וּבֵ֤ית הַשֵּׁן֙ אֲשֶׁ֣ר בָּנָ֔ה וְכָל־הֶעָרִ֖ים אֲשֶׁ֣ר בָּנָ֑ה הֲלֽוֹא־הֵ֣ם כְּתוּבִ֗ים עַל־סֵ֛פֶר דִּבְרֵ֥י הַיָּמִ֖ים לְמַלְכֵ֥י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וַיִּשְׁכַּ֥ב אַחְאָ֖ב עִם־אֲבֹתָ֑יו וַיִּמְלֹ֛ךְ אֲחַזְיָ֥הוּ בְנ֖וֹ תַּחְתָּֽיו׃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וִיהֽוֹשָׁפָט֙ בֶּן־אָסָ֔א מָלַ֖ךְ עַל־יְהוּדָ֑ה בִּשְׁנַ֣ת אַרְבַּ֔ע לְאַחְאָ֖ב מֶ֥לֶךְ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יְהוֹשָׁפָ֗ט בֶּן־שְׁלֹשִׁ֨ים וְחָמֵ֤שׁ שָׁנָה֙ בְּמָלְכ֔וֹ וְעֶשְׂרִ֤ים וְחָמֵשׁ֙ שָׁנָ֔ה מָלַ֖ךְ בִּירוּשָׁלִָ֑ם וְשֵׁ֣ם אִמּ֔וֹ עֲזוּבָ֖ה בַּת־שִׁלְחִֽי׃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וַיֵּ֗לֶךְ בְּכָל־דֶּ֛רֶךְ אָסָ֥א אָבִ֖יו לֹא־סָ֣ר מִמֶּ֑נּוּ לַעֲשׂ֥וֹת הַיָּשָׁ֖ר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אַ֥ךְ הַבָּמ֖וֹת לֹֽא־סָ֑רוּ ע֥וֹד הָעָ֛ם מְזַבְּחִ֥ים וּֽמְקַטְּרִ֖ים בַּבָּמֽוֹת׃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וַיַּשְׁלֵ֥ם יְהוֹשָׁפָ֖ט עִם־מֶ֥לֶךְ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וְיֶ֨תֶר דִּבְרֵ֧י יְהוֹשָׁפָ֛ט וּגְבוּרָת֥וֹ אֲשֶׁר־עָשָׂ֖ה וַאֲשֶׁ֣ר נִלְחָ֑ם הֲלֹֽא־הֵ֣ם כְּתוּבִ֗ים עַל־סֵ֛פֶר דִּבְרֵ֥י הַיָּמִ֖ים לְמַלְכֵ֥י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וְיֶ֙תֶר֙ הַקָּדֵ֔שׁ אֲשֶׁ֣ר נִשְׁאַ֔ר בִּימֵ֖י אָסָ֣א אָבִ֑יו בִּעֵ֖ר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וּמֶ֥לֶךְ אֵ֛ין בֶּאֱד֖וֹם נִצָּ֥ב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יְהוֹשָׁפָ֡ט עשר אֳנִיּ֨וֹת תַּרְשִׁ֜ישׁ לָלֶ֧כֶת אוֹפִ֛ירָה לַזָּהָ֖ב וְלֹ֣א הָלָ֑ךְ כִּֽי־נשברה אֳנִיּ֖וֹת בְּעֶצְי֥וֹן גָּֽבֶר׃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אָ֠ז אָמַ֞ר אֲחַזְיָ֤הוּ בֶן־אַחְאָב֙ אֶל־יְה֣וֹשָׁפָ֔ט יֵלְכ֧וּ עֲבָדַ֛י עִם־עֲבָדֶ֖יךָ בָּאֳנִיּ֑וֹת וְלֹ֥א אָבָ֖ה יְהוֹשָׁפָֽט׃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וַיִּשְׁכַּ֤ב יְהֽוֹשָׁפָט֙ עִם־אֲבֹתָ֔יו וַיִּקָּבֵר֙ עִם־אֲבֹתָ֔יו בְּעִ֖יר דָּוִ֣ד אָבִ֑יו וַיִּמְלֹ֛ךְ יְהוֹרָ֥ם בְּנ֖וֹ תַּחְתָּֽיו׃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אֲחַזְיָ֣הוּ בֶן־אַחְאָ֗ב מָלַ֤ךְ עַל־יִשְׂרָאֵל֙ בְּשֹׁ֣מְר֔וֹן בִּשְׁנַת֙ שְׁבַ֣ע עֶשְׂרֵ֔ה לִיהוֹשָׁפָ֖ט מֶ֣לֶךְ יְהוּדָ֑ה וַיִּמְלֹ֥ךְ עַל־יִשְׂרָאֵ֖ל שְׁנָתָֽיִם׃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וַיַּ֥עַשׂ הָרַ֖ע בְּעֵינֵ֣י יְהוָ֑ה וַיֵּ֗לֶךְ בְּדֶ֤רֶךְ אָבִיו֙ וּבְדֶ֣רֶךְ אִמּ֔וֹ וּבְדֶ֙רֶךְ֙ יָרָבְעָ֣ם בֶּן־נְבָ֔ט אֲשֶׁ֥ר הֶחֱטִ֖יא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וַֽיַּעֲבֹד֙ אֶת־הַבַּ֔עַל וַיִּֽשְׁתַּחֲוֶ֖ה ל֑וֹ וַיַּכְעֵ֗ס אֶת־יְהוָה֙ אֱלֹהֵ֣י יִשְׂרָאֵ֔ל כְּכֹ֥ל אֲשֶׁר־עָשָׂ֖ה אָבִֽיו׃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