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  <w:t>Resource: The Westminster Leningrad Codex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b/>
          <w:rtl/>
          <w:cs/>
          <w:lang w:val="he_IL" w:bidi="he_IL"/>
        </w:rPr>
        <w:t>The Westminster Leningrad Codex</w:t>
      </w:r>
      <w:r>
        <w:rPr>
          <w:rtl/>
          <w:cs/>
          <w:lang w:val="he_IL" w:bidi="he_IL"/>
        </w:rPr>
        <w:t xml:space="preserve"> © 2019 </w:t>
      </w:r>
      <w:hyperlink r:id="rId13">
        <w:r>
          <w:rPr>
            <w:rtl/>
            <w:cs/>
            <w:lang w:val="he_IL" w:bidi="he_IL"/>
          </w:rPr>
          <w:rPr>
            <w:color w:val="0000EE"/>
            <w:u w:val="single"/>
          </w:rPr>
          <w:t>Open Scriptures Hebrew Bible Project</w:t>
        </w:r>
      </w:hyperlink>
      <w:r>
        <w:rPr>
          <w:rtl/>
          <w:cs/>
          <w:lang w:val="he_IL" w:bidi="he_IL"/>
        </w:rPr>
        <w:t xml:space="preserve">, licensed under a </w:t>
      </w:r>
      <w:hyperlink r:id="rId14">
        <w:r>
          <w:rPr>
            <w:rtl/>
            <w:cs/>
            <w:lang w:val="he_IL" w:bidi="he_IL"/>
          </w:rPr>
          <w:rPr>
            <w:color w:val="0000EE"/>
            <w:u w:val="single"/>
          </w:rPr>
          <w:t>Creative Commons Attribution 4.0 International License.</w:t>
        </w:r>
      </w:hyperlink>
      <w:r>
        <w:rPr>
          <w:rtl/>
          <w:cs/>
          <w:lang w:val="he_IL" w:bidi="he_IL"/>
        </w:rPr>
        <w:t>.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pStyle w:val="Heading1"/>
        <w:bidi/>
      </w:pPr>
      <w:r>
        <w:rPr>
          <w:rtl/>
          <w:cs/>
          <w:lang w:val="he_IL" w:bidi="he_IL"/>
        </w:rPr>
        <w:t>The Westminster Leningrad Codex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  <w:t xml:space="preserve"> 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he_IL" w:bidi="he_IL"/>
        </w:rPr>
        <w:t>Haggai 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בִּשְׁנַ֤ת שְׁתַּ֙יִם֙ לְדָרְיָ֣וֶשׁ הַמֶּ֔לֶךְ בַּחֹ֙דֶשׁ֙ הַשִּׁשִּׁ֔י בְּי֥וֹם אֶחָ֖ד לַחֹ֑דֶשׁ הָיָ֨ה דְבַר־יְהוָ֜ה בְּיַד־חַגַּ֣י הַנָּבִ֗יא אֶל־זְרֻבָּבֶ֤ל בֶּן־שְׁאַלְתִּיאֵל֙ פַּחַ֣ת יְהוּדָ֔ה וְאֶל־יְהוֹשֻׁ֧עַ בֶּן־יְהוֹצָדָ֛ק הַכֹּהֵ֥ן הַגָּד֖וֹל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כֹּ֥ה אָמַ֛ר יְהוָ֥ה צְבָא֖וֹת לֵאמֹ֑ר הָעָ֤ם הַזֶּה֙ אָֽמְר֔וּ לֹ֥א עֶת־בֹּ֛א עֶת־בֵּ֥ית יְהוָ֖ה לְהִבָּנֽוֹת׃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וַֽיְהִי֙ דְּבַר־יְהוָ֔ה בְּיַד־חַגַּ֥י הַנָּבִ֖יא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הַעֵ֤ת לָכֶם֙ אַתֶּ֔ם לָשֶׁ֖בֶת בְּבָתֵּיכֶ֣ם סְפוּנִ֑ים וְהַבַּ֥יִת הַזֶּ֖ה חָרֵֽב׃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וְעַתָּ֕ה כֹּ֥ה אָמַ֖ר יְהוָ֣ה צְבָא֑וֹת שִׂ֥ימוּ לְבַבְכֶ֖ם עַל־דַּרְכֵיכֶֽם׃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זְרַעְתֶּ֨ם הַרְבֵּ֜ה וְהָבֵ֣א מְעָ֗ט אָכ֤וֹל וְאֵין־לְשָׂבְעָה֙ שָׁת֣וֹ וְאֵין־לְשָׁכְרָ֔ה לָב֖וֹשׁ וְאֵין־לְחֹ֣ם ל֑וֹ וְהַ֨מִּשְׂתַּכֵּ֔ר מִשְׂתַּכֵּ֖ר אֶל־צְר֥וֹר נָקֽוּב׃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כֹּ֥ה אָמַ֖ר יְהוָ֣ה צְבָא֑וֹת שִׂ֥ימוּ לְבַבְכֶ֖ם עַל־דַּרְכֵיכֶֽם׃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עֲל֥וּ הָהָ֛ר וַהֲבֵאתֶ֥ם עֵ֖ץ וּבְנ֣וּ הַבָּ֑יִת וְאֶרְצֶה־בּ֥וֹ ואכבד אָמַ֥ר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פָּנֹ֤ה אֶל־הַרְבֵּה֙ וְהִנֵּ֣ה לִמְעָ֔ט וַהֲבֵאתֶ֥ם הַבַּ֖יִת וְנָפַ֣חְתִּי ב֑וֹ יַ֣עַן מֶ֗ה נְאֻם֙ יְהוָ֣ה צְבָא֔וֹת יַ֗עַן בֵּיתִי֙ אֲשֶׁר־ה֣וּא חָרֵ֔ב וְאַתֶּ֥ם רָצִ֖ים אִ֥ישׁ לְבֵיתֽוֹ׃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עַל־כֵּ֣ן עֲלֵיכֶ֔ם כָּלְא֥וּ שָמַ֖יִם מִטָּ֑ל וְהָאָ֖רֶץ כָּלְאָ֥ה יְבוּלָֽהּ׃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וָאֶקְרָ֨א חֹ֜רֶב עַל־הָאָ֣רֶץ וְעַל־הֶהָרִ֗ים וְעַל־הַדָּגָן֙ וְעַל־הַתִּיר֣וֹשׁ וְעַל־הַיִּצְהָ֔ר וְעַ֛ל אֲשֶׁ֥ר תּוֹצִ֖יא הָאֲדָמָ֑ה וְעַל־הָֽאָדָם֙ וְעַל־הַבְּהֵמָ֔ה וְעַ֖ל כָּל־יְגִ֥יעַ כַּפָּֽיִם׃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וַיִּשְׁמַ֣ע זְרֻבָּבֶ֣ל ׀ בֶּֽן־שַׁלְתִּיאֵ֡ל וִיהוֹשֻׁ֣עַ בֶּן־יְהוֹצָדָק֩ הַכֹּהֵ֨ן הַגָּד֜וֹל וְכֹ֣ל ׀ שְׁאֵרִ֣ית הָעָ֗ם בְּקוֹל֙ יְהוָ֣ה אֱלֹֽהֵיהֶ֔ם וְעַל־דִּבְרֵי֙ חַגַּ֣י הַנָּבִ֔יא כַּאֲשֶׁ֥ר שְׁלָח֖וֹ יְהוָ֣ה אֱלֹהֵיהֶ֑ם וַיִּֽירְא֥וּ הָעָ֖ם מִפְּנֵ֥י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וַ֠יֹּאמֶר חַגַּ֞י מַלְאַ֧ךְ יְהוָ֛ה בְּמַלְאֲכ֥וּת יְהוָ֖ה לָעָ֣ם לֵאמֹ֑ר אֲנִ֥י אִתְּכֶ֖ם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וַיָּ֣עַר יְהוָ֡ה אֶת־רוּחַ֩ זְרֻבָּבֶ֨ל בֶּן־שַׁלְתִּיאֵ֜ל פַּחַ֣ת יְהוּדָ֗ה וְאֶת־ר֙וּחַ֙ יְהוֹשֻׁ֤עַ בֶּן־יְהוֹצָדָק֙ הַכֹּהֵ֣ן הַגָּד֔וֹל וְֽאֶת־ר֔וּחַ כֹּ֖ל שְׁאֵרִ֣ית הָעָ֑ם וַיָּבֹ֙אוּ֙ וַיַּעֲשׂ֣וּ מְלָאכָ֔ה בְּבֵית־יְהוָ֥ה צְבָא֖וֹת אֱלֹהֵיהֶֽם׃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בְּי֨וֹם עֶשְׂרִ֧ים וְאַרְבָּעָ֛ה לַחֹ֖דֶשׁ בַּשִּׁשִּׁ֑י בִּשְׁנַ֥ת שְׁתַּ֖יִם לְדָרְיָ֥וֶשׁ הַמֶּֽלֶךְ׃</w:t>
      </w:r>
    </w:p>
    <w:p>
      <w:pPr>
        <w:pStyle w:val="Heading2"/>
        <w:bidi/>
      </w:pPr>
      <w:r>
        <w:rPr>
          <w:rtl/>
          <w:cs/>
          <w:lang w:val="he_IL" w:bidi="he_IL"/>
        </w:rPr>
        <w:t>Haggai 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בַּשְּׁבִיעִ֕י בְּעֶשְׂרִ֥ים וְאֶחָ֖ד לַחֹ֑דֶשׁ הָיָה֙ דְּבַר־יְהוָ֔ה בְּיַד־חַגַּ֥י הַנָּבִ֖יא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אֱמָר־נָ֗א אֶל־זְרֻבָּבֶ֤ל בֶּן־שַׁלְתִּיאֵל֙ פַּחַ֣ת יְהוּדָ֔ה וְאֶל־יְהוֹשֻׁ֥עַ בֶּן־יְהוֹצָדָ֖ק הַכֹּהֵ֣ן הַגָּד֑וֹל וְאֶל־שְׁאֵרִ֥ית הָעָ֖ם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מִ֤י בָכֶם֙ הַנִּשְׁאָ֔ר אֲשֶׁ֤ר רָאָה֙ אֶת־הַבַּ֣יִת הַזֶּ֔ה בִּכְבוֹד֖וֹ הָרִאשׁ֑וֹן וּמָ֨ה אַתֶּ֜ם רֹאִ֤ים אֹתוֹ֙ עַ֔תָּה הֲל֥וֹא כָמֹ֛הוּ כְּאַ֖יִן בְּעֵינֵיכֶֽם׃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וְעַתָּ֣ה חֲזַ֣ק זְרֻבָּבֶ֣ל ׀ נְאֻם־יְהוָ֡ה וַחֲזַ֣ק יְהוֹשֻׁ֣עַ בֶּן־יְהוֹצָדָק֩ הַכֹּהֵ֨ן הַגָּד֜וֹל וַחֲזַ֨ק כָּל־עַ֥ם הָאָ֛רֶץ נְאֻם־יְהוָ֖ה וַֽעֲשׂ֑וּ כִּֽי־אֲנִ֣י אִתְּכֶ֔ם נְאֻ֖ם יְהוָ֥ה צְבָאֽוֹת׃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אֶֽת־הַדָּבָ֞ר אֲשֶׁר־כָּרַ֤תִּי אִתְּכֶם֙ בְּצֵאתְכֶ֣ם מִמִּצְרַ֔יִם וְרוּחִ֖י עֹמֶ֣דֶת בְּתוֹכְכֶ֑ם אַל־תִּירָֽאוּ׃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כִּ֣י כֹ֤ה אָמַר֙ יְהוָ֣ה צְבָא֔וֹת ע֥וֹד אַחַ֖ת מְעַ֣ט הִ֑יא וַאֲנִ֗י מַרְעִישׁ֙ אֶת־הַשָּׁמַ֣יִם וְאֶת־הָאָ֔רֶץ וְאֶת־הַיָּ֖ם וְאֶת־הֶחָרָבָֽה׃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וְהִרְעַשְׁתִּי֙ אֶת־כָּל ־הַגּוֹיִ֔ם וּבָ֖אוּ חֶמְדַּ֣ת כָּל־הַגּוֹיִ֑ם וּמִלֵּאתִ֞י אֶת־הַבַּ֤יִת הַזֶּה֙ כָּב֔וֹד אָמַ֖ר יְהוָ֥ה צְבָאֽוֹת׃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לִ֥י הַכֶּ֖סֶף וְלִ֣י הַזָּהָ֑ב נְאֻ֖ם יְהוָ֥ה צְבָאֽוֹת׃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גָּד֣וֹל יִֽהְיֶ֡ה כְּבוֹד֩ הַבַּ֨יִת הַזֶּ֤ה הָאַֽחֲרוֹן֙ מִן־הָ֣רִאשׁ֔וֹן אָמַ֖ר יְהוָ֣ה צְבָא֑וֹת וּבַמָּק֤וֹם הַזֶּה֙ אֶתֵּ֣ן שָׁל֔וֹם נְאֻ֖ם יְהוָ֥ה צְבָאֽוֹת׃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בְּעֶשְׂרִ֤ים וְאַרְבָּעָה֙ לַתְּשִׁיעִ֔י בִּשְׁנַ֥ת שְׁתַּ֖יִם לְדָרְיָ֑וֶשׁ הָיָה֙ דְּבַר־יְהוָ֔ה אֶל־חַגַּ֥י הַנָּבִ֖יא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כֹּ֥ה אָמַ֖ר יְהוָ֣ה צְבָא֑וֹת שְׁאַל־נָ֧א אֶת־הַכֹּהֲנִ֛ים תּוֹרָ֖ה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הֵ֣ן ׀ יִשָּׂא־אִ֨ישׁ בְּשַׂר־קֹ֜דֶשׁ בִּכְנַ֣ף בִּגְד֗וֹ וְנָגַ֣ע בִּ֠כְנָפוֹ אֶל־הַלֶּ֨חֶם וְאֶל־הַנָּזִ֜יד וְאֶל־הַיַּ֧יִן וְאֶל־שֶׁ֛מֶן וְאֶל־כָּל־מַאֲכָ֖ל הֲיִקְדָּ֑שׁ וַיַּעֲנ֧וּ הַכֹּהֲנִ֛ים וַיֹּאמְר֖וּ לֹֽא׃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וַיֹּ֣אמֶר חַגַּ֔י אִם־יִגַּ֧ע טְמֵא־נֶ֛פֶשׁ בְּכָל־אֵ֖לֶּה הֲיִטְמָ֑א וַיַּעֲנ֧וּ הַכֹּהֲנִ֛ים וַיֹּאמְר֖וּ יִטְמָֽא׃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וַיַּ֨עַן חַגַּ֜י וַיֹּ֗אמֶר כֵּ֣ן הָֽעָם־הַ֠זֶּה וְכֵן־הַגּ֨וֹי הַזֶּ֤ה לְפָנַי֙ נְאֻם־יְהוָ֔ה וְכֵ֖ן כָּל־מַעֲשֵׂ֣ה יְדֵיהֶ֑ם וַאֲשֶׁ֥ר יַקְרִ֛יבוּ שָׁ֖ם טָמֵ֥א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וְעַתָּה֙ שִֽׂימוּ־נָ֣א לְבַבְכֶ֔ם מִן־הַיּ֥וֹם הַזֶּ֖ה וָמָ֑עְלָה מִטֶּ֧רֶם שֽׂוּם־אֶ֛בֶן אֶל־אֶ֖בֶן בְּהֵיכַ֥ל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מִֽהְיוֹתָ֥ם בָּא֙ אֶל־עֲרֵמַ֣ת עֶשְׂרִ֔ים וְהָיְתָ֖ה עֲשָׂרָ֑ה בָּ֣א אֶל־הַיֶּ֗קֶב לַחְשֹׂף֙ חֲמִשִּׁ֣ים פּוּרָ֔ה וְהָיְתָ֖ה עֶשְׂרִֽים׃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הִכֵּ֨יתִי אֶתְכֶ֜ם בַּשִּׁדָּפ֤וֹן וּבַיֵּֽרָקוֹן֙ וּבַבָּרָ֔ד אֵ֖ת כָּל־מַעֲשֵׂ֣ה יְדֵיכֶ֑ם וְאֵין־אֶתְכֶ֥ם אֵלַ֖י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שִׂימוּ־נָ֣א לְבַבְכֶ֔ם מִן־הַיּ֥וֹם הַזֶּ֖ה וָמָ֑עְלָה מִיּוֹם֩ עֶשְׂרִ֨ים וְאַרְבָּעָ֜ה לַתְּשִׁיעִ֗י לְמִן־הַיּ֛וֹם אֲשֶׁר־יֻסַּ֥ד הֵֽיכַל־יְהוָ֖ה שִׂ֥ימוּ לְבַבְכֶֽם׃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הַע֤וֹד הַזֶּ֙רַע֙ בַּמְּגוּרָ֔ה וְעַד־הַגֶּ֨פֶן וְהַתְּאֵנָ֧ה וְהָרִמּ֛וֹן וְעֵ֥ץ הַזַּ֖יִת לֹ֣א נָשָׂ֑א מִן־הַיּ֥וֹם הַזֶּ֖ה אֲבָרֵֽךְ׃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וַיְהִ֨י דְבַר־יְהוָ֤ה ׀ שֵׁנִית֙ אֶל־חַגַּ֔י בְּעֶשְׂרִ֧ים וְאַרְבָּעָ֛ה לַחֹ֖דֶשׁ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אֱמֹ֕ר אֶל־זְרֻבָּבֶ֥ל פַּֽחַת־יְהוּדָ֖ה לֵאמֹ֑ר אֲנִ֣י מַרְעִ֔ישׁ אֶת־הַשָּׁמַ֖יִם וְאֶת־הָאָֽרֶץ׃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וְהָֽפַכְתִּי֙ כִּסֵּ֣א מַמְלָכ֔וֹת וְהִ֨שְׁמַדְתִּ֔י חֹ֖זֶק מַמְלְכ֣וֹת הַגּוֹיִ֑ם וְהָפַכְתִּ֤י מֶרְכָּבָה֙ וְרֹ֣כְבֶ֔יהָ וְיָרְד֤וּ סוּסִים֙ וְרֹ֣כְבֵיהֶ֔ם אִ֖ישׁ בְּחֶ֥רֶב אָחִֽיו׃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בַּיּ֣וֹם הַה֣וּא נְאֻם־יְהוָ֣ה צְבָא֡וֹת אֶ֠קָּחֲךָ זְרֻבָּבֶ֨ל בֶּן־שְׁאַלְתִּיאֵ֤ל עַבְדִּי֙ נְאֻם־יְהוָ֔ה וְשַׂמְתִּ֖יךָ כַּֽחוֹתָ֑ם כִּֽי־בְךָ֣ בָחַ֔רְתִּי נְאֻ֖ם יְהוָ֥ה צְבָאֽוֹת׃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e_IL" w:eastAsia="en-US" w:bidi="he_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hb.openscriptures.org/HomeFiles/Oshb.html" TargetMode="External"/><Relationship Id="rId14" Type="http://schemas.openxmlformats.org/officeDocument/2006/relationships/hyperlink" Target="http://creativecommons.org/licenses/by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