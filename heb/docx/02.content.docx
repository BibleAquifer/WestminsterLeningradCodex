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Exodus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וְאֵ֗לֶּה שְׁמוֹת֙ בְּנֵ֣י יִשְׂרָאֵ֔ל הַבָּאִ֖ים מִצְרָ֑יְמָה אֵ֣ת יַעֲקֹ֔ב אִ֥ישׁ וּבֵית֖וֹ בָּֽאוּ׃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רְאוּבֵ֣ן שִׁמְע֔וֹן לֵוִ֖י וִיהוּדָֽה׃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יִשָּׂשכָ֥ר זְבוּלֻ֖ן וּבְנְיָמִֽן׃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דָּ֥ן וְנַפְתָּלִ֖י גָּ֥ד וְאָשֵֽׁר׃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וַֽיְהִ֗י כָּל־נֶ֛פֶשׁ יֹצְאֵ֥י יֶֽרֶךְ־יַעֲקֹ֖ב שִׁבְעִ֣ים נָ֑פֶשׁ וְיוֹסֵ֖ף הָיָ֥ה בְמִצְרָֽיִם׃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וַיָּ֤מָת יוֹסֵף֙ וְכָל־אֶחָ֔יו וְכֹ֖ל הַדּ֥וֹר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וּבְנֵ֣י יִשְׂרָאֵ֗ל פָּר֧וּ וַֽיִּשְׁרְצ֛וּ וַיִּרְבּ֥וּ וַיַּֽעַצְמ֖וּ בִּמְאֹ֣ד מְאֹ֑ד וַתִּמָּלֵ֥א הָאָ֖רֶץ אֹתָֽם׃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וַיָּ֥קָם מֶֽלֶךְ־חָדָ֖שׁ עַל־מִצְרָ֑יִם אֲשֶׁ֥ר לֹֽא־יָדַ֖ע אֶת־יוֹסֵֽף׃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וַיֹּ֖אמֶר אֶל־עַמּ֑וֹ הִנֵּ֗ה עַ֚ם בְּנֵ֣י יִשְׂרָאֵ֔ל רַ֥ב וְעָצ֖וּם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הָ֥בָה נִֽתְחַכְּמָ֖ה ל֑וֹ פֶּן־יִרְבֶּ֗ה וְהָיָ֞ה כִּֽי־תִקְרֶ֤אנָה מִלְחָמָה֙ וְנוֹסַ֤ף גַּם־הוּא֙ עַל־שֹׂ֣נְאֵ֔ינוּ וְנִלְחַם־בָּ֖נוּ וְעָלָ֥ה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וַיָּשִׂ֤ימוּ עָלָיו֙ שָׂרֵ֣י מִסִּ֔ים לְמַ֥עַן עַנֹּת֖וֹ בְּסִבְלֹתָ֑ם וַיִּ֜בֶן עָרֵ֤י מִסְכְּנוֹת֙ לְפַרְעֹ֔ה אֶת־פִּתֹ֖ם וְאֶת־רַעַמְסֵֽס׃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וְכַאֲשֶׁר֙ יְעַנּ֣וּ אֹת֔וֹ כֵּ֥ן יִרְבֶּ֖ה וְכֵ֣ן יִפְרֹ֑ץ וַיָּקֻ֕צוּ מִפְּנֵ֖י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וַיַּעֲבִ֧דוּ מִצְרַ֛יִם אֶת־בְּנֵ֥י יִשְׂרָאֵ֖ל בְּפָֽרֶךְ׃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וַיְמָרְר֨וּ אֶת־חַיֵּיהֶ֜ם בַּעֲבֹדָ֣ה קָשָׁ֗ה בְּחֹ֙מֶר֙ וּבִלְבֵנִ֔ים וּבְכָל־עֲבֹדָ֖ה בַּשָּׂדֶ֑ה אֵ֚ת כָּל־עֲבֹ֣דָתָ֔ם אֲשֶׁר־עָבְד֥וּ בָהֶ֖ם בְּפָֽרֶךְ׃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וַיֹּ֙אמֶר֙ מֶ֣לֶךְ מִצְרַ֔יִם לַֽמְיַלְּדֹ֖ת הָֽעִבְרִיֹּ֑ת אֲשֶׁ֨ר שֵׁ֤ם הָֽאַחַת֙ שִׁפְרָ֔ה וְשֵׁ֥ם הַשֵּׁנִ֖ית פּוּעָֽה׃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וַיֹּ֗אמֶר בְּיַלֶּדְכֶן֙ אֶת־הָֽעִבְרִיּ֔וֹת וּרְאִיתֶ֖ן עַל־הָאָבְנָ֑יִם אִם־בֵּ֥ן הוּא֙ וַהֲמִתֶּ֣ן אֹת֔וֹ וְאִם־בַּ֥ת הִ֖יא וָחָֽיָה׃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וַתִּירֶ֤אןָ הַֽמְיַלְּדֹת֙ אֶת־הָ֣אֱלֹהִ֔ים וְלֹ֣א עָשׂ֔וּ כַּאֲשֶׁ֛ר דִּבֶּ֥ר אֲלֵיהֶ֖ן מֶ֣לֶךְ מִצְרָ֑יִם וַתְּחַיֶּ֖יןָ אֶת־הַיְלָדִֽים׃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וַיִּקְרָ֤א מֶֽלֶךְ־מִצְרַ֙יִם֙ לַֽמְיַלְּדֹ֔ת וַיֹּ֣אמֶר לָהֶ֔ן מַדּ֥וּעַ עֲשִׂיתֶ֖ן הַדָּבָ֣ר הַזֶּ֑ה וַתְּחַיֶּ֖יןָ אֶת־הַיְלָדִֽים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וַתֹּאמַ֤רְןָ הַֽמְיַלְּדֹת֙ אֶל־פַּרְעֹ֔ה כִּ֣י לֹ֧א כַנָּשִׁ֛ים הַמִּצְרִיֹּ֖ת הָֽעִבְרִיֹּ֑ת כִּֽי־חָי֣וֹת הֵ֔נָּה בְּטֶ֨רֶם תָּב֧וֹא אֲלֵהֶ֛ן הַמְיַלֶּ֖דֶת וְיָלָֽדוּ׃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וַיֵּ֥יטֶב אֱלֹהִ֖ים לַֽמְיַלְּדֹ֑ת וַיִּ֧רֶב הָעָ֛ם וַיַּֽעַצְמ֖וּ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וַיְהִ֕י כִּֽי־יָֽרְא֥וּ הַֽמְיַלְּדֹ֖ת אֶת־הָאֱלֹהִ֑ים וַיַּ֥עַשׂ לָהֶ֖ם בָּתִּֽים׃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וַיְצַ֣ו פַּרְעֹ֔ה לְכָל־עַמּ֖וֹ לֵאמֹ֑ר כָּל־הַבֵּ֣ן הַיִּלּ֗וֹד הַיְאֹ֙רָה֙ תַּשְׁלִיכֻ֔הוּ וְכָל־הַבַּ֖ת תְּחַיּֽוּן׃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וַיֵּ֥לֶךְ אִ֖ישׁ מִבֵּ֣ית לֵוִ֑י וַיִּקַּ֖ח אֶת־בַּת־לֵוִֽי׃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וַתַּ֥הַר הָאִשָּׁ֖ה וַתֵּ֣לֶד בֵּ֑ן וַתֵּ֤רֶא אֹתוֹ֙ כִּי־ט֣וֹב ה֔וּא וַֽתִּצְפְּנֵ֖הוּ שְׁלֹשָׁ֥ה יְרָחִֽים׃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וְלֹא־יָכְלָ֣ה עוֹד֮ הַצְּפִינוֹ֒ וַתִּֽקַּֽח־לוֹ֙ תֵּ֣בַת גֹּ֔מֶא וַתַּחְמְרָ֥ה בַחֵמָ֖ר וּבַזָּ֑פֶת וַתָּ֤שֶׂם בָּהּ֙ אֶת־הַיֶּ֔לֶד וַתָּ֥שֶׂם בַּסּ֖וּף עַל־שְׂפַ֥ת הַיְאֹֽר׃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וַתֵּתַצַּ֥ב אֲחֹת֖וֹ מֵרָחֹ֑ק לְדֵעָ֕ה מַה־יֵּעָשֶׂ֖ה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וַתֵּ֤רֶד בַּת־פַּרְעֹה֙ לִרְחֹ֣ץ עַל־הַיְאֹ֔ר וְנַעֲרֹתֶ֥יהָ הֹלְכֹ֖ת עַל־יַ֣ד הַיְאֹ֑ר וַתֵּ֤רֶא אֶת־הַתֵּבָה֙ בְּת֣וֹךְ הַסּ֔וּף וַתִּשְׁלַ֥ח אֶת־אֲמָתָ֖הּ וַתִּקָּחֶֽהָ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וַתִּפְתַּח֙ וַתִּרְאֵ֣הוּ אֶת־הַיֶּ֔לֶד וְהִנֵּה־נַ֖עַר בֹּכֶ֑ה וַתַּחְמֹ֣ל עָלָ֔יו וַתֹּ֕אמֶר מִיַּלְדֵ֥י הָֽעִבְרִ֖ים 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וַתֹּ֣אמֶר אֲחֹתוֹ֮ אֶל־בַּת־פַּרְעֹה֒ הַאֵלֵ֗ךְ וְקָרָ֤אתִי לָךְ֙ אִשָּׁ֣ה מֵינֶ֔קֶת מִ֖ן הָעִבְרִיֹּ֑ת וְתֵינִ֥ק לָ֖ךְ אֶת־הַיָּֽלֶד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וַתֹּֽאמֶר־לָ֥הּ בַּת־פַּרְעֹ֖ה לֵ֑כִי וַתֵּ֙לֶךְ֙ הָֽעַלְמָ֔ה וַתִּקְרָ֖א אֶת־אֵ֥ם הַיָּֽלֶד׃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וַתֹּ֧אמֶר לָ֣הּ בַּת־פַּרְעֹ֗ה הֵילִ֜יכִי אֶת־הַיֶּ֤לֶד הַזֶּה֙ וְהֵינִקִ֣הוּ לִ֔י וַאֲנִ֖י אֶתֵּ֣ן אֶת־שְׂכָרֵ֑ךְ וַתִּקַּ֧ח הָאִשָּׁ֛ה הַיֶּ֖לֶד וַתְּנִיקֵֽהוּ׃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וַיִגְדַּ֣ל הַיֶּ֗לֶד וַתְּבִאֵ֙הוּ֙ לְבַת־פַּרְעֹ֔ה וַֽיְהִי־לָ֖הּ לְבֵ֑ן וַתִּקְרָ֤א שְׁמוֹ֙ מֹשֶׁ֔ה וַתֹּ֕אמֶר כִּ֥י מִן־הַמַּ֖יִם מְשִׁיתִֽהוּ׃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וַיְהִ֣י ׀ בַּיָּמִ֣ים הָהֵ֗ם וַיִּגְדַּ֤ל מֹשֶׁה֙ וַיֵּצֵ֣א אֶל־אֶחָ֔יו וַיַּ֖רְא בְּסִבְלֹתָ֑ם וַיַּרְא֙ אִ֣ישׁ מִצְרִ֔י מַכֶּ֥ה אִישׁ־עִבְרִ֖י מֵאֶחָֽיו׃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וַיִּ֤פֶן כֹּה֙ וָכֹ֔ה וַיַּ֖רְא כִּ֣י אֵ֣ין אִ֑ישׁ וַיַּךְ֙ אֶת־הַמִּצְרִ֔י וַֽיִּטְמְנֵ֖הוּ בַּחֽוֹל׃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וַיֵּצֵא֙ בַּיּ֣וֹם הַשֵּׁנִ֔י וְהִנֵּ֛ה שְׁנֵֽי־אֲנָשִׁ֥ים עִבְרִ֖ים נִצִּ֑ים וַיֹּ֙אמֶר֙ לָֽרָשָׁ֔ע לָ֥מָּה תַכֶּ֖ה רֵעֶֽךָ׃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וַ֠יֹּאמֶר מִ֣י שָֽׂמְךָ֞ לְאִ֨ישׁ שַׂ֤ר וְשֹׁפֵט֙ עָלֵ֔ינוּ הַלְהָרְגֵ֙נִי֙ אַתָּ֣ה אֹמֵ֔ר כַּאֲשֶׁ֥ר הָרַ֖גְתָּ אֶת־הַמִּצְרִ֑י וַיִּירָ֤א מֹשֶׁה֙ וַיֹּאמַ֔ר אָכֵ֖ן נוֹדַ֥ע הַדָּבָֽר׃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וַיִּשְׁמַ֤ע פַּרְעֹה֙ אֶת־הַדָּבָ֣ר הַזֶּ֔ה וַיְבַקֵּ֖שׁ לַהֲרֹ֣ג אֶת־מֹשֶׁ֑ה וַיִּבְרַ֤ח מֹשֶׁה֙ מִפְּנֵ֣י פַרְעֹ֔ה וַיֵּ֥שֶׁב בְּאֶֽרֶץ־מִדְיָ֖ן וַיֵּ֥שֶׁב עַֽל־הַבְּאֵֽר׃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וּלְכֹהֵ֥ן מִדְיָ֖ן שֶׁ֣בַע בָּנ֑וֹת וַתָּבֹ֣אנָה וַתִּדְלֶ֗נָה וַתְּמַלֶּ֙אנָה֙ אֶת־הָ֣רְהָטִ֔ים לְהַשְׁק֖וֹת צֹ֥אן אֲבִיהֶֽן׃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וַיָּבֹ֥אוּ הָרֹעִ֖ים וַיְגָרְשׁ֑וּם וַיָּ֤קָם מֹשֶׁה֙ וַיּ֣וֹשִׁעָ֔ן וַיַּ֖שְׁקְ אֶת־צֹאנָֽם׃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וַתָּבֹ֕אנָה אֶל־רְעוּאֵ֖ל אֲבִיהֶ֑ן וַיֹּ֕אמֶר מַדּ֛וּעַ מִהַרְתֶּ֥ן בֹּ֖א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וַתֹּאמַ֕רְןָ אִ֣ישׁ מִצְרִ֔י הִצִּילָ֖נוּ מִיַּ֣ד הָרֹעִ֑ים וְגַם־דָּלֹ֤ה דָלָה֙ לָ֔נוּ וַיַּ֖שְׁקְ אֶת־הַצֹּֽאן׃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וַיֹּ֥אמֶר אֶל־בְּנֹתָ֖יו וְאַיּ֑וֹ לָ֤מָּה זֶּה֙ עֲזַבְתֶּ֣ן אֶת־הָאִ֔ישׁ קִרְאֶ֥ן ל֖וֹ וְיֹ֥אכַל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וַיּ֥וֹאֶל מֹשֶׁ֖ה לָשֶׁ֣בֶת אֶת־הָאִ֑ישׁ וַיִּתֵּ֛ן אֶת־צִפֹּרָ֥ה בִתּ֖וֹ לְמֹשֶֽׁה׃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וַתֵּ֣לֶד בֵּ֔ן וַיִּקְרָ֥א אֶת־שְׁמ֖וֹ גֵּרְשֹׁ֑ם כִּ֣י אָמַ֔ר גֵּ֣ר הָיִ֔יתִי בְּאֶ֖רֶץ נָכְרִיָּֽה׃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וַיְהִי֩ בַיָּמִ֨ים הָֽרַבִּ֜ים הָהֵ֗ם וַיָּ֙מָת֙ מֶ֣לֶךְ מִצְרַ֔יִם וַיֵּאָנְח֧וּ בְנֵֽי־יִשְׂרָאֵ֛ל מִן־הָעֲבֹדָ֖ה וַיִּזְעָ֑קוּ וַתַּ֧עַל שַׁוְעָתָ֛ם אֶל־הָאֱלֹהִ֖ים מִן־הָעֲבֹדָֽה׃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וַיִּשְׁמַ֥ע אֱלֹהִ֖ים אֶת־נַאֲקָתָ֑ם וַיִּזְכֹּ֤ר אֱלֹהִים֙ אֶת־בְּרִית֔וֹ אֶת־אַבְרָהָ֖ם אֶת־יִצְחָ֥ק וְאֶֽת־יַעֲקֹֽב׃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וַיַּ֥רְא אֱלֹהִ֖ים אֶת־בְּנֵ֣י יִשְׂרָאֵ֑ל וַיֵּ֖דַע אֱלֹהִֽים׃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וּמֹשֶׁ֗ה הָיָ֥ה רֹעֶ֛ה אֶת־צֹ֛אן יִתְר֥וֹ חֹתְנ֖וֹ כֹּהֵ֣ן מִדְיָ֑ן וַיִּנְהַ֤ג אֶת־הַצֹּאן֙ אַחַ֣ר הַמִּדְבָּ֔ר וַיָּבֹ֛א אֶל־הַ֥ר הָאֱלֹהִ֖ים חֹרֵֽבָה׃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וַ֠יֵּרָא מַלְאַ֨ךְ יְהֹוָ֥ה אֵלָ֛יו בְּלַבַּת־אֵ֖שׁ מִתּ֣וֹךְ הַסְּנֶ֑ה וַיַּ֗רְא וְהִנֵּ֤ה הַסְּנֶה֙ בֹּעֵ֣ר בָּאֵ֔שׁ וְהַסְּנֶ֖ה אֵינֶ֥נּוּ אֻכָּֽל׃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מֹשֶׁ֔ה אָסֻֽרָה־נָּ֣א וְאֶרְאֶ֔ה אֶת־הַמַּרְאֶ֥ה הַגָּדֹ֖ל הַזֶּ֑ה מַדּ֖וּעַ לֹא־יִבְעַ֥ר הַסְּנֶֽה׃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וַיַּ֥רְא יְהוָ֖ה כִּ֣י סָ֣ר לִרְא֑וֹת וַיִּקְרָא֩ אֵלָ֨יו אֱלֹהִ֜ים מִתּ֣וֹךְ הַסְּנֶ֗ה וַיֹּ֛אמֶר מֹשֶׁ֥ה מֹשֶׁ֖ה וַיֹּ֥אמֶר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וַיֹּ֖אמֶר אַל־תִּקְרַ֣ב הֲלֹ֑ם שַׁל־נְעָלֶ֙יךָ֙ מֵעַ֣ל רַגְלֶ֔יךָ כִּ֣י הַמָּק֗וֹם אֲשֶׁ֤ר אַתָּה֙ עוֹמֵ֣ד עָלָ֔יו אַדְמַת־קֹ֖דֶשׁ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וַיֹּ֗אמֶר אָנֹכִי֙ אֱלֹהֵ֣י אָבִ֔יךָ אֱלֹהֵ֧י אַבְרָהָ֛ם אֱלֹהֵ֥י יִצְחָ֖ק וֵאלֹהֵ֣י יַעֲקֹ֑ב וַיַּסְתֵּ֤ר מֹשֶׁה֙ פָּנָ֔יו כִּ֣י יָרֵ֔א מֵהַבִּ֖יט אֶל־הָאֱלֹהִֽים׃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יְהוָ֔ה רָאֹ֥ה רָאִ֛יתִי אֶת־עֳנִ֥י עַמִּ֖י אֲשֶׁ֣ר בְּמִצְרָ֑יִם וְאֶת־צַעֲקָתָ֤ם שָׁמַ֙עְתִּי֙ מִפְּנֵ֣י נֹֽגְשָׂ֔יו כִּ֥י יָדַ֖עְתִּי אֶת־מַכְאֹבָֽיו׃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וָאֵרֵ֞ד לְהַצִּיל֣וֹ ׀ מִיַּ֣ד מִצְרַ֗יִם וּֽלְהַעֲלֹתוֹ֮ מִן־הָאָ֣רֶץ הַהִוא֒ אֶל־אֶ֤רֶץ טוֹבָה֙ וּרְחָבָ֔ה אֶל־אֶ֛רֶץ זָבַ֥ת חָלָ֖ב וּדְבָ֑שׁ אֶל־מְק֤וֹם הַֽכְּנַעֲנִי֙ וְהַ֣חִתִּ֔י וְהָֽאֱמֹרִי֙ וְהַפְּרִזִּ֔י וְהַחִוִּ֖י וְהַיְבוּסִֽי׃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וְעַתָּ֕ה הִנֵּ֛ה צַעֲקַ֥ת בְּנֵי־יִשְׂרָאֵ֖ל בָּ֣אָה אֵלָ֑י וְגַם־רָאִ֙יתִי֙ אֶת־הַלַּ֔חַץ אֲשֶׁ֥ר מִצְרַ֖יִם לֹחֲצִ֥ים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וְעַתָּ֣ה לְכָ֔ה וְאֶֽשְׁלָחֲךָ֖ אֶל־פַּרְעֹ֑ה וְהוֹצֵ֛א אֶת־עַמִּ֥י בְנֵֽי־יִשְׂרָאֵ֖ל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מֹשֶׁה֙ אֶל־הָ֣אֱלֹהִ֔ים מִ֣י אָנֹ֔כִי כִּ֥י אֵלֵ֖ךְ אֶל־פַּרְעֹ֑ה וְכִ֥י אוֹצִ֛יא אֶת־בְּנֵ֥י יִשְׂרָאֵ֖ל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וַיֹּ֙אמֶר֙ כִּֽי־אֶֽהְיֶ֣ה עִמָּ֔ךְ וְזֶה־לְּךָ֣ הָא֔וֹת כִּ֥י אָנֹכִ֖י שְׁלַחְתִּ֑יךָ בְּהוֹצִֽיאֲךָ֤ אֶת־הָעָם֙ מִמִּצְרַ֔יִם תַּֽעַבְדוּן֙ אֶת־הָ֣אֱלֹהִ֔ים עַ֖ל הָהָ֥ר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מֹשֶׁ֜ה אֶל־הָֽאֱלֹהִ֗ים הִנֵּ֨ה אָנֹכִ֣י בָא֮ אֶל־בְּנֵ֣י יִשְׂרָאֵל֒ וְאָמַרְתִּ֣י לָהֶ֔ם אֱלֹהֵ֥י אֲבוֹתֵיכֶ֖ם שְׁלָחַ֣נִי אֲלֵיכֶ֑ם וְאָֽמְרוּ־לִ֣י מַה־שְּׁמ֔וֹ מָ֥ה אֹמַ֖ר אֲלֵהֶֽם׃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אֱלֹהִים֙ אֶל־מֹשֶׁ֔ה אֶֽהְיֶ֖ה אֲשֶׁ֣ר אֶֽהְיֶ֑ה וַיֹּ֗אמֶר כֹּ֤ה תֹאמַר֙ לִבְנֵ֣י יִשְׂרָאֵ֔ל אֶֽהְיֶ֖ה שְׁלָחַ֥נִי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וַיֹּאמֶר֩ ע֨וֹד אֱלֹהִ֜ים אֶל־מֹשֶׁ֗ה כֹּֽה־תֹאמַר֮ אֶל־בְּנֵ֣י יִשְׂרָאֵל֒ יְהוָ֞ה אֱלֹהֵ֣י אֲבֹתֵיכֶ֗ם אֱלֹהֵ֨י אַבְרָהָ֜ם אֱלֹהֵ֥י יִצְחָ֛ק וֵאלֹהֵ֥י יַעֲקֹ֖ב שְׁלָחַ֣נִי אֲלֵיכֶ֑ם זֶה־שְּׁמִ֣י לְעֹלָ֔ם וְזֶ֥ה זִכְרִ֖י לְדֹ֥ר דֹּֽר׃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לֵ֣ךְ וְאָֽסַפְתָּ֞ אֶת־זִקְנֵ֣י יִשְׂרָאֵ֗ל וְאָמַרְתָּ֤ אֲלֵהֶם֙ יְהוָ֞ה אֱלֹהֵ֤י אֲבֹֽתֵיכֶם֙ נִרְאָ֣ה אֵלַ֔י אֱלֹהֵ֧י אַבְרָהָ֛ם יִצְחָ֥ק וְיַעֲקֹ֖ב לֵאמֹ֑ר פָּקֹ֤ד פָּקַ֙דְתִּי֙ אֶתְכֶ֔ם וְאֶת־הֶעָשׂ֥וּי לָכֶ֖ם בְּמִצְרָֽיִם׃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וָאֹמַ֗ר אַעֲלֶ֣ה אֶתְכֶם֮ מֵעֳנִ֣י מִצְרַיִם֒ אֶל־אֶ֤רֶץ הַֽכְּנַעֲנִי֙ וְהַ֣חִתִּ֔י וְהָֽאֱמֹרִי֙ וְהַפְּרִזִּ֔י וְהַחִוִּ֖י וְהַיְבוּסִ֑י אֶל־אֶ֛רֶץ זָבַ֥ת חָלָ֖ב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וְשָׁמְע֖וּ לְקֹלֶ֑ךָ וּבָאתָ֡ אַתָּה֩ וְזִקְנֵ֨י יִשְׂרָאֵ֜ל אֶל־מֶ֣לֶךְ מִצְרַ֗יִם וַאֲמַרְתֶּ֤ם אֵלָיו֙ יְהוָ֞ה אֱלֹהֵ֤י הָֽעִבְרִיִּים֙ נִקְרָ֣ה עָלֵ֔ינוּ וְעַתָּ֗ה נֵֽלֲכָה־נָּ֞א דֶּ֣רֶךְ שְׁלֹ֤שֶׁת יָמִים֙ בַּמִּדְבָּ֔ר וְנִזְבְּחָ֖ה לַֽיהוָ֥ה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וַאֲנִ֣י יָדַ֔עְתִּי כִּ֠י לֹֽא־יִתֵּ֥ן אֶתְכֶ֛ם מֶ֥לֶךְ מִצְרַ֖יִם לַהֲלֹ֑ךְ וְלֹ֖א בְּיָ֥ד 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וְשָׁלַחְתִּ֤י אֶת־יָדִי֙ וְהִכֵּיתִ֣י אֶת־מִצְרַ֔יִם בְּכֹל֙ נִפְלְאֹתַ֔י אֲשֶׁ֥ר אֶֽעֱשֶׂ֖ה בְּקִרְבּ֑וֹ וְאַחֲרֵי־כֵ֖ן יְשַׁלַּ֥ח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וְנָתַתִּ֛י אֶת־חֵ֥ן הָֽעָם־הַזֶּ֖ה בְּעֵינֵ֣י מִצְרָ֑יִם וְהָיָה֙ כִּ֣י תֵֽלֵכ֔וּן לֹ֥א תֵלְכ֖וּ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וְשָׁאֲלָ֨ה אִשָּׁ֤ה מִשְּׁכֶנְתָּהּ֙ וּמִגָּרַ֣ת בֵּיתָ֔הּ כְּלֵי־כֶ֛סֶף וּכְלֵ֥י זָהָ֖ב וּשְׂמָלֹ֑ת וְשַׂמְתֶּ֗ם עַל־בְּנֵיכֶם֙ וְעַל־בְּנֹ֣תֵיכֶ֔ם וְנִצַּלְתֶּ֖ם אֶת־מִצְרָֽיִם׃</w:t>
      </w:r>
    </w:p>
    <w:p>
      <w:pPr>
        <w:pStyle w:val="Heading2"/>
        <w:bidi/>
      </w:pPr>
      <w:r>
        <w:rPr>
          <w:rtl/>
          <w:cs/>
          <w:lang w:val="he_IL" w:bidi="he_IL"/>
        </w:rPr>
        <w:t>Exodus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וַיַּ֤עַן מֹשֶׁה֙ וַיֹּ֔אמֶר וְהֵן֙ לֹֽא־יַאֲמִ֣ינוּ לִ֔י וְלֹ֥א יִשְׁמְע֖וּ בְּקֹלִ֑י כִּ֣י יֹֽאמְר֔וּ לֹֽא־נִרְאָ֥ה אֵלֶ֖יךָ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וַיֹּ֧אמֶר אֵלָ֛יו יְהוָ֖ה מזה בְיָדֶ֑ךָ וַיֹּ֖אמֶר מַטֶּֽה׃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וַיֹּ֙אמֶר֙ הַשְׁלִיכֵ֣הוּ אַ֔רְצָה וַיַּשְׁלִיכֵ֥הוּ אַ֖רְצָה וַיְהִ֣י לְנָחָ֑שׁ וַיָּ֥נָס מֹשֶׁ֖ה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יְהוָה֙ אֶל־מֹשֶׁ֔ה שְׁלַח֙ יָֽדְךָ֔ וֶאֱחֹ֖ז בִּזְנָב֑וֹ וַיִּשְׁלַ֤ח יָדוֹ֙ וַיַּ֣חֲזֶק בּ֔וֹ וַיְהִ֥י לְמַטֶּ֖ה בְּכַפּֽוֹ׃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לְמַ֣עַן יַאֲמִ֔ינוּ כִּֽי־נִרְאָ֥ה אֵלֶ֛יךָ יְהוָ֖ה אֱלֹהֵ֣י אֲבֹתָ֑ם אֱלֹהֵ֧י אַבְרָהָ֛ם אֱלֹהֵ֥י יִצְחָ֖ק וֵאלֹהֵ֥י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וַיֹּאמֶר֩ יְהוָ֨ה ל֜וֹ ע֗וֹד הָֽבֵא־נָ֤א יָֽדְךָ֙ בְּחֵיקֶ֔ךָ וַיָּבֵ֥א יָד֖וֹ בְּחֵיק֑וֹ וַיּ֣וֹצִאָ֔הּ וְהִנֵּ֥ה יָד֖וֹ מְצֹרַ֥עַת כַּשָּֽׁלֶג׃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וַיֹּ֗אמֶר הָשֵׁ֤ב יָֽדְךָ֙ אֶל־חֵיקֶ֔ךָ וַיָּ֥שֶׁב יָד֖וֹ אֶל־חֵיק֑וֹ וַיּֽוֹצִאָהּ֙ מֵֽחֵיק֔וֹ וְהִנֵּה־שָׁ֖בָה כִּבְשָׂרֽוֹ׃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וְהָיָה֙ אִם־לֹ֣א יַאֲמִ֣ינוּ לָ֔ךְ וְלֹ֣א יִשְׁמְע֔וּ לְקֹ֖ל הָאֹ֣ת הָרִאשׁ֑וֹן וְהֶֽאֱמִ֔ינוּ לְקֹ֖ל הָאֹ֥ת הָאַחֲרֽוֹן׃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וְהָיָ֡ה אִם־לֹ֣א יַאֲמִ֡ינוּ גַּם֩ לִשְׁנֵ֨י הָאֹת֜וֹת הָאֵ֗לֶּה וְלֹ֤א יִשְׁמְעוּן֙ לְקֹלֶ֔ךָ וְלָקַחְתָּ֙ מִמֵּימֵ֣י הַיְאֹ֔ר וְשָׁפַכְתָּ֖ הַיַּבָּשָׁ֑ה וְהָי֤וּ הַמַּ֙יִם֙ אֲשֶׁ֣ר תִּקַּ֣ח מִן־הַיְאֹ֔ר וְהָי֥וּ לְדָ֖ם בַּיַּבָּֽשֶׁת׃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וַיֹּ֨אמֶר מֹשֶׁ֣ה אֶל־יְהוָה֮ בִּ֣י אֲדֹנָי֒ לֹא֩ אִ֨ישׁ דְּבָרִ֜ים אָנֹ֗כִי גַּ֤ם מִתְּמוֹל֙ גַּ֣ם מִשִּׁלְשֹׁ֔ם גַּ֛ם מֵאָ֥ז דַּבֶּרְךָ אֶל־עַבְדֶּ֑ךָ כִּ֧י כְבַד־פֶּ֛ה וּכְבַ֥ד לָשׁ֖וֹן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יְהוָ֜ה אֵלָ֗יו מִ֣י שָׂ֣ם פֶּה֮ לָֽאָדָם֒ א֚וֹ מִֽי־יָשׂ֣וּם אִלֵּ֔ם א֣וֹ חֵרֵ֔שׁ א֥וֹ פִקֵּ֖חַ א֣וֹ עִוֵּ֑ר הֲלֹ֥א אָנֹכִ֖י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וְעַתָּ֖ה לֵ֑ךְ וְאָנֹכִי֙ אֶֽהְיֶ֣ה עִם־פִּ֔יךָ וְהוֹרֵיתִ֖יךָ אֲשֶׁ֥ר תְּדַבֵּֽר׃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וַיֹּ֖אמֶר בִּ֣י אֲדֹנָ֑י שְֽׁלַֽח־נָ֖א בְּיַד־תִּשְׁלָֽח׃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וַיִּֽחַר־אַ֨ף יְהוָ֜ה בְּמֹשֶׁ֗ה וַיֹּ֙אמֶר֙ הֲלֹ֨א אַהֲרֹ֤ן אָחִ֙יךָ֙ הַלֵּוִ֔י יָדַ֕עְתִּי כִּֽי־דַבֵּ֥ר יְדַבֵּ֖ר ה֑וּא וְגַ֤ם הִנֵּה־הוּא֙ יֹצֵ֣א לִקְרָאתֶ֔ךָ וְרָאֲךָ֖ וְשָׂמַ֥ח בְּלִבּֽוֹ׃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וְדִבַּרְתָּ֣ אֵלָ֔יו וְשַׂמְתָּ֥ אֶת־הַדְּבָרִ֖ים בְּפִ֑יו וְאָנֹכִ֗י אֶֽהְיֶ֤ה עִם־פִּ֙יךָ֙ וְעִם־פִּ֔יהוּ וְהוֹרֵיתִ֣י אֶתְכֶ֔ם אֵ֖ת אֲשֶׁ֥ר תַּעֲשֽׂוּן׃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וְדִבֶּר־ה֥וּא לְךָ֖ אֶל־הָעָ֑ם וְהָ֤יָה הוּא֙ יִֽהְיֶה־לְּךָ֣ לְפֶ֔ה וְאַתָּ֖ה תִּֽהְיֶה־לּ֥וֹ לֵֽאלֹהִֽים׃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וְאֶת־הַמַּטֶּ֥ה הַזֶּ֖ה תִּקַּ֣ח בְּיָדֶ֑ךָ אֲשֶׁ֥ר תַּעֲשֶׂה־בּ֖וֹ אֶת־הָאֹתֹֽת 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וַיֵּ֨לֶךְ מֹשֶׁ֜ה וַיָּ֣שָׁב ׀ אֶל־יֶ֣תֶר חֹֽתְנ֗וֹ וַיֹּ֤אמֶר לוֹ֙ אֵ֣לְכָה נָּ֗א וְאָשׁ֙וּבָה֙ אֶל־אַחַ֣י אֲשֶׁר־בְּמִצְרַ֔יִם וְאֶרְאֶ֖ה הַעוֹדָ֣ם חַיִּ֑ים וַיֹּ֧אמֶר יִתְר֛וֹ לְמֹשֶׁ֖ה לֵ֥ךְ לְשָׁלֽוֹם׃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וַיֹּ֨אמֶר יְהוָ֤ה אֶל־מֹשֶׁה֙ בְּמִדְיָ֔ן לֵ֖ךְ שֻׁ֣ב מִצְרָ֑יִם כִּי־מֵ֙תוּ֙ כָּל־הָ֣אֲנָשִׁ֔ים הַֽמְבַקְשִׁ֖ים אֶת־נַפְשֶֽׁךָ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וַיִּקַּ֨ח מֹשֶׁ֜ה אֶת־אִשְׁתּ֣וֹ וְאֶת־בָּנָ֗יו וַיַּרְכִּבֵם֙ עַֽל־הַחֲמֹ֔ר וַיָּ֖שָׁב אַ֣רְצָה מִצְרָ֑יִם וַיִּקַּ֥ח מֹשֶׁ֛ה אֶת־מַטֵּ֥ה הָאֱלֹהִ֖ים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יְהוָה֮ אֶל־מֹשֶׁה֒ בְּלֶכְתְּךָ֙ לָשׁ֣וּב מִצְרַ֔יְמָה רְאֵ֗ה כָּל־הַמֹּֽפְתִים֙ אֲשֶׁר־שַׂ֣מְתִּי בְיָדֶ֔ךָ וַעֲשִׂיתָ֖ם לִפְנֵ֣י פַרְעֹ֑ה וַאֲנִי֙ אֲחַזֵּ֣ק אֶת־לִבּ֔וֹ וְלֹ֥א יְשַׁלַּ֖ח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וְאָמַרְתָּ֖ אֶל־פַּרְעֹ֑ה כֹּ֚ה אָמַ֣ר יְהוָ֔ה בְּנִ֥י בְכֹרִ֖י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וָאֹמַ֣ר אֵלֶ֗יךָ שַׁלַּ֤ח אֶת־בְּנִי֙ וְיַֽעַבְדֵ֔נִי וַתְּמָאֵ֖ן לְשַׁלְּח֑וֹ הִנֵּה֙ אָנֹכִ֣י הֹרֵ֔ג אֶת־בִּנְךָ֖ בְּכֹרֶֽךָ׃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וַיְהִ֥י בַדֶּ֖רֶךְ בַּמָּל֑וֹן וַיִּפְגְּשֵׁ֣הוּ יְהוָ֔ה וַיְבַקֵּ֖שׁ הֲמִיתֽוֹ׃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וַתִּקַּ֨ח צִפֹּרָ֜ה צֹ֗ר וַתִּכְרֹת֙ אֶת־עָרְלַ֣ת בְּנָ֔הּ וַתַּגַּ֖ע לְרַגְלָ֑יו וַתֹּ֕אמֶר כִּ֧י חֲתַן־דָּמִ֛ים אַתָּ֖ה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וַיִּ֖רֶף מִמֶּ֑נּוּ אָ֚ז אָֽמְרָ֔ה חֲתַ֥ן דָּמִ֖ים לַמּוּלֹֽת׃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יְהוָה֙ אֶֽל־אַהֲרֹ֔ן לֵ֛ךְ לִקְרַ֥את מֹשֶׁ֖ה הַמִּדְבָּ֑רָה וַיֵּ֗לֶךְ וַֽיִּפְגְּשֵׁ֛הוּ בְּהַ֥ר הָאֱלֹהִ֖ים וַיִּשַּׁק־לֽוֹ׃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וַיַּגֵּ֤ד מֹשֶׁה֙ לְאַֽהֲרֹ֔ן אֵ֛ת כָּל־דִּבְרֵ֥י יְהוָ֖ה אֲשֶׁ֣ר שְׁלָח֑וֹ וְאֵ֥ת כָּל־הָאֹתֹ֖ת אֲשֶׁ֥ר צִוָּֽהוּ׃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וַיֵּ֥לֶךְ מֹשֶׁ֖ה וְאַהֲרֹ֑ן וַיַּ֣אַסְפ֔וּ אֶת־כָּל־זִקְנֵ֖י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וַיְדַבֵּ֣ר אַהֲרֹ֔ן אֵ֚ת כָּל־הַדְּבָרִ֔ים אֲשֶׁר־דִּבֶּ֥ר יְהוָ֖ה אֶל־מֹשֶׁ֑ה וַיַּ֥עַשׂ הָאֹתֹ֖ת לְעֵינֵ֥י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וַֽיַּאֲמֵ֖ן הָעָ֑ם וַֽיִּשְׁמְע֡וּ כִּֽי־פָקַ֨ד יְהוָ֜ה אֶת־בְּנֵ֣י יִשְׂרָאֵ֗ל וְכִ֤י רָאָה֙ אֶת־עָנְיָ֔ם וַֽיִּקְּד֖וּ וַיִּֽשְׁתַּחֲוּֽוּ׃</w:t>
      </w:r>
    </w:p>
    <w:p>
      <w:pPr>
        <w:pStyle w:val="Heading2"/>
        <w:bidi/>
      </w:pPr>
      <w:r>
        <w:rPr>
          <w:rtl/>
          <w:cs/>
          <w:lang w:val="he_IL" w:bidi="he_IL"/>
        </w:rPr>
        <w:t>Exodus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וְאַחַ֗ר בָּ֚אוּ מֹשֶׁ֣ה וְאַהֲרֹ֔ן וַיֹּאמְר֖וּ אֶל־פַּרְעֹ֑ה כֹּֽה־אָמַ֤ר יְהוָה֙ אֱלֹהֵ֣י יִשְׂרָאֵ֔ל שַׁלַּח֙ אֶת־עַמִּ֔י וְיָחֹ֥גּוּ לִ֖י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פַּרְעֹ֔ה מִ֤י יְהוָה֙ אֲשֶׁ֣ר אֶשְׁמַ֣ע בְּקֹל֔וֹ לְשַׁלַּ֖ח אֶת־יִשְׂרָאֵ֑ל לֹ֤א יָדַ֙עְתִּי֙ אֶת־יְהוָ֔ה וְגַ֥ם אֶת־יִשְׂרָאֵ֖ל לֹ֥א אֲשַׁלֵּֽחַ׃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וַיֹּ֣אמְר֔וּ אֱלֹהֵ֥י הָעִבְרִ֖ים נִקְרָ֣א עָלֵ֑ינוּ נֵ֣לֲכָה נָּ֡א דֶּרֶךְ֩ שְׁלֹ֨שֶׁת יָמִ֜ים בַּמִּדְבָּ֗ר וְנִזְבְּחָה֙ לַֽיהוָ֣ה אֱלֹהֵ֔ינוּ פֶּ֨ן־יִפְגָּעֵ֔נוּ בַּדֶּ֖בֶר א֥וֹ בֶחָֽרֶב׃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אֲלֵהֶם֙ מֶ֣לֶךְ מִצְרַ֔יִם לָ֚מָּה מֹשֶׁ֣ה וְאַהֲרֹ֔ן תַּפְרִ֥יעוּ אֶת־הָעָ֖ם מִמַּֽעֲשָׂ֑יו לְכ֖וּ לְסִבְלֹתֵיכֶֽם׃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פַּרְעֹ֔ה הֵן־רַבִּ֥ים עַתָּ֖ה עַ֣ם הָאָ֑רֶץ וְהִשְׁבַּתֶּ֥ם אֹתָ֖ם מִסִּבְלֹתָֽם׃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וַיְצַ֥ו פַּרְעֹ֖ה בַּיּ֣וֹם הַה֑וּא אֶת־הַנֹּגְשִׂ֣ים בָּעָ֔ם וְאֶת־שֹׁטְרָ֖יו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לֹ֣א תֹאסִפ֞וּן לָתֵ֨ת תֶּ֧בֶן לָעָ֛ם לִלְבֹּ֥ן הַלְּבֵנִ֖ים כִּתְמ֣וֹל שִׁלְשֹׁ֑ם הֵ֚ם יֵֽלְכ֔וּ וְקֹשְׁשׁ֥וּ לָהֶ֖ם תֶּֽבֶן׃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וְאֶת־מַתְכֹּ֨נֶת הַלְּבֵנִ֜ים אֲשֶׁ֣ר הֵם֩ עֹשִׂ֨ים תְּמ֤וֹל שִׁלְשֹׁם֙ תָּשִׂ֣ימוּ עֲלֵיהֶ֔ם לֹ֥א תִגְרְע֖וּ מִמֶּ֑נּוּ כִּֽי־נִרְפִּ֣ים הֵ֔ם עַל־כֵּ֗ן הֵ֤ם צֹֽעֲקִים֙ לֵאמֹ֔ר נֵלְכָ֖ה נִזְבְּחָ֥ה לֵאלֹהֵֽינוּ׃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תִּכְבַּ֧ד הָעֲבֹדָ֛ה עַל־הָאֲנָשִׁ֖ים וְיַעֲשׂוּ־בָ֑הּ וְאַל־יִשְׁע֖וּ בְּדִבְרֵי־שָֽׁקֶר׃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וַיֵּ֨צְא֜וּ נֹגְשֵׂ֤י הָעָם֙ וְשֹׁ֣טְרָ֔יו וַיֹּאמְר֥וּ אֶל־הָעָ֖ם לֵאמֹ֑ר כֹּ֚ה אָמַ֣ר פַּרְעֹ֔ה אֵינֶ֛נִּי נֹתֵ֥ן לָכֶ֖ם תֶּֽבֶן׃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אַתֶּ֗ם לְכ֨וּ קְח֤וּ לָכֶם֙ תֶּ֔בֶן מֵאֲשֶׁ֖ר תִּמְצָ֑אוּ כִּ֣י אֵ֥ין נִגְרָ֛ע מֵעֲבֹדַתְכֶ֖ם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וַיָּ֥פֶץ הָעָ֖ם בְּכָל־אֶ֣רֶץ מִצְרָ֑יִם לְקֹשֵׁ֥שׁ קַ֖שׁ לַתֶּֽבֶן׃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וְהַנֹּגְשִׂ֖ים אָצִ֣ים לֵאמֹ֑ר כַּלּ֤וּ מַעֲשֵׂיכֶם֙ דְּבַר־י֣וֹם בְּיוֹמ֔וֹ כַּאֲשֶׁ֖ר בִּהְי֥וֹת הַתֶּֽבֶן׃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וַיֻּכּ֗וּ שֹֽׁטְרֵי֙ בְּנֵ֣י יִשְׂרָאֵ֔ל אֲשֶׁר־שָׂ֣מוּ עֲלֵהֶ֔ם נֹגְשֵׂ֥י פַרְעֹ֖ה לֵאמֹ֑ר מַדּ֡וּעַ לֹא֩ כִלִּיתֶ֨ם חָקְכֶ֤ם לִלְבֹּן֙ כִּתְמ֣וֹל שִׁלְשֹׁ֔ם גַּם־תְּמ֖וֹל גַּם־הַיּֽוֹם׃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וַיָּבֹ֗אוּ שֹֽׁטְרֵי֙ בְּנֵ֣י יִשְׂרָאֵ֔ל וַיִּצְעֲק֥וּ אֶל־פַּרְעֹ֖ה לֵאמֹ֑ר לָ֧מָּה תַעֲשֶׂ֦ה כֹ֖ה לַעֲבָדֶֽיךָ׃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תֶּ֗בֶן אֵ֤ין נִתָּן֙ לַעֲבָדֶ֔יךָ וּלְבֵנִ֛ים אֹמְרִ֥ים לָ֖נוּ עֲשׂ֑וּ וְהִנֵּ֧ה עֲבָדֶ֛יךָ מֻכִּ֖ים וְחָטָ֥את עַמֶּֽךָ׃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וַיֹּ֛אמֶר נִרְפִּ֥ים אַתֶּ֖ם נִרְפִּ֑ים עַל־כֵּן֙ אַתֶּ֣ם אֹֽמְרִ֔ים נֵלְכָ֖ה נִזְבְּחָ֥ה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וְעַתָּה֙ לְכ֣וּ עִבְד֔וּ וְתֶ֖בֶן לֹא־יִנָּתֵ֣ן לָכֶ֑ם וְתֹ֥כֶן לְבֵנִ֖ים תִּתֵּֽנּוּ׃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וַיִּרְא֞וּ שֹֽׁטְרֵ֧י בְנֵֽי־יִשְׂרָאֵ֛ל אֹתָ֖ם בְּרָ֣ע לֵאמֹ֑ר לֹא־תִגְרְע֥וּ מִלִּבְנֵיכֶ֖ם דְּבַר־י֥וֹם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וַֽיִּפְגְּעוּ֙ אֶת־מֹשֶׁ֣ה וְאֶֽת־אַהֲרֹ֔ן נִצָּבִ֖ים לִקְרָאתָ֑ם בְּצֵאתָ֖ם מֵאֵ֥ת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וַיֹּאמְר֣וּ אֲלֵהֶ֔ם יֵ֧רֶא יְהוָ֛ה עֲלֵיכֶ֖ם וְיִשְׁפֹּ֑ט אֲשֶׁ֧ר הִבְאַשְׁתֶּ֣ם אֶת־רֵיחֵ֗נוּ בְּעֵינֵ֤י פַרְעֹה֙ וּבְעֵינֵ֣י עֲבָדָ֔יו לָֽתֶת־חֶ֥רֶב בְּיָדָ֖ם לְהָרְגֵֽנוּ׃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וַיָּ֧שָׁב מֹשֶׁ֛ה אֶל־יְהוָ֖ה וַיֹּאמַ֑ר אֲדֹנָ֗י לָמָ֤ה הֲרֵעֹ֙תָה֙ לָעָ֣ם הַזֶּ֔ה לָ֥מָּה זֶּ֖ה שְׁלַחְתָּֽנִי׃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וּמֵאָ֞ז בָּ֤אתִי אֶל־פַּרְעֹה֙ לְדַבֵּ֣ר בִּשְׁמֶ֔ךָ הֵרַ֖ע לָעָ֣ם הַזֶּ֑ה וְהַצֵּ֥ל לֹא־הִצַּ֖לְתָּ אֶת־עַמֶּֽךָ׃</w:t>
      </w:r>
    </w:p>
    <w:p>
      <w:pPr>
        <w:pStyle w:val="Heading2"/>
        <w:bidi/>
      </w:pPr>
      <w:r>
        <w:rPr>
          <w:rtl/>
          <w:cs/>
          <w:lang w:val="he_IL" w:bidi="he_IL"/>
        </w:rPr>
        <w:t>Exodus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עַתָּ֣ה תִרְאֶ֔ה אֲשֶׁ֥ר אֶֽעֱשֶׂ֖ה לְפַרְעֹ֑ה כִּ֣י בְיָ֤ד חֲזָקָה֙ יְשַׁלְּחֵ֔ם וּבְיָ֣ד חֲזָקָ֔ה יְגָרְשֵׁ֖ם מֵאַרְצֽוֹ׃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וַיְדַבֵּ֥ר אֱלֹהִ֖ים אֶל־מֹשֶׁ֑ה וַיֹּ֥אמֶר אֵלָ֖יו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וָאֵרָ֗א אֶל־אַבְרָהָ֛ם אֶל־יִצְחָ֥ק וְאֶֽל־יַעֲקֹ֖ב בְּאֵ֣ל שַׁדָּ֑י וּשְׁמִ֣י יְהוָ֔ה לֹ֥א נוֹדַ֖עְתִּי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וְגַ֨ם הֲקִמֹ֤תִי אֶת־בְּרִיתִי֙ אִתָּ֔ם לָתֵ֥ת לָהֶ֖ם אֶת־אֶ֣רֶץ כְּנָ֑עַן אֵ֛ת אֶ֥רֶץ מְגֻרֵיהֶ֖ם אֲשֶׁר־גָּ֥רוּ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וְגַ֣ם ׀ אֲנִ֣י שָׁמַ֗עְתִּי אֶֽת־נַאֲקַת֙ בְּנֵ֣י יִשְׂרָאֵ֔ל אֲשֶׁ֥ר מִצְרַ֖יִם מַעֲבִדִ֣ים אֹתָ֑ם וָאֶזְכֹּ֖ר אֶת־בְּרִיתִֽי׃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לָכֵ֞ן אֱמֹ֥ר לִבְנֵֽי־יִשְׂרָאֵ֘ל אֲנִ֣י יְהוָה֒ וְהוֹצֵאתִ֣י אֶתְכֶ֗ם מִתַּ֙חַת֙ סִבְלֹ֣ת מִצְרַ֔יִם וְהִצַּלְתִּ֥י אֶתְכֶ֖ם מֵעֲבֹדָתָ֑ם וְגָאַלְתִּ֤י אֶתְכֶם֙ בִּזְר֣וֹעַ נְטוּיָ֔ה וּבִשְׁפָטִ֖ים גְּדֹלִֽים׃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וְלָקַחְתִּ֨י אֶתְכֶ֥ם לִי֙ לְעָ֔ם וְהָיִ֥יתִי לָכֶ֖ם לֵֽאלֹהִ֑ים וִֽידַעְתֶּ֗ם כִּ֣י אֲנִ֤י יְהוָה֙ אֱלֹ֣הֵיכֶ֔ם הַמּוֹצִ֣יא אֶתְכֶ֔ם מִתַּ֖חַת סִבְל֥וֹת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וְהֵבֵאתִ֤י אֶתְכֶם֙ אֶל־הָאָ֔רֶץ אֲשֶׁ֤ר נָשָׂ֙אתִי֙ אֶת־יָדִ֔י לָתֵ֣ת אֹתָ֔הּ לְאַבְרָהָ֥ם לְיִצְחָ֖ק וּֽלְיַעֲקֹ֑ב וְנָתַתִּ֨י אֹתָ֥הּ לָכֶ֛ם מוֹרָשָׁ֖ה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וַיְדַבֵּ֥ר מֹשֶׁ֛ה כֵּ֖ן אֶל־בְּנֵ֣י יִשְׂרָאֵ֑ל וְלֹ֤א שָֽׁמְעוּ֙ אֶל־מֹשֶׁ֔ה מִקֹּ֣צֶר ר֔וּחַ וּמֵעֲבֹדָ֖ה קָשָֽׁה׃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בֹּ֣א דַבֵּ֔ר אֶל־פַּרְעֹ֖ה מֶ֣לֶךְ מִצְרָ֑יִם וִֽישַׁלַּ֥ח אֶת־בְּנֵֽי־יִשְׂרָאֵ֖ל מֵאַרְצֽוֹ׃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וַיְדַבֵּ֣ר מֹשֶׁ֔ה לִפְנֵ֥י יְהוָ֖ה לֵאמֹ֑ר הֵ֤ן בְּנֵֽי־יִשְׂרָאֵל֙ לֹֽא־שָׁמְע֣וּ אֵלַ֔י וְאֵיךְ֙ יִשְׁמָעֵ֣נִי פַרְעֹ֔ה וַאֲנִ֖י עֲרַ֥ל שְׂפָתָֽיִם׃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וַיְדַבֵּ֣ר יְהוָה֮ אֶל־מֹשֶׁ֣ה וְאֶֽל־אַהֲרֹן֒ וַיְצַוֵּם֙ אֶל־בְּנֵ֣י יִשְׂרָאֵ֔ל וְאֶל־פַּרְעֹ֖ה מֶ֣לֶךְ מִצְרָ֑יִם לְהוֹצִ֥יא אֶת־בְּנֵֽי־יִשְׂרָאֵ֖ל מֵאֶ֥רֶץ מִצְרָֽיִם׃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אֵ֖לֶּה רָאשֵׁ֣י בֵית־אֲבֹתָ֑ם בְּנֵ֨י רְאוּבֵ֜ן בְּכֹ֣ר יִשְׂרָאֵ֗ל חֲנ֤וֹךְ וּפַלּוּא֙ חֶצְר֣וֹן וְכַרְמִ֔י אֵ֖לֶּה מִשְׁפְּחֹ֥ת רְאוּבֵֽן׃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וּבְנֵ֣י שִׁמְע֗וֹן יְמוּאֵ֨ל וְיָמִ֤ין וְאֹ֙הַד֙ וְיָכִ֣ין וְצֹ֔חַר וְשָׁא֖וּל בֶּן־הַֽכְּנַעֲנִ֑ית אֵ֖לֶּה מִשְׁפְּחֹ֥ת שִׁמְעֽוֹן׃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וְאֵ֨לֶּה שְׁמ֤וֹת בְּנֵֽי־לֵוִי֙ לְתֹ֣לְדֹתָ֔ם גֵּרְשׁ֕וֹן וּקְהָ֖ת וּמְרָרִ֑י וּשְׁנֵי֙ חַיֵּ֣י לֵוִ֔י שֶׁ֧בַע וּשְׁלֹשִׁ֛ים וּמְאַ֖ת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בְּנֵ֥י גֵרְשׁ֛וֹן לִבְנִ֥י וְשִׁמְעִ֖י לְמִשְׁפְּחֹתָֽם׃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וּבְנֵ֣י קְהָ֔ת עַמְרָ֣ם וְיִצְהָ֔ר וְחֶבְר֖וֹן וְעֻזִּיאֵ֑ל וּשְׁנֵי֙ חַיֵּ֣י קְהָ֔ת שָׁלֹ֧שׁ וּשְׁלֹשִׁ֛ים וּמְאַ֖ת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וּבְנֵ֥י מְרָרִ֖י מַחְלִ֣י וּמוּשִׁ֑י אֵ֛לֶּה מִשְׁפְּחֹ֥ת הַלֵּוִ֖י לְתֹלְדֹתָֽם׃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וַיִּקַּ֨ח עַמְרָ֜ם אֶת־יוֹכֶ֤בֶד דֹּֽדָתוֹ֙ ל֣וֹ לְאִשָּׁ֔ה וַתֵּ֣לֶד ל֔וֹ אֶֽת־אַהֲרֹ֖ן וְאֶת־מֹשֶׁ֑ה וּשְׁנֵי֙ חַיֵּ֣י עַמְרָ֔ם שֶׁ֧בַע וּשְׁלֹשִׁ֛ים וּמְאַ֖ת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וּבְנֵ֖י יִצְהָ֑ר קֹ֥רַח וָנֶ֖פֶג וְזִכְרִֽי׃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וּבְנֵ֖י עֻזִּיאֵ֑ל מִֽישָׁאֵ֥ל וְאֶלְצָפָ֖ן וְסִתְרִֽי׃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וַיִּקַּ֨ח אַהֲרֹ֜ן אֶת־אֱלִישֶׁ֧בַע בַּת־עַמִּינָדָ֛ב אֲח֥וֹת נַחְשׁ֖וֹן ל֣וֹ לְאִשָּׁ֑ה וַתֵּ֣לֶד ל֗וֹ אֶת־נָדָב֙ וְאֶת־אֲבִיה֔וּא אֶת־אֶלְעָזָ֖ר וְאֶת־אִֽיתָמָֽר׃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וּבְנֵ֣י קֹ֔רַח אַסִּ֥יר וְאֶלְקָנָ֖ה וַאֲבִיאָסָ֑ף אֵ֖לֶּה מִשְׁפְּחֹ֥ת הַקָּרְחִֽי׃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וְאֶלְעָזָ֨ר בֶּֽן־אַהֲרֹ֜ן לָקַֽח־ל֨וֹ מִבְּנ֤וֹת פּֽוּטִיאֵל֙ ל֣וֹ לְאִשָּׁ֔ה וַתֵּ֥לֶד ל֖וֹ אֶת־פִּֽינְחָ֑ס אֵ֗לֶּה רָאשֵׁ֛י אֲב֥וֹת הַלְוִיִּ֖ם לְמִשְׁפְּחֹתָֽם׃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ה֥וּא אַהֲרֹ֖ן וּמֹשֶׁ֑ה אֲשֶׁ֨ר אָמַ֤ר יְהוָה֙ לָהֶ֔ם הוֹצִ֜יאוּ אֶת־בְּנֵ֧י יִשְׂרָאֵ֛ל מֵאֶ֥רֶץ מִצְרַ֖יִם עַל־צִבְאֹתָֽם׃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הֵ֗ם הַֽמְדַבְּרִים֙ אֶל־פַּרְעֹ֣ה מֶֽלֶךְ־מִצְרַ֔יִם לְהוֹצִ֥יא אֶת־בְּנֵֽי־יִשְׂרָאֵ֖ל מִמִּצְרָ֑יִם ה֥וּא מֹשֶׁ֖ה וְאַהֲרֹֽן׃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וַיְהִ֗י בְּי֨וֹם דִּבֶּ֧ר יְהוָ֛ה אֶל־מֹשֶׁ֖ה בְּאֶ֥רֶץ מִצְרָֽיִם׃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וַיְדַבֵּ֧ר יְהוָ֛ה אֶל־מֹשֶׁ֥ה לֵּאמֹ֖ר אֲנִ֣י יְהוָ֑ה דַּבֵּ֗ר אֶל־פַּרְעֹה֙ מֶ֣לֶךְ מִצְרַ֔יִם אֵ֛ת כָּל־אֲשֶׁ֥ר אֲנִ֖י דֹּבֵ֥ר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וַיֹּ֥אמֶר מֹשֶׁ֖ה לִפְנֵ֣י יְהוָ֑ה הֵ֤ן אֲנִי֙ עֲרַ֣ל שְׂפָתַ֔יִם וְאֵ֕יךְ יִשְׁמַ֥ע אֵלַ֖י פַּרְעֹֽה׃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רְאֵ֛ה נְתַתִּ֥יךָ אֱלֹהִ֖ים לְפַרְעֹ֑ה וְאַהֲרֹ֥ן אָחִ֖יךָ יִהְיֶ֥ה נְבִיאֶֽךָ׃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אַתָּ֣ה תְדַבֵּ֔ר אֵ֖ת כָּל־אֲשֶׁ֣ר אֲצַוֶּ֑ךָּ וְאַהֲרֹ֤ן אָחִ֙יךָ֙ יְדַבֵּ֣ר אֶל־פַּרְעֹ֔ה וְשִׁלַּ֥ח אֶת־בְּנֵֽי־יִשְׂרָאֵ֖ל מֵאַרְצֽוֹ׃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וַאֲנִ֥י אַקְשֶׁ֖ה אֶת־לֵ֣ב פַּרְעֹ֑ה וְהִרְבֵּיתִ֧י אֶת־אֹתֹתַ֛י וְאֶת־מוֹפְתַ֖י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וְלֹֽא־יִשְׁמַ֤ע אֲלֵכֶם֙ פַּרְעֹ֔ה וְנָתַתִּ֥י אֶת־יָדִ֖י בְּמִצְרָ֑יִם וְהוֹצֵאתִ֨י אֶת־צִבְאֹתַ֜י אֶת־עַמִּ֤י בְנֵֽי־יִשְׂרָאֵל֙ מֵאֶ֣רֶץ מִצְרַ֔יִם בִּשְׁפָטִ֖ים גְּדֹלִֽים׃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וְיָדְע֤וּ מִצְרַ֙יִם֙ כִּֽי־אֲנִ֣י יְהוָ֔ה בִּנְטֹתִ֥י אֶת־יָדִ֖י עַל־מִצְרָ֑יִם וְהוֹצֵאתִ֥י אֶת־בְּנֵֽי־יִשְׂרָאֵ֖ל מִתּוֹכָֽם׃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וַיַּ֥עַשׂ מֹשֶׁ֖ה וְאַהֲרֹ֑ן כַּאֲשֶׁ֨ר צִוָּ֧ה יְהוָ֛ה אֹתָ֖ם כֵּ֥ן עָשֽׂוּ׃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וּמֹשֶׁה֙ בֶּן־שְׁמֹנִ֣ים שָׁנָ֔ה וְאַֽהֲרֹ֔ן בֶּן־שָׁלֹ֥שׁ וּשְׁמֹנִ֖ים שָׁנָ֑ה בְּדַבְּרָ֖ם אֶל־פַּרְעֹֽה׃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כִּי֩ יְדַבֵּ֨ר אֲלֵכֶ֤ם פַּרְעֹה֙ לֵאמֹ֔ר תְּנ֥וּ לָכֶ֖ם מוֹפֵ֑ת וְאָמַרְתָּ֣ אֶֽל־אַהֲרֹ֗ן קַ֧ח אֶֽת־מַטְּךָ֛ וְהַשְׁלֵ֥ךְ לִפְנֵֽי־פַרְעֹ֖ה יְהִ֥י לְתַנִּֽין׃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וַיָּבֹ֨א מֹשֶׁ֤ה וְאַהֲרֹן֙ אֶל־פַּרְעֹ֔ה וַיַּ֣עַשׂוּ כֵ֔ן כַּאֲשֶׁ֖ר צִוָּ֣ה יְהוָ֑ה וַיַּשְׁלֵ֨ךְ אַהֲרֹ֜ן אֶת־מַטֵּ֗הוּ לִפְנֵ֥י פַרְעֹ֛ה וְלִפְנֵ֥י עֲבָדָ֖יו וַיְהִ֥י לְתַנִּֽין׃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וַיִּקְרָא֙ גַּם־פַּרְעֹ֔ה לַֽחֲכָמִ֖ים וְלַֽמְכַשְּׁפִ֑ים וַיַּֽעֲשׂ֨וּ גַם־הֵ֜ם חַרְטֻמֵּ֥י מִצְרַ֛יִם בְּלַהֲטֵיהֶ֖ם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וַיַּשְׁלִ֙יכוּ֙ אִ֣ישׁ מַטֵּ֔הוּ וַיִּהְי֖וּ לְתַנִּינִ֑ם וַיִּבְלַ֥ע מַטֵּֽה־אַהֲרֹ֖ן אֶת־מַטֹּתָֽם׃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וַיֶּחֱזַק֙ לֵ֣ב פַּרְעֹ֔ה וְלֹ֥א שָׁמַ֖ע אֲלֵהֶ֑ם כַּאֲשֶׁ֖ר דִּבֶּ֥ר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יְהוָה֙ אֶל־מֹשֶׁ֔ה כָּבֵ֖ד לֵ֣ב פַּרְעֹ֑ה מֵאֵ֖ן לְשַׁלַּ֥ח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לֵ֣ךְ אֶל־פַּרְעֹ֞ה בַּבֹּ֗קֶר הִנֵּה֙ יֹצֵ֣א הַמַּ֔יְמָה וְנִצַּבְתָּ֥ לִקְרָאת֖וֹ עַל־שְׂפַ֣ת הַיְאֹ֑ר וְהַמַּטֶּ֛ה אֲשֶׁר־נֶהְפַּ֥ךְ לְנָחָ֖שׁ תִּקַּ֥ח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וְאָמַרְתָּ֣ אֵלָ֗יו יְהוָ֞ה אֱלֹהֵ֤י הָעִבְרִים֙ שְׁלָחַ֤נִי אֵלֶ֙יךָ֙ לֵאמֹ֔ר שַׁלַּח֙ אֶת־עַמִּ֔י וְיַֽעַבְדֻ֖נִי בַּמִּדְבָּ֑ר וְהִנֵּ֥ה לֹא־שָׁמַ֖עְתָּ עַד־כֹּֽה׃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כֹּ֚ה אָמַ֣ר יְהוָ֔ה בְּזֹ֣את תֵּדַ֔ע כִּ֖י אֲנִ֣י יְהוָ֑ה הִנֵּ֨ה אָנֹכִ֜י מַכֶּ֣ה ׀ בַּמַּטֶּ֣ה אֲשֶׁר־בְּיָדִ֗י עַל־הַמַּ֛יִם אֲשֶׁ֥ר בַּיְאֹ֖ר וְנֶהֶפְכ֥וּ לְדָֽם׃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וְהַדָּגָ֧ה אֲשֶׁר־בַּיְאֹ֛ר תָּמ֖וּת וּבָאַ֣שׁ הַיְאֹ֑ר וְנִלְא֣וּ מִצְרַ֔יִם לִשְׁתּ֥וֹת מַ֖יִם מִן־הַיְאֹֽר׃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וַיֹּ֨אמֶר יְהוָ֜ה אֶל־מֹשֶׁ֗ה אֱמֹ֣ר אֶֽל־אַהֲרֹ֡ן קַ֣ח מַטְּךָ֣ וּנְטֵֽה־יָדְךָ֩ עַל־מֵימֵ֨י מִצְרַ֜יִם עַֽל־נַהֲרֹתָ֣ם ׀ עַל־יְאֹרֵיהֶ֣ם וְעַל־אַגְמֵיהֶ֗ם וְעַ֛ל כָּל־מִקְוֵ֥ה מֵימֵיהֶ֖ם וְיִֽהְיוּ־דָ֑ם וְהָ֤יָה דָם֙ בְּכָל־אֶ֣רֶץ מִצְרַ֔יִם וּבָעֵצִ֖ים וּבָאֲבָנִֽים׃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וַיַּֽעֲשׂוּ־כֵן֩ מֹשֶׁ֨ה וְאַהֲרֹ֜ן כַּאֲשֶׁ֣ר ׀ צִוָּ֣ה יְהוָ֗ה וַיָּ֤רֶם בַּמַּטֶּה֙ וַיַּ֤ךְ אֶת־הַמַּ֙יִם֙ אֲשֶׁ֣ר בַּיְאֹ֔ר לְעֵינֵ֣י פַרְעֹ֔ה וּלְעֵינֵ֖י עֲבָדָ֑יו וַיֵּהָֽפְכ֛וּ כָּל־הַמַּ֥יִם אֲשֶׁר־בַּיְאֹ֖ר לְדָֽם׃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וְהַדָּגָ֨ה אֲשֶׁר־בַּיְאֹ֥ר מֵ֙תָה֙ וַיִּבְאַ֣שׁ הַיְאֹ֔ר וְלֹא־יָכְל֣וּ מִצְרַ֔יִם לִשְׁתּ֥וֹת מַ֖יִם מִן־הַיְאֹ֑ר וַיְהִ֥י הַדָּ֖ם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וַיַּֽעֲשׂוּ־כֵ֛ן חַרְטֻמֵּ֥י מִצְרַ֖יִם בְּלָטֵיהֶ֑ם וַיֶּחֱזַ֤ק לֵב־פַּרְעֹה֙ וְלֹא־שָׁמַ֣ע אֲלֵהֶ֔ם כַּאֲשֶׁ֖ר דִּבֶּ֥ר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וַיִּ֣פֶן פַּרְעֹ֔ה וַיָּבֹ֖א אֶל־בֵּית֑וֹ וְלֹא־שָׁ֥ת לִבּ֖וֹ גַּם־לָזֹֽאת׃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וַיַּחְפְּר֧וּ כָל־מִצְרַ֛יִם סְבִיבֹ֥ת הַיְאֹ֖ר מַ֣יִם לִשְׁתּ֑וֹת כִּ֣י לֹ֤א יָֽכְלוּ֙ לִשְׁתֹּ֔ת מִמֵּימֵ֖י הַיְאֹֽר׃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וַיִּמָּלֵ֖א שִׁבְעַ֣ת יָמִ֑ים אַחֲרֵ֥י הַכּוֹת־יְהוָ֖ה אֶת־הַיְאֹֽר׃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וַיֹּ֤אמֶר יְהוָה֙ אֶל־מֹשֶׁ֔ה בֹּ֖א אֶל־פַּרְעֹ֑ה וְאָמַרְתָּ֣ אֵלָ֗יו כֹּ֚ה אָמַ֣ר יְהוָ֔ה שַׁלַּ֥ח אֶת־עַמִּ֖י וְיַֽעַבְדֻֽנִי׃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וְאִם־מָאֵ֥ן אַתָּ֖ה לְשַׁלֵּ֑חַ הִנֵּ֣ה אָנֹכִ֗י נֹגֵ֛ף אֶת־כָּל־גְּבוּלְךָ֖ בַּֽצְפַרְדְּעִֽים׃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וְשָׁרַ֣ץ הַיְאֹר֮ צְפַרְדְּעִים֒ וְעָלוּ֙ וּבָ֣אוּ בְּבֵיתֶ֔ךָ וּבַחֲדַ֥ר מִשְׁכָּבְךָ֖ וְעַל־מִטָּתֶ֑ךָ וּבְבֵ֤ית עֲבָדֶ֙יךָ֙ וּבְעַמֶּ֔ךָ וּבְתַנּוּרֶ֖יךָ וּבְמִשְׁאֲרוֹתֶֽיךָ׃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וּבְכָ֥ה וּֽבְעַמְּךָ֖ וּבְכָל־עֲבָדֶ֑יךָ יַעֲל֖וּ הַֽצְפַרְדְּעִֽים׃</w:t>
      </w:r>
    </w:p>
    <w:p>
      <w:pPr>
        <w:pStyle w:val="Heading2"/>
        <w:bidi/>
      </w:pPr>
      <w:r>
        <w:rPr>
          <w:rtl/>
          <w:cs/>
          <w:lang w:val="he_IL" w:bidi="he_IL"/>
        </w:rPr>
        <w:t>Exodus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וַיֹּ֣אמֶר יְהוָה֮ אֶל־מֹשֶׁה֒ אֱמֹ֣ר אֶֽל־אַהֲרֹ֗ן נְטֵ֤ה אֶת־יָדְךָ֙ בְּמַטֶּ֔ךָ עַל־הַ֨נְּהָרֹ֔ת עַל־הַיְאֹרִ֖ים וְעַל־הָאֲגַמִּ֑ים וְהַ֥עַל אֶת־הַֽצְפַרְדְּעִ֖ים עַל־אֶ֥רֶץ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וַיֵּ֤ט אַהֲרֹן֙ אֶת־יָד֔וֹ עַ֖ל מֵימֵ֣י מִצְרָ֑יִם וַתַּ֙עַל֙ הַצְּפַרְדֵּ֔עַ וַתְּכַ֖ס אֶת־אֶ֥רֶץ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וַיַּֽעֲשׂוּ־כֵ֥ן הַֽחֲרְטֻמִּ֖ים בְּלָטֵיהֶ֑ם וַיַּעֲל֥וּ אֶת־הַֽצְפַרְדְּעִ֖ים עַל־אֶ֥רֶץ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וַיִּקְרָ֨א פַרְעֹ֜ה לְמֹשֶׁ֣ה וּֽלְאַהֲרֹ֗ן וַיֹּ֙אמֶר֙ הַעְתִּ֣ירוּ אֶל־יְהוָ֔ה וְיָסֵר֙ הַֽצְפַרְדְּעִ֔ים מִמֶּ֖נִּי וּמֵֽעַמִּ֑י וַאֲשַׁלְּחָה֙ אֶת־הָעָ֔ם וְיִזְבְּח֖וּ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מֹשֶׁ֣ה לְפַרְעֹה֮ הִתְפָּאֵ֣ר עָלַי֒ לְמָתַ֣י ׀ אַעְתִּ֣יר לְךָ֗ וְלַעֲבָדֶ֙יךָ֙ וּֽלְעַמְּךָ֔ לְהַכְרִית֙ הַֽצֲפַרְדְּעִ֔ים מִמְּךָ֖ וּמִבָּתֶּ֑יךָ רַ֥ק בַּיְאֹ֖ר תִּשָּׁאַֽרְנָה׃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וַיֹּ֖אמֶר לְמָחָ֑ר וַיֹּ֙אמֶר֙ כִּדְבָ֣רְךָ֔ לְמַ֣עַן תֵּדַ֔ע כִּי־אֵ֖ין כַּיהוָ֥ה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וְסָר֣וּ הַֽצְפַרְדְּעִ֗ים מִמְּךָ֙ וּמִבָּ֣תֶּ֔יךָ וּמֵעֲבָדֶ֖יךָ וּמֵעַמֶּ֑ךָ רַ֥ק בַּיְאֹ֖ר תִּשָּׁאַֽרְנָה׃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וַיֵּצֵ֥א מֹשֶׁ֛ה וְאַהֲרֹ֖ן מֵעִ֣ם פַּרְעֹ֑ה וַיִּצְעַ֤ק מֹשֶׁה֙ אֶל־יְהוָ֔ה עַל־דְּבַ֥ר הַֽצְפַרְדְּעִ֖ים אֲשֶׁר־שָׂ֥ם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וַיַּ֥עַשׂ יְהוָ֖ה כִּדְבַ֣ר מֹשֶׁ֑ה וַיָּמֻ֙תוּ֙ הַֽצְפַרְדְּעִ֔ים מִן־הַבָּתִּ֥ים מִן־הַחֲצֵרֹ֖ת וּמִן־הַשָּׂדֹֽת׃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וַיִּצְבְּר֥וּ אֹתָ֖ם חֳמָרִ֣ם חֳמָרִ֑ם וַתִּבְאַ֖שׁ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וַיַּ֣רְא פַּרְעֹ֗ה כִּ֤י הָֽיְתָה֙ הָֽרְוָחָ֔ה וְהַכְבֵּד֙ אֶת־לִבּ֔וֹ וְלֹ֥א שָׁמַ֖ע אֲלֵהֶ֑ם כַּאֲשֶׁ֖ר דִּבֶּ֥ר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יְהוָה֮ אֶל־מֹשֶׁה֒ אֱמֹר֙ אֶֽל־אַהֲרֹ֔ן נְטֵ֣ה אֶֽת־מַטְּךָ֔ וְהַ֖ךְ אֶת־עֲפַ֣ר הָאָ֑רֶץ וְהָיָ֥ה לְכִנִּ֖ם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וַיַּֽעֲשׂוּ־כֵ֗ן וַיֵּט֩ אַהֲרֹ֨ן אֶת־יָד֤וֹ בְמַטֵּ֙הוּ֙ וַיַּךְ֙ אֶת־עֲפַ֣ר הָאָ֔רֶץ וַתְּהִי֙ הַכִּנָּ֔ם בָּאָדָ֖ם וּבַבְּהֵמָ֑ה כָּל־עֲפַ֥ר הָאָ֛רֶץ הָיָ֥ה כִנִּ֖ים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וַיַּעֲשׂוּ־כֵ֨ן הַחַרְטֻמִּ֧ים בְּלָטֵיהֶ֛ם לְהוֹצִ֥יא אֶת־הַכִּנִּ֖ים וְלֹ֣א יָכֹ֑לוּ וַתְּהִי֙ הַכִּנָּ֔ם בָּאָדָ֖ם וּבַבְּהֵמָֽה׃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וַיֹּאמְר֤וּ הַֽחַרְטֻמִּים֙ אֶל־פַּרְעֹ֔ה אֶצְבַּ֥ע אֱלֹהִ֖ים הִ֑וא וַיֶּחֱזַ֤ק לֵב־פַּרְעֹה֙ וְלֹֽא־שָׁמַ֣ע אֲלֵהֶ֔ם כַּאֲשֶׁ֖ר דִּבֶּ֥ר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וַיֹּ֨אמֶר יְהוָ֜ה אֶל־מֹשֶׁ֗ה הַשְׁכֵּ֤ם בַּבֹּ֙קֶר֙ וְהִתְיַצֵּב֙ לִפְנֵ֣י פַרְעֹ֔ה הִנֵּ֖ה יוֹצֵ֣א הַמָּ֑יְמָה וְאָמַרְתָּ֣ אֵלָ֗יו כֹּ֚ה אָמַ֣ר יְהוָ֔ה שַׁלַּ֥ח עַמִּ֖י וְיַֽעַבְדֻֽנִי׃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כִּ֣י אִם־אֵינְךָ֮ מְשַׁלֵּ֣חַ אֶת־עַמִּי֒ הִנְנִי֩ מַשְׁלִ֨יחַ בְּךָ֜ וּבַעֲבָדֶ֧יךָ וּֽבְעַמְּךָ֛ וּבְבָתֶּ֖יךָ אֶת־הֶעָרֹ֑ב וּמָ֨לְא֜וּ בָּתֵּ֤י מִצְרַ֙יִם֙ אֶת־הֶ֣עָרֹ֔ב וְגַ֥ם הָאֲדָמָ֖ה אֲשֶׁר־הֵ֥ם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וְהִפְלֵיתִי֩ בַיּ֨וֹם הַה֜וּא אֶת־אֶ֣רֶץ גֹּ֗שֶׁן אֲשֶׁ֤ר עַמִּי֙ עֹמֵ֣ד עָלֶ֔יהָ לְבִלְתִּ֥י הֱיֽוֹת־שָׁ֖ם עָרֹ֑ב לְמַ֣עַן תֵּדַ֔ע כִּ֛י אֲנִ֥י יְהוָ֖ה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וְשַׂמְתִּ֣י פְדֻ֔ת בֵּ֥ין עַמִּ֖י וּבֵ֣ין עַמֶּ֑ךָ לְמָחָ֥ר יִהְיֶ֖ה הָאֹ֥ת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וַיַּ֤עַשׂ יְהוָה֙ כֵּ֔ן וַיָּבֹא֙ עָרֹ֣ב כָּבֵ֔ד בֵּ֥יתָה פַרְעֹ֖ה וּבֵ֣ית עֲבָדָ֑יו וּבְכָל־אֶ֧רֶץ מִצְרַ֛יִם תִּשָּׁחֵ֥ת הָאָ֖רֶץ מִפְּנֵ֥י הֶעָרֹֽב׃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וַיִּקְרָ֣א פַרְעֹ֔ה אֶל־מֹשֶׁ֖ה וּֽלְאַהֲרֹ֑ן וַיֹּ֗אמֶר לְכ֛וּ זִבְח֥וּ לֵֽאלֹהֵיכֶ֖ם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וַיֹּ֣אמֶר מֹשֶׁ֗ה לֹ֤א נָכוֹן֙ לַעֲשׂ֣וֹת כֵּ֔ן כִּ֚י תּוֹעֲבַ֣ת מִצְרַ֔יִם נִזְבַּ֖ח לַיהוָ֣ה אֱלֹהֵ֑ינוּ הֵ֣ן נִזְבַּ֞ח אֶת־תּוֹעֲבַ֥ת מִצְרַ֛יִם לְעֵינֵיהֶ֖ם וְלֹ֥א יִסְקְלֻֽנוּ׃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דֶּ֚רֶךְ שְׁלֹ֣שֶׁת יָמִ֔ים נֵלֵ֖ךְ בַּמִּדְבָּ֑ר וְזָבַ֙חְנוּ֙ לַֽיהוָ֣ה אֱלֹהֵ֔ינוּ כַּאֲשֶׁ֖ר יֹאמַ֥ר אֵלֵֽינוּ׃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וַיֹּ֣אמֶר פַּרְעֹ֗ה אָנֹכִ֞י אֲשַׁלַּ֤ח אֶתְכֶם֙ וּזְבַחְתֶּ֞ם לַיהוָ֤ה אֱלֹֽהֵיכֶם֙ בַּמִּדְבָּ֔ר רַ֛ק הַרְחֵ֥ק לֹא־תַרְחִ֖יקוּ לָלֶ֑כֶת הַעְתִּ֖ירוּ בַּעֲדִֽי׃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וַיֹּ֣אמֶר מֹשֶׁ֗ה הִנֵּ֨ה אָנֹכִ֜י יוֹצֵ֤א מֵֽעִמָּךְ֙ וְהַעְתַּרְתִּ֣י אֶל־יְהוָ֔ה וְסָ֣ר הֶעָרֹ֗ב מִפַּרְעֹ֛ה מֵעֲבָדָ֥יו וּמֵעַמּ֖וֹ מָחָ֑ר רַ֗ק אַל־יֹסֵ֤ף פַּרְעֹה֙ הָתֵ֔ל לְבִלְתִּי֙ שַׁלַּ֣ח אֶת־הָעָ֔ם לִזְבֹּ֖חַ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וַיֵּצֵ֥א מֹשֶׁ֖ה מֵעִ֣ם פַּרְעֹ֑ה וַיֶּעְתַּ֖ר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וַיַּ֤עַשׂ יְהוָה֙ כִּדְבַ֣ר מֹשֶׁ֔ה וַיָּ֙סַר֙ הֶעָרֹ֔ב מִפַּרְעֹ֖ה מֵעֲבָדָ֣יו וּמֵעַמּ֑וֹ לֹ֥א נִשְׁאַ֖ר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וַיַּכְבֵּ֤ד פַּרְעֹה֙ אֶת־לִבּ֔וֹ גַּ֖ם בַּפַּ֣עַם הַזֹּ֑את וְלֹ֥א שִׁלַּ֖ח אֶת־הָעָֽם׃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בֹּ֖א אֶל־פַּרְעֹ֑ה וְדִבַּרְתָּ֣ אֵלָ֗יו כֹּֽה־אָמַ֤ר יְהוָה֙ אֱלֹהֵ֣י הָֽעִבְרִ֔ים שַׁלַּ֥ח אֶת־עַמִּ֖י וְיַֽעַבְדֻֽנִי׃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כִּ֛י אִם־מָאֵ֥ן אַתָּ֖ה לְשַׁלֵּ֑חַ וְעוֹדְךָ֖ מַחֲזִ֥יק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הִנֵּ֨ה יַד־יְהוָ֜ה הוֹיָ֗ה בְּמִקְנְךָ֙ אֲשֶׁ֣ר בַּשָּׂדֶ֔ה בַּסּוּסִ֤ים בַּֽחֲמֹרִים֙ בַּגְּמַלִּ֔ים בַּבָּקָ֖ר וּבַצֹּ֑אן דֶּ֖בֶר כָּבֵ֥ד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וְהִפְלָ֣ה יְהוָ֔ה בֵּ֚ין מִקְנֵ֣ה יִשְׂרָאֵ֔ל וּבֵ֖ין מִקְנֵ֣ה מִצְרָ֑יִם וְלֹ֥א יָמ֛וּת מִכָּל־לִבְנֵ֥י יִשְׂרָאֵ֖ל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וַיָּ֥שֶׂם יְהוָ֖ה מוֹעֵ֣ד לֵאמֹ֑ר מָחָ֗ר יַעֲשֶׂ֧ה יְהוָ֛ה הַדָּבָ֥ר הַזֶּ֖ה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וַיַּ֨עַשׂ יְהוָ֜ה אֶת־הַדָּבָ֤ר הַזֶּה֙ מִֽמָּחֳרָ֔ת וַיָּ֕מָת כֹּ֖ל מִקְנֵ֣ה מִצְרָ֑יִם וּמִמִּקְנֵ֥ה בְנֵֽי־יִשְׂרָאֵ֖ל לֹא־מֵ֥ת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וַיִּשְׁלַ֣ח פַּרְעֹ֔ה וְהִנֵּ֗ה לֹא־מֵ֛ת מִמִּקְנֵ֥ה יִשְׂרָאֵ֖ל עַד־אֶחָ֑ד וַיִּכְבַּד֙ לֵ֣ב פַּרְעֹ֔ה וְלֹ֥א שִׁלַּ֖ח אֶת־הָעָֽם׃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יְהוָה֮ אֶל־מֹשֶׁ֣ה וְאֶֽל־אַהֲרֹן֒ קְח֤וּ לָכֶם֙ מְלֹ֣א חָפְנֵיכֶ֔ם פִּ֖יחַ כִּבְשָׁ֑ן וּזְרָק֥וֹ מֹשֶׁ֛ה הַשָּׁמַ֖יְמָה לְעֵינֵ֥י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וְהָיָ֣ה לְאָבָ֔ק עַ֖ל כָּל־אֶ֣רֶץ מִצְרָ֑יִם וְהָיָ֨ה עַל־הָאָדָ֜ם וְעַל־הַבְּהֵמָ֗ה לִשְׁחִ֥ין פֹּרֵ֛חַ אֲבַעְבֻּעֹ֖ת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וַיִּקְח֞וּ אֶת־פִּ֣יחַ הַכִּבְשָׁ֗ן וַיַּֽעַמְדוּ֙ לִפְנֵ֣י פַרְעֹ֔ה וַיִּזְרֹ֥ק אֹת֛וֹ מֹשֶׁ֖ה הַשָּׁמָ֑יְמָה וַיְהִ֗י שְׁחִין֙ אֲבַעְבֻּעֹ֔ת פֹּרֵ֕חַ בָּאָדָ֖ם וּבַבְּהֵמָֽה׃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וְלֹֽא־יָכְל֣וּ הַֽחַרְטֻמִּ֗ים לַעֲמֹ֛ד לִפְנֵ֥י מֹשֶׁ֖ה מִפְּנֵ֣י הַשְּׁחִ֑ין כִּֽי־הָיָ֣ה הַשְּׁחִ֔ין בַּֽחֲרְטֻמִּ֖ם וּבְכָל־מִצְרָֽיִם׃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וַיְחַזֵּ֤ק יְהוָה֙ אֶת־לֵ֣ב פַּרְעֹ֔ה וְלֹ֥א שָׁמַ֖ע אֲלֵהֶ֑ם כַּאֲשֶׁ֛ר דִּבֶּ֥ר יְהוָ֖ה אֶל־מֹשֶֽׁה׃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וַיֹּ֤אמֶר יְהוָה֙ אֶל־מֹשֶׁ֔ה הַשְׁכֵּ֣ם בַּבֹּ֔קֶר וְהִתְיַצֵּ֖ב לִפְנֵ֣י פַרְעֹ֑ה וְאָמַרְתָּ֣ אֵלָ֗יו כֹּֽה־אָמַ֤ר יְהוָה֙ אֱלֹהֵ֣י הָֽעִבְרִ֔ים שַׁלַּ֥ח אֶת־עַמִּ֖י וְיַֽעַבְדֻֽנִי׃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׀ בַּפַּ֣עַם הַזֹּ֗את אֲנִ֨י שֹׁלֵ֜חַ אֶת־כָּל־מַגֵּפֹתַי֙ אֶֽל־לִבְּךָ֔ וּבַעֲבָדֶ֖יךָ וּבְעַמֶּ֑ךָ בַּעֲב֣וּר תֵּדַ֔ע כִּ֛י אֵ֥ין כָּמֹ֖נִי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כִּ֤י עַתָּה֙ שָׁלַ֣חְתִּי אֶת־יָדִ֔י וָאַ֥ךְ אוֹתְךָ֛ וְאֶֽת־עַמְּךָ֖ בַּדָּ֑בֶר וַתִּכָּחֵ֖ד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וְאוּלָ֗ם בַּעֲב֥וּר זֹאת֙ הֶעֱמַדְתִּ֔יךָ בַּעֲב֖וּר הַרְאֹתְךָ֣ אֶת־כֹּחִ֑י וּלְמַ֛עַן סַפֵּ֥ר שְׁמִ֖י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עוֹדְךָ֖ מִסְתּוֹלֵ֣ל בְּעַמִּ֑י לְבִלְתִּ֖י שַׁלְּחָֽם׃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הִנְנִ֤י מַמְטִיר֙ כָּעֵ֣ת מָחָ֔ר בָּרָ֖ד כָּבֵ֣ד מְאֹ֑ד אֲשֶׁ֨ר לֹא־הָיָ֤ה כָמֹ֙הוּ֙ בְּמִצְרַ֔יִם לְמִן־הַיּ֥וֹם הִוָּסְדָ֖ה וְעַד־עָֽתָּה׃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וְעַתָּ֗ה שְׁלַ֤ח הָעֵז֙ אֶֽת־מִקְנְךָ֔ וְאֵ֛ת כָּל־אֲשֶׁ֥ר לְךָ֖ בַּשָּׂדֶ֑ה כָּל־הָאָדָ֨ם וְהַבְּהֵמָ֜ה אֲשֶֽׁר־יִמָּצֵ֣א בַשָּׂדֶ֗ה וְלֹ֤א יֵֽאָסֵף֙ הַבַּ֔יְתָה וְיָרַ֧ד עֲלֵהֶ֛ם הַבָּרָ֖ד וָמֵֽתוּ׃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הַיָּרֵא֙ אֶת־דְּבַ֣ר יְהוָ֔ה מֵֽעַבְדֵ֖י פַּרְעֹ֑ה הֵנִ֛יס אֶת־עֲבָדָ֥יו וְאֶת־מִקְנֵ֖הוּ אֶל־הַבָּתִּֽים׃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וַאֲשֶׁ֥ר לֹא־שָׂ֛ם לִבּ֖וֹ אֶל־דְּבַ֣ר יְהוָ֑ה וַֽיַּעֲזֹ֛ב אֶת־עֲבָדָ֥יו וְאֶת־מִקְנֵ֖הוּ בַּשָּׂדֶֽה׃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וַיֹּ֨אמֶר יְהוָ֜ה אֶל־מֹשֶׁה נְטֵ֤ה אֶת־יָֽדְךָ֙ עַל־הַשָּׁמַ֔יִם וִיהִ֥י בָרָ֖ד בְּכָל־אֶ֣רֶץ מִצְרָ֑יִם עַל־הָאָדָ֣ם וְעַל־הַבְּהֵמָ֗ה וְעַ֛ל כָּל־עֵ֥שֶׂב הַשָּׂדֶ֖ה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וַיֵּ֨ט מֹשֶׁ֣ה אֶת־מַטֵּהוּ֮ עַל־הַשָּׁמַיִם֒ וַֽיהוָ֗ה נָתַ֤ן קֹלֹת֙ וּבָרָ֔ד וַתִּ֥הֲלַךְ אֵ֖שׁ אָ֑רְצָה וַיַּמְטֵ֧ר יְהוָ֛ה בָּרָ֖ד עַל־אֶ֥רֶץ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וַיְהִ֣י בָרָ֔ד וְאֵ֕שׁ מִתְלַקַּ֖חַת בְּת֣וֹךְ הַבָּרָ֑ד כָּבֵ֣ד מְאֹ֔ד אֲ֠שֶׁר לֹֽא־הָיָ֤ה כָמֹ֙הוּ֙ בְּכָל־אֶ֣רֶץ מִצְרַ֔יִם מֵאָ֖ז הָיְתָ֥ה לְגֽוֹי׃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וַיַּ֨ךְ הַבָּרָ֜ד בְּכָל־אֶ֣רֶץ מִצְרַ֗יִם אֵ֚ת כָּל־אֲשֶׁ֣ר בַּשָּׂדֶ֔ה מֵאָדָ֖ם וְעַד־בְּהֵמָ֑ה וְאֵ֨ת כָּל־עֵ֤שֶׂב הַשָּׂדֶה֙ הִכָּ֣ה הַבָּרָ֔ד וְאֶת־כָּל־עֵ֥ץ הַשָּׂדֶ֖ה שִׁבֵּֽר׃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רַ֚ק בְּאֶ֣רֶץ גֹּ֔שֶׁן אֲשֶׁר־שָׁ֖ם בְּנֵ֣י יִשְׂרָאֵ֑ל לֹ֥א הָיָ֖ה בָּרָֽד׃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וַיִּשְׁלַ֣ח פַּרְעֹ֗ה וַיִּקְרָא֙ לְמֹשֶׁ֣ה וּֽלְאַהֲרֹ֔ן וַיֹּ֥אמֶר אֲלֵהֶ֖ם חָטָ֣אתִי הַפָּ֑עַם יְהוָה֙ הַצַּדִּ֔יק וַאֲנִ֥י וְעַמִּ֖י הָרְשָׁעִֽים׃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הַעְתִּ֙ירוּ֙ אֶל־יְהוָ֔ה וְרַ֕ב מִֽהְיֹ֛ת קֹלֹ֥ת אֱלֹהִ֖ים וּבָרָ֑ד וַאֲשַׁלְּחָ֣ה אֶתְכֶ֔ם וְלֹ֥א תֹסִפ֖וּן לַעֲמֹֽד׃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וַיֹּ֤אמֶר אֵלָיו֙ מֹשֶׁ֔ה כְּצֵאתִי֙ אֶת־הָעִ֔יר אֶפְרֹ֥שׂ אֶת־כַּפַּ֖י אֶל־יְהוָ֑ה הַקֹּל֣וֹת יֶחְדָּל֗וּן וְהַבָּרָד֙ לֹ֣א יִֽהְיֶה־ע֔וֹד לְמַ֣עַן תֵּדַ֔ע כִּ֥י לַיהוָ֖ה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וְאַתָּ֖ה וַעֲבָדֶ֑יךָ יָדַ֕עְתִּי כִּ֚י טֶ֣רֶם תִּֽירְא֔וּן מִפְּנֵ֖י יְהוָ֥ה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וְהַפִּשְׁתָּ֥ה וְהַשְּׂעֹרָ֖ה נֻכָּ֑תָה כִּ֤י הַשְּׂעֹרָה֙ אָבִ֔יב וְהַפִּשְׁתָּ֖ה גִּבְעֹֽל׃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וְהַחִטָּ֥ה וְהַכֻּסֶּ֖מֶת לֹ֣א נֻכּ֑וּ כִּ֥י אֲפִילֹ֖ת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וַיֵּצֵ֨א מֹשֶׁ֜ה מֵעִ֤ם פַּרְעֹה֙ אֶת־הָעִ֔יר וַיִּפְרֹ֥שׂ כַּפָּ֖יו אֶל־יְהוָ֑ה וַֽיַּחְדְּל֤וּ הַקֹּלוֹת֙ וְהַבָּרָ֔ד וּמָטָ֖ר לֹא־נִתַּ֥ךְ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וַיַּ֣רְא פַּרְעֹ֗ה כִּֽי־חָדַ֨ל הַמָּטָ֧ר וְהַבָּרָ֛ד וְהַקֹּלֹ֖ת וַיֹּ֣סֶף לַחֲטֹ֑א וַיַּכְבֵּ֥ד לִבּ֖וֹ ה֥וּא וַעֲבָדָֽיו׃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וַֽיֶּחֱזַק֙ לֵ֣ב פַּרְעֹ֔ה וְלֹ֥א שִׁלַּ֖ח אֶת־בְּנֵ֣י יִשְׂרָאֵ֑ל כַּאֲשֶׁ֛ר דִּבֶּ֥ר יְהוָ֖ה בְּיַד־מֹשֶֽׁה׃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בֹּ֖א אֶל־פַּרְעֹ֑ה כִּֽי־אֲנִ֞י הִכְבַּ֤דְתִּי אֶת־לִבּוֹ֙ וְאֶת־לֵ֣ב עֲבָדָ֔יו לְמַ֗עַן שִׁתִ֛י אֹתֹתַ֥י אֵ֖לֶּה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וּלְמַ֡עַן תְּסַפֵּר֩ בְּאָזְנֵ֨י בִנְךָ֜ וּבֶן־בִּנְךָ֗ אֵ֣ת אֲשֶׁ֤ר הִתְעַלַּ֙לְתִּי֙ בְּמִצְרַ֔יִם וְאֶת־אֹתֹתַ֖י אֲשֶׁר־שַׂ֣מְתִּי בָ֑ם וִֽידַעְתֶּ֖ם כִּי־אֲנִ֥י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וַיָּבֹ֨א מֹשֶׁ֣ה וְאַהֲרֹן֮ אֶל־פַּרְעֹה֒ וַיֹּאמְר֣וּ אֵלָ֗יו כֹּֽה־אָמַ֤ר יְהוָה֙ אֱלֹהֵ֣י הָֽעִבְרִ֔ים עַד־מָתַ֣י מֵאַ֔נְתָּ לֵעָנֹ֖ת מִפָּנָ֑י שַׁלַּ֥ח עַמִּ֖י וְיַֽעַבְדֻֽנִי׃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כִּ֛י אִם־מָאֵ֥ן אַתָּ֖ה לְשַׁלֵּ֣חַ אֶת־עַמִּ֑י הִנְנִ֨י מֵבִ֥יא מָחָ֛ר אַרְבֶּ֖ה בִּגְבֻלֶֽךָ׃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וְכִסָּה֙ אֶת־עֵ֣ין הָאָ֔רֶץ וְלֹ֥א יוּכַ֖ל לִרְאֹ֣ת אֶת־הָאָ֑רֶץ וְאָכַ֣ל ׀ אֶת־יֶ֣תֶר הַפְּלֵטָ֗ה הַנִּשְׁאֶ֤רֶת לָכֶם֙ מִן־הַבָּרָ֔ד וְאָכַל֙ אֶת־כָּל־הָעֵ֔ץ הַצֹּמֵ֥חַ לָכֶ֖ם מִן־הַשָּׂדֶֽה׃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וּמָלְא֨וּ בָתֶּ֜יךָ וּבָתֵּ֣י כָל־עֲבָדֶיךָ֮ וּבָתֵּ֣י כָל־מִצְרַיִם֒ אֲשֶׁ֨ר לֹֽא־רָא֤וּ אֲבֹתֶ֙יךָ֙ וַאֲב֣וֹת אֲבֹתֶ֔יךָ מִיּ֗וֹם הֱיוֹתָם֙ עַל־הָ֣אֲדָמָ֔ה עַ֖ד הַיּ֣וֹם הַזֶּ֑ה וַיִּ֥פֶן וַיֵּצֵ֖א מֵעִ֥ם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וַיֹּאמְרוּ֩ עַבְדֵ֨י פַרְעֹ֜ה אֵלָ֗יו עַד־מָתַי֙ יִהְיֶ֨ה זֶ֥ה לָ֙נוּ֙ לְמוֹקֵ֔שׁ שַׁלַּח֙ אֶת־הָ֣אֲנָשִׁ֔ים וְיַֽעַבְד֖וּ אֶת־יְהוָ֣ה אֱלֹהֵיהֶ֑ם הֲטֶ֣רֶם תֵּדַ֔ע כִּ֥י אָבְדָ֖ה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וַיּוּשַׁ֞ב אֶת־מֹשֶׁ֤ה וְאֶֽת־אַהֲרֹן֙ אֶל־פַּרְעֹ֔ה וַיֹּ֣אמֶר אֲלֵהֶ֔ם לְכ֥וּ עִבְד֖וּ אֶת־יְהוָ֣ה אֱלֹהֵיכֶ֑ם מִ֥י וָמִ֖י הַהֹלְכִֽים׃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מֹשֶׁ֔ה בִּנְעָרֵ֥ינוּ וּבִזְקֵנֵ֖ינוּ נֵלֵ֑ךְ בְּבָנֵ֨ינוּ וּבִבְנוֹתֵ֜נוּ בְּצֹאנֵ֤נוּ וּבִבְקָרֵ֙נוּ֙ נֵלֵ֔ךְ כִּ֥י חַג־יְהוָ֖ה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אֲלֵהֶ֗ם יְהִ֨י כֵ֤ן יְהוָה֙ עִמָּכֶ֔ם כַּאֲשֶׁ֛ר אֲשַׁלַּ֥ח אֶתְכֶ֖ם וְאֶֽת־טַפְּכֶ֑ם רְא֕וּ כִּ֥י רָעָ֖ה נֶ֥גֶד פְּנֵיכֶֽם׃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לֹ֣א כֵ֗ן לְכֽוּ־נָ֤א הַגְּבָרִים֙ וְעִבְד֣וּ אֶת־יְהוָ֔ה כִּ֥י אֹתָ֖הּ אַתֶּ֣ם מְבַקְשִׁ֑ים וַיְגָ֣רֶשׁ אֹתָ֔ם מֵאֵ֖ת פְּנֵ֥י פַרְעֹֽה׃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יְהוָ֜ה אֶל־מֹשֶׁ֗ה נְטֵ֨ה יָדְךָ֜ עַל־אֶ֤רֶץ מִצְרַ֙יִם֙ בָּֽאַרְבֶּ֔ה וְיַ֖עַל עַל־אֶ֣רֶץ מִצְרָ֑יִם וְיֹאכַל֙ אֶת־כָּל־עֵ֣שֶׂב הָאָ֔רֶץ אֵ֛ת כָּל־אֲשֶׁ֥ר הִשְׁאִ֖יר הַבָּרָֽד׃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וַיֵּ֨ט מֹשֶׁ֣ה אֶת־מַטֵּהוּ֮ עַל־אֶ֣רֶץ מִצְרַיִם֒ וַֽיהוָ֗ה נִהַ֤ג ר֥וּחַ קָדִים֙ בָּאָ֔רֶץ כָּל־הַיּ֥וֹם הַה֖וּא וְכָל־הַלָּ֑יְלָה הַבֹּ֣קֶר הָיָ֔ה וְר֙וּחַ֙ הַקָּדִ֔ים נָשָׂ֖א אֶת־הָאַרְבֶּֽה׃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וַיַּ֣עַל הָֽאַרְבֶּ֗ה עַ֚ל כָּל־אֶ֣רֶץ מִצְרַ֔יִם וַיָּ֕נַח בְּכֹ֖ל גְּב֣וּל מִצְרָ֑יִם כָּבֵ֣ד מְאֹ֔ד לְ֠פָנָיו לֹא־הָ֨יָה כֵ֤ן אַרְבֶּה֙ כָּמֹ֔הוּ וְאַחֲרָ֖יו לֹ֥א יִֽהְיֶה־כֵּֽן׃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וַיְכַ֞ס אֶת־עֵ֣ין כָּל־הָאָרֶץ֮ וַתֶּחְשַׁ֣ךְ הָאָרֶץ֒ וַיֹּ֜אכַל אֶת־כָּל־עֵ֣שֶׂב הָאָ֗רֶץ וְאֵת֙ כָּל־פְּרִ֣י הָעֵ֔ץ אֲשֶׁ֥ר הוֹתִ֖יר הַבָּרָ֑ד וְלֹא־נוֹתַ֨ר כָּל־יֶ֧רֶק בָּעֵ֛ץ וּבְעֵ֥שֶׂב הַשָּׂדֶ֖ה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וַיְמַהֵ֣ר פַּרְעֹ֔ה לִקְרֹ֖א לְמֹשֶׁ֣ה וּֽלְאַהֲרֹ֑ן וַיֹּ֗אמֶר חָטָ֛אתִי לַיהוָ֥ה אֱלֹֽהֵיכֶ֖ם וְלָכֶֽם׃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וְעַתָּ֗ה שָׂ֣א נָ֤א חַטָּאתִי֙ אַ֣ךְ הַפַּ֔עַם וְהַעְתִּ֖ירוּ לַיהוָ֣ה אֱלֹהֵיכֶ֑ם וְיָסֵר֙ מֵֽעָלַ֔י רַ֖ק אֶת־הַמָּ֥וֶת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וַיֵּצֵ֖א מֵעִ֣ם פַּרְעֹ֑ה וַיֶּעְתַּ֖ר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וַיַּהֲפֹ֨ךְ יְהוָ֤ה רֽוּחַ־יָם֙ חָזָ֣ק מְאֹ֔ד וַיִּשָּׂא֙ אֶת־הָ֣אַרְבֶּ֔ה וַיִּתְקָעֵ֖הוּ יָ֣מָּה סּ֑וּף לֹ֤א נִשְׁאַר֙ אַרְבֶּ֣ה אֶחָ֔ד בְּכֹ֖ל גְּב֥וּל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וַיְחַזֵּ֥ק יְהוָ֖ה אֶת־לֵ֣ב פַּרְעֹ֑ה וְלֹ֥א שִׁלַּ֖ח אֶת־בְּנֵ֥י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וַיֹּ֨אמֶר יְהוָ֜ה אֶל־מֹשֶׁ֗ה נְטֵ֤ה יָֽדְךָ֙ עַל־הַשָּׁמַ֔יִם וִ֥יהִי חֹ֖שֶׁךְ עַל־אֶ֣רֶץ מִצְרָ֑יִם וְיָמֵ֖שׁ 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וַיֵּ֥ט מֹשֶׁ֛ה אֶת־יָד֖וֹ עַל־הַשָּׁמָ֑יִם וַיְהִ֧י חֹֽשֶׁךְ־אֲפֵלָ֛ה בְּכָל־אֶ֥רֶץ מִצְרַ֖יִם שְׁלֹ֥שֶׁת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לֹֽא־רָא֞וּ אִ֣ישׁ אֶת־אָחִ֗יו וְלֹא־קָ֛מוּ אִ֥ישׁ מִתַּחְתָּ֖יו שְׁלֹ֣שֶׁת יָמִ֑ים וּֽלְכָל־בְּנֵ֧י יִשְׂרָאֵ֛ל הָ֥יָה א֖וֹר בְּמוֹשְׁבֹתָֽם׃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וַיִּקְרָ֨א פַרְעֹ֜ה אֶל־מֹשֶׁ֗ה וַיֹּ֙אמֶר֙ לְכוּ֙ עִבְד֣וּ אֶת־יְהוָ֔ה רַ֛ק צֹאנְכֶ֥ם וּבְקַרְכֶ֖ם יֻצָּ֑ג גַּֽם־טַפְּכֶ֖ם יֵלֵ֥ךְ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וַיֹּ֣אמֶר מֹשֶׁ֔ה גַּם־אַתָּ֛ה תִּתֵּ֥ן בְּיָדֵ֖נוּ זְבָחִ֣ים וְעֹל֑וֹת וְעָשִׂ֖ינוּ לַיהוָ֥ה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וְגַם־מִקְנֵ֜נוּ יֵלֵ֣ךְ עִמָּ֗נוּ לֹ֤א תִשָּׁאֵר֙ פַּרְסָ֔ה כִּ֚י מִמֶּ֣נּוּ נִקַּ֔ח לַעֲבֹ֖ד אֶת־יְהוָ֣ה אֱלֹהֵ֑ינוּ וַאֲנַ֣חְנוּ לֹֽא־נֵדַ֗ע מַֽה־נַּעֲבֹד֙ אֶת־יְהוָ֔ה עַד־בֹּאֵ֖נוּ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וַיְחַזֵּ֥ק יְהוָ֖ה אֶת־לֵ֣ב פַּרְעֹ֑ה וְלֹ֥א אָבָ֖ה לְשַׁלְּחָֽם׃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וַיֹּֽאמֶר־ל֥וֹ פַרְעֹ֖ה לֵ֣ךְ מֵעָלָ֑י הִשָּׁ֣מֶר לְךָ֗ אֶל־תֹּ֙סֶף֙ רְא֣וֹת פָּנַ֔י כִּ֗י בְּי֛וֹם רְאֹתְךָ֥ פָנַ֖י תָּמֽוּת׃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וַיֹּ֥אמֶר מֹשֶׁ֖ה כֵּ֣ן דִּבַּ֑רְתָּ לֹא־אֹסִ֥ף ע֖וֹד רְא֥וֹת פָּנֶֽיךָ׃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וַיֹּ֨אמֶר יְהוָ֜ה אֶל־מֹשֶׁ֗ה ע֣וֹד נֶ֤גַע אֶחָד֙ אָבִ֤יא עַל־פַּרְעֹה֙ וְעַל־מִצְרַ֔יִם אַֽחֲרֵי־כֵ֕ן יְשַׁלַּ֥ח אֶתְכֶ֖ם מִזֶּ֑ה כְּשַׁ֨לְּח֔וֹ כָּלָ֕ה גָּרֵ֛שׁ יְגָרֵ֥שׁ אֶתְכֶ֖ם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דַּבֶּר־נָ֖א בְּאָזְנֵ֣י הָעָ֑ם וְיִשְׁאֲל֞וּ אִ֣ישׁ ׀ מֵאֵ֣ת רֵעֵ֗הוּ וְאִשָּׁה֙ מֵאֵ֣ת רְעוּתָ֔הּ כְּלֵי־כֶ֖סֶף וּכְלֵ֥י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וַיִּתֵּ֧ן יְהוָ֛ה אֶת־חֵ֥ן הָעָ֖ם בְּעֵינֵ֣י מִצְרָ֑יִם גַּ֣ם ׀ הָאִ֣ישׁ מֹשֶׁ֗ה גָּד֤וֹל מְאֹד֙ בְּאֶ֣רֶץ מִצְרַ֔יִם בְּעֵינֵ֥י עַבְדֵֽי־פַרְעֹ֖ה וּבְעֵינֵ֥י 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מֹשֶׁ֔ה כֹּ֖ה אָמַ֣ר יְהוָ֑ה כַּחֲצֹ֣ת הַלַּ֔יְלָה אֲנִ֥י יוֹצֵ֖א בְּת֥וֹךְ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וּמֵ֣ת כָּל־בְּכוֹר֮ בְּאֶ֣רֶץ מִצְרַיִם֒ מִבְּכ֤וֹר פַּרְעֹה֙ הַיֹּשֵׁ֣ב עַל־כִּסְא֔וֹ עַ֚ד בְּכ֣וֹר הַשִּׁפְחָ֔ה אֲשֶׁ֖ר אַחַ֣ר הָרֵחָ֑יִם וְכֹ֖ל בְּכ֥וֹר 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וְהָֽיְתָ֛ה צְעָקָ֥ה גְדֹלָ֖ה בְּכָל־אֶ֣רֶץ מִצְרָ֑יִם אֲשֶׁ֤ר כָּמֹ֙הוּ֙ לֹ֣א נִהְיָ֔תָה וְכָמֹ֖הוּ לֹ֥א תֹסִֽף׃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וּלְכֹ֣ל ׀ בְּנֵ֣י יִשְׂרָאֵ֗ל לֹ֤א יֶֽחֱרַץ־כֶּ֙לֶב֙ לְשֹׁנ֔וֹ לְמֵאִ֖ישׁ וְעַד־בְּהֵמָ֑ה לְמַ֙עַן֙ תֵּֽדְע֔וּן אֲשֶׁר֙ יַפְלֶ֣ה יְהוָ֔ה בֵּ֥ין מִצְרַ֖יִם וּבֵ֥ין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וְיָרְד֣וּ כָל־עֲבָדֶיךָ֩ אֵ֨לֶּה אֵלַ֜י וְהִשְׁתַּֽחֲוּוּ־לִ֣י לֵאמֹ֗ר צֵ֤א אַתָּה֙ וְכָל־הָעָ֣ם אֲשֶׁר־בְּרַגְלֶ֔יךָ וְאַחֲרֵי־כֵ֖ן אֵצֵ֑א וַיֵּצֵ֥א מֵֽעִם־פַּרְעֹ֖ה בָּחֳרִי־אָֽף׃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יְהוָה֙ אֶל־מֹשֶׁ֔ה לֹא־יִשְׁמַ֥ע אֲלֵיכֶ֖ם פַּרְעֹ֑ה לְמַ֛עַן רְב֥וֹת מוֹפְתַ֖י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וּמֹשֶׁ֣ה וְאַהֲרֹ֗ן עָשׂ֛וּ אֶת־כָּל־הַמֹּפְתִ֥ים הָאֵ֖לֶּה לִפְנֵ֣י פַרְעֹ֑ה וַיְחַזֵּ֤ק יְהוָה֙ אֶת־לֵ֣ב פַּרְעֹ֔ה וְלֹֽא־שִׁלַּ֥ח אֶת־בְּנֵֽי־יִשְׂרָאֵ֖ל מֵאַרְצֽוֹ׃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אֶל־מֹשֶׁ֣ה וְאֶֽל־אַהֲרֹ֔ן בְּאֶ֥רֶץ מִצְרַ֖יִם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הַחֹ֧דֶשׁ הַזֶּ֛ה לָכֶ֖ם רֹ֣אשׁ חֳדָשִׁ֑ים רִאשׁ֥וֹן הוּא֙ לָכֶ֔ם לְחָדְשֵׁ֖י הַשָּׁנָֽה׃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דַּבְּר֗וּ אֶֽל־כָּל־ עֲדַ֤ת יִשְׂרָאֵל֙ לֵאמֹ֔ר בֶּעָשֹׂ֖ר לַחֹ֣דֶשׁ הַזֶּ֑ה וְיִקְח֣וּ לָהֶ֗ם אִ֛ישׁ שֶׂ֥ה לְבֵית־אָבֹ֖ת שֶׂ֥ה לַבָּֽיִת׃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וְאִם־יִמְעַ֣ט הַבַּיִת֮ מִהְיֹ֣ת מִשֶּׂה֒ וְלָקַ֣ח ה֗וּא וּשְׁכֵנ֛וֹ הַקָּרֹ֥ב אֶל־בֵּית֖וֹ בְּמִכְסַ֣ת נְפָשֹׁ֑ת אִ֚ישׁ לְפִ֣י אָכְל֔וֹ תָּכֹ֖סּוּ עַל־הַשֶּֽׂה׃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שֶׂ֥ה תָמִ֛ים זָכָ֥ר בֶּן־שָׁנָ֖ה יִהְיֶ֣ה לָכֶ֑ם מִן־הַכְּבָשִׂ֥ים וּמִן־הָעִזִּ֖ים תִּקָּֽחוּ׃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וְהָיָ֤ה לָכֶם֙ לְמִשְׁמֶ֔רֶת עַ֣ד אַרְבָּעָ֥ה עָשָׂ֛ר י֖וֹם לַחֹ֣דֶשׁ הַזֶּ֑ה וְשָׁחֲט֣וּ אֹת֗וֹ כֹּ֛ל קְהַ֥ל עֲדַֽת־יִשְׂרָאֵ֖ל בֵּ֥ין הָעַרְבָּֽיִם׃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וְלָֽקְחוּ֙ מִן־הַדָּ֔ם וְנָֽתְנ֛וּ עַל־שְׁתֵּ֥י הַמְּזוּזֹ֖ת וְעַל־הַמַּשְׁק֑וֹף עַ֚ל הַבָּ֣תִּ֔ים אֲשֶׁר־יֹאכְל֥וּ אֹת֖וֹ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וְאָכְל֥וּ אֶת־הַבָּשָׂ֖ר בַּלַּ֣יְלָה הַזֶּ֑ה צְלִי־אֵ֣שׁ וּמַצּ֔וֹת עַל־מְרֹרִ֖ים יֹאכְלֻֽהוּ׃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אַל־תֹּאכְל֤וּ מִמֶּ֙נּוּ֙ נָ֔א וּבָשֵׁ֥ל מְבֻשָּׁ֖ל בַּמָּ֑יִם כִּ֣י אִם־צְלִי־אֵ֔שׁ רֹאשׁ֥וֹ עַל־כְּרָעָ֖יו וְעַל־קִרְבּֽוֹ׃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וְלֹא־תוֹתִ֥ירוּ מִמֶּ֖נּוּ עַד־בֹּ֑קֶר וְהַנֹּתָ֥ר מִמֶּ֛נּוּ עַד־בֹּ֖קֶר בָּאֵ֥שׁ תִּשְׂרֹֽפוּ׃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וְכָכָה֮ תֹּאכְל֣וּ אֹתוֹ֒ מָתְנֵיכֶ֣ם חֲגֻרִ֔ים נַֽעֲלֵיכֶם֙ בְּרַגְלֵיכֶ֔ם וּמַקֶּלְכֶ֖ם בְּיֶדְכֶ֑ם וַאֲכַלְתֶּ֤ם אֹתוֹ֙ בְּחִפָּז֔וֹן פֶּ֥סַח ה֖וּא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וְעָבַרְתִּ֣י בְאֶֽרֶץ־מִצְרַיִם֮ בַּלַּ֣יְלָה הַזֶּה֒ וְהִכֵּיתִ֤י כָל־בְּכוֹר֙ בְּאֶ֣רֶץ מִצְרַ֔יִם מֵאָדָ֖ם וְעַד־בְּהֵמָ֑ה וּבְכָל־אֱלֹהֵ֥י מִצְרַ֛יִם אֶֽעֱשֶׂ֥ה שְׁפָטִ֖ים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וְהָיָה֩ הַדָּ֨ם לָכֶ֜ם לְאֹ֗ת עַ֤ל הַבָּתִּים֙ אֲשֶׁ֣ר אַתֶּ֣ם שָׁ֔ם וְרָאִ֙יתִי֙ אֶת־הַדָּ֔ם וּפָסַחְתִּ֖י עֲלֵכֶ֑ם וְלֹֽא־יִֽהְיֶ֨ה בָכֶ֥ם נֶ֙גֶף֙ לְמַשְׁחִ֔ית בְּהַכֹּתִ֖י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וְהָיָה֩ הַיּ֨וֹם הַזֶּ֤ה לָכֶם֙ לְזִכָּר֔וֹן וְחַגֹּתֶ֥ם אֹת֖וֹ חַ֣ג לַֽיהוָ֑ה לְדֹרֹ֣תֵיכֶ֔ם חֻקַּ֥ת עוֹלָ֖ם תְּחָגֻּֽהוּ׃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שִׁבְעַ֤ת יָמִים֙ מַצּ֣וֹת תֹּאכֵ֔לוּ אַ֚ךְ בַּיּ֣וֹם הָרִאשׁ֔וֹן תַּשְׁבִּ֥יתוּ שְּׂאֹ֖ר מִבָּתֵּיכֶ֑ם כִּ֣י ׀ כָּל־אֹכֵ֣ל חָמֵ֗ץ וְנִכְרְתָ֞ה הַנֶּ֤פֶשׁ הַהִוא֙ מִיִּשְׂרָאֵ֔ל מִיּ֥וֹם הָרִאשֹׁ֖ן עַד־י֥וֹם הַשְּׁבִעִֽי׃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וּבַיּ֤וֹם הָרִאשׁוֹן֙ מִקְרָא־קֹ֔דֶשׁ וּבַיּוֹם֙ הַשְּׁבִיעִ֔י מִקְרָא־קֹ֖דֶשׁ יִהְיֶ֣ה לָכֶ֑ם כָּל־מְלָאכָה֙ לֹא־יֵעָשֶׂ֣ה בָהֶ֔ם אַ֚ךְ אֲשֶׁ֣ר יֵאָכֵ֣ל לְכָל־נֶ֔פֶשׁ ה֥וּא לְבַדּ֖וֹ יֵעָשֶׂ֥ה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וּשְׁמַרְתֶּם֮ אֶת־הַמַּצּוֹת֒ כִּ֗י בְּעֶ֙צֶם֙ הַיּ֣וֹם הַזֶּ֔ה הוֹצֵ֥אתִי אֶת־צִבְאוֹתֵיכֶ֖ם מֵאֶ֣רֶץ מִצְרָ֑יִם וּשְׁמַרְתֶּ֞ם אֶת־הַיּ֥וֹם הַזֶּ֛ה לְדֹרֹתֵיכֶ֖ם חֻקַּ֥ת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בָּרִאשֹׁ֡ן בְּאַרְבָּעָה֩ עָשָׂ֨ר י֤וֹם לַחֹ֙דֶשׁ֙ בָּעֶ֔רֶב תֹּאכְל֖וּ מַצֹּ֑ת עַ֠ד י֣וֹם הָאֶחָ֧ד וְעֶשְׂרִ֛ים לַחֹ֖דֶשׁ בָּעָֽרֶב׃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שִׁבְעַ֣ת יָמִ֔ים שְׂאֹ֕ר לֹ֥א יִמָּצֵ֖א בְּבָתֵּיכֶ֑ם כִּ֣י ׀ כָּל־אֹכֵ֣ל מַחְמֶ֗צֶת וְנִכְרְתָ֞ה הַנֶּ֤פֶשׁ הַהִוא֙ מֵעֲדַ֣ת יִשְׂרָאֵ֔ל בַּגֵּ֖ר וּבְאֶזְרַ֥ח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כָּל־מַחְמֶ֖צֶת לֹ֣א תֹאכֵ֑לוּ בְּכֹל֙ מוֹשְׁבֹ֣תֵיכֶ֔ם תֹּאכְל֖וּ מַצּֽוֹת׃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וַיִּקְרָ֥א מֹשֶׁ֛ה לְכָל־זִקְנֵ֥י יִשְׂרָאֵ֖ל וַיֹּ֣אמֶר אֲלֵהֶ֑ם מִֽשְׁכ֗וּ וּקְח֨וּ לָכֶ֥ם צֹ֛אן לְמִשְׁפְּחֹתֵיכֶ֖ם וְשַׁחֲט֥וּ הַפָּֽסַח׃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וּלְקַחְתֶּ֞ם אֲגֻדַּ֣ת אֵז֗וֹב וּטְבַלְתֶּם֮ בַּדָּ֣ם אֲשֶׁר־בַּסַּף֒ וְהִגַּעְתֶּ֤ם אֶל־הַמַּשְׁקוֹף֙ וְאֶל־שְׁתֵּ֣י הַמְּזוּזֹ֔ת מִן־הַדָּ֖ם אֲשֶׁ֣ר בַּסָּ֑ף וְאַתֶּ֗ם לֹ֥א תֵצְא֛וּ אִ֥ישׁ מִפֶּֽתַח־בֵּית֖וֹ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וְעָבַ֣ר יְהוָה֮ לִנְגֹּ֣ף אֶת־מִצְרַיִם֒ וְרָאָ֤ה אֶת־הַדָּם֙ עַל־הַמַּשְׁק֔וֹף וְעַ֖ל שְׁתֵּ֣י הַמְּזוּזֹ֑ת וּפָסַ֤ח יְהוָה֙ עַל־הַפֶּ֔תַח וְלֹ֤א יִתֵּן֙ הַמַּשְׁחִ֔ית לָבֹ֥א אֶל־בָּתֵּיכֶ֖ם לִנְגֹּֽף׃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וּשְׁמַרְתֶּ֖ם אֶת־הַדָּבָ֣ר הַזֶּ֑ה לְחָק־לְךָ֥ וּלְבָנֶ֖יךָ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וְהָיָ֞ה כִּֽי־תָבֹ֣אוּ אֶל־הָאָ֗רֶץ אֲשֶׁ֨ר יִתֵּ֧ן יְהוָ֛ה לָכֶ֖ם כַּאֲשֶׁ֣ר דִּבֵּ֑ר וּשְׁמַרְתֶּ֖ם אֶת־הָעֲבֹדָ֥ה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וְהָיָ֕ה כִּֽי־יֹאמְר֥וּ אֲלֵיכֶ֖ם בְּנֵיכֶ֑ם מָ֛ה הָעֲבֹדָ֥ה הַזֹּ֖את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וַאֲמַרְתֶּ֡ם זֶֽבַח־פֶּ֨סַח ה֜וּא לַֽיהוָ֗ה אֲשֶׁ֣ר פָּ֠סַח עַל־בָּתֵּ֤י בְנֵֽי־יִשְׂרָאֵל֙ בְּמִצְרַ֔יִם בְּנָגְפּ֥וֹ אֶת־מִצְרַ֖יִם וְאֶת־בָּתֵּ֣ינוּ הִצִּ֑יל וַיִּקֹּ֥ד הָעָ֖ם וַיִּֽשְׁתַּחֲוּֽוּ׃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וַיֵּלְכ֥וּ וַיַּֽעֲשׂ֖וּ בְּנֵ֣י יִשְׂרָאֵ֑ל כַּאֲשֶׁ֨ר צִוָּ֧ה יְהוָ֛ה אֶת־מֹשֶׁ֥ה וְאַהֲרֹ֖ן כֵּ֥ן עָשֽׂוּ׃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וַיְהִ֣י ׀ בַּחֲצִ֣י הַלַּ֗יְלָה וַֽיהוָה֮ הִכָּ֣ה כָל־בְּכוֹר֮ בְּאֶ֣רֶץ מִצְרַיִם֒ מִבְּכֹ֤ר פַּרְעֹה֙ הַיֹּשֵׁ֣ב עַל־כִּסְא֔וֹ עַ֚ד בְּכ֣וֹר הַשְּׁבִ֔י אֲשֶׁ֖ר בְּבֵ֣ית הַבּ֑וֹר וְכֹ֖ל בְּכ֥וֹר 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וַיָּ֨קָם פַּרְעֹ֜ה לַ֗יְלָה ה֤וּא וְכָל־עֲבָדָיו֙ וְכָל־מִצְרַ֔יִם וַתְּהִ֛י צְעָקָ֥ה גְדֹלָ֖ה בְּמִצְרָ֑יִם כִּֽי־אֵ֣ין בַּ֔יִת אֲשֶׁ֥ר אֵֽין־שָׁ֖ם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וַיִּקְרָא֩ לְמֹשֶׁ֨ה וּֽלְאַהֲרֹ֜ן לַ֗יְלָה וַיֹּ֙אמֶר֙ ק֤וּמוּ צְּאוּ֙ מִתּ֣וֹךְ עַמִּ֔י גַּם־אַתֶּ֖ם גַּם־בְּנֵ֣י יִשְׂרָאֵ֑ל וּלְכ֛וּ עִבְד֥וּ אֶת־יְהוָ֖ה כְּדַבֶּרְכֶֽם׃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גַּם־צֹאנְכֶ֨ם גַּם־בְּקַרְכֶ֥ם קְח֛וּ כַּאֲשֶׁ֥ר דִּבַּרְתֶּ֖ם וָלֵ֑כוּ וּבֵֽרַכְתֶּ֖ם גַּם־אֹתִֽי׃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וַתֶּחֱזַ֤ק מִצְרַ֙יִם֙ עַל־הָעָ֔ם לְמַהֵ֖ר לְשַׁלְּחָ֣ם מִן־הָאָ֑רֶץ כִּ֥י אָמְר֖וּ כֻּלָּ֥נוּ מֵתִֽים׃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וַיִּשָּׂ֥א הָעָ֛ם אֶת־בְּצֵק֖וֹ טֶ֣רֶם יֶחְמָ֑ץ מִשְׁאֲרֹתָ֛ם צְרֻרֹ֥ת בְּשִׂמְלֹתָ֖ם עַל־שִׁכְמָֽם׃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וּבְנֵי־יִשְׂרָאֵ֥ל עָשׂ֖וּ כִּדְבַ֣ר מֹשֶׁ֑ה וַֽיִּשְׁאֲלוּ֙ מִמִּצְרַ֔יִם כְּלֵי־כֶ֛סֶף וּכְלֵ֥י זָהָ֖ב וּשְׂמָלֹֽת׃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וַֽיהוָ֞ה נָתַ֨ן אֶת־חֵ֥ן הָעָ֛ם בְּעֵינֵ֥י מִצְרַ֖יִם וַיַּשְׁאִל֑וּם וַֽיְנַצְּל֖וּ אֶת־מִצְרָֽיִם׃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וַיִּסְע֧וּ בְנֵֽי־יִשְׂרָאֵ֛ל מֵרַעְמְסֵ֖ס סֻכֹּ֑תָה כְּשֵׁשׁ־מֵא֨וֹת אֶ֧לֶף רַגְלִ֛י הַגְּבָרִ֖ים לְבַ֥ד מִטָּֽף׃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וְגַם־עֵ֥רֶב רַ֖ב עָלָ֣ה אִתָּ֑ם וְצֹ֣אן וּבָקָ֔ר מִקְנֶ֖ה כָּבֵ֥ד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וַיֹּאפ֨וּ אֶת־הַבָּצֵ֜ק אֲשֶׁ֨ר הוֹצִ֧יאוּ מִמִּצְרַ֛יִם עֻגֹ֥ת מַצּ֖וֹת כִּ֣י לֹ֣א חָמֵ֑ץ כִּֽי־גֹרְשׁ֣וּ מִמִּצְרַ֗יִם וְלֹ֤א יָֽכְלוּ֙ לְהִתְמַהְמֵ֔הַּ וְגַם־צֵדָ֖ה לֹא־עָשׂ֥וּ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וּמוֹשַׁב֙ בְּנֵ֣י יִשְׂרָאֵ֔ל אֲשֶׁ֥ר יָשְׁב֖וּ בְּמִצְרָ֑יִם שְׁלֹשִׁ֣ים שָׁנָ֔ה וְאַרְבַּ֥ע מֵא֖וֹת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וַיְהִ֗י מִקֵּץ֙ שְׁלֹשִׁ֣ים שָׁנָ֔ה וְאַרְבַּ֥ע מֵא֖וֹת שָׁנָ֑ה וַיְהִ֗י בְּעֶ֙צֶם֙ הַיּ֣וֹם הַזֶּ֔ה יָֽצְא֛וּ כָּל־צִבְא֥וֹת יְהוָ֖ה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לֵ֣יל שִׁמֻּרִ֥ים הוּא֙ לַֽיהוָ֔ה לְהוֹצִיאָ֖ם מֵאֶ֣רֶץ מִצְרָ֑יִם הֽוּא־הַלַּ֤יְלָה הַזֶּה֙ לַֽיהוָ֔ה שִׁמֻּרִ֛ים לְכָל־בְּנֵ֥י יִשְׂרָאֵ֖ל לְדֹרֹתָֽם׃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וַיֹּ֤אמֶר יְהוָה֙ אֶל־מֹשֶׁ֣ה וְאַהֲרֹ֔ן זֹ֖את חֻקַּ֣ת הַפָּ֑סַח כָּל־בֶּן־נֵכָ֖ר לֹא־יֹ֥אכַל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וְכָל־עֶ֥בֶד אִ֖ישׁ מִקְנַת־כָּ֑סֶף וּמַלְתָּ֣ה אֹת֔וֹ אָ֖ז יֹ֥אכַל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תּוֹשָׁ֥ב וְשָׂכִ֖יר לֹא־יֹ֥אכַל־בּֽוֹ׃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בְּבַ֤יִת אֶחָד֙ יֵאָכֵ֔ל לֹא־תוֹצִ֧יא מִן־הַבַּ֛יִת מִן־הַבָּשָׂ֖ר ח֑וּצָה וְעֶ֖צֶם לֹ֥א תִשְׁבְּרוּ־בֽוֹ׃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כָּל־עֲדַ֥ת יִשְׂרָאֵ֖ל יַעֲשׂ֥וּ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וְכִֽי־יָג֨וּר אִתְּךָ֜ גֵּ֗ר וְעָ֣שָׂה פֶסַח֮ לַיהוָה֒ הִמּ֧וֹל ל֣וֹ כָל־זָכָ֗ר וְאָז֙ יִקְרַ֣ב לַעֲשֹׂת֔וֹ וְהָיָ֖ה כְּאֶזְרַ֣ח הָאָ֑רֶץ וְכָל־עָרֵ֖ל לֹֽא־יֹ֥אכַל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תּוֹרָ֣ה אַחַ֔ת יִהְיֶ֖ה לָֽאֶזְרָ֑ח וְלַגֵּ֖ר הַגָּ֥ר בְּתוֹכְכֶֽם׃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וַיַּֽעֲשׂ֖וּ כָּל־בְּנֵ֣י יִשְׂרָאֵ֑ל כַּאֲשֶׁ֨ר צִוָּ֧ה יְהוָ֛ה אֶת־מֹשֶׁ֥ה וְאֶֽת־אַהֲרֹ֖ן כֵּ֥ן עָשֽׂוּ׃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וַיְהִ֕י בְּעֶ֖צֶם הַיּ֣וֹם הַזֶּ֑ה הוֹצִ֨יא יְהוָ֜ה אֶת־בְּנֵ֧י יִשְׂרָאֵ֛ל מֵאֶ֥רֶץ מִצְרַ֖יִם עַל־צִבְאֹתָֽם׃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קַדֶּשׁ־לִ֨י כָל־בְּכ֜וֹר פֶּ֤טֶר כָּל־רֶ֙חֶם֙ בִּבְנֵ֣י יִשְׂרָאֵ֔ל בָּאָדָ֖ם וּבַבְּהֵמָ֑ה לִ֖י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מֹשֶׁ֜ה אֶל־הָעָ֗ם זָכ֞וֹר אֶת־הַיּ֤וֹם הַזֶּה֙ אֲשֶׁ֨ר יְצָאתֶ֤ם מִמִּצְרַ֙יִם֙ מִבֵּ֣ית עֲבָדִ֔ים כִּ֚י בְּחֹ֣זֶק יָ֔ד הוֹצִ֧יא יְהֹוָ֛ה אֶתְכֶ֖ם מִזֶּ֑ה וְלֹ֥א יֵאָכֵ֖ל חָמֵֽץ׃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הַיּ֖וֹם אַתֶּ֣ם יֹצְאִ֑ים בְּחֹ֖דֶשׁ הָאָבִֽיב׃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וְהָיָ֣ה כִֽי־יְבִֽיאֲךָ֣ יְהוָ֡ה אֶל־אֶ֣רֶץ הַֽ֠כְּנַעֲנִי וְהַחִתִּ֨י וְהָאֱמֹרִ֜י וְהַחִוִּ֣י וְהַיְבוּסִ֗י אֲשֶׁ֨ר נִשְׁבַּ֤ע לַאֲבֹתֶ֙יךָ֙ לָ֣תֶת לָ֔ךְ אֶ֛רֶץ זָבַ֥ת חָלָ֖ב וּדְבָ֑שׁ וְעָבַדְתָּ֛ אֶת־הָעֲבֹדָ֥ה הַזֹּ֖את בַּחֹ֥דֶשׁ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שִׁבְעַ֥ת יָמִ֖ים תֹּאכַ֣ל מַצֹּ֑ת וּבַיּוֹם֙ הַשְּׁבִיעִ֔י חַ֖ג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מַצּוֹת֙ יֵֽאָכֵ֔ל אֵ֖ת שִׁבְעַ֣ת הַיָּמִ֑ים וְלֹֽא־יֵרָאֶ֨ה לְךָ֜ חָמֵ֗ץ וְלֹֽא־יֵרָאֶ֥ה לְךָ֛ שְׂאֹ֖ר בְּכָל־גְּבֻלֶֽךָ׃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וְהִגַּדְתָּ֣ לְבִנְךָ֔ בַּיּ֥וֹם הַה֖וּא לֵאמֹ֑ר בַּעֲב֣וּר זֶ֗ה עָשָׂ֤ה יְהוָה֙ לִ֔י בְּצֵאתִ֖י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וְהָיָה֩ לְךָ֨ לְא֜וֹת עַל־יָדְךָ֗ וּלְזִכָּרוֹן֙ בֵּ֣ין עֵינֶ֔יךָ לְמַ֗עַן תִּהְיֶ֛ה תּוֹרַ֥ת יְהוָ֖ה בְּפִ֑יךָ כִּ֚י בְּיָ֣ד חֲזָקָ֔ה הוֹצִֽאֲךָ֥ יְהֹוָ֖ה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וְשָׁמַרְתָּ֛ אֶת־הַחֻקָּ֥ה הַזֹּ֖את לְמוֹעֲדָ֑הּ מִיָּמִ֖ים יָמִֽימָה׃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וְהָיָ֞ה כִּֽי־יְבִֽאֲךָ֤ יְהוָה֙ אֶל־אֶ֣רֶץ הַֽכְּנַעֲנִ֔י כַּאֲשֶׁ֛ר נִשְׁבַּ֥ע לְךָ֖ וְלַֽאֲבֹתֶ֑יךָ וּנְתָנָ֖הּ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וְהַעֲבַרְתָּ֥ כָל־פֶּֽטֶר ־רֶ֖חֶם לַֽיהֹוָ֑ה וְכָל־פֶּ֣טֶר ׀ שֶׁ֣גֶר בְּהֵמָ֗ה אֲשֶׁ֨ר יִהְיֶ֥ה לְךָ֛ הַזְּכָרִ֖ים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וְכָל־פֶּ֤טֶר חֲמֹר֙ תִּפְדֶּ֣ה בְשֶׂ֔ה וְאִם־לֹ֥א תִפְדֶּ֖ה וַעֲרַפְתּ֑וֹ וְכֹ֨ל בְּכ֥וֹר אָדָ֛ם בְּבָנֶ֖יךָ תִּפְדֶּֽה׃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וְהָיָ֞ה כִּֽי־יִשְׁאָלְךָ֥ בִנְךָ֛ מָחָ֖ר לֵאמֹ֣ר מַה־זֹּ֑את וְאָמַרְתָּ֣ אֵלָ֔יו בְּחֹ֣זֶק יָ֗ד הוֹצִיאָ֧נוּ יְהוָ֛ה מִמִּצְרַ֖יִם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וַיְהִ֗י כִּֽי־הִקְשָׁ֣ה פַרְעֹה֮ לְשַׁלְּחֵנוּ֒ וַיַּהֲרֹ֨ג יְהֹוָ֤ה כָּל־בְּכוֹר֙ בְּאֶ֣רֶץ מִצְרַ֔יִם מִבְּכֹ֥ר אָדָ֖ם וְעַד־בְּכ֣וֹר בְּהֵמָ֑ה עַל־כֵּן֩ אֲנִ֨י זֹבֵ֜חַ לַֽיהוָ֗ה כָּל־פֶּ֤טֶר רֶ֙חֶם֙ הַזְּכָרִ֔ים וְכָל־בְּכ֥וֹר בָּנַ֖י אֶפְדֶּֽה׃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וְהָיָ֤ה לְאוֹת֙ עַל־יָ֣דְכָ֔ה וּלְטוֹטָפֹ֖ת בֵּ֣ין עֵינֶ֑יךָ כִּ֚י בְּחֹ֣זֶק יָ֔ד הוֹצִיאָ֥נוּ יְהוָ֖ה מִמִּצְרָֽיִם׃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וַיְהִ֗י בְּשַׁלַּ֣ח פַּרְעֹה֮ אֶת־הָעָם֒ וְלֹא־נָחָ֣ם אֱלֹהִ֗ים דֶּ֚רֶךְ אֶ֣רֶץ פְּלִשְׁתִּ֔ים כִּ֥י קָר֖וֹב ה֑וּא כִּ֣י ׀ אָמַ֣ר אֱלֹהִ֗ים פֶּֽן־יִנָּחֵ֥ם הָעָ֛ם בִּרְאֹתָ֥ם מִלְחָמָ֖ה וְשָׁ֥בוּ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וַיַּסֵּ֨ב אֱלֹהִ֧ים ׀ אֶת־הָעָ֛ם דֶּ֥רֶךְ הַמִּדְבָּ֖ר יַם־ס֑וּף וַחֲמֻשִׁ֛ים עָל֥וּ בְנֵי־יִשְׂרָאֵ֖ל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וַיִּקַּ֥ח מֹשֶׁ֛ה אֶת־עַצְמ֥וֹת יוֹסֵ֖ף עִמּ֑וֹ כִּי֩ הַשְׁבֵּ֨עַ הִשְׁבִּ֜יעַ אֶת־בְּנֵ֤י יִשְׂרָאֵל֙ לֵאמֹ֔ר פָּקֹ֨ד יִפְקֹ֤ד אֱלֹהִים֙ אֶתְכֶ֔ם וְהַעֲלִיתֶ֧ם אֶת־עַצְמֹתַ֛י מִזֶּ֖ה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וַיִּסְע֖וּ מִסֻּכֹּ֑ת וַיַּחֲנ֣וּ בְאֵתָ֔ם בִּקְצֵ֖ה 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וַֽיהוָ֡ה הֹלֵךְ֩ לִפְנֵיהֶ֨ם יוֹמָ֜ם בְּעַמּ֤וּד עָנָן֙ לַנְחֹתָ֣ם הַדֶּ֔רֶךְ וְלַ֛יְלָה בְּעַמּ֥וּד אֵ֖שׁ לְהָאִ֣יר לָהֶ֑ם לָלֶ֖כֶת יוֹמָ֥ם וָלָֽיְלָה׃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לֹֽא־יָמִ֞ישׁ עַמּ֤וּד הֶֽעָנָן֙ יוֹמָ֔ם וְעַמּ֥וּד הָאֵ֖שׁ לָ֑יְלָה לִפְנֵ֖י הָעָֽם׃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יְהֹוָ֖ה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דַּבֵּר֮ אֶל־בְּנֵ֣י יִשְׂרָאֵל֒ וְיָשֻׁ֗בוּ וְיַחֲנוּ֙ לִפְנֵי֙ פִּ֣י הַחִירֹ֔ת בֵּ֥ין מִגְדֹּ֖ל וּבֵ֣ין הַיָּ֑ם לִפְנֵי֙ בַּ֣עַל צְפֹ֔ן נִכְח֥וֹ תַחֲנ֖וּ עַל־הַיָּֽם׃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וְאָמַ֤ר פַּרְעֹה֙ לִבְנֵ֣י יִשְׂרָאֵ֔ל נְבֻכִ֥ים הֵ֖ם בָּאָ֑רֶץ סָגַ֥ר עֲלֵיהֶ֖ם 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וְחִזַּקְתִּ֣י אֶת־לֵב־ פַּרְעֹה֮ וְרָדַ֣ף אַחֲרֵיהֶם֒ וְאִכָּבְדָ֤ה בְּפַרְעֹה֙ וּבְכָל־חֵיל֔וֹ וְיָדְע֥וּ מִצְרַ֖יִם כִּֽי־אֲנִ֣י יְהוָ֑ה וַיַּֽעֲשׂוּ־כֵֽן׃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וַיֻּגַּד֙ לְמֶ֣לֶךְ מִצְרַ֔יִם כִּ֥י בָרַ֖ח הָעָ֑ם וַ֠יֵּהָפֵךְ לְבַ֨ב פַּרְעֹ֤ה וַעֲבָדָיו֙ אֶל־הָעָ֔ם וַיֹּֽאמרוּ֙ מַה־זֹּ֣את עָשִׂ֔ינוּ כִּֽי־שִׁלַּ֥חְנוּ אֶת־יִשְׂרָאֵ֖ל מֵעָבְדֵֽנוּ׃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וַיֶּאְסֹ֖ר אֶת־רִכְבּ֑וֹ וְאֶת־עַמּ֖וֹ לָקַ֥ח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וַיִּקַּ֗ח שֵׁשׁ־מֵא֥וֹת רֶ֙כֶב֙ בָּח֔וּר וְכֹ֖ל רֶ֣כֶב מִצְרָ֑יִם וְשָׁלִשִׁ֖ם עַל־כֻּלּֽוֹ׃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וַיְחַזֵּ֣ק יְהֹוָ֗ה אֶת־לֵ֤ב פַּרְעֹה֙ מֶ֣לֶךְ מִצְרַ֔יִם וַיִּרְדֹּ֕ף אַחֲרֵ֖י בְּנֵ֣י יִשְׂרָאֵ֑ל וּבְנֵ֣י יִשְׂרָאֵ֔ל יֹצְאִ֖ים בְּיָ֥ד רָמָֽה׃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וַיִּרְדְּפ֨וּ מִצְרַ֜יִם אַחֲרֵיהֶ֗ם וַיַּשִּׂ֤יגוּ אוֹתָם֙ חֹנִ֣ים עַל־הַיָּ֔ם כָּל־סוּס֙ רֶ֣כֶב פַּרְעֹ֔ה וּפָרָשָׁ֖יו וְחֵיל֑וֹ עַל־פִּי֙ הַֽחִירֹ֔ת לִפְנֵ֖י בַּ֥עַל צְפֹֽן׃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וּפַרְעֹ֖ה הִקְרִ֑יב וַיִּשְׂאוּ֩ בְנֵֽי־יִשְׂרָאֵ֨ל אֶת־עֵינֵיהֶ֜ם וְהִנֵּ֥ה מִצְרַ֣יִם ׀ נֹסֵ֣עַ אַחֲרֵיהֶ֗ם וַיִּֽירְאוּ֙ מְאֹ֔ד וַיִּצְעֲק֥וּ בְנֵֽי־יִשְׂרָאֵ֖ל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וַיֹּאמְרוּ֮ אֶל־מֹשֶׁה֒ הַֽמִבְּלִ֤י אֵין־קְבָרִים֙ בְּמִצְרַ֔יִם לְקַחְתָּ֖נוּ לָמ֣וּת בַּמִּדְבָּ֑ר מַה־זֹּאת֙ עָשִׂ֣יתָ לָּ֔נוּ לְהוֹצִיאָ֖נוּ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הֲלֹא־זֶ֣ה הַדָּבָ֗ר אֲשֶׁר֩ דִּבַּ֨רְנוּ אֵלֶ֤יךָ בְמִצְרַ֙יִם֙ לֵאמֹ֔ר חֲדַ֥ל מִמֶּ֖נּוּ וְנַֽעַבְדָ֣ה אֶת־מִצְרָ֑יִם כִּ֣י ט֥וֹב לָ֙נוּ֙ עֲבֹ֣ד אֶת־מִצְרַ֔יִם מִמֻּתֵ֖נוּ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מֹשֶׁ֣ה אֶל־הָעָם֮ אַל־תִּירָאוּ֒ הִֽתְיַצְב֗וּ וּרְאוּ֙ אֶת־יְשׁוּעַ֣ת יְהוָ֔ה אֲשֶׁר־יַעֲשֶׂ֥ה לָכֶ֖ם הַיּ֑וֹם כִּ֗י אֲשֶׁ֨ר רְאִיתֶ֤ם אֶת־מִצְרַ֙יִם֙ הַיּ֔וֹם לֹ֥א תֹסִ֛יפוּ לִרְאֹתָ֥ם ע֖וֹד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יְהוָ֖ה יִלָּחֵ֣ם לָכֶ֑ם וְאַתֶּ֖ם תַּחֲרִישֽׁוּן׃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יְהוָה֙ אֶל־מֹשֶׁ֔ה מַה־תִּצְעַ֖ק אֵלָ֑י דַּבֵּ֥ר אֶל־בְּנֵי־יִשְׂרָאֵ֖ל וְיִסָּֽעוּ׃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וְאַתָּ֞ה הָרֵ֣ם אֶֽת־מַטְּךָ֗ וּנְטֵ֧ה אֶת־יָדְךָ֛ עַל־הַיָּ֖ם וּבְקָעֵ֑הוּ וְיָבֹ֧אוּ בְנֵֽי־יִשְׂרָאֵ֛ל בְּת֥וֹךְ הַיָּ֖ם בַּיַּבָּשָֽׁה׃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וַאֲנִ֗י הִנְנִ֤י מְחַזֵּק֙ אֶת־לֵ֣ב מִצְרַ֔יִם וְיָבֹ֖אוּ אַחֲרֵיהֶ֑ם וְאִכָּבְדָ֤ה בְּפַרְעֹה֙ וּבְכָל־חֵיל֔וֹ בְּרִכְבּ֖וֹ וּבְפָרָשָֽׁיו׃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וְיָדְע֥וּ מִצְרַ֖יִם כִּי־אֲנִ֣י יְהוָ֑ה בְּהִכָּבְדִ֣י בְּפַרְעֹ֔ה בְּרִכְבּ֖וֹ וּבְפָרָשָֽׁיו׃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וַיִּסַּ֞ע מַלְאַ֣ךְ הָאֱלֹהִ֗ים הַהֹלֵךְ֙ לִפְנֵי֙ מַחֲנֵ֣ה יִשְׂרָאֵ֔ל וַיֵּ֖לֶךְ מֵאַחֲרֵיהֶ֑ם וַיִּסַּ֞ע עַמּ֤וּד הֶֽעָנָן֙ מִפְּנֵיהֶ֔ם וַיַּֽעֲמֹ֖ד מֵאַחֲרֵיהֶֽם׃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וַיָּבֹ֞א בֵּ֣ין ׀ מַחֲנֵ֣ה מִצְרַ֗יִם וּבֵין֙ מַחֲנֵ֣ה יִשְׂרָאֵ֔ל וַיְהִ֤י הֶֽעָנָן֙ וְהַחֹ֔שֶׁךְ וַיָּ֖אֶר אֶת־הַלָּ֑יְלָה וְלֹא־קָרַ֥ב זֶ֛ה אֶל־זֶ֖ה כָּל־הַלָּֽיְלָה׃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וַיֵּ֨ט מֹשֶׁ֣ה אֶת־יָדוֹ֮ עַל־הַיָּם֒ וַיּ֣וֹלֶךְ יְהוָ֣ה ׀ אֶת־הַ֠יָּם בְּר֨וּחַ קָדִ֤ים עַזָּה֙ כָּל־הַלַּ֔יְלָה וַיָּ֥שֶׂם אֶת־הַיָּ֖ם לֶחָרָבָ֑ה וַיִּבָּקְע֖וּ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וַיָּבֹ֧אוּ בְנֵֽי־יִשְׂרָאֵ֛ל בְּת֥וֹךְ הַיָּ֖ם בַּיַּבָּשָׁ֑ה וְהַמַּ֤יִם לָהֶם֙ חֹמָ֔ה מִֽימִינָ֖ם וּמִשְּׂמֹאלָֽם׃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וַיִּרְדְּפ֤וּ מִצְרַ֙יִם֙ וַיָּבֹ֣אוּ אַחֲרֵיהֶ֔ם כֹּ֚ל ס֣וּס פַּרְעֹ֔ה רִכְבּ֖וֹ וּפָרָשָׁ֑יו אֶל־תּ֖וֹךְ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וַֽיְהִי֙ בְּאַשְׁמֹ֣רֶת הַבֹּ֔קֶר וַיַּשְׁקֵ֤ף יְהוָה֙ אֶל־מַחֲנֵ֣ה מִצְרַ֔יִם בְּעַמּ֥וּד אֵ֖שׁ וְעָנָ֑ן וַיָּ֕הָם אֵ֖ת מַחֲנֵ֥ה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וַיָּ֗סַר אֵ֚ת אֹפַ֣ן מַרְכְּבֹתָ֔יו וַֽיְנַהֲגֵ֖הוּ בִּכְבֵדֻ֑ת וַיֹּ֣אמֶר מִצְרַ֗יִם אָנ֙וּסָה֙ מִפְּנֵ֣י יִשְׂרָאֵ֔ל כִּ֣י יְהוָ֔ה נִלְחָ֥ם לָהֶ֖ם בְּמִצְרָֽיִם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וַיֹּ֤אמֶר יְהוָה֙ אֶל־מֹשֶׁ֔ה נְטֵ֥ה אֶת־יָדְךָ֖ עַל־הַיָּ֑ם וְיָשֻׁ֤בוּ הַמַּ֙יִם֙ עַל־מִצְרַ֔יִם עַל־רִכְבּ֖וֹ וְעַל־פָּרָשָֽׁיו׃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וַיֵּט֩ מֹשֶׁ֨ה אֶת־יָד֜וֹ עַל־הַיָּ֗ם וַיָּ֨שָׁב הַיָּ֜ם לִפְנ֥וֹת בֹּ֙קֶר֙ לְאֵ֣יתָנ֔וֹ וּמִצְרַ֖יִם נָסִ֣ים לִקְרָאת֑וֹ וַיְנַעֵ֧ר יְהוָ֛ה אֶת־מִצְרַ֖יִם בְּת֥וֹךְ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וַיָּשֻׁ֣בוּ הַמַּ֗יִם וַיְכַסּ֤וּ אֶת־הָרֶ֙כֶב֙ וְאֶת־הַפָּ֣רָשִׁ֔ים לְכֹל֙ חֵ֣יל פַּרְעֹ֔ה הַבָּאִ֥ים אַחֲרֵיהֶ֖ם בַּיָּ֑ם לֹֽא־נִשְׁאַ֥ר בָּהֶ֖ם עַד־אֶחָֽד׃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וּבְנֵ֧י יִשְׂרָאֵ֛ל הָלְכ֥וּ בַיַּבָּשָׁ֖ה בְּת֣וֹךְ הַיָּ֑ם וְהַמַּ֤יִם לָהֶם֙ חֹמָ֔ה מִֽימִינָ֖ם וּמִשְּׂמֹאלָֽם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וַיּ֨וֹשַׁע יְהוָ֜ה בַּיּ֥וֹם הַה֛וּא אֶת־יִשְׂרָאֵ֖ל מִיַּ֣ד מִצְרָ֑יִם וַיַּ֤רְא יִשְׂרָאֵל֙ אֶת־מִצְרַ֔יִם מֵ֖ת עַל־שְׂפַ֥ת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וַיַּ֨רְא יִשְׂרָאֵ֜ל אֶת־הַיָּ֣ד הַגְּדֹלָ֗ה אֲשֶׁ֨ר עָשָׂ֤ה יְהוָה֙ בְּמִצְרַ֔יִם וַיִּֽירְא֥וּ הָעָ֖ם אֶת־יְהוָ֑ה וַיַּֽאֲמִ֙ינוּ֙ בַּֽיהוָ֔ה וּבְמֹשֶׁ֖ה עַבְדּֽוֹ׃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אָ֣ז יָשִֽׁיר־מֹשֶׁה֩ וּבְנֵ֨י יִשְׂרָאֵ֜ל אֶת־הַשִּׁירָ֤ה הַזֹּאת֙ לַֽיהוָ֔ה וַיֹּאמְר֖וּ לֵאמֹ֑ר אָשִׁ֤ירָה לַֽיהוָה֙ כִּֽי־גָאֹ֣ה גָּאָ֔ה ס֥וּס וְרֹכְב֖וֹ רָמָ֥ה בַיָּֽם׃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עָזִּ֤י וְזִמְרָת֙ יָ֔הּ וַֽיְהִי־לִ֖י לִֽישׁוּעָ֑ה זֶ֤ה אֵלִי֙ וְאַנְוֵ֔הוּ אֱלֹהֵ֥י אָבִ֖י וַאֲרֹמְמֶֽנְהוּ׃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יְהוָ֖ה אִ֣ישׁ מִלְחָמָ֑ה יְהוָ֖ה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מַרְכְּבֹ֥ת פַּרְעֹ֛ה וְחֵיל֖וֹ יָרָ֣ה בַיָּ֑ם וּמִבְחַ֥ר שָֽׁלִשָׁ֖יו טֻבְּע֥וּ בְיַם־סֽוּף׃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תְּהֹמֹ֖ת יְכַסְיֻ֑מוּ יָרְד֥וּ בִמְצוֹלֹ֖ת כְּמוֹ־אָֽבֶן׃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יְמִֽינְךָ֣ יְהוָ֔ה נֶאְדָּרִ֖י בַּכֹּ֑חַ יְמִֽינְךָ֥ יְהוָ֖ה תִּרְעַ֥ץ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וּבְרֹ֥ב גְּאוֹנְךָ֖ תַּהֲרֹ֣ס קָמֶ֑יךָ תְּשַׁלַּח֙ חֲרֹ֣נְךָ֔ יֹאכְלֵ֖מוֹ כַּקַּֽשׁ׃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וּבְר֤וּחַ אַפֶּ֙יךָ֙ נֶ֣עֶרְמוּ מַ֔יִם נִצְּב֥וּ כְמוֹ־נֵ֖ד נֹזְלִ֑ים קָֽפְא֥וּ תְהֹמֹ֖ת בְּלֶב־יָֽם׃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אָמַ֥ר אוֹיֵ֛ב אֶרְדֹּ֥ף אַשִּׂ֖יג אֲחַלֵּ֣ק שָׁלָ֑ל תִּמְלָאֵ֣מוֹ נַפְשִׁ֔י אָרִ֣יק חַרְבִּ֔י תּוֹרִישֵׁ֖מוֹ 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נָשַׁ֥פְתָּ בְרוּחֲךָ֖ כִּסָּ֣מוֹ יָ֑ם צָֽלֲלוּ֙ כַּֽעוֹפֶ֔רֶת בְּמַ֖יִם אַדִּירִֽים׃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מִֽי־כָמֹ֤כָה בָּֽאֵלִם֙ יְהוָ֔ה מִ֥י כָּמֹ֖כָה נֶאְדָּ֣ר בַּקֹּ֑דֶשׁ נוֹרָ֥א תְהִלֹּ֖ת עֹ֥שֵׂה פֶֽלֶא׃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נָטִ֙יתָ֙ יְמִ֣ינְךָ֔ תִּבְלָעֵ֖מוֹ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נָחִ֥יתָ בְחַסְדְּךָ֖ עַם־ז֣וּ גָּאָ֑לְתָּ נֵהַ֥לְתָּ בְעָזְּךָ֖ אֶל־נְוֵ֥ה קָדְשֶֽׁךָ׃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שָֽׁמְע֥וּ עַמִּ֖ים יִרְגָּז֑וּן חִ֣יל אָחַ֔ז יֹשְׁבֵ֖י פְּלָֽשֶׁת׃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אָ֤ז נִבְהֲלוּ֙ אַלּוּפֵ֣י אֱד֔וֹם אֵילֵ֣י מוֹאָ֔ב יֹֽאחֲזֵ֖מוֹ רָ֑עַד נָמֹ֕גוּ כֹּ֖ל יֹשְׁבֵ֥י כְנָֽעַן׃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תִּפֹּ֨ל עֲלֵיהֶ֤ם אֵימָ֙תָה֙ וָפַ֔חַד בִּגְדֹ֥ל זְרוֹעֲךָ֖ יִדְּמ֣וּ כָּאָ֑בֶן עַד־יַעֲבֹ֤ר עַמְּךָ֙ יְהוָ֔ה עַֽד־יַעֲבֹ֖ר עַם־ז֥וּ קָנִֽיתָ׃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תְּבִאֵ֗מוֹ וְתִטָּעֵ֙מוֹ֙ בְּהַ֣ר נַחֲלָֽתְךָ֔ מָכ֧וֹן לְשִׁבְתְּךָ֛ פָּעַ֖לְתָּ יְהוָ֑ה מִקְּדָ֕שׁ אֲדֹנָ֖י כּוֹנְנ֥וּ יָדֶֽיךָ׃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יְהוָ֥ה ׀ יִמְלֹ֖ךְ לְעֹלָ֥ם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בָא֩ ס֨וּס פַּרְעֹ֜ה בְּרִכְבּ֤וֹ וּבְפָרָשָׁיו֙ בַּיָּ֔ם וַיָּ֧שֶׁב יְהוָ֛ה עֲלֵהֶ֖ם אֶת־מֵ֣י הַיָּ֑ם וּבְנֵ֧י יִשְׂרָאֵ֛ל הָלְכ֥וּ בַיַּבָּשָׁ֖ה בְּת֥וֹךְ הַיָּֽם׃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וַתִּקַּח֩ מִרְיָ֨ם הַנְּבִיאָ֜ה אֲח֧וֹת אַהֲרֹ֛ן אֶת־הַתֹּ֖ף בְּיָדָ֑הּ וַתֵּצֶ֤אןָ כָֽל־הַנָּשִׁים֙ אַחֲרֶ֔יהָ בְּתֻפִּ֖ים וּבִמְחֹלֹֽת׃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וַתַּ֥עַן לָהֶ֖ם מִרְיָ֑ם שִׁ֤ירוּ לַֽיהוָה֙ כִּֽי־גָאֹ֣ה גָּאָ֔ה ס֥וּס וְרֹכְב֖וֹ רָמָ֥ה בַיָּֽם׃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וַיַּסַּ֨ע מֹשֶׁ֤ה אֶת־יִשְׂרָאֵל֙ מִיַּם־ס֔וּף וַיֵּצְא֖וּ אֶל־מִדְבַּר־שׁ֑וּר וַיֵּלְכ֧וּ שְׁלֹֽשֶׁת־יָמִ֛ים בַּמִּדְבָּ֖ר וְלֹא־מָ֥צְאוּ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וַיָּבֹ֣אוּ מָרָ֔תָה וְלֹ֣א יָֽכְל֗וּ לִשְׁתֹּ֥ת מַ֙יִם֙ מִמָּרָ֔ה כִּ֥י מָרִ֖ים הֵ֑ם עַל־כֵּ֥ן קָרָֽא־שְׁמָ֖הּ מָרָֽה׃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וַיִּלֹּ֧נוּ הָעָ֛ם עַל־מֹשֶׁ֥ה לֵּאמֹ֖ר מַה־נִּשְׁתֶּֽה׃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וַיִּצְעַ֣ק אֶל־יְהוָ֗ה וַיּוֹרֵ֤הוּ יְהוָה֙ עֵ֔ץ וַיַּשְׁלֵךְ֙ אֶל־הַמַּ֔יִם וַֽיִּמְתְּק֖וּ הַמָּ֑יִם שָׁ֣ם שָׂ֥ם ל֛וֹ חֹ֥ק וּמִשְׁפָּ֖ט וְשָׁ֥ם נִסָּֽהוּ׃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וַיֹּאמֶר֩ אִם־שָׁמ֨וֹעַ תִּשְׁמַ֜ע לְק֣וֹל ׀ יְהוָ֣ה אֱלֹהֶ֗יךָ וְהַיָּשָׁ֤ר בְּעֵינָיו֙ תַּעֲשֶׂ֔ה וְהַֽאֲזַנְתָּ֙ לְמִצְוֺתָ֔יו וְשָׁמַרְתָּ֖ כָּל־חֻקָּ֑יו כָּֽל־הַמַּֽחֲלָ֞ה אֲשֶׁר־שַׂ֤מְתִּי בְמִצְרַ֙יִם֙ לֹא־אָשִׂ֣ים עָלֶ֔יךָ כִּ֛י אֲנִ֥י יְהוָ֖ה רֹפְאֶֽךָ׃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וַיָּבֹ֣אוּ אֵילִ֔מָה וְשָׁ֗ם שְׁתֵּ֥ים עֶשְׂרֵ֛ה עֵינֹ֥ת מַ֖יִם וְשִׁבְעִ֣ים תְּמָרִ֑ים וַיַּחֲנוּ־שָׁ֖ם עַל־הַמָּֽיִם׃</w:t>
      </w:r>
    </w:p>
    <w:p>
      <w:pPr>
        <w:pStyle w:val="Heading2"/>
        <w:bidi/>
      </w:pPr>
      <w:r>
        <w:rPr>
          <w:rtl/>
          <w:cs/>
          <w:lang w:val="he_IL" w:bidi="he_IL"/>
        </w:rPr>
        <w:t>Exodus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וַיִּסְעוּ֙ מֵֽאֵילִ֔ם וַיָּבֹ֜אוּ כָּל־עֲדַ֤ת בְּנֵֽי־יִשְׂרָאֵל֙ אֶל־מִדְבַּר־סִ֔ין אֲשֶׁ֥ר בֵּין־אֵילִ֖ם וּבֵ֣ין סִינָ֑י בַּחֲמִשָּׁ֨ה עָשָׂ֥ר יוֹם֙ לַחֹ֣דֶשׁ הַשֵּׁנִ֔י לְצֵאתָ֖ם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וילינו כָּל־עֲדַ֧ת בְּנֵי־יִשְׂרָאֵ֛ל עַל־מֹשֶׁ֥ה וְעַֽל־אַהֲרֹ֖ן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וַיֹּאמְר֨וּ אֲלֵהֶ֜ם בְּנֵ֣י יִשְׂרָאֵ֗ל מִֽי־יִתֵּ֨ן מוּתֵ֤נוּ בְיַד־יְהוָה֙ בְּאֶ֣רֶץ מִצְרַ֔יִם בְּשִׁבְתֵּ֙נוּ֙ עַל־סִ֣יר הַבָּשָׂ֔ר בְּאָכְלֵ֥נוּ לֶ֖חֶם לָשֹׂ֑בַע כִּֽי־הוֹצֵאתֶ֤ם אֹתָ֙נוּ֙ אֶל־הַמִּדְבָּ֣ר הַזֶּ֔ה לְהָמִ֛ית אֶת־כָּל־הַקָּהָ֥ל הַזֶּ֖ה בָּרָעָֽב׃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יְהוָה֙ אֶל־מֹשֶׁ֔ה הִנְנִ֨י מַמְטִ֥יר לָכֶ֛ם לֶ֖חֶם מִן־הַשָּׁמָ֑יִם וְיָצָ֨א הָעָ֤ם וְלָֽקְטוּ֙ דְּבַר־י֣וֹם בְּיוֹמ֔וֹ לְמַ֧עַן אֲנַסֶּ֛נּוּ הֲיֵלֵ֥ךְ בְּתוֹרָתִ֖י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וְהָיָה֙ בַּיּ֣וֹם הַשִּׁשִּׁ֔י וְהֵכִ֖ינוּ אֵ֣ת אֲשֶׁר־יָבִ֑יאוּ וְהָיָ֣ה מִשְׁנֶ֔ה עַ֥ל אֲשֶֽׁר־יִלְקְט֖וּ י֥וֹם ׀ יֽוֹם׃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וַיֹּ֤אמֶר מֹשֶׁה֙ וְאַהֲרֹ֔ן אֶֽל־כָּל־בְּנֵ֖י יִשְׂרָאֵ֑ל עֶ֕רֶב וִֽידַעְתֶּ֕ם כִּ֧י יְהוָ֛ה הוֹצִ֥יא אֶתְכֶ֖ם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וּבֹ֗קֶר וּרְאִיתֶם֙ אֶת־כְּב֣וֹד יְהוָ֔ה בְּשָׁמְע֥וֹ אֶת־תְּלֻנֹּתֵיכֶ֖ם עַל־יְהוָ֑ה וְנַ֣חְנוּ מָ֔ה כִּ֥י תלונו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מֹשֶׁ֗ה בְּתֵ֣ת יְהוָה֩ לָכֶ֨ם בָּעֶ֜רֶב בָּשָׂ֣ר לֶאֱכֹ֗ל וְלֶ֤חֶם בַּבֹּ֙קֶר֙ לִשְׂבֹּ֔עַ בִּשְׁמֹ֤עַ יְהוָה֙ אֶת־תְּלֻנֹּ֣תֵיכֶ֔ם אֲשֶׁר־אַתֶּ֥ם מַלִּינִ֖ם עָלָ֑יו וְנַ֣חְנוּ מָ֔ה לֹא־עָלֵ֥ינוּ תְלֻנֹּתֵיכֶ֖ם כִּ֥י עַל־יְהוָֽה׃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מֹשֶׁה֙ אֶֽל־אַהֲרֹ֔ן אֱמֹ֗ר אֶֽל־כָּל־עֲדַת֙ בְּנֵ֣י יִשְׂרָאֵ֔ל קִרְב֖וּ לִפְנֵ֣י יְהוָ֑ה כִּ֣י שָׁמַ֔ע אֵ֖ת תְּלֻנֹּתֵיכֶֽם׃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וַיְהִ֗י כְּדַבֵּ֤ר אַהֲרֹן֙ אֶל־כָּל־עֲדַ֣ת בְּנֵֽי־יִשְׂרָאֵ֔ל וַיִּפְנ֖וּ אֶל־הַמִּדְבָּ֑ר וְהִנֵּה֙ כְּב֣וֹד יְהוָ֔ה נִרְאָ֖ה בֶּעָנָֽן׃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שָׁמַ֗עְתִּי אֶת־תְּלוּנֹּת֮ בְּנֵ֣י יִשְׂרָאֵל֒ דַּבֵּ֨ר אֲלֵהֶ֜ם לֵאמֹ֗ר בֵּ֤ין הָֽעַרְבַּ֙יִם֙ תֹּאכְל֣וּ בָשָׂ֔ר וּבַבֹּ֖קֶר תִּשְׂבְּעוּ־לָ֑חֶם וִֽידַעְתֶּ֕ם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וַיְהִ֣י בָעֶ֔רֶב וַתַּ֣עַל הַשְּׂלָ֔ו וַתְּכַ֖ס אֶת־הַֽמַּחֲנֶ֑ה וּבַבֹּ֗קֶר הָֽיְתָה֙ שִׁכְבַ֣ת הַטַּ֔ל סָבִ֖יב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וַתַּ֖עַל שִׁכְבַ֣ת הַטָּ֑ל וְהִנֵּ֞ה עַל־פְּנֵ֤י הַמִּדְבָּר֙ דַּ֣ק מְחֻסְפָּ֔ס דַּ֥ק כַּכְּפֹ֖ר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וַיִּרְא֣וּ בְנֵֽי־יִשְׂרָאֵ֗ל וַיֹּ֨אמְר֜וּ אִ֤ישׁ אֶל־אָחִיו֙ מָ֣ן ה֔וּא כִּ֛י לֹ֥א יָדְע֖וּ מַה־ה֑וּא וַיֹּ֤אמֶר מֹשֶׁה֙ אֲלֵהֶ֔ם ה֣וּא הַלֶּ֔חֶם אֲשֶׁ֨ר נָתַ֧ן יְהוָ֛ה לָכֶ֖ם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זֶ֤ה הַדָּבָר֙ אֲשֶׁ֣ר צִוָּ֣ה יְהוָ֔ה לִקְט֣וּ מִמֶּ֔נּוּ אִ֖ישׁ לְפִ֣י אָכְל֑וֹ עֹ֣מֶר לַגֻּלְגֹּ֗לֶת מִסְפַּר֙ נַפְשֹׁ֣תֵיכֶ֔ם אִ֛ישׁ לַאֲשֶׁ֥ר בְּאָהֳל֖וֹ תִּקָּֽחוּ׃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וַיַּעֲשׂוּ־כֵ֖ן בְּנֵ֣י יִשְׂרָאֵ֑ל וַֽיִּלְקְט֔וּ הַמַּרְבֶּ֖ה וְהַמַּמְעִֽיט׃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וַיָּמֹ֣דּוּ בָעֹ֔מֶר וְלֹ֤א הֶעְדִּיף֙ הַמַּרְבֶּ֔ה וְהַמַּמְעִ֖יט לֹ֣א הֶחְסִ֑יר אִ֥ישׁ לְפִֽי־אָכְל֖וֹ לָקָֽטוּ׃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וַיֹּ֥אמֶר מֹשֶׁ֖ה אֲלֵהֶ֑ם אִ֕ישׁ אַל־יוֹתֵ֥ר מִמֶּ֖נּוּ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וְלֹא־שָׁמְע֣וּ אֶל־מֹשֶׁ֗ה וַיּוֹתִ֨רוּ אֲנָשִׁ֤ים מִמֶּ֙נּוּ֙ עַד־בֹּ֔קֶר וַיָּ֥רֻם תּוֹלָעִ֖ים וַיִּבְאַ֑שׁ וַיִּקְצֹ֥ף עֲלֵהֶ֖ם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וַיִּלְקְט֤וּ אֹתוֹ֙ בַּבֹּ֣קֶר בַּבֹּ֔קֶר אִ֖ישׁ כְּפִ֣י אָכְל֑וֹ וְחַ֥ם הַשֶּׁ֖מֶשׁ וְנָמָֽס׃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וַיְהִ֣י ׀ בַּיּ֣וֹם הַשִּׁשִּׁ֗י לָֽקְט֥וּ לֶ֙חֶם֙ מִשְׁנֶ֔ה שְׁנֵ֥י הָעֹ֖מֶר לָאֶחָ֑ד וַיָּבֹ֙אוּ֙ כָּל־נְשִׂיאֵ֣י הָֽעֵדָ֔ה וַיַּגִּ֖ידוּ לְמֹשֶֽׁה׃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אֲלֵהֶ֗ם ה֚וּא אֲשֶׁ֣ר דִּבֶּ֣ר יְהוָ֔ה שַׁבָּת֧וֹן שַׁבַּת־קֹ֛דֶשׁ לַֽיהוָ֖ה מָחָ֑ר אֵ֣ת אֲשֶׁר־תֹּאפ֞וּ אֵפ֗וּ וְאֵ֤ת אֲשֶֽׁר־תְּבַשְּׁלוּ֙ בַּשֵּׁ֔לוּ וְאֵת֙ כָּל־הָ֣עֹדֵ֔ף הַנִּ֧יחוּ לָכֶ֛ם לְמִשְׁמֶ֖רֶת עַד־הַבֹּֽקֶר׃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וַיַּנִּ֤יחוּ אֹתוֹ֙ עַד־הַבֹּ֔קֶר כַּאֲשֶׁ֖ר צִוָּ֣ה מֹשֶׁ֑ה וְלֹ֣א הִבְאִ֔ישׁ וְרִמָּ֖ה לֹא־הָ֥יְתָה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וַיֹּ֤אמֶר מֹשֶׁה֙ אִכְלֻ֣הוּ הַיּ֔וֹם כִּֽי־שַׁבָּ֥ת הַיּ֖וֹם לַיהוָ֑ה הַיּ֕וֹם לֹ֥א תִמְצָאֻ֖הוּ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שֵׁ֥שֶׁת יָמִ֖ים תִּלְקְטֻ֑הוּ וּבַיּ֧וֹם הַשְּׁבִיעִ֛י שַׁבָּ֖ת לֹ֥א יִֽהְיֶה־בּֽוֹ׃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וַֽיְהִי֙ בַּיּ֣וֹם הַשְּׁבִיעִ֔י יָצְא֥וּ מִן־הָעָ֖ם לִלְקֹ֑ט וְלֹ֖א מָצָֽאוּ׃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וַיֹּ֥אמֶר יְהוָ֖ה אֶל־מֹשֶׁ֑ה עַד־אָ֙נָה֙ מֵֽאַנְתֶּ֔ם לִשְׁמֹ֥ר מִצְוֺתַ֖י וְתוֹרֹתָֽי׃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רְא֗וּ כִּֽי־יְהוָה֮ נָתַ֣ן לָכֶ֣ם הַשַּׁבָּת֒ עַל־כֵּ֠ן ה֣וּא נֹתֵ֥ן לָכֶ֛ם בַּיּ֥וֹם הַשִּׁשִּׁ֖י לֶ֣חֶם יוֹמָ֑יִם שְׁב֣וּ ׀ אִ֣ישׁ תַּחְתָּ֗יו אַל־יֵ֥צֵא אִ֛ישׁ מִמְּקֹמ֖וֹ בַּיּ֥וֹם הַשְּׁבִיעִֽי׃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וַיִּשְׁבְּת֥וּ הָעָ֖ם בַּיּ֥וֹם הַשְּׁבִעִֽי׃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וַיִּקְרְא֧וּ בֵֽית־יִשְׂרָאֵ֛ל אֶת־שְׁמ֖וֹ מָ֑ן וְה֗וּא כְּזֶ֤רַע גַּד֙ לָבָ֔ן וְטַעְמ֖וֹ כְּצַפִּיחִ֥ת בִּדְבָֽשׁ׃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וַיֹּ֣אמֶר מֹשֶׁ֗ה זֶ֤ה הַדָּבָר֙ אֲשֶׁ֣ר צִוָּ֣ה יְהוָ֔ה מְלֹ֤א הָעֹ֙מֶר֙ מִמֶּ֔נּוּ לְמִשְׁמֶ֖רֶת לְדֹרֹתֵיכֶ֑ם לְמַ֣עַן ׀ יִרְא֣וּ אֶת־הַלֶּ֗חֶם אֲשֶׁ֨ר הֶאֱכַ֤לְתִּי אֶתְכֶם֙ בַּמִּדְבָּ֔ר בְּהוֹצִיאִ֥י אֶתְכֶ֖ם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וַיֹּ֨אמֶר מֹשֶׁ֜ה אֶֽל־אַהֲרֹ֗ן קַ֚ח צִנְצֶ֣נֶת אַחַ֔ת וְתֶן־שָׁ֥מָּה מְלֹֽא־הָעֹ֖מֶר מָ֑ן וְהַנַּ֤ח אֹתוֹ֙ לִפְנֵ֣י יְהוָ֔ה לְמִשְׁמֶ֖רֶת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כַּאֲשֶׁ֛ר צִוָּ֥ה יְהוָ֖ה אֶל־מֹשֶׁ֑ה וַיַּנִּיחֵ֧הוּ אַהֲרֹ֛ן לִפְנֵ֥י הָעֵדֻ֖ת לְמִשְׁמָֽרֶת׃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וּבְנֵ֣י יִשְׂרָאֵ֗ל אָֽכְל֤וּ אֶת־הַמָּן֙ אַרְבָּעִ֣ים שָׁנָ֔ה עַד־בֹּאָ֖ם אֶל־אֶ֣רֶץ נוֹשָׁ֑בֶת אֶת־הַמָּן֙ אָֽכְל֔וּ עַד־בֹּאָ֕ם אֶל־קְצֵ֖ה 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וְהָעֹ֕מֶר עֲשִׂרִ֥ית הָאֵיפָ֖ה הֽוּא׃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וַ֠יִּסְעוּ כָּל־עֲדַ֨ת בְּנֵֽי־יִשְׂרָאֵ֧ל מִמִּדְבַּר־סִ֛ין לְמַסְעֵיהֶ֖ם עַל־פִּ֣י יְהוָ֑ה וַֽיַּחֲנוּ֙ בִּרְפִידִ֔ים וְאֵ֥ין מַ֖יִם לִשְׁתֹּ֥ת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וַיָּ֤רֶב הָעָם֙ עִם־מֹשֶׁ֔ה וַיֹּ֣אמְר֔וּ תְּנוּ־לָ֥נוּ מַ֖יִם וְנִשְׁתֶּ֑ה וַיֹּ֤אמֶר לָהֶם֙ מֹשֶׁ֔ה מַה־תְּרִיבוּן֙ עִמָּדִ֔י מַה־תְּנַסּ֖וּן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וַיִּצְמָ֨א שָׁ֤ם הָעָם֙ לַמַּ֔יִם וַיָּ֥לֶן הָעָ֖ם עַל־מֹשֶׁ֑ה וַיֹּ֗אמֶר לָ֤מָּה זֶּה֙ הֶעֱלִיתָ֣נוּ מִמִּצְרַ֔יִם לְהָמִ֥ית אֹתִ֛י וְאֶת־בָּנַ֥י וְאֶת־מִקְנַ֖י בַּצָּמָֽא׃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וַיִּצְעַ֤ק מֹשֶׁה֙ אֶל־יְהוָ֣ה לֵאמֹ֔ר מָ֥ה אֶעֱשֶׂ֖ה לָעָ֣ם הַזֶּ֑ה ע֥וֹד מְעַ֖ט וּסְקָלֻֽנִי׃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יְהוָ֜ה אֶל־מֹשֶׁ֗ה עֲבֹר֙ לִפְנֵ֣י הָעָ֔ם וְקַ֥ח אִתְּךָ֖ מִזִּקְנֵ֣י יִשְׂרָאֵ֑ל וּמַטְּךָ֗ אֲשֶׁ֨ר הִכִּ֤יתָ בּוֹ֙ אֶת־הַיְאֹ֔ר קַ֥ח בְּיָדְךָ֖ וְהָלָֽכְתָּ׃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הִנְנִ֣י עֹמֵד֩ לְפָנֶ֨יךָ שָּׁ֥ם ׀ עַֽל־הַצּוּר֮ בְּחֹרֵב֒ וְהִכִּ֣יתָ בַצּ֗וּר וְיָצְא֥וּ מִמֶּ֛נּוּ מַ֖יִם וְשָׁתָ֣ה הָעָ֑ם וַיַּ֤עַשׂ כֵּן֙ מֹשֶׁ֔ה לְעֵינֵ֖י זִקְנֵ֥י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וַיִּקְרָא֙ שֵׁ֣ם הַמָּק֔וֹם מַסָּ֖ה וּמְרִיבָ֑ה עַל־רִ֣יב ׀ בְּנֵ֣י יִשְׂרָאֵ֗ל וְעַ֨ל נַסֹּתָ֤ם אֶת־יְהוָה֙ לֵאמֹ֔ר הֲיֵ֧שׁ יְהוָ֛ה בְּקִרְבֵּ֖נוּ אִם־אָֽיִן׃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וַיָּבֹ֖א עֲמָלֵ֑ק וַיִּלָּ֥חֶם עִם־יִשְׂרָאֵ֖ל בִּרְפִידִֽם׃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מֹשֶׁ֤ה אֶל־יְהוֹשֻׁ֙עַ֙ בְּחַר־לָ֣נוּ אֲנָשִׁ֔ים וְצֵ֖א הִלָּחֵ֣ם בַּעֲמָלֵ֑ק מָחָ֗ר אָנֹכִ֤י נִצָּב֙ עַל־רֹ֣אשׁ הַגִּבְעָ֔ה וּמַטֵּ֥ה הָאֱלֹהִ֖ים בְּיָדִֽי׃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וַיַּ֣עַשׂ יְהוֹשֻׁ֗עַ כַּאֲשֶׁ֤ר אָֽמַר־לוֹ֙ מֹשֶׁ֔ה לְהִלָּחֵ֖ם בַּעֲמָלֵ֑ק וּמֹשֶׁה֙ אַהֲרֹ֣ן וְח֔וּר עָל֖וּ רֹ֥אשׁ הַגִּבְעָֽה׃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וְהָיָ֗ה כַּאֲשֶׁ֨ר יָרִ֥ים מֹשֶׁ֛ה יָד֖וֹ וְגָבַ֣ר יִשְׂרָאֵ֑ל וְכַאֲשֶׁ֥ר יָנִ֛יחַ יָד֖וֹ וְגָבַ֥ר עֲמָלֵֽק׃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וִידֵ֤י מֹשֶׁה֙ כְּבֵדִ֔ים וַיִּקְחוּ־אֶ֛בֶן וַיָּשִׂ֥ימוּ תַחְתָּ֖יו וַיֵּ֣שֶׁב עָלֶ֑יהָ וְאַהֲרֹ֨ן וְח֜וּר תָּֽמְכ֣וּ בְיָדָ֗יו מִזֶּ֤ה אֶחָד֙ וּמִזֶּ֣ה אֶחָ֔ד וַיְהִ֥י יָדָ֛יו אֱמוּנָ֖ה עַד־בֹּ֥א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וַיַּחֲלֹ֧שׁ יְהוֹשֻׁ֛עַ אֶת־עֲמָלֵ֥ק וְאֶת־עַמּ֖וֹ לְפִי־חָֽרֶב׃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וַיֹּ֨אמֶר יְהוָ֜ה אֶל־מֹשֶׁ֗ה כְּתֹ֨ב זֹ֤את זִכָּרוֹן֙ בַּסֵּ֔פֶר וְשִׂ֖ים בְּאָזְנֵ֣י יְהוֹשֻׁ֑עַ כִּֽי־מָחֹ֤ה אֶמְחֶה֙ אֶת־זֵ֣כֶר עֲמָלֵ֔ק מִתַּ֖חַת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וַיִּ֥בֶן מֹשֶׁ֖ה מִזְבֵּ֑חַ וַיִּקְרָ֥א שְׁמ֖וֹ יְהוָ֥ה ׀ נִסִּֽי׃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וַיֹּ֗אמֶר כִּֽי־יָד֙ עַל־כֵּ֣ס יָ֔הּ מִלְחָמָ֥ה לַיהוָ֖ה בַּֽעֲמָלֵ֑ק מִדֹּ֖ר דֹּֽר׃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וַיִּשְׁמַ֞ע יִתְר֨וֹ כֹהֵ֤ן מִדְיָן֙ חֹתֵ֣ן מֹשֶׁ֔ה אֵת֩ כָּל־אֲשֶׁ֨ר עָשָׂ֤ה אֱלֹהִים֙ לְמֹשֶׁ֔ה וּלְיִשְׂרָאֵ֖ל עַמּ֑וֹ כִּֽי־הוֹצִ֧יא יְהוָ֛ה אֶת־יִשְׂרָאֵ֖ל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וַיִּקַּ֗ח יִתְרוֹ֙ חֹתֵ֣ן מֹשֶׁ֔ה אֶת־צִפֹּרָ֖ה אֵ֣שֶׁת מֹשֶׁ֑ה אַחַ֖ר שִׁלּוּחֶֽיהָ׃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וְאֵ֖ת שְׁנֵ֣י בָנֶ֑יהָ אֲשֶׁ֨ר שֵׁ֤ם הָֽאֶחָד֙ גֵּֽרְשֹׁ֔ם כִּ֣י אָמַ֔ר גֵּ֣ר הָיִ֔יתִי בְּאֶ֖רֶץ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וְשֵׁ֥ם הָאֶחָ֖ד אֱלִיעֶ֑זֶר כִּֽי־אֱלֹהֵ֤י אָבִי֙ בְּעֶזְרִ֔י וַיַּצִּלֵ֖נִי מֵחֶ֥רֶב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וַיָּבֹ֞א יִתְר֨וֹ חֹתֵ֥ן מֹשֶׁ֛ה וּבָנָ֥יו וְאִשְׁתּ֖וֹ אֶל־מֹשֶׁ֑ה אֶל־הַמִּדְבָּ֗ר אֲשֶׁר־ה֛וּא חֹנֶ֥ה שָׁ֖ם הַ֥ר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וַיֹּ֙אמֶר֙ אֶל־מֹשֶׁ֔ה אֲנִ֛י חֹתֶנְךָ֥ יִתְר֖וֹ בָּ֣א אֵלֶ֑יךָ וְאִ֨שְׁתְּךָ֔ וּשְׁנֵ֥י בָנֶ֖יהָ עִמָּֽהּ׃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וַיֵּצֵ֨א מֹשֶׁ֜ה לִקְרַ֣את חֹֽתְנ֗וֹ וַיִּשְׁתַּ֙חוּ֙ וַיִּשַּׁק־ל֔וֹ וַיִּשְׁאֲל֥וּ אִישׁ־לְרֵעֵ֖הוּ לְשָׁל֑וֹם וַיָּבֹ֖אוּ הָאֹֽהֱלָה׃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וַיְסַפֵּ֤ר מֹשֶׁה֙ לְחֹ֣תְנ֔וֹ אֵת֩ כָּל־אֲשֶׁ֨ר עָשָׂ֤ה יְהוָה֙ לְפַרְעֹ֣ה וּלְמִצְרַ֔יִם עַ֖ל אוֹדֹ֣ת יִשְׂרָאֵ֑ל אֵ֤ת כָּל־הַתְּלָאָה֙ אֲשֶׁ֣ר מְצָאָ֣תַם בַּדֶּ֔רֶךְ וַיַּצִּלֵ֖ם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וַיִּ֣חַדְּ יִתְר֔וֹ עַ֚ל כָּל־הַטּוֹבָ֔ה אֲשֶׁר־עָשָׂ֥ה יְהוָ֖ה לְיִשְׂרָאֵ֑ל אֲשֶׁ֥ר הִצִּיל֖וֹ מִיַּ֥ד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וַיֹּאמֶר֮ יִתְרוֹ֒ בָּר֣וּךְ יְהוָ֔ה אֲשֶׁ֨ר הִצִּ֥יל אֶתְכֶ֛ם מִיַּ֥ד מִצְרַ֖יִם וּמִיַּ֣ד פַּרְעֹ֑ה אֲשֶׁ֤ר הִצִּיל֙ אֶת־הָעָ֔ם מִתַּ֖חַת יַד־מִצְרָֽיִם׃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עַתָּ֣ה יָדַ֔עְתִּי כִּֽי־גָד֥וֹל יְהוָ֖ה מִכָּל־הָאֱלֹהִ֑ים כִּ֣י בַדָּבָ֔ר אֲשֶׁ֥ר זָד֖וּ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וַיִּקַּ֞ח יִתְר֨וֹ חֹתֵ֥ן מֹשֶׁ֛ה עֹלָ֥ה וּזְבָחִ֖ים לֵֽאלֹהִ֑ים וַיָּבֹ֨א אַהֲרֹ֜ן וְכֹ֣ל ׀ זִקְנֵ֣י יִשְׂרָאֵ֗ל לֶאֱכָל־לֶ֛חֶם עִם־חֹתֵ֥ן מֹשֶׁ֖ה לִפְנֵ֥י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וַיְהִי֙ מִֽמָּחֳרָ֔ת וַיֵּ֥שֶׁב מֹשֶׁ֖ה לִשְׁפֹּ֣ט אֶת־הָעָ֑ם וַיַּעֲמֹ֤ד הָעָם֙ עַל־מֹשֶׁ֔ה מִן־הַבֹּ֖קֶר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וַיַּרְא֙ חֹתֵ֣ן מֹשֶׁ֔ה אֵ֛ת כָּל־אֲשֶׁר־ה֥וּא עֹשֶׂ֖ה לָעָ֑ם וַיֹּ֗אמֶר מָֽה־הַדָּבָ֤ר הַזֶּה֙ אֲשֶׁ֨ר אַתָּ֤ה עֹשֶׂה֙ לָעָ֔ם מַדּ֗וּעַ אַתָּ֤ה יוֹשֵׁב֙ לְבַדֶּ֔ךָ וְכָל־הָעָ֛ם נִצָּ֥ב עָלֶ֖יךָ מִן־בֹּ֥קֶר עַד־עָֽרֶב׃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מֹשֶׁ֖ה לְחֹתְנ֑וֹ כִּֽי־יָבֹ֥א אֵלַ֛י הָעָ֖ם לִדְרֹ֥שׁ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כִּֽי־יִהְיֶ֨ה לָהֶ֤ם דָּבָר֙ בָּ֣א אֵלַ֔י וְשָׁ֣פַטְתִּ֔י בֵּ֥ין אִ֖ישׁ וּבֵ֣ין רֵעֵ֑הוּ וְהוֹדַעְתִּ֛י אֶת־חֻקֵּ֥י הָאֱלֹהִ֖ים וְאֶת־תּוֹרֹתָֽיו׃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וַיֹּ֛אמֶר חֹתֵ֥ן מֹשֶׁ֖ה אֵלָ֑יו לֹא־טוֹב֙ הַדָּבָ֔ר אֲשֶׁ֥ר אַתָּ֖ה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נָבֹ֣ל תִּבֹּ֔ל גַּם־אַתָּ֕ה גַּם־הָעָ֥ם הַזֶּ֖ה אֲשֶׁ֣ר עִמָּ֑ךְ כִּֽי־כָבֵ֤ד מִמְּךָ֙ הַדָּבָ֔ר לֹא־תוּכַ֥ל עֲשֹׂ֖הוּ לְבַדֶּֽךָ׃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עַתָּ֞ה שְׁמַ֤ע בְּקֹלִי֙ אִיעָ֣צְךָ֔ וִיהִ֥י אֱלֹהִ֖ים עִמָּ֑ךְ הֱיֵ֧ה אַתָּ֣ה לָעָ֗ם מ֚וּל הָֽאֱלֹהִ֔ים וְהֵבֵאתָ֥ אַתָּ֛ה אֶת־הַדְּבָרִ֖ים אֶל־הָאֱלֹהִֽים׃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וְהִזְהַרְתָּ֣ה אֶתְהֶ֔ם אֶת־הַחֻקִּ֖ים וְאֶת־הַתּוֹרֹ֑ת וְהוֹדַעְתָּ֣ לָהֶ֗ם אֶת־הַדֶּ֙רֶךְ֙ יֵ֣לְכוּ בָ֔הּ וְאֶת־הַֽמַּעֲשֶׂ֖ה אֲשֶׁ֥ר יַעֲשֽׂוּן׃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וְאַתָּ֣ה תֶחֱזֶ֣ה מִכָּל־הָ֠עָם אַנְשֵׁי־חַ֜יִל יִרְאֵ֧י אֱלֹהִ֛ים אַנְשֵׁ֥י אֱמֶ֖ת שֹׂ֣נְאֵי בָ֑צַע וְשַׂמְתָּ֣ עֲלֵהֶ֗ם שָׂרֵ֤י אֲלָפִים֙ שָׂרֵ֣י מֵא֔וֹת שָׂרֵ֥י חֲמִשִּׁ֖ים וְשָׂרֵ֥י עֲשָׂרֹֽת׃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וְשָׁפְט֣וּ אֶת־הָעָם֮ בְּכָל־עֵת֒ וְהָיָ֞ה כָּל־הַדָּבָ֤ר הַגָּדֹל֙ יָבִ֣יאוּ אֵלֶ֔יךָ וְכָל־הַדָּבָ֥ר הַקָּטֹ֖ן יִשְׁפְּטוּ־הֵ֑ם וְהָקֵל֙ מֵֽעָלֶ֔יךָ וְנָשְׂא֖וּ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אִ֣ם אֶת־הַדָּבָ֤ר הַזֶּה֙ תַּעֲשֶׂ֔ה וְצִוְּךָ֣ אֱלֹהִ֔ים וְיָֽכָלְתָּ֖ עֲמֹ֑ד וְגַם֙ כָּל־הָעָ֣ם הַזֶּ֔ה עַל־מְקֹמ֖וֹ יָבֹ֥א 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וַיִּשְׁמַ֥ע מֹשֶׁ֖ה לְק֣וֹל חֹתְנ֑וֹ וַיַּ֕עַשׂ כֹּ֖ל אֲשֶׁ֥ר אָמָֽר׃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וַיִּבְחַ֨ר מֹשֶׁ֤ה אַנְשֵׁי־חַ֙יִל֙ מִכָּל־יִשְׂרָאֵ֔ל וַיִּתֵּ֥ן אֹתָ֛ם רָאשִׁ֖ים עַל־הָעָ֑ם שָׂרֵ֤י אֲלָפִים֙ שָׂרֵ֣י מֵא֔וֹת שָׂרֵ֥י חֲמִשִּׁ֖ים וְשָׂרֵ֥י עֲשָׂרֹֽת׃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וְשָׁפְט֥וּ אֶת־הָעָ֖ם בְּכָל־עֵ֑ת אֶת־הַדָּבָ֤ר הַקָּשֶׁה֙ יְבִיא֣וּן אֶל־מֹשֶׁ֔ה וְכָל־הַדָּבָ֥ר הַקָּטֹ֖ן יִשְׁפּוּט֥וּ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וַיְשַׁלַּ֥ח מֹשֶׁ֖ה אֶת־חֹתְנ֑וֹ וַיֵּ֥לֶךְ ל֖וֹ אֶל־אַרְצֽוֹ 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בַּחֹ֙דֶשׁ֙ הַשְּׁלִישִׁ֔י לְצֵ֥את בְּנֵי־יִשְׂרָאֵ֖ל מֵאֶ֣רֶץ מִצְרָ֑יִם בַּיּ֣וֹם הַזֶּ֔ה בָּ֖אוּ מִדְבַּ֥ר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וַיִּסְע֣וּ מֵרְפִידִ֗ים וַיָּבֹ֙אוּ֙ מִדְבַּ֣ר סִינַ֔י וַֽיַּחֲנ֖וּ בַּמִּדְבָּ֑ר וַיִּֽחַן־שָׁ֥ם יִשְׂרָאֵ֖ל נֶ֥גֶד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וּמֹשֶׁ֥ה עָלָ֖ה אֶל־הָאֱלֹהִ֑ים וַיִּקְרָ֨א אֵלָ֤יו יְהוָה֙ מִן־הָהָ֣ר לֵאמֹ֔ר כֹּ֤ה תֹאמַר֙ לְבֵ֣ית יַעֲקֹ֔ב וְתַגֵּ֖יד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אַתֶּ֣ם רְאִיתֶ֔ם אֲשֶׁ֥ר עָשִׂ֖יתִי לְמִצְרָ֑יִם וָאֶשָּׂ֤א אֶתְכֶם֙ עַל־כַּנְפֵ֣י נְשָׁרִ֔ים וָאָבִ֥א אֶתְכֶ֖ם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וְעַתָּ֗ה אִם־שָׁמ֤וֹעַ תִּשְׁמְעוּ֙ בְּקֹלִ֔י וּשְׁמַרְתֶּ֖ם אֶת־בְּרִיתִ֑י וִהְיִ֨יתֶם לִ֤י סְגֻלָּה֙ מִכָּל־הָ֣עַמִּ֔ים כִּי־לִ֖י כָּל־הָאָֽרֶץ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וְאַתֶּ֧ם תִּהְיוּ־לִ֛י מַמְלֶ֥כֶת כֹּהֲנִ֖ים וְג֣וֹי קָד֑וֹשׁ אֵ֚לֶּה הַדְּבָרִ֔ים אֲשֶׁ֥ר תְּדַבֵּ֖ר אֶל־בְּנֵ֥י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וַיָּבֹ֣א מֹשֶׁ֔ה וַיִּקְרָ֖א לְזִקְנֵ֣י הָעָ֑ם וַיָּ֣שֶׂם לִפְנֵיהֶ֗ם אֵ֚ת כָּל־הַדְּבָרִ֣ים הָאֵ֔לֶּה אֲשֶׁ֥ר צִוָּ֖הוּ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וַיַּעֲנ֨וּ כָל־הָעָ֤ם יַחְדָּו֙ וַיֹּ֣אמְר֔וּ כֹּ֛ל אֲשֶׁר־דִּבֶּ֥ר יְהוָ֖ה נַעֲשֶׂ֑ה וַיָּ֧שֶׁב מֹשֶׁ֛ה אֶת־דִּבְרֵ֥י הָעָ֖ם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יְהוָ֜ה אֶל־מֹשֶׁ֗ה הִנֵּ֨ה אָנֹכִ֜י בָּ֣א אֵלֶיךָ֮ בְּעַ֣ב הֶֽעָנָן֒ בַּעֲב֞וּר יִשְׁמַ֤ע הָעָם֙ בְּדַבְּרִ֣י עִמָּ֔ךְ וְגַם־בְּךָ֖ יַאֲמִ֣ינוּ לְעוֹלָ֑ם וַיַּגֵּ֥ד מֹשֶׁ֛ה אֶת־דִּבְרֵ֥י הָעָ֖ם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וַיֹּ֨אמֶר יְהוָ֤ה אֶל־מֹשֶׁה֙ לֵ֣ךְ אֶל־הָעָ֔ם וְקִדַּשְׁתָּ֥ם הַיּ֖וֹם וּמָחָ֑ר וְכִבְּס֖וּ שִׂמְלֹתָֽם׃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וְהָי֥וּ נְכֹנִ֖ים לַיּ֣וֹם הַשְּׁלִישִׁ֑י כִּ֣י ׀ בַּיּ֣וֹם הַשְּׁלִישִׁ֗י יֵרֵ֧ד יְהוָ֛ה לְעֵינֵ֥י כָל־הָעָ֖ם עַל־הַ֥ר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וְהִגְבַּלְתָּ֤ אֶת־הָעָם֙ סָבִ֣יב לֵאמֹ֔ר הִשָּׁמְר֥וּ לָכֶ֛ם עֲל֥וֹת בָּהָ֖ר וּנְגֹ֣עַ בְּקָצֵ֑הוּ כָּל־הַנֹּגֵ֥עַ בָּהָ֖ר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לֹא־תִגַּ֨ע בּ֜וֹ יָ֗ד כִּֽי־סָק֤וֹל יִסָּקֵל֙ אוֹ־יָרֹ֣ה יִיָּרֶ֔ה אִם־בְּהֵמָ֥ה אִם־אִ֖ישׁ לֹ֣א יִחְיֶ֑ה בִּמְשֹׁךְ֙ הַיֹּבֵ֔ל הֵ֖מָּה יַעֲל֥וּ בָהָֽר׃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וַיֵּ֧רֶד מֹשֶׁ֛ה מִן־הָהָ֖ר אֶל־הָעָ֑ם וַיְקַדֵּשׁ֙ אֶת־הָעָ֔ם וַֽיְכַבְּס֖וּ שִׂמְלֹתָֽם׃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וַיֹּ֙אמֶר֙ אֶל־הָעָ֔ם הֱי֥וּ נְכֹנִ֖ים לִשְׁלֹ֣שֶׁת יָמִ֑ים אַֽל־תִּגְּשׁ֖וּ אֶל־אִשָּֽׁה׃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וַיְהִי֩ בַיּ֨וֹם הַשְּׁלִישִׁ֜י בִּֽהְיֹ֣ת הַבֹּ֗קֶר וַיְהִי֩ קֹלֹ֨ת וּבְרָקִ֜ים וְעָנָ֤ן כָּבֵד֙ עַל־הָהָ֔ר וְקֹ֥ל שֹׁפָ֖ר חָזָ֣ק מְאֹ֑ד וַיֶּחֱרַ֥ד כָּל־הָעָ֖ם אֲשֶׁ֥ר בַּֽמַּחֲנֶֽה׃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וַיּוֹצֵ֨א מֹשֶׁ֧ה אֶת־הָעָ֛ם לִקְרַ֥את הָֽאֱלֹהִ֖ים מִן־הַֽמַּחֲנֶ֑ה וַיִּֽתְיַצְּב֖וּ בְּתַחְתִּ֥ית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וְהַ֤ר סִינַי֙ עָשַׁ֣ן כֻּלּ֔וֹ מִ֠פְּנֵי אֲשֶׁ֨ר יָרַ֥ד עָלָ֛יו יְהוָ֖ה בָּאֵ֑שׁ וַיַּ֤עַל עֲשָׁנוֹ֙ כְּעֶ֣שֶׁן הַכִּבְשָׁ֔ן וַיֶּחֱרַ֥ד כָּל־הָהָ֖ר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וַיְהִי֙ ק֣וֹל הַשּׁוֹפָ֔ר הוֹלֵ֖ךְ וְחָזֵ֣ק מְאֹ֑ד מֹשֶׁ֣ה יְדַבֵּ֔ר וְהָאֱלֹהִ֖ים יַעֲנֶ֥נּוּ בְקֽוֹל׃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וַיֵּ֧רֶד יְהוָ֛ה עַל־הַ֥ר סִינַ֖י אֶל־רֹ֣אשׁ הָהָ֑ר וַיִּקְרָ֨א יְהוָ֧ה לְמֹשֶׁ֛ה אֶל־רֹ֥אשׁ הָהָ֖ר וַיַּ֥עַל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יְהוָה֙ אֶל־מֹשֶׁ֔ה רֵ֖ד הָעֵ֣ד בָּעָ֑ם פֶּן־יֶהֶרְס֤וּ אֶל־יְהוָה֙ לִרְא֔וֹת וְנָפַ֥ל מִמֶּ֖נּוּ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וְגַ֧ם הַכֹּהֲנִ֛ים הַנִּגָּשִׁ֥ים אֶל־יְהוָ֖ה יִתְקַדָּ֑שׁוּ פֶּן־יִפְרֹ֥ץ בָּהֶ֖ם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מֹשֶׁה֙ אֶל־יְהוָ֔ה לֹא־יוּכַ֣ל הָעָ֔ם לַעֲלֹ֖ת אֶל־הַ֣ר סִינָ֑י כִּֽי־אַתָּ֞ה הַעֵדֹ֤תָה בָּ֙נוּ֙ לֵאמֹ֔ר הַגְבֵּ֥ל אֶת־הָהָ֖ר וְקִדַּשְׁתּֽוֹ׃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אֵלָ֤יו יְהוָה֙ לֶךְ־רֵ֔ד וְעָלִ֥יתָ אַתָּ֖ה וְאַהֲרֹ֣ן עִמָּ֑ךְ וְהַכֹּהֲנִ֣ים וְהָעָ֗ם אַל־יֶֽהֶרְס֛וּ לַעֲלֹ֥ת אֶל־יְהוָ֖ה פֶּן־יִפְרָץ־בָּֽם׃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וַיֵּ֥רֶד מֹשֶׁ֖ה אֶל־הָעָ֑ם וַיֹּ֖אמֶר אֲלֵהֶֽם׃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אֱלֹהִ֔ים אֵ֛ת כָּל־הַדְּבָרִ֥ים הָאֵ֖לֶּה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אָֽנֹכִ֖י יְהוָ֣ה אֱלֹהֶ֑יךָ אֲשֶׁ֧ר הוֹצֵאתִ֛יךָ מֵאֶ֥רֶץ מִצְרַ֖יִם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לֹֽ֣א יִהְיֶֽה־לְךָ֛ אֱלֹהִ֥ים אֲחֵרִ֖ים עַל־פָּנָֽיַ׃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לֹֽ֣א תַֽעֲשֶׂ֨ה־לְךָ֥ פֶ֙סֶל֙ וְכָל־תְּמוּנָ֔ה אֲשֶׁ֤ר בַּשָּׁמַ֙יִם֙ מִמַּ֔עַל וַאֲשֶׁ֥ר בָּאָ֖רֶץ מִתָּ֑חַת וַאֲשֶׁ֥ר בַּמַּ֖יִם מִתַּ֥חַת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לֹֽא־תִשְׁתַּחֲוֶ֥ה לָהֶ֖ם וְלֹ֣א תָעָבְדֵ֑ם כִּ֣י אָֽנֹכִ֞י יְהוָ֤ה אֱלֹהֶ֙יךָ֙ אֵ֣ל קַנָּ֔א פֹּ֠קֵד עֲוֺ֨ן אָבֹ֧ת עַל־בָּנִ֛ים עַל־שִׁלֵּשִׁ֥ים וְעַל־רִבֵּעִ֖ים לְשֹׂנְאָֽי׃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וְעֹ֥שֶׂה חֶ֖סֶד לַאֲלָפִ֑ים לְאֹהֲבַ֖י וּלְשֹׁמְרֵ֥י מִצְוֺתָֽי׃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לֹ֥א תִשָּׂ֛א אֶת־שֵֽׁם־יְהוָ֥ה אֱלֹהֶ֖יךָ לַשָּׁ֑וְא כִּ֣י לֹ֤א יְנַקֶּה֙ יְהוָ֔ה אֵ֛ת אֲשֶׁר־יִשָּׂ֥א אֶת־שְׁמ֖וֹ לַשָּֽׁוְא׃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זָכ֛וֹר אֶת־י֥וֹם הַשַּׁבָּ֖ת לְקַדְּשֽׁוֹ׃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שֵׁ֤שֶׁת יָמִים֙ תַּֽעֲבֹ֔ד וְעָשִׂ֖יתָ כָּל־מְלַאכְתֶּֽךָ׃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וְי֙וֹם֙ הַשְּׁבִיעִ֔י שַׁבָּ֖ת לַיהוָ֣ה אֱלֹהֶ֑יךָ לֹֽ֣א־תַעֲשֶׂ֨ה כָל־מְלָאכָ֜ה אַתָּ֣ה ׀ וּבִנְךָֽ֣־וּבִתֶּ֗ךָ עַבְדְּךָ֤ וַאֲמָֽתְךָ֙ וּבְהֶמְתֶּ֔ךָ וְגֵרְךָ֖ אֲשֶׁ֥ר בִּשְׁעָרֶֽיךָ׃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שֵֽׁשֶׁת־יָמִים֩ עָשָׂ֨ה יְהוָ֜ה אֶת־הַשָּׁמַ֣יִם וְאֶת־הָאָ֗רֶץ אֶת־הַיָּם֙ וְאֶת־כָּל־אֲשֶׁר־בָּ֔ם וַיָּ֖נַח בַּיּ֣וֹם הַשְּׁבִיעִ֑י עַל־כֵּ֗ן בֵּרַ֧ךְ יְהוָ֛ה אֶת־י֥וֹם הַשַּׁבָּ֖ת וַֽיְקַדְּשֵֽׁהוּ׃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כַּבֵּ֥ד אֶת־אָבִ֖יךָ וְאֶת־אִמֶּ֑ךָ לְמַ֙עַן֙ יַאֲרִכ֣וּן יָמֶ֔יךָ עַ֚ל הָאֲדָמָ֔ה אֲשֶׁר־יְהוָ֥ה אֱלֹהֶ֖יךָ נֹתֵ֥ן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לֹ֖א תִּרְצָֽח׃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לֹ֖א תִּנְאָֽף׃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לֹ֖א תִּגְנֹֽב׃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לֹֽא־תַעֲנֶ֥ה בְרֵעֲךָ֖ עֵ֥ד שָֽׁקֶר׃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לֹ֥א תַחְמֹ֖ד בֵּ֣ית רֵעֶ֑ךָ לֹֽא־תַחְמֹ֞ד אֵ֣שֶׁת רֵעֶ֗ךָ וְעַבְדּ֤וֹ וַאֲמָתוֹ֙ וְשׁוֹר֣וֹ וַחֲמֹר֔וֹ וְכֹ֖ל אֲשֶׁ֥ר לְרֵעֶֽךָ׃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וְכָל־הָעָם֩ רֹאִ֨ים אֶת־הַקּוֹלֹ֜ת וְאֶת־הַלַּפִּידִ֗ם וְאֵת֙ ק֣וֹל הַשֹּׁפָ֔ר וְאֶת־הָהָ֖ר עָשֵׁ֑ן וַיַּ֤רְא הָעָם֙ וַיָּנֻ֔עוּ וַיַּֽעַמְד֖וּ מֵֽרָחֹֽק׃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וַיֹּֽאמְרוּ֙ אֶל־מֹשֶׁ֔ה דַּבֵּר־אַתָּ֥ה עִמָּ֖נוּ וְנִשְׁמָ֑עָה וְאַל־יְדַבֵּ֥ר עִמָּ֛נוּ אֱלֹהִ֖ים פֶּן־נָמֽוּת׃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מֹשֶׁ֣ה אֶל־הָעָם֮ אַל־תִּירָאוּ֒ כִּ֗י לְבַֽעֲבוּר֙ נַסּ֣וֹת אֶתְכֶ֔ם בָּ֖א הָאֱלֹהִ֑ים וּבַעֲב֗וּר תִּהְיֶ֧ה יִרְאָת֛וֹ עַל־פְּנֵיכֶ֖ם לְבִלְתִּ֥י תֶחֱטָֽאוּ׃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וַיַּעֲמֹ֥ד הָעָ֖ם מֵרָחֹ֑ק וּמֹשֶׁה֙ נִגַּ֣שׁ אֶל־הָֽעֲרָפֶ֔ל אֲשֶׁר־שָׁ֖ם הָאֱלֹהִֽים׃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וַיֹּ֤אמֶר יְהוָה֙ אֶל־מֹשֶׁ֔ה כֹּ֥ה תֹאמַ֖ר אֶל־בְּנֵ֣י יִשְׂרָאֵ֑ל אַתֶּ֣ם רְאִיתֶ֔ם כִּ֚י מִן־הַשָּׁמַ֔יִם דִּבַּ֖רְתִּי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לֹ֥א תַעֲשׂ֖וּן אִתִּ֑י אֱלֹ֤הֵי כֶ֙סֶף֙ וֵאלֹהֵ֣י זָהָ֔ב לֹ֥א תַעֲשׂ֖וּ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מִזְבַּ֣ח אֲדָמָה֮ תַּעֲשֶׂה־לִּי֒ וְזָבַחְתָּ֣ עָלָ֗יו אֶת־עֹלֹתֶ֙יךָ֙ וְאֶת־שְׁלָמֶ֔יךָ אֶת־צֹֽאנְךָ֖ וְאֶת־בְּקָרֶ֑ךָ בְּכָל־הַמָּקוֹם֙ אֲשֶׁ֣ר אַזְכִּ֣יר אֶת־שְׁמִ֔י אָב֥וֹא אֵלֶ֖יךָ וּבֵרַכְתִּֽיךָ׃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וְאִם־מִזְבַּ֤ח אֲבָנִים֙ תַּֽעֲשֶׂה־לִּ֔י לֹֽא־תִבְנֶ֥ה אֶתְהֶ֖ן גָּזִ֑ית כִּ֧י חַרְבְּךָ֛ הֵנַ֥פְתָּ עָלֶ֖יהָ וַתְּחַֽלְלֶֽהָ׃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וְלֹֽא־תַעֲלֶ֥ה בְמַעֲלֹ֖ת עַֽל־מִזְבְּחִ֑י אֲשֶׁ֛ר לֹֽא־תִגָּלֶ֥ה עֶרְוָתְךָ֖ עָלָֽיו׃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וְאֵ֙לֶּה֙ הַמִּשְׁפָּטִ֔ים אֲשֶׁ֥ר תָּשִׂ֖ים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תִקְנֶה֙ עֶ֣בֶד עִבְרִ֔י שֵׁ֥שׁ שָׁנִ֖ים יַעֲבֹ֑ד וּבַ֨שְּׁבִעִ֔ת יֵצֵ֥א לַֽחָפְשִׁ֖י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אִם־בְּגַפּ֥וֹ יָבֹ֖א בְּגַפּ֣וֹ יֵצֵ֑א אִם־בַּ֤עַל אִשָּׁה֙ ה֔וּא וְיָצְאָ֥ה אִשְׁתּ֖וֹ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אִם־אֲדֹנָיו֙ יִתֶּן־ל֣וֹ אִשָּׁ֔ה וְיָלְדָה־ל֥וֹ בָנִ֖ים א֣וֹ בָנ֑וֹת הָאִשָּׁ֣ה וִילָדֶ֗יהָ תִּהְיֶה֙ לַֽאדֹנֶ֔יהָ וְה֖וּא יֵצֵ֥א בְגַפּֽוֹ׃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וְאִם־אָמֹ֤ר יֹאמַר֙ הָעֶ֔בֶד אָהַ֙בְתִּי֙ אֶת־אֲדֹנִ֔י אֶת־אִשְׁתִּ֖י וְאֶת־בָּנָ֑י לֹ֥א אֵצֵ֖א חָפְשִֽׁי׃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וְהִגִּישׁ֤וֹ אֲדֹנָיו֙ אֶל־הָ֣אֱלֹהִ֔ים וְהִגִּישׁוֹ֙ אֶל־הַדֶּ֔לֶת א֖וֹ אֶל־הַמְּזוּזָ֑ה וְרָצַ֨ע אֲדֹנָ֤יו אֶת־אָזְנוֹ֙ בַּמַּרְצֵ֔עַ וַעֲבָד֖וֹ לְעֹלָֽם׃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וְכִֽי־יִמְכֹּ֥ר אִ֛ישׁ אֶת־בִּתּ֖וֹ לְאָמָ֑ה לֹ֥א תֵצֵ֖א כְּצֵ֥את הָעֲבָדִֽים׃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אִם־רָעָ֞ה בְּעֵינֵ֧י אֲדֹנֶ֛יהָ אֲשֶׁר־לא יְעָדָ֖הּ וְהֶפְדָּ֑הּ לְעַ֥ם נָכְרִ֛י לֹא־יִמְשֹׁ֥ל לְמָכְרָ֖הּ בְּבִגְדוֹ־בָֽהּ׃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וְאִם־לִבְנ֖וֹ יִֽיעָדֶ֑נָּה כְּמִשְׁפַּ֥ט הַבָּנ֖וֹת יַעֲשֶׂה־לָּֽהּ׃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אִם־אַחֶ֖רֶת יִֽקַּֽח־ל֑וֹ שְׁאֵרָ֛הּ כְּסוּתָ֥הּ וְעֹנָתָ֖הּ לֹ֥א יִגְרָֽע׃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וְאִם־שְׁלָ֨שׁ־אֵ֔לֶּה לֹ֥א יַעֲשֶׂ֖ה לָ֑הּ וְיָצְאָ֥ה חִנָּ֖ם אֵ֥ין כָּֽסֶף׃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מַכֵּ֥ה אִ֛ישׁ וָמֵ֖ת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וַאֲשֶׁר֙ לֹ֣א צָדָ֔ה וְהָאֱלֹהִ֖ים אִנָּ֣ה לְיָד֑וֹ וְשַׂמְתִּ֤י לְךָ֙ מָק֔וֹם אֲשֶׁ֥ר יָנ֖וּס שָֽׁמָּה׃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וְכִֽי־יָזִ֥ד אִ֛ישׁ עַל־רֵעֵ֖הוּ לְהָרְג֣וֹ בְעָרְמָ֑ה מֵעִ֣ם מִזְבְּחִ֔י תִּקָּחֶ֖נּוּ לָמֽוּת׃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וּמַכֵּ֥ה אָבִ֛יו וְאִמּ֖וֹ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וְגֹנֵ֨ב אִ֧ישׁ וּמְכָר֛וֹ וְנִמְצָ֥א בְיָד֖וֹ מ֥וֹת יוּמָֽת׃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וּמְקַלֵּ֥ל אָבִ֛יו וְאִמּ֖וֹ מ֥וֹת יוּמָֽת׃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וְכִֽי־יְרִיבֻ֣ן אֲנָשִׁ֔ים וְהִכָּה־אִישׁ֙ אֶת־רֵעֵ֔הוּ בְּאֶ֖בֶן א֣וֹ בְאֶגְרֹ֑ף וְלֹ֥א יָמ֖וּת וְנָפַ֥ל לְמִשְׁכָּֽב׃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אִם־יָק֞וּם וְהִתְהַלֵּ֥ךְ בַּח֛וּץ עַל־מִשְׁעַנְתּ֖וֹ וְנִקָּ֣ה הַמַּכֶּ֑ה רַ֥ק שִׁבְתּ֛וֹ יִתֵּ֖ן וְרַפֹּ֥א יְרַפֵּֽא׃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וְכִֽי־יַכֶּה֩ אִ֨ישׁ אֶת־עַבְדּ֜וֹ א֤וֹ אֶת־אֲמָתוֹ֙ בַּשֵּׁ֔בֶט וּמֵ֖ת תַּ֣חַת יָד֑וֹ נָקֹ֖ם יִנָּקֵֽם׃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אַ֥ךְ אִם־י֛וֹם א֥וֹ יוֹמַ֖יִם יַעֲמֹ֑ד לֹ֣א יֻקַּ֔ם כִּ֥י כַסְפּ֖וֹ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וְכִֽי־יִנָּצ֣וּ אֲנָשִׁ֗ים וְנָ֨גְפ֜וּ אִשָּׁ֤ה הָרָה֙ וְיָצְא֣וּ יְלָדֶ֔יהָ וְלֹ֥א יִהְיֶ֖ה אָס֑וֹן עָנ֣וֹשׁ יֵעָנֵ֗שׁ כַּֽאֲשֶׁ֨ר יָשִׁ֤ית עָלָיו֙ בַּ֣עַל הָֽאִשָּׁ֔ה וְנָתַ֖ן בִּפְלִלִֽים׃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וְאִם־אָס֖וֹן יִהְיֶ֑ה וְנָתַתָּ֥ה נֶ֖פֶשׁ תַּ֥חַת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עַ֚יִן תַּ֣חַת עַ֔יִן שֵׁ֖ן תַּ֣חַת שֵׁ֑ן יָ֚ד תַּ֣חַת יָ֔ד רֶ֖גֶל תַּ֥חַת רָֽגֶל׃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כְּוִיָּה֙ תַּ֣חַת כְּוִיָּ֔ה פֶּ֖צַע תַּ֣חַת פָּ֑צַע חַבּוּרָ֕ה תַּ֖חַת חַבּוּרָֽה׃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וְכִֽי־יַכֶּ֨ה אִ֜ישׁ אֶת־עֵ֥ין עַבְדּ֛וֹ אֽוֹ־אֶת־עֵ֥ין אֲמָת֖וֹ וְשִֽׁחֲתָ֑הּ לַֽחָפְשִׁ֥י יְשַׁלְּחֶ֖נּוּ תַּ֥חַת עֵינֽוֹ׃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וְאִם־שֵׁ֥ן עַבְדּ֛וֹ אֽוֹ־שֵׁ֥ן אֲמָת֖וֹ יַפִּ֑יל לַֽחָפְשִׁ֥י יְשַׁלְּחֶ֖נּוּ תַּ֥חַת שִׁנּֽוֹ׃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וְכִֽי־יִגַּ֨ח שׁ֥וֹר אֶת־אִ֛ישׁ א֥וֹ אֶת־אִשָּׁ֖ה וָמֵ֑ת סָק֨וֹל יִסָּקֵ֜ל הַשּׁ֗וֹר וְלֹ֤א יֵאָכֵל֙ אֶת־בְּשָׂר֔וֹ וּבַ֥עַל הַשּׁ֖וֹר נָקִֽי׃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וְאִ֡ם שׁוֹר֩ נַגָּ֨ח ה֜וּא מִתְּמֹ֣ל שִׁלְשֹׁ֗ם וְהוּעַ֤ד בִּבְעָלָיו֙ וְלֹ֣א יִשְׁמְרֶ֔נּוּ וְהֵמִ֥ית אִ֖ישׁ א֣וֹ אִשָּׁ֑ה הַשּׁוֹר֙ יִסָּקֵ֔ל וְגַם־בְּעָלָ֖יו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אִם־כֹּ֖פֶר יוּשַׁ֣ת עָלָ֑יו וְנָתַן֙ פִּדְיֹ֣ן נַפְשׁ֔וֹ כְּכֹ֥ל אֲשֶׁר־יוּשַׁ֖ת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אוֹ־בֵ֥ן יִגָּ֖ח אוֹ־בַ֣ת יִגָּ֑ח כַּמִּשְׁפָּ֥ט הַזֶּ֖ה יֵעָ֥שֶׂה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אִם־עֶ֛בֶד יִגַּ֥ח הַשּׁ֖וֹר א֣וֹ אָמָ֑ה כֶּ֣סֶף ׀ שְׁלֹשִׁ֣ים שְׁקָלִ֗ים יִתֵּן֙ לַֽאדֹנָ֔יו וְהַשּׁ֖וֹר יִסָּקֵֽל׃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וְכִֽי־יִפְתַּ֨ח אִ֜ישׁ בּ֗וֹר א֠וֹ כִּֽי־יִכְרֶ֥ה אִ֛ישׁ בֹּ֖ר וְלֹ֣א יְכַסֶּ֑נּוּ וְנָֽפַל־שָׁ֥מָּה שּׁ֖וֹר א֥וֹ חֲמֽוֹר׃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בַּ֤עַל הַבּוֹר֙ יְשַׁלֵּ֔ם כֶּ֖סֶף יָשִׁ֣יב לִבְעָלָ֑יו וְהַמֵּ֖ת יִֽהְיֶה־לּֽוֹ׃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וְכִֽי־יִגֹּ֧ף שֽׁוֹר־אִ֛ישׁ אֶת־שׁ֥וֹר רֵעֵ֖הוּ וָמֵ֑ת וּמָ֨כְר֜וּ אֶת־הַשּׁ֤וֹר הַחַי֙ וְחָצ֣וּ אֶת־כַּסְפּ֔וֹ וְגַ֥ם אֶת־הַמֵּ֖ת יֶֽחֱצֽוּן׃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א֣וֹ נוֹדַ֗ע כִּ֠י שׁ֣וֹר נַגָּ֥ח הוּא֙ מִתְּמ֣וֹל שִׁלְשֹׁ֔ם וְלֹ֥א יִשְׁמְרֶ֖נּוּ בְּעָלָ֑יו שַׁלֵּ֨ם יְשַׁלֵּ֥ם שׁוֹר֙ תַּ֣חַת הַשּׁ֔וֹר וְהַמֵּ֖ת יִֽהְיֶה־לּֽוֹ׃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כִּ֤י יִגְנֹֽב־אִישׁ֙ שׁ֣וֹר אוֹ־שֶׂ֔ה וּטְבָח֖וֹ א֣וֹ מְכָר֑וֹ חֲמִשָּׁ֣ה בָקָ֗ר יְשַׁלֵּם֙ תַּ֣חַת הַשּׁ֔וֹר וְאַרְבַּע־צֹ֖אן תַּ֥חַת הַשֶּֽׂה׃</w:t>
      </w:r>
    </w:p>
    <w:p>
      <w:pPr>
        <w:pStyle w:val="Heading2"/>
        <w:bidi/>
      </w:pPr>
      <w:r>
        <w:rPr>
          <w:rtl/>
          <w:cs/>
          <w:lang w:val="he_IL" w:bidi="he_IL"/>
        </w:rPr>
        <w:t>Exodus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אִם־בַּמַּחְתֶּ֛רֶת יִמָּצֵ֥א הַגַּנָּ֖ב וְהֻכָּ֣ה וָמֵ֑ת אֵ֥ין ל֖וֹ דָּמִֽים׃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אִם־זָרְחָ֥ה הַשֶּׁ֛מֶשׁ עָלָ֖יו דָּמִ֣ים ל֑וֹ שַׁלֵּ֣ם יְשַׁלֵּ֔ם אִם־אֵ֣ין ל֔וֹ וְנִמְכַּ֖ר בִּגְנֵבָתֽוֹ׃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אִֽם־הִמָּצֵא֩ תִמָּצֵ֨א בְיָד֜וֹ הַגְּנֵבָ֗ה מִשּׁ֧וֹר עַד־חֲמ֛וֹר עַד־שֶׂ֖ה חַיִּ֑ים שְׁנַ֖יִם יְשַׁלֵּֽם׃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יַבְעֶר־אִישׁ֙ שָׂדֶ֣ה אוֹ־כֶ֔רֶם וְשִׁלַּח֙ אֶת־בעירה וּבִעֵ֖ר בִּשְׂדֵ֣ה אַחֵ֑ר מֵיטַ֥ב שָׂדֵ֛הוּ וּמֵיטַ֥ב כַּרְמ֖וֹ יְשַׁלֵּֽם׃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כִּֽי־תֵצֵ֨א אֵ֜שׁ וּמָצְאָ֤ה קֹצִים֙ וְנֶאֱכַ֣ל גָּדִ֔ישׁ א֥וֹ הַקָּמָ֖ה א֣וֹ הַשָּׂדֶ֑ה שַׁלֵּ֣ם יְשַׁלֵּ֔ם הַמַּבְעִ֖ר אֶת־הַבְּעֵרָֽה׃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כִּֽי־יִתֵּן֩ אִ֨ישׁ אֶל־רֵעֵ֜הוּ כֶּ֤סֶף אֽוֹ־כֵלִים֙ לִשְׁמֹ֔ר וְגֻנַּ֖ב מִבֵּ֣ית הָאִ֑ישׁ אִם־יִמָּצֵ֥א הַגַּנָּ֖ב יְשַׁלֵּ֥ם שְׁנָֽיִם׃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אִם־לֹ֤א יִמָּצֵא֙ הַגַּנָּ֔ב וְנִקְרַ֥ב בַּֽעַל־הַבַּ֖יִת אֶל־הָֽאֱלֹהִ֑ים אִם־לֹ֥א שָׁלַ֛ח יָד֖וֹ בִּמְלֶ֥אכֶת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עַֽל־כָּל־דְּבַר־פֶּ֡שַׁע עַל־שׁ֡וֹר עַל־חֲ֠מוֹר עַל־שֶׂ֨ה עַל־שַׂלְמָ֜ה עַל־כָּל־אֲבֵדָ֗ה אֲשֶׁ֤ר יֹאמַר֙ כִּי־ה֣וּא זֶ֔ה עַ֚ד הָֽאֱלֹהִ֔ים יָבֹ֖א דְּבַר־שְׁנֵיהֶ֑ם אֲשֶׁ֤ר יַרְשִׁיעֻן֙ אֱלֹהִ֔ים יְשַׁלֵּ֥ם שְׁנַ֖יִם לְרֵעֵֽהוּ׃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כִּֽי־יִתֵּן֩ אִ֨ישׁ אֶל־רֵעֵ֜הוּ חֲמ֨וֹר אוֹ־שׁ֥וֹר אוֹ־שֶׂ֛ה וְכָל־בְּהֵמָ֖ה לִשְׁמֹ֑ר וּמֵ֛ת אוֹ־נִשְׁבַּ֥ר אוֹ־נִשְׁבָּ֖ה אֵ֥ין 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שְׁבֻעַ֣ת יְהוָ֗ה תִּהְיֶה֙ בֵּ֣ין שְׁנֵיהֶ֔ם אִם־לֹ֥א שָׁלַ֛ח יָד֖וֹ בִּמְלֶ֣אכֶת רֵעֵ֑הוּ וְלָקַ֥ח בְּעָלָ֖יו וְלֹ֥א יְשַׁלֵּֽם׃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וְאִם־גָּנֹ֥ב יִגָּנֵ֖ב מֵעִמּ֑וֹ יְשַׁלֵּ֖ם לִבְעָלָֽיו׃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אִם־טָרֹ֥ף יִטָּרֵ֖ף יְבִאֵ֣הוּ עֵ֑ד הַטְּרֵפָ֖ה לֹ֥א יְשַׁלֵּֽם׃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וְכִֽי־יִשְׁאַ֥ל אִ֛ישׁ מֵעִ֥ם רֵעֵ֖הוּ וְנִשְׁבַּ֣ר אוֹ־מֵ֑ת בְּעָלָ֥יו אֵין־עִמּ֖וֹ שַׁלֵּ֥ם יְשַׁלֵּֽם׃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אִם־בְּעָלָ֥יו עִמּ֖וֹ לֹ֣א יְשַׁלֵּ֑ם אִם־שָׂכִ֣יר ה֔וּא בָּ֖א בִּשְׂכָרֽוֹ׃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וְכִֽי־יְפַתֶּ֣ה אִ֗ישׁ בְּתוּלָ֛ה אֲשֶׁ֥ר לֹא־אֹרָ֖שָׂה וְשָׁכַ֣ב עִמָּ֑הּ מָהֹ֛ר יִמְהָרֶ֥נָּה לּ֖וֹ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אִם־מָאֵ֧ן יְמָאֵ֛ן אָבִ֖יהָ לְתִתָּ֣הּ ל֑וֹ כֶּ֣סֶף יִשְׁקֹ֔ל כְּמֹ֖הַר הַבְּתוּלֹֽת׃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מְכַשֵּׁפָ֖ה לֹ֥א תְחַיֶּֽה׃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כָּל־שֹׁכֵ֥ב עִם־בְּהֵמָ֖ה מ֥וֹת יוּמָֽת׃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זֹבֵ֥חַ לָאֱלֹהִ֖ים יָֽחֳרָ֑ם בִּלְתִּ֥י לַיהוָ֖ה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וְגֵ֥ר לֹא־תוֹנֶ֖ה וְלֹ֣א תִלְחָצֶ֑נּוּ כִּֽי־גֵרִ֥ים הֱיִיתֶ֖ם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כָּל־אַלְמָנָ֥ה וְיָת֖וֹם לֹ֥א תְעַנּֽוּן׃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אִם־עַנֵּ֥ה תְעַנֶּ֖ה אֹת֑וֹ כִּ֣י אִם־צָעֹ֤ק יִצְעַק֙ אֵלַ֔י שָׁמֹ֥עַ אֶשְׁמַ֖ע צַעֲקָתֽוֹ׃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וְחָרָ֣ה אַפִּ֔י וְהָרַגְתִּ֥י אֶתְכֶ֖ם בֶּחָ֑רֶב וְהָי֤וּ נְשֵׁיכֶם֙ אַלְמָנ֔וֹת וּבְנֵיכֶ֖ם יְתֹמִֽים׃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אִם־כֶּ֣סֶף ׀ תַּלְוֶ֣ה אֶת־עַמִּ֗י אֶת־הֶֽעָנִי֙ עִמָּ֔ךְ לֹא־תִהְיֶ֥ה ל֖וֹ כְּנֹשֶׁ֑ה לֹֽא־תְשִׂימ֥וּן עָלָ֖יו נֶֽשֶׁךְ׃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אִם־חָבֹ֥ל תַּחְבֹּ֖ל שַׂלְמַ֣ת רֵעֶ֑ךָ עַד־בֹּ֥א הַשֶּׁ֖מֶשׁ תְּשִׁיבֶ֥נּוּ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כִּ֣י הִ֤וא כסותה לְבַדָּ֔הּ הִ֥וא שִׂמְלָת֖וֹ לְעֹר֑וֹ בַּמֶּ֣ה יִשְׁכָּ֔ב וְהָיָה֙ כִּֽי־יִצְעַ֣ק אֵלַ֔י וְשָׁמַעְתִּ֖י כִּֽי־חַנּ֥וּן אָֽנִי׃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אֱלֹהִ֖ים לֹ֣א תְקַלֵּ֑ל וְנָשִׂ֥יא בְעַמְּךָ֖ לֹ֥א תָאֹֽר׃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מְלֵאָתְךָ֥ וְדִמְעֲךָ֖ לֹ֣א תְאַחֵ֑ר בְּכ֥וֹר בָּנֶ֖יךָ תִּתֶּן־לִּֽי׃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כֵּֽן־תַּעֲשֶׂ֥ה לְשֹׁרְךָ֖ לְצֹאנֶ֑ךָ שִׁבְעַ֤ת יָמִים֙ יִהְיֶ֣ה עִם־אִמּ֔וֹ בַּיּ֥וֹם הַשְּׁמִינִ֖י תִּתְּנוֹ־לִֽי׃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וְאַנְשֵׁי־קֹ֖דֶשׁ תִּהְי֣וּן לִ֑י וּבָשָׂ֨ר בַּשָּׂדֶ֤ה טְרֵפָה֙ לֹ֣א תֹאכֵ֔לוּ לַכֶּ֖לֶב תַּשְׁלִכ֥וּן אֹתֽוֹ׃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לֹ֥א תִשָּׂ֖א שֵׁ֣מַע שָׁ֑וְא אַל־תָּ֤שֶׁת יָֽדְךָ֙ עִם־רָשָׁ֔ע לִהְיֹ֖ת עֵ֥ד חָמָֽס׃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לֹֽא־תִהְיֶ֥ה אַחֲרֵֽי־רַבִּ֖ים לְרָעֹ֑ת וְלֹא־תַעֲנֶ֣ה עַל־רִ֗ב לִנְטֹ֛ת אַחֲרֵ֥י רַבִּ֖ים לְהַטֹּֽת׃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וְדָ֕ל לֹ֥א תֶהְדַּ֖ר בְּרִיבֽוֹ׃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תִפְגַּ֞ע שׁ֧וֹר אֹֽיִבְךָ֛ א֥וֹ חֲמֹר֖וֹ תֹּעֶ֑ה הָשֵׁ֥ב תְּשִׁיבֶ֖נּוּ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כִּֽי־תִרְאֶ֞ה חֲמ֣וֹר שֹׂנַאֲךָ֗ רֹבֵץ֙ תַּ֣חַת מַשָּׂא֔וֹ וְחָדַלְתָּ֖ מֵעֲזֹ֣ב ל֑וֹ עָזֹ֥ב תַּעֲזֹ֖ב עִמּֽוֹ׃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לֹ֥א תַטֶּ֛ה מִשְׁפַּ֥ט אֶבְיֹנְךָ֖ בְּרִיבֽוֹ׃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מִדְּבַר־שֶׁ֖קֶר תִּרְחָ֑ק וְנָקִ֤י וְצַדִּיק֙ אַֽל־תַּהֲרֹ֔ג כִּ֥י לֹא־אַצְדִּ֖יק 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וְשֹׁ֖חַד לֹ֣א תִקָּ֑ח כִּ֤י הַשֹּׁ֙חַד֙ יְעַוֵּ֣ר פִּקְחִ֔ים וִֽיסַלֵּ֖ף דִּבְרֵ֥י צַדִּיקִֽים׃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וְגֵ֖ר לֹ֣א תִלְחָ֑ץ וְאַתֶּ֗ם יְדַעְתֶּם֙ אֶת־נֶ֣פֶשׁ הַגֵּ֔ר כִּֽי־גֵרִ֥ים הֱיִיתֶ֖ם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וְשֵׁ֥שׁ שָׁנִ֖ים תִּזְרַ֣ע אֶת־אַרְצֶ֑ךָ וְאָסַפְתָּ֖ אֶת־תְּבוּאָתָֽהּ׃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וְהַשְּׁבִיעִ֞ת תִּשְׁמְטֶ֣נָּה וּנְטַשְׁתָּ֗הּ וְאָֽכְלוּ֙ אֶבְיֹנֵ֣י עַמֶּ֔ךָ וְיִתְרָ֕ם תֹּאכַ֖ל חַיַּ֣ת הַשָּׂדֶ֑ה כֵּֽן־תַּעֲשֶׂ֥ה לְכַרְמְךָ֖ לְזֵיתֶֽךָ׃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שֵׁ֤שֶׁת יָמִים֙ תַּעֲשֶׂ֣ה מַעֲשֶׂ֔יךָ וּבַיּ֥וֹם הַשְּׁבִיעִ֖י תִּשְׁבֹּ֑ת לְמַ֣עַן יָנ֗וּחַ שֽׁוֹרְךָ֙ וַחֲמֹרֶ֔ךָ וְיִנָּפֵ֥שׁ בֶּן־אֲמָתְךָ֖ וְהַגֵּֽר׃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וּבְכֹ֛ל אֲשֶׁר־אָמַ֥רְתִּי אֲלֵיכֶ֖ם תִּשָּׁמֵ֑רוּ וְשֵׁ֨ם אֱלֹהִ֤ים אֲחֵרִים֙ לֹ֣א תַזְכִּ֔ירוּ לֹ֥א יִשָּׁמַ֖ע עַל־פִּֽיךָ׃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שָׁלֹ֣שׁ רְגָלִ֔ים תָּחֹ֥ג לִ֖י בַּשָּׁנָֽה׃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אֶת־חַ֣ג הַמַּצּוֹת֮ תִּשְׁמֹר֒ שִׁבְעַ֣ת יָמִים֩ תֹּאכַ֨ל מַצּ֜וֹת כַּֽאֲשֶׁ֣ר צִוִּיתִ֗ךָ לְמוֹעֵד֙ חֹ֣דֶשׁ הָֽאָבִ֔יב כִּי־ב֖וֹ יָצָ֣אתָ מִמִּצְרָ֑יִם וְלֹא־יֵרָא֥וּ פָנַ֖י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וְחַ֤ג הַקָּצִיר֙ בִּכּוּרֵ֣י מַעֲשֶׂ֔יךָ אֲשֶׁ֥ר תִּזְרַ֖ע בַּשָּׂדֶ֑ה וְחַ֤ג הָֽאָסִף֙ בְּצֵ֣את הַשָּׁנָ֔ה בְּאָסְפְּךָ֥ אֶֽת־מַעֲשֶׂ֖יךָ מִן־הַשָּׂדֶֽה׃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שָׁלֹ֥שׁ פְּעָמִ֖ים בַּשָּׁנָ֑ה יֵרָאֶה֙ כָּל־זְכ֣וּרְךָ֔ אֶל־פְּנֵ֖י הָאָדֹ֥ן ׀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לֹֽא־תִזְבַּ֥ח עַל־חָמֵ֖ץ דַּם־זִבְחִ֑י וְלֹֽא־יָלִ֥ין חֵֽלֶב־חַגִּ֖י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רֵאשִׁ֗ית בִּכּוּרֵי֙ אַדְמָ֣תְךָ֔ תָּבִ֕יא בֵּ֖ית יְהוָ֣ה אֱלֹהֶ֑יךָ לֹֽא־תְבַשֵּׁ֥ל גְּדִ֖י בַּחֲלֵ֥ב אִמּֽוֹ׃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הִנֵּ֨ה אָנֹכִ֜י שֹׁלֵ֤חַ מַלְאָךְ֙ לְפָנֶ֔יךָ לִשְׁמָרְךָ֖ בַּדָּ֑רֶךְ וְלַהֲבִ֣יאֲךָ֔ אֶל־הַמָּק֖וֹם אֲשֶׁ֥ר הֲכִנֹֽתִי׃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הִשָּׁ֧מֶר מִפָּנָ֛יו וּשְׁמַ֥ע בְּקֹל֖וֹ אַל־תַּמֵּ֣ר בּ֑וֹ כִּ֣י לֹ֤א יִשָּׂא֙ לְפִשְׁעֲכֶ֔ם כִּ֥י שְׁמִ֖י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אִם־שָׁמֹ֤עַ תִּשְׁמַע֙ בְּקֹל֔וֹ וְעָשִׂ֕יתָ כֹּ֖ל אֲשֶׁ֣ר אֲדַבֵּ֑ר וְאָֽיַבְתִּי֙ אֶת־אֹ֣יְבֶ֔יךָ וְצַרְתִּ֖י אֶת־צֹרְרֶֽיךָ׃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כִּֽי־יֵלֵ֣ךְ מַלְאָכִי֮ לְפָנֶיךָ֒ וֶהֱבִֽיאֲךָ֗ אֶל־הָֽאֱמֹרִי֙ וְהַ֣חִתִּ֔י וְהַפְּרִזִּי֙ וְהַֽכְּנַעֲנִ֔י הַחִוִּ֖י וְהַיְבוּסִ֑י וְהִכְחַדְתִּֽיו׃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לֹֽא־תִשְׁתַּחֲוֶ֤ה לֵאלֹֽהֵיהֶם֙ וְלֹ֣א תָֽעָבְדֵ֔ם וְלֹ֥א תַעֲשֶׂ֖ה כְּמַֽעֲשֵׂיהֶ֑ם כִּ֤י הָרֵס֙ תְּהָ֣רְסֵ֔ם וְשַׁבֵּ֥ר תְּשַׁבֵּ֖ר מַצֵּבֹתֵיהֶֽם׃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וַעֲבַדְתֶּ֗ם אֵ֚ת יְהוָ֣ה אֱלֹֽהֵיכֶ֔ם וּבֵרַ֥ךְ אֶֽת־לַחְמְךָ֖ וְאֶת־מֵימֶ֑יךָ וַהֲסִרֹתִ֥י מַחֲלָ֖ה מִקִּרְבֶּֽךָ׃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לֹ֥א תִהְיֶ֛ה מְשַׁכֵּלָ֥ה וַעֲקָרָ֖ה בְּאַרְצֶ֑ךָ אֶת־מִסְפַּ֥ר יָמֶ֖יךָ אֲמַלֵּֽא׃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אֶת־אֵֽימָתִי֙ אֲשַׁלַּ֣ח לְפָנֶ֔יךָ וְהַמֹּתִי֙ אֶת־כָּל־הָעָ֔ם אֲשֶׁ֥ר תָּבֹ֖א בָּהֶ֑ם וְנָתַתִּ֧י אֶת־כָּל־אֹיְבֶ֛יךָ אֵלֶ֖יךָ עֹֽרֶף׃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וְשָׁלַחְתִּ֥י אֶת־הַצִּרְעָ֖ה לְפָנֶ֑יךָ וְגֵרְשָׁ֗ה אֶת־הַחִוִּ֧י אֶת־הַֽכְּנַעֲנִ֛י וְאֶת־הַחִתִּ֖י מִלְּפָנֶֽיךָ׃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לֹ֧א אֲגָרְשֶׁ֛נּוּ מִפָּנֶ֖יךָ בְּשָׁנָ֣ה אֶחָ֑ת פֶּן־תִּהְיֶ֤ה הָאָ֙רֶץ֙ שְׁמָמָ֔ה וְרַבָּ֥ה עָלֶ֖יךָ חַיַּ֥ת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מְעַ֥ט מְעַ֛ט אֲגָרְשֶׁ֖נּוּ מִפָּנֶ֑יךָ עַ֚ד אֲשֶׁ֣ר תִּפְרֶ֔ה וְנָחַלְתָּ֖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וְשַׁתִּ֣י אֶת־גְּבֻלְךָ֗ מִיַּם־סוּף֙ וְעַד־יָ֣ם פְּלִשְׁתִּ֔ים וּמִמִּדְבָּ֖ר עַד־הַנָּהָ֑ר כִּ֣י ׀ אֶתֵּ֣ן בְּיֶדְכֶ֗ם אֵ֚ת יֹשְׁבֵ֣י הָאָ֔רֶץ וְגֵרַשְׁתָּ֖מוֹ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לֹֽא־תִכְרֹ֥ת לָהֶ֛ם וְלֵאלֹֽהֵיהֶ֖ם 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לֹ֤א יֵשְׁבוּ֙ בְּאַרְצְךָ֔ פֶּן־יַחֲטִ֥יאוּ אֹתְךָ֖ לִ֑י כִּ֤י תַעֲבֹד֙ אֶת־אֱלֹ֣הֵיהֶ֔ם כִּֽי־יִהְיֶ֥ה לְךָ֖ לְמוֹקֵֽשׁ׃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וְאֶל־מֹשֶׁ֨ה אָמַ֜ר עֲלֵ֣ה אֶל־יְהוָ֗ה אַתָּה֙ וְאַהֲרֹן֙ נָדָ֣ב וַאֲבִיה֔וּא וְשִׁבְעִ֖ים מִזִּקְנֵ֣י יִשְׂרָאֵ֑ל וְהִשְׁתַּחֲוִיתֶ֖ם מֵרָחֹֽק׃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וְנִגַּ֨שׁ מֹשֶׁ֤ה לְבַדּוֹ֙ אֶל־יְהוָ֔ה וְהֵ֖ם לֹ֣א יִגָּ֑שׁוּ וְהָעָ֕ם לֹ֥א יַעֲל֖וּ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וַיָּבֹ֣א מֹשֶׁ֗ה וַיְסַפֵּ֤ר לָעָם֙ אֵ֚ת כָּל־דִּבְרֵ֣י יְהוָ֔ה וְאֵ֖ת כָּל־הַמִּשְׁפָּטִ֑ים וַיַּ֨עַן כָּל־הָעָ֜ם ק֤וֹל אֶחָד֙ וַיֹּ֣אמְר֔וּ כָּל־הַדְּבָרִ֛ים אֲשֶׁר־דִּבֶּ֥ר יְהוָ֖ה נַעֲשֶֽׂה׃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וַיִּכְתֹּ֣ב מֹשֶׁ֗ה אֵ֚ת כָּל־דִּבְרֵ֣י יְהוָ֔ה וַיַּשְׁכֵּ֣ם בַּבֹּ֔קֶר וַיִּ֥בֶן מִזְבֵּ֖חַ תַּ֣חַת הָהָ֑ר וּשְׁתֵּ֤ים עֶשְׂרֵה֙ מַצֵּבָ֔ה לִשְׁנֵ֥ים עָשָׂ֖ר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וַיִּשְׁלַ֗ח אֶֽת־נַעֲרֵי֙ בְּנֵ֣י יִשְׂרָאֵ֔ל וַיַּֽעֲל֖וּ עֹלֹ֑ת וַֽיִּזְבְּח֞וּ זְבָחִ֧ים שְׁלָמִ֛ים לַיהוָ֖ה פָּרִֽים׃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וַיִּקַּ֤ח מֹשֶׁה֙ חֲצִ֣י הַדָּ֔ם וַיָּ֖שֶׂם בָּאַגָּנֹ֑ת וַחֲצִ֣י הַדָּ֔ם זָרַ֖ק עַל־הַמִּזְבֵּֽחַ׃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וַיִּקַּח֙ סֵ֣פֶר הַבְּרִ֔ית וַיִּקְרָ֖א בְּאָזְנֵ֣י הָעָ֑ם וַיֹּ֣אמְר֔וּ כֹּ֛ל אֲשֶׁר־דִּבֶּ֥ר יְהוָ֖ה נַעֲשֶׂ֥ה וְנִשְׁמָֽע׃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וַיִּקַּ֤ח מֹשֶׁה֙ אֶת־הַדָּ֔ם וַיִּזְרֹ֖ק עַל־הָעָ֑ם וַיֹּ֗אמֶר הִנֵּ֤ה דַֽם־הַבְּרִית֙ אֲשֶׁ֨ר כָּרַ֤ת יְהוָה֙ עִמָּכֶ֔ם עַ֥ל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וַיַּ֥עַל מֹשֶׁ֖ה וְאַהֲרֹ֑ן נָדָב֙ וַאֲבִיה֔וּא וְשִׁבְעִ֖ים מִזִּקְנֵ֥י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וַיִּרְא֕וּ אֵ֖ת אֱלֹהֵ֣י יִשְׂרָאֵ֑ל וְתַ֣חַת רַגְלָ֗יו כְּמַעֲשֵׂה֙ לִבְנַ֣ת הַסַּפִּ֔יר וּכְעֶ֥צֶם הַשָּׁמַ֖יִם לָטֹֽהַר׃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וְאֶל־אֲצִילֵי֙ בְּנֵ֣י יִשְׂרָאֵ֔ל לֹ֥א שָׁלַ֖ח יָד֑וֹ וַֽיֶּחֱזוּ֙ אֶת־הָ֣אֱלֹהִ֔ים וַיֹּאכְל֖וּ וַיִּשְׁתּֽוּ׃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יְהוָ֜ה אֶל־מֹשֶׁ֗ה עֲלֵ֥ה אֵלַ֛י הָהָ֖רָה וֶהְיֵה־שָׁ֑ם וְאֶתְּנָ֨ה לְךָ֜ אֶת־לֻחֹ֣ת הָאֶ֗בֶן וְהַתּוֹרָה֙ וְהַמִּצְוָ֔ה אֲשֶׁ֥ר כָּתַ֖בְתִּי לְהוֹרֹתָֽם׃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וַיָּ֣קָם מֹשֶׁ֔ה וִיהוֹשֻׁ֖עַ מְשָׁרְת֑וֹ וַיַּ֥עַל מֹשֶׁ֖ה אֶל־הַ֥ר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וְאֶל־הַזְּקֵנִ֤ים אָמַר֙ שְׁבוּ־לָ֣נוּ בָזֶ֔ה עַ֥ד אֲשֶׁר־נָשׁ֖וּב אֲלֵיכֶ֑ם וְהִנֵּ֨ה אַהֲרֹ֤ן וְחוּר֙ עִמָּכֶ֔ם מִי־בַ֥עַל דְּבָרִ֖ים יִגַּ֥שׁ אֲלֵהֶֽם׃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וַיַּ֥עַל מֹשֶׁ֖ה אֶל־הָהָ֑ר וַיְכַ֥ס הֶעָנָ֖ן אֶת־הָהָֽר׃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וַיִּשְׁכֹּ֤ן כְּבוֹד־יְהוָה֙ עַל־הַ֣ר סִינַ֔י וַיְכַסֵּ֥הוּ הֶעָנָ֖ן שֵׁ֣שֶׁת יָמִ֑ים וַיִּקְרָ֧א אֶל־מֹשֶׁ֛ה בַּיּ֥וֹם הַשְּׁבִיעִ֖י מִתּ֥וֹךְ הֶעָנָֽן׃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וּמַרְאֵה֙ כְּב֣וֹד יְהוָ֔ה כְּאֵ֥שׁ אֹכֶ֖לֶת בְּרֹ֣אשׁ הָהָ֑ר לְעֵינֵ֖י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וַיָּבֹ֥א מֹשֶׁ֛ה בְּת֥וֹךְ הֶעָנָ֖ן וַיַּ֣עַל אֶל־הָהָ֑ר וַיְהִ֤י מֹשֶׁה֙ בָּהָ֔ר אַרְבָּעִ֣ים י֔וֹם וְאַרְבָּעִ֖ים לָֽיְלָה׃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דַּבֵּר֙ אֶל־בְּנֵ֣י יִשְׂרָאֵ֔ל וְיִקְחוּ־לִ֖י תְּרוּמָ֑ה מֵאֵ֤ת כָּל־אִישׁ֙ אֲשֶׁ֣ר יִדְּבֶ֣נּוּ לִבּ֔וֹ תִּקְח֖וּ אֶת־תְּרוּמָתִֽי׃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וְזֹאת֙ הַתְּרוּמָ֔ה אֲשֶׁ֥ר תִּקְח֖וּ מֵאִתָּ֑ם זָהָ֥ב וָכֶ֖סֶף וּנְחֹֽשֶׁת׃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וּתְכֵ֧לֶת וְאַרְגָּמָ֛ן וְתוֹלַ֥עַת שָׁנִ֖י וְשֵׁ֥שׁ וְעִזִּֽים׃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וְעֹרֹ֨ת אֵילִ֧ם מְאָדָּמִ֛ים וְעֹרֹ֥ת תְּחָשִׁ֖ים וַעֲצֵ֥י שִׁטִּֽים׃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שֶׁ֖מֶן לַמָּאֹ֑ר בְּשָׂמִים֙ לְשֶׁ֣מֶן הַמִּשְׁחָ֔ה וְלִקְטֹ֖רֶת הַסַּמִּֽים׃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אַבְנֵי־שֹׁ֕הַם וְאַבְנֵ֖י מִלֻּאִ֑ים לָאֵפֹ֖ד וְלַחֹֽשֶׁן׃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וְעָ֥שׂוּ לִ֖י מִקְדָּ֑שׁ וְשָׁכַנְתִּ֖י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כְּכֹ֗ל אֲשֶׁ֤ר אֲנִי֙ מַרְאֶ֣ה אוֹתְךָ֔ אֵ֚ת תַּבְנִ֣ית הַמִּשְׁכָּ֔ן וְאֵ֖ת תַּבְנִ֣ית כָּל־כֵּלָ֑יו וְכֵ֖ן תַּעֲשֽׂוּ׃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וְעָשׂ֥וּ אֲר֖וֹן עֲצֵ֣י שִׁטִּ֑ים אַמָּתַ֨יִם וָחֵ֜צִי אָרְכּ֗וֹ וְאַמָּ֤ה וָחֵ֙צִי֙ רָחְבּ֔וֹ וְאַמָּ֥ה וָחֵ֖צִי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וְצִפִּיתָ֤ אֹתוֹ֙ זָהָ֣ב טָה֔וֹר מִבַּ֥יִת וּמִח֖וּץ תְּצַפֶּ֑נּוּ וְעָשִׂ֧יתָ עָלָ֛יו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וְיָצַ֣קְתָּ לּ֗וֹ אַרְבַּע֙ טַבְּעֹ֣ת זָהָ֔ב וְנָ֣תַתָּ֔ה עַ֖ל אַרְבַּ֣ע פַּעֲמֹתָ֑יו וּשְׁתֵּ֣י טַבָּעֹ֗ת עַל־צַלְעוֹ֙ הָֽאֶחָ֔ת וּשְׁתֵּי֙ טַבָּעֹ֔ת עַל־צַלְע֖וֹ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וְעָשִׂ֥יתָ בַדֵּ֖י עֲצֵ֣י שִׁטִּ֑ים וְצִפִּיתָ֥ אֹתָ֖ם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וְהֵֽבֵאתָ֤ אֶת־הַבַּדִּים֙ בַּטַּבָּעֹ֔ת עַ֖ל צַלְעֹ֣ת הָאָרֹ֑ן לָשֵׂ֥את אֶת־הָאָרֹ֖ן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בְּטַבְּעֹת֙ הָאָרֹ֔ן יִהְי֖וּ הַבַּדִּ֑ים לֹ֥א יָסֻ֖רוּ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וְנָתַתָּ֖ אֶל־הָאָרֹ֑ן אֵ֚ת הָעֵדֻ֔ת אֲשֶׁ֥ר אֶתֵּ֖ן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וְעָשִׂ֥יתָ כַפֹּ֖רֶת זָהָ֣ב טָה֑וֹר אַמָּתַ֤יִם וָחֵ֙צִי֙ אָרְכָּ֔הּ וְאַמָּ֥ה וָחֵ֖צִי רָחְבָּֽהּ׃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וְעָשִׂ֛יתָ שְׁנַ֥יִם כְּרֻבִ֖ים זָהָ֑ב מִקְשָׁה֙ תַּעֲשֶׂ֣ה אֹתָ֔ם מִשְּׁנֵ֖י קְצ֥וֹת 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וַ֠עֲשֵׂה כְּר֨וּב אֶחָ֤ד מִקָּצָה֙ מִזֶּ֔ה וּכְרוּב־אֶחָ֥ד מִקָּצָ֖ה מִזֶּ֑ה מִן־הַכַּפֹּ֛רֶת תַּעֲשׂ֥וּ אֶת־הַכְּרֻבִ֖ים עַל־שְׁנֵ֥י קְצוֹתָֽיו׃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וְהָי֣וּ הַכְּרֻבִים֩ פֹּרְשֵׂ֨י כְנָפַ֜יִם לְמַ֗עְלָה סֹכְכִ֤ים בְּכַנְפֵיהֶם֙ עַל־הַכַּפֹּ֔רֶת וּפְנֵיהֶ֖ם אִ֣ישׁ אֶל־אָחִ֑יו אֶל־הַכַּפֹּ֔רֶת יִהְי֖וּ פְּנֵ֥י הַכְּרֻבִֽים׃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וְנָתַתָּ֧ אֶת־הַכַּפֹּ֛רֶת עַל־הָאָרֹ֖ן מִלְמָ֑עְלָה וְאֶל־הָ֣אָרֹ֔ן תִּתֵּן֙ אֶת־הָ֣עֵדֻ֔ת אֲשֶׁ֥ר אֶתֵּ֖ן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וְנוֹעַדְתִּ֣י לְךָ֮ שָׁם֒ וְדִבַּרְתִּ֨י אִתְּךָ֜ מֵעַ֣ל הַכַּפֹּ֗רֶת מִבֵּין֙ שְׁנֵ֣י הַכְּרֻבִ֔ים אֲשֶׁ֖ר עַל־אֲרֹ֣ן הָעֵדֻ֑ת אֵ֣ת כָּל־אֲשֶׁ֧ר אֲצַוֶּ֛ה אוֹתְךָ֖ אֶל־בְּנֵ֥י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וְעָשִׂ֥יתָ שֻׁלְחָ֖ן עֲצֵ֣י שִׁטִּ֑ים אַמָּתַ֤יִם אָרְכּוֹ֙ וְאַמָּ֣ה רָחְבּ֔וֹ וְאַמָּ֥ה וָחֵ֖צִי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וְצִפִּיתָ֥ אֹת֖וֹ זָהָ֣ב טָה֑וֹר וְעָשִׂ֥יתָ לּ֛וֹ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וְעָשִׂ֨יתָ לּ֥וֹ מִסְגֶּ֛רֶת טֹ֖פַח סָבִ֑יב וְעָשִׂ֧יתָ זֵר־זָהָ֛ב לְמִסְגַּרְתּ֖וֹ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וְעָשִׂ֣יתָ לּ֔וֹ אַרְבַּ֖ע טַבְּעֹ֣ת זָהָ֑ב וְנָתַתָּ֙ אֶת־הַטַּבָּעֹ֔ת עַ֚ל אַרְבַּ֣ע הַפֵּאֹ֔ת אֲשֶׁ֖ר לְאַרְבַּ֥ע 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לְעֻמַּת֙ הַמִּסְגֶּ֔רֶת תִּהְיֶ֖יןָ הַטַּבָּעֹ֑ת לְבָתִּ֣ים לְבַדִּ֔ים לָשֵׂ֖את אֶת־הַשֻּׁלְחָֽן׃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וְעָשִׂ֤יתָ אֶת־הַבַּדִּים֙ עֲצֵ֣י שִׁטִּ֔ים וְצִפִּיתָ֥ אֹתָ֖ם זָהָ֑ב וְנִשָּׂא־בָ֖ם אֶת־הַשֻּׁלְחָֽן׃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וְעָשִׂ֨יתָ קְּעָרֹתָ֜יו וְכַפֹּתָ֗יו וּקְשׂוֹתָיו֙ וּמְנַקִּיֹּתָ֔יו אֲשֶׁ֥ר יֻסַּ֖ךְ בָּהֵ֑ן זָהָ֥ב טָה֖וֹר תַּעֲשֶׂ֥ה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וְנָתַתָּ֧ עַֽל־הַשֻּׁלְחָ֛ן לֶ֥חֶם פָּנִ֖ים לְפָנַ֥י תָּמִֽיד׃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וְעָשִׂ֥יתָ מְנֹרַ֖ת זָהָ֣ב טָה֑וֹר מִקְשָׁ֞ה תֵּעָשֶׂ֤ה הַמְּנוֹרָה֙ יְרֵכָ֣הּ וְקָנָ֔הּ גְּבִיעֶ֛יהָ כַּפְתֹּרֶ֥יהָ וּפְרָחֶ֖יהָ מִמֶּ֥נָּה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וְשִׁשָּׁ֣ה קָנִ֔ים יֹצְאִ֖ים מִצִּדֶּ֑יהָ שְׁלֹשָׁ֣ה ׀ קְנֵ֣י מְנֹרָ֗ה מִצִּדָּהּ֙ הָאֶחָ֔ד וּשְׁלֹשָׁה֙ קְנֵ֣י מְנֹרָ֔ה מִצִּדָּ֖הּ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שְׁלֹשָׁ֣ה גְ֠בִעִים מְֽשֻׁקָּדִ֞ים בַּקָּנֶ֣ה הָאֶחָד֮ כַּפְתֹּ֣ר וָפֶרַח֒ וּשְׁלֹשָׁ֣ה גְבִעִ֗ים מְשֻׁקָּדִ֛ים בַּקָּנֶ֥ה הָאֶחָ֖ד כַּפְתֹּ֣ר וָפָ֑רַח כֵּ֚ן לְשֵׁ֣שֶׁת הַקָּנִ֔ים הַיֹּצְאִ֖ים מִן־הַמְּנֹרָֽה׃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וּבַמְּנֹרָ֖ה אַרְבָּעָ֣ה גְבִעִ֑ים מְשֻׁקָּדִ֔ים כַּפְתֹּרֶ֖יהָ וּפְרָחֶֽיהָ׃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וְכַפְתֹּ֡ר תַּחַת֩ שְׁנֵ֨י הַקָּנִ֜ים מִמֶּ֗נָּה וְכַפְתֹּר֙ תַּ֣חַת שְׁנֵ֤י הַקָּנִים֙ מִמֶּ֔נָּה וְכַפְתֹּ֕ר תַּחַת־שְׁנֵ֥י הַקָּנִ֖ים מִמֶּ֑נָּה לְשֵׁ֙שֶׁת֙ הַקָּנִ֔ים הַיֹּצְאִ֖ים מִן־הַמְּנֹרָֽה׃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כַּפְתֹּרֵיהֶ֥ם וּקְנֹתָ֖ם מִמֶּ֣נָּה יִהְי֑וּ כֻּלָּ֛הּ מִקְשָׁ֥ה אַחַ֖ת זָהָ֥ב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וְעָשִׂ֥יתָ אֶת־נֵרֹתֶ֖יהָ שִׁבְעָ֑ה וְהֶֽעֱלָה֙ אֶת־נֵ֣רֹתֶ֔יהָ וְהֵאִ֖יר עַל־עֵ֥בֶר פָּנֶֽיהָ׃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וּמַלְקָחֶ֥יהָ וּמַחְתֹּתֶ֖יהָ זָהָ֥ב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כִּכָּ֛ר זָהָ֥ב טָה֖וֹר יַעֲשֶׂ֣ה אֹתָ֑הּ אֵ֥ת כָּל־הַכֵּלִ֖ים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וּרְאֵ֖ה וַעֲשֵׂ֑ה בְּתַ֨בְנִיתָ֔ם אֲשֶׁר־אַתָּ֥ה מָרְאֶ֖ה בָּהָֽר׃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וְאֶת־הַמִּשְׁכָּ֥ן תַּעֲשֶׂ֖ה עֶ֣שֶׂר יְרִיעֹ֑ת שֵׁ֣שׁ מָשְׁזָ֗ר וּתְכֵ֤לֶת וְאַרְגָּמָן֙ וְתֹלַ֣עַת שָׁנִ֔י כְּרֻבִ֛ים מַעֲשֵׂ֥ה חֹשֵׁ֖ב תַּעֲשֶׂ֥ה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אֹ֣רֶךְ ׀ הַיְרִיעָ֣ה הָֽאַחַ֗ת שְׁמֹנֶ֤ה וְעֶשְׂרִים֙ בָּֽאַמָּ֔ה וְרֹ֙חַב֙ אַרְבַּ֣ע בָּאַמָּ֔ה הַיְרִיעָ֖ה הָאֶחָ֑ת מִדָּ֥ה אַחַ֖ת לְכָל־הַיְרִיעֹֽת׃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חֲמֵ֣שׁ הַיְרִיעֹ֗ת תִּֽהְיֶ֙יןָ֙ חֹֽבְרֹ֔ת אִשָּׁ֖ה אֶל־אֲחֹתָ֑הּ וְחָמֵ֤שׁ יְרִיעֹת֙ חֹֽבְרֹ֔ת אִשָּׁ֖ה אֶל־אֲחֹתָֽהּ׃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וְעָשִׂ֜יתָ לֻֽלְאֹ֣ת תְּכֵ֗לֶת עַ֣ל שְׂפַ֤ת הַיְרִיעָה֙ הָאֶחָ֔ת מִקָּצָ֖ה בַּחֹבָ֑רֶת וְכֵ֤ן תַּעֲשֶׂה֙ בִּשְׂפַ֣ת הַיְרִיעָ֔ה הַקִּ֣יצוֹנָ֔ה בַּמַּחְבֶּ֖רֶת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חֲמִשִּׁ֣ים לֻֽלָאֹ֗ת תַּעֲשֶׂה֮ בַּיְרִיעָ֣ה הָאֶחָת֒ וַחֲמִשִּׁ֣ים לֻֽלָאֹ֗ת תַּעֲשֶׂה֙ בִּקְצֵ֣ה הַיְרִיעָ֔ה אֲשֶׁ֖ר בַּמַּחְבֶּ֣רֶת הַשֵּׁנִ֑ית מַקְבִּילֹת֙ הַלֻּ֣לָאֹ֔ת אִשָּׁ֖ה אֶל־אֲחֹתָֽהּ׃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וְעָשִׂ֕יתָ חֲמִשִּׁ֖ים קַרְסֵ֣י זָהָ֑ב וְחִבַּרְתָּ֨ אֶת־הַיְרִיעֹ֜ת אִשָּׁ֤ה אֶל־אֲחֹתָהּ֙ בַּקְּרָסִ֔ים וְהָיָ֥ה הַמִּשְׁכָּ֖ן אֶחָֽד׃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וְעָשִׂ֙יתָ֙ יְרִיעֹ֣ת עִזִּ֔ים לְאֹ֖הֶל עַל־הַמִּשְׁכָּ֑ן עַשְׁתֵּי־עֶשְׂרֵ֥ה יְרִיעֹ֖ת תַּעֲשֶׂ֥ה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אֹ֣רֶךְ ׀ הַיְרִיעָ֣ה הָֽאַחַ֗ת שְׁלֹשִׁים֙ בָּֽאַמָּ֔ה וְרֹ֙חַב֙ אַרְבַּ֣ע בָּאַמָּ֔ה הַיְרִיעָ֖ה הָאֶחָ֑ת מִדָּ֣ה אַחַ֔ת לְעַשְׁתֵּ֥י עֶשְׂרֵ֖ה יְרִיעֹֽת׃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וְחִבַּרְתָּ֞ אֶת־חֲמֵ֤שׁ הַיְרִיעֹת֙ לְבָ֔ד וְאֶת־שֵׁ֥שׁ הַיְרִיעֹ֖ת לְבָ֑ד וְכָפַלְתָּ֙ אֶת־הַיְרִיעָ֣ה הַשִּׁשִּׁ֔ית אֶל־מ֖וּל פְּנֵ֥י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וְעָשִׂ֜יתָ חֲמִשִּׁ֣ים לֻֽלָאֹ֗ת עַ֣ל שְׂפַ֤ת הַיְרִיעָה֙ הָֽאֶחָ֔ת הַקִּיצֹנָ֖ה בַּחֹבָ֑רֶת וַחֲמִשִּׁ֣ים לֻֽלָאֹ֗ת עַ֚ל שְׂפַ֣ת הַיְרִיעָ֔ה הַחֹבֶ֖רֶת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וְעָשִׂ֛יתָ קַרְסֵ֥י נְחֹ֖שֶׁת חֲמִשִּׁ֑ים וְהֵבֵאתָ֤ אֶת־הַקְּרָסִים֙ בַּלֻּ֣לָאֹ֔ת וְחִבַּרְתָּ֥ אֶת־הָאֹ֖הֶל וְהָיָ֥ה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וְסֶ֙רַח֙ הָעֹדֵ֔ף בִּירִיעֹ֖ת הָאֹ֑הֶל חֲצִ֤י הַיְרִיעָה֙ הָעֹדֶ֔פֶת תִּסְרַ֕ח עַ֖ל אֲחֹרֵ֥י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וְהָאַמָּ֨ה מִזֶּ֜ה וְהָאַמָּ֤ה מִזֶּה֙ בָּעֹדֵ֔ף בְּאֹ֖רֶךְ יְרִיעֹ֣ת הָאֹ֑הֶל יִהְיֶ֨ה סָר֜וּחַ עַל־צִדֵּ֧י הַמִּשְׁכָּ֛ן מִזֶּ֥ה וּמִזֶּ֖ה לְכַסֹּתֽוֹ׃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וְעָשִׂ֤יתָ מִכְסֶה֙ לָאֹ֔הֶל עֹרֹ֥ת אֵילִ֖ם מְאָדָּמִ֑ים וּמִכְסֵ֛ה עֹרֹ֥ת תְּחָשִׁ֖ים מִלְמָֽעְלָה׃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וְעָשִׂ֥יתָ אֶת־הַקְּרָשִׁ֖ים לַמִּשְׁכָּ֑ן עֲצֵ֥י שִׁטִּ֖ים עֹמְדִֽים׃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עֶ֥שֶׂר אַמּ֖וֹת אֹ֣רֶךְ הַקָּ֑רֶשׁ וְאַמָּה֙ וַחֲצִ֣י הָֽאַמָּ֔ה רֹ֖חַב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שְׁתֵּ֣י יָד֗וֹת לַקֶּ֙רֶשׁ֙ הָאֶחָ֔ד מְשֻׁלָּבֹ֔ת אִשָּׁ֖ה אֶל־אֲחֹתָ֑הּ כֵּ֣ן תַּעֲשֶׂ֔ה לְכֹ֖ל קַרְשֵׁ֥י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וְעָשִׂ֥יתָ אֶת־הַקְּרָשִׁ֖ים לַמִּשְׁכָּ֑ן עֶשְׂרִ֣ים קֶ֔רֶשׁ לִפְאַ֖ת נֶ֥גְבָּה תֵימָֽנָה׃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וְאַרְבָּעִים֙ אַדְנֵי־כֶ֔סֶף תַּעֲשֶׂ֕ה תַּ֖חַת עֶשְׂרִ֣ים הַקָּ֑רֶשׁ שְׁנֵ֨י אֲדָנִ֜ים תַּֽחַת־הַקֶּ֤רֶשׁ הָאֶחָד֙ לִשְׁתֵּ֣י יְדֹתָ֔יו וּשְׁנֵ֧י אֲדָנִ֛ים תַּֽחַת־הַקֶּ֥רֶשׁ הָאֶחָ֖ד לִשְׁתֵּ֥י יְדֹתָֽיו׃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וּלְצֶ֧לַע הַמִּשְׁכָּ֛ן הַשֵּׁנִ֖ית לִפְאַ֣ת צָפ֑וֹן עֶשְׂרִ֖ים קָֽרֶשׁ׃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וְאַרְבָּעִ֥ים אַדְנֵיהֶ֖ם כָּ֑סֶף שְׁנֵ֣י אֲדָנִ֗ים תַּ֚חַת הַקֶּ֣רֶשׁ הָֽאֶחָ֔ד וּשְׁנֵ֣י אֲדָנִ֔ים תַּ֖חַת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וּֽלְיַרְכְּתֵ֥י הַמִּשְׁכָּ֖ן יָ֑מָּה תַּעֲשֶׂ֖ה שִׁשָּׁ֥ה קְרָשִֽׁים׃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וּשְׁנֵ֤י קְרָשִׁים֙ תַּעֲשֶׂ֔ה לִמְקֻצְעֹ֖ת הַמִּשְׁכָּ֑ן בַּיַּרְכָתָֽיִם׃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וְיִֽהְי֣וּ תֹֽאֲמִים֮ מִלְּמַטָּה֒ וְיַחְדָּ֗ו יִהְי֤וּ תַמִּים֙ עַל־רֹאשׁ֔וֹ אֶל־הַטַּבַּ֖עַת הָאֶחָ֑ת כֵּ֚ן יִהְיֶ֣ה לִשְׁנֵיהֶ֔ם לִשְׁנֵ֥י הַמִּקְצֹעֹ֖ת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וְהָיוּ֙ שְׁמֹנָ֣ה קְרָשִׁ֔ים וְאַדְנֵיהֶ֣ם כֶּ֔סֶף שִׁשָּׁ֥ה עָשָׂ֖ר אֲדָנִ֑ים שְׁנֵ֣י אֲדָנִ֗ים תַּ֚חַת הַקֶּ֣רֶשׁ הָאֶחָ֔ד וּשְׁנֵ֣י אֲדָנִ֔ים תַּ֖חַת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וְעָשִׂ֥יתָ בְרִיחִ֖ם עֲצֵ֣י שִׁטִּ֑ים חֲמִשָּׁ֕ה לְקַרְשֵׁ֥י צֶֽלַע־הַמִּשְׁכָּ֖ן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וַחֲמִשָּׁ֣ה בְרִיחִ֔ם לְקַרְשֵׁ֥י צֶֽלַע־הַמִּשְׁכָּ֖ן הַשֵּׁנִ֑ית וַחֲמִשָּׁ֣ה בְרִיחִ֗ם לְקַרְשֵׁי֙ צֶ֣לַע הַמִּשְׁכָּ֔ן לַיַּרְכָתַ֖יִם יָֽמָּה׃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וְהַבְּרִ֥יחַ הַתִּיכֹ֖ן בְּת֣וֹךְ הַקְּרָשִׁ֑ים מַבְרִ֕חַ מִן־הַקָּצֶ֖ה אֶל־הַקָּצֶֽה׃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וְֽאֶת־הַקְּרָשִׁ֞ים תְּצַפֶּ֣ה זָהָ֗ב וְאֶת־טַבְּעֹֽתֵיהֶם֙ תַּעֲשֶׂ֣ה זָהָ֔ב בָּתִּ֖ים לַבְּרִיחִ֑ם וְצִפִּיתָ֥ אֶת־הַבְּרִיחִ֖ם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וַהֲקֵמֹתָ֖ אֶת־הַמִּשְׁכָּ֑ן כְּמִ֨שְׁפָּט֔וֹ אֲשֶׁ֥ר הָרְאֵ֖יתָ בָּהָֽר׃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וְעָשִׂ֣יתָ פָרֹ֗כֶת תְּכֵ֧לֶת וְאַרְגָּמָ֛ן וְתוֹלַ֥עַת שָׁנִ֖י וְשֵׁ֣שׁ מָשְׁזָ֑ר מַעֲשֵׂ֥ה חֹשֵׁ֛ב יַעֲשֶׂ֥ה אֹתָ֖הּ כְּרֻבִֽים׃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וְנָתַתָּ֣ה אֹתָ֗הּ עַל־אַרְבָּעָה֙ עַמּוּדֵ֣י שִׁטִּ֔ים מְצֻפִּ֣ים זָהָ֔ב וָוֵיהֶ֖ם זָהָ֑ב עַל־אַרְבָּעָ֖ה אַדְנֵי־כָֽסֶף׃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וְנָתַתָּ֣ה אֶת־הַפָּרֹכֶת֮ תַּ֣חַת הַקְּרָסִים֒ וְהֵבֵאתָ֥ שָׁ֙מָּה֙ מִבֵּ֣ית לַפָּרֹ֔כֶת אֵ֖ת אֲר֣וֹן הָעֵד֑וּת וְהִבְדִּילָ֤ה הַפָּרֹ֙כֶת֙ לָכֶ֔ם בֵּ֣ין הַקֹּ֔דֶשׁ וּבֵ֖ין קֹ֥דֶשׁ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וְנָתַתָּ֙ אֶת־הַכַּפֹּ֔רֶת עַ֖ל אֲר֣וֹן הָעֵדֻ֑ת בְּקֹ֖דֶשׁ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וְשַׂמְתָּ֤ אֶת־הַשֻּׁלְחָן֙ מִח֣וּץ לַפָּרֹ֔כֶת וְאֶת־הַמְּנֹרָה֙ נֹ֣כַח הַשֻּׁלְחָ֔ן עַ֛ל צֶ֥לַע הַמִּשְׁכָּ֖ן תֵּימָ֑נָה וְהַ֨שֻּׁלְחָ֔ן תִּתֵּ֖ן עַל־צֶ֥לַע 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וְעָשִׂ֤יתָ מָסָךְ֙ לְפֶ֣תַח הָאֹ֔הֶל תְּכֵ֧לֶת וְאַרְגָּמָ֛ן וְתוֹלַ֥עַת שָׁנִ֖י וְשֵׁ֣שׁ מָשְׁזָ֑ר מַעֲשֵׂ֖ה רֹקֵֽם׃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וְעָשִׂ֣יתָ לַמָּסָ֗ךְ חֲמִשָּׁה֙ עַמּוּדֵ֣י שִׁטִּ֔ים וְצִפִּיתָ֤ אֹתָם֙ זָהָ֔ב וָוֵיהֶ֖ם זָהָ֑ב וְיָצַקְתָּ֣ לָהֶ֔ם חֲמִשָּׁ֖ה אַדְנֵ֥י נְחֹֽשֶׁת׃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וְעָשִׂ֥יתָ אֶת־הַמִּזְבֵּ֖חַ עֲצֵ֣י שִׁטִּ֑ים חָמֵשׁ֩ אַמּ֨וֹת אֹ֜רֶךְ וְחָמֵ֧שׁ אַמּ֣וֹת רֹ֗חַב רָב֤וּעַ יִהְיֶה֙ הַמִּזְבֵּ֔חַ וְשָׁלֹ֥שׁ אַמּ֖וֹת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וְעָשִׂ֣יתָ קַרְנֹתָ֗יו עַ֚ל אַרְבַּ֣ע פִּנֹּתָ֔יו מִמֶּ֖נּוּ תִּהְיֶ֣יןָ קַרְנֹתָ֑יו וְצִפִּיתָ֥ אֹת֖וֹ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וְעָשִׂ֤יתָ סִּֽירֹתָיו֙ לְדַשְּׁנ֔וֹ וְיָעָיו֙ וּמִזְרְקֹתָ֔יו וּמִזְלְגֹתָ֖יו וּמַחְתֹּתָ֑יו לְכָל־כֵּלָ֖יו תַּעֲשֶׂ֥ה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וְעָשִׂ֤יתָ לּוֹ֙ מִכְבָּ֔ר מַעֲשֵׂ֖ה רֶ֣שֶׁת נְחֹ֑שֶׁת וְעָשִׂ֣יתָ עַל־הָרֶ֗שֶׁת אַרְבַּע֙ טַבְּעֹ֣ת נְחֹ֔שֶׁת עַ֖ל אַרְבַּ֥ע קְצוֹתָֽיו׃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וְנָתַתָּ֣ה אֹתָ֗הּ תַּ֛חַת כַּרְכֹּ֥ב הַמִּזְבֵּ֖חַ מִלְּמָ֑טָּה וְהָיְתָ֣ה הָרֶ֔שֶׁת עַ֖ד חֲצִ֥י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וְעָשִׂ֤יתָ בַדִּים֙ לַמִּזְבֵּ֔חַ בַּדֵּ֖י עֲצֵ֣י שִׁטִּ֑ים וְצִפִּיתָ֥ אֹתָ֖ם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וְהוּבָ֥א אֶת־בַּדָּ֖יו בַּטַּבָּעֹ֑ת וְהָי֣וּ הַבַּדִּ֗ים עַל־שְׁתֵּ֛י צַלְעֹ֥ת הַמִּזְבֵּ֖חַ בִּשְׂאֵ֥ת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נְב֥וּב לֻחֹ֖ת תַּעֲשֶׂ֣ה אֹת֑וֹ כַּאֲשֶׁ֨ר הֶרְאָ֥ה אֹתְךָ֛ בָּהָ֖ר כֵּ֥ן יַעֲשֽׂוּ׃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וְעָשִׂ֕יתָ אֵ֖ת חֲצַ֣ר הַמִּשְׁכָּ֑ן לִפְאַ֣ת נֶֽגֶב־תֵּ֠ימָנָה קְלָעִ֨ים לֶחָצֵ֜ר שֵׁ֣שׁ מָשְׁזָ֗ר מֵאָ֤ה בָֽאַמָּה֙ אֹ֔רֶךְ לַפֵּאָ֖ה הָאֶחָֽת׃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וְעַמֻּדָ֣יו עֶשְׂרִ֔ים וְאַדְנֵיהֶ֥ם עֶשְׂרִ֖ים נְחֹ֑שֶׁת וָוֵ֧י הָעַמֻּדִ֛ים וַחֲשֻׁקֵיהֶ֖ם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וְכֵ֨ן לִפְאַ֤ת צָפוֹן֙ בָּאֹ֔רֶךְ קְלָעִ֖ים מֵ֣אָה אֹ֑רֶךְ ועמדו עֶשְׂרִ֗ים וְאַדְנֵיהֶ֤ם עֶשְׂרִים֙ נְחֹ֔שֶׁת וָוֵ֧י הָֽעַמֻּדִ֛ים וַחֲשֻׁקֵיהֶ֖ם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וְרֹ֤חַב הֶֽחָצֵר֙ לִפְאַת־יָ֔ם קְלָעִ֖ים חֲמִשִּׁ֣ים אַמָּ֑ה עַמֻּדֵיהֶ֣ם עֲשָׂרָ֔ה וְאַדְנֵיהֶ֖ם עֲשָׂרָֽה׃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וְרֹ֣חַב הֶֽחָצֵ֗ר לִפְאַ֛ת קֵ֥דְמָה מִזְרָ֖חָה חֲמִשִּׁ֥ים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וַחֲמֵ֨שׁ עֶשְׂרֵ֥ה אַמָּ֛ה קְלָעִ֖ים לַכָּתֵ֑ף עַמֻּדֵיהֶ֣ם שְׁלֹשָׁ֔ה וְאַדְנֵיהֶ֖ם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וְלַכָּתֵף֙ הַשֵּׁנִ֔ית חְמֵ֥שׁ עֶשְׂרֵ֖ה קְלָעִ֑ים עַמֻּדֵיהֶ֣ם שְׁלֹשָׁ֔ה וְאַדְנֵיהֶ֖ם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וּלְשַׁ֨עַר הֶֽחָצֵ֜ר מָסָ֣ךְ ׀ עֶשְׂרִ֣ים אַמָּ֗ה תְּכֵ֨לֶת וְאַרְגָּמָ֜ן וְתוֹלַ֧עַת שָׁנִ֛י וְשֵׁ֥שׁ מָשְׁזָ֖ר מַעֲשֵׂ֣ה רֹקֵ֑ם עַמֻּֽדֵיהֶם֙ אַרְבָּעָ֔ה וְאַדְנֵיהֶ֖ם אַרְבָּעָֽה׃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כָּל־עַמּוּדֵ֨י הֶֽחָצֵ֤ר סָבִיב֙ מְחֻשָּׁקִ֣ים כֶּ֔סֶף וָוֵיהֶ֖ם כָּ֑סֶף וְאַדְנֵיהֶ֖ם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אֹ֣רֶךְ הֶֽחָצֵר֩ מֵאָ֨ה בָֽאַמָּ֜ה וְרֹ֣חַב ׀ חֲמִשִּׁ֣ים בַּחֲמִשִּׁ֗ים וְקֹמָ֛ה חָמֵ֥שׁ אַמּ֖וֹת שֵׁ֣שׁ מָשְׁזָ֑ר וְאַדְנֵיהֶ֖ם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לְכֹל֙ כְּלֵ֣י הַמִּשְׁכָּ֔ן בְּכֹ֖ל עֲבֹדָת֑וֹ וְכָל־יְתֵדֹתָ֛יו וְכָל־יִתְדֹ֥ת הֶחָצֵ֖ר נְחֹֽשֶׁת׃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וְאַתָּ֞ה תְּצַוֶּ֣ה ׀ אֶת־בְּנֵ֣י יִשְׂרָאֵ֗ל וְיִקְח֨וּ אֵלֶ֜יךָ שֶׁ֣מֶן זַ֥יִת זָ֛ךְ כָּתִ֖ית לַמָּא֑וֹר לְהַעֲלֹ֥ת נֵ֖ר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בְּאֹ֣הֶל מוֹעֵד֩ מִח֨וּץ לַפָּרֹ֜כֶת אֲשֶׁ֣ר עַל־הָעֵדֻ֗ת יַעֲרֹךְ֩ אֹת֨וֹ אַהֲרֹ֧ן וּבָנָ֛יו מֵעֶ֥רֶב עַד־בֹּ֖קֶר לִפְנֵ֣י יְהוָ֑ה חֻקַּ֤ת עוֹלָם֙ לְדֹ֣רֹתָ֔ם מֵאֵ֖ת בְּנֵ֥י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וְאַתָּ֡ה הַקְרֵ֣ב אֵלֶיךָ֩ אֶת־אַהֲרֹ֨ן אָחִ֜יךָ וְאֶת־בָּנָ֣יו אִתּ֔וֹ מִתּ֛וֹךְ בְּנֵ֥י יִשְׂרָאֵ֖ל לְכַהֲנוֹ־לִ֑י אַהֲרֹ֕ן נָדָ֧ב וַאֲבִיה֛וּא אֶלְעָזָ֥ר וְאִיתָמָ֖ר בְּנֵ֥י 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וְעָשִׂ֥יתָ בִגְדֵי־קֹ֖דֶשׁ לְאַהֲרֹ֣ן אָחִ֑יךָ לְכָב֖וֹד וּלְתִפְאָֽרֶת׃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וְאַתָּ֗ה תְּדַבֵּר֙ אֶל־כָּל־חַכְמֵי־לֵ֔ב אֲשֶׁ֥ר מִלֵּאתִ֖יו ר֣וּחַ חָכְמָ֑ה וְעָשׂ֞וּ אֶת־בִּגְדֵ֧י אַהֲרֹ֛ן לְקַדְּשׁ֖וֹ לְכַהֲנוֹ־לִֽי׃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וְאֵ֨לֶּה הַבְּגָדִ֜ים אֲשֶׁ֣ר יַעֲשׂ֗וּ חֹ֤שֶׁן וְאֵפוֹד֙ וּמְעִ֔יל וּכְתֹ֥נֶת תַּשְׁבֵּ֖ץ מִצְנֶ֣פֶת וְאַבְנֵ֑ט וְעָשׂ֨וּ בִגְדֵי־קֹ֜דֶשׁ לְאַהֲרֹ֥ן אָחִ֛יךָ וּלְבָנָ֖יו לְכַהֲנוֹ־לִֽי׃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וְהֵם֙ יִקְח֣וּ אֶת־הַזָּהָ֔ב וְאֶת־הַתְּכֵ֖לֶת וְאֶת־הָֽאַרְגָּמָ֑ן וְאֶת־תּוֹלַ֥עַת הַשָּׁנִ֖י וְאֶת־הַשֵּֽׁשׁ׃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וְעָשׂ֖וּ אֶת־הָאֵפֹ֑ד זָ֠הָב תְּכֵ֨לֶת וְאַרְגָּמָ֜ן תּוֹלַ֧עַת שָׁנִ֛י וְשֵׁ֥שׁ מָשְׁזָ֖ר מַעֲשֵׂ֥ה חֹשֵֽׁב׃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שְׁתֵּ֧י כְתֵפֹ֣ת חֹֽבְרֹ֗ת יִֽהְיֶה־לּ֛וֹ אֶל־שְׁנֵ֥י קְצוֹתָ֖יו וְחֻבָּֽר׃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וְחֵ֤שֶׁב אֲפֻדָּתוֹ֙ אֲשֶׁ֣ר עָלָ֔יו כְּמַעֲשֵׂ֖הוּ מִמֶּ֣נּוּ יִהְיֶ֑ה זָהָ֗ב תְּכֵ֧לֶת וְאַרְגָּמָ֛ן וְתוֹלַ֥עַת שָׁנִ֖י וְשֵׁ֥שׁ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וְלָ֣קַחְתָּ֔ אֶת־שְׁתֵּ֖י אַבְנֵי־שֹׁ֑הַם וּפִתַּחְתָּ֣ עֲלֵיהֶ֔ם שְׁמ֖וֹת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שִׁשָּׁה֙ מִשְּׁמֹתָ֔ם עַ֖ל הָאֶ֣בֶן הָאֶחָ֑ת וְאֶת־שְׁמ֞וֹת הַשִּׁשָּׁ֧ה הַנּוֹתָרִ֛ים עַל־הָאֶ֥בֶן הַשֵּׁנִ֖ית כְּתוֹלְדֹתָֽם׃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מַעֲשֵׂ֣ה חָרַשׁ֮ אֶבֶן֒ פִּתּוּחֵ֣י חֹתָ֗ם תְּפַתַּח֙ אֶת־שְׁתֵּ֣י הָאֲבָנִ֔ים עַל־שְׁמֹ֖ת בְּנֵ֣י יִשְׂרָאֵ֑ל מֻסַבֹּ֛ת מִשְׁבְּצ֥וֹת זָהָ֖ב תַּעֲשֶׂ֥ה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וְשַׂמְתָּ֞ אֶת־שְׁתֵּ֣י הָאֲבָנִ֗ים עַ֚ל כִּתְפֹ֣ת הָֽאֵפֹ֔ד אַבְנֵ֥י זִכָּרֹ֖ן לִבְנֵ֣י יִשְׂרָאֵ֑ל וְנָשָׂא֩ אַהֲרֹ֨ן אֶת־שְׁמוֹתָ֜ם לִפְנֵ֧י יְהוָ֛ה עַל־שְׁתֵּ֥י כְתֵפָ֖יו לְזִכָּרֹֽן׃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וְעָשִׂ֥יתָ מִשְׁבְּצֹ֖ת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וּשְׁתֵּ֤י שַׁרְשְׁרֹת֙ זָהָ֣ב טָה֔וֹר מִגְבָּלֹ֛ת תַּעֲשֶׂ֥ה אֹתָ֖ם מַעֲשֵׂ֣ה עֲבֹ֑ת וְנָתַתָּ֛ה אֶת־שַׁרְשְׁרֹ֥ת הָעֲבֹתֹ֖ת עַל־הַֽמִּשְׁבְּצֹֽת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וְעָשִׂ֜יתָ חֹ֤שֶׁן מִשְׁפָּט֙ מַעֲשֵׂ֣ה חֹשֵׁ֔ב כְּמַעֲשֵׂ֥ה אֵפֹ֖ד תַּעֲשֶׂ֑נּוּ זָ֠הָב תְּכֵ֨לֶת וְאַרְגָּמָ֜ן וְתוֹלַ֧עַת שָׁנִ֛י וְשֵׁ֥שׁ מָשְׁזָ֖ר תַּעֲשֶׂ֥ה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רָב֥וּעַ יִֽהְיֶ֖ה כָּפ֑וּל זֶ֥רֶת אָרְכּ֖וֹ וְזֶ֥רֶת רָחְבּֽוֹ׃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וּמִלֵּאתָ֥ בוֹ֙ מִלֻּ֣אַת אֶ֔בֶן אַרְבָּעָ֖ה טוּרִ֣ים אָ֑בֶן ט֗וּר אֹ֤דֶם פִּטְדָה֙ וּבָרֶ֔קֶת הַטּ֖וּר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וְהַטּ֖וּר הַשֵּׁנִ֑י נֹ֥פֶךְ סַפִּ֖יר וְיָהֲלֹֽם׃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וְהַטּ֖וּר הַשְּׁלִישִׁ֑י לֶ֥שֶׁם שְׁב֖וֹ וְאַחְלָֽמָה׃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וְהַטּוּר֙ הָרְבִיעִ֔י תַּרְשִׁ֥ישׁ וְשֹׁ֖הַם וְיָשְׁפֵ֑ה מְשֻׁבָּצִ֥ים זָהָ֛ב יִהְי֖וּ בְּמִלּוּאֹתָֽם׃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וְ֠הָאֲבָנִים תִּֽהְיֶ֜יןָ עַל־שְׁמֹ֧ת בְּנֵֽי־יִשְׂרָאֵ֛ל שְׁתֵּ֥ים עֶשְׂרֵ֖ה עַל־שְׁמֹתָ֑ם פִּתּוּחֵ֤י חוֹתָם֙ אִ֣ישׁ עַל־שְׁמ֔וֹ תִּֽהְיֶ֕יןָ לִשְׁנֵ֥י עָשָׂ֖ר שָֽׁבֶט׃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וְעָשִׂ֧יתָ עַל־הַחֹ֛שֶׁן שַֽׁרְשֹׁ֥ת גַּבְלֻ֖ת מַעֲשֵׂ֣ה עֲבֹ֑ת זָהָ֖ב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וְעָשִׂ֙יתָ֙ עַל־הַחֹ֔שֶׁן שְׁתֵּ֖י טַבְּע֣וֹת זָהָ֑ב וְנָתַתָּ֗ אֶת־שְׁתֵּי֙ הַטַּבָּע֔וֹת עַל־שְׁנֵ֖י קְצ֥וֹת הַחֹֽשֶׁן׃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וְנָתַתָּ֗ה אֶת־שְׁתֵּי֙ עֲבֹתֹ֣ת הַזָּהָ֔ב עַל־שְׁתֵּ֖י הַטַּבָּעֹ֑ת אֶל־קְצ֖וֹת הַחֹֽשֶׁן׃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וְאֵ֨ת שְׁתֵּ֤י קְצוֹת֙ שְׁתֵּ֣י הָעֲבֹתֹ֔ת תִּתֵּ֖ן עַל־שְׁתֵּ֣י הַֽמִּשְׁבְּצ֑וֹת וְנָתַתָּ֛ה עַל־כִּתְפ֥וֹת הָאֵפֹ֖ד אֶל־מ֥וּל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וְעָשִׂ֗יתָ שְׁתֵּי֙ טַבְּע֣וֹת זָהָ֔ב וְשַׂמְתָּ֣ אֹתָ֔ם עַל־שְׁנֵ֖י קְצ֣וֹת הַחֹ֑שֶׁן עַל־שְׂפָת֕וֹ אֲשֶׁ֛ר אֶל־עֵ֥בֶר הָאֵפֹ֖ד 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וְעָשִׂיתָ֮ שְׁתֵּ֣י טַבְּע֣וֹת זָהָב֒ וְנָתַתָּ֣ה אֹתָ֡ם עַל־שְׁתֵּי֩ כִתְפ֨וֹת הָאֵפ֤וֹד מִלְּמַ֙טָּה֙ מִמּ֣וּל פָּנָ֔יו לְעֻמַּ֖ת מֶחְבַּרְתּ֑וֹ מִמַּ֕עַל לְחֵ֖שֶׁב הָאֵפֽוֹד׃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וְיִרְכְּס֣וּ אֶת־הַ֠חֹשֶׁן מטבעתו אֶל־טַבְּעֹ֤ת הָאֵפֹד֙ בִּפְתִ֣יל תְּכֵ֔לֶת לִֽהְי֖וֹת עַל־חֵ֣שֶׁב הָאֵפ֑וֹד וְלֹֽא־יִזַּ֣ח הַחֹ֔שֶׁן מֵעַ֖ל הָאֵפֽוֹד׃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וְנָשָׂ֣א אַ֠הֲרֹן אֶת־שְׁמ֨וֹת בְּנֵֽי־יִשְׂרָאֵ֜ל בְּחֹ֧שֶׁן הַמִּשְׁפָּ֛ט עַל־לִבּ֖וֹ בְּבֹא֣וֹ אֶל־הַקֹּ֑דֶשׁ לְזִכָּרֹ֥ן לִפְנֵֽי־יְהוָ֖ה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וְנָתַתָּ֞ אֶל־חֹ֣שֶׁן הַמִּשְׁפָּ֗ט אֶת־הָאוּרִים֙ וְאֶת־הַתֻּמִּ֔ים וְהָיוּ֙ עַל־לֵ֣ב אַהֲרֹ֔ן בְּבֹא֖וֹ לִפְנֵ֣י יְהוָ֑ה וְנָשָׂ֣א אַ֠הֲרֹן אֶת־מִשְׁפַּ֨ט בְּנֵי־יִשְׂרָאֵ֧ל עַל־לִבּ֛וֹ לִפְנֵ֥י יְהוָ֖ה תָּמִֽיד׃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וְעָשִׂ֛יתָ אֶת־מְעִ֥יל הָאֵפ֖וֹד כְּלִ֥יל תְּכֵֽלֶת׃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וְהָיָ֥ה פִֽי־רֹאשׁ֖וֹ בְּתוֹכ֑וֹ שָׂפָ֡ה יִֽהְיֶה֩ לְפִ֨יו סָבִ֜יב מַעֲשֵׂ֣ה אֹרֵ֗ג כְּפִ֥י תַחְרָ֛א יִֽהְיֶה־לּ֖וֹ לֹ֥א יִקָּרֵֽעַ׃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וְעָשִׂ֣יתָ עַל־שׁוּלָ֗יו רִמֹּנֵי֙ תְּכֵ֤לֶת וְאַרְגָּמָן֙ וְתוֹלַ֣עַת שָׁנִ֔י עַל־שׁוּלָ֖יו סָבִ֑יב וּפַעֲמֹנֵ֥י זָהָ֛ב בְּתוֹכָ֖ם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פַּעֲמֹ֤ן זָהָב֙ וְרִמּ֔וֹן פַּֽעֲמֹ֥ן זָהָ֖ב וְרִמּ֑וֹן עַל־שׁוּלֵ֥י הַמְּעִ֖יל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וְהָיָ֥ה עַֽל־אַהֲרֹ֖ן לְשָׁרֵ֑ת וְנִשְׁמַ֣ע ק֠וֹלוֹ בְּבֹא֨וֹ אֶל־הַקֹּ֜דֶשׁ לִפְנֵ֧י יְהוָ֛ה וּבְצֵאת֖וֹ וְלֹ֥א יָמֽוּת׃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וְעָשִׂ֥יתָ צִּ֖יץ זָהָ֣ב טָה֑וֹר וּפִתַּחְתָּ֤ עָלָיו֙ פִּתּוּחֵ֣י חֹתָ֔ם קֹ֖דֶשׁ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וְשַׂמְתָּ֤ אֹתוֹ֙ עַל־פְּתִ֣יל תְּכֵ֔לֶת וְהָיָ֖ה עַל־הַמִּצְנָ֑פֶת אֶל־מ֥וּל פְּנֵֽי־הַמִּצְנֶ֖פֶת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וְהָיָה֮ עַל־מֵ֣צַח אַהֲרֹן֒ וְנָשָׂ֨א אַהֲרֹ֜ן אֶת־עֲוֺ֣ן הַקֳּדָשִׁ֗ים אֲשֶׁ֤ר יַקְדִּ֙ישׁוּ֙ בְּנֵ֣י יִשְׂרָאֵ֔ל לְכָֽל־מַתְּנֹ֖ת קָדְשֵׁיהֶ֑ם וְהָיָ֤ה עַל־מִצְחוֹ֙ תָּמִ֔יד לְרָצ֥וֹן לָהֶ֖ם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וְשִׁבַּצְתָּ֙ הַכְּתֹ֣נֶת שֵׁ֔שׁ וְעָשִׂ֖יתָ מִצְנֶ֣פֶת שֵׁ֑שׁ וְאַבְנֵ֥ט תַּעֲשֶׂ֖ה מַעֲשֵׂ֥ה רֹקֵֽם׃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וְלִבְנֵ֤י אַהֲרֹן֙ תַּעֲשֶׂ֣ה כֻתֳּנֹ֔ת וְעָשִׂ֥יתָ לָהֶ֖ם אַבְנֵטִ֑ים וּמִגְבָּעוֹת֙ תַּעֲשֶׂ֣ה לָהֶ֔ם לְכָב֖וֹד וּלְתִפְאָֽרֶת׃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וְהִלְבַּשְׁתָּ֤ אֹתָם֙ אֶת־אַהֲרֹ֣ן אָחִ֔יךָ וְאֶת־בָּנָ֖יו אִתּ֑וֹ וּמָשַׁחְתָּ֨ אֹתָ֜ם וּמִלֵּאתָ֧ אֶת־יָדָ֛ם וְקִדַּשְׁתָּ֥ אֹתָ֖ם וְכִהֲנ֥וּ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וַעֲשֵׂ֤ה לָהֶם֙ מִכְנְסֵי־בָ֔ד לְכַסּ֖וֹת בְּשַׂ֣ר עֶרְוָ֑ה מִמָּתְנַ֥יִם וְעַד־יְרֵכַ֖יִם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וְהָיוּ֩ עַל־אַהֲרֹ֨ן וְעַל־בָּנָ֜יו בְּבֹאָ֣ם ׀ אֶל־אֹ֣הֶל מוֹעֵ֗ד א֣וֹ בְגִשְׁתָּ֤ם אֶל־הַמִּזְבֵּ֙חַ֙ לְשָׁרֵ֣ת בַּקֹּ֔דֶשׁ וְלֹא־יִשְׂא֥וּ עָוֺ֖ן וָמֵ֑תוּ חֻקַּ֥ת עוֹלָ֛ם ל֖וֹ וּלְזַרְע֥וֹ אַחֲרָֽיו׃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וְזֶ֨ה הַדָּבָ֜ר אֲשֶֽׁר־תַּעֲשֶׂ֥ה לָהֶ֛ם לְקַדֵּ֥שׁ אֹתָ֖ם לְכַהֵ֣ן לִ֑י לְ֠קַח פַּ֣ר אֶחָ֧ד בֶּן־בָּקָ֛ר וְאֵילִ֥ם שְׁנַ֖יִם תְּמִימִֽם׃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וְלֶ֣חֶם מַצּ֗וֹת וְחַלֹּ֤ת מַצֹּת֙ בְּלוּלֹ֣ת בַּשֶּׁ֔מֶן וּרְקִיקֵ֥י מַצּ֖וֹת מְשֻׁחִ֣ים בַּשָּׁ֑מֶן סֹ֥לֶת חִטִּ֖ים תַּעֲשֶׂ֥ה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וְנָתַתָּ֤ אוֹתָם֙ עַל־סַ֣ל אֶחָ֔ד וְהִקְרַבְתָּ֥ אֹתָ֖ם בַּסָּ֑ל וְאֶ֨ת־הַפָּ֔ר וְאֵ֖ת שְׁנֵ֥י הָאֵילִֽם׃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וְאֶת־אַהֲרֹ֤ן וְאֶת־בָּנָיו֙ תַּקְרִ֔יב אֶל־פֶּ֖תַח אֹ֣הֶל מוֹעֵ֑ד וְרָחַצְתָּ֥ אֹתָ֖ם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וְלָקַחְתָּ֣ אֶת־הַבְּגָדִ֗ים וְהִלְבַּשְׁתָּ֤ אֶֽת־אַהֲרֹן֙ אֶת־הַכֻּתֹּ֔נֶת וְאֵת֙ מְעִ֣יל הָאֵפֹ֔ד וְאֶת־הָאֵפֹ֖ד וְאֶת־הַחֹ֑שֶׁן וְאָפַדְתָּ֣ ל֔וֹ בְּחֵ֖שֶׁב הָאֵפֹֽד׃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וְשַׂמְתָּ֥ הַמִּצְנֶ֖פֶת עַל־רֹאשׁ֑וֹ וְנָתַתָּ֛ אֶת־נֵ֥זֶר הַקֹּ֖דֶשׁ עַל־הַמִּצְנָֽפֶת׃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וְלָֽקַחְתָּ֙ אֶת־שֶׁ֣מֶן הַמִּשְׁחָ֔ה וְיָצַקְתָּ֖ עַל־רֹאשׁ֑וֹ וּמָשַׁחְתָּ֖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וְאֶת־בָּנָ֖יו תַּקְרִ֑יב וְהִלְבַּשְׁתָּ֖ם כֻּתֳּנֹֽת׃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וְחָגַרְתָּ֩ אֹתָ֨ם אַבְנֵ֜ט אַהֲרֹ֣ן וּבָנָ֗יו וְחָבַשְׁתָּ֤ לָהֶם֙ מִגְבָּעֹ֔ת וְהָיְתָ֥ה לָהֶ֛ם כְּהֻנָּ֖ה לְחֻקַּ֣ת עוֹלָ֑ם וּמִלֵּאתָ֥ יַֽד־אַהֲרֹ֖ן וְיַד־בָּנָֽיו׃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וְהִקְרַבְתָּ֙ אֶת־הַפָּ֔ר לִפְנֵ֖י אֹ֣הֶל מוֹעֵ֑ד וְסָמַ֨ךְ אַהֲרֹ֧ן וּבָנָ֛יו אֶת־יְדֵיהֶ֖ם עַל־רֹ֥אשׁ הַפָּֽר׃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וְשָׁחַטְתָּ֥ אֶת־הַפָּ֖ר לִפְנֵ֣י יְהוָ֑ה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וְלָֽקַחְתָּ֙ מִדַּ֣ם הַפָּ֔ר וְנָתַתָּ֛ה עַל־קַרְנֹ֥ת הַמִּזְבֵּ֖חַ בְּאֶצְבָּעֶ֑ךָ וְאֶת־כָּל־הַדָּ֣ם תִּשְׁפֹּ֔ךְ אֶל־יְס֖וֹד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וְלָֽקַחְתָּ֗ אֶֽת־כָּל ־הַחֵלֶב֮ הַֽמְכַסֶּ֣ה אֶת־הַקֶּרֶב֒ וְאֵ֗ת הַיֹּתֶ֙רֶת֙ עַל־הַכָּבֵ֔ד וְאֵת֙ שְׁתֵּ֣י הַכְּלָיֹ֔ת וְאֶת־הַחֵ֖לֶב אֲשֶׁ֣ר עֲלֵיהֶ֑ן וְהִקְטַרְתָּ֖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וְאֶת־בְּשַׂ֤ר הַפָּר֙ וְאֶת־עֹר֣וֹ וְאֶת־פִּרְשׁ֔וֹ תִּשְׂרֹ֣ף בָּאֵ֔שׁ מִח֖וּץ לַֽמַּחֲנֶ֑ה חַטָּ֖את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וְאֶת־הָאַ֥יִל הָאֶחָ֖ד תִּקָּ֑ח וְסָ֨מְכ֜וּ אַהֲרֹ֧ן וּבָנָ֛יו אֶת־יְדֵיהֶ֖ם עַל־רֹ֥אשׁ הָאָֽיִל׃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וְשָׁחַטְתָּ֖ אֶת־הָאָ֑יִל וְלָֽקַחְתָּ֙ אֶת־דָּמ֔וֹ וְזָרַקְתָּ֥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וְאֶ֨ת־הָאַ֔יִל תְּנַתֵּ֖חַ לִנְתָחָ֑יו וְרָחַצְתָּ֤ קִרְבּוֹ֙ וּכְרָעָ֔יו וְנָתַתָּ֥ עַל־נְתָחָ֖יו וְעַל־רֹאשֽׁוֹ׃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וְהִקְטַרְתָּ֤ אֶת־כָּל ־הָאַ֙יִל֙ הַמִּזְבֵּ֔חָה עֹלָ֥ה ה֖וּא לַֽיהוָ֑ה רֵ֣יחַ נִיח֔וֹחַ אִשֶּׁ֥ה לַיהוָ֖ה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וְלָ֣קַחְתָּ֔ אֵ֖ת הָאַ֣יִל הַשֵּׁנִ֑י וְסָמַ֨ךְ אַהֲרֹ֧ן וּבָנָ֛יו אֶת־יְדֵיהֶ֖ם עַל־רֹ֥אשׁ הָאָֽיִל׃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וְשָׁחַטְתָּ֣ אֶת־הָאַ֗יִל וְלָקַחְתָּ֤ מִדָּמוֹ֙ וְנָֽתַתָּ֡ה עַל־תְּנוּךְ֩ אֹ֨זֶן אַהֲרֹ֜ן וְעַל־תְּנ֨וּךְ אֹ֤זֶן בָּנָיו֙ הַיְמָנִ֔ית וְעַל־בֹּ֤הֶן יָדָם֙ הַיְמָנִ֔ית וְעַל־בֹּ֥הֶן רַגְלָ֖ם הַיְמָנִ֑ית וְזָרַקְתָּ֧ אֶת־הַדָּ֛ם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וְלָקַחְתָּ֞ מִן־הַדָּ֨ם אֲשֶׁ֥ר עַֽל־הַמִּזְבֵּחַ֮ וּמִשֶּׁ֣מֶן הַמִּשְׁחָה֒ וְהִזֵּיתָ֤ עַֽל־אַהֲרֹן֙ וְעַל־בְּגָדָ֔יו וְעַל־בָּנָ֛יו וְעַל־בִּגְדֵ֥י בָנָ֖יו אִתּ֑וֹ וְקָדַ֥שׁ הוּא֙ וּבְגָדָ֔יו וּבָנָ֛יו וּבִגְדֵ֥י בָנָ֖יו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וְלָקַחְתָּ֣ מִן־הָ֠אַיִל הַחֵ֨לֶב וְהָֽאַלְיָ֜ה וְאֶת־הַחֵ֣לֶב ׀ הַֽמְכַסֶּ֣ה אֶת־הַקֶּ֗רֶב וְאֵ֨ת יֹתֶ֤רֶת הַכָּבֵד֙ וְאֵ֣ת ׀ שְׁתֵּ֣י הַכְּלָיֹ֗ת וְאֶת־הַחֵ֙לֶב֙ אֲשֶׁ֣ר עֲלֵהֶ֔ן וְאֵ֖ת שׁ֣וֹק הַיָּמִ֑ין כִּ֛י אֵ֥יל מִלֻּאִ֖ים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וְכִכַּ֨ר לֶ֜חֶם אַחַ֗ת וַֽחַלַּ֨ת לֶ֥חֶם שֶׁ֛מֶן אַחַ֖ת וְרָקִ֣יק אֶחָ֑ד מִסַּל֙ הַמַּצּ֔וֹת אֲשֶׁ֖ר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וְשַׂמְתָּ֣ הַכֹּ֔ל עַ֚ל כַּפֵּ֣י אַהֲרֹ֔ן וְעַ֖ל כַּפֵּ֣י בָנָ֑יו וְהֵנַפְתָּ֥ אֹתָ֛ם תְּנוּפָ֖ה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וְלָקַחְתָּ֤ אֹתָם֙ מִיָּדָ֔ם וְהִקְטַרְתָּ֥ הַמִּזְבֵּ֖חָה עַל־הָעֹלָ֑ה לְרֵ֤יחַ נִיח֙וֹחַ֙ לִפְנֵ֣י יְהוָ֔ה אִשֶּׁ֥ה ה֖וּא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וְלָקַחְתָּ֣ אֶת־הֶֽחָזֶ֗ה מֵאֵ֤יל הַמִּלֻּאִים֙ אֲשֶׁ֣ר לְאַהֲרֹ֔ן וְהֵנַפְתָּ֥ אֹת֛וֹ תְּנוּפָ֖ה לִפְנֵ֣י יְהוָ֑ה וְהָיָ֥ה לְךָ֖ 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וְקִדַּשְׁתָּ֞ אֵ֣ת ׀ חֲזֵ֣ה הַתְּנוּפָ֗ה וְאֵת֙ שׁ֣וֹק הַתְּרוּמָ֔ה אֲשֶׁ֥ר הוּנַ֖ף וַאֲשֶׁ֣ר הוּרָ֑ם מֵאֵיל֙ הַמִּלֻּאִ֔ים מֵאֲשֶׁ֥ר לְאַהֲרֹ֖ן וּמֵאֲשֶׁ֥ר לְבָנָֽיו׃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וְהָיָה֩ לְאַהֲרֹ֨ן וּלְבָנָ֜יו לְחָק־עוֹלָ֗ם מֵאֵת֙ בְּנֵ֣י יִשְׂרָאֵ֔ל כִּ֥י תְרוּמָ֖ה ה֑וּא וּתְרוּמָ֞ה יִהְיֶ֨ה מֵאֵ֤ת בְּנֵֽי־יִשְׂרָאֵל֙ מִזִּבְחֵ֣י שַׁלְמֵיהֶ֔ם תְּרוּמָתָ֖ם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וּבִגְדֵ֤י הַקֹּ֙דֶשׁ֙ אֲשֶׁ֣ר לְאַהֲרֹ֔ן יִהְי֥וּ לְבָנָ֖יו אַחֲרָ֑יו לְמָשְׁחָ֣ה בָהֶ֔ם וּלְמַלֵּא־בָ֖ם אֶת־יָדָֽם׃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שִׁבְעַ֣ת יָמִ֗ים יִלְבָּשָׁ֧ם הַכֹּהֵ֛ן תַּחְתָּ֖יו מִבָּנָ֑יו אֲשֶׁ֥ר יָבֹ֛א אֶל־אֹ֥הֶל מוֹעֵ֖ד לְשָׁרֵ֥ת בַּקֹּֽדֶשׁ׃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וְאֵ֛ת אֵ֥יל הַמִּלֻּאִ֖ים תִּקָּ֑ח וּבִשַּׁלְתָּ֥ אֶת־בְּשָׂר֖וֹ בְּמָקֹ֥ם קָדֹֽשׁ׃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וְאָכַ֨ל אַהֲרֹ֤ן וּבָנָיו֙ אֶת־בְּשַׂ֣ר הָאַ֔יִל וְאֶת־הַלֶּ֖חֶם אֲשֶׁ֣ר בַּסָּ֑ל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וְאָכְל֤וּ אֹתָם֙ אֲשֶׁ֣ר כֻּפַּ֣ר בָּהֶ֔ם לְמַלֵּ֥א אֶת־יָדָ֖ם לְקַדֵּ֣שׁ אֹתָ֑ם וְזָ֥ר לֹא־יֹאכַ֖ל כִּי־קֹ֥דֶשׁ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וְֽאִם־יִוָּתֵ֞ר מִבְּשַׂ֧ר הַמִּלֻּאִ֛ים וּמִן־הַלֶּ֖חֶם עַד־הַבֹּ֑קֶר וְשָׂרַפְתָּ֤ אֶת־הַנּוֹתָר֙ בָּאֵ֔שׁ לֹ֥א יֵאָכֵ֖ל כִּי־קֹ֥דֶשׁ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וְעָשִׂ֜יתָ לְאַהֲרֹ֤ן וּלְבָנָיו֙ כָּ֔כָה כְּכֹ֥ל אֲשֶׁר־צִוִּ֖יתִי אֹתָ֑כָה שִׁבְעַ֥ת יָמִ֖ים תְּמַלֵּ֥א 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וּפַ֨ר חַטָּ֜את תַּעֲשֶׂ֤ה לַיּוֹם֙ עַל־הַכִּפֻּרִ֔ים וְחִטֵּאתָ֙ עַל־הַמִּזְבֵּ֔חַ בְּכַפֶּרְךָ֖ עָלָ֑יו וּמָֽשַׁחְתָּ֥ אֹת֖וֹ לְקַדְּשֽׁוֹ׃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שִׁבְעַ֣ת יָמִ֗ים תְּכַפֵּר֙ עַל־הַמִּזְבֵּ֔חַ וְקִדַּשְׁתָּ֖ אֹת֑וֹ וְהָיָ֤ה הַמִּזְבֵּ֙חַ֙ קֹ֣דֶשׁ קָֽדָשִׁ֔ים כָּל־הַנֹּגֵ֥עַ בַּמִּזְבֵּ֖חַ יִקְדָּֽשׁ׃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וְזֶ֕ה אֲשֶׁ֥ר תַּעֲשֶׂ֖ה עַל־הַמִּזְבֵּ֑חַ כְּבָשִׂ֧ים בְּנֵֽי־שָׁנָ֛ה שְׁנַ֥יִם לַיּ֖וֹם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אֶת־הַכֶּ֥בֶשׂ הָאֶחָ֖ד תַּעֲשֶׂ֣ה בַבֹּ֑קֶר וְאֵת֙ הַכֶּ֣בֶשׂ הַשֵּׁנִ֔י תַּעֲשֶׂ֖ה בֵּ֥ין הָעַרְבָּֽיִם׃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וְעִשָּׂרֹ֨ן סֹ֜לֶת בָּל֨וּל בְּשֶׁ֤מֶן כָּתִית֙ רֶ֣בַע הַהִ֔ין וְנֵ֕סֶךְ רְבִעִ֥ית הַהִ֖ין יָ֑יִן לַכֶּ֖בֶשׂ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וְאֵת֙ הַכֶּ֣בֶשׂ הַשֵּׁנִ֔י תַּעֲשֶׂ֖ה בֵּ֣ין הָעַרְבָּ֑יִם כְּמִנְחַ֨ת הַבֹּ֤קֶר וּכְנִסְכָּהּ֙ תַּֽעֲשֶׂה־לָּ֔הּ לְרֵ֣יחַ נִיחֹ֔חַ אִשֶּׁ֖ה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עֹלַ֤ת תָּמִיד֙ לְדֹרֹ֣תֵיכֶ֔ם פֶּ֥תַח אֹֽהֶל־מוֹעֵ֖ד לִפְנֵ֣י יְהוָ֑ה אֲשֶׁ֨ר אִוָּעֵ֤ד לָכֶם֙ שָׁ֔מָּה לְדַבֵּ֥ר אֵלֶ֖יךָ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וְנֹעַדְתִּ֥י שָׁ֖מָּה לִבְנֵ֣י יִשְׂרָאֵ֑ל וְנִקְדַּ֖שׁ בִּכְבֹדִֽי׃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וְקִדַּשְׁתִּ֛י אֶת־אֹ֥הֶל מוֹעֵ֖ד וְאֶת־הַמִּזְבֵּ֑חַ וְאֶת־אַהֲרֹ֧ן וְאֶת־בָּנָ֛יו אֲקַדֵּ֖שׁ לְכַהֵ֥ן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וְשָׁ֣כַנְתִּ֔י בְּת֖וֹךְ בְּנֵ֣י יִשְׂרָאֵ֑ל וְהָיִ֥יתִי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וְיָדְע֗וּ כִּ֣י אֲנִ֤י יְהוָה֙ אֱלֹ֣הֵיהֶ֔ם אֲשֶׁ֨ר הוֹצֵ֧אתִי אֹתָ֛ם מֵאֶ֥רֶץ מִצְרַ֖יִם לְשָׁכְנִ֣י בְתוֹכָ֑ם אֲנִ֖י יְהוָ֥ה אֱלֹהֵיהֶֽם׃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וְעָשִׂ֥יתָ מִזְבֵּ֖חַ מִקְטַ֣ר קְטֹ֑רֶת עֲצֵ֥י שִׁטִּ֖ים תַּעֲשֶׂ֥ה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אַמָּ֨ה אָרְכּ֜וֹ וְאַמָּ֤ה רָחְבּוֹ֙ רָב֣וּעַ יִהְיֶ֔ה וְאַמָּתַ֖יִם קֹמָת֑וֹ מִמֶּ֖נּוּ קַרְנֹתָֽיו׃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וְצִפִּיתָ֨ אֹת֜וֹ זָהָ֣ב טָה֗וֹר אֶת־גַּגּ֧וֹ וְאֶת־קִירֹתָ֛יו סָבִ֖יב וְאֶת־קַרְנֹתָ֑יו וְעָשִׂ֥יתָ לּ֛וֹ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וּשְׁתֵּי֩ טַבְּעֹ֨ת זָהָ֜ב תַּֽעֲשֶׂה־לּ֣וֹ ׀ מִתַּ֣חַת לְזֵר֗וֹ עַ֚ל שְׁתֵּ֣י צַלְעֹתָ֔יו תַּעֲשֶׂ֖ה עַל־שְׁנֵ֣י צִדָּ֑יו וְהָיָה֙ לְבָתִּ֣ים לְבַדִּ֔ים לָשֵׂ֥את אֹת֖וֹ בָּהֵֽמָּה׃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וְעָשִׂ֥יתָ אֶת־הַבַּדִּ֖ים עֲצֵ֣י שִׁטִּ֑ים וְצִפִּיתָ֥ אֹתָ֖ם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וְנָתַתָּ֤ה אֹתוֹ֙ לִפְנֵ֣י הַפָּרֹ֔כֶת אֲשֶׁ֖ר עַל־אֲרֹ֣ן הָעֵדֻ֑ת לִפְנֵ֣י הַכַּפֹּ֗רֶת אֲשֶׁר֙ עַל־הָ֣עֵדֻ֔ת אֲשֶׁ֛ר אִוָּעֵ֥ד לְךָ֖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וְהִקְטִ֥יר עָלָ֛יו אַהֲרֹ֖ן קְטֹ֣רֶת סַמִּ֑ים בַּבֹּ֣קֶר בַּבֹּ֗קֶר בְּהֵיטִיב֛וֹ אֶת־הַנֵּרֹ֖ת יַקְטִירֶֽנָּה׃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וּבְהַעֲלֹ֨ת אַהֲרֹ֧ן אֶת־הַנֵּרֹ֛ת בֵּ֥ין הָעֲרְבַּ֖יִם יַקְטִירֶ֑נָּה קְטֹ֧רֶת תָּמִ֛יד לִפְנֵ֥י יְהוָ֖ה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לֹא־תַעֲל֥וּ עָלָ֛יו קְטֹ֥רֶת זָרָ֖ה וְעֹלָ֣ה וּמִנְחָ֑ה וְנֵ֕סֶךְ לֹ֥א תִסְּכ֖וּ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וְכִפֶּ֤ר אַהֲרֹן֙ עַל־קַרְנֹתָ֔יו אַחַ֖ת בַּשָּׁנָ֑ה מִדַּ֞ם חַטַּ֣את הַכִּפֻּרִ֗ים אַחַ֤ת בַּשָּׁנָה֙ יְכַפֵּ֤ר עָלָיו֙ לְדֹרֹ֣תֵיכֶ֔ם קֹֽדֶשׁ־קָֽדָשִׁ֥ים ה֖וּא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תִשָּׂ֞א אֶת־רֹ֥אשׁ בְּנֵֽי־יִשְׂרָאֵ֘ל לִפְקֻדֵיהֶם֒ וְנָ֨תְנ֜וּ אִ֣ישׁ כֹּ֧פֶר נַפְשׁ֛וֹ לַיהוָ֖ה בִּפְקֹ֣ד אֹתָ֑ם וְלֹא־יִהְיֶ֥ה בָהֶ֛ם נֶ֖גֶף בִּפְקֹ֥ד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זֶ֣ה ׀ יִתְּנ֗וּ כָּל־הָעֹבֵר֙ עַל־הַפְּקֻדִ֔ים מַחֲצִ֥ית הַשֶּׁ֖קֶל בְּשֶׁ֣קֶל הַקֹּ֑דֶשׁ עֶשְׂרִ֤ים גֵּרָה֙ הַשֶּׁ֔קֶל מַחֲצִ֣ית הַשֶּׁ֔קֶל תְּרוּמָ֖ה לַֽיהוָֽה׃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כֹּ֗ל הָעֹבֵר֙ עַל־הַפְּקֻדִ֔ים מִבֶּ֛ן עֶשְׂרִ֥ים שָׁנָ֖ה וָמָ֑עְלָה יִתֵּ֖ן תְּרוּמַ֥ת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הֶֽעָשִׁ֣יר לֹֽא־יַרְבֶּ֗ה וְהַדַּל֙ לֹ֣א יַמְעִ֔יט מִֽמַּחֲצִ֖ית הַשָּׁ֑קֶל לָתֵת֙ אֶת־תְּרוּמַ֣ת יְהוָ֔ה לְכַפֵּ֖ר עַל־נַפְשֹׁתֵיכֶֽם׃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וְלָקַחְתָּ֞ אֶת־כֶּ֣סֶף הַכִּפֻּרִ֗ים מֵאֵת֙ בְּנֵ֣י יִשְׂרָאֵ֔ל וְנָתַתָּ֣ אֹת֔וֹ עַל־עֲבֹדַ֖ת אֹ֣הֶל מוֹעֵ֑ד וְהָיָה֩ לִבְנֵ֨י יִשְׂרָאֵ֤ל לְזִכָּרוֹן֙ לִפְנֵ֣י יְהוָ֔ה לְכַפֵּ֖ר עַל־נַפְשֹׁתֵיכֶֽם׃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וְעָשִׂ֜יתָ כִּיּ֥וֹר נְחֹ֛שֶׁת וְכַנּ֥וֹ נְחֹ֖שֶׁת לְרָחְצָ֑ה וְנָתַתָּ֣ אֹת֗וֹ בֵּֽין־אֹ֤הֶל מוֹעֵד֙ וּבֵ֣ין הַמִּזְבֵּ֔חַ וְנָתַתָּ֥ שָׁ֖מָּה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וְרָחֲצ֛וּ אַהֲרֹ֥ן וּבָנָ֖יו מִמֶּ֑נּוּ אֶת־יְדֵיהֶ֖ם וְאֶת־רַגְלֵיהֶֽם׃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בְּבֹאָ֞ם אֶל־אֹ֧הֶל מוֹעֵ֛ד יִרְחֲצוּ־מַ֖יִם וְלֹ֣א יָמֻ֑תוּ א֣וֹ בְגִשְׁתָּ֤ם אֶל־הַמִּזְבֵּ֙חַ֙ לְשָׁרֵ֔ת לְהַקְטִ֥יר אִשֶּׁ֖ה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וְרָחֲצ֛וּ יְדֵיהֶ֥ם וְרַגְלֵיהֶ֖ם וְלֹ֣א יָמֻ֑תוּ וְהָיְתָ֨ה לָהֶ֧ם חָק־עוֹלָ֛ם ל֥וֹ וּלְזַרְע֖וֹ לְדֹרֹתָֽם׃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וְאַתָּ֣ה קַח־לְךָ֮ בְּשָׂמִ֣ים רֹאשׁ֒ מָר־דְּרוֹר֙ חֲמֵ֣שׁ מֵא֔וֹת וְקִנְּמָן־בֶּ֥שֶׂם מַחֲצִית֖וֹ חֲמִשִּׁ֣ים וּמָאתָ֑יִם וּקְנֵה־בֹ֖שֶׂם חֲמִשִּׁ֥ים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וְקִדָּ֕ה חֲמֵ֥שׁ מֵא֖וֹת בְּשֶׁ֣קֶל הַקֹּ֑דֶשׁ וְשֶׁ֥מֶן זַ֖יִת הִֽין׃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וְעָשִׂ֣יתָ אֹת֗וֹ שֶׁ֚מֶן מִשְׁחַת־קֹ֔דֶשׁ רֹ֥קַח מִרְקַ֖חַת מַעֲשֵׂ֣ה רֹקֵ֑חַ שֶׁ֥מֶן מִשְׁחַת־קֹ֖דֶשׁ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וּמָשַׁחְתָּ֥ ב֖וֹ אֶת־אֹ֣הֶל מוֹעֵ֑ד וְאֵ֖ת אֲר֥וֹן הָעֵדֻֽת׃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וְאֶת־הַשֻּׁלְחָן֙ וְאֶת־כָּל־כֵּלָ֔יו וְאֶת־הַמְּנֹרָ֖ה וְאֶת־כֵּלֶ֑יהָ וְאֵ֖ת מִזְבַּ֥ח הַקְּטֹֽרֶת׃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וְאֶת־מִזְבַּ֥ח הָעֹלָ֖ה וְאֶת־כָּל־כֵּלָ֑יו וְאֶת־הַכִּיֹּ֖ר וְאֶת־כַּנּֽוֹ׃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וְקִדַּשְׁתָּ֣ אֹתָ֔ם וְהָי֖וּ קֹ֣דֶשׁ קָֽדָשִׁ֑ים כָּל־הַנֹּגֵ֥עַ בָּהֶ֖ם יִקְדָּֽשׁ׃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וְאֶת־אַהֲרֹ֥ן וְאֶת־בָּנָ֖יו תִּמְשָׁ֑ח וְקִדַּשְׁתָּ֥ אֹתָ֖ם לְכַהֵ֥ן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וְאֶל־בְּנֵ֥י יִשְׂרָאֵ֖ל תְּדַבֵּ֣ר לֵאמֹ֑ר שֶׁ֠מֶן מִשְׁחַת־קֹ֨דֶשׁ יִהְיֶ֥ה זֶ֛ה לִ֖י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עַל־בְּשַׂ֤ר אָדָם֙ לֹ֣א יִיסָ֔ךְ וּבְמַ֨תְכֻּנְתּ֔וֹ לֹ֥א תַעֲשׂ֖וּ כָּמֹ֑הוּ קֹ֣דֶשׁ ה֔וּא קֹ֖דֶשׁ יִהְיֶ֥ה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אִ֚ישׁ אֲשֶׁ֣ר יִרְקַ֣ח כָּמֹ֔הוּ וַאֲשֶׁ֥ר יִתֵּ֛ן מִמֶּ֖נּוּ עַל־זָ֑ר וְנִכְרַ֖ת מֵעַמָּֽיו׃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וַיֹּאמֶר֩ יְהוָ֨ה אֶל־מֹשֶׁ֜ה קַח־לְךָ֣ סַמִּ֗ים נָטָ֤ף ׀ וּשְׁחֵ֙לֶת֙ וְחֶלְבְּנָ֔ה סַמִּ֖ים וּלְבֹנָ֣ה זַכָּ֑ה בַּ֥ד בְּבַ֖ד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וְעָשִׂ֤יתָ אֹתָהּ֙ קְטֹ֔רֶת רֹ֖קַח מַעֲשֵׂ֣ה רוֹקֵ֑חַ מְמֻלָּ֖ח טָה֥וֹר 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וְשָֽׁחַקְתָּ֣ מִמֶּנָּה֮ הָדֵק֒ וְנָתַתָּ֨ה מִמֶּ֜נָּה לִפְנֵ֤י הָעֵדֻת֙ בְּאֹ֣הֶל מוֹעֵ֔ד אֲשֶׁ֛ר אִוָּעֵ֥ד לְךָ֖ שָׁ֑מָּה קֹ֥דֶשׁ קָֽדָשִׁ֖ים תִּהְיֶ֥ה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וְהַקְּטֹ֙רֶת֙ אֲשֶׁ֣ר תַּעֲשֶׂ֔ה בְּמַ֨תְכֻּנְתָּ֔הּ לֹ֥א תַעֲשׂ֖וּ לָכֶ֑ם קֹ֛דֶשׁ תִּהְיֶ֥ה לְךָ֖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אִ֛ישׁ אֲשֶׁר־יַעֲשֶׂ֥ה כָמ֖וֹהָ לְהָרִ֣יחַ בָּ֑הּ וְנִכְרַ֖ת מֵעַמָּֽיו׃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רְאֵ֖ה קָרָ֣אתִֽי בְשֵׁ֑ם בְּצַלְאֵ֛ל בֶּן־אוּרִ֥י בֶן־ח֖וּר לְמַטֵּ֥ה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וָאֲמַלֵּ֥א אֹת֖וֹ ר֣וּחַ אֱלֹהִ֑ים בְּחָכְמָ֛ה וּבִתְבוּנָ֥ה וּבְדַ֖עַת וּבְכָל־מְלָאכָֽה׃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לַחְשֹׁ֖ב מַחֲשָׁבֹ֑ת לַעֲשׂ֛וֹת בַּזָּהָ֥ב וּבַכֶּ֖סֶף וּבַנְּחֹֽשֶׁת׃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וּבַחֲרֹ֥שֶׁת אֶ֛בֶן לְמַלֹּ֖את וּבַחֲרֹ֣שֶׁת עֵ֑ץ לַעֲשׂ֖וֹת בְּכָל־מְלָאכָֽה׃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וַאֲנִ֞י הִנֵּ֧ה נָתַ֣תִּי אִתּ֗וֹ אֵ֣ת אָהֳלִיאָ֞ב בֶּן־אֲחִֽיסָמָךְ֙ לְמַטֵּה־דָ֔ן וּבְלֵ֥ב כָּל־חֲכַם־לֵ֖ב נָתַ֣תִּי חָכְמָ֑ה וְעָשׂ֕וּ אֵ֖ת כָּל־אֲשֶׁ֥ר צִוִּיתִֽךָ׃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אֵ֣ת ׀ אֹ֣הֶל מוֹעֵ֗ד וְאֶת־הָֽאָרֹן֙ לָֽעֵדֻ֔ת וְאֶת־הַכַּפֹּ֖רֶת אֲשֶׁ֣ר עָלָ֑יו וְאֵ֖ת כָּל־כְּלֵ֥י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וְאֶת־הַשֻּׁלְחָן֙ וְאֶת־כֵּלָ֔יו וְאֶת־הַמְּנֹרָ֥ה הַטְּהֹרָ֖ה וְאֶת־כָּל־כֵּלֶ֑יהָ וְאֵ֖ת מִזְבַּ֥ח הַקְּטֹֽרֶת׃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וְאֶת־מִזְבַּ֥ח הָעֹלָ֖ה וְאֶת־כָּל־כֵּלָ֑יו וְאֶת־הַכִּיּ֖וֹר וְאֶת־כַּנּֽוֹ׃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וְאֵ֖ת בִּגְדֵ֣י הַשְּׂרָ֑ד וְאֶת־בִּגְדֵ֤י הַקֹּ֙דֶשׁ֙ לְאַהֲרֹ֣ן הַכֹּהֵ֔ן וְאֶת־בִּגְדֵ֥י בָנָ֖יו לְכַהֵֽן׃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וְאֵ֨ת שֶׁ֧מֶן הַמִּשְׁחָ֛ה וְאֶת־קְטֹ֥רֶת הַסַּמִּ֖ים לַקֹּ֑דֶשׁ כְּכֹ֥ל אֲשֶׁר־צִוִּיתִ֖ךָ יַעֲשֽׂוּ׃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וַיֹּ֥אמֶר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וְאַתָּ֞ה דַּבֵּ֨ר אֶל־בְּנֵ֤י יִשְׂרָאֵל֙ לֵאמֹ֔ר אַ֥ךְ אֶת־שַׁבְּתֹתַ֖י תִּשְׁמֹ֑רוּ כִּי֩ א֨וֹת הִ֜וא בֵּינִ֤י וּבֵֽינֵיכֶם֙ לְדֹרֹ֣תֵיכֶ֔ם לָדַ֕עַת כִּ֛י אֲנִ֥י יְהוָ֖ה מְקַדִּשְׁכֶֽם׃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וּשְׁמַרְתֶּם֙ אֶת־הַשַּׁבָּ֔ת כִּ֛י קֹ֥דֶשׁ הִ֖וא לָכֶ֑ם מְחַֽלְלֶ֙יהָ֙ מ֣וֹת יוּמָ֔ת כִּ֗י כָּל־הָעֹשֶׂ֥ה בָהּ֙ מְלָאכָ֔ה וְנִכְרְתָ֛ה הַנֶּ֥פֶשׁ הַהִ֖וא מִקֶּ֥רֶב עַמֶּֽיהָ׃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שֵׁ֣שֶׁת יָמִים֮ יֵעָשֶׂ֣ה מְלָאכָה֒ וּבַיּ֣וֹם הַשְּׁבִיעִ֗י שַׁבַּ֧ת שַׁבָּת֛וֹן קֹ֖דֶשׁ לַיהוָ֑ה כָּל־הָעֹשֶׂ֧ה מְלָאכָ֛ה בְּי֥וֹם הַשַּׁבָּ֖ת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וְשָׁמְר֥וּ בְנֵֽי־יִשְׂרָאֵ֖ל אֶת־הַשַּׁבָּ֑ת לַעֲשׂ֧וֹת אֶת־הַשַּׁבָּ֛ת לְדֹרֹתָ֖ם בְּרִ֥ית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בֵּינִ֗י וּבֵין֙ בְּנֵ֣י יִשְׂרָאֵ֔ל א֥וֹת הִ֖וא לְעֹלָ֑ם כִּי־שֵׁ֣שֶׁת יָמִ֗ים עָשָׂ֤ה יְהוָה֙ אֶת־הַשָּׁמַ֣יִם וְאֶת־הָאָ֔רֶץ וּבַיּוֹם֙ הַשְּׁבִיעִ֔י שָׁבַ֖ת וַיִּנָּפַֽשׁ׃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וַיִּתֵּ֣ן אֶל־מֹשֶׁ֗ה כְּכַלֹּתוֹ֙ לְדַבֵּ֤ר אִתּוֹ֙ בְּהַ֣ר סִינַ֔י שְׁנֵ֖י לֻחֹ֣ת הָעֵדֻ֑ת לֻחֹ֣ת אֶ֔בֶן כְּתֻבִ֖ים בְּאֶצְבַּ֥ע אֱלֹהִֽים׃</w:t>
      </w:r>
    </w:p>
    <w:p>
      <w:pPr>
        <w:pStyle w:val="Heading2"/>
        <w:bidi/>
      </w:pPr>
      <w:r>
        <w:rPr>
          <w:rtl/>
          <w:cs/>
          <w:lang w:val="he_IL" w:bidi="he_IL"/>
        </w:rPr>
        <w:t>Exodus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וַיַּ֣רְא הָעָ֔ם כִּֽי־בֹשֵׁ֥שׁ מֹשֶׁ֖ה לָרֶ֣דֶת מִן־הָהָ֑ר וַיִּקָּהֵ֨ל הָעָ֜ם עַֽל־אַהֲרֹ֗ן וַיֹּאמְר֤וּ אֵלָיו֙ ק֣וּם ׀ עֲשֵׂה־לָ֣נוּ אֱלֹהִ֗ים אֲשֶׁ֤ר יֵֽלְכוּ֙ לְפָנֵ֔ינוּ כִּי־זֶ֣ה ׀ מֹשֶׁ֣ה הָאִ֗ישׁ אֲשֶׁ֤ר הֶֽעֱלָ֙נוּ֙ מֵאֶ֣רֶץ מִצְרַ֔יִם לֹ֥א יָדַ֖עְנוּ מֶה־הָ֥יָה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אֲלֵהֶם֙ אַהֲרֹ֔ן פָּֽרְקוּ֙ נִזְמֵ֣י הַזָּהָ֔ב אֲשֶׁר֙ בְּאָזְנֵ֣י נְשֵׁיכֶ֔ם בְּנֵיכֶ֖ם וּבְנֹתֵיכֶ֑ם וְהָבִ֖יאוּ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וַיִּתְפָּֽרְקוּ֙ כָּל־הָעָ֔ם אֶת־נִזְמֵ֥י הַזָּהָ֖ב אֲשֶׁ֣ר בְּאָזְנֵיהֶ֑ם וַיָּבִ֖יאוּ אֶֽל־אַהֲרֹֽן׃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וַיִּקַּ֣ח מִיָּדָ֗ם וַיָּ֤צַר אֹתוֹ֙ בַּחֶ֔רֶט וַֽיַּעֲשֵׂ֖הוּ עֵ֣גֶל מַסֵּכָ֑ה וַיֹּ֣אמְר֔וּ אֵ֤לֶּה אֱלֹהֶ֙יךָ֙ יִשְׂרָאֵ֔ל אֲשֶׁ֥ר הֶעֱל֖וּךָ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וַיַּ֣רְא אַהֲרֹ֔ן וַיִּ֥בֶן מִזְבֵּ֖חַ לְפָנָ֑יו וַיִּקְרָ֤א אַֽהֲרֹן֙ וַיֹּאמַ֔ר חַ֥ג לַיהוָ֖ה מָחָֽר׃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וַיַּשְׁכִּ֙ימוּ֙ מִֽמָּחֳרָ֔ת וַיַּעֲל֣וּ עֹלֹ֔ת וַיַּגִּ֖שׁוּ שְׁלָמִ֑ים וַיֵּ֤שֶׁב הָעָם֙ לֶֽאֱכֹ֣ל וְשָׁת֔וֹ וַיָּקֻ֖מוּ לְצַחֵֽק׃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וַיְדַבֵּ֥ר יְהוָ֖ה אֶל־מֹשֶׁ֑ה לֶךְ־רֵ֕ד כִּ֚י שִׁחֵ֣ת עַמְּךָ֔ אֲשֶׁ֥ר הֶעֱלֵ֖יתָ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סָ֣רוּ מַהֵ֗ר מִן־הַדֶּ֙רֶךְ֙ אֲשֶׁ֣ר צִוִּיתִ֔ם עָשׂ֣וּ לָהֶ֔ם עֵ֖גֶל מַסֵּכָ֑ה וַיִּשְׁתַּֽחֲווּ־לוֹ֙ וַיִּזְבְּחוּ־ל֔וֹ וַיֹּ֣אמְר֔וּ אֵ֤לֶּה אֱלֹהֶ֙יךָ֙ יִשְׂרָאֵ֔ל אֲשֶׁ֥ר הֶֽעֱל֖וּךָ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וַיֹּ֥אמֶר יְהוָ֖ה אֶל־מֹשֶׁ֑ה רָאִ֙יתִי֙ אֶת־הָעָ֣ם הַזֶּ֔ה וְהִנֵּ֥ה עַם־קְשֵׁה־עֹ֖רֶף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וְעַתָּה֙ הַנִּ֣יחָה לִּ֔י וְיִֽחַר־אַפִּ֥י בָהֶ֖ם וַאֲכַלֵּ֑ם וְאֶֽעֱשֶׂ֥ה אוֹתְךָ֖ לְג֥וֹי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וַיְחַ֣ל מֹשֶׁ֔ה אֶת־פְּנֵ֖י יְהוָ֣ה אֱלֹהָ֑יו וַיֹּ֗אמֶר לָמָ֤ה יְהוָה֙ יֶחֱרֶ֤ה אַפְּךָ֙ בְּעַמֶּ֔ךָ אֲשֶׁ֤ר הוֹצֵ֙אתָ֙ מֵאֶ֣רֶץ מִצְרַ֔יִם בְּכֹ֥חַ גָּד֖וֹל וּבְיָ֥ד 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לָמָּה֩ יֹאמְר֨וּ מִצְרַ֜יִם לֵאמֹ֗ר בְּרָעָ֤ה הֽוֹצִיאָם֙ לַהֲרֹ֤ג אֹתָם֙ בֶּֽהָרִ֔ים וּ֨לְכַלֹּתָ֔ם מֵעַ֖ל פְּנֵ֣י הָֽאֲדָמָ֑ה שׁ֚וּב מֵחֲר֣וֹן אַפֶּ֔ךָ וְהִנָּחֵ֥ם עַל־הָרָעָ֖ה לְעַמֶּֽךָ׃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זְכֹ֡ר לְאַבְרָהָם֩ לְיִצְחָ֨ק וּלְיִשְׂרָאֵ֜ל עֲבָדֶ֗יךָ אֲשֶׁ֨ר נִשְׁבַּ֣עְתָּ לָהֶם֮ בָּךְ֒ וַתְּדַבֵּ֣ר אֲלֵהֶ֔ם אַרְבֶּה֙ אֶֽת־זַרְעֲכֶ֔ם כְּכוֹכְבֵ֖י הַשָּׁמָ֑יִם וְכָל־הָאָ֨רֶץ הַזֹּ֜את אֲשֶׁ֣ר אָמַ֗רְתִּי אֶתֵּן֙ לְזַרְעֲכֶ֔ם וְנָחֲל֖וּ לְעֹלָֽם׃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וַיִּנָּ֖חֶם יְהוָ֑ה עַל־הָ֣רָעָ֔ה אֲשֶׁ֥ר דִּבֶּ֖ר לַעֲשׂ֥וֹת לְעַמּֽוֹ׃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וַיִּ֜פֶן וַיֵּ֤רֶד מֹשֶׁה֙ מִן־הָהָ֔ר וּשְׁנֵ֛י לֻחֹ֥ת הָעֵדֻ֖ת בְּיָד֑וֹ לֻחֹ֗ת כְּתֻבִים֙ מִשְּׁנֵ֣י עֶבְרֵיהֶ֔ם מִזֶּ֥ה וּמִזֶּ֖ה הֵ֥ם כְּתֻבִֽים׃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וְהַ֨לֻּחֹ֔ת מַעֲשֵׂ֥ה אֱלֹהִ֖ים הֵ֑מָּה וְהַמִּכְתָּ֗ב מִכְתַּ֤ב אֱלֹהִים֙ ה֔וּא חָר֖וּת עַל־הַלֻּחֹֽת׃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וַיִּשְׁמַ֧ע יְהוֹשֻׁ֛עַ אֶת־ק֥וֹל הָעָ֖ם בְּרֵעֹ֑ה וַיֹּ֙אמֶר֙ אֶל־מֹשֶׁ֔ה ק֥וֹל מִלְחָמָ֖ה בַּֽמַּחֲנֶה׃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וַיֹּ֗אמֶר אֵ֥ין קוֹל֙ עֲנ֣וֹת גְּבוּרָ֔ה וְאֵ֥ין ק֖וֹל עֲנ֣וֹת חֲלוּשָׁ֑ה ק֣וֹל עַנּ֔וֹת אָנֹכִ֖י שֹׁמֵֽעַ׃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וַֽיְהִ֗י כַּאֲשֶׁ֤ר קָרַב֙ אֶל־הַֽמַּחֲנֶ֔ה וַיַּ֥רְא אֶת־הָעֵ֖גֶל וּמְחֹלֹ֑ת וַיִּֽחַר־אַ֣ף מֹשֶׁ֗ה וַיַּשְׁלֵ֤ךְ מידו אֶת־הַלֻּחֹ֔ת וַיְשַׁבֵּ֥ר אֹתָ֖ם תַּ֥חַת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וַיִּקַּ֞ח אֶת־הָעֵ֨גֶל אֲשֶׁ֤ר עָשׂוּ֙ וַיִּשְׂרֹ֣ף בָּאֵ֔שׁ וַיִּטְחַ֖ן עַ֣ד אֲשֶׁר־דָּ֑ק וַיִּ֙זֶר֙ עַל־פְּנֵ֣י הַמַּ֔יִם וַיַּ֖שְׁקְ אֶת־בְּנֵ֥י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מֹשֶׁה֙ אֶֽל־אַהֲרֹ֔ן מֶֽה־עָשָׂ֥ה לְךָ֖ הָעָ֣ם הַזֶּ֑ה כִּֽי־הֵבֵ֥אתָ עָלָ֖יו חֲטָאָ֥ה גְדֹלָֽה׃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וַיֹּ֣אמֶר אַהֲרֹ֔ן אַל־יִ֥חַר אַ֖ף אֲדֹנִ֑י אַתָּה֙ יָדַ֣עְתָּ אֶת־הָעָ֔ם כִּ֥י בְרָ֖ע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וַיֹּ֣אמְרוּ לִ֔י עֲשֵׂה־לָ֣נוּ אֱלֹהִ֔ים אֲשֶׁ֥ר יֵלְכ֖וּ לְפָנֵ֑ינוּ כִּי־זֶ֣ה ׀ מֹשֶׁ֣ה הָאִ֗ישׁ אֲשֶׁ֤ר הֶֽעֱלָ֙נוּ֙ מֵאֶ֣רֶץ מִצְרַ֔יִם לֹ֥א יָדַ֖עְנוּ מֶה־הָ֥יָה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וָאֹמַ֤ר לָהֶם֙ לְמִ֣י זָהָ֔ב הִתְפָּרָ֖קוּ וַיִּתְּנוּ־לִ֑י וָאַשְׁלִכֵ֣הוּ בָאֵ֔שׁ וַיֵּצֵ֖א הָעֵ֥גֶל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וַיַּ֤רְא מֹשֶׁה֙ אֶת־הָעָ֔ם כִּ֥י פָרֻ֖עַ ה֑וּא כִּֽי־פְרָעֹ֣ה אַהֲרֹ֔ן לְשִׁמְצָ֖ה בְּקָמֵיהֶֽם׃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וַיַּעֲמֹ֤ד מֹשֶׁה֙ בְּשַׁ֣עַר הַֽמַּחֲנֶ֔ה וַיֹּ֕אמֶר מִ֥י לַיהוָ֖ה אֵלָ֑י וַיֵּאָסְפ֥וּ אֵלָ֖יו כָּל־בְּנֵ֥י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וַיֹּ֣אמֶר לָהֶ֗ם כֹּֽה־אָמַ֤ר יְהוָה֙ אֱלֹהֵ֣י יִשְׂרָאֵ֔ל שִׂ֥ימוּ אִישׁ־חַרְבּ֖וֹ עַל־יְרֵכ֑וֹ עִבְר֨וּ וָשׁ֜וּבוּ מִשַּׁ֤עַר לָשַׁ֙עַר֙ בַּֽמַּחֲנֶ֔ה וְהִרְג֧וּ אִֽישׁ־אֶת־אָחִ֛יו וְאִ֥ישׁ אֶת־רֵעֵ֖הוּ וְאִ֥ישׁ אֶת־קְרֹבֽוֹ׃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וַיַּֽעֲשׂ֥וּ בְנֵֽי־לֵוִ֖י כִּדְבַ֣ר מֹשֶׁ֑ה וַיִּפֹּ֤ל מִן־הָעָם֙ בַּיּ֣וֹם הַה֔וּא כִּשְׁלֹ֥שֶׁת אַלְפֵ֖י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מֹשֶׁ֗ה מִלְא֨וּ יֶדְכֶ֤ם הַיּוֹם֙ לַֽיהוָ֔ה כִּ֛י אִ֥ישׁ בִּבְנ֖וֹ וּבְאָחִ֑יו וְלָתֵ֧ת עֲלֵיכֶ֛ם הַיּ֖וֹם בְּרָכָֽה׃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וַיְהִי֙ מִֽמָּחֳרָ֔ת וַיֹּ֤אמֶר מֹשֶׁה֙ אֶל־הָעָ֔ם אַתֶּ֥ם חֲטָאתֶ֖ם חֲטָאָ֣ה גְדֹלָ֑ה וְעַתָּה֙ אֶֽעֱלֶ֣ה אֶל־יְהוָ֔ה אוּלַ֥י אֲכַפְּרָ֖ה בְּעַ֥ד חַטַּאתְכֶֽם׃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וַיָּ֧שָׁב מֹשֶׁ֛ה אֶל־יְהוָ֖ה וַיֹּאמַ֑ר אָ֣נָּ֗א חָטָ֞א הָעָ֤ם הַזֶּה֙ חֲטָאָ֣ה גְדֹלָ֔ה וַיַּֽעֲשׂ֥וּ לָהֶ֖ם אֱלֹהֵ֥י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וְעַתָּ֖ה אִם־תִּשָּׂ֣א חַטָּאתָ֑ם וְאִם־אַ֕יִן מְחֵ֣נִי נָ֔א מִֽסִּפְרְךָ֖ אֲשֶׁ֥ר כָּתָֽבְתָּ׃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וַיֹּ֥אמֶר יְהוָ֖ה אֶל־מֹשֶׁ֑ה מִ֚י אֲשֶׁ֣ר חָֽטָא־לִ֔י אֶמְחֶ֖נּוּ מִסִּפְרִֽי׃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וְעַתָּ֞ה לֵ֣ךְ ׀ נְחֵ֣ה אֶת־הָעָ֗ם אֶ֤ל אֲשֶׁר־דִּבַּ֙רְתִּי֙ לָ֔ךְ הִנֵּ֥ה מַלְאָכִ֖י יֵלֵ֣ךְ לְפָנֶ֑יךָ וּבְי֣וֹם פָּקְדִ֔י וּפָקַדְתִּ֥י עֲלֵיהֶ֖ם חַטָּאתָֽם׃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וַיִּגֹּ֥ף יְהוָ֖ה אֶת־הָעָ֑ם עַ֚ל אֲשֶׁ֣ר עָשׂ֣וּ אֶת־הָעֵ֔גֶל אֲשֶׁ֥ר עָשָׂ֖ה אַהֲרֹֽן׃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וַיְדַבֵּ֨ר יְהוָ֤ה אֶל־מֹשֶׁה֙ לֵ֣ךְ עֲלֵ֣ה מִזֶּ֔ה אַתָּ֣ה וְהָעָ֔ם אֲשֶׁ֥ר הֶֽעֱלִ֖יתָ מֵאֶ֣רֶץ מִצְרָ֑יִם אֶל־הָאָ֗רֶץ אֲשֶׁ֣ר נִ֠שְׁבַּעְתִּי לְאַבְרָהָ֨ם לְיִצְחָ֤ק וּֽלְיַעֲקֹב֙ לֵאמֹ֔ר לְזַרְעֲךָ֖ אֶתְּנֶֽנָּה׃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וְשָׁלַחְתִּ֥י לְפָנֶ֖יךָ מַלְאָ֑ךְ וְגֵֽרַשְׁתִּ֗י אֶת־הַֽכְּנַעֲנִי֙ הָֽאֱמֹרִ֔י וְהַֽחִתִּי֙ וְהַפְּרִזִּ֔י הַחִוִּ֖י וְהַיְבוּסִֽי׃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אֶל־אֶ֛רֶץ זָבַ֥ת חָלָ֖ב וּדְבָ֑שׁ כִּי֩ לֹ֨א אֶֽעֱלֶ֜ה בְּקִרְבְּךָ֗ כִּ֤י עַם־קְשֵׁה־עֹ֙רֶף֙ אַ֔תָּה פֶּן־אֲכֶלְךָ֖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וַיִּשְׁמַ֣ע הָעָ֗ם אֶת־הַדָּבָ֥ר הָרָ֛ע הַזֶּ֖ה וַיִּתְאַבָּ֑לוּ וְלֹא־שָׁ֛תוּ אִ֥ישׁ עֶדְי֖וֹ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יְהוָ֜ה אֶל־מֹשֶׁ֗ה אֱמֹ֤ר אֶל־בְּנֵֽי־יִשְׂרָאֵל֙ אַתֶּ֣ם עַם־קְשֵׁה־עֹ֔רֶף רֶ֧גַע אֶחָ֛ד אֶֽעֱלֶ֥ה בְקִרְבְּךָ֖ וְכִלִּיתִ֑יךָ וְעַתָּ֗ה הוֹרֵ֤ד עֶדְיְךָ֙ מֵֽעָלֶ֔יךָ וְאֵדְעָ֖ה מָ֥ה אֶֽעֱשֶׂה־לָּֽךְ׃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וַיִּֽתְנַצְּל֧וּ בְנֵֽי־יִשְׂרָאֵ֛ל אֶת־עֶדְיָ֖ם מֵהַ֥ר חוֹרֵֽב׃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וּמֹשֶׁה֩ יִקַּ֨ח אֶת־הָאֹ֜הֶל וְנָֽטָה־ל֣וֹ ׀ מִח֣וּץ לַֽמַּחֲנֶ֗ה הַרְחֵק֙ מִן־הַֽמַּחֲנֶ֔ה וְקָ֥רָא ל֖וֹ אֹ֣הֶל מוֹעֵ֑ד וְהָיָה֙ כָּל־מְבַקֵּ֣שׁ יְהוָ֔ה יֵצֵא֙ אֶל־אֹ֣הֶל מוֹעֵ֔ד אֲשֶׁ֖ר מִח֥וּץ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וְהָיָ֗ה כְּצֵ֤את מֹשֶׁה֙ אֶל־הָאֹ֔הֶל יָק֙וּמוּ֙ כָּל־הָעָ֔ם וְנִ֨צְּב֔וּ אִ֖ישׁ פֶּ֣תַח אָהֳל֑וֹ וְהִבִּ֙יטוּ֙ אַחֲרֵ֣י מֹשֶׁ֔ה עַד־בֹּא֖וֹ הָאֹֽהֱלָה׃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וְהָיָ֗ה כְּבֹ֤א מֹשֶׁה֙ הָאֹ֔הֱלָה יֵרֵד֙ עַמּ֣וּד הֶֽעָנָ֔ן וְעָמַ֖ד פֶּ֣תַח הָאֹ֑הֶל וְדִבֶּ֖ר עִם־מֹשֶֽׁה׃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וְרָאָ֤ה כָל־הָעָם֙ אֶת־עַמּ֣וּד הֶֽעָנָ֔ן עֹמֵ֖ד פֶּ֣תַח הָאֹ֑הֶל וְקָ֤ם כָּל־הָעָם֙ וְהִֽשְׁתַּחֲוּ֔וּ אִ֖ישׁ פֶּ֥תַח אָהֳלֽוֹ׃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וְדִבֶּ֨ר יְהוָ֤ה אֶל־מֹשֶׁה֙ פָּנִ֣ים אֶל־פָּנִ֔ים כַּאֲשֶׁ֛ר יְדַבֵּ֥ר אִ֖ישׁ אֶל־רֵעֵ֑הוּ וְשָׁב֙ אֶל־הַֽמַּחֲנֶ֔ה וּמְשָׁ֨רְת֜וֹ יְהוֹשֻׁ֤עַ בִּן־נוּן֙ נַ֔עַר לֹ֥א יָמִ֖ישׁ מִתּ֥וֹךְ הָאֹֽהֶל׃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מֹשֶׁ֜ה אֶל־יְהוָ֗ה רְ֠אֵה אַתָּ֞ה אֹמֵ֤ר אֵלַי֙ הַ֚עַל אֶת־הָעָ֣ם הַזֶּ֔ה וְאַתָּה֙ לֹ֣א הֽוֹדַעְתַּ֔נִי אֵ֥ת אֲשֶׁר־תִּשְׁלַ֖ח עִמִּ֑י וְאַתָּ֤ה אָמַ֙רְתָּ֙ יְדַעְתִּ֣יךָֽ בְשֵׁ֔ם וְגַם־מָצָ֥אתָ חֵ֖ן בְּעֵינָֽי׃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וְעַתָּ֡ה אִם־נָא֩ מָצָ֨אתִי חֵ֜ן בְּעֵינֶ֗יךָ הוֹדִעֵ֤נִי נָא֙ אֶת־דְּרָכֶ֔ךָ וְאֵדָ֣עֲךָ֔ לְמַ֥עַן אֶמְצָא־חֵ֖ן בְּעֵינֶ֑יךָ וּרְאֵ֕ה כִּ֥י עַמְּךָ֖ הַגּ֥וֹי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וַיֹּאמַ֑ר פָּנַ֥י יֵלֵ֖כוּ וַהֲנִחֹ֥תִי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וַיֹּ֖אמֶר אֵלָ֑יו אִם־אֵ֤ין פָּנֶ֙יךָ֙ הֹלְכִ֔ים אַֽל־תַּעֲלֵ֖נוּ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וּבַמֶּ֣ה ׀ יִוָּדַ֣ע אֵפ֗וֹא כִּֽי־מָצָ֨אתִי חֵ֤ן בְּעֵינֶ֙יךָ֙ אֲנִ֣י וְעַמֶּ֔ךָ הֲל֖וֹא בְּלֶכְתְּךָ֣ עִמָּ֑נוּ וְנִפְלֵ֙ינוּ֙ אֲנִ֣י וְעַמְּךָ֔ מִכָּ֨ל־הָעָ֔ם אֲשֶׁ֖ר עַל־פְּנֵ֥י הָאֲדָמָֽה׃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וַיֹּ֤אמֶר יְהוָה֙ אֶל־מֹשֶׁ֔ה גַּ֣ם אֶת־הַדָּבָ֥ר הַזֶּ֛ה אֲשֶׁ֥ר דִּבַּ֖רְתָּ אֶֽעֱשֶׂ֑ה כִּֽי־מָצָ֤אתָ חֵן֙ בְּעֵינַ֔י וָאֵדָעֲךָ֖ בְּשֵֽׁם׃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וַיֹּאמַ֑ר הַרְאֵ֥נִי נָ֖א אֶת־כְּבֹדֶֽךָ׃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וַיֹּ֗אמֶר אֲנִ֨י אַעֲבִ֤יר כָּל־טוּבִי֙ עַל־פָּנֶ֔יךָ וְקָרָ֧אתִֽי בְשֵׁ֛ם יְהוָ֖ה לְפָנֶ֑יךָ וְחַנֹּתִי֙ אֶת־אֲשֶׁ֣ר אָחֹ֔ן וְרִחַמְתִּ֖י אֶת־אֲשֶׁ֥ר אֲרַחֵֽם׃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וַיֹּ֕אמֶר לֹ֥א תוּכַ֖ל לִרְאֹ֣ת אֶת־פָּנָ֑י כִּ֛י לֹֽא־יִרְאַ֥נִי הָאָדָ֖ם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יְהוָ֔ה הִנֵּ֥ה מָק֖וֹם אִתִּ֑י וְנִצַּבְתָּ֖ עַל־הַצּֽוּר׃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וְהָיָה֙ בַּעֲבֹ֣ר כְּבֹדִ֔י וְשַׂמְתִּ֖יךָ בְּנִקְרַ֣ת הַצּ֑וּר וְשַׂכֹּתִ֥י כַפִּ֛י עָלֶ֖יךָ עַד־עָבְרִֽי׃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וַהֲסִרֹתִי֙ אֶת־כַּפִּ֔י וְרָאִ֖יתָ אֶת־אֲחֹרָ֑י וּפָנַ֖י לֹ֥א יֵרָאֽוּ׃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פְּסָל־לְךָ֛ שְׁנֵֽי־לֻחֹ֥ת אֲבָנִ֖ים כָּרִאשֹׁנִ֑ים וְכָתַבְתִּי֙ עַל־הַלֻּחֹ֔ת אֶת־הַדְּבָרִ֔ים אֲשֶׁ֥ר הָי֛וּ עַל־הַלֻּחֹ֥ת הָרִאשֹׁנִ֖ים אֲשֶׁ֥ר שִׁבַּֽרְתָּ׃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וֶהְיֵ֥ה נָכ֖וֹן לַבֹּ֑קֶר וְעָלִ֤יתָ בַבֹּ֙קֶר֙ אֶל־הַ֣ר סִינַ֔י וְנִצַּבְתָּ֥ לִ֛י שָׁ֖ם עַל־רֹ֥אשׁ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וְאִישׁ֙ לֹֽא־יַעֲלֶ֣ה עִמָּ֔ךְ וְגַם־אִ֥ישׁ אַל־יֵרָ֖א בְּכָל־הָהָ֑ר גַּם־הַצֹּ֤אן וְהַבָּקָר֙ אַל־יִרְע֔וּ אֶל־מ֖וּל הָהָ֥ר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וַיִּפְסֹ֡ל שְׁנֵֽי־לֻחֹ֨ת אֲבָנִ֜ים כָּרִאשֹׁנִ֗ים וַיַּשְׁכֵּ֨ם מֹשֶׁ֤ה בַבֹּ֙קֶר֙ וַיַּ֙עַל֙ אֶל־הַ֣ר סִינַ֔י כַּאֲשֶׁ֛ר צִוָּ֥ה יְהוָ֖ה אֹת֑וֹ וַיִּקַּ֣ח בְּיָד֔וֹ שְׁנֵ֖י לֻחֹ֥ת אֲבָנִֽים׃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וַיֵּ֤רֶד יְהוָה֙ בֶּֽעָנָ֔ן וַיִּתְיַצֵּ֥ב עִמּ֖וֹ שָׁ֑ם וַיִּקְרָ֥א בְשֵׁ֖ם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וַיַּעֲבֹ֨ר יְהוָ֥ה ׀ עַל־פָּנָיו֮ וַיִּקְרָא֒ יְהוָ֣ה ׀ יְהוָ֔ה אֵ֥ל רַח֖וּם וְחַנּ֑וּן אֶ֥רֶךְ אַפַּ֖יִם וְרַב־חֶ֥סֶד וֶאֱמֶֽת׀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נֹצֵ֥ר חֶ֙סֶד֙ לָאֲלָפִ֔ים נֹשֵׂ֥א עָוֺ֛ן וָפֶ֖שַׁע וְחַטָּאָ֑ה וְנַקֵּה֙ לֹ֣א יְנַקֶּ֔ה פֹּקֵ֣ד ׀ עֲוֺ֣ן אָב֗וֹת עַל־בָּנִים֙ וְעַל־בְּנֵ֣י בָנִ֔ים עַל־שִׁלֵּשִׁ֖ים וְעַל־רִבֵּעִֽים׃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וַיְמַהֵ֖ר מֹשֶׁ֑ה וַיִּקֹּ֥ד אַ֖רְצָה וַיִּשְׁתָּֽחוּ׃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וַיֹּ֡אמֶר אִם־נָא֩ מָצָ֨אתִי חֵ֤ן בְּעֵינֶ֙יךָ֙ אֲדֹנָ֔י יֵֽלֶךְ־נָ֥א אֲדֹנָ֖י בְּקִרְבֵּ֑נוּ כִּ֤י עַם־קְשֵׁה־עֹ֙רֶף֙ ה֔וּא וְסָלַחְתָּ֛ לַעֲוֺנֵ֥נוּ וּלְחַטָּאתֵ֖נוּ וּנְחַלְתָּֽנוּ׃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וַיֹּ֗אמֶר הִנֵּ֣ה אָנֹכִי֮ כֹּרֵ֣ת בְּרִית֒ נֶ֤גֶד כָּֽל־עַמְּךָ֙ אֶעֱשֶׂ֣ה נִפְלָאֹ֔ת אֲשֶׁ֛ר לֹֽא־נִבְרְא֥וּ בְכָל־הָאָ֖רֶץ וּבְכָל־הַגּוֹיִ֑ם וְרָאָ֣ה כָל־הָ֠עָם אֲשֶׁר־אַתָּ֨ה בְקִרְבּ֜וֹ אֶת־מַעֲשֵׂ֤ה יְהוָה֙ כִּֽי־נוֹרָ֣א ה֔וּא אֲשֶׁ֥ר אֲנִ֖י עֹשֶׂ֥ה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שְׁמָ֨ר־לְךָ֔ אֵ֛ת אֲשֶׁ֥ר אָנֹכִ֖י מְצַוְּךָ֣ הַיּ֑וֹם הִנְנִ֧י גֹרֵ֣שׁ מִפָּנֶ֗יךָ אֶת־הָאֱמֹרִי֙ וְהַֽכְּנַעֲנִ֔י וְהַחִתִּי֙ וְהַפְּרִזִּ֔י וְהַחִוִּ֖י וְהַיְבוּסִֽי׃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הִשָּׁ֣מֶר לְךָ֗ פֶּן־תִּכְרֹ֤ת בְּרִית֙ לְיוֹשֵׁ֣ב הָאָ֔רֶץ אֲשֶׁ֥ר אַתָּ֖ה בָּ֣א עָלֶ֑יהָ פֶּן־יִהְיֶ֥ה לְמוֹקֵ֖שׁ בְּקִרְבֶּֽךָ׃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כִּ֤י אֶת־מִזְבְּחֹתָם֙ תִּתֹּצ֔וּן וְאֶת־מַצֵּבֹתָ֖ם תְּשַׁבֵּר֑וּן וְאֶת־אֲשֵׁרָ֖יו תִּכְרֹתֽוּן׃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כִּ֛י לֹ֥א תִֽשְׁתַּחֲוֶ֖ה לְאֵ֣ל אַחֵ֑ר כִּ֤י יְהוָה֙ קַנָּ֣א שְׁמ֔וֹ אֵ֥ל קַנָּ֖א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פֶּן־תִּכְרֹ֥ת בְּרִ֖ית לְיוֹשֵׁ֣ב הָאָ֑רֶץ וְזָנ֣וּ ׀ אַחֲרֵ֣י אֱלֹֽהֵיהֶ֗ם וְזָבְחוּ֙ לֵאלֹ֣הֵיהֶ֔ם וְקָרָ֣א לְךָ֔ וְאָכַלְתָּ֖ מִזִּבְחֽוֹ׃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וְלָקַחְתָּ֥ מִבְּנֹתָ֖יו לְבָנֶ֑יךָ וְזָנ֣וּ בְנֹתָ֗יו אַחֲרֵי֙ אֱלֹ֣הֵיהֶ֔ן וְהִזְנוּ֙ אֶת־בָּנֶ֔יךָ אַחֲרֵ֖י אֱלֹהֵיהֶֽן׃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אֱלֹהֵ֥י מַסֵּכָ֖ה לֹ֥א תַעֲשֶׂה־לָּֽךְ׃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אֶת־חַ֣ג הַמַּצּוֹת֮ תִּשְׁמֹר֒ שִׁבְעַ֨ת יָמִ֜ים תֹּאכַ֤ל מַצּוֹת֙ אֲשֶׁ֣ר צִוִּיתִ֔ךָ לְמוֹעֵ֖ד חֹ֣דֶשׁ הָאָבִ֑יב כִּ֚י בְּחֹ֣דֶשׁ הָֽאָבִ֔יב יָצָ֖אתָ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כָּל־פֶּ֥טֶר רֶ֖חֶם לִ֑י וְכָֽל־מִקְנְךָ֙ תִּזָּכָ֔ר פֶּ֖טֶר שׁ֥וֹר וָשֶֽׂה׃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וּפֶ֤טֶר חֲמוֹר֙ תִּפְדֶּ֣ה בְשֶׂ֔ה וְאִם־לֹ֥א תִפְדֶּ֖ה וַעֲרַפְתּ֑וֹ כֹּ֣ל בְּכ֤וֹר בָּנֶ֙יךָ֙ תִּפְדֶּ֔ה וְלֹֽא־יֵרָא֥וּ פָנַ֖י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שֵׁ֤שֶׁת יָמִים֙ תַּעֲבֹ֔ד וּבַיּ֥וֹם הַשְּׁבִיעִ֖י תִּשְׁבֹּ֑ת בֶּחָרִ֥ישׁ וּבַקָּצִ֖יר תִּשְׁבֹּֽת׃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וְחַ֤ג שָׁבֻעֹת֙ תַּעֲשֶׂ֣ה לְךָ֔ בִּכּוּרֵ֖י קְצִ֣יר חִטִּ֑ים וְחַג֙ הָֽאָסִ֔יף תְּקוּפַ֖ת הַשָּׁנָֽה׃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שָׁלֹ֥שׁ פְּעָמִ֖ים בַּשָּׁנָ֑ה יֵרָאֶה֙ כָּל־זְכ֣וּרְךָ֔ אֶת־פְּנֵ֛י הָֽאָדֹ֥ן ׀ 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כִּֽי־אוֹרִ֤ישׁ גּוֹיִם֙ מִפָּנֶ֔יךָ וְהִרְחַבְתִּ֖י אֶת־גְּבוּלֶ֑ךָ וְלֹא־יַחְמֹ֥ד אִישׁ֙ אֶֽת־אַרְצְךָ֔ בַּעֲלֹֽתְךָ֗ לֵרָאוֹת֙ אֶת־פְּנֵי֙ יְהוָ֣ה אֱלֹהֶ֔יךָ שָׁלֹ֥שׁ פְּעָמִ֖ים בַּשָּׁנָֽה׃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לֹֽא־תִשְׁחַ֥ט עַל־חָמֵ֖ץ דַּם־זִבְחִ֑י וְלֹא־יָלִ֣ין לַבֹּ֔קֶר זֶ֖בַח חַ֥ג הַפָּֽסַח׃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רֵאשִׁ֗ית בִּכּוּרֵי֙ אַדְמָ֣תְךָ֔ תָּבִ֕יא בֵּ֖ית יְהוָ֣ה אֱלֹהֶ֑יךָ לֹא־תְבַשֵּׁ֥ל גְּדִ֖י בַּחֲלֵ֥ב אִמּֽוֹ׃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יְהוָה֙ אֶל־מֹשֶׁ֔ה כְּתָב־לְךָ֖ אֶת־הַדְּבָרִ֣ים הָאֵ֑לֶּה כִּ֞י עַל־פִּ֣י ׀ הַדְּבָרִ֣ים הָאֵ֗לֶּה כָּרַ֧תִּי אִתְּךָ֛ בְּרִ֖ית וְאֶת־יִשְׂרָאֵֽל׃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וַֽיְהִי־שָׁ֣ם עִם־יְהוָ֗ה אַרְבָּעִ֥ים יוֹם֙ וְאַרְבָּעִ֣ים לַ֔יְלָה לֶ֚חֶם לֹ֣א אָכַ֔ל וּמַ֖יִם לֹ֣א שָׁתָ֑ה וַיִּכְתֹּ֣ב עַל־הַלֻּחֹ֗ת אֵ֚ת דִּבְרֵ֣י הַבְּרִ֔ית עֲשֶׂ֖רֶת הַדְּבָרִֽים׃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וַיְהִ֗י בְּרֶ֤דֶת מֹשֶׁה֙ מֵהַ֣ר סִינַ֔י וּשְׁנֵ֨י לֻחֹ֤ת הָֽעֵדֻת֙ בְּיַד־מֹשֶׁ֔ה בְּרִדְתּ֖וֹ מִן־הָהָ֑ר וּמֹשֶׁ֣ה לֹֽא־יָדַ֗ע כִּ֥י קָרַ֛ן ע֥וֹר פָּנָ֖יו בְּדַבְּר֥וֹ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וַיַּ֨רְא אַהֲרֹ֜ן וְכָל־בְּנֵ֤י יִשְׂרָאֵל֙ אֶת־מֹשֶׁ֔ה וְהִנֵּ֥ה קָרַ֖ן ע֣וֹר פָּנָ֑יו וַיִּֽירְא֖וּ מִגֶּ֥שֶׁת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וַיִּקְרָ֤א אֲלֵהֶם֙ מֹשֶׁ֔ה וַיָּשֻׁ֧בוּ אֵלָ֛יו אַהֲרֹ֥ן וְכָל־הַנְּשִׂאִ֖ים בָּעֵדָ֑ה וַיְדַבֵּ֥ר מֹשֶׁ֖ה אֲלֵהֶֽם׃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וְאַחֲרֵי־כֵ֥ן נִגְּשׁ֖וּ כָּל־בְּנֵ֣י יִשְׂרָאֵ֑ל וַיְצַוֵּ֕ם אֵת֩ כָּל־אֲשֶׁ֨ר דִּבֶּ֧ר יְהוָ֛ה אִתּ֖וֹ בְּהַ֥ר סִינָֽי׃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וַיְכַ֣ל מֹשֶׁ֔ה מִדַּבֵּ֖ר אִתָּ֑ם וַיִּתֵּ֥ן עַל־פָּנָ֖יו מַסְוֶֽה׃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וּבְבֹ֨א מֹשֶׁ֜ה לִפְנֵ֤י יְהוָה֙ לְדַבֵּ֣ר אִתּ֔וֹ יָסִ֥יר אֶת־הַמַּסְוֶ֖ה עַד־צֵאת֑וֹ וְיָצָ֗א וְדִבֶּר֙ אֶל־בְּנֵ֣י יִשְׂרָאֵ֔ל אֵ֖ת אֲשֶׁ֥ר יְצֻוֶּֽה׃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וְרָא֤וּ בְנֵֽי־יִשְׂרָאֵל֙ אֶת־פְּנֵ֣י מֹשֶׁ֔ה כִּ֣י קָרַ֔ן ע֖וֹר פְּנֵ֣י מֹשֶׁ֑ה וְהֵשִׁ֨יב מֹשֶׁ֤ה אֶת־הַמַּסְוֶה֙ עַל־פָּנָ֔יו עַד־בֹּא֖וֹ לְדַבֵּ֥ר אִתּֽוֹ׃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Exodus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וַיַּקְהֵ֣ל מֹשֶׁ֗ה אֶֽת־כָּל־עֲדַ֛ת בְּנֵ֥י יִשְׂרָאֵ֖ל וַיֹּ֣אמֶר אֲלֵהֶ֑ם אֵ֚לֶּה הַדְּבָרִ֔ים אֲשֶׁר־צִוָּ֥ה יְהוָ֖ה לַעֲשֹׂ֥ת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שֵׁ֣שֶׁת יָמִים֮ תֵּעָשֶׂ֣ה מְלָאכָה֒ וּבַיּ֣וֹם הַשְּׁבִיעִ֗י יִהְיֶ֨ה לָכֶ֥ם קֹ֛דֶשׁ שַׁבַּ֥ת שַׁבָּת֖וֹן לַיהוָ֑ה כָּל־הָעֹשֶׂ֥ה ב֛וֹ מְלָאכָ֖ה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לֹא־תְבַעֲר֣וּ אֵ֔שׁ בְּכֹ֖ל מֹשְׁבֹֽתֵיכֶ֑ם בְּי֖וֹם הַשַּׁבָּֽת׃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מֹשֶׁ֔ה אֶל־כָּל־עֲדַ֥ת בְּנֵֽי־יִשְׂרָאֵ֖ל לֵאמֹ֑ר זֶ֣ה הַדָּבָ֔ר אֲשֶׁר־צִוָּ֥ה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קְח֨וּ מֵֽאִתְּכֶ֤ם תְּרוּמָה֙ לַֽיהוָ֔ה כֹּ֚ל נְדִ֣יב לִבּ֔וֹ יְבִיאֶ֕הָ אֵ֖ת תְּרוּמַ֣ת יְהוָ֑ה זָהָ֥ב וָכֶ֖סֶף וּנְחֹֽשֶׁת׃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וּתְכֵ֧לֶת וְאַרְגָּמָ֛ן וְתוֹלַ֥עַת שָׁנִ֖י וְשֵׁ֥שׁ וְעִזִּֽים׃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וְעֹרֹ֨ת אֵילִ֧ם מְאָדָּמִ֛ים וְעֹרֹ֥ת תְּחָשִׁ֖ים וַעֲצֵ֥י שִׂטִּֽים׃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וְשֶׁ֖מֶן לַמָּא֑וֹר וּבְשָׂמִים֙ לְשֶׁ֣מֶן הַמִּשְׁחָ֔ה וְלִקְטֹ֖רֶת הַסַּמִּֽים׃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וְאַ֨בְנֵי־שֹׁ֔הַם וְאַבְנֵ֖י מִלֻּאִ֑ים לָאֵפ֖וֹד וְלַחֹֽשֶׁן׃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וְכָל־חֲכַם־לֵ֖ב בָּכֶ֑ם יָבֹ֣אוּ וְיַעֲשׂ֔וּ אֵ֛ת כָּל־אֲשֶׁ֥ר צִוָּ֖ה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אֶת־הַ֨מִּשְׁכָּ֔ן אֶֽת־אָהֳל֖וֹ וְאֶת־מִכְסֵ֑הוּ אֶת־קְרָסָיו֙ וְאֶת־קְרָשָׁ֔יו אֶת־בְּרִיחָ֕ו אֶת־עַמֻּדָ֖יו וְאֶת־אֲדָנָֽיו׃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אֶת־הָאָרֹ֥ן וְאֶת־בַּדָּ֖יו אֶת־הַכַּפֹּ֑רֶת וְאֵ֖ת פָּרֹ֥כֶת הַמָּסָֽךְ׃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אֶת־הַשֻּׁלְחָ֥ן וְאֶת־בַּדָּ֖יו וְאֶת־כָּל־כֵּלָ֑יו וְאֵ֖ת לֶ֥חֶם הַפָּנִֽים׃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וְאֶת־מְנֹרַ֧ת הַמָּא֛וֹר וְאֶת־כֵּלֶ֖יהָ וְאֶת־נֵרֹתֶ֑יהָ וְאֵ֖ת שֶׁ֥מֶן הַמָּאֽוֹר׃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וְאֶת־מִזְבַּ֤ח הַקְּטֹ֙רֶת֙ וְאֶת־בַּדָּ֔יו וְאֵת֙ שֶׁ֣מֶן הַמִּשְׁחָ֔ה וְאֵ֖ת קְטֹ֣רֶת הַסַּמִּ֑ים וְאֶת־מָסַ֥ךְ הַפֶּ֖תַח לְפֶ֥תַח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אֵ֣ת ׀ מִזְבַּ֣ח הָעֹלָ֗ה וְאֶת־מִכְבַּ֤ר הַנְּחֹ֙שֶׁת֙ אֲשֶׁר־ל֔וֹ אֶת־בַּדָּ֖יו וְאֶת־כָּל־כֵּלָ֑יו אֶת־הַכִּיֹּ֖ר וְאֶת־כַּנּֽוֹ׃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אֵ֚ת קַלְעֵ֣י הֶחָצֵ֔ר אֶת־עַמֻּדָ֖יו וְאֶת־אֲדָנֶ֑יהָ וְאֵ֕ת מָסַ֖ךְ שַׁ֥עַר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אֶת־יִתְדֹ֧ת הַמִּשְׁכָּ֛ן וְאֶת־יִתְדֹ֥ת הֶחָצֵ֖ר וְאֶת־מֵיתְרֵיהֶֽם׃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אֶת־בִּגְדֵ֥י הַשְּׂרָ֖ד לְשָׁרֵ֣ת בַּקֹּ֑דֶשׁ אֶת־בִּגְדֵ֤י הַקֹּ֙דֶשׁ֙ לְאַהֲרֹ֣ן הַכֹּהֵ֔ן וְאֶת־בִּגְדֵ֥י בָנָ֖יו לְכַהֵֽן׃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וַיֵּֽצְא֛וּ כָּל־עֲדַ֥ת בְּנֵֽי־יִשְׂרָאֵ֖ל מִלִּפְנֵ֥י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וַיָּבֹ֕אוּ כָּל־אִ֖ישׁ אֲשֶׁר־נְשָׂא֣וֹ לִבּ֑וֹ וְכֹ֡ל אֲשֶׁר֩ נָדְבָ֨ה רוּח֜וֹ אֹת֗וֹ הֵ֠בִיאוּ אֶת־תְּרוּמַ֨ת יְהוָ֜ה לִמְלֶ֨אכֶת אֹ֤הֶל מוֹעֵד֙ וּלְכָל־עֲבֹ֣דָת֔וֹ וּלְבִגְדֵ֖י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וַיָּבֹ֥אוּ הָאֲנָשִׁ֖ים עַל־הַנָּשִׁ֑ים כֹּ֣ל ׀ נְדִ֣יב לֵ֗ב הֵ֠בִיאוּ חָ֣ח וָנֶ֜זֶם וְטַבַּ֤עַת וְכוּמָז֙ כָּל־כְּלִ֣י זָהָ֔ב וְכָל־אִ֕ישׁ אֲשֶׁ֥ר הֵנִ֛יף תְּנוּפַ֥ת זָהָ֖ב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וְכָל־אִ֞ישׁ אֲשֶׁר־נִמְצָ֣א אִתּ֗וֹ תְּכֵ֧לֶת וְאַרְגָּמָ֛ן וְתוֹלַ֥עַת שָׁנִ֖י וְשֵׁ֣שׁ וְעִזִּ֑ים וְעֹרֹ֨ת אֵילִ֧ם מְאָדָּמִ֛ים וְעֹרֹ֥ת תְּחָשִׁ֖ים הֵבִֽיאוּ׃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כָּל־מֵרִ֗ים תְּר֤וּמַת כֶּ֙סֶף֙ וּנְחֹ֔שֶׁת הֵבִ֕יאוּ אֵ֖ת תְּרוּמַ֣ת יְהוָ֑ה וְכֹ֡ל אֲשֶׁר֩ נִמְצָ֨א אִתּ֜וֹ עֲצֵ֥י שִׁטִּ֛ים לְכָל־מְלֶ֥אכֶת הָעֲבֹדָ֖ה הֵבִֽיאוּ׃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וְכָל־אִשָּׁ֥ה חַכְמַת־לֵ֖ב בְּיָדֶ֣יהָ טָו֑וּ וַיָּבִ֣יאוּ מַטְוֶ֗ה אֶֽת־הַתְּכֵ֙לֶת֙ וְאֶת־הָֽאַרְגָּמָ֔ן אֶת־תּוֹלַ֥עַת הַשָּׁנִ֖י וְאֶת־הַשֵּֽׁשׁ׃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וְכָל־הַ֨נָּשִׁ֔ים אֲשֶׁ֨ר נָשָׂ֥א לִבָּ֛ן אֹתָ֖נָה בְּחָכְמָ֑ה טָו֖וּ אֶת־הָעִזִּֽים׃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וְהַנְּשִׂאִ֣ם הֵבִ֔יאוּ אֵ֚ת אַבְנֵ֣י הַשֹּׁ֔הַם וְאֵ֖ת אַבְנֵ֣י הַמִּלֻּאִ֑ים לָאֵפ֖וֹד וְלַחֹֽשֶׁן׃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וְאֶת־הַבֹּ֖שֶׂם וְאֶת־הַשָּׁ֑מֶן לְמָא֕וֹר וּלְשֶׁ֙מֶן֙ הַמִּשְׁחָ֔ה וְלִקְטֹ֖רֶת הַסַּמִּֽים׃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כָּל־אִ֣ישׁ וְאִשָּׁ֗ה אֲשֶׁ֨ר נָדַ֣ב לִבָּם֮ אֹתָם֒ לְהָבִיא֙ לְכָל־הַמְּלָאכָ֔ה אֲשֶׁ֨ר צִוָּ֧ה יְהוָ֛ה לַעֲשׂ֖וֹת בְּיַד־מֹשֶׁ֑ה הֵבִ֧יאוּ בְנֵי־יִשְׂרָאֵ֛ל נְדָבָ֖ה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וַיֹּ֤אמֶר מֹשֶׁה֙ אֶל־בְּנֵ֣י יִשְׂרָאֵ֔ל רְא֛וּ קָרָ֥א יְהוָ֖ה בְּשֵׁ֑ם בְּצַלְאֵ֛ל בֶּן־אוּרִ֥י בֶן־ח֖וּר לְמַטֵּ֥ה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וַיְמַלֵּ֥א אֹת֖וֹ ר֣וּחַ אֱלֹהִ֑ים בְּחָכְמָ֛ה בִּתְבוּנָ֥ה וּבְדַ֖עַת וּבְכָל־מְלָאכָֽה׃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וְלַחְשֹׁ֖ב מַֽחַשָׁבֹ֑ת לַעֲשֹׂ֛ת בַּזָּהָ֥ב וּבַכֶּ֖סֶף וּבַנְּחֹֽשֶׁת׃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וּבַחֲרֹ֥שֶׁת אֶ֛בֶן לְמַלֹּ֖את וּבַחֲרֹ֣שֶׁת עֵ֑ץ לַעֲשׂ֖וֹת בְּכָל־מְלֶ֥אכֶת מַחֲשָֽׁבֶת׃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וּלְהוֹרֹ֖ת נָתַ֣ן בְּלִבּ֑וֹ ה֕וּא וְאָֽהֳלִיאָ֥ב בֶּן־אֲחִיסָמָ֖ךְ לְמַטֵּה־דָֽן׃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מִלֵּ֨א אֹתָ֜ם חָכְמַת־לֵ֗ב לַעֲשׂוֹת֮ כָּל־מְלֶ֣אכֶת חָרָ֣שׁ ׀ וְחֹשֵׁב֒ וְרֹקֵ֞ם בַּתְּכֵ֣לֶת וּבָֽאַרְגָּמָ֗ן בְּתוֹלַ֧עַת הַשָּׁנִ֛י וּבַשֵּׁ֖שׁ וְאֹרֵ֑ג עֹשֵׂי֙ כָּל־מְלָאכָ֔ה וְחֹשְׁבֵ֖י מַחֲשָׁבֹֽת׃</w:t>
      </w:r>
    </w:p>
    <w:p>
      <w:pPr>
        <w:pStyle w:val="Heading2"/>
        <w:bidi/>
      </w:pPr>
      <w:r>
        <w:rPr>
          <w:rtl/>
          <w:cs/>
          <w:lang w:val="he_IL" w:bidi="he_IL"/>
        </w:rPr>
        <w:t>Exodus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וְעָשָׂה֩ בְצַלְאֵ֨ל וְאָהֳלִיאָ֜ב וְכֹ֣ל ׀ אִ֣ישׁ חֲכַם־לֵ֗ב אֲשֶׁר֩ נָתַ֨ן יְהוָ֜ה חָכְמָ֤ה וּתְבוּנָה֙ בָּהֵ֔מָּה לָדַ֣עַת לַעֲשֹׂ֔ת אֶֽת־כָּל־מְלֶ֖אכֶת עֲבֹדַ֣ת הַקֹּ֑דֶשׁ לְכֹ֥ל אֲשֶׁר־צִוָּ֖ה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וַיִּקְרָ֣א מֹשֶׁ֗ה אֶל־בְּצַלְאֵ֘ל וְאֶל־אָֽהֳלִיאָב֒ וְאֶל֙ כָּל־אִ֣ישׁ חֲכַם־לֵ֔ב אֲשֶׁ֨ר נָתַ֧ן יְהוָ֛ה חָכְמָ֖ה בְּלִבּ֑וֹ כֹּ֚ל אֲשֶׁ֣ר נְשָׂא֣וֹ לִבּ֔וֹ לְקָרְבָ֥ה אֶל־הַמְּלָאכָ֖ה לַעֲשֹׂ֥ת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וַיִּקְח֞וּ מִלִּפְנֵ֣י מֹשֶׁ֗ה אֵ֤ת כָּל־הַתְּרוּמָה֙ אֲשֶׁ֨ר הֵבִ֜יאוּ בְּנֵ֣י יִשְׂרָאֵ֗ל לִמְלֶ֛אכֶת עֲבֹדַ֥ת הַקֹּ֖דֶשׁ לַעֲשֹׂ֣ת אֹתָ֑הּ וְ֠הֵם הֵבִ֨יאוּ אֵלָ֥יו ע֛וֹד נְדָבָ֖ה בַּבֹּ֥קֶר בַּבֹּֽקֶר׃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וַיָּבֹ֙אוּ֙ כָּל־הַ֣חֲכָמִ֔ים הָעֹשִׂ֕ים אֵ֖ת כָּל־מְלֶ֣אכֶת הַקֹּ֑דֶשׁ אִֽישׁ־אִ֥ישׁ מִמְּלַאכְתּ֖וֹ אֲשֶׁר־הֵ֥מָּה עֹשִֽׂים׃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וַיֹּאמְרוּ֙ אֶל־מֹשֶׁ֣ה לֵּאמֹ֔ר מַרְבִּ֥ים הָעָ֖ם לְהָבִ֑יא מִדֵּ֤י הָֽעֲבֹדָה֙ לַמְּלָאכָ֔ה אֲשֶׁר־צִוָּ֥ה יְהוָ֖ה לַעֲשֹׂ֥ת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וַיְצַ֣ו מֹשֶׁ֗ה וַיַּעֲבִ֨ירוּ ק֥וֹל בַּֽמַּחֲנֶה֮ לֵאמֹר֒ אִ֣ישׁ וְאִשָּׁ֗ה אַל־יַעֲשׂוּ־ע֛וֹד מְלָאכָ֖ה לִתְרוּמַ֣ת הַקֹּ֑דֶשׁ וַיִּכָּלֵ֥א הָעָ֖ם מֵהָבִֽיא׃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וְהַמְּלָאכָ֗ה הָיְתָ֥ה דַיָּ֛ם לְכָל־הַמְּלָאכָ֖ה לַעֲשׂ֣וֹת אֹתָ֑הּ וְהוֹתֵֽר׃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וַיַּעֲשׂ֨וּ כָל־חֲכַם־ לֵ֜ב בְּעֹשֵׂ֧י הַמְּלָאכָ֛ה אֶת־הַמִּשְׁכָּ֖ן עֶ֣שֶׂר יְרִיעֹ֑ת שֵׁ֣שׁ מָשְׁזָ֗ר וּתְכֵ֤לֶת וְאַרְגָּמָן֙ וְתוֹלַ֣עַת שָׁנִ֔י כְּרֻבִ֛ים מַעֲשֵׂ֥ה חֹשֵׁ֖ב עָשָׂ֥ה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אֹ֜רֶךְ הַיְרִיעָ֣ה הָֽאַחַ֗ת שְׁמֹנֶ֤ה וְעֶשְׂרִים֙ בָּֽאַמָּ֔ה וְרֹ֙חַב֙ אַרְבַּ֣ע בָּֽאַמָּ֔ה הַיְרִיעָ֖ה הָאֶחָ֑ת מִדָּ֥ה אַחַ֖ת לְכָל־הַיְרִיעֹֽת׃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וַיְחַבֵּר֙ אֶת־חֲמֵ֣שׁ הַיְרִיעֹ֔ת אַחַ֖ת אֶל־אֶחָ֑ת וְחָמֵ֤שׁ יְרִיעֹת֙ חִבַּ֔ר אַחַ֖ת אֶל־אֶחָֽת׃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וַיַּ֜עַשׂ לֻֽלְאֹ֣ת תְּכֵ֗לֶת עַ֣ל שְׂפַ֤ת הַיְרִיעָה֙ הָֽאֶחָ֔ת מִקָּצָ֖ה בַּמַּחְבָּ֑רֶת כֵּ֤ן עָשָׂה֙ בִּשְׂפַ֣ת הַיְרִיעָ֔ה הַקִּ֣יצוֹנָ֔ה בַּמַּחְבֶּ֖רֶת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חֲמִשִּׁ֣ים לֻלָאֹ֗ת עָשָׂה֮ בַּיְרִיעָ֣ה הָאֶחָת֒ וַחֲמִשִּׁ֣ים לֻלָאֹ֗ת עָשָׂה֙ בִּקְצֵ֣ה הַיְרִיעָ֔ה אֲשֶׁ֖ר בַּמַּחְבֶּ֣רֶת הַשֵּׁנִ֑ית מַקְבִּילֹת֙ הַלֻּ֣לָאֹ֔ת אַחַ֖ת אֶל־אֶחָֽת׃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וַיַּ֕עַשׂ חֲמִשִּׁ֖ים קַרְסֵ֣י זָהָ֑ב וַיְחַבֵּ֨ר אֶת־הַיְרִעֹ֜ת אַחַ֤ת אֶל־אַחַת֙ בַּקְּרָסִ֔ים וַֽיְהִ֥י הַמִּשְׁכָּ֖ן 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וַיַּ֙עַשׂ֙ יְרִיעֹ֣ת עִזִּ֔ים לְאֹ֖הֶל עַל־הַמִּשְׁכָּ֑ן עַשְׁתֵּֽי־עֶשְׂרֵ֥ה יְרִיעֹ֖ת עָשָׂ֥ה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אֹ֜רֶךְ הַיְרִיעָ֣ה הָאַחַ֗ת שְׁלֹשִׁים֙ בָּֽאַמָּ֔ה וְאַרְבַּ֣ע אַמּ֔וֹת רֹ֖חַב הַיְרִיעָ֣ה הָאֶחָ֑ת מִדָּ֣ה אַחַ֔ת לְעַשְׁתֵּ֥י עֶשְׂרֵ֖ה יְרִיעֹֽת׃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וַיְחַבֵּ֛ר אֶת־חֲמֵ֥שׁ הַיְרִיעֹ֖ת לְבָ֑ד וְאֶת־שֵׁ֥שׁ הַיְרִיעֹ֖ת לְבָֽד׃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וַיַּ֜עַשׂ לֻֽלָאֹ֣ת חֲמִשִּׁ֗ים עַ֚ל שְׂפַ֣ת הַיְרִיעָ֔ה הַקִּיצֹנָ֖ה בַּמַּחְבָּ֑רֶת וַחֲמִשִּׁ֣ים לֻלָאֹ֗ת עָשָׂה֙ עַל־שְׂפַ֣ת הַיְרִיעָ֔ה הַחֹבֶ֖רֶת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וַיַּ֛עַשׂ קַרְסֵ֥י נְחֹ֖שֶׁת חֲמִשִּׁ֑ים לְחַבֵּ֥ר אֶת־הָאֹ֖הֶל לִֽהְיֹ֥ת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וַיַּ֤עַשׂ מִכְסֶה֙ לָאֹ֔הֶל עֹרֹ֥ת אֵלִ֖ים מְאָדָּמִ֑ים וּמִכְסֵ֛ה עֹרֹ֥ת תְּחָשִׁ֖ים מִלְמָֽעְלָה׃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וַיַּ֥עַשׂ אֶת־הַקְּרָשִׁ֖ים לַמִּשְׁכָּ֑ן עֲצֵ֥י שִׁטִּ֖ים עֹמְדִֽים׃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עֶ֥שֶׂר אַמֹּ֖ת אֹ֣רֶךְ הַקָּ֑רֶשׁ וְאַמָּה֙ וַחֲצִ֣י הָֽאַמָּ֔ה רֹ֖חַב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שְׁתֵּ֣י יָדֹ֗ת לַקֶּ֙רֶשׁ֙ הָֽאֶחָ֔ד מְשֻׁלָּבֹ֔ת אַחַ֖ת אֶל־אֶחָ֑ת כֵּ֣ן עָשָׂ֔ה לְכֹ֖ל קַרְשֵׁ֥י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וַיַּ֥עַשׂ אֶת־הַקְּרָשִׁ֖ים לַמִּשְׁכָּ֑ן עֶשְׂרִ֣ים קְרָשִׁ֔ים לִפְאַ֖ת נֶ֥גֶב תֵּימָֽנָה׃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וְאַרְבָּעִים֙ אַדְנֵי־כֶ֔סֶף עָשָׂ֕ה תַּ֖חַת עֶשְׂרִ֣ים הַקְּרָשִׁ֑ים שְׁנֵ֨י אֲדָנִ֜ים תַּֽחַת־הַקֶּ֤רֶשׁ הָאֶחָד֙ לִשְׁתֵּ֣י יְדֹתָ֔יו וּשְׁנֵ֧י אֲדָנִ֛ים תַּֽחַת־הַקֶּ֥רֶשׁ הָאֶחָ֖ד לִשְׁתֵּ֥י יְדֹתָֽיו׃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וּלְצֶ֧לַע הַמִּשְׁכָּ֛ן הַשֵּׁנִ֖ית לִפְאַ֣ת צָפ֑וֹן עָשָׂ֖ה עֶשְׂרִ֥ים קְרָשִֽׁים׃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וְאַרְבָּעִ֥ים אַדְנֵיהֶ֖ם כָּ֑סֶף שְׁנֵ֣י אֲדָנִ֗ים תַּ֚חַת הַקֶּ֣רֶשׁ הָאֶחָ֔ד וּשְׁנֵ֣י אֲדָנִ֔ים תַּ֖חַת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וּֽלְיַרְכְּתֵ֥י הַמִּשְׁכָּ֖ן יָ֑מָּה עָשָׂ֖ה שִׁשָּׁ֥ה קְרָשִֽׁים׃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וּשְׁנֵ֤י קְרָשִׁים֙ עָשָׂ֔ה לִמְקֻצְעֹ֖ת הַמִּשְׁכָּ֑ן בַּיַּרְכָתָֽיִם׃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וְהָי֣וּ תוֹאֲמִם֮ מִלְּמַטָּה֒ וְיַחְדָּ֗ו יִהְי֤וּ תַמִּים֙ אֶל־רֹאשׁ֔וֹ אֶל־הַטַּבַּ֖עַת הָאֶחָ֑ת כֵּ֚ן עָשָׂ֣ה לִשְׁנֵיהֶ֔ם לִשְׁנֵ֖י הַמִּקְצֹעֹֽת׃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וְהָיוּ֙ שְׁמֹנָ֣ה קְרָשִׁ֔ים וְאַדְנֵיהֶ֣ם כֶּ֔סֶף שִׁשָּׁ֥ה עָשָׂ֖ר אֲדָנִ֑ים שְׁנֵ֤י אֲדָנִים֙ שְׁנֵ֣י אֲדָנִ֔ים תַּ֖חַת הַקֶּ֥רֶשׁ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וַיַּ֥עַשׂ בְּרִיחֵ֖י עֲצֵ֣י שִׁטִּ֑ים חֲמִשָּׁ֕ה לְקַרְשֵׁ֥י צֶֽלַע־הַמִּשְׁכָּ֖ן הָאֶחָֽת׃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וַחֲמִשָּׁ֣ה בְרִיחִ֔ם לְקַרְשֵׁ֥י צֶֽלַע־הַמִּשְׁכָּ֖ן הַשֵּׁנִ֑ית וַחֲמִשָּׁ֤ה בְרִיחִם֙ לְקַרְשֵׁ֣י הַמִּשְׁכָּ֔ן לַיַּרְכָתַ֖יִם יָֽמָּה׃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וַיַּ֖עַשׂ אֶת־הַבְּרִ֣יחַ הַתִּיכֹ֑ן לִבְרֹ֙חַ֙ בְּת֣וֹךְ הַקְּרָשִׁ֔ים מִן־הַקָּצֶ֖ה אֶל־הַקָּצֶֽה׃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וְֽאֶת־הַקְּרָשִׁ֞ים צִפָּ֣ה זָהָ֗ב וְאֶת־טַבְּעֹתָם֙ עָשָׂ֣ה זָהָ֔ב בָּתִּ֖ים לַבְּרִיחִ֑ם וַיְצַ֥ף אֶת־הַבְּרִיחִ֖ם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וַיַּ֙עַשׂ֙ אֶת־הַפָּרֹ֔כֶת תְּכֵ֧לֶת וְאַרְגָּמָ֛ן וְתוֹלַ֥עַת שָׁנִ֖י וְשֵׁ֣שׁ מָשְׁזָ֑ר מַעֲשֵׂ֥ה חֹשֵׁ֛ב עָשָׂ֥ה אֹתָ֖הּ כְּרֻבִֽים׃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וַיַּ֣עַשׂ לָ֗הּ אַרְבָּעָה֙ עַמּוּדֵ֣י שִׁטִּ֔ים וַיְצַפֵּ֣ם זָהָ֔ב וָוֵיהֶ֖ם זָהָ֑ב וַיִּצֹ֣ק לָהֶ֔ם אַרְבָּעָ֖ה אַדְנֵי־כָֽסֶף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וַיַּ֤עַשׂ מָסָךְ֙ לְפֶ֣תַח הָאֹ֔הֶל תְּכֵ֧לֶת וְאַרְגָּמָ֛ן וְתוֹלַ֥עַת שָׁנִ֖י וְשֵׁ֣שׁ מָשְׁזָ֑ר מַעֲשֵׂ֖ה רֹקֵֽם׃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וְאֶת־עַמּוּדָ֤יו חֲמִשָּׁה֙ וְאֶת־וָ֣וֵיהֶ֔ם וְצִפָּ֧ה רָאשֵׁיהֶ֛ם וַחֲשֻׁקֵיהֶ֖ם זָהָ֑ב וְאַדְנֵיהֶ֥ם חֲמִשָּׁ֖ה נְחֹֽשֶׁת׃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וַיַּ֧עַשׂ בְּצַלְאֵ֛ל אֶת־הָאָרֹ֖ן עֲצֵ֣י שִׁטִּ֑ים אַמָּתַ֨יִם וָחֵ֜צִי אָרְכּ֗וֹ וְאַמָּ֤ה וָחֵ֙צִי֙ רָחְבּ֔וֹ וְאַמָּ֥ה וָחֵ֖צִי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וַיְצַפֵּ֛הוּ זָהָ֥ב טָה֖וֹר מִבַּ֣יִת וּמִח֑וּץ וַיַּ֥עַשׂ ל֛וֹ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וַיִּצֹ֣ק ל֗וֹ אַרְבַּע֙ טַבְּעֹ֣ת זָהָ֔ב עַ֖ל אַרְבַּ֣ע פַּעֲמֹתָ֑יו וּשְׁתֵּ֣י טַבָּעֹ֗ת עַל־צַלְעוֹ֙ הָֽאֶחָ֔ת וּשְׁתֵּי֙ טַבָּע֔וֹת עַל־צַלְע֖וֹ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וַיַּ֥עַשׂ בַּדֵּ֖י עֲצֵ֣י שִׁטִּ֑ים וַיְצַ֥ף אֹתָ֖ם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וַיָּבֵ֤א אֶת־הַבַּדִּים֙ בַּטַּבָּעֹ֔ת עַ֖ל צַלְעֹ֣ת הָאָרֹ֑ן לָשֵׂ֖את אֶת־הָאָרֹֽן׃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וַיַּ֥עַשׂ כַּפֹּ֖רֶת זָהָ֣ב טָה֑וֹר אַמָּתַ֤יִם וָחֵ֙צִי֙ אָרְכָּ֔הּ וְאַמָּ֥ה וָחֵ֖צִי רָחְבָּֽהּ׃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וַיַּ֛עַשׂ שְׁנֵ֥י כְרֻבִ֖ים זָהָ֑ב מִקְשָׁה֙ עָשָׂ֣ה אֹתָ֔ם מִשְּׁנֵ֖י קְצ֥וֹת 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כְּרוּב־אֶחָ֤ד מִקָּצָה֙ מִזֶּ֔ה וּכְרוּב־אֶחָ֥ד מִקָּצָ֖ה מִזֶּ֑ה מִן־הַכַּפֹּ֛רֶת עָשָׂ֥ה אֶת־הַכְּרֻבִ֖ים מִשְּׁנֵ֥י קצוותו׃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וַיִּהְי֣וּ הַכְּרֻבִים֩ פֹּרְשֵׂ֨י כְנָפַ֜יִם לְמַ֗עְלָה סֹֽכְכִ֤ים בְּכַנְפֵיהֶם֙ עַל־הַכַּפֹּ֔רֶת וּפְנֵיהֶ֖ם אִ֣ישׁ אֶל־אָחִ֑יו אֶל־הַכַּפֹּ֔רֶת הָי֖וּ פְּנֵ֥י הַכְּרֻבִֽים׃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וַיַּ֥עַשׂ אֶת־הַשֻּׁלְחָ֖ן עֲצֵ֣י שִׁטִּ֑ים אַמָּתַ֤יִם אָרְכּוֹ֙ וְאַמָּ֣ה רָחְבּ֔וֹ וְאַמָּ֥ה וָחֵ֖צִי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וַיְצַ֥ף אֹת֖וֹ זָהָ֣ב טָה֑וֹר וַיַּ֥עַשׂ ל֛וֹ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וַיַּ֨עַשׂ ל֥וֹ מִסְגֶּ֛רֶת טֹ֖פַח סָבִ֑יב וַיַּ֧עַשׂ זֵר־זָהָ֛ב לְמִסְגַּרְתּ֖וֹ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וַיִּצֹ֣ק ל֔וֹ אַרְבַּ֖ע טַבְּעֹ֣ת זָהָ֑ב וַיִּתֵּן֙ אֶת־הַטַּבָּעֹ֔ת עַ֚ל אַרְבַּ֣ע הַפֵּאֹ֔ת אֲשֶׁ֖ר לְאַרְבַּ֥ע 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לְעֻמַּת֙ הַמִּסְגֶּ֔רֶת הָי֖וּ הַטַּבָּעֹ֑ת בָּתִּים֙ לַבַּדִּ֔ים לָשֵׂ֖את אֶת־הַשֻּׁלְחָֽן׃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וַיַּ֤עַשׂ אֶת־הַבַּדִּים֙ עֲצֵ֣י שִׁטִּ֔ים וַיְצַ֥ף אֹתָ֖ם זָהָ֑ב לָשֵׂ֖את אֶת־הַשֻּׁלְחָֽן׃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וַיַּ֜עַשׂ אֶֽת־הַכֵּלִ֣ים ׀ אֲשֶׁ֣ר עַל־הַשֻּׁלְחָ֗ן אֶת־קְעָרֹתָ֤יו וְאֶת־כַּפֹּתָיו֙ וְאֵת֙ מְנַקִּיֹּתָ֔יו וְאֶת־הַקְּשָׂוֺ֔ת אֲשֶׁ֥ר יֻסַּ֖ךְ בָּהֵ֑ן זָהָ֖ב טָהֽוֹר׃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וַיַּ֥עַשׂ אֶת־הַמְּנֹרָ֖ה זָהָ֣ב טָה֑וֹר מִקְשָׁ֞ה עָשָׂ֤ה אֶת־הַמְּנֹרָה֙ יְרֵכָ֣הּ וְקָנָ֔הּ גְּבִיעֶ֛יהָ כַּפְתֹּרֶ֥יהָ וּפְרָחֶ֖יהָ מִמֶּ֥נָּה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וְשִׁשָּׁ֣ה קָנִ֔ים יֹצְאִ֖ים מִצִּדֶּ֑יהָ שְׁלֹשָׁ֣ה ׀ קְנֵ֣י מְנֹרָ֗ה מִצִּדָּהּ֙ הָֽאֶחָ֔ד וּשְׁלֹשָׁה֙ קְנֵ֣י מְנֹרָ֔ה מִצִּדָּ֖הּ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שְׁלֹשָׁ֣ה גְ֠בִעִים מְֽשֻׁקָּדִ֞ים בַּקָּנֶ֣ה הָאֶחָד֮ כַּפְתֹּ֣ר וָפֶרַח֒ וּשְׁלֹשָׁ֣ה גְבִעִ֗ים מְשֻׁקָּדִ֛ים בְּקָנֶ֥ה אֶחָ֖ד כַּפְתֹּ֣ר וָפָ֑רַח כֵּ֚ן לְשֵׁ֣שֶׁת הַקָּנִ֔ים הַיֹּצְאִ֖ים מִן־הַמְּנֹרָֽה׃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וּבַמְּנֹרָ֖ה אַרְבָּעָ֣ה גְבִעִ֑ים מְשֻׁ֨קָּדִ֔ים כַּפְתֹּרֶ֖יהָ וּפְרָחֶֽיהָ׃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וְכַפְתֹּ֡ר תַּחַת֩ שְׁנֵ֨י הַקָּנִ֜ים מִמֶּ֗נָּה וְכַפְתֹּר֙ תַּ֣חַת שְׁנֵ֤י הַקָּנִים֙ מִמֶּ֔נָּה וְכַפְתֹּ֕ר תַּֽחַת־שְׁנֵ֥י הַקָּנִ֖ים מִמֶּ֑נָּה לְשֵׁ֙שֶׁת֙ הַקָּנִ֔ים הַיֹּצְאִ֖ים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כַּפְתֹּרֵיהֶ֥ם וּקְנֹתָ֖ם מִמֶּ֣נָּה הָי֑וּ כֻּלָּ֛הּ מִקְשָׁ֥ה אַחַ֖ת זָהָ֥ב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וַיַּ֥עַשׂ אֶת־נֵרֹתֶ֖יהָ שִׁבְעָ֑ה וּמַלְקָחֶ֥יהָ וּמַחְתֹּתֶ֖יהָ זָהָ֥ב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כִּכָּ֛ר זָהָ֥ב טָה֖וֹר עָשָׂ֣ה אֹתָ֑הּ וְאֵ֖ת כָּל־כֵּלֶֽיהָ׃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וַיַּ֛עַשׂ אֶת־מִזְבַּ֥ח הַקְּטֹ֖רֶת עֲצֵ֣י שִׁטִּ֑ים אַמָּ֣ה אָרְכּוֹ֩ וְאַמָּ֨ה רָחְבּ֜וֹ רָב֗וּעַ וְאַמָּתַ֙יִם֙ קֹֽמָת֔וֹ מִמֶּ֖נּוּ הָי֥וּ קַרְנֹתָֽיו׃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וַיְצַ֨ף אֹת֜וֹ זָהָ֣ב טָה֗וֹר אֶת־גַּגּ֧וֹ וְאֶת־קִירֹתָ֛יו סָבִ֖יב וְאֶת־קַרְנֹתָ֑יו וַיַּ֥עַשׂ ל֛וֹ זֵ֥ר זָהָ֖ב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וּשְׁתֵּי֩ טַבְּעֹ֨ת זָהָ֜ב עָֽשָׂה־ל֣וֹ ׀ מִתַּ֣חַת לְזֵר֗וֹ עַ֚ל שְׁתֵּ֣י צַלְעֹתָ֔יו עַ֖ל שְׁנֵ֣י צִדָּ֑יו לְבָתִּ֣ים לְבַדִּ֔ים לָשֵׂ֥את אֹת֖וֹ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וַיַּ֥עַשׂ אֶת־הַבַּדִּ֖ים עֲצֵ֣י שִׁטִּ֑ים וַיְצַ֥ף אֹתָ֖ם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וַיַּ֜עַשׂ אֶת־שֶׁ֤מֶן הַמִּשְׁחָה֙ קֹ֔דֶשׁ וְאֶת־קְטֹ֥רֶת הַסַּמִּ֖ים טָה֑וֹר מַעֲשֵׂ֖ה רֹקֵֽחַ׃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וַיַּ֛עַשׂ אֶת־מִזְבַּ֥ח הָעֹלָ֖ה עֲצֵ֣י שִׁטִּ֑ים חָמֵשׁ֩ אַמּ֨וֹת אָרְכּ֜וֹ וְחָֽמֵשׁ־אַמּ֤וֹת רָחְבּוֹ֙ רָב֔וּעַ וְשָׁלֹ֥שׁ אַמּ֖וֹת קֹמָתֽוֹ׃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וַיַּ֣עַשׂ קַרְנֹתָ֗יו עַ֚ל אַרְבַּ֣ע פִּנֹּתָ֔יו מִמֶּ֖נּוּ הָי֣וּ קַרְנֹתָ֑יו וַיְצַ֥ף אֹת֖וֹ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וַיַּ֜עַשׂ אֶֽת־כָּל־ כְּלֵ֣י הַמִּזְבֵּ֗חַ אֶת־הַסִּירֹ֤ת וְאֶת־הַיָּעִים֙ וְאֶת־הַמִּזְרָקֹ֔ת אֶת־הַמִּזְלָגֹ֖ת וְאֶת־הַמַּחְתֹּ֑ת כָּל־כֵּלָ֖יו עָשָׂ֥ה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וַיַּ֤עַשׂ לַמִּזְבֵּ֙חַ֙ מִכְבָּ֔ר מַעֲשֵׂ֖ה רֶ֣שֶׁת נְחֹ֑שֶׁת תַּ֧חַת כַּרְכֻּבּ֛וֹ מִלְּמַ֖טָּה עַד־חֶצְיֽוֹ׃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וַיִּצֹ֞ק אַרְבַּ֧ע טַבָּעֹ֛ת בְּאַרְבַּ֥ע הַקְּצָוֺ֖ת לְמִכְבַּ֣ר הַנְּחֹ֑שֶׁת בָּתִּ֖ים לַבַּדִּֽים׃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וַיַּ֥עַשׂ אֶת־הַבַּדִּ֖ים עֲצֵ֣י שִׁטִּ֑ים וַיְצַ֥ף אֹתָ֖ם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וַיָּבֵ֨א אֶת־הַבַּדִּ֜ים בַּטַּבָּעֹ֗ת עַ֚ל צַלְעֹ֣ת הַמִּזְבֵּ֔חַ לָשֵׂ֥את אֹת֖וֹ בָּהֶ֑ם נְב֥וּב לֻחֹ֖ת עָשָׂ֥ה אֹתֽוֹ׃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וַיַּ֗עַשׂ אֵ֚ת הַכִּיּ֣וֹר נְחֹ֔שֶׁת וְאֵ֖ת כַּנּ֣וֹ נְחֹ֑שֶׁת בְּמַרְאֹת֙ הַצֹּ֣בְאֹ֔ת אֲשֶׁ֣ר צָֽבְא֔וּ פֶּ֖תַח אֹ֥הֶל מוֹעֵֽד׃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וַיַּ֖עַשׂ אֶת־הֶחָצֵ֑ר לִפְאַ֣ת ׀ נֶ֣גֶב תֵּימָ֗נָה קַלְעֵ֤י הֶֽחָצֵר֙ שֵׁ֣שׁ מָשְׁזָ֔ר מֵאָ֖ה בָּאַמָּֽה׃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עַמּוּדֵיהֶ֣ם עֶשְׂרִ֔ים וְאַדְנֵיהֶ֥ם עֶשְׂרִ֖ים נְחֹ֑שֶׁת וָוֵ֧י הָעַמֻּדִ֛ים וַחֲשֻׁקֵיהֶ֖ם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וְלִפְאַ֤ת צָפוֹן֙ מֵאָ֣ה בָֽאַמָּ֔ה עַמּוּדֵיהֶ֣ם עֶשְׂרִ֔ים וְאַדְנֵיהֶ֥ם עֶשְׂרִ֖ים נְחֹ֑שֶׁת וָוֵ֧י הָֽעַמּוּדִ֛ים וַחֲשֻׁקֵיהֶ֖ם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וְלִפְאַת־יָ֗ם קְלָעִים֙ חֲמִשִּׁ֣ים בָּֽאַמָּ֔ה עַמּוּדֵיהֶ֥ם עֲשָׂרָ֔ה וְאַדְנֵיהֶ֖ם עֲשָׂרָ֑ה וָוֵ֧י הָעַמֻּדִ֛ים וַחֲשׁוּקֵיהֶ֖ם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וְלִפְאַ֛ת קֵ֥דְמָה מִזְרָ֖חָה חֲמִשִּׁ֥ים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קְלָעִ֛ים חֲמֵשׁ־עֶשְׂרֵ֥ה אַמָּ֖ה אֶל־הַכָּתֵ֑ף עַמּוּדֵיהֶ֣ם שְׁלֹשָׁ֔ה וְאַדְנֵיהֶ֖ם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וְלַכָּתֵ֣ף הַשֵּׁנִ֗ית מִזֶּ֤ה וּמִזֶּה֙ לְשַׁ֣עַר הֶֽחָצֵ֔ר קְלָעִ֕ים חֲמֵ֥שׁ עֶשְׂרֵ֖ה אַמָּ֑ה עַמֻּדֵיהֶ֣ם שְׁלֹשָׁ֔ה וְאַדְנֵיהֶ֖ם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כָּל־קַלְעֵ֧י הֶחָצֵ֛ר סָבִ֖יב שֵׁ֥שׁ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וְהָאֲדָנִ֣ים לָֽעַמֻּדִים֮ נְחֹשֶׁת֒ וָוֵ֨י הָֽעַמּוּדִ֜ים וַחֲשׁוּקֵיהֶם֙ כֶּ֔סֶף וְצִפּ֥וּי רָאשֵׁיהֶ֖ם כָּ֑סֶף וְהֵם֙ מְחֻשָּׁקִ֣ים כֶּ֔סֶף כֹּ֖ל עַמֻּדֵ֥י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וּמָסַ֞ךְ שַׁ֤עַר הֶחָצֵר֙ מַעֲשֵׂ֣ה רֹקֵ֔ם תְּכֵ֧לֶת וְאַרְגָּמָ֛ן וְתוֹלַ֥עַת שָׁנִ֖י וְשֵׁ֣שׁ מָשְׁזָ֑ר וְעֶשְׂרִ֤ים אַמָּה֙ אֹ֔רֶךְ וְקוֹמָ֤ה בְרֹ֙חַב֙ חָמֵ֣שׁ אַמּ֔וֹת לְעֻמַּ֖ת קַלְעֵ֥י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וְעַמֻּֽדֵיהֶם֙ אַרְבָּעָ֔ה וְאַדְנֵיהֶ֥ם אַרְבָּעָ֖ה נְחֹ֑שֶׁת וָוֵיהֶ֣ם כֶּ֔סֶף וְצִפּ֧וּי רָאשֵׁיהֶ֛ם וַחֲשֻׁקֵיהֶ֖ם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וְֽכָל־הַיְתֵדֹ֞ת לַמִּשְׁכָּ֧ן וְלֶחָצֵ֛ר סָבִ֖יב נְחֹֽשֶׁת׃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אֵ֣לֶּה פְקוּדֵ֤י הַמִּשְׁכָּן֙ מִשְׁכַּ֣ן הָעֵדֻ֔ת אֲשֶׁ֥ר פֻּקַּ֖ד עַל־פִּ֣י מֹשֶׁ֑ה עֲבֹדַת֙ הַלְוִיִּ֔ם בְּיַד֙ אִֽיתָמָ֔ר בֶּֽן־אַהֲרֹ֖ן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וּבְצַלְאֵ֛ל בֶּן־אוּרִ֥י בֶן־ח֖וּר לְמַטֵּ֣ה יְהוּדָ֑ה עָשָׂ֕ה אֵ֛ת כָּל־אֲשֶׁר־צִוָּ֥ה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וְאִתּ֗וֹ אָהֳלִיאָ֞ב בֶּן־אֲחִיסָמָ֛ךְ לְמַטֵּה־דָ֖ן חָרָ֣שׁ וְחֹשֵׁ֑ב וְרֹקֵ֗ם בַּתְּכֵ֙לֶת֙ וּבָֽאַרְגָּמָ֔ן וּבְתוֹלַ֥עַת הַשָּׁנִ֖י וּבַשֵּֽׁשׁ׃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כָּל־הַזָּהָ֗ב הֶֽעָשׂוּי֙ לַמְּלָאכָ֔ה בְּכֹ֖ל מְלֶ֣אכֶת הַקֹּ֑דֶשׁ וַיְהִ֣י ׀ זְהַ֣ב הַתְּנוּפָ֗ה תֵּ֤שַׁע וְעֶשְׂרִים֙ כִּכָּ֔ר וּשְׁבַ֨ע מֵא֧וֹת וּשְׁלֹשִׁ֛ים שֶׁ֖קֶל בְּשֶׁ֥קֶל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וְכֶ֛סֶף פְּקוּדֵ֥י הָעֵדָ֖ה מְאַ֣ת כִּכָּ֑ר וְאֶלֶף֩ וּשְׁבַ֨ע מֵא֜וֹת וַחֲמִשָּׁ֧ה וְשִׁבְעִ֛ים שֶׁ֖קֶל בְּשֶׁ֥קֶל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בֶּ֚קַע לַגֻּלְגֹּ֔לֶת מַחֲצִ֥ית הַשֶּׁ֖קֶל בְּשֶׁ֣קֶל הַקֹּ֑דֶשׁ לְכֹ֨ל הָעֹבֵ֜ר עַל־הַפְּקֻדִ֗ים מִבֶּ֨ן עֶשְׂרִ֤ים שָׁנָה֙ וָמַ֔עְלָה לְשֵׁשׁ־מֵא֥וֹת אֶ֙לֶף֙ וּשְׁלֹ֣שֶׁת אֲלָפִ֔ים וַחֲמֵ֥שׁ מֵא֖וֹת וַחֲמִשִּֽׁים׃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וַיְהִ֗י מְאַת֙ כִּכַּ֣ר הַכֶּ֔סֶף לָצֶ֗קֶת אֵ֚ת אַדְנֵ֣י הַקֹּ֔דֶשׁ וְאֵ֖ת אַדְנֵ֣י הַפָּרֹ֑כֶת מְאַ֧ת אֲדָנִ֛ים לִמְאַ֥ת הַכִּכָּ֖ר כִּכָּ֥ר לָאָֽדֶן׃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וְאֶת־הָאֶ֜לֶף וּשְׁבַ֤ע הַמֵּאוֹת֙ וַחֲמִשָּׁ֣ה וְשִׁבְעִ֔ים עָשָׂ֥ה וָוִ֖ים לָעַמּוּדִ֑ים וְצִפָּ֥ה רָאשֵׁיהֶ֖ם וְחִשַּׁ֥ק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וּנְחֹ֥שֶׁת הַתְּנוּפָ֖ה שִׁבְעִ֣ים כִּכָּ֑ר וְאַלְפַּ֥יִם וְאַרְבַּע־מֵא֖וֹת שָֽׁקֶל׃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וַיַּ֣עַשׂ בָּ֗הּ אֶת־אַדְנֵי֙ פֶּ֚תַח אֹ֣הֶל מוֹעֵ֔ד וְאֵת֙ מִזְבַּ֣ח הַנְּחֹ֔שֶׁת וְאֶת־מִכְבַּ֥ר הַנְּחֹ֖שֶׁת אֲשֶׁר־ל֑וֹ וְאֵ֖ת כָּל־כְּלֵ֥י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וְאֶת־אַדְנֵ֤י הֶֽחָצֵר֙ סָבִ֔יב וְאֶת־אַדְנֵ֖י שַׁ֣עַר הֶחָצֵ֑ר וְאֵ֨ת כָּל־יִתְדֹ֧ת הַמִּשְׁכָּ֛ן וְאֶת־כָּל־יִתְדֹ֥ת הֶחָצֵ֖ר סָבִֽיב׃</w:t>
      </w:r>
    </w:p>
    <w:p>
      <w:pPr>
        <w:pStyle w:val="Heading2"/>
        <w:bidi/>
      </w:pPr>
      <w:r>
        <w:rPr>
          <w:rtl/>
          <w:cs/>
          <w:lang w:val="he_IL" w:bidi="he_IL"/>
        </w:rPr>
        <w:t>Exodus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וּמִן־הַתְּכֵ֤לֶת וְהָֽאַרְגָּמָן֙ וְתוֹלַ֣עַת הַשָּׁנִ֔י עָשׂ֥וּ בִגְדֵי־שְׂרָ֖ד לְשָׁרֵ֣ת בַּקֹּ֑דֶשׁ וַֽיַּעֲשׂ֞וּ אֶת־בִּגְדֵ֤י הַקֹּ֙דֶשׁ֙ אֲשֶׁ֣ר לְאַהֲרֹ֔ן כַּאֲשֶׁ֛ר צִוָּ֥ה יְהוָ֖ה אֶת־מֹשֶֽׁה׃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וַיַּ֖עַשׂ אֶת־הָאֵפֹ֑ד זָהָ֗ב תְּכֵ֧לֶת וְאַרְגָּמָ֛ן וְתוֹלַ֥עַת שָׁנִ֖י וְשֵׁ֥שׁ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וַֽיְרַקְּע֞וּ אֶת־פַּחֵ֣י הַזָּהָב֮ וְקִצֵּ֣ץ פְּתִילִם֒ לַעֲשׂ֗וֹת בְּת֤וֹךְ הַתְּכֵ֙לֶת֙ וּבְת֣וֹךְ הָֽאַרְגָּמָ֔ן וּבְת֛וֹךְ תּוֹלַ֥עַת הַשָּׁנִ֖י וּבְת֣וֹךְ הַשֵּׁ֑שׁ מַעֲשֵׂ֖ה חֹשֵֽׁב׃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כְּתֵפֹ֥ת עָֽשׂוּ־ל֖וֹ חֹבְרֹ֑ת עַל־שְׁנֵ֥י קצוותו חֻבָּֽר׃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וְחֵ֨שֶׁב אֲפֻדָּת֜וֹ אֲשֶׁ֣ר עָלָ֗יו מִמֶּ֣נּוּ הוּא֮ כְּמַעֲשֵׂהוּ֒ זָהָ֗ב תְּכֵ֧לֶת וְאַרְגָּמָ֛ן וְתוֹלַ֥עַת שָׁנִ֖י וְשֵׁ֣שׁ מָשְׁזָ֑ר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וַֽיַּעֲשׂוּ֙ אֶת־אַבְנֵ֣י הַשֹּׁ֔הַם מֻֽסַבֹּ֖ת מִשְׁבְּצֹ֣ת זָהָ֑ב מְפֻתָּחֹת֙ פִּתּוּחֵ֣י חוֹתָ֔ם עַל־שְׁמ֖וֹת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וַיָּ֣שֶׂם אֹתָ֗ם עַ֚ל כִּתְפֹ֣ת הָאֵפֹ֔ד אַבְנֵ֥י זִכָּר֖וֹן לִבְנֵ֣י יִשְׂרָאֵ֑ל כַּאֲשֶׁ֛ר צִוָּ֥ה יְהוָ֖ה אֶת־מֹשֶֽׁה׃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וַיַּ֧עַשׂ אֶת־הַחֹ֛שֶׁן מַעֲשֵׂ֥ה חֹשֵׁ֖ב כְּמַעֲשֵׂ֣ה אֵפֹ֑ד זָהָ֗ב תְּכֵ֧לֶת וְאַרְגָּמָ֛ן וְתוֹלַ֥עַת שָׁנִ֖י וְשֵׁ֥שׁ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רָב֧וּעַ הָיָ֛ה כָּפ֖וּל עָשׂ֣וּ אֶת־הַחֹ֑שֶׁן זֶ֧רֶת אָרְכּ֛וֹ וְזֶ֥רֶת רָחְבּ֖וֹ כָּפֽוּל׃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וַיְמַלְאוּ־ב֔וֹ אַרְבָּעָ֖ה ט֣וּרֵי אָ֑בֶן ט֗וּר אֹ֤דֶם פִּטְדָה֙ וּבָרֶ֔קֶת הַטּ֖וּר הָאֶחָֽד׃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וְהַטּ֖וּר הַשֵּׁנִ֑י נֹ֥פֶךְ סַפִּ֖יר וְיָהֲלֹֽם׃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וְהַטּ֖וּר הַשְּׁלִישִׁ֑י לֶ֥שֶׁם שְׁב֖וֹ וְאַחְלָֽמָה׃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וְהַטּוּר֙ הָֽרְבִיעִ֔י תַּרְשִׁ֥ישׁ שֹׁ֖הַם וְיָשְׁפֵ֑ה מֽוּסַבֹּ֛ת מִשְׁבְּצ֥וֹת זָהָ֖ב בְּמִלֻּאֹתָֽם׃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וְ֠הָאֲבָנִים עַל־שְׁמֹ֨ת בְּנֵי־יִשְׂרָאֵ֥ל הֵ֛נָּה שְׁתֵּ֥ים עֶשְׂרֵ֖ה עַל־שְׁמֹתָ֑ם פִּתּוּחֵ֤י חֹתָם֙ אִ֣ישׁ עַל־שְׁמ֔וֹ לִשְׁנֵ֥ים עָשָׂ֖ר שָֽׁבֶט׃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וַיַּעֲשׂ֧וּ עַל־הַחֹ֛שֶׁן שַׁרְשְׁרֹ֥ת גַּבְלֻ֖ת מַעֲשֵׂ֣ה עֲבֹ֑ת זָהָ֖ב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וַֽיַּעֲשׂ֗וּ שְׁתֵּי֙ מִשְׁבְּצֹ֣ת זָהָ֔ב וּשְׁתֵּ֖י טַבְּעֹ֣ת זָהָ֑ב וַֽיִּתְּנ֗וּ אֶת־שְׁתֵּי֙ הַטַּבָּעֹ֔ת עַל־שְׁנֵ֖י קְצ֥וֹת הַחֹֽשֶׁן׃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וַֽיִּתְּנ֗וּ שְׁתֵּי֙ הָעֲבֹתֹ֣ת הַזָּהָ֔ב עַל־שְׁתֵּ֖י הַטַּבָּעֹ֑ת עַל־קְצ֖וֹת הַחֹֽשֶׁן׃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וְאֵ֨ת שְׁתֵּ֤י קְצוֹת֙ שְׁתֵּ֣י הָֽעֲבֹתֹ֔ת נָתְנ֖וּ עַל־שְׁתֵּ֣י הַֽמִּשְׁבְּצֹ֑ת וַֽיִּתְּנֻ֛ם עַל־כִּתְפֹ֥ת הָאֵפֹ֖ד אֶל־מ֥וּל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וַֽיַּעֲשׂ֗וּ שְׁתֵּי֙ טַבְּעֹ֣ת זָהָ֔ב וַיָּשִׂ֕ימוּ עַל־שְׁנֵ֖י קְצ֣וֹת הַחֹ֑שֶׁן עַל־שְׂפָת֕וֹ אֲשֶׁ֛ר אֶל־עֵ֥בֶר הָאֵפֹ֖ד 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וַֽיַּעֲשׂוּ֮ שְׁתֵּ֣י טַבְּעֹ֣ת זָהָב֒ וַֽיִּתְּנֻ֡ם עַל־שְׁתֵּי֩ כִתְפֹ֨ת הָאֵפֹ֤ד מִלְמַ֙טָּה֙ מִמּ֣וּל פָּנָ֔יו לְעֻמַּ֖ת מֶחְבַּרְתּ֑וֹ מִמַּ֕עַל לְחֵ֖שֶׁב הָאֵפֹֽד׃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וַיִּרְכְּס֣וּ אֶת־הַחֹ֡שֶׁן מִטַּבְּעֹתָיו֩ אֶל־טַבְּעֹ֨ת הָאֵפֹ֜ד בִּפְתִ֣יל תְּכֵ֗לֶת לִֽהְיֹת֙ עַל־חֵ֣שֶׁב הָאֵפֹ֔ד וְלֹֽא־יִזַּ֣ח הַחֹ֔שֶׁן מֵעַ֖ל הָאֵפֹ֑ד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וַיַּ֛עַשׂ אֶת־מְעִ֥יל הָאֵפֹ֖ד מַעֲשֵׂ֣ה אֹרֵ֑ג כְּלִ֖יל תְּכֵֽלֶת׃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וּפִֽי־הַמְּעִ֥יל בְּתוֹכ֖וֹ כְּפִ֣י תַחְרָ֑א שָׂפָ֥ה לְפִ֛יו סָבִ֖יב לֹ֥א יִקָּרֵֽעַ׃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וַֽיַּעֲשׂוּ֙ עַל־שׁוּלֵ֣י הַמְּעִ֔יל רִמּוֹנֵ֕י תְּכֵ֥לֶת וְאַרְגָּמָ֖ן וְתוֹלַ֣עַת שָׁנִ֑י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וַיַּעֲשׂ֥וּ פַעֲמֹנֵ֖י זָהָ֣ב טָה֑וֹר וַיִּתְּנ֨וּ אֶת־הַפַּֽעֲמֹנִ֜ים בְּת֣וֹךְ הָרִמֹּנִ֗ים עַל־שׁוּלֵ֤י הַמְּעִיל֙ סָבִ֔יב בְּת֖וֹךְ הָרִמֹּנִֽים׃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פַּעֲמֹ֤ן וְרִמֹּן֙ פַּעֲמֹ֣ן וְרִמֹּ֔ן עַל־שׁוּלֵ֥י הַמְּעִ֖יל סָבִ֑יב לְשָׁרֵ֕ת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וַֽיַּעֲשׂ֛וּ אֶת־הַכָּתְנֹ֥ת שֵׁ֖שׁ מַעֲשֵׂ֣ה אֹרֵ֑ג לְאַהֲרֹ֖ן וּלְבָנָֽיו׃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וְאֵת֙ הַמִּצְנֶ֣פֶת שֵׁ֔שׁ וְאֶת־פַּאֲרֵ֥י הַמִּגְבָּעֹ֖ת שֵׁ֑שׁ וְאֶת־מִכְנְסֵ֥י הַבָּ֖ד שֵׁ֥שׁ מָשְׁזָֽר׃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וְֽאֶת־הָאַבְנֵ֞ט שֵׁ֣שׁ מָשְׁזָ֗ר וּתְכֵ֧לֶת וְאַרְגָּמָ֛ן וְתוֹלַ֥עַת שָׁנִ֖י מַעֲשֵׂ֣ה רֹקֵ֑ם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וַֽיַּעֲשׂ֛וּ אֶת־צִ֥יץ נֵֽזֶר־הַקֹּ֖דֶשׁ זָהָ֣ב טָה֑וֹר וַיִּכְתְּב֣וּ עָלָ֗יו מִכְתַּב֙ פִּתּוּחֵ֣י חוֹתָ֔ם קֹ֖דֶשׁ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וַיִּתְּנ֤וּ עָלָיו֙ פְּתִ֣יל תְּכֵ֔לֶת לָתֵ֥ת עַל־הַמִּצְנֶ֖פֶת מִלְמָ֑עְלָה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וַתֵּ֕כֶל כָּל־עֲבֹדַ֕ת מִשְׁכַּ֖ן אֹ֣הֶל מוֹעֵ֑ד וַֽיַּעֲשׂוּ֙ בְּנֵ֣י יִשְׂרָאֵ֔ל כְּ֠כֹל אֲשֶׁ֨ר צִוָּ֧ה יְהוָ֛ה אֶת־מֹשֶׁ֖ה כֵּ֥ן עָשֽׂוּ׃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וַיָּבִ֤יאוּ אֶת־הַמִּשְׁכָּן֙ אֶל־מֹשֶׁ֔ה אֶת־הָאֹ֖הֶל וְאֶת־כָּל־כֵּלָ֑יו קְרָסָ֣יו קְרָשָׁ֔יו בריחו וְעַמֻּדָ֥יו וַאֲדָנָֽיו׃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וְאֶת־מִכְסֵ֞ה עוֹרֹ֤ת הָֽאֵילִם֙ הַמְאָדָּמִ֔ים וְאֶת־מִכְסֵ֖ה עֹרֹ֣ת הַתְּחָשִׁ֑ים וְאֵ֖ת פָּרֹ֥כֶת הַמָּסָֽךְ׃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אֶת־אֲרֹ֥ן הָעֵדֻ֖ת וְאֶת־בַּדָּ֑יו וְאֵ֖ת 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אֶת־הַשֻּׁלְחָן֙ אֶת־כָּל־כֵּלָ֔יו וְאֵ֖ת לֶ֥חֶם הַפָּנִֽים׃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אֶת־הַמְּנֹרָ֨ה הַטְּהֹרָ֜ה אֶת־נֵרֹתֶ֗יהָ נֵרֹ֛ת הַמַּֽעֲרָכָ֖ה וְאֶת־כָּל־כֵּלֶ֑יהָ וְאֵ֖ת שֶׁ֥מֶן הַמָּאֽוֹר׃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וְאֵת֙ מִזְבַּ֣ח הַזָּהָ֔ב וְאֵת֙ שֶׁ֣מֶן הַמִּשְׁחָ֔ה וְאֵ֖ת קְטֹ֣רֶת הַסַּמִּ֑ים וְאֵ֕ת מָסַ֖ךְ פֶּ֥תַח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אֵ֣ת ׀ מִזְבַּ֣ח הַנְּחֹ֗שֶׁת וְאֶת־מִכְבַּ֤ר הַנְּחֹ֙שֶׁת֙ אֲשֶׁר־ל֔וֹ אֶת־בַּדָּ֖יו וְאֶת־כָּל־כֵּלָ֑יו אֶת־הַכִּיֹּ֖ר וְאֶת־כַּנּֽוֹ׃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אֵת֩ קַלְעֵ֨י הֶחָצֵ֜ר אֶת־עַמֻּדֶ֣יהָ וְאֶת־אֲדָנֶ֗יהָ וְאֶת־הַמָּסָךְ֙ לְשַׁ֣עַר הֶֽחָצֵ֔ר אֶת־מֵיתָרָ֖יו וִיתֵדֹתֶ֑יהָ וְאֵ֗ת כָּל־כְּלֵ֛י עֲבֹדַ֥ת הַמִּשְׁכָּ֖ן לְאֹ֥הֶל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אֶת־בִּגְדֵ֥י הַשְּׂרָ֖ד לְשָׁרֵ֣ת בַּקֹּ֑דֶשׁ אֶת־בִּגְדֵ֤י הַקֹּ֙דֶשׁ֙ לְאַהֲרֹ֣ן הַכֹּהֵ֔ן וְאֶת־בִּגְדֵ֥י בָנָ֖יו לְכַהֵֽן׃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כְּכֹ֛ל אֲשֶׁר־צִוָּ֥ה יְהוָ֖ה אֶת־מֹשֶׁ֑ה כֵּ֤ן עָשׂוּ֙ בְּנֵ֣י יִשְׂרָאֵ֔ל אֵ֖ת כָּל־הָעֲבֹדָֽה׃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וַיַּ֨רְא מֹשֶׁ֜ה אֶת־כָּל־הַמְּלָאכָ֗ה וְהִנֵּה֙ עָשׂ֣וּ אֹתָ֔הּ כַּאֲשֶׁ֛ר צִוָּ֥ה יְהוָ֖ה כֵּ֣ן עָשׂ֑וּ וַיְבָ֥רֶךְ אֹתָ֖ם 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Exodus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בְּיוֹם־הַחֹ֥דֶשׁ הָרִאשׁ֖וֹן בְּאֶחָ֣ד לַחֹ֑דֶשׁ תָּקִ֕ים אֶת־מִשְׁכַּ֖ן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וְשַׂמְתָּ֣ שָׁ֔ם אֵ֖ת אֲר֣וֹן הָעֵד֑וּת וְסַכֹּתָ֥ עַל־הָאָרֹ֖ן אֶת־הַפָּרֹֽכֶת׃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וְהֵבֵאתָ֙ אֶת־הַשֻּׁלְחָ֔ן וְעָרַכְתָּ֖ אֶת־עֶרְכּ֑וֹ וְהֵבֵאתָ֙ אֶת־הַמְּנֹרָ֔ה וְהַעֲלֵיתָ֖ אֶת־נֵרֹתֶֽיהָ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וְנָתַתָּ֞ה אֶת־מִזְבַּ֤ח הַזָּהָב֙ לִקְטֹ֔רֶת לִפְנֵ֖י אֲר֣וֹן הָעֵדֻ֑ת וְשַׂמְתָּ֛ אֶת־מָסַ֥ךְ הַפֶּ֖תַח לַמִּשְׁכָּֽן׃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וְנָ֣תַתָּ֔ה אֵ֖ת מִזְבַּ֣ח הָעֹלָ֑ה לִפְנֵ֕י פֶּ֖תַח מִשְׁכַּ֥ן אֹֽהֶל־מוֹעֵֽד׃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וְנָֽתַתָּ֙ אֶת־הַכִּיֹּ֔ר בֵּֽין־אֹ֥הֶל מוֹעֵ֖ד וּבֵ֣ין הַמִּזְבֵּ֑חַ וְנָתַתָּ֥ שָׁ֖ם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וְשַׂמְתָּ֥ אֶת־הֶחָצֵ֖ר סָבִ֑יב וְנָ֣תַתָּ֔ אֶת־מָסַ֖ךְ שַׁ֥עַר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וְלָקַחְתָּ֙ אֶת־שֶׁ֣מֶן הַמִּשְׁחָ֔ה וּמָשַׁחְתָּ֥ אֶת־הַמִּשְׁכָּ֖ן וְאֶת־כָּל־אֲשֶׁר־בּ֑וֹ וְקִדַּשְׁתָּ֥ אֹת֛וֹ וְאֶת־כָּל־כֵּלָ֖יו וְהָ֥יָה 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וּמָשַׁחְתָּ֛ אֶת־מִזְבַּ֥ח הָעֹלָ֖ה וְאֶת־כָּל־ כֵּלָ֑יו וְקִדַּשְׁתָּ֙ אֶת־הַמִּזְבֵּ֔חַ וְהָיָ֥ה הַמִּזְבֵּ֖חַ קֹ֥דֶשׁ קָֽדָשִֽׁים׃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וּמָשַׁחְתָּ֥ אֶת־הַכִּיֹּ֖ר וְאֶת־כַּנּ֑וֹ וְקִדַּשְׁתָּ֖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וְהִקְרַבְתָּ֤ אֶֽת־אַהֲרֹן֙ וְאֶת־בָּנָ֔יו אֶל־פֶּ֖תַח אֹ֣הֶל מוֹעֵ֑ד וְרָחַצְתָּ֥ אֹתָ֖ם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וְהִלְבַּשְׁתָּ֙ אֶֽת־אַהֲרֹ֔ן אֵ֖ת בִּגְדֵ֣י הַקֹּ֑דֶשׁ וּמָשַׁחְתָּ֥ אֹת֛וֹ וְקִדַּשְׁתָּ֥ אֹת֖וֹ וְכִהֵ֥ן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וְאֶת־בָּנָ֖יו תַּקְרִ֑יב וְהִלְבַּשְׁתָּ֥ אֹתָ֖ם כֻּתֳּנֹֽת׃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וּמָשַׁחְתָּ֣ אֹתָ֗ם כַּאֲשֶׁ֤ר מָשַׁ֙חְתָּ֙ אֶת־אֲבִיהֶ֔ם וְכִהֲנ֖וּ לִ֑י וְ֠הָיְתָה לִהְיֹ֨ת לָהֶ֧ם מָשְׁחָתָ֛ם לִכְהֻנַּ֥ת עוֹלָ֖ם לְדֹרֹתָֽם׃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וַיַּ֖עַשׂ מֹשֶׁ֑ה כְּ֠כֹל אֲשֶׁ֨ר צִוָּ֧ה יְהוָ֛ה אֹת֖וֹ כֵּ֥ן עָשָֽׂה׃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וַיְהִ֞י בַּחֹ֧דֶשׁ הָרִאשׁ֛וֹן בַּשָּׁנָ֥ה הַשֵּׁנִ֖ית בְּאֶחָ֣ד לַחֹ֑דֶשׁ הוּקַ֖ם 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וַיָּ֨קֶם מֹשֶׁ֜ה אֶת־הַמִּשְׁכָּ֗ן וַיִּתֵּן֙ אֶת־אֲדָנָ֔יו וַיָּ֙שֶׂם֙ אֶת־קְרָשָׁ֔יו וַיִּתֵּ֖ן אֶת־בְּרִיחָ֑יו וַיָּ֖קֶם אֶת־עַמּוּדָֽיו׃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וַיִּפְרֹ֤שׂ אֶת־הָאֹ֙הֶל֙ עַל־הַמִּשְׁכָּ֔ן וַיָּ֜שֶׂם אֶת־מִכְסֵ֥ה הָאֹ֛הֶל עָלָ֖יו מִלְמָ֑עְלָה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וַיִּקַּ֞ח וַיִּתֵּ֤ן אֶת־הָעֵדֻת֙ אֶל־הָ֣אָרֹ֔ן וַיָּ֥שֶׂם אֶת־הַבַּדִּ֖ים עַל־הָאָרֹ֑ן וַיִּתֵּ֧ן אֶת־הַכַּפֹּ֛רֶת עַל־הָאָרֹ֖ן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וַיָּבֵ֣א אֶת־הָאָרֹן֮ אֶל־הַמִּשְׁכָּן֒ וַיָּ֗שֶׂם אֵ֚ת פָּרֹ֣כֶת הַמָּסָ֔ךְ וַיָּ֕סֶךְ עַ֖ל אֲר֣וֹן הָעֵד֑וּת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וַיִּתֵּ֤ן אֶת־הַשֻּׁלְחָן֙ בְּאֹ֣הֶל מוֹעֵ֔ד עַ֛ל יֶ֥רֶךְ הַמִּשְׁכָּ֖ן צָפֹ֑נָה מִח֖וּץ לַפָּרֹֽכֶת׃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וַיַּעֲרֹ֥ךְ עָלָ֛יו עֵ֥רֶךְ לֶ֖חֶם לִפְנֵ֣י יְהוָ֑ה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וַיָּ֤שֶׂם אֶת־הַמְּנֹרָה֙ בְּאֹ֣הֶל מוֹעֵ֔ד נֹ֖כַח הַשֻּׁלְחָ֑ן עַ֛ל יֶ֥רֶךְ הַמִּשְׁכָּ֖ן נֶֽגְבָּה׃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וַיַּ֥עַל הַנֵּרֹ֖ת לִפְנֵ֣י יְהוָ֑ה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וַיָּ֛שֶׂם אֶת־מִזְבַּ֥ח הַזָּהָ֖ב בְּאֹ֣הֶל מוֹעֵ֑ד לִפְנֵ֖י הַפָּרֹֽכֶת׃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וַיַּקְטֵ֥ר עָלָ֖יו קְטֹ֣רֶת סַמִּ֑ים כַּאֲשֶׁ֛ר צִוָּ֥ה יְהוָ֖ה אֶת־מֹשֶֽׁה׃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וַיָּ֛שֶׂם אֶת־מָסַ֥ךְ הַפֶּ֖תַח לַמִּשְׁכָּֽן׃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וְאֵת֙ מִזְבַּ֣ח הָעֹלָ֔ה שָׂ֕ם פֶּ֖תַח מִשְׁכַּ֣ן אֹֽהֶל־מוֹעֵ֑ד וַיַּ֣עַל עָלָ֗יו אֶת־הָעֹלָה֙ וְאֶת־הַמִּנְחָ֔ה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וַיָּ֙שֶׂם֙ אֶת־הַכִּיֹּ֔ר בֵּֽין־אֹ֥הֶל מוֹעֵ֖ד וּבֵ֣ין הַמִּזְבֵּ֑חַ וַיִּתֵּ֥ן שָׁ֛מָּה מַ֖יִם לְרָחְצָֽה׃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וְרָחֲצ֣וּ מִמֶּ֔נּוּ מֹשֶׁ֖ה וְאַהֲרֹ֣ן וּבָנָ֑יו אֶת־יְדֵיהֶ֖ם וְאֶת־רַגְלֵיהֶֽם׃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בְּבֹאָ֞ם אֶל־אֹ֣הֶל מוֹעֵ֗ד וּבְקָרְבָתָ֛ם אֶל־הַמִּזְבֵּ֖חַ יִרְחָ֑צוּ כַּאֲשֶׁ֛ר צִוָּ֥ה יְהוָ֖ה אֶת־מֹשֶֽׁה׃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וַיָּ֣קֶם אֶת־הֶחָצֵ֗ר סָבִיב֙ לַמִּשְׁכָּ֣ן וְלַמִּזְבֵּ֔חַ וַיִּתֵּ֕ן אֶת־מָסַ֖ךְ שַׁ֣עַר הֶחָצֵ֑ר וַיְכַ֥ל מֹשֶׁ֖ה אֶת־הַמְּלָאכָֽה׃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וַיְכַ֥ס הֶעָנָ֖ן אֶת־אֹ֣הֶל מוֹעֵ֑ד וּכְב֣וֹד יְהוָ֔ה מָלֵ֖א אֶת־הַמִּשְׁכָּֽן׃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וְלֹא־יָכֹ֣ל מֹשֶׁ֗ה לָבוֹא֙ אֶל־אֹ֣הֶל מוֹעֵ֔ד כִּֽי־שָׁכַ֥ן עָלָ֖יו הֶעָנָ֑ן וּכְב֣וֹד יְהוָ֔ה מָלֵ֖א אֶת־הַמִּשְׁכָּֽן׃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וּבְהֵעָל֤וֹת הֶֽעָנָן֙ מֵעַ֣ל הַמִּשְׁכָּ֔ן יִסְע֖וּ בְּנֵ֣י יִשְׂרָאֵ֑ל בְּכֹ֖ל מַסְעֵיהֶֽם׃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וְאִם־לֹ֥א יֵעָלֶ֖ה הֶעָנָ֑ן וְלֹ֣א יִסְע֔וּ עַד־י֖וֹם הֵעָלֹתֽוֹ׃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כִּי֩ עֲנַ֨ן יְהוָ֤ה עַֽל־הַמִּשְׁכָּן֙ יוֹמָ֔ם וְאֵ֕שׁ תִּהְיֶ֥ה לַ֖יְלָה בּ֑וֹ לְעֵינֵ֥י כָל־בֵּֽית ־יִשְׂרָאֵ֖ל בְּכָל־מַסְעֵיהֶֽם 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