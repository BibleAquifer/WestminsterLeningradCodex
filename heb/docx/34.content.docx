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Nahum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מַשָּׂ֖א נִֽינְוֵ֑ה סֵ֧פֶר חֲז֛וֹן נַח֖וּם הָאֶלְקֹשִֽׁי׃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אֵ֣ל קַנּ֤וֹא וְנֹקֵם֙ יְהוָ֔ה נֹקֵ֥ם יְהוָ֖ה וּבַ֣עַל חֵמָ֑ה נֹקֵ֤ם יְהוָה֙ לְצָרָ֔יו וְנוֹטֵ֥ר ה֖וּא לְאֹיְבָֽיו׃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יְהֹוָ֗ה אֶ֤רֶךְ אַפַּ֙יִם֙ וגדול ־כֹּ֔חַ וְנַקֵּ֖ה לֹ֣א יְנַקֶּ֑ה יְהוָ֗ה בְּסוּפָ֤ה וּבִשְׂעָרָה֙ דַּרְכּ֔וֹ וְעָנָ֖ן אֲבַ֥ק 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גּוֹעֵ֤ר בַּיָּם֙ וַֽיַּבְּשֵׁ֔הוּ וְכָל־הַנְּהָר֖וֹת הֶֽחֱרִ֑יב אֻמְלַ֤ל בָּשָׁן֙ וְכַרְמֶ֔ל וּפֶ֥רַח לְבָנ֖וֹן אֻמְלָֽל׃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הָרִים֙ רָעֲשׁ֣וּ מִמֶּ֔נּוּ וְהַגְּבָע֖וֹת הִתְמֹגָ֑גוּ וַתִּשָּׂ֤א הָאָ֙רֶץ֙ מִפָּנָ֔יו וְתֵבֵ֖ל וְכָל־יֹ֥שְׁבֵי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לִפְנֵ֤י זַעְמוֹ֙ מִ֣י יַֽעֲמ֔וֹד וּמִ֥י יָק֖וּם בַּחֲר֣וֹן אַפּ֑וֹ חֲמָתוֹ֙ נִתְּכָ֣ה כָאֵ֔שׁ וְהַצֻּרִ֖ים נִתְּצ֥וּ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ט֣וֹב יְהוָ֔ה לְמָע֖וֹז בְּי֣וֹם צָרָ֑ה וְיֹדֵ֖עַ חֹ֥סֵי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וּבְשֶׁ֣טֶף עֹבֵ֔ר כָּלָ֖ה יַעֲשֶׂ֣ה מְקוֹמָ֑הּ וְאֹיְבָ֖יו יְרַדֶּף־חֹֽשֶׁךְ׃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מַה־תְּחַשְּׁבוּן֙ אֶל־יְהוָ֔ה כָּלָ֖ה ה֣וּא עֹשֶׂ֑ה לֹֽא־תָק֥וּם פַּעֲמַ֖יִם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כִּ֚י עַד־סִירִ֣ים סְבֻכִ֔ים וּכְסָבְאָ֖ם סְבוּאִ֑ים אֻ֨כְּל֔וּ כְּקַ֥שׁ יָבֵ֖שׁ מָלֵֽא׃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מִמֵּ֣ךְ יָצָ֔א חֹשֵׁ֥ב עַל־יְהוָ֖ה רָעָ֑ה יֹעֵ֖ץ בְּלִיָּֽעַל׃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כֹּ֣ה ׀ אָמַ֣ר יְהוָ֗ה אִם־שְׁלֵמִים֙ וְכֵ֣ן רַבִּ֔ים וְכֵ֥ן נָגֹ֖זּוּ וְעָבָ֑ר וְעִ֨נִּתִ֔ךְ לֹ֥א אֲעַנֵּ֖ךְ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וְעַתָּ֕ה אֶשְׁבֹּ֥ר מֹטֵ֖הוּ מֵֽעָלָ֑יִךְ וּמוֹסְרֹתַ֖יִךְ אֲנַתֵּֽק׃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וְצִוָּ֤ה עָלֶ֙יךָ֙ יְהוָ֔ה לֹֽא־יִזָּרַ֥ע מִשִּׁמְךָ֖ ע֑וֹד מִבֵּ֨ית אֱלֹהֶ֜יךָ אַכְרִ֨ית פֶּ֧סֶל וּמַסֵּכָ֛ה אָשִׂ֥ים קִבְרֶ֖ךָ כִּ֥י קַלּֽוֹתָ׃ פ</w:t>
      </w:r>
    </w:p>
    <w:p>
      <w:pPr>
        <w:pStyle w:val="Heading2"/>
        <w:bidi/>
      </w:pPr>
      <w:r>
        <w:rPr>
          <w:rtl/>
          <w:cs/>
          <w:lang w:val="he_IL" w:bidi="he_IL"/>
        </w:rPr>
        <w:t>Nahum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הִנֵּ֨ה עַל־הֶהָרִ֜ים רַגְלֵ֤י מְבַשֵּׂר֙ מַשְׁמִ֣יעַ שָׁל֔וֹם חָגִּ֧י יְהוּדָ֛ה חַגַּ֖יִךְ שַׁלְּמִ֣י נְדָרָ֑יִךְ כִּי֩ לֹ֨א יוֹסִ֥יף ע֛וֹד לעבור ־ בָּ֥ךְ בְּלִיַּ֖עַל כֻּלֹּ֥ה נִכְרָֽת׃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עָלָ֥ה מֵפִ֛יץ עַל־פָּנַ֖יִךְ נָצ֣וֹר מְצֻרָ֑ה צַפֵּה־דֶ֙רֶךְ֙ חַזֵּ֣ק מָתְנַ֔יִם אַמֵּ֥ץ כֹּ֖חַ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שָׁ֤ב יְהוָה֙ אֶת־גְּא֣וֹן יַעֲקֹ֔ב כִּגְא֖וֹן יִשְׂרָאֵ֑ל כִּ֤י בְקָקוּם֙ בֹּֽקְקִ֔ים וּזְמֹרֵיהֶ֖ם שִׁחֵֽתוּ׃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מָגֵ֨ן גִּבֹּרֵ֜יהוּ מְאָדָּ֗ם אַנְשֵׁי־חַ֙יִל֙ מְתֻלָּעִ֔ים בְּאֵשׁ־פְּלָד֥וֹת הָרֶ֖כֶב בְּי֣וֹם הֲכִינ֑וֹ וְהַבְּרֹשִׁ֖ים הָרְעָֽלוּ׃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בַּֽחוּצוֹת֙ יִתְהוֹלְל֣וּ הָרֶ֔כֶב יִֽשְׁתַּקְשְׁק֖וּן בָּרְחֹב֑וֹת מַרְאֵיהֶן֙ כַּלַּפִּידִ֔ם כַּבְּרָקִ֖ים יְרוֹצֵֽצוּ׃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יִזְכֹּר֙ אַדִּירָ֔יו יִכָּשְׁל֖וּ בהלכותם יְמַֽהֲרוּ֙ חֽוֹמָתָ֔הּ וְהֻכַ֖ן הַסֹּכֵֽךְ׃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שַׁעֲרֵ֥י הַנְּהָר֖וֹת נִפְתָּ֑חוּ וְהַֽהֵיכָ֖ל נָמֽוֹג׃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וְהֻצַּ֖ב גֻּלְּתָ֣ה הֹֽעֲלָ֑תָה וְאַמְהֹתֶ֗יהָ מְנַֽהֲגוֹת֙ כְּק֣וֹל יוֹנִ֔ים מְתֹפְפֹ֖ת עַל־לִבְבֵהֶֽן׃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וְנִינְוֵ֥ה כִבְרֵֽכַת־מַ֖יִם מִ֣ימֵי הִ֑יא וְהֵ֣מָּה נָסִ֔ים עִמְד֥וּ עֲמֹ֖דוּ וְאֵ֥ין מַפְנֶֽה׃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בֹּ֥זּוּ כֶ֖סֶף בֹּ֣זּוּ זָהָ֑ב וְאֵ֥ין קֵ֙צֶה֙ לַתְּכוּנָ֔ה כָּבֹ֕ד מִכֹּ֖ל כְּלִ֥י חֶמְדָּֽה׃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בּוּקָ֥ה וּמְבוּקָ֖ה וּמְבֻלָּקָ֑ה וְלֵ֨ב נָמֵ֜ס וּפִ֣ק בִּרְכַּ֗יִם וְחַלְחָלָה֙ בְּכָל־מָתְנַ֔יִם וּפְנֵ֥י כֻלָּ֖ם קִבְּצ֥וּ פָארֽוּר׃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אַיֵּה֙ מְע֣וֹן אֲרָי֔וֹת וּמִרְעֶ֥ה ה֖וּא לַכְּפִרִ֑ים אֲשֶׁ֣ר הָלַךְ֩ אַרְיֵ֨ה לָבִ֥יא שָׁ֛ם גּ֥וּר אַרְיֵ֖ה וְאֵ֥ין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אַרְיֵ֤ה טֹרֵף֙ בְּדֵ֣י גֹֽרוֹתָ֔יו וּמְחַנֵּ֖ק לְלִבְאֹתָ֑יו וַיְמַלֵּא־טֶ֣רֶף חֹרָ֔יו וּמְעֹֽנֹתָ֖יו טְרֵפָֽה׃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הִנְנִ֣י אֵלַ֗יִךְ נְאֻם֙ יְהוָ֣ה צְבָא֔וֹת וְהִבְעַרְתִּ֤י בֶֽעָשָׁן֙ רִכְבָּ֔הּ וּכְפִירַ֖יִךְ תֹּ֣אכַל חָ֑רֶב וְהִכְרַתִּ֤י מֵאֶ֙רֶץ֙ טַרְפֵּ֔ךְ וְלֹֽא־יִשָּׁמַ֥ע ע֖וֹד ק֥וֹל מַלְאָכֵֽכֵה׃ ס</w:t>
      </w:r>
    </w:p>
    <w:p>
      <w:pPr>
        <w:pStyle w:val="Heading2"/>
        <w:bidi/>
      </w:pPr>
      <w:r>
        <w:rPr>
          <w:rtl/>
          <w:cs/>
          <w:lang w:val="he_IL" w:bidi="he_IL"/>
        </w:rPr>
        <w:t>Nahum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ה֖וֹי עִ֣יר דָּמִ֑ים כֻּלָּ֗הּ כַּ֤חַשׁ פֶּ֙רֶק֙ מְלֵאָ֔ה לֹ֥א יָמִ֖ישׁ טָֽרֶף׃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ק֣וֹל שׁ֔וֹט וְק֖וֹל רַ֣עַשׁ אוֹפָ֑ן וְס֣וּס דֹּהֵ֔ר וּמֶרְכָּבָ֖ה מְרַקֵּדָֽה׃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פָּרָ֣שׁ מַעֲלֶ֗ה וְלַ֤הַב חֶ֙רֶב֙ וּבְרַ֣ק חֲנִ֔ית וְרֹ֥ב חָלָ֖ל וְכֹ֣בֶד פָּ֑גֶר וְאֵ֥ין קֵ֙צֶה֙ לַגְּוִיָּ֔ה יכשלו בִּגְוִיָּתָֽם׃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מֵרֹב֙ זְנוּנֵ֣י זוֹנָ֔ה ט֥וֹבַת חֵ֖ן בַּעֲלַ֣ת כְּשָׁפִ֑ים הַמֹּכֶ֤רֶת גּוֹיִם֙ בִּזְנוּנֶ֔יהָ וּמִשְׁפָּח֖וֹת בִּכְשָׁפֶֽיהָ׃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הִנְנִ֣י אֵלַ֗יִךְ נְאֻם֙ יְהוָ֣ה צְבָא֔וֹת וְגִלֵּיתִ֥י שׁוּלַ֖יִךְ עַל־פָּנָ֑יִךְ וְהַרְאֵיתִ֤י גוֹיִם֙ מַעְרֵ֔ךְ וּמַמְלָכ֖וֹת קְלוֹנֵֽךְ׃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וְהִשְׁלַכְתִּ֥י עָלַ֛יִךְ שִׁקֻּצִ֖ים וְנִבַּלְתִּ֑יךְ וְשַׂמְתִּ֖יךְ כְּרֹֽאִי׃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וְהָיָ֤ה כָל־רֹאַ֙יִךְ֙ יִדּ֣וֹד מִמֵּ֔ךְ וְאָמַר֙ שָׁדְּדָ֣ה נִֽינְוֵ֔ה מִ֖י יָנ֣וּד לָ֑הּ מֵאַ֛יִן אֲבַקֵּ֥שׁ מְנַחֲמִ֖ים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הֲתֵֽיטְבִי֙ מִנֹּ֣א אָמ֔וֹן הַיֹּֽשְׁבָה֙ בַּיְאֹרִ֔ים מַ֖יִם סָבִ֣יב לָ֑הּ אֲשֶׁר־חֵ֣יל יָ֔ם מִיָּ֖ם חוֹמָתָֽהּ׃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כּ֥וּשׁ עָצְמָ֛ה וּמִצְרַ֖יִם וְאֵ֣ין קֵ֑צֶה פּ֣וּט וְלוּבִ֔ים הָי֖וּ בְּעֶזְרָתֵֽךְ׃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גַּם־הִ֗יא לַגֹּלָה֙ הָלְכָ֣ה בַשֶּׁ֔בִי גַּ֧ם עֹלָלֶ֛יהָ יְרֻטְּשׁ֖וּ בְּרֹ֣אשׁ כָּל־חוּצ֑וֹת וְעַל־נִכְבַּדֶּ֙יהָ֙ יַדּ֣וּ גוֹרָ֔ל וְכָל־גְּדוֹלֶ֖יהָ רֻתְּק֥וּ בַזִּקִּֽים׃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גַּם־אַ֣תְּ תִּשְׁכְּרִ֔י תְּהִ֖י נַֽעֲלָמָ֑ה גַּם־אַ֛תְּ תְּבַקְשִׁ֥י מָע֖וֹז מֵאוֹיֵֽב׃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כָּ֨ל־מִבְצָרַ֔יִךְ תְּאֵנִ֖ים עִם־בִּכּוּרִ֑ים אִם־יִנּ֕וֹעוּ וְנָפְל֖וּ עַל־פִּ֥י אוֹכֵֽל׃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הִנֵּ֨ה עַמֵּ֤ךְ נָשִׁים֙ בְּקִרְבֵּ֔ךְ לְאֹ֣יְבַ֔יִךְ פָּת֥וֹחַ נִפְתְּח֖וּ שַׁעֲרֵ֣י אַרְצֵ֑ךְ אָכְלָ֥ה אֵ֖שׁ בְּרִיחָֽיִך׃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מֵ֤י מָצוֹר֙ שַֽׁאֲבִי־לָ֔ךְ חַזְּקִ֖י מִבְצָרָ֑יִךְ בֹּ֧אִי בַטִּ֛יט וְרִמְסִ֥י בַחֹ֖מֶר הַחֲזִ֥יקִי מַלְבֵּֽן׃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שָׁ֚ם תֹּאכְלֵ֣ךְ אֵ֔שׁ תַּכְרִיתֵ֣ךְ חֶ֔רֶב תֹּאכְלֵ֖ךְ כַּיָּ֑לֶק הִתְכַּבֵּ֣ד כַּיֶּ֔לֶק הִֽתְכַּבְּדִ֖י כָּאַרְבֶּֽה׃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הִרְבֵּית֙ רֹֽכְלַ֔יִךְ מִכּוֹכְבֵ֖י הַשָּׁמָ֑יִם יֶ֥לֶק פָּשַׁ֖ט וַיָּעֹֽף׃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מִנְּזָרַ֙יִךְ֙ כָּֽאַרְבֶּ֔ה וְטַפְסְרַ֖יִךְ כְּג֣וֹב גֹּבָ֑י הַֽחוֹנִ֤ים בַּגְּדֵרוֹת֙ בְּי֣וֹם קָרָ֔ה שֶׁ֤מֶשׁ זָֽרְחָה֙ וְנוֹדַ֔ד וְלֹֽא־נוֹדַ֥ע מְקוֹמ֖וֹ אַיָּֽם׃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נָמ֤וּ רֹעֶ֙יךָ֙ מֶ֣לֶךְ אַשּׁ֔וּר יִשְׁכְּנ֖וּ אַדִּירֶ֑יךָ נָפֹ֧שׁוּ עַמְּךָ֛ עַל־הֶהָרִ֖ים וְאֵ֥ין מְקַבֵּֽץ׃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אֵין־כֵּהָ֣ה לְשִׁבְרֶ֔ךָ נַחְלָ֖ה מַכָּתֶ֑ךָ כֹּ֣ל ׀ שֹׁמְעֵ֣י שִׁמְעֲךָ֗ תָּ֤קְעוּ כַף֙ עָלֶ֔יךָ כִּ֗י עַל־מִ֛י לֹֽא־עָבְרָ֥ה רָעָתְךָ֖ תָּמִֽיד׃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