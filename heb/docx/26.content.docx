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Ezekiel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׀ בִּשְׁלֹשִׁ֣ים שָׁנָ֗ה בָּֽרְבִיעִי֙ בַּחֲמִשָּׁ֣ה לַחֹ֔דֶשׁ וַאֲנִ֥י בְתֽוֹךְ־הַגּוֹלָ֖ה עַל־נְהַר־כְּבָ֑ר נִפְתְּחוּ֙ הַשָּׁמַ֔יִם וָאֶרְאֶ֖ה מַרְא֥וֹת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בַּחֲמִשָּׁ֖ה לַחֹ֑דֶשׁ הִ֚יא הַשָּׁנָ֣ה הַחֲמִישִׁ֔ית לְגָל֖וּת הַמֶּ֥לֶךְ יוֹיָכִֽין׃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הָיֹ֣ה הָיָ֣ה דְבַר־יְ֠הוָה אֶל־יְחֶזְקֵ֨אל בֶּן־בּוּזִ֧י הַכֹּהֵ֛ן בְּאֶ֥רֶץ כַּשְׂדִּ֖ים עַל־נְהַר־כְּבָ֑ר וַתְּהִ֥י עָלָ֛יו שָׁ֖ם יַד־יְהוָֽה׃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וָאֵ֡רֶא וְהִנֵּה֩ ר֨וּחַ סְעָרָ֜ה בָּאָ֣ה מִן־הַצָּפ֗וֹן עָנָ֤ן גָּדוֹל֙ וְאֵ֣שׁ מִתְלַקַּ֔חַת וְנֹ֥גַֽהּ ל֖וֹ סָבִ֑יב וּמִ֨תּוֹכָ֔הּ כְּעֵ֥ין הַחַשְׁמַ֖ל מִתּ֥וֹךְ הָאֵֽשׁ׃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וּמִ֨תּוֹכָ֔הּ דְּמ֖וּת אַרְבַּ֣ע חַיּ֑וֹת וְזֶה֙ מַרְאֵֽיהֶ֔ן דְּמ֥וּת אָדָ֖ם לָהֵֽנָּה׃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וְאַרְבָּעָ֥ה פָנִ֖ים לְאֶחָ֑ת וְאַרְבַּ֥ע כְּנָפַ֖יִם לְאַחַ֥ת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וְרַגְלֵיהֶ֖ם רֶ֣גֶל יְשָׁרָ֑ה וְכַ֣ף רַגְלֵיהֶ֗ם כְּכַף֙ רֶ֣גֶל עֵ֔גֶל וְנֹ֣צְצִ֔ים כְּעֵ֖ין נְחֹ֥שֶׁת קָלָֽל׃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וידו אָדָ֗ם מִתַּ֙חַת֙ כַּנְפֵיהֶ֔ם עַ֖ל אַרְבַּ֣עַת רִבְעֵיהֶ֑ם וּפְנֵיהֶ֥ם וְכַנְפֵיהֶ֖ם לְאַרְבַּעְתָּֽם׃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חֹֽבְרֹ֛ת אִשָּׁ֥ה אֶל־אֲחוֹתָ֖הּ כַּנְפֵיהֶ֑ם לֹא־יִסַּ֣בּוּ בְלֶכְתָּ֔ן אִ֛ישׁ אֶל־עֵ֥בֶר פָּנָ֖יו יֵלֵֽכוּ׃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וּדְמ֣וּת פְּנֵיהֶם֮ פְּנֵ֣י אָדָם֒ וּפְנֵ֨י אַרְיֵ֤ה אֶל־הַיָּמִין֙ לְאַרְבַּעְתָּ֔ם וּפְנֵי־שׁ֥וֹר מֵֽהַשְּׂמֹ֖אול לְאַרְבַּעְתָּ֑ן וּפְנֵי־נֶ֖שֶׁר לְאַרְבַּעְתָּֽן׃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וּפְנֵיהֶ֕ם וְכַנְפֵיהֶ֥ם פְּרֻד֖וֹת מִלְמָ֑עְלָה לְאִ֗ישׁ שְׁ֚תַּיִם חֹבְר֣וֹת אִ֔ישׁ וּשְׁתַּ֣יִם מְכַסּ֔וֹת אֵ֖ת גְּוִיֹתֵיהֶֽנָה׃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וְאִ֛ישׁ אֶל־עֵ֥בֶר פָּנָ֖יו יֵלֵ֑כוּ אֶ֣ל אֲשֶׁר֩ יִֽהְיֶה־שָׁ֨מָּה הָר֤וּחַ לָלֶ֙כֶת֙ יֵלֵ֔כוּ לֹ֥א יִסַּ֖בּוּ בְּלֶכְתָּֽן׃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וּדְמ֨וּת הַחַיּ֜וֹת מַרְאֵיהֶ֣ם כְּגַחֲלֵי־אֵ֗שׁ בֹּֽעֲרוֹת֙ כְּמַרְאֵ֣ה הַלַּפִּדִ֔ים הִ֕יא מִתְהַלֶּ֖כֶת בֵּ֣ין הַחַיּ֑וֹת וְנֹ֣גַהּ לָאֵ֔שׁ וּמִן־הָאֵ֖שׁ יוֹצֵ֥א בָרָֽק׃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וְהַחַיּ֖וֹת רָצ֣וֹא וָשׁ֑וֹב כְּמַרְאֵ֖ה הַבָּזָֽק׃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וָאֵ֖רֶא הַחַיּ֑וֹת וְהִנֵּה֩ אוֹפַ֨ן אֶחָ֥ד בָּאָ֛רֶץ אֵ֥צֶל הַחַיּ֖וֹת לְאַרְבַּ֥עַת פָּנָֽיו׃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מַרְאֵ֨ה הָאוֹפַנִּ֤ים וּמַעֲשֵׂיהֶם֙ כְּעֵ֣ין תַּרְשִׁ֔ישׁ וּדְמ֥וּת אֶחָ֖ד לְאַרְבַּעְתָּ֑ן וּמַרְאֵיהֶם֙ וּמַ֣עֲשֵׂיהֶ֔ם כַּאֲשֶׁ֛ר יִהְיֶ֥ה הָאוֹפַ֖ן בְּת֥וֹךְ הָאוֹפָֽן׃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עַל־אַרְבַּ֥עַת רִבְעֵיהֶ֖ן בְּלֶכְתָּ֣ם יֵלֵ֑כוּ לֹ֥א יִסַּ֖בּוּ בְּלֶכְתָּֽן׃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וְגַ֨בֵּיהֶ֔ן וְגֹ֥בַהּ לָהֶ֖ם וְיִרְאָ֣ה לָהֶ֑ם וְגַבֹּתָ֗ם מְלֵאֹ֥ת עֵינַ֛יִם סָבִ֖יב לְאַרְבַּעְתָּֽן׃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וּבְלֶ֙כֶת֙ הַֽחַיּ֔וֹת יֵלְכ֥וּ הָאוֹפַנִּ֖ים אֶצְלָ֑ם וּבְהִנָּשֵׂ֤א הַֽחַיּוֹת֙ מֵעַ֣ל הָאָ֔רֶץ יִנָּשְׂא֖וּ הָאוֹפַנִּֽים׃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עַ֣ל אֲשֶׁר֩ יִֽהְיֶה־שָּׁ֨ם הָר֤וּחַ לָלֶ֙כֶת֙ יֵלֵ֔כוּ שָׁ֥מָּה הָר֖וּחַ לָלֶ֑כֶת וְהָאוֹפַנִּ֗ים יִנָּשְׂאוּ֙ לְעֻמָּתָ֔ם כִּ֛י ר֥וּחַ הַחַיָּ֖ה בָּאוֹפַנִּֽים׃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בְּלֶכְתָּ֣ם יֵלֵ֔כוּ וּבְעָמְדָ֖ם יַֽעֲמֹ֑דוּ וּֽבְהִנָּשְׂאָ֞ם מֵעַ֣ל הָאָ֗רֶץ יִנָּשְׂא֤וּ הָאֽוֹפַנִּים֙ לְעֻמָּתָ֔ם כִּ֛י ר֥וּחַ הַחַיָּ֖ה בָּאוֹפַנִּֽים׃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וּדְמ֞וּת עַל־רָאשֵׁ֤י הַחַיָּה֙ רָקִ֔יעַ כְּעֵ֖ין הַקֶּ֣רַח הַנּוֹרָ֑א נָט֥וּי עַל־רָאשֵׁיהֶ֖ם מִלְמָֽעְלָה׃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וְתַ֙חַת֙ הָרָקִ֔יעַ כַּנְפֵיהֶ֣ם יְשָׁר֔וֹת אִשָּׁ֖ה אֶל־אֲחוֹתָ֑הּ לְאִ֗ישׁ שְׁתַּ֤יִם מְכַסּוֹת֙ לָהֵ֔נָּה וּלְאִ֗ישׁ שְׁתַּ֤יִם מְכַסּוֹת֙ לָהֵ֔נָּה אֵ֖ת גְּוִיֹּתֵיהֶֽם׃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וָאֶשְׁמַ֣ע אֶת־ק֣וֹל כַּנְפֵיהֶ֡ם כְּקוֹל֩ מַ֨יִם רַבִּ֤ים כְּקוֹל־שַׁדַּי֙ בְּלֶכְתָּ֔ם ק֥וֹל הֲמֻלָּ֖ה כְּק֣וֹל מַחֲנֶ֑ה בְּעָמְדָ֖ם תְּרַפֶּ֥ינָה כַנְפֵיהֶֽן׃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וַיְהִי־ק֕וֹל מֵעַ֕ל לָרָקִ֖יעַ אֲשֶׁ֣ר עַל־רֹאשָׁ֑ם בְּעָמְדָ֖ם תְּרַפֶּ֥ינָה כַנְפֵיהֶֽן׃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וּמִמַּ֗עַל לָרָקִ֙יעַ֙ אֲשֶׁ֣ר עַל־רֹאשָׁ֔ם כְּמַרְאֵ֥ה אֶֽבֶן־סַפִּ֖יר דְּמ֣וּת כִּסֵּ֑א וְעַל֙ דְּמ֣וּת הַכִּסֵּ֔א דְּמ֞וּת כְּמַרְאֵ֥ה אָדָ֛ם עָלָ֖יו מִלְמָֽעְלָה׃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וָאֵ֣רֶא ׀ כְּעֵ֣ין חַשְׁמַ֗ל כְּמַרְאֵה־אֵ֤שׁ בֵּֽית־לָהּ֙ סָבִ֔יב מִמַּרְאֵ֥ה מָתְנָ֖יו וּלְמָ֑עְלָה וּמִמַּרְאֵ֤ה מָתְנָיו֙ וּלְמַ֔טָּה רָאִ֙יתִי֙ כְּמַרְאֵה־אֵ֔שׁ וְנֹ֥גַֽהּ ל֖וֹ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כְּמַרְאֵ֣ה הַקֶּ֡שֶׁת אֲשֶׁר֩ יִֽהְיֶ֨ה בֶעָנָ֜ן בְּי֣וֹם הַגֶּ֗שֶׁם כֵּ֣ן מַרְאֵ֤ה הַנֹּ֙גַהּ֙ סָבִ֔יב ה֕וּא מַרְאֵ֖ה דְּמ֣וּת כְּבוֹד־יְהוָ֑ה וָֽאֶרְאֶה֙ וָאֶפֹּ֣ל עַל־פָּנַ֔י וָאֶשְׁמַ֖ע ק֥וֹל מְדַבֵּֽר׃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וַיֹּ֖אמֶר אֵלָ֑י בֶּן־אָדָם֙ עֲמֹ֣ד עַל־רַגְלֶ֔יךָ וַאֲדַבֵּ֖ר אֹתָֽךְ׃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וַתָּ֧בֹא בִ֣י ר֗וּחַ כַּֽאֲשֶׁר֙ דִּבֶּ֣ר אֵלַ֔י וַתַּעֲמִדֵ֖נִי עַל־רַגְלָ֑י וָאֶשְׁמַ֕ע אֵ֖ת מִדַּבֵּ֥ר אֵלָֽי׃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אֵלַ֗י בֶּן־אָדָם֙ שׁוֹלֵ֨חַ אֲנִ֤י אֽוֹתְךָ֙ אֶל־בְּנֵ֣י יִשְׂרָאֵ֔ל אֶל־גּוֹיִ֥ם הַמּוֹרְדִ֖ים אֲשֶׁ֣ר מָרְדוּ־בִ֑י הֵ֤מָּה וַאֲבוֹתָם֙ פָּ֣שְׁעוּ בִ֔י עַד־עֶ֖צֶם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וְהַבָּנִ֗ים קְשֵׁ֤י פָנִים֙ וְחִזְקֵי־לֵ֔ב אֲנִ֛י שׁוֹלֵ֥חַ אוֹתְךָ֖ אֲלֵיהֶ֑ם וְאָמַרְתָּ֣ אֲלֵיהֶ֔ם כֹּ֥ה אָמַ֖ר אֲדֹנָ֥י יְהֹוִֽה׃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וְהֵ֙מָּה֙ אִם־יִשְׁמְע֣וּ וְאִם־יֶחְדָּ֔לוּ כִּ֛י בֵּ֥ית מְרִ֖י הֵ֑מָּה וְיָ֣דְע֔וּ כִּ֥י נָבִ֖יא הָיָ֥ה בְתוֹכָֽם׃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וְאַתָּ֣ה בֶן־אָ֠דָם אַל־תִּירָ֨א מֵהֶ֜ם וּמִדִּבְרֵיהֶ֣ם אַל־תִּירָ֗א כִּ֣י סָרָבִ֤ים וְסַלּוֹנִים֙ אוֹתָ֔ךְ וְאֶל־עַקְרַבִּ֖ים אַתָּ֣ה יוֹשֵׁ֑ב מִדִּבְרֵיהֶ֤ם אַל־תִּירָא֙ וּמִפְּנֵיהֶ֣ם אַל־תֵּחָ֔ת כִּ֛י בֵּ֥ית מְרִ֖י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וְדִבַּרְתָּ֤ אֶת־דְּבָרַי֙ אֲלֵיהֶ֔ם אִֽם־יִשְׁמְע֖וּ וְאִם־יֶחְדָּ֑לוּ כִּ֥י מְרִ֖י הֵֽמָּה׃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וְאַתָּ֣ה בֶן־אָדָ֗ם שְׁמַע֙ אֵ֤ת אֲשֶׁר־אֲנִי֙ מְדַבֵּ֣ר אֵלֶ֔יךָ אַל־תְּהִי־מֶ֖רִי כְּבֵ֣ית הַמֶּ֑רִי פְּצֵ֣ה פִ֔יךָ וֶאֱכֹ֕ל אֵ֥ת אֲשֶׁר־אֲנִ֖י נֹתֵ֥ן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וָאֶרְאֶ֕ה וְהִנֵּה־יָ֖ד שְׁלוּחָ֣ה אֵלָ֑י וְהִנֵּה־ב֖וֹ מְגִלַּת־סֵֽפֶר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וַיִּפְרֹ֤שׂ אוֹתָהּ֙ לְפָנַ֔י וְהִ֥יא כְתוּבָ֖ה פָּנִ֣ים וְאָח֑וֹר וְכָת֣וּב אֵלֶ֔יהָ קִנִ֥ים וָהֶ֖גֶה וָהִֽי׃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וַיֹּ֣אמֶר אֵלַ֔י בֶּן־אָדָ֕ם אֵ֥ת אֲשֶׁר־תִּמְצָ֖א אֱכ֑וֹל אֱכוֹל֙ אֶת־הַמְּגִלָּ֣ה הַזֹּ֔את וְלֵ֥ךְ דַּבֵּ֖ר אֶל־בֵּ֥ית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וָאֶפְתַּ֖ח אֶת־פִּ֑י וַיַּ֣אֲכִלֵ֔נִי אֵ֖ת הַמְּגִלָּ֥ה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אֵלַ֗י בֶּן־אָדָם֙ בִּטְנְךָ֤ תַֽאֲכֵל֙ וּמֵעֶ֣יךָ תְמַלֵּ֔א אֵ֚ת הַמְּגִלָּ֣ה הַזֹּ֔את אֲשֶׁ֥ר אֲנִ֖י נֹתֵ֣ן אֵלֶ֑יךָ וָאֹ֣כְלָ֔ה וַתְּהִ֥י בְּפִ֖י כִּדְבַ֥שׁ לְמָתֽוֹק׃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וַיֹּ֖אמֶר אֵלָ֑י בֶּן־אָדָ֗ם לֶךְ־בֹּא֙ אֶל־בֵּ֣ית יִשְׂרָאֵ֔ל וְדִבַּרְתָּ֥ בִדְבָרַ֖י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כִּ֡י לֹא֩ אֶל־עַ֨ם עִמְקֵ֥י שָׂפָ֛ה וְכִבְדֵ֥י לָשׁ֖וֹן אַתָּ֣ה שָׁל֑וּחַ אֶל־בֵּ֖ית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לֹ֣א ׀ אֶל־עַמִּ֣ים רַבִּ֗ים עִמְקֵ֤י שָׂפָה֙ וְכִבְדֵ֣י לָשׁ֔וֹן אֲשֶׁ֥ר לֹֽא־תִשְׁמַ֖ע דִּבְרֵיהֶ֑ם אִם־לֹ֤א אֲלֵיהֶם֙ שְׁלַחְתִּ֔יךָ הֵ֖מָּה יִשְׁמְע֥וּ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וּבֵ֣ית יִשְׂרָאֵ֗ל לֹ֤א יֹאבוּ֙ לִשְׁמֹ֣עַ אֵלֶ֔יךָ כִּֽי־אֵינָ֥ם אֹבִ֖ים לִשְׁמֹ֣עַ אֵלָ֑י כִּ֚י כָּל־בֵּ֣ית יִשְׂרָאֵ֔ל חִזְקֵי־מֵ֥צַח וּקְשֵׁי־לֵ֖ב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הִנֵּ֨ה נָתַ֧תִּי אֶת־פָּנֶ֛יךָ חֲזָקִ֖ים לְעֻמַּ֣ת פְּנֵיהֶ֑ם וְאֶֽת־מִצְחֲךָ֥ חָזָ֖ק לְעֻמַּ֥ת מִצְחָֽם׃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כְּשָׁמִ֛יר חָזָ֥ק מִצֹּ֖ר נָתַ֣תִּי מִצְחֶ֑ךָ לֹֽא־תִירָ֤א אוֹתָם֙ וְלֹא־תֵחַ֣ת מִפְּנֵיהֶ֔ם כִּ֛י בֵּֽית־מְרִ֖י הֵֽמָּה׃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וַיֹּ֖אמֶר אֵלָ֑י בֶּן־אָדָ֕ם אֶת־כָּל־דְּבָרַי֙ אֲשֶׁ֣ר אֲדַבֵּ֣ר אֵלֶ֔יךָ קַ֥ח בִּֽלְבָבְךָ֖ וּבְאָזְנֶ֥יךָ שְׁמָֽע׃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וְלֵ֨ךְ בֹּ֤א אֶל־הַגּוֹלָה֙ אֶל־בְּנֵ֣י עַמֶּ֔ךָ וְדִבַּרְתָּ֤ אֲלֵיהֶם֙ וְאָמַרְתָּ֣ אֲלֵיהֶ֔ם כֹּ֥ה אָמַ֖ר אֲדֹנָ֣י יְהֹוִ֑ה אִֽם־יִשְׁמְע֖וּ וְאִם־יֶחְדָּֽלוּ׃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וַתִּשָּׂאֵ֣נִי ר֔וּחַ וָאֶשְׁמַ֣ע אַחֲרַ֔י ק֖וֹל רַ֣עַשׁ גָּד֑וֹל בָּר֥וּךְ כְּבוֹד־יְהוָ֖ה מִמְּקוֹמֽוֹ׃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וְק֣וֹל ׀ כַּנְפֵ֣י הַחַיּ֗וֹת מַשִּׁיקוֹת֙ אִשָּׁ֣ה אֶל־אֲחוֹתָ֔הּ וְק֥וֹל הָאוֹפַנִּ֖ים לְעֻמָּתָ֑ם וְק֖וֹל רַ֥עַשׁ 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וְר֥וּחַ נְשָׂאַ֖תְנִי וַתִּקָּחֵ֑נִי וָאֵלֵ֥ךְ מַר֙ בַּחֲמַ֣ת רוּחִ֔י וְיַד־יְהוָ֥ה עָלַ֖י חָזָֽקָה׃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וָאָב֨וֹא אֶל־הַגּוֹלָ֜ה תֵּ֣ל אָ֠בִיב הַיֹּשְׁבִ֤ים אֶֽל־נְהַר־כְּבָר֙ ואשר הֵ֖מָּה יוֹשְׁבִ֣ים שָׁ֑ם וָאֵשֵׁ֥ב שָׁ֛ם שִׁבְעַ֥ת יָמִ֖ים מַשְׁמִ֥ים בְּתוֹכָֽם׃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וַיְהִ֕י מִקְצֵ֖ה שִׁבְעַ֣ת יָמִ֑ים פ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בֶּן־אָדָ֕ם צֹפֶ֥ה נְתַתִּ֖יךָ לְבֵ֣ית יִשְׂרָאֵ֑ל וְשָׁמַעְתָּ֤ מִפִּי֙ דָּבָ֔ר וְהִזְהַרְתָּ֥ אוֹתָ֖ם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בְּאָמְרִ֤י לָֽרָשָׁע֙ מ֣וֹת תָּמ֔וּת וְלֹ֣א הִזְהַרְתּ֗וֹ וְלֹ֥א דִבַּ֛רְתָּ לְהַזְהִ֥יר רָשָׁ֛ע מִדַּרְכּ֥וֹ הָרְשָׁעָ֖ה לְחַיֹּת֑וֹ ה֤וּא רָשָׁע֙ בַּעֲוֺנ֣וֹ יָמ֔וּת וְדָמ֖וֹ מִיָּדְךָ֥ אֲבַקֵּֽשׁ׃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וְאַתָּה֙ כִּֽי־הִזְהַ֣רְתָּ רָשָׁ֔ע וְלֹא־שָׁב֙ מֵֽרִשְׁע֔וֹ וּמִדַּרְכּ֖וֹ הָרְשָׁעָ֑ה ה֚וּא בַּעֲוֺנ֣וֹ יָמ֔וּת וְאַתָּ֖ה אֶֽת־נַפְשְׁךָ֥ הִצַּֽלְתָּ׃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וּבְשׁ֨וּב צַדִּ֤יק מִצִּדְקוֹ֙ וְעָ֣שָׂה עָ֔וֶל וְנָתַתִּ֥י מִכְשׁ֛וֹל לְפָנָ֖יו ה֣וּא יָמ֑וּת כִּ֣י לֹ֤א הִזְהַרְתּוֹ֙ בְּחַטָּאת֣וֹ יָמ֔וּת וְלֹ֣א תִזָּכַ֗רְןָ צִדְקֹתָו֙ אֲשֶׁ֣ר עָשָׂ֔ה וְדָמ֖וֹ מִיָּדְךָ֥ אֲבַקֵּֽשׁ׃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וְאַתָּ֞ה כִּ֧י הִזְהַרְתּ֣וֹ צַדִּ֗יק לְבִלְתִּ֥י חֲטֹ֛א צַדִּ֖יק וְה֣וּא לֹא־חָטָ֑א חָי֤וֹ יִֽחְיֶה֙ כִּ֣י נִזְהָ֔ר וְאַתָּ֖ה אֶֽת־נַפְשְׁךָ֥ הִצַּֽלְתָּ׃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וַתְּהִ֥י עָלַ֛י שָׁ֖ם יַד־יְהוָ֑ה וַיֹּ֣אמֶר אֵלַ֗י ק֥וּם צֵא֙ אֶל־הַבִּקְעָ֔ה וְשָׁ֖ם אֲדַבֵּ֥ר אוֹתָֽךְ׃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וָאָקוּם֮ וָאֵצֵ֣א אֶל־הַבִּקְעָה֒ וְהִנֵּה־שָׁ֤ם כְּבוֹד־יְהוָה֙ עֹמֵ֔ד כַּכָּב֕וֹד אֲשֶׁ֥ר רָאִ֖יתִי עַל־נְהַר־כְּבָ֑ר וָאֶפֹּ֖ל עַל־פָּנָֽי׃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וַתָּבֹא־בִ֣י ר֔וּחַ וַתַּעֲמִדֵ֖נִי עַל־רַגְלָ֑י וַיְדַבֵּ֤ר אֹתִי֙ וַיֹּ֣אמֶר אֵלַ֔י בֹּ֥א הִסָּגֵ֖ר בְּת֥וֹךְ בֵּיתֶֽךָ׃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וְאַתָּ֣ה בֶן־אָדָ֗ם הִנֵּ֨ה נָתְנ֤וּ עָלֶ֙יךָ֙ עֲבוֹתִ֔ים וַאֲסָר֖וּךָ בָּהֶ֑ם וְלֹ֥א תֵצֵ֖א בְּתוֹכָֽם׃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וּלְשֽׁוֹנְךָ֙ אַדְבִּ֣יק אֶל־חִכֶּ֔ךָ וְנֶֽאֱלַ֔מְתָּ וְלֹא־תִֽהְיֶ֥ה לָהֶ֖ם לְאִ֣ישׁ מוֹכִ֑יחַ כִּ֛י בֵּ֥ית מְרִ֖י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וּֽבְדַבְּרִ֤י אֽוֹתְךָ֙ אֶפְתַּ֣ח אֶת־פִּ֔יךָ וְאָמַרְתָּ֣ אֲלֵיהֶ֔ם כֹּ֥ה אָמַ֖ר אֲדֹנָ֣י יְהֹוִ֑ה הַשֹּׁמֵ֤עַ ׀ יִשְׁמָע֙ וְהֶחָדֵ֣ל ׀ יֶחְדָּ֔ל כִּ֛י בֵּ֥ית מְרִ֖י הֵֽמָּה׃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וְאַתָּ֤ה בֶן־אָדָם֙ קַח־לְךָ֣ לְבֵנָ֔ה וְנָתַתָּ֥ה אוֹתָ֖הּ לְפָנֶ֑יךָ וְחַקּוֹתָ֥ עָלֶ֛יהָ עִ֖יר אֶת־יְרוּשָׁלִָֽם׃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וְנָתַתָּ֨ה עָלֶ֜יהָ מָצ֗וֹר וּבָנִ֤יתָ עָלֶ֙יהָ֙ דָּיֵ֔ק וְשָׁפַכְתָּ֥ עָלֶ֖יהָ סֹֽלְלָ֑ה וְנָתַתָּ֨ה עָלֶ֧יהָ מַחֲנ֛וֹת וְשִׂים־עָלֶ֥יהָ כָּרִ֖ים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וְאַתָּ֤ה קַח־לְךָ֙ מַחֲבַ֣ת בַּרְזֶ֔ל וְנָתַתָּ֤ה אוֹתָהּ֙ קִ֣יר בַּרְזֶ֔ל בֵּינְךָ֖ וּבֵ֣ין הָעִ֑יר וַהֲכִינֹתָה֩ אֶת־פָּנֶ֨יךָ אֵלֶ֜יהָ וְהָיְתָ֤ה בַמָּצוֹר֙ וְצַרְתָּ֣ עָלֶ֔יהָ א֥וֹת הִ֖יא לְבֵ֥ית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וְאַתָּ֤ה שְׁכַב֙ עַל־צִדְּךָ֣ הַשְּׂמָאלִ֔י וְשַׂמְתָּ֛ אֶת־עֲוֺ֥ן בֵּֽית־יִשְׂרָאֵ֖ל עָלָ֑יו מִסְפַּ֤ר הַיָּמִים֙ אֲשֶׁ֣ר תִּשְׁכַּ֣ב עָלָ֔יו תִּשָּׂ֖א אֶת־עֲוֺנָֽם׃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וַאֲנִ֗י נָתַ֤תִּֽי לְךָ֙ אֶת־שְׁנֵ֣י עֲוֺנָ֔ם לְמִסְפַּ֣ר יָמִ֔ים שְׁלֹשׁ־מֵא֥וֹת וְתִשְׁעִ֖ים י֑וֹם וְנָשָׂ֖אתָ עֲוֺ֥ן בֵּֽית־יִשְׂרָאֵֽל׃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וְכִלִּיתָ֣ אֶת־אֵ֗לֶּה וְשָׁ֨כַבְתָּ֜ עַל־צִדְּךָ֤ הימוני שֵׁנִ֔ית וְנָשָׂ֖אתָ אֶת־עֲוֺ֣ן בֵּית־יְהוּדָ֑ה אַרְבָּעִ֣ים י֔וֹם י֧וֹם לַשָּׁנָ֛ה י֥וֹם לַשָּׁנָ֖ה נְתַתִּ֥יו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וְאֶל־מְצ֤וֹר יְרוּשָׁלִַ֙ם֙ תָּכִ֣ין פָּנֶ֔יךָ וּֽזְרֹעֲךָ֖ חֲשׂוּפָ֑ה וְנִבֵּאתָ֖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וְהִנֵּ֛ה נָתַ֥תִּי עָלֶ֖יךָ עֲבוֹתִ֑ים וְלֹֽא־תֵהָפֵ֤ךְ מִֽצִּדְּךָ֙ אֶל־צִדֶּ֔ךָ עַד־כַּלּוֹתְךָ֖ יְמֵ֥י מְצוּרֶֽךָ׃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וְאַתָּ֣ה קַח־לְךָ֡ חִטִּ֡ין וּ֠שְׂעֹרִים וּפ֨וֹל וַעֲדָשִׁ֜ים וְדֹ֣חַן וְכֻסְּמִ֗ים וְנָתַתָּ֤ה אוֹתָם֙ בִּכְלִ֣י אֶחָ֔ד וְעָשִׂ֧יתָ אוֹתָ֛ם לְךָ֖ לְלָ֑חֶם מִסְפַּ֨ר הַיָּמִ֜ים אֲשֶׁר־אַתָּ֣ה ׀ שׁוֹכֵ֣ב עַֽל־צִדְּךָ֗ שְׁלֹשׁ־מֵא֧וֹת וְתִשְׁעִ֛ים י֖וֹם תֹּאכֲלֶֽנּוּ׃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וּמַאֲכָֽלְךָ֙ אֲשֶׁ֣ר תֹּאכֲלֶ֔נּוּ בְּמִשְׁק֕וֹל עֶשְׂרִ֥ים שֶׁ֖קֶל לַיּ֑וֹם מֵעֵ֥ת עַד־עֵ֖ת תֹּאכֲלֶֽנּוּ׃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וּמַ֛יִם בִּמְשׂוּרָ֥ה תִשְׁתֶּ֖ה שִׁשִּׁ֣ית הַהִ֑ין מֵעֵ֥ת עַד־עֵ֖ת תִּשְׁתֶּֽה׃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וְעֻגַ֥ת שְׂעֹרִ֖ים תֹּֽאכֲלֶ֑נָּה וְהִ֗יא בְּגֶֽלְלֵי֙ צֵאַ֣ת הָֽאָדָ֔ם תְּעֻגֶ֖נָה לְעֵינֵיהֶֽם׃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יְהוָ֔ה כָּ֣כָה יֹאכְל֧וּ בְנֵֽי־יִשְׂרָאֵ֛ל אֶת־לַחְמָ֖ם טָמֵ֑א בַּגּוֹיִ֕ם אֲשֶׁ֥ר אַדִּיחֵ֖ם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וָאֹמַ֗ר אֲהָהּ֙ אֲדֹנָ֣י יְהוִ֔ה הִנֵּ֥ה נַפְשִׁ֖י לֹ֣א מְטֻמָּאָ֑ה וּנְבֵלָ֨ה וּטְרֵפָ֤ה לֹֽא־אָכַ֙לְתִּי֙ מִנְּעוּרַ֣י וְעַד־עַ֔תָּה וְלֹא־בָ֥א בְּפִ֖י בְּשַׂ֥ר פִּגּֽוּל׃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וַיֹּ֣אמֶר אֵלַ֔י רְאֵ֗ה נָתַ֤תִּֽי לְךָ֙ אֶת־צפועי הַבָּקָ֔ר תַּ֖חַת גֶּלְלֵ֣י הָֽאָדָ֑ם וְעָשִׂ֥יתָ אֶֽת־לַחְמְךָ֖ עֲלֵיהֶֽם׃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וַיֹּ֣אמֶר אֵלַ֗י בֶּן־אָדָם֙ הִנְנִ֨י שֹׁבֵ֤ר מַטֵּה־לֶ֙חֶם֙ בִּיר֣וּשָׁלִַ֔ם וְאָכְלוּ־לֶ֥חֶם בְּמִשְׁקָ֖ל וּבִדְאָגָ֑ה וּמַ֕יִם בִּמְשׂוּרָ֥ה וּבְשִׁמָּמ֖וֹן יִשְׁתּֽוּ׃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לְמַ֥עַן יַחְסְר֖וּ לֶ֣חֶם וָמָ֑יִם וְנָשַׁ֙מּוּ֙ אִ֣ישׁ וְאָחִ֔יו וְנָמַ֖קּוּ בַּעֲוֺנָֽם׃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וְאַתָּ֨ה בֶן־אָדָ֜ם קַח־לְךָ֣ ׀ חֶ֣רֶב חַדָּ֗ה תַּ֤עַר הַגַּלָּבִים֙ תִּקָּחֶ֣נָּה לָּ֔ךְ וְהַעֲבַרְתָּ֥ עַל־רֹאשְׁךָ֖ וְעַל־זְקָנֶ֑ךָ וְלָקַחְתָּ֥ לְךָ֛ מֹאזְנֵ֥י מִשְׁקָ֖ל וְחִלַּקְתָּֽם׃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שְׁלִשִׁ֗ית בָּא֤וּר תַּבְעִיר֙ בְּת֣וֹךְ הָעִ֔יר כִּמְלֹ֖את יְמֵ֣י הַמָּצ֑וֹר וְלָֽקַחְתָּ֣ אֶת־הַשְּׁלִשִׁ֗ית תַּכֶּ֤ה בַחֶ֙רֶב֙ סְבִ֣יבוֹתֶ֔יהָ וְהַשְּׁלִשִׁית֙ תִּזְרֶ֣ה לָר֔וּחַ וְחֶ֖רֶב אָרִ֥יק 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וְלָקַחְתָּ֥ מִשָּׁ֖ם מְעַ֣ט בְּמִסְפָּ֑ר וְצַרְתָּ֥ אוֹתָ֖ם בִּכְנָפֶֽיךָ׃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וּמֵהֶם֙ ע֣וֹד תִּקָּ֔ח וְהִשְׁלַכְתָּ֤ אוֹתָם֙ אֶל־תּ֣וֹךְ הָאֵ֔שׁ וְשָׂרַפְתָּ֥ אֹתָ֖ם בָּאֵ֑שׁ מִמֶּ֥נּוּ תֵצֵא־אֵ֖שׁ אֶל־כָּל־בֵּ֥ית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כֹּ֤ה אָמַר֙ אֲדֹנָ֣י יְהֹוִ֔ה זֹ֚את יְר֣וּשָׁלִַ֔ם בְּת֥וֹךְ הַגּוֹיִ֖ם שַׂמְתִּ֑יהָ וּסְבִיבוֹתֶ֖יהָ אֲרָצֽוֹת׃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וַתֶּ֨מֶר אֶת־מִשְׁפָּטַ֤י לְרִשְׁעָה֙ מִן־הַגּוֹיִ֔ם וְאֶ֨ת־חֻקּוֹתַ֔י מִן־הָאֲרָצ֖וֹת אֲשֶׁ֣ר סְבִיבוֹתֶ֑יהָ כִּ֤י בְמִשְׁפָּטַי֙ מָאָ֔סוּ וְחֻקּוֹתַ֖י לֹא־הָלְכ֥וּ בָהֶֽם׃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לָכֵ֞ן כֹּֽה־אָמַ֣ר ׀ אֲדֹנָ֣י יְהוִ֗ה יַ֤עַן הֲמָנְכֶם֙ מִן־הַגּוֹיִם֙ אֲשֶׁ֣ר סְבִיבֽוֹתֵיכֶ֔ם בְּחֻקּוֹתַי֙ לֹ֣א הֲלַכְתֶּ֔ם וְאֶת־מִשְׁפָּטַ֖י לֹ֣א עֲשִׂיתֶ֑ם וּֽכְמִשְׁפְּטֵ֧י הַגּוֹיִ֛ם אֲשֶׁ֥ר סְבִיבוֹתֵיכֶ֖ם לֹ֥א עֲשִׂיתֶֽם׃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לָכֵ֗ן כֹּ֤ה אָמַר֙ אֲדֹנָ֣י יְהוִ֔ה הִנְנִ֥י עָלַ֖יִךְ גַּם־אָ֑נִי וְעָשִׂ֧יתִי בְתוֹכֵ֛ךְ מִשְׁפָּטִ֖ים לְעֵינֵ֥י 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וְעָשִׂ֣יתִי בָ֗ךְ אֵ֚ת אֲשֶׁ֣ר לֹֽא־עָשִׂ֔יתִי וְאֵ֛ת אֲשֶֽׁר־לֹֽא־אֶעֱשֶׂ֥ה כָמֹ֖הוּ ע֑וֹד יַ֖עַן כָּל־תּוֹעֲבֹתָֽיִךְ׃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לָכֵ֗ן אָב֞וֹת יֹאכְל֤וּ בָנִים֙ בְּתוֹכֵ֔ךְ וּבָנִ֖ים יֹאכְל֣וּ אֲבוֹתָ֑ם וְעָשִׂ֤יתִי בָךְ֙ שְׁפָטִ֔ים וְזֵרִיתִ֥י אֶת־כָּל־שְׁאֵרִיתֵ֖ךְ לְכָל־רֽוּחַ׃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לָכֵ֣ן חַי־אָ֗נִי נְאֻם֮ אֲדֹנָ֣י יְהוִה֒ אִם־לֹ֗א יַ֚עַן אֶת־מִקְדָּשִׁ֣י טִמֵּ֔את בְּכָל־שִׁקּוּצַ֖יִךְ וּבְכָל־תּוֹעֲבֹתָ֑יִךְ וְגַם־אֲנִ֤י אֶגְרַע֙ וְלֹא־תָח֣וֹס עֵינִ֔י וְגַם־אֲנִ֖י לֹ֥א אֶחְמֽוֹל׃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שְׁלִשִׁתֵ֞יךְ בַּדֶּ֣בֶר יָמ֗וּתוּ וּבָֽרָעָב֙ יִכְל֣וּ בְתוֹכֵ֔ךְ וְהַ֨שְּׁלִשִׁ֔ית בַּחֶ֖רֶב יִפְּל֣וּ סְבִיבוֹתָ֑יִךְ וְהַשְּׁלִישִׁית֙ לְכָל־ר֣וּחַ אֱזָרֶ֔ה וְחֶ֖רֶב אָרִ֥יק 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וְכָלָ֣ה אַפִּ֗י וַהֲנִחוֹתִ֧י חֲמָתִ֛י בָּ֖ם וְהִנֶּחָ֑מְתִּי וְֽיָדְע֞וּ כִּי־אֲנִ֣י יְהוָ֗ה דִּבַּ֙רְתִּי֙ בְּקִנְאָתִ֔י בְּכַלּוֹתִ֥י חֲמָתִ֖י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וְאֶתְּנֵךְ֙ לְחָרְבָּ֣ה וּלְחֶרְפָּ֔ה בַּגּוֹיִ֖ם אֲשֶׁ֣ר סְבִיבוֹתָ֑יִךְ לְעֵינֵ֖י כָּל־עוֹבֵֽר׃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וְֽהָ֨יְתָ֜ה חֶרְפָּ֤ה וּגְדוּפָה֙ מוּסָ֣ר וּמְשַׁמָּ֔ה לַגּוֹיִ֖ם אֲשֶׁ֣ר סְבִיבוֹתָ֑יִךְ בַּעֲשׂוֹתִי֩ בָ֨ךְ שְׁפָטִ֜ים בְּאַ֤ף וּבְחֵמָה֙ וּבְתֹכְח֣וֹת חֵמָ֔ה אֲנִ֥י יְהוָ֖ה דִּבַּֽרְתִּי׃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בְּֽשַׁלְּחִ֡י אֶת־חִצֵּי֩ הָרָעָ֨ב הָרָעִ֤ים בָּהֶם֙ אֲשֶׁ֣ר הָי֣וּ לְמַשְׁחִ֔ית אֲשֶׁר־אֲשַׁלַּ֥ח אוֹתָ֖ם לְשַֽׁחֶתְכֶ֑ם וְרָעָב֙ אֹסֵ֣ף עֲלֵיכֶ֔ם וְשָׁבַרְתִּ֥י לָכֶ֖ם מַטֵּה־לָֽחֶם׃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וְשִׁלַּחְתִּ֣י עֲ֠לֵיכֶם רָעָ֞ב וְחַיָּ֤ה רָעָה֙ וְשִׁכְּלֻ֔ךְ וְדֶ֥בֶר וָדָ֖ם יַעֲבָר־בָּ֑ךְ וְחֶ֙רֶב֙ אָבִ֣יא עָלַ֔יִךְ אֲנִ֥י יְהוָ֖ה דִּבַּֽרְתִּי׃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שִׂ֥ים פָּנֶ֖יךָ אֶל־הָרֵ֣י יִשְׂרָאֵ֑ל וְהִנָּבֵ֖א אֲלֵיהֶֽם׃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וְאָ֣מַרְתָּ֔ הָרֵי֙ יִשְׂרָאֵ֔ל שִׁמְע֖וּ דְּבַר־אֲדֹנָ֣י יְהוִ֑ה כֹּה־אָמַ֣ר אֲדֹנָ֣י יְ֠הוִה לֶהָרִ֨ים וְלַגְּבָע֜וֹת לָאֲפִיקִ֣ים ולגאית הִנְנִ֨י אֲנִ֜י מֵבִ֤יא עֲלֵיכֶם֙ חֶ֔רֶב וְאִבַּדְתִּ֖י בָּמֽוֹתֵיכֶֽם׃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וְנָשַׁ֙מּוּ֙ מִזְבְּח֣וֹתֵיכֶ֔ם וְנִשְׁבְּר֖וּ חַמָּֽנֵיכֶ֑ם וְהִפַּלְתִּי֙ חַלְלֵיכֶ֔ם לִפְנֵ֖י גִּלּוּלֵיכֶֽם׃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וְנָתַתִּ֗י אֶת־פִּגְרֵי֙ בְּנֵ֣י יִשְׂרָאֵ֔ל לִפְנֵ֖י גִּלּֽוּלֵיהֶ֑ם וְזֵרִיתִי֙ אֶת־עַצְמ֣וֹתֵיכֶ֔ם סְבִיב֖וֹת מִזְבְּחוֹתֵיכֶֽם׃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בְּכֹל֙ מוֹשְׁב֣וֹתֵיכֶ֔ם הֶעָרִ֣ים תֶּחֱרַ֔בְנָה וְהַבָּמ֖וֹת תִּישָׁ֑מְנָה לְמַעַן֩ יֶחֶרְב֨וּ וְיֶאְשְׁמ֜וּ מִזְבְּחֽוֹתֵיכֶ֗ם וְנִשְׁבְּר֤וּ וְנִשְׁבְּתוּ֙ גִּלּ֣וּלֵיכֶ֔ם וְנִגְדְּעוּ֙ חַמָּ֣נֵיכֶ֔ם וְנִמְח֖וּ מַעֲשֵׂיכֶֽם׃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וְנָפַ֥ל חָלָ֖ל בְּתֽוֹכְכֶ֑ם וִֽידַעְתֶּ֖ם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וְהוֹתַרְתִּ֗י בִּהְי֥וֹת לָכֶ֛ם פְּלִ֥יטֵי חֶ֖רֶב בַּגּוֹיִ֑ם בְּהִזָּרֽוֹתֵיכֶ֖ם בָּאֲרָצֽוֹת׃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וְזָכְר֨וּ פְלִֽיטֵיכֶ֜ם אוֹתִ֗י בַּגּוֹיִם֮ אֲשֶׁ֣ר נִשְׁבּוּ־שָׁם֒ אֲשֶׁ֨ר נִשְׁבַּ֜רְתִּי אֶת־לִבָּ֣ם הַזּוֹנֶ֗ה אֲשֶׁר־סָר֙ מֵֽעָלַ֔י וְאֵת֙ עֵֽינֵיהֶ֔ם הַזֹּנ֕וֹת אַחֲרֵ֖י גִּלּֽוּלֵיהֶ֑ם וְנָקֹ֙טּוּ֙ בִּפְנֵיהֶ֔ם אֶל־הָֽרָעוֹת֙ אֲשֶׁ֣ר עָשׂ֔וּ לְכֹ֖ל תּוֹעֲבֹתֵיהֶֽם׃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וְיָדְע֖וּ כִּֽי־אֲנִ֣י יְהוָ֑ה לֹ֤א אֶל־חִנָּם֙ דִּבַּ֔רְתִּי לַעֲשׂ֥וֹת לָהֶ֖ם הָרָעָ֥ה הַזֹּֽאת׃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כֹּֽה־אָמַ֞ר אֲדֹנָ֣י יְהוִ֗ה הַכֵּ֨ה בְכַפְּךָ֜ וּרְקַ֤ע בְּרַגְלְךָ֙ וֶֽאֱמָר־אָ֔ח אֶ֛ל כָּל־תּוֹעֲב֥וֹת רָע֖וֹת בֵּ֣ית יִשְׂרָאֵ֑ל אֲשֶׁ֗ר בַּחֶ֛רֶב בָּרָעָ֥ב וּבַדֶּ֖בֶר יִפֹּֽלוּ׃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הָרָח֞וֹק בַּדֶּ֣בֶר יָמ֗וּת וְהַקָּרוֹב֙ בַּחֶ֣רֶב יִפּ֔וֹל וְהַנִּשְׁאָר֙ וְהַנָּצ֔וּר בָּרָעָ֖ב יָמ֑וּת וְכִלֵּיתִ֥י חֲמָתִ֖י בָּֽם׃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וִֽידַעְתֶּם֙ כִּֽי־אֲנִ֣י יְהוָ֔ה בִּֽהְי֣וֹת חַלְלֵיהֶ֗ם בְּתוֹךְ֙ גִּלּ֣וּלֵיהֶ֔ם סְבִיב֖וֹת מִזְבְּחֽוֹתֵיהֶ֑ם אֶל֩ כָּל־גִּבְעָ֨ה רָמָ֜ה בְּכֹ֣ל ׀ רָאשֵׁ֣י הֶהָרִ֗ים וְתַ֨חַת כָּל־עֵ֤ץ רַֽעֲנָן֙ וְתַ֙חַת֙ כָּל־אֵלָ֣ה עֲבֻתָּ֔ה מְק֗וֹם אֲשֶׁ֤ר נָֽתְנוּ־שָׁם֙ רֵ֣יחַ נִיחֹ֔חַ לְכֹ֖ל גִּלּוּלֵיהֶֽם׃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וְנָטִ֤יתִי אֶת־יָדִי֙ עֲלֵיהֶ֔ם וְנָתַתִּ֨י אֶת־הָאָ֜רֶץ שְׁמָמָ֤ה וּמְשַׁמָּה֙ מִמִּדְבַּ֣ר דִּבְלָ֔תָה בְּכֹ֖ל מוֹשְׁבֽוֹתֵיהֶ֑ם וְיָדְע֖וּ כִּֽי־אֲנִ֥י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וְאַתָּ֣ה בֶן־אָדָ֗ם כֹּה־אָמַ֞ר אֲדֹנָ֧י יְהוִ֛ה לְאַדְמַ֥ת יִשְׂרָאֵ֖ל קֵ֑ץ בָּ֣א הַקֵּ֔ץ עַל־ארבעת כַּנְפ֥וֹת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עַתָּה֙ הַקֵּ֣ץ עָלַ֔יִךְ וְשִׁלַּחְתִּ֤י אַפִּי֙ בָּ֔ךְ וּשְׁפַטְתִּ֖יךְ כִּדְרָכָ֑יִךְ וְנָתַתִּ֣י עָלַ֔יִךְ אֵ֖ת כָּל־תּוֹעֲבֹתָֽיִךְ׃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וְלֹא־תָח֥וֹס עֵינִ֛י עָלַ֖יִךְ וְלֹ֣א אֶחְמ֑וֹל כִּ֣י דְרָכַ֜יִךְ עָלַ֣יִךְ אֶתֵּ֗ן וְתוֹעֲבוֹתַ֙יִךְ֙ בְּתוֹכֵ֣ךְ תִּֽהְיֶ֔יןָ וִידַעְתֶּ֖ם כִּֽי־אֲנִ֥י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כֹּ֥ה אָמַ֖ר אֲדֹנָ֣י יְהוִ֑ה רָעָ֛ה אַחַ֥ת רָעָ֖ה הִנֵּ֥ה בָאָֽה׃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קֵ֣ץ בָּ֔א בָּ֥א הַקֵּ֖ץ הֵקִ֣יץ אֵלָ֑יִךְ הִנֵּ֖ה בָּאָֽה׃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בָּ֧אָה הַצְּפִירָ֛ה אֵלֶ֖יךָ יוֹשֵׁ֣ב הָאָ֑רֶץ בָּ֣א הָעֵ֗ת קָר֛וֹב הַיּ֥וֹם מְהוּמָ֖ה וְלֹא־הֵ֥ד הָרִֽים׃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עַתָּ֣ה מִקָּר֗וֹב אֶשְׁפּ֤וֹךְ חֲמָתִי֙ עָלַ֔יִךְ וְכִלֵּיתִ֤י אַפִּי֙ בָּ֔ךְ וּשְׁפַטְתִּ֖יךְ כִּדְרָכָ֑יִךְ וְנָתַתִּ֣י עָלַ֔יִךְ אֵ֖ת כָּל־תּוֹעֲבוֹתָֽיִךְ׃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וְלֹא־תָח֥וֹס עֵינִ֖י וְלֹ֣א אֶחְמ֑וֹל כִּדְרָכַ֜יִךְ עָלַ֣יִךְ אֶתֵּ֗ן וְתוֹעֲבוֹתַ֙יִךְ֙ בְּתוֹכֵ֣ךְ תִּֽהְיֶ֔יןָ וִֽידַעְתֶּ֕ם כִּ֛י אֲנִ֥י יְהוָ֖ה מַכֶּֽה׃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הִנֵּ֥ה הַיּ֖וֹם הִנֵּ֣ה בָאָ֑ה יָֽצְאָה֙ הַצְּפִרָ֔ה צָ֚ץ הַמַּטֶּ֔ה פָּרַ֖ח הַזָּדֽוֹן׃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הֶחָמָ֥ס ׀ קָ֖ם לְמַטֵּה־רֶ֑שַׁע לֹא־מֵהֶ֞ם וְלֹ֧א מֵהֲמוֹנָ֛ם וְלֹ֥א מֶהֱמֵהֶ֖ם וְלֹא־נֹ֥הַּ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בָּ֤א הָעֵת֙ הִגִּ֣יעַ הַיּ֔וֹם הַקּוֹנֶה֙ אַל־יִשְׂמָ֔ח וְהַמּוֹכֵ֖ר אַל־יִתְאַבָּ֑ל כִּ֥י חָר֖וֹן אֶל־כָּל־הֲמוֹנָֽהּ׃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כִּ֣י הַמּוֹכֵ֗ר אֶל־הַמִּמְכָּר֙ לֹ֣א יָשׁ֔וּב וְע֥וֹד בַּחַיִּ֖ים חַיָּתָ֑ם כִּֽי־חָז֤וֹן אֶל־כָּל־הֲמוֹנָהּ֙ לֹ֣א יָשׁ֔וּב וְאִ֧ישׁ בַּעֲוֺנ֛וֹ חַיָּת֖וֹ לֹ֥א יִתְחַזָּֽקוּ׃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תָּקְע֤וּ בַתָּק֙וֹעַ֙ וְהָכִ֣ין הַכֹּ֔ל וְאֵ֥ין הֹלֵ֖ךְ לַמִּלְחָמָ֑ה כִּ֥י חֲרוֹנִ֖י אֶל־כָּל־הֲמוֹנָֽהּ׃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הַחֶ֣רֶב בַּח֔וּץ וְהַדֶּ֥בֶר וְהָרָעָ֖ב מִבָּ֑יִת אֲשֶׁ֤ר בַּשָּׂדֶה֙ בַּחֶ֣רֶב יָמ֔וּת וַאֲשֶׁ֣ר בָּעִ֔יר רָעָ֥ב וָדֶ֖בֶר יֹאכֲלֶֽנּוּ׃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וּפָֽלְטוּ֙ פְּלִ֣יטֵיהֶ֔ם וְהָי֣וּ אֶל־הֶהָרִ֗ים כְּיוֹנֵ֧י הַגֵּאָי֛וֹת כֻּלָּ֖ם הֹמ֑וֹת אִ֖ישׁ בַּעֲוֺנֽוֹ׃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כָּל־הַיָּדַ֖יִם תִּרְפֶּ֑ינָה וְכָל־בִּרְכַּ֖יִם תֵּלַ֥כְנָה 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וְחָגְר֣וּ שַׂקִּ֔ים וְכִסְּתָ֥ה אוֹתָ֖ם פַּלָּצ֑וּת וְאֶ֤ל כָּל־פָּנִים֙ בּוּשָׁ֔ה וּבְכָל־רָאשֵׁיהֶ֖ם קָרְחָֽה׃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כַּסְפָּ֞ם בַּחוּצ֣וֹת יַשְׁלִ֗יכוּ וּזְהָבָם֮ לְנִדָּ֣ה יִֽהְיֶה֒ כַּסְפָּ֨ם וּזְהָבָ֜ם לֹֽא־יוּכַ֣ל לְהַצִּילָ֗ם בְּיוֹם֙ עֶבְרַ֣ת יְהוָ֔ה נַפְשָׁם֙ לֹ֣א יְשַׂבֵּ֔עוּ וּמֵעֵיהֶ֖ם לֹ֣א יְמַלֵּ֑אוּ כִּֽי־מִכְשׁ֥וֹל עֲוֺנָ֖ם הָיָֽה׃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וּצְבִ֤י עֶדְיוֹ֙ לְגָא֣וֹן שָׂמָ֔הוּ וְצַלְמֵ֧י תוֹעֲבֹתָ֛ם שִׁקּוּצֵיהֶ֖ם עָ֣שׂוּ ב֑וֹ עַל־כֵּ֛ן נְתַתִּ֥יו לָהֶ֖ם לְנִדָּֽה׃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וּנְתַתִּ֤יו בְּיַֽד־הַזָּרִים֙ לָבַ֔ז וּלְרִשְׁעֵ֥י הָאָ֖רֶץ לְשָׁלָ֑ל וחללה׃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וַהֲסִבּוֹתִ֤י פָנַי֙ מֵהֶ֔ם וְחִלְּל֖וּ אֶת־צְפוּנִ֑י וּבָאוּ־בָ֥הּ פָּרִיצִ֖ים וְחִלְּלֽוּהָ׃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עֲשֵׂ֖ה הָֽרַתּ֑וֹק כִּ֣י הָאָ֗רֶץ מָֽלְאָה֙ מִשְׁפַּ֣ט דָּמִ֔ים וְהָעִ֖יר מָלְאָ֥ה חָמָֽס׃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וְהֵֽבֵאתִי֙ רָעֵ֣י גוֹיִ֔ם וְיָרְשׁ֖וּ אֶת־בָּֽתֵּיהֶ֑ם וְהִשְׁבַּתִּי֙ גְּא֣וֹן עַזִּ֔ים וְנִחֲל֖וּ מְקַֽדְשֵׁיהֶֽם׃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קְפָ֖דָה־בָ֑א וּבִקְשׁ֥וּ שָׁל֖וֹם וָאָֽיִן׃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הֹוָ֤ה עַל־הֹוָה֙ תָּב֔וֹא וּשְׁמֻעָ֥ה אֶל־שְׁמוּעָ֖ה תִּֽהְיֶ֑ה וּבִקְשׁ֤וּ חָזוֹן֙ מִנָּבִ֔יא וְתוֹרָה֙ תֹּאבַ֣ד מִכֹּהֵ֔ן וְעֵצָ֖ה מִזְּקֵנִֽים׃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הַמֶּ֣לֶךְ יִתְאַבָּ֗ל וְנָשִׂיא֙ יִלְבַּ֣שׁ שְׁמָמָ֔ה וִידֵ֥י עַם־הָאָ֖רֶץ תִּבָּהַ֑לְנָה מִדַּרְכָּ֞ם אֶעֱשֶׂ֤ה אוֹתָם֙ וּבְמִשְׁפְּטֵיהֶ֣ם אֶשְׁפְּטֵ֔ם וְיָדְע֖וּ כִּֽי־אֲנִ֥י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׀ בַּשָּׁנָ֣ה הַשִּׁשִּׁ֗ית בַּשִּׁשִּׁי֙ בַּחֲמִשָּׁ֣ה לַחֹ֔דֶשׁ אֲנִי֙ יוֹשֵׁ֣ב בְּבֵיתִ֔י וְזִקְנֵ֥י יְהוּדָ֖ה יוֹשְׁבִ֣ים לְפָנָ֑י וַתִּפֹּ֤ל עָלַי֙ שָׁ֔ם יַ֖ד אֲדֹנָ֥י יְהֹוִֽה׃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וָאֶרְאֶ֗ה וְהִנֵּ֤ה דְמוּת֙ כְּמַרְאֵה־אֵ֔שׁ מִמַּרְאֵ֥ה מָתְנָ֛יו וּלְמַ֖טָּה אֵ֑שׁ וּמִמָּתְנָ֣יו וּלְמַ֔עְלָה כְּמַרְאֵה־זֹ֖הַר כְּעֵ֥ין הַחַשְׁמַֽלָה׃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וַיִּשְׁלַח֙ תַּבְנִ֣ית יָ֔ד וַיִּקָּחֵ֖נִי בְּצִיצִ֣ת רֹאשִׁ֑י וַתִּשָּׂ֣א אֹתִ֣י ר֣וּחַ ׀ בֵּֽין־הָאָ֣רֶץ וּבֵ֣ין הַשָּׁמַ֡יִם וַתָּבֵא֩ אֹתִ֨י יְרוּשָׁלְַ֜מָה בְּמַרְא֣וֹת אֱלֹהִ֗ים אֶל־פֶּ֜תַח שַׁ֤עַר הַפְּנִימִית֙ הַפּוֹנֶ֣ה צָפ֔וֹנָה אֲשֶׁר־שָׁ֣ם מוֹשַׁ֔ב סֵ֖מֶל הַקִּנְאָ֥ה הַמַּקְנֶֽה׃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וְהִ֨נֵּה־שָׁ֔ם כְּב֖וֹד אֱלֹהֵ֣י יִשְׂרָאֵ֑ל כַּמַּרְאֶ֕ה אֲשֶׁ֥ר רָאִ֖יתִי בַּבִּקְעָֽה׃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וַיֹּ֣אמֶר אֵלַ֔י בֶּן־אָדָ֕ם שָׂא־נָ֥א עֵינֶ֖יךָ דֶּ֣רֶךְ צָפ֑וֹנָה וָאֶשָּׂ֤א עֵינַי֙ דֶּ֣רֶךְ צָפ֔וֹנָה וְהִנֵּ֤ה מִצָּפוֹן֙ לְשַׁ֣עַר הַמִּזְבֵּ֔חַ סֵ֛מֶל הַקִּנְאָ֥ה הַזֶּ֖ה בַּבִּאָֽה׃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וַיֹּ֣אמֶר אֵלַ֔י בֶּן־אָדָ֕ם הֲרֹאֶ֥ה אַתָּ֖ה מהם עֹשִׂ֑ים תּוֹעֵב֨וֹת גְּדֹל֜וֹת אֲשֶׁ֥ר בֵּֽית־יִשְׂרָאֵ֣ל ׀ עֹשִׂ֣ים פֹּ֗ה לְרָֽחֳקָה֙ מֵעַ֣ל מִקְדָּשִׁ֔י וְעוֹד֙ תָּשׁ֣וּב תִּרְאֶ֔ה תּוֹעֵב֖וֹת גְּדֹלֽוֹת׃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וַיָּבֵ֥א אֹתִ֖י אֶל־פֶּ֣תַח הֶֽחָצֵ֑ר וָאֶרְאֶ֕ה וְהִנֵּ֥ה חֹר־אֶחָ֖ד בַּקִּֽיר׃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וַיֹּ֣אמֶר אֵלַ֔י בֶּן־אָדָ֖ם חֲתָר־נָ֣א בַקִּ֑יר וָאֶחְתֹּ֣ר בַּקִּ֔יר וְהִנֵּ֖ה פֶּ֥תַח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וַיֹּ֖אמֶר אֵלָ֑י בֹּ֤א וּרְאֵה֙ אֶת־הַתּוֹעֵב֣וֹת הָרָע֔וֹת אֲשֶׁ֛ר הֵ֥ם עֹשִׂ֖ים פֹּֽה׃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וָאָבוֹא֮ וָֽאֶרְאֶה֒ וְהִנֵּ֨ה כָל־תַּבְנִ֜ית רֶ֤מֶשׂ וּבְהֵמָה֙ שֶׁ֔קֶץ וְכָל־גִּלּוּלֵ֖י בֵּ֣ית יִשְׂרָאֵ֑ל מְחֻקֶּ֥ה עַל־הַקִּ֖יר סָבִ֥יב ׀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וְשִׁבְעִ֣ים אִ֣ישׁ מִזִּקְנֵ֣י בֵֽית־יִ֠שְׂרָאֵל וְיַאֲזַנְיָ֨הוּ בֶן־שָׁפָ֜ן עֹמֵ֤ד בְּתוֹכָם֙ עֹמְדִ֣ים לִפְנֵיהֶ֔ם וְאִ֥ישׁ מִקְטַרְתּ֖וֹ בְּיָד֑וֹ וַעֲתַ֥ר עֲנַֽן־הַקְּטֹ֖רֶת עֹלֶֽה׃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אֵלַי֮ הֲרָאִ֣יתָ בֶן־אָדָם֒ אֲשֶׁ֨ר זִקְנֵ֤י בֵֽית־יִשְׂרָאֵל֙ עֹשִׂ֣ים בַּחֹ֔שֶׁךְ אִ֖ישׁ בְּחַדְרֵ֣י מַשְׂכִּית֑וֹ כִּ֣י אֹמְרִ֗ים אֵ֤ין יְהוָה֙ רֹאֶ֣ה אֹתָ֔נוּ עָזַ֥ב יְהוָ֖ה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וַיֹּ֖אמֶר אֵלָ֑י ע֣וֹד תָּשׁ֥וּב תִּרְאֶ֛ה תּוֹעֵב֥וֹת גְּדֹל֖וֹת אֲשֶׁר־הֵ֥מָּה עֹשִֽׂים׃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וַיָּבֵ֣א אֹתִ֗י אֶל־פֶּ֙תַח֙ שַׁ֣עַר בֵּית־יְהוָ֔ה אֲשֶׁ֖ר אֶל־הַצָּפ֑וֹנָה וְהִנֵּה־שָׁם֙ הַנָּשִׁ֣ים יֹֽשְׁב֔וֹת מְבַכּ֖וֹת אֶת־הַתַּמּֽוּז׃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וַיֹּ֥אמֶר אֵלַ֖י הֲרָאִ֣יתָ בֶן־אָדָ֑ם ע֣וֹד תָּשׁ֥וּב תִּרְאֶ֛ה תּוֹעֵב֥וֹת גְּדֹל֖וֹת מֵאֵֽלֶּה׃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וַיָּבֵ֣א אֹתִ֗י אֶל־חֲצַ֣ר בֵּית־יְהוָה֮ הַפְּנִימִית֒ וְהִנֵּה־פֶ֜תַח הֵיכַ֣ל יְהוָ֗ה בֵּ֤ין הָֽאוּלָם֙ וּבֵ֣ין הַמִּזְבֵּ֔חַ כְּעֶשְׂרִ֥ים וַחֲמִשָּׁ֖ה אִ֑ישׁ אֲחֹ֨רֵיהֶ֜ם אֶל־הֵיכַ֤ל יְהוָה֙ וּפְנֵיהֶ֣ם קֵ֔דְמָה וְהֵ֛מָּה מִשְׁתַּחֲוִיתֶ֥ם קֵ֖דְמָה לַשָּֽׁמֶשׁ׃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וַיֹּ֣אמֶר אֵלַי֮ הֲרָאִ֣יתָ בֶן־אָדָם֒ הֲנָקֵל֙ לְבֵ֣ית יְהוּדָ֔ה מֵעֲשׂ֕וֹת אֶת־הַתּוֹעֵב֖וֹת אֲשֶׁ֣ר עָֽשׂוּ־פֹ֑ה כִּֽי־מָלְא֨וּ אֶת־הָאָ֜רֶץ חָמָ֗ס וַיָּשֻׁ֙בוּ֙ לְהַכְעִיסֵ֔נִי וְהִנָּ֛ם שֹׁלְחִ֥ים אֶת־הַזְּמוֹרָ֖ה אֶל־אַפָּֽם׃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וְגַם־אֲנִי֙ אֶעֱשֶׂ֣ה בְחֵמָ֔ה לֹֽא־תָח֥וֹס עֵינִ֖י וְלֹ֣א אֶחְמֹ֑ל וְקָרְא֤וּ בְאָזְנַי֙ ק֣וֹל גָּד֔וֹל וְלֹ֥א אֶשְׁמַ֖ע אוֹתָֽם׃</w:t>
      </w:r>
    </w:p>
    <w:p>
      <w:pPr>
        <w:pStyle w:val="Heading2"/>
        <w:bidi/>
      </w:pPr>
      <w:r>
        <w:rPr>
          <w:rtl/>
          <w:cs/>
          <w:lang w:val="he_IL" w:bidi="he_IL"/>
        </w:rPr>
        <w:t>Ezekiel 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וַיִּקְרָ֣א בְאָזְנַ֗י ק֤וֹל גָּדוֹל֙ לֵאמֹ֔ר קָרְב֖וּ פְּקֻדּ֣וֹת הָעִ֑יר וְאִ֛ישׁ כְּלִ֥י מַשְׁחֵת֖וֹ בְּיָדֽוֹ׃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וְהִנֵּ֣ה שִׁשָּׁ֣ה אֲנָשִׁ֡ים בָּאִ֣ים ׀ מִדֶּרֶךְ־שַׁ֨עַר הָעֶלְי֜וֹן אֲשֶׁ֣ר ׀ מָפְנֶ֣ה צָפ֗וֹנָה וְאִ֨ישׁ כְּלִ֤י מַפָּצוֹ֙ בְּיָד֔וֹ וְאִישׁ־אֶחָ֤ד בְּתוֹכָם֙ לָבֻ֣שׁ בַּדִּ֔ים וְקֶ֥סֶת הַסֹּפֵ֖ר בְּמָתְנָ֑יו וַיָּבֹ֙אוּ֙ וַיַּ֣עַמְד֔וּ אֵ֖צֶל מִזְבַּ֥ח הַנְּחֹֽשֶׁת׃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וּכְב֣וֹד ׀ אֱלֹהֵ֣י יִשְׂרָאֵ֗ל נַעֲלָה֙ מֵעַ֤ל הַכְּרוּב֙ אֲשֶׁ֣ר הָיָ֣ה עָלָ֔יו אֶ֖ל מִפְתַּ֣ן הַבָּ֑יִת וַיִּקְרָ֗א אֶל־הָאִישׁ֙ הַלָּבֻ֣שׁ הַבַּדִּ֔ים אֲשֶׁ֛ר קֶ֥סֶת הַסֹּפֵ֖ר בְּמָתְנָֽיו׃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וַיֹּ֤אמֶר יְהוָה֙ אלו עֲבֹר֙ בְּת֣וֹךְ הָעִ֔יר בְּת֖וֹךְ יְרֽוּשָׁלִָ֑ם וְהִתְוִ֨יתָ תָּ֜ו עַל־מִצְח֣וֹת הָאֲנָשִׁ֗ים הַנֶּֽאֱנָחִים֙ וְהַנֶּ֣אֱנָקִ֔ים עַ֚ל כָּל־הַתּ֣וֹעֵב֔וֹת הַֽנַּעֲשׂ֖וֹת בְּתוֹכָֽהּ׃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וּלְאֵ֙לֶּה֙ אָמַ֣ר בְּאָזְנַ֔י עִבְר֥וּ בָעִ֛יר אַחֲרָ֖יו וְהַכּ֑וּ על ־תָּחֹ֥ס עיניכם וְאַל־תַּחְמֹֽלוּ׃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זָקֵ֡ן בָּח֣וּר וּבְתוּלָה֩ וְטַ֨ף וְנָשִׁ֜ים תַּהַרְג֣וּ לְמַשְׁחִ֗ית וְעַל־כָּל־אִ֨ישׁ אֲשֶׁר־עָלָ֤יו הַתָּו֙ אַל־תִּגַּ֔שׁוּ וּמִמִּקְדָּשִׁ֖י תָּחֵ֑לּוּ וַיָּחֵ֙לּוּ֙ בָּאֲנָשִׁ֣ים הַזְּקֵנִ֔ים אֲשֶׁ֖ר לִפְנֵ֥י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וַיֹּ֨אמֶר אֲלֵיהֶ֜ם טַמְּא֣וּ אֶת־הַבַּ֗יִת וּמַלְא֧וּ אֶת־הַחֲצֵר֛וֹת חֲלָלִ֖ים צֵ֑אוּ וְיָצְא֖וּ וְהִכּ֥וּ בָעִֽיר׃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וַֽיְהִי֙ כְּהַכּוֹתָ֔ם וְנֵֽאשֲׁאַ֖ר אָ֑נִי וָאֶפְּלָ֨ה עַל־פָּנַ֜י וָאֶזְעַ֗ק וָֽאֹמַר֙ אֲהָהּ֙ אֲדֹנָ֣י יְהוִ֔ה הֲמַשְׁחִ֣ית אַתָּ֗ה אֵ֚ת כָּל־שְׁאֵרִ֣ית יִשְׂרָאֵ֔ל בְּשָׁפְכְּךָ֥ אֶת־חֲמָתְךָ֖ עַל־יְרוּשָׁלִָֽם׃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אֵלַ֗י עֲוֺ֨ן בֵּֽית־יִשְׂרָאֵ֤ל וִֽיהוּדָה֙ גָּדוֹל֙ בִּמְאֹ֣ד מְאֹ֔ד וַתִּמָּלֵ֤א הָאָ֙רֶץ֙ דָּמִ֔ים וְהָעִ֖יר מָלְאָ֣ה מֻטֶּ֑ה כִּ֣י אָמְר֗וּ עָזַ֤ב יְהוָה֙ אֶת־הָאָ֔רֶץ וְאֵ֥ין יְהוָ֖ה רֹאֶֽה׃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וְגַ֨ם־אֲנִ֔י לֹא־תָח֥וֹס עֵינִ֖י וְלֹ֣א אֶחְמֹ֑ל דַּרְכָּ֖ם בְּרֹאשָׁ֥ם נָתָֽתִּי׃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וְהִנֵּ֞ה הָאִ֣ישׁ ׀ לְבֻ֣שׁ הַבַּדִּ֗ים אֲשֶׁ֤ר הַקֶּ֙סֶת֙ בְּמָתְנָ֔יו מֵשִׁ֥יב דָּבָ֖ר לֵאמֹ֑ר עָשִׂ֕יתִי כאשר צִוִּיתָֽנִי׃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10:1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וָאֶרְאֶ֗ה וְהִנֵּ֤ה אֶל־הָרָקִ֙יעַ֙ אֲשֶׁר֙ עַל־רֹ֣אשׁ הַכְּרֻבִ֔ים כְּאֶ֣בֶן סַפִּ֔יר כְּמַרְאֵ֖ה דְּמ֣וּת כִּסֵּ֑א נִרְאָ֖ה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וַיֹּ֜אמֶר אֶל־הָאִ֣ישׁ ׀ לְבֻ֣שׁ הַבַּדִּ֗ים וַיֹּ֡אמֶר בֹּא֩ אֶל־בֵּינ֨וֹת לַגַּלְגַּ֜ל אֶל־תַּ֣חַת לַכְּר֗וּב וּמַלֵּ֨א חָפְנֶ֤יךָ גַֽחֲלֵי־אֵשׁ֙ מִבֵּינ֣וֹת לַכְּרֻבִ֔ים וּזְרֹ֖ק עַל־הָעִ֑יר וַיָּבֹ֖א לְעֵינָֽי׃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וְהַכְּרֻבִ֗ים עֹֽמְדִ֛ים מִימִ֥ין לַבַּ֖יִת בְּבֹא֣וֹ הָאִ֑ישׁ וְהֶעָנָ֣ן מָלֵ֔א אֶת־הֶחָצֵ֖ר הַפְּנִימִֽית׃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וַיָּ֤רָם כְּבוֹד־יְהוָה֙ מֵעַ֣ל הַכְּר֔וּב עַ֖ל מִפְתַּ֣ן הַבָּ֑יִת וַיִּמָּלֵ֤א הַבַּ֙יִת֙ אֶת־הֶ֣עָנָ֔ן וְהֶֽחָצֵר֙ מָֽלְאָ֔ה אֶת־נֹ֖גַהּ כְּב֥וֹד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וְקוֹל֙ כַּנְפֵ֣י הַכְּרוּבִ֔ים נִשְׁמַ֕ע עַד־הֶחָצֵ֖ר הַחִיצֹנָ֑ה כְּק֥וֹל אֵל־שַׁדַּ֖י בְּדַבְּרֽוֹ׃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וַיְהִ֗י בְּצַוֺּתוֹ֙ אֶת־הָאִ֤ישׁ לְבֻֽשׁ־הַבַּדִּים֙ לֵאמֹ֔ר קַ֥ח אֵשׁ֙ מִבֵּינ֣וֹת לַגַּלְגַּ֔ל מִבֵּינ֖וֹת לַכְּרוּבִ֑ים וַיָּבֹא֙ וַֽיַּעֲמֹ֔ד אֵ֖צֶל הָאוֹפָֽן׃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וַיִּשְׁלַח֩ הַכְּר֨וּב אֶת־יָד֜וֹ מִבֵּינ֣וֹת לַכְּרוּבִ֗ים אֶל־הָאֵשׁ֙ אֲשֶׁר֙ בֵּינ֣וֹת הַכְּרֻבִ֔ים וַיִּשָּׂא֙ וַיִּתֵּ֔ן אֶל־חָפְנֵ֖י לְבֻ֣שׁ הַבַּדִּ֑ים וַיִּקַּ֖ח וַיֵּצֵֽא׃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וַיֵּרָ֖א לַכְּרֻבִ֑ים תַּבְנִית֙ יַד־אָדָ֔ם תַּ֖חַת כַּנְפֵיהֶֽם׃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וָאֶרְאֶ֗ה וְהִנֵּ֨ה אַרְבָּעָ֣ה אוֹפַנִּים֮ אֵ֣צֶל הַכְּרוּבִים֒ אוֹפַ֣ן אֶחָ֗ד אֵ֚צֶל הַכְּר֣וּב אֶחָ֔ד וְאוֹפַ֣ן אֶחָ֔ד אֵ֖צֶל הַכְּר֣וּב אֶחָ֑ד וּמַרְאֵה֙ הָא֣וֹפַנִּ֔ים כְּעֵ֖ין אֶ֥בֶן תַּרְשִֽׁישׁ׃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וּמַ֨רְאֵיהֶ֔ם דְּמ֥וּת אֶחָ֖ד לְאַרְבַּעְתָּ֑ם כַּאֲשֶׁ֛ר יִהְיֶ֥ה הָאוֹפַ֖ן בְּת֥וֹךְ הָאוֹפָֽן׃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בְּלֶכְתָּ֗ם אֶל־אַרְבַּ֤עַת רִבְעֵיהֶם֙ יֵלֵ֔כוּ לֹ֥א יִסַּ֖בּוּ בְּלֶכְתָּ֑ם כִּ֣י הַמָּק֞וֹם אֲשֶׁר־יִפְנֶ֤ה הָרֹאשׁ֙ אַחֲרָ֣יו יֵלֵ֔כוּ לֹ֥א יִסַּ֖בּוּ בְּלֶכְתָּֽם׃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וְכָל־בְּשָׂרָם֙ וְגַבֵּהֶ֔ם וִֽידֵיהֶ֖ם וְכַנְפֵיהֶ֑ם וְהָאֽוֹפַנִּ֗ים מְלֵאִ֤ים עֵינַ֙יִם֙ סָבִ֔יב לְאַרְבַּעְתָּ֖ם אוֹפַנֵּיהֶֽם׃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לָא֖וֹפַנִּ֑ים לָהֶ֛ם קוֹרָ֥א הַגַּלְגַּ֖ל בְּאָזְנָֽי׃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וְאַרְבָּעָ֥ה פָנִ֖ים לְאֶחָ֑ד פְּנֵ֨י הָאֶחָ֜ד פְּנֵ֣י הַכְּר֗וּב וּפְנֵ֤י הַשֵּׁנִי֙ פְּנֵ֣י אָדָ֔ם וְהַשְּׁלִישִׁי֙ פְּנֵ֣י אַרְיֵ֔ה וְהָרְבִיעִ֖י פְּנֵי־נָֽשֶׁר׃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וַיֵּרֹ֖מּוּ הַכְּרוּבִ֑ים הִ֣יא הַחַיָּ֔ה אֲשֶׁ֥ר רָאִ֖יתִי בִּֽנְהַר־כְּבָֽר׃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וּבְלֶ֙כֶת֙ הַכְּרוּבִ֔ים יֵלְכ֥וּ הָאוֹפַנִּ֖ים אֶצְלָ֑ם וּבִשְׂאֵ֨ת הַכְּרוּבִ֜ים אֶת־כַּנְפֵיהֶ֗ם לָרוּם֙ מֵעַ֣ל הָאָ֔רֶץ לֹא־יִסַּ֧בּוּ הָאוֹפַנִּ֛ים גַּם־הֵ֖ם מֵאֶצְלָֽם׃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בְּעָמְדָ֣ם יַעֲמֹ֔דוּ וּבְרוֹמָ֖ם יֵר֣וֹמּוּ אוֹתָ֑ם כִּ֛י ר֥וּחַ הַחַיָּ֖ה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וַיֵּצֵא֙ כְּב֣וֹד יְהוָ֔ה מֵעַ֖ל מִפְתַּ֣ן הַבָּ֑יִת וַֽיַּעֲמֹ֖ד עַל־הַכְּרוּבִֽים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וַיִּשְׂא֣וּ הַכְּרוּבִ֣ים אֶת־כַּ֠נְפֵיהֶם וַיֵּר֨וֹמּוּ מִן־הָאָ֤רֶץ לְעֵינַי֙ בְּצֵאתָ֔ם וְהָאֽוֹפַנִּ֖ים לְעֻמָּתָ֑ם וַֽיַּעֲמֹ֗ד פֶּ֣תַח שַׁ֤עַר בֵּית־יְהוָה֙ הַקַּדְמוֹנִ֔י וּכְב֧וֹד אֱלֹהֵֽי־יִשְׂרָאֵ֛ל עֲלֵיהֶ֖ם מִלְמָֽעְלָה׃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הִ֣יא הַחַיָּ֗ה אֲשֶׁ֥ר רָאִ֛יתִי תַּ֥חַת אֱלֹהֵֽי־יִשְׂרָאֵ֖ל בִּֽנְהַר־כְּבָ֑ר וָאֵדַ֕ע כִּ֥י כְרוּבִ֖ים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אַרְבָּעָ֨ה אַרְבָּעָ֤ה פָנִים֙ לְאֶחָ֔ד וְאַרְבַּ֥ע כְּנָפַ֖יִם לְאֶחָ֑ד וּדְמוּת֙ יְדֵ֣י אָדָ֔ם תַּ֖חַת כַּנְפֵיהֶֽם׃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וּדְמ֣וּת פְּנֵיהֶ֔ם הֵ֣מָּה הַפָּנִ֗ים אֲשֶׁ֤ר רָאִ֙יתִי֙ עַל־נְהַר־כְּבָ֔ר מַרְאֵיהֶ֖ם וְאוֹתָ֑ם אִ֛ישׁ אֶל־עֵ֥בֶר פָּנָ֖יו יֵלֵֽכוּ׃</w:t>
      </w:r>
    </w:p>
    <w:p>
      <w:pPr>
        <w:pStyle w:val="Heading2"/>
        <w:bidi/>
      </w:pPr>
      <w:r>
        <w:rPr>
          <w:rtl/>
          <w:cs/>
          <w:lang w:val="he_IL" w:bidi="he_IL"/>
        </w:rPr>
        <w:t>Ezekiel 11:1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וַתִּשָּׂ֨א אֹתִ֜י ר֗וּחַ וַתָּבֵ֣א אֹ֠תִי אֶל־שַׁ֨עַר בֵּית־יְהוָ֤ה הַקַּדְמוֹנִי֙ הַפּוֹנֶ֣ה קָדִ֔ימָה וְהִנֵּה֙ בְּפֶ֣תַח הַשַּׁ֔עַר עֶשְׂרִ֥ים וַחֲמִשָּׁ֖ה אִ֑ישׁ וָאֶרְאֶ֨ה בְתוֹכָ֜ם אֶת־יַאֲזַנְיָ֧ה בֶן־עַזֻּ֛ר וְאֶת־פְּלַטְיָ֥הוּ בֶן־בְּנָיָ֖הוּ שָׂרֵ֖י הָעָֽם׃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וַיֹּ֖אמֶר אֵלָ֑י בֶּן־אָדָ֕ם אֵ֣לֶּה הָאֲנָשִׁ֞ים הַחֹשְׁבִ֥ים אָ֛וֶן וְהַיֹּעֲצִ֥ים עֲצַת־רָ֖ע בָּעִ֥יר הַזֹּֽאת׃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הָאֹ֣מְרִ֔ים לֹ֥א בְקָר֖וֹב בְּנ֣וֹת בָּתִּ֑ים הִ֣יא הַסִּ֔יר וַאֲנַ֖חְנוּ הַבָּשָֽׂר׃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לָכֵ֖ן הִנָּבֵ֣א עֲלֵיהֶ֑ם הִנָּבֵ֖א בֶּן־אָדָֽם׃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וַתִּפֹּ֣ל עָלַי֮ ר֣וּחַ יְהוָה֒ וַיֹּ֣אמֶר אֵלַ֗י אֱמֹר֙ כֹּה־אָמַ֣ר יְהוָ֔ה כֵּ֥ן אֲמַרְתֶּ֖ם בֵּ֣ית יִשְׂרָאֵ֑ל וּמַעֲל֥וֹת רֽוּחֲכֶ֖ם אֲנִ֥י יְדַעְתִּֽיהָ׃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הִרְבֵּיתֶ֥ם חַלְלֵיכֶ֖ם בָּעִ֣יר הַזֹּ֑את וּמִלֵּאתֶ֥ם חוּצֹתֶ֖יהָ חָלָֽל׃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לָכֵ֗ן כֹּֽה־אָמַר֮ אֲדֹנָ֣י יְהוִה֒ חַלְלֵיכֶם֙ אֲשֶׁ֣ר שַׂמְתֶּ֣ם בְּתוֹכָ֔הּ הֵ֥מָּה הַבָּשָׂ֖ר וְהִ֣יא הַסִּ֑יר וְאֶתְכֶ֖ם הוֹצִ֥יא מִתּוֹכָֽהּ׃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חֶ֖רֶב יְרֵאתֶ֑ם וְחֶ֙רֶב֙ אָבִ֣יא עֲלֵיכֶ֔ם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וְהוֹצֵאתִ֤י אֶתְכֶם֙ מִתּוֹכָ֔הּ וְנָתַתִּ֥י אֶתְכֶ֖ם בְּיַד־זָרִ֑ים וְעָשִׂ֛יתִי בָכֶ֖ם שְׁפָטִֽים׃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בַּחֶ֣רֶב תִּפֹּ֔לוּ עַל־גְּב֥וּל יִשְׂרָאֵ֖ל אֶשְׁפּ֣וֹט אֶתְכֶ֑ם וִֽידַעְתֶּ֖ם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הִ֗יא לֹֽא־תִהְיֶ֤ה לָכֶם֙ לְסִ֔יר וְאַתֶּ֛ם תִּהְי֥וּ בְתוֹכָ֖הּ לְבָשָׂ֑ר אֶל־גְּב֥וּל יִשְׂרָאֵ֖ל אֶשְׁפֹּ֥ט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וִֽידַעְתֶּם֙ כִּֽי־אֲנִ֣י יְהוָ֔ה אֲשֶׁ֤ר בְּחֻקַּי֙ לֹ֣א הֲלַכְתֶּ֔ם וּמִשְׁפָּטַ֖י לֹ֣א עֲשִׂיתֶ֑ם וּֽכְמִשְׁפְּטֵ֧י הַגּוֹיִ֛ם אֲשֶׁ֥ר סְבִיבוֹתֵיכֶ֖ם עֲשִׂיתֶֽם׃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וַֽיְהִי֙ כְּהִנָּ֣בְאִ֔י וּפְלַטְיָ֥הוּ בֶן־בְּנָיָ֖ה מֵ֑ת וָאֶפֹּ֨ל עַל־פָּנַ֜י וָאֶזְעַ֣ק קוֹל־גָּד֗וֹל וָאֹמַר֙ אֲהָהּ֙ אֲדֹנָ֣י יְהוִ֔ה כָּלָה֙ אַתָּ֣ה עֹשֶׂ֔ה אֵ֖ת שְׁאֵרִ֥ית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בֶּן־אָדָ֗ם אַחֶ֤יךָ אַחֶ֙יךָ֙ אַנְשֵׁ֣י גְאֻלָּתֶ֔ךָ וְכָל־בֵּ֥ית יִשְׂרָאֵ֖ל כֻּלֹּ֑ה אֲשֶׁר֩ אָמְר֨וּ לָהֶ֜ם יֹשְׁבֵ֣י יְרוּשָׁלִַ֗ם רַֽחֲקוּ֙ מֵעַ֣ל יְהוָ֔ה לָ֥נוּ הִ֛יא נִתְּנָ֥ה הָאָ֖רֶץ לְמוֹרָשָֽׁה׃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לָכֵ֣ן אֱמֹ֗ר כֹּֽה־אָמַר֮ אֲדֹנָ֣י יְהוִה֒ כִּ֤י הִרְחַקְתִּים֙ בַּגּוֹיִ֔ם וְכִ֥י הֲפִֽיצוֹתִ֖ים בָּאֲרָצ֑וֹת וָאֱהִ֤י לָהֶם֙ לְמִקְדָּ֣שׁ מְעַ֔ט בָּאֲרָצ֖וֹת אֲשֶׁר־בָּ֥אוּ שָֽׁם׃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לָכֵ֣ן אֱמֹ֗ר כֹּֽה־אָמַר֮ אֲדֹנָ֣י יְהוִה֒ וְקִבַּצְתִּ֤י אֶתְכֶם֙ מִן־הָ֣עַמִּ֔ים וְאָסַפְתִּ֣י אֶתְכֶ֔ם מִן־הָ֣אֲרָצ֔וֹת אֲשֶׁ֥ר נְפֹצוֹתֶ֖ם בָּהֶ֑ם וְנָתַתִּ֥י לָכֶ֖ם אֶת־אַדְמַ֥ת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וּבָ֖אוּ־שָׁ֑מָּה וְהֵסִ֜ירוּ אֶת־כָּל־שִׁקּוּצֶ֛יהָ וְאֶת־כָּל־תּוֹעֲבוֹתֶ֖יהָ מִמֶּֽנָּה׃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וְנָתַתִּ֤י לָהֶם֙ לֵ֣ב אֶחָ֔ד וְר֥וּחַ חֲדָשָׁ֖ה אֶתֵּ֣ן בְּקִרְבְּכֶ֑ם וַהֲסִ֨רֹתִ֜י לֵ֤ב הָאֶ֙בֶן֙ מִבְּשָׂרָ֔ם וְנָתַתִּ֥י לָהֶ֖ם לֵ֥ב בָּשָֽׂר׃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לְמַ֙עַן֙ בְּחֻקֹּתַ֣י יֵלֵ֔כוּ וְאֶת־מִשְׁפָּטַ֥י יִשְׁמְר֖וּ וְעָשׂ֣וּ אֹתָ֑ם וְהָיוּ־לִ֣י לְעָ֔ם וַאֲנִ֕י אֶהְיֶ֥ה לָהֶ֖ם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וְאֶל־לֵ֧ב שִׁקּוּצֵיהֶ֛ם וְתוֹעֲבוֹתֵיהֶ֖ם לִבָּ֣ם הֹלֵ֑ךְ דַּרְכָּם֙ בְּרֹאשָׁ֣ם נָתַ֔תִּי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וַיִּשְׂא֤וּ הַכְּרוּבִים֙ אֶת־כַּנְפֵיהֶ֔ם וְהָאֽוֹפַנִּ֖ים לְעֻמָּתָ֑ם וּכְב֧וֹד אֱלֹהֵֽי־יִשְׂרָאֵ֛ל עֲלֵיהֶ֖ם מִלְמָֽעְלָה׃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וַיַּ֙עַל֙ כְּב֣וֹד יְהוָ֔ה מֵעַ֖ל תּ֣וֹךְ הָעִ֑יר וַֽיַּעֲמֹד֙ עַל־הָהָ֔ר אֲשֶׁ֖ר מִקֶּ֥דֶם לָעִֽיר׃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וְר֣וּחַ נְשָׂאַ֗תְנִי וַתְּבִיאֵ֤נִי כַשְׂדִּ֙ימָה֙ אֶל־הַגּוֹלָ֔ה בַּמַּרְאֶ֖ה בְּר֣וּחַ אֱלֹהִ֑ים וַיַּ֙עַל֙ מֵֽעָלַ֔י הַמַּרְאֶ֖ה אֲשֶׁ֥ר רָאִֽיתִי׃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וָאֲדַבֵּ֖ר אֶל־הַגּוֹלָ֑ה אֵ֛ת כָּל־דִּבְרֵ֥י יְהוָ֖ה אֲשֶׁ֥ר הֶרְאָֽנִי׃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12:1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בְּת֥וֹךְ בֵּית־הַמֶּ֖רִי אַתָּ֣ה יֹשֵׁ֑ב אֲשֶׁ֣ר עֵינַיִם֩ לָהֶ֨ם לִרְא֜וֹת וְלֹ֣א רָא֗וּ אָזְנַ֨יִם לָהֶ֤ם לִשְׁמֹ֙עַ֙ וְלֹ֣א שָׁמֵ֔עוּ כִּ֛י בֵּ֥ית מְרִ֖י הֵֽם׃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וְאַתָּ֣ה בֶן־אָדָ֗ם עֲשֵׂ֤ה לְךָ֙ כְּלֵ֣י גוֹלָ֔ה וּגְלֵ֥ה יוֹמָ֖ם לְעֵֽינֵיהֶ֑ם וְגָלִ֨יתָ מִמְּקוֹמְךָ֜ אֶל־מָק֤וֹם אַחֵר֙ לְעֵ֣ינֵיהֶ֔ם אוּלַ֣י יִרְא֔וּ כִּ֛י בֵּ֥ית מְרִ֖י הֵֽמָּה׃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וְהוֹצֵאתָ֨ כֵלֶ֜יךָ כִּכְלֵ֥י גוֹלָ֛ה יוֹמָ֖ם לְעֵֽינֵיהֶ֑ם וְאַתָּ֗ה תֵּצֵ֤א בָעֶ֙רֶב֙ לְעֵ֣ינֵיהֶ֔ם כְּמוֹצָאֵ֖י גּוֹלָֽה׃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לְעֵינֵיהֶ֖ם חֲתָר־לְךָ֣ בַקִּ֑יר וְהוֹצֵאתָ֖ 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לְעֵ֨ינֵיהֶ֜ם עַל־כָּתֵ֤ף תִּשָּׂא֙ בָּעֲלָטָ֣ה תוֹצִ֔יא פָּנֶ֣יךָ תְכַסֶּ֔ה וְלֹ֥א תִרְאֶ֖ה אֶת־הָאָ֑רֶץ כִּֽי־מוֹפֵ֥ת נְתַתִּ֖יךָ לְבֵ֥ית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וָאַ֣עַשׂ כֵּן֮ כַּאֲשֶׁ֣ר צֻוֵּיתִי֒ כֵּ֠לַי הוֹצֵ֜אתִי כִּכְלֵ֤י גוֹלָה֙ יוֹמָ֔ם וּבָעֶ֛רֶב חָתַֽרְתִּי־לִ֥י בַקִּ֖יר בְּיָ֑ד בָּעֲלָטָ֥ה הוֹצֵ֛אתִי עַל־כָּתֵ֥ף נָשָׂ֖אתִי לְעֵינֵיהֶֽם׃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וַיְהִ֧י דְבַר־יְהוָ֛ה אֵלַ֖י בַּבֹּ֥קֶר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בֶּן־אָדָ֕ם הֲלֹ֨א אָמְר֥וּ אֵלֶ֛יךָ בֵּ֥ית יִשְׂרָאֵ֖ל בֵּ֣ית הַמֶּ֑רִי מָ֖ה אַתָּ֥ה עֹשֶֽׂה׃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אֱמֹ֣ר אֲלֵיהֶ֔ם כֹּ֥ה אָמַ֖ר אֲדֹנָ֣י יְהֹוִ֑ה הַנָּשִׂ֞יא הַמַּשָּׂ֤א הַזֶּה֙ בִּיר֣וּשָׁלִַ֔ם וְכָל־בֵּ֥ית יִשְׂרָאֵ֖ל אֲשֶׁר־הֵ֥מָּה בְתוֹכָֽם׃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אֱמֹ֖ר אֲנִ֣י מֽוֹפֶתְכֶ֑ם כַּאֲשֶׁ֣ר עָשִׂ֗יתִי כֵּ֚ן יֵעָשֶׂ֣ה לָהֶ֔ם בַּגּוֹלָ֥ה בַשְּׁבִ֖י יֵלֵֽכוּ׃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וְהַנָּשִׂ֨יא אֲשֶׁר־בְּתוֹכָ֜ם אֶל־כָּתֵ֤ף יִשָּׂא֙ בָּעֲלָטָ֣ה וְיֵצֵ֔א בַּקִּ֥יר יַחְתְּר֖וּ לְה֣וֹצִיא ב֑וֹ פָּנָ֣יו יְכַסֶּ֔ה יַ֗עַן אֲשֶׁ֨ר לֹא־יִרְאֶ֥ה לַעַ֛יִן ה֖וּא אֶת־הָאָֽרֶץ׃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וּפָרַשְׂתִּ֤י אֶת־רִשְׁתִּי֙ עָלָ֔יו וְנִתְפַּ֖שׂ בִּמְצֽוּדָתִ֑י וְהֵבֵאתִ֨י אֹת֤וֹ בָבֶ֙לָה֙ אֶ֣רֶץ כַּשְׂדִּ֔ים וְאוֹתָ֥הּ לֹֽא־יִרְאֶ֖ה וְשָׁ֥ם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וְכֹל֩ אֲשֶׁ֨ר סְבִיבֹתָ֥יו עזרה וְכָל־אֲגַפָּ֖יו אֱזָרֶ֣ה לְכָל־ר֑וּחַ וְחֶ֖רֶב אָרִ֥יק אַחֲרֵיהֶֽם׃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וְיָדְע֖וּ כִּֽי־אֲנִ֣י יְהוָ֑ה בַּהֲפִיצִ֤י אוֹתָם֙ בַּגּוֹיִ֔ם וְזֵרִיתִ֥י אוֹתָ֖ם בָּאֲרָצֽוֹת׃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וְהוֹתַרְתִּ֤י מֵהֶם֙ אַנְשֵׁ֣י מִסְפָּ֔ר מֵחֶ֖רֶב מֵרָעָ֣ב וּמִדָּ֑בֶר לְמַ֨עַן יְסַפְּר֜וּ אֶת־כָּל־תּוֹעֲבֽוֹתֵיהֶ֗ם בַּגּוֹיִם֙ אֲשֶׁר־בָּ֣אוּ שָׁ֔ם וְיָדְע֖וּ כִּֽי־אֲנִ֥י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בֶּן־אָדָ֕ם לַחְמְךָ֖ בְּרַ֣עַשׁ תֹּאכֵ֑ל וּמֵימֶ֕יךָ בְּרָגְזָ֥ה וּבִדְאָגָ֖ה תִּשְׁתֶּֽה׃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וְאָמַרְתָּ֣ אֶל־עַ֣ם הָאָ֡רֶץ כֹּֽה־אָמַר֩ אֲדֹנָ֨י יְהוִ֜ה לְיוֹשְׁבֵ֤י יְרוּשָׁלִַ֙ם֙ אֶל־אַדְמַ֣ת יִשְׂרָאֵ֔ל לַחְמָם֙ בִּדְאָגָ֣ה יֹאכֵ֔לוּ וּמֵֽימֵיהֶ֖ם בְּשִׁמָּמ֣וֹן יִשְׁתּ֑וּ לְמַ֜עַן תֵּשַׁ֤ם אַרְצָהּ֙ מִמְּלֹאָ֔הּ מֵחֲמַ֖ס כָּֽל־הַיֹּשְׁבִ֥ים בָּֽהּ׃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וְהֶעָרִ֤ים הַנּֽוֹשָׁבוֹת֙ תֶּחֱרַ֔בְנָה וְהָאָ֖רֶץ שְׁמָמָ֣ה תִֽהְיֶ֑ה וִֽידַעְתֶּ֖ם כִּֽי־אֲנִ֥י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בֶּן־אָדָ֗ם מָֽה־הַמָּשָׁ֤ל הַזֶּה֙ לָכֶ֔ם עַל־אַדְמַ֥ת יִשְׂרָאֵ֖ל לֵאמֹ֑ר יַֽאַרְכוּ֙ הַיָּמִ֔ים וְאָבַ֖ד כָּל־חָזֽוֹן׃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לָכֵ֞ן אֱמֹ֣ר אֲלֵיהֶ֗ם כֹּֽה־אָמַר֮ אֲדֹנָ֣י יְהוִה֒ הִשְׁבַּ֙תִּי֙ אֶת־הַמָּשָׁ֣ל הַזֶּ֔ה וְלֹֽא־יִמְשְׁל֥וּ אֹת֛וֹ ע֖וֹד בְּיִשְׂרָאֵ֑ל כִּ֚י אִם־דַּבֵּ֣ר אֲלֵיהֶ֔ם קָֽרְבוּ֙ הַיָּמִ֔ים וּדְבַ֖ר כָּל־חָזֽוֹן׃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כִּ֠י לֹ֣א יִֽהְיֶ֥ה ע֛וֹד כָּל־חֲז֥וֹן שָׁ֖וְא וּמִקְסַ֣ם חָלָ֑ק בְּת֖וֹךְ בֵּ֥ית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כִּ֣י ׀ אֲנִ֣י יְהוָ֗ה אֲדַבֵּר֙ אֵת֩ אֲשֶׁ֨ר אֲדַבֵּ֤ר דָּבָר֙ וְיֵ֣עָשֶׂ֔ה לֹ֥א תִמָּשֵׁ֖ךְ ע֑וֹד כִּ֣י בִֽימֵיכֶ֞ם בֵּ֣ית הַמֶּ֗רִי אֲדַבֵּ֤ר דָּבָר֙ וַעֲשִׂיתִ֔יו נְאֻ֖ם אֲדֹנָ֥י יְהוִֽה׃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בֶּן־אָדָ֗ם הִנֵּ֤ה בֵֽית־יִשְׂרָאֵל֙ אֹֽמְרִ֔ים הֶחָז֛וֹן אֲשֶׁר־ה֥וּא חֹזֶ֖ה לְיָמִ֣ים רַבִּ֑ים וּלְעִתִּ֥ים רְחוֹק֖וֹת ה֥וּא נִבָּֽא׃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לָכֵ֞ן אֱמֹ֣ר אֲלֵיהֶ֗ם כֹּ֤ה אָמַר֙ אֲדֹנָ֣י יְהוִ֔ה לֹא־תִמָּשֵׁ֥ךְ ע֖וֹד כָּל־דְּבָרָ֑י אֲשֶׁ֨ר אֲדַבֵּ֤ר דָּבָר֙ וְיֵ֣עָשֶׂ֔ה נְאֻ֖ם אֲדֹנָ֥י יְהוִֽה׃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13:1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הִנָּבֵ֛א אֶל־נְבִיאֵ֥י יִשְׂרָאֵ֖ל הַנִּבָּאִ֑ים וְאָֽמַרְתָּ֙ לִנְבִיאֵ֣י מִלִּבָּ֔ם שִׁמְע֖וּ דְּבַר־יְהוָֽה׃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כֹּ֤ה אָמַר֙ אֲדֹנָ֣י יְהוִ֔ה ה֖וֹי עַל־הַנְּבִיאִ֣ים הַנְּבָלִ֑ים אֲשֶׁ֥ר הֹלְכִ֛ים אַחַ֥ר רוּחָ֖ם וּלְבִלְתִּ֥י רָאֽוּ׃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כְּשֻׁעָלִ֖ים בָּחֳרָב֑וֹת נְבִיאֶ֥יךָ יִשְׂרָאֵ֖ל הָיֽוּ׃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לֹ֤א עֲלִיתֶם֙ בַּפְּרָצ֔וֹת וַתִּגְדְּר֥וּ גָדֵ֖ר עַל־בֵּ֣ית יִשְׂרָאֵ֑ל לַעֲמֹ֥ד בַּמִּלְחָמָ֖ה בְּי֥וֹם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חָ֤זוּ שָׁוְא֙ וְקֶ֣סֶם כָּזָ֔ב הָאֹֽמְרִים֙ נְאֻם־יְהוָ֔ה וַֽיהוָ֖ה לֹ֣א שְׁלָחָ֑ם וְיִֽחֲל֖וּ לְקַיֵּ֥ם דָּבָֽר׃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הֲל֤וֹא מַֽחֲזֵה־שָׁוְא֙ חֲזִיתֶ֔ם וּמִקְסַ֥ם כָּזָ֖ב אֲמַרְתֶּ֑ם וְאֹֽמְרִים֙ נְאֻם־יְהוָ֔ה וַאֲנִ֖י לֹ֥א דִבַּֽרְתִּי׃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לָכֵ֗ן כֹּ֤ה אָמַר֙ אֲדֹנָ֣י יְהוִ֔ה יַ֚עַן דַּבֶּרְכֶ֣ם שָׁ֔וְא וַחֲזִיתֶ֖ם כָּזָ֑ב לָכֵן֙ הִנְנִ֣י אֲלֵיכֶ֔ם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וְהָיְתָ֣ה יָדִ֗י אֶֽל־הַנְּבִיאִ֞ים הַחֹזִ֣ים שָׁוְא֮ וְהַקֹּסְמִ֣ים כָּזָב֒ בְּס֧וֹד עַמִּ֣י לֹֽא־יִהְי֗וּ וּבִכְתָ֤ב בֵּֽית־יִשְׂרָאֵל֙ לֹ֣א יִכָּתֵ֔בוּ וְאֶל־אַדְמַ֥ת יִשְׂרָאֵ֖ל לֹ֣א יָבֹ֑אוּ וִידַעְתֶּ֕ם כִּ֥י אֲנִ֖י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יַ֣עַן וּבְיַ֜עַן הִטְע֧וּ אֶת־עַמִּ֛י לֵאמֹ֥ר שָׁל֖וֹם וְאֵ֣ין שָׁל֑וֹם וְהוּא֙ בֹּ֣נֶה חַ֔יִץ וְהִנָּ֛ם טָחִ֥ים אֹת֖וֹ תָּפֵֽל׃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אֱמֹ֛ר אֶל־טָחֵ֥י תָפֵ֖ל וְיִפֹּ֑ל הָיָ֣ה ׀ גֶּ֣שֶׁם שׁוֹטֵ֗ף וְאַתֵּ֜נָה אַבְנֵ֤י אֶלְגָּבִישׁ֙ תִּפֹּ֔לְנָה וְר֥וּחַ סְעָר֖וֹת תְּבַקֵּֽעַ׃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וְהִנֵּ֖ה נָפַ֣ל הַקִּ֑יר הֲלוֹא֙ יֵאָמֵ֣ר אֲלֵיכֶ֔ם אַיֵּ֥ה הַטִּ֖יחַ אֲשֶׁ֥ר טַחְתֶּֽם׃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לָכֵ֗ן כֹּ֤ה אָמַר֙ אֲדֹנָ֣י יְהוִ֔ה וּבִקַּעְתִּ֥י רֽוּחַ־סְעָר֖וֹת בַּֽחֲמָתִ֑י וְגֶ֤שֶׁם שֹׁטֵף֙ בְּאַפִּ֣י יִֽהְיֶ֔ה וְאַבְנֵ֥י אֶלְגָּבִ֖ישׁ בְּחֵמָ֥ה לְכָלָֽה׃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וְהָ֨רַסְתִּ֜י אֶת־הַקִּ֨יר אֲשֶׁר־טַחְתֶּ֥ם תָּפֵ֛ל וְהִגַּעְתִּ֥יהוּ אֶל־הָאָ֖רֶץ וְנִגְלָ֣ה יְסֹד֑וֹ וְנָֽפְלָה֙ וּכְלִיתֶ֣ם בְּתוֹכָ֔הּ וִֽידַעְתֶּ֖ם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וְכִלֵּיתִ֤י אֶת־חֲמָתִי֙ בַּקִּ֔יר וּבַטָּחִ֥ים אֹת֖וֹ תָּפֵ֑ל וְאֹמַ֤ר לָכֶם֙ אֵ֣ין הַקִּ֔יר וְאֵ֖ין הַטָּחִ֥ים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נְבִיאֵ֣י יִשְׂרָאֵ֗ל הַֽנִבְּאִים֙ אֶל־יְר֣וּשָׁלִַ֔ם וְהַחֹזִ֥ים לָ֖הּ חֲז֣וֹן שָׁלֹ֑ם וְאֵ֣ין שָׁלֹ֔ם נְאֻ֖ם אֲדֹנָ֥י יְהֹוִֽה׃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וְאַתָּ֣ה בֶן־אָדָ֗ם שִׂ֤ים פָּנֶ֙יךָ֙ אֶל־בְּנ֣וֹת עַמְּךָ֔ הַמִּֽתְנַבְּא֖וֹת מִֽלִּבְּהֶ֑ן וְהִנָּבֵ֖א עֲלֵיהֶֽן׃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וְאָמַרְתָּ֞ כֹּה־אָמַ֣ר ׀ אֲדֹנָ֣י יְהוִ֗ה הוֹי֩ לִֽמְתַפְּר֨וֹת כְּסָת֜וֹת עַ֣ל ׀ כָּל־אַצִּילֵ֣י יָדַ֗י וְעֹשׂ֧וֹת הַמִּסְפָּח֛וֹת עַל־רֹ֥אשׁ כָּל־קוֹמָ֖ה לְצוֹדֵ֣ד נְפָשׁ֑וֹת הַנְּפָשׁוֹת֙ תְּצוֹדֵ֣דְנָה לְעַמִּ֔י וּנְפָשׁ֖וֹת לָכֶ֥נָה תְחַיֶּֽינָה׃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וַתְּחַלֶּלְ֨נָה אֹתִ֜י אֶל־עַמִּ֗י בְּשַׁעֲלֵ֣י שְׂעֹרִים֮ וּבִפְת֣וֹתֵי לֶחֶם֒ לְהָמִ֤ית נְפָשׁוֹת֙ אֲשֶׁ֣ר לֹֽא־תְמוּתֶ֔נָה וּלְחַיּ֥וֹת נְפָשׁ֖וֹת אֲשֶׁ֣ר לֹא־תִֽחְיֶ֑ינָה בְּכַ֨זֶּבְכֶ֔ם לְעַמִּ֖י שֹׁמְעֵ֥י כָזָֽב׃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לָכֵ֞ן כֹּה־אָמַ֣ר ׀ אֲדֹנָ֣י יְהוִ֗ה הִנְנִ֤י אֶל־כִּסְּתוֹתֵיכֶ֙נָה֙ אֲשֶׁ֣ר אַ֠תֵּנָה מְצֹדְד֨וֹת שָׁ֤ם אֶת־הַנְּפָשׁוֹת֙ לְפֹ֣רְח֔וֹת וְקָרַעְתִּ֣י אֹתָ֔ם מֵעַ֖ל זְרוֹעֹֽתֵיכֶ֑ם וְשִׁלַּחְתִּי֙ אֶת־הַנְּפָשׁ֔וֹת אֲשֶׁ֥ר אַתֶּ֛ם מְצֹדְד֥וֹת אֶת־נְפָשִׁ֖ים לְפֹרְחֹֽת׃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וְקָרַעְתִּ֞י אֶת־מִסְפְּחֹֽתֵיכֶ֗ם וְהִצַּלְתִּ֤י אֶת־עַמִּי֙ מִיֶּדְכֶ֔ן וְלֹֽא־יִהְי֥וּ ע֛וֹד בְּיֶדְכֶ֖ן לִמְצוּדָ֑ה וִֽידַעְתֶּ֖ן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יַ֣עַן הַכְא֤וֹת לֵב־צַדִּיק֙ שֶׁ֔קֶר וַאֲנִ֖י לֹ֣א הִכְאַבְתִּ֑יו וּלְחַזֵּק֙ יְדֵ֣י רָשָׁ֔ע לְבִלְתִּי־שׁ֛וּב מִדַּרְכּ֥וֹ הָרָ֖ע לְהַחֲיֹתֽוֹ׃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לָכֵ֗ן שָׁ֚וְא לֹ֣א תֶחֱזֶ֔ינָה וְקֶ֖סֶם לֹא־תִקְסַ֣מְנָה ע֑וֹד וְהִצַּלְתִּ֤י אֶת־עַמִּי֙ מִיֶּדְכֶ֔ן וִֽידַעְתֶּ֖ן כִּֽי־אֲנִ֥י יְהוָֽה׃</w:t>
      </w:r>
    </w:p>
    <w:p>
      <w:pPr>
        <w:pStyle w:val="Heading2"/>
        <w:bidi/>
      </w:pPr>
      <w:r>
        <w:rPr>
          <w:rtl/>
          <w:cs/>
          <w:lang w:val="he_IL" w:bidi="he_IL"/>
        </w:rPr>
        <w:t>Ezekiel 14:1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וַיָּב֤וֹא אֵלַי֙ אֲנָשִׁ֔ים מִזִּקְנֵ֖י יִשְׂרָאֵ֑ל וַיֵּשְׁב֖וּ לְפָנָֽי׃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בֶּן־אָדָ֗ם הָאֲנָשִׁ֤ים הָאֵ֙לֶּה֙ הֶעֱל֤וּ גִלּֽוּלֵיהֶם֙ עַל־לִבָּ֔ם וּמִכְשׁ֣וֹל עֲוֺנָ֔ם נָתְנ֖וּ נֹ֣כַח פְּנֵיהֶ֑ם הַאִדָּרֹ֥שׁ אִדָּרֵ֖שׁ לָהֶֽם׃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לָכֵ֣ן דַּבֵּר־א֠וֹתָם וְאָמַרְתָּ֨ אֲלֵיהֶ֜ם כֹּה־אָמַ֣ר ׀ אֲדֹנָ֣י יְהוִ֗ה אִ֣ישׁ אִ֣ישׁ מִבֵּ֣ית יִשְׂרָאֵ֡ל אֲשֶׁר֩ יַעֲלֶ֨ה אֶת־גִּלּוּלָ֜יו אֶל־לִבּ֗וֹ וּמִכְשׁ֤וֹל עֲוֺנוֹ֙ יָשִׂים֙ נֹ֣כַח פָּנָ֔יו וּבָ֖א אֶל־הַנָּבִ֑יא אֲנִ֣י יְהוָ֗ה נַעֲנֵ֧יתִי ל֦וֹ בה בְּרֹ֥ב גִּלּוּלָֽיו׃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לְמַ֛עַן תְּפֹ֥שׂ אֶת־בֵּֽית־יִשְׂרָאֵ֖ל בְּלִבָּ֑ם אֲשֶׁ֤ר נָזֹ֙רוּ֙ מֵֽעָלַ֔י בְּגִלּֽוּלֵיהֶ֖ם כֻּלָּֽם׃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לָכֵ֞ן אֱמֹ֣ר ׀ אֶל־בֵּ֣ית יִשְׂרָאֵ֗ל כֹּ֤ה אָמַר֙ אֲדֹנָ֣י יְהוִ֔ה שׁ֣וּבוּ וְהָשִׁ֔יבוּ מֵעַ֖ל גִּלּֽוּלֵיכֶ֑ם וּמֵעַ֥ל כָּל־תּוֹעֲבֹתֵיכֶ֖ם הָשִׁ֥יבוּ פְנֵיכֶֽם׃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כִּי֩ אִ֨ישׁ אִ֜ישׁ מִבֵּ֣ית יִשְׂרָאֵ֗ל וּמֵהַגֵּר֮ אֲשֶׁר־יָג֣וּר בְּיִשְׂרָאֵל֒ וְיִנָּזֵ֣ר מֵֽאַחֲרַ֗י וְיַ֤עַל גִּלּוּלָיו֙ אֶל־לִבּ֔וֹ וּמִכְשׁ֣וֹל עֲוֺנ֔וֹ יָשִׂ֖ים נֹ֣כַח פָּנָ֑יו וּבָ֤א אֶל־הַנָּבִיא֙ לִדְרָשׁ־ל֣וֹ בִ֔י אֲנִ֣י יְהוָ֔ה נַֽעֲנֶה־לּ֖וֹ 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וְנָתַתִּ֨י פָנַ֜י בָּאִ֣ישׁ הַה֗וּא וַהֲשִֽׂמֹתִ֙יהוּ֙ לְא֣וֹת וְלִמְשָׁלִ֔ים וְהִכְרַתִּ֖יו מִתּ֣וֹךְ עַמִּ֑י וִֽידַעְתֶּ֖ם כִּֽי־אֲנִ֥י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וְהַנָּבִ֤יא כִֽי־יְפֻתֶּה֙ וְדִבֶּ֣ר דָּבָ֔ר אֲנִ֤י יְהוָה֙ פִּתֵּ֔יתִי אֵ֖ת הַנָּבִ֣יא הַה֑וּא וְנָטִ֤יתִי אֶת־יָדִי֙ עָלָ֔יו וְהִ֨שְׁמַדְתִּ֔יו מִתּ֖וֹךְ עַמִּ֥י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וְנָשְׂא֖וּ עֲוֺנָ֑ם כַּֽעֲוֺן֙ הַדֹּרֵ֔שׁ כַּעֲוֺ֥ן הַנָּבִ֖יא יִֽהְיֶֽה׃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לְ֠מַעַן לֹֽא־יִתְע֨וּ ע֤וֹד בֵּֽית־יִשְׂרָאֵל֙ מֵאַֽחֲרַ֔י וְלֹֽא־יִטַּמְּא֥וּ ע֖וֹד בְּכָל־פִּשְׁעֵיהֶ֑ם וְהָ֥יוּ לִ֣י לְעָ֗ם וַֽאֲנִי֙ אֶהְיֶ֤ה לָהֶם֙ לֵֽאלֹהִ֔ים נְאֻ֖ם אֲדֹנָ֥י יְהוִֽה׃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בֶּן־אָדָ֗ם אֶ֚רֶץ כִּ֤י תֶחֱטָא־לִי֙ לִמְעָל־מַ֔עַל וְנָטִ֤יתִי יָדִי֙ עָלֶ֔יהָ וְשָׁבַ֥רְתִּי לָ֖הּ מַטֵּה־לָ֑חֶם וְהִשְׁלַחְתִּי־בָ֣הּ רָעָ֔ב וְהִכְרַתִּ֥י מִמֶּ֖נָּה אָדָ֥ם וּבְהֵמָֽה׃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וְ֠הָיוּ שְׁלֹ֨שֶׁת הָאֲנָשִׁ֤ים הָאֵ֙לֶּה֙ בְּתוֹכָ֔הּ נֹ֖חַ דנאל וְאִיּ֑וֹב הֵ֤מָּה בְצִדְקָתָם֙ יְנַצְּל֣וּ נַפְשָׁ֔ם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לֽוּ־חַיָּ֥ה רָעָ֛ה אַעֲבִ֥יר בָּאָ֖רֶץ וְשִׁכְּלָ֑תָּה וְהָיְתָ֤ה שְׁמָמָה֙ מִבְּלִ֣י עוֹבֵ֔ר מִפְּנֵ֖י הַחַיָּֽה׃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שְׁלֹ֨שֶׁת הָאֲנָשִׁ֣ים הָאֵלֶּה֮ בְּתוֹכָהּ֒ חַי־אָ֗נִי נְאֻם֙ אֲדֹנָ֣י יְהוִ֔ה אִם־בָּנִ֥ים וְאִם־בָּנ֖וֹת יַצִּ֑ילוּ הֵ֤מָּה לְבַדָּם֙ יִנָּצֵ֔לוּ וְהָאָ֖רֶץ תִּהְיֶ֥ה שְׁמָמָֽה׃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א֛וֹ חֶ֥רֶב אָבִ֖יא עַל־הָאָ֣רֶץ הַהִ֑יא וְאָמַרְתִּ֗י חֶ֚רֶב תַּעֲבֹ֣ר בָּאָ֔רֶץ וְהִכְרַתִּ֥י מִמֶּ֖נָּה אָדָ֥ם וּבְהֵמָֽה׃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וּשְׁלֹ֨שֶׁת הָאֲנָשִׁ֣ים הָאֵלֶּה֮ בְּתוֹכָהּ֒ חַי־אָ֗נִי נְאֻם֙ אֲדֹנָ֣י יְהוִ֔ה לֹ֥א יַצִּ֖ילוּ בָּנִ֣ים וּבָנ֑וֹת כִּ֛י הֵ֥ם לְבַדָּ֖ם יִנָּצֵֽלוּ׃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א֛וֹ דֶּ֥בֶר אֲשַׁלַּ֖ח אֶל־הָאָ֣רֶץ הַהִ֑יא וְשָׁפַכְתִּ֨י חֲמָתִ֤י עָלֶ֙יהָ֙ בְּדָ֔ם לְהַכְרִ֥ית מִמֶּ֖נָּה אָדָ֥ם וּבְהֵמָֽה׃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וְנֹ֨חַ דנאל וְאִיּוֹב֮ בְּתוֹכָהּ֒ חַי־אָ֗נִי נְאֻם֙ אֲדֹנָ֣י יְהוִ֔ה אִם־בֵּ֥ן אִם־בַּ֖ת יַצִּ֑ילוּ הֵ֥מָּה בְצִדְקָתָ֖ם יַצִּ֥ילוּ נַפְשָֽׁם׃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כִּי֩ כֹ֨ה אָמַ֜ר אֲדֹנָ֣י יְהֹוִ֗ה אַ֣ף כִּֽי־אַרְבַּ֣עַת שְׁפָטַ֣י ׀ הָרָעִ֡ים חֶ֠רֶב וְרָעָ֞ב וְחַיָּ֤ה רָעָה֙ וָדֶ֔בֶר שִׁלַּ֖חְתִּי אֶל־יְרוּשָׁלִָ֑ם לְהַכְרִ֥ית מִמֶּ֖נָּה אָדָ֥ם וּבְהֵמָֽה׃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וְהִנֵּ֨ה נֽוֹתְרָה־בָּ֜הּ פְּלֵטָ֗ה הַֽמּוּצָאִים֮ בָּנִ֣ים וּבָנוֹת֒ הִנָּם֙ יוֹצְאִ֣ים אֲלֵיכֶ֔ם וּרְאִיתֶ֥ם אֶת־דַּרְכָּ֖ם וְאֶת־עֲלִֽילוֹתָ֑ם וְנִחַמְתֶּ֗ם עַל־הָֽרָעָה֙ אֲשֶׁ֤ר הֵבֵ֙אתִי֙ עַל־יְר֣וּשָׁלִַ֔ם אֵ֛ת כָּל־אֲשֶׁ֥ר הֵבֵ֖אתִי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וְנִחֲמ֣וּ אֶתְכֶ֔ם כִּֽי־תִרְא֥וּ אֶת־דַּרְכָּ֖ם וְאֶת־עֲלִֽילוֹתָ֑ם וִֽידַעְתֶּ֗ם כִּי֩ לֹ֨א חִנָּ֤ם עָשִׂ֙יתִי֙ אֵ֣ת כָּל־אֲשֶׁר־עָשִׂ֣יתִי בָ֔הּ נְאֻ֖ם אֲדֹנָ֥י יְהֹוִֽה׃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15:1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מַה־יִּֽהְיֶ֥ה עֵץ־הַגֶּ֖פֶן מִכָּל־עֵ֑ץ הַזְּמוֹרָ֕ה אֲשֶׁ֥ר הָיָ֖ה בַּעֲצֵ֥י הַיָּֽעַר׃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הֲיֻקַּ֤ח מִמֶּ֙נּוּ֙ עֵ֔ץ לַעֲשׂ֖וֹת לִמְלָאכָ֑ה אִם־יִקְח֤וּ מִמֶּ֙נּוּ֙ יָתֵ֔ד לִתְל֥וֹת עָלָ֖יו כָּל־כֶּֽלִי׃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הִנֵּ֥ה לָאֵ֖שׁ נִתַּ֣ן לְאָכְלָ֑ה אֵת֩ שְׁנֵ֨י קְצוֹתָ֜יו אָכְלָ֤ה הָאֵשׁ֙ וְתוֹכ֣וֹ נָחָ֔ר הֲיִצְלַ֖ח לִמְלָאכָֽה׃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הִנֵּה֙ בִּֽהְיוֹת֣וֹ תָמִ֔ים לֹ֥א יֵֽעָשֶׂ֖ה לִמְלָאכָ֑ה אַ֣ף כִּי־אֵ֤שׁ אֲכָלַ֙תְהוּ֙ וַיֵּחָ֔ר וְנַעֲשָׂ֥ה ע֖וֹד לִמְלָאכָֽה׃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לָכֵ֗ן כֹּ֤ה אָמַר֙ אֲדֹנָ֣י יְהוִ֔ה כַּאֲשֶׁ֤ר עֵץ־הַגֶּ֙פֶן֙ בְּעֵ֣ץ הַיַּ֔עַר אֲשֶׁר־נְתַתִּ֥יו לָאֵ֖שׁ לְאָכְלָ֑ה כֵּ֣ן נָתַ֔תִּי אֶת־יֹשְׁבֵ֖י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וְנָתַתִּ֤י אֶת־פָּנַי֙ בָּהֶ֔ם מֵהָאֵ֣שׁ יָצָ֔אוּ וְהָאֵ֖שׁ תֹּֽאכְלֵ֑ם וִֽידַעְתֶּם֙ כִּֽי־אֲנִ֣י יְהוָ֔ה בְּשׂוּמִ֥י אֶת־פָּנַ֖י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וְנָתַתִּ֥י אֶת־הָאָ֖רֶץ שְׁמָמָ֑ה יַ֚עַן מָ֣עֲלוּ מַ֔עַל נְאֻ֖ם אֲדֹנָ֥י יְהוִֽה׃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16:1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הוֹדַ֥ע אֶת־יְרוּשָׁלִַ֖ם אֶת־תּוֹעֲבֹתֶֽיהָ׃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וְאָמַרְתָּ֞ כֹּה־אָמַ֨ר אֲדֹנָ֤י יְהוִה֙ לִיר֣וּשָׁלִַ֔ם מְכֹרֹתַ֙יִךְ֙ וּמֹ֣לְדֹתַ֔יִךְ מֵאֶ֖רֶץ הַֽכְּנַעֲנִ֑י אָבִ֥יךְ הָאֱמֹרִ֖י וְאִמֵּ֥ךְ חִתִּֽית׃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וּמוֹלְדוֹתַ֗יִךְ בְּי֨וֹם הוּלֶּ֤דֶת אֹתָךְ֙ לֹֽא־כָרַּ֣ת שָׁרֵּ֔ךְ וּבְמַ֥יִם לֹֽא־רֻחַ֖צְתְּ לְמִשְׁעִ֑י וְהָמְלֵ֙חַ֙ לֹ֣א הֻמְלַ֔חַתְּ וְהָחְתֵּ֖ל לֹ֥א חֻתָּֽלְתְּ׃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לֹא־חָ֨סָה עָלַ֜יִךְ עַ֗יִן לַעֲשׂ֥וֹת לָ֛ךְ אַחַ֥ת מֵאֵ֖לֶּה לְחֻמְלָ֣ה עָלָ֑יִךְ וַֽתֻּשְׁלְכִ֞י אֶל־פְּנֵ֤י הַשָּׂדֶה֙ בְּגֹ֣עַל נַפְשֵׁ֔ךְ בְּי֖וֹם הֻלֶּ֥דֶת אֹתָֽךְ׃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וָאֶעֱבֹ֤ר עָלַ֙יִךְ֙ וָֽאֶרְאֵ֔ךְ מִתְבּוֹסֶ֖סֶת בְּדָמָ֑יִךְ וָאֹ֤מַר לָךְ֙ בְּדָמַ֣יִךְ חֲיִ֔י וָאֹ֥מַר לָ֖ךְ בְּדָמַ֥יִךְ חֲיִֽי׃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רְבָבָ֗ה כְּצֶ֤מַח הַשָּׂדֶה֙ נְתַתִּ֔יךְ וַתִּרְבִּי֙ וַֽתִּגְדְּלִ֔י וַתָּבֹ֖אִי בַּעֲדִ֣י עֲדָיִ֑ים שָׁדַ֤יִם נָכֹ֙נוּ֙ וּשְׂעָרֵ֣ךְ צִמֵּ֔חַ וְאַ֖תְּ עֵרֹ֥ם וְעֶרְיָֽה׃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וָאֶעֱבֹ֨ר עָלַ֜יִךְ וָאֶרְאֵ֗ךְ וְהִנֵּ֤ה עִתֵּךְ֙ עֵ֣ת דֹּדִ֔ים וָאֶפְרֹ֤שׂ כְּנָפִי֙ עָלַ֔יִךְ וָאֲכַסֶּ֖ה עֶרְוָתֵ֑ךְ וָאֶשָּׁ֣בַֽע לָ֠ךְ וָאָב֨וֹא בִבְרִ֜ית אֹתָ֗ךְ נְאֻ֛ם אֲדֹנָ֥י יְהוִ֖ה וַתִּ֥הְיִי 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וָאֶרְחָצֵ֣ךְ בַּמַּ֔יִם וָאֶשְׁטֹ֥ף דָּמַ֖יִךְ מֵֽעָלָ֑יִךְ וָאֲסֻכֵ֖ךְ בַּשָּֽׁמֶן׃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וָאַלְבִּישֵׁ֣ךְ רִקְמָ֔ה וָאֶנְעֲלֵ֖ךְ תָּ֑חַשׁ וָאֶחְבְּשֵׁ֣ךְ בַּשֵּׁ֔שׁ וַאֲכַסֵּ֖ךְ מֶֽשִׁי׃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וָאֶעְדֵּ֖ךְ עֶ֑דִי וָאֶתְּנָ֤ה צְמִידִים֙ עַל־יָדַ֔יִךְ וְרָבִ֖יד עַל־גְּרוֹנֵֽךְ׃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וָאֶתֵּ֥ן נֶ֙זֶם֙ עַל־אַפֵּ֔ךְ וַעֲגִילִ֖ים עַל־אָזְנָ֑יִךְ וַעֲטֶ֥רֶת תִּפְאֶ֖רֶת בְּרֹאשֵֽׁךְ׃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וַתַּעְדִּ֞י זָהָ֣ב וָכֶ֗סֶף וּמַלְבּוּשֵׁךְ֙ ששי וָמֶ֙שִׁי֙ וְרִקְמָ֔ה סֹ֧לֶת וּדְבַ֛שׁ וָשֶׁ֖מֶן אכלתי וַתִּ֙יפִי֙ בִּמְאֹ֣ד מְאֹ֔ד וַֽתִּצְלְחִ֖י לִמְלוּכָֽה׃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וַיֵּ֨צֵא לָ֥ךְ שֵׁ֛ם בַּגּוֹיִ֖ם בְּיָפְיֵ֑ךְ כִּ֣י ׀ כָּלִ֣יל ה֗וּא בַּֽהֲדָרִי֙ אֲשֶׁר־שַׂ֣מְתִּי עָלַ֔יִךְ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וַתִּבְטְחִ֣י בְיָפְיֵ֔ךְ וַתִּזְנִ֖י עַל־שְׁמֵ֑ךְ וַתִּשְׁפְּכִ֧י אֶת־תַּזְנוּתַ֛יִךְ עַל־כָּל־עוֹבֵ֖ר לוֹ־יֶֽהִי׃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וַתִּקְחִ֣י מִבְּגָדַ֗יִךְ וַתַּֽעֲשִׂי־לָךְ֙ בָּמ֣וֹת טְלֻא֔וֹת וַתִּזְנִ֖י עֲלֵיהֶ֑ם לֹ֥א בָא֖וֹת וְלֹ֥א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וַתִּקְחִ֞י כְּלֵ֣י תִפְאַרְתֵּ֗ךְ מִזְּהָבִ֤י וּמִכַּסְפִּי֙ אֲשֶׁ֣ר נָתַ֣תִּי לָ֔ךְ וַתַּעֲשִׂי־לָ֖ךְ צַלְמֵ֣י זָכָ֑ר וַתִּזְנִי־בָֽם׃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וַתִּקְחִ֛י אֶת־בִּגְדֵ֥י רִקְמָתֵ֖ךְ וַתְּכַסִּ֑ים וְשַׁמְנִי֙ וּקְטָרְתִּ֔י נתתי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וְלַחְמִי֩ אֲשֶׁר־נָתַ֨תִּי לָ֜ךְ סֹ֣לֶת וָשֶׁ֤מֶן וּדְבַשׁ֙ הֶֽאֱכַלְתִּ֔יךְ וּנְתַתִּ֧יהוּ לִפְנֵיהֶ֛ם לְרֵ֥יחַ נִיחֹ֖חַ וַיֶּ֑הִי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וַתִּקְחִ֞י אֶת־בָּנַ֤יִךְ וְאֶת־בְּנוֹתַ֙יִךְ֙ אֲשֶׁ֣ר יָלַ֣דְתְּ לִ֔י וַתִּזְבָּחִ֥ים לָהֶ֖ם לֶאֱכ֑וֹל הַמְעַ֖ט מתזנתך׃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וַֽתִּשְׁחֲטִ֖י אֶת־בָּנָ֑י וַֽתִּתְּנִ֔ים בְּהַעֲבִ֥יר אוֹתָ֖ם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וְאֵ֤ת כָּל־תּוֹעֲבֹתַ֙יִךְ֙ וְתַזְנֻתַ֔יִךְ לֹ֥א זכרתי אֶת־יְמֵ֣י נְעוּרָ֑יִךְ בִּֽהְיוֹתֵךְ֙ עֵרֹ֣ם וְעֶרְיָ֔ה מִתְבּוֹסֶ֥סֶת בְּדָמֵ֖ךְ הָיִֽית׃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וַיְהִ֕י אַחֲרֵ֖י כָּל־רָעָתֵ֑ךְ א֣וֹי א֣וֹי לָ֔ךְ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וַתִּבְנִי־לָ֖ךְ גֶּ֑ב וַתַּעֲשִׂי־לָ֥ךְ רָמָ֖ה בְּכָל־רְחֽוֹב׃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אֶל־כָּל־רֹ֣אשׁ דֶּ֗רֶךְ בָּנִית֙ רָֽמָתֵ֔ךְ וַתְּתַֽעֲבִי֙ אֶת־יָפְיֵ֔ךְ וַתְּפַשְּׂקִ֥י אֶת־רַגְלַ֖יִךְ לְכָל־עוֹבֵ֑ר וַתַּרְבִּ֖י אֶת־תזנתך׃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וַתִּזְנִ֧י אֶל־בְּנֵֽי ־מִצְרַ֛יִם שְׁכֵנַ֖יִךְ גִּדְלֵ֣י בָשָׂ֑ר וַתַּרְבִּ֥י אֶת־תַּזְנֻתֵ֖ךְ לְהַכְעִיסֵֽנִי׃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וְהִנֵּ֨ה נָטִ֤יתִי יָדִי֙ עָלַ֔יִךְ וָאֶגְרַ֖ע חֻקֵּ֑ךְ וָאֶתְּנֵ֞ךְ בְּנֶ֤פֶשׁ שֹׂנְאוֹתַ֙יִךְ֙ בְּנ֣וֹת פְּלִשְׁתִּ֔ים הַנִּכְלָמ֖וֹת מִדַּרְכֵּ֥ךְ זִמָּֽה׃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וַתִּזְנִי֙ אֶל־בְּנֵ֣י אַשּׁ֔וּר מִבִּלְתִּ֖י שָׂבְעָתֵ֑ךְ וַתִּזְנִ֕ים וְגַ֖ם לֹ֥א שָׂבָֽעַתְּ׃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וַתַּרְבִּ֧י אֶת־תַּזְנוּתֵ֛ךְ אֶל־אֶ֥רֶץ כְּנַ֖עַן כַּשְׂדִּ֑ימָה וְגַם־בְּזֹ֖את לֹ֥א שָׂבָֽעַתְּ׃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מָ֤ה אֲמֻלָה֙ לִבָּתֵ֔ךְ נְאֻ֖ם אֲדֹנָ֣י יְהוִ֑ה בַּעֲשׂוֹתֵךְ֙ אֶת־כָּל־אֵ֔לֶּה מַעֲשֵׂ֥ה אִשָּֽׁה־זוֹנָ֖ה שַׁלָּֽטֶת׃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בִּבְנוֹתַ֤יִךְ גַּבֵּךְ֙ בְּרֹ֣אשׁ כָּל־דֶּ֔רֶךְ וְרָמָתֵ֥ךְ עשיתי בְּכָל־רְח֑וֹב וְלֹא־הייתי כַּזּוֹנָ֖ה לְקַלֵּ֥ס אֶתְנָֽן׃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הָאִשָּׁ֖ה הַמְּנָאָ֑פֶת תַּ֣חַת אִישָׁ֔הּ תִּקַּ֖ח אֶת־זָרִֽים׃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לְכָל־זֹנ֖וֹת יִתְּנוּ־נֵ֑דֶה וְאַ֨תְּ נָתַ֤תְּ אֶת־נְדָנַ֙יִךְ֙ לְכָל־מְאַֽהֲבַ֔יִךְ וַתִּשְׁחֳדִ֣י אוֹתָ֗ם לָב֥וֹא אֵלַ֛יִךְ מִסָּבִ֖יב בְּתַזְנוּתָֽיִךְ׃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וַיְהִי־בָ֨ךְ הֵ֤פֶךְ מִן־הַנָּשִׁים֙ בְּתַזְנוּתַ֔יִךְ וְאַחֲרַ֖יִךְ לֹ֣א זוּנָּ֑ה וּבְתִתֵּ֣ךְ אֶתְנָ֗ן וְאֶתְנַ֛ן לֹ֥א נִתַּן־לָ֖ךְ וַתְּהִ֥י לְהֶֽפֶךְ׃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לָכֵ֣ן זוֹנָ֔ה שִׁמְעִ֖י דְּבַר־יְהוָֽה׃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כֹּֽה־אָמַ֞ר אֲדֹנָ֣י יְהֹוִ֗ה יַ֣עַן הִשָּׁפֵ֤ךְ נְחֻשְׁתֵּךְ֙ וַתִּגָּלֶ֣ה עֶרְוָתֵ֔ךְ בְּתַזְנוּתַ֖יִךְ עַל־מְאַהֲבָ֑יִךְ וְעַל֙ כָּל־גִּלּוּלֵ֣י תוֹעֲבוֹתַ֔יִךְ וְכִדְמֵ֣י בָנַ֔יִךְ אֲשֶׁ֥ר נָתַ֖תְּ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לָ֠כֵן הִנְנִ֨י מְקַבֵּ֤ץ אֶת־כָּל־מְאַהֲבַ֙יִךְ֙ אֲשֶׁ֣ר עָרַ֣בְתְּ עֲלֵיהֶ֔ם וְאֵת֙ כָּל־אֲשֶׁ֣ר אָהַ֔בְתְּ עַ֖ל כָּל־אֲשֶׁ֣ר שָׂנֵ֑את וְקִבַּצְתִּי֩ אֹתָ֨ם עָלַ֜יִךְ מִסָּבִ֗יב וְגִלֵּיתִ֤י עֶרְוָתֵךְ֙ אֲלֵהֶ֔ם וְרָא֖וּ אֶת־כָּל־עֶרְוָתֵֽךְ׃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וּשְׁפַטְתִּיךְ֙ מִשְׁפְּטֵ֣י נֹאֲפ֔וֹת וְשֹׁפְכֹ֖ת דָּ֑ם וּנְתַתִּ֕יךְ דַּ֥ם חֵמָ֖ה וְקִנְאָֽה׃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וְנָתַתִּ֨י אוֹתָ֜ךְ בְּיָדָ֗ם וְהָרְס֤וּ גַבֵּךְ֙ וְנִתְּצ֣וּ רָמֹתַ֔יִךְ וְהִפְשִׁ֤יטוּ אוֹתָךְ֙ בְּגָדַ֔יִךְ וְלָקְח֖וּ כְּלֵ֣י תִפְאַרְתֵּ֑ךְ וְהִנִּיח֖וּךְ עֵירֹ֥ם וְעֶרְיָֽה׃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וְהֶעֱל֤וּ עָלַ֙יִךְ֙ קָהָ֔ל וְרָגְמ֥וּ אוֹתָ֖ךְ בָּאָ֑בֶן וּבִתְּק֖וּךְ בְּחַרְבוֹתָֽם׃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וְשָׂרְפ֤וּ בָתַּ֙יִךְ֙ בָּאֵ֔שׁ וְעָשׂוּ־בָ֣ךְ שְׁפָטִ֔ים לְעֵינֵ֖י נָשִׁ֣ים רַבּ֑וֹת וְהִשְׁבַּתִּיךְ֙ מִזּוֹנָ֔ה וְגַם־אֶתְנַ֖ן לֹ֥א תִתְּנִי־עֽוֹד׃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וַהֲנִחֹתִ֤י חֲמָתִי֙ בָּ֔ךְ וְסָ֥רָה קִנְאָתִ֖י מִמֵּ֑ךְ וְשָׁ֣קַטְתִּ֔י וְלֹ֥א אֶכְעַ֖ס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יַ֗עַן אֲשֶׁ֤ר לֹֽא־זכרתי אֶת־יְמֵ֣י נְעוּרַ֔יִךְ וַתִּרְגְּזִי־לִ֖י בְּכָל־אֵ֑לֶּה וְגַם־אֲנִ֨י הֵ֜א דַּרְכֵּ֣ךְ ׀ בְּרֹ֣אשׁ נָתַ֗תִּי נְאֻם֙ אֲדֹנָ֣י יְהוִ֔ה וְלֹ֤א עשיתי אֶת־הַזִּמָּ֔ה עַ֖ל כָּל־תּוֹעֲבֹתָֽיִךְ׃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הִנֵּה֙ כָּל־הַמֹּשֵׁ֔ל עָלַ֥יִךְ יִמְשֹׁ֖ל לֵאמֹ֑ר כְּאִמָּ֖ה בִּתָּֽהּ׃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בַּת־אִמֵּ֣ךְ אַ֔תְּ גֹּעֶ֥לֶת אִישָׁ֖הּ וּבָנֶ֑יהָ וַאֲח֨וֹת אֲחוֹתֵ֜ךְ אַ֗תְּ אֲשֶׁ֤ר גָּֽעֲ֙לוּ֙ אַנְשֵׁיהֶ֣ן וּבְנֵיהֶ֔ן אִמְּכֶ֣ן חִתִּ֔ית וַאֲבִיכֶ֖ן אֱמֹרִֽי׃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וַאֲחוֹתֵ֨ךְ הַגְּדוֹלָ֤ה שֹֽׁמְרוֹן֙ הִ֣יא וּבְנוֹתֶ֔יהָ הַיּוֹשֶׁ֖בֶת עַל־שְׂמֹאולֵ֑ךְ וַאֲחוֹתֵ֞ךְ הַקְּטַנָּ֣ה מִמֵּ֗ךְ הַיּוֹשֶׁ֙בֶת֙ מִֽימִינֵ֔ךְ סְדֹ֖ם וּבְנוֹתֶֽיהָ׃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וְלֹ֤א בְדַרְכֵיהֶן֙ הָלַ֔כְתְּ וּבְתוֹעֲבֽוֹתֵיהֶ֖ן עשיתי כִּמְעַ֣ט קָ֔ט וַתַּשְׁחִ֥תִי מֵהֵ֖ן בְּכָל־דְּרָכָֽיִךְ׃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חַי־אָ֗נִי נְאֻם֙ אֲדֹנָ֣י יְהוִ֔ה אִם־עָֽשְׂתָה֙ סְדֹ֣ם אֲחוֹתֵ֔ךְ הִ֖יא וּבְנוֹתֶ֑יהָ כַּאֲשֶׁ֣ר עָשִׂ֔ית אַ֖תְּ וּבְנוֹתָֽיִךְ׃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הִנֵּה־זֶ֣ה הָיָ֔ה עֲוֺ֖ן סְדֹ֣ם אֲחוֹתֵ֑ךְ גָּא֨וֹן שִׂבְעַת־לֶ֜חֶם וְשַׁלְוַ֣ת הַשְׁקֵ֗ט הָ֤יָה לָהּ֙ וְלִבְנוֹתֶ֔יהָ וְיַד־עָנִ֥י וְאֶבְי֖וֹן לֹ֥א הֶחֱזִֽיקָה׃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50</w:t>
      </w:r>
      <w:r>
        <w:rPr>
          <w:rtl/>
          <w:cs/>
          <w:lang w:val="he_IL" w:bidi="he_IL"/>
        </w:rPr>
        <w:t xml:space="preserve"> וַֽתִּגְבְּהֶ֔ינָה וַתַּעֲשֶׂ֥ינָה תוֹעֵבָ֖ה לְפָנָ֑י וָאָסִ֥יר אֶתְהֶ֖ן כַּאֲשֶׁ֥ר רָאִֽיתִי׃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51</w:t>
      </w:r>
      <w:r>
        <w:rPr>
          <w:rtl/>
          <w:cs/>
          <w:lang w:val="he_IL" w:bidi="he_IL"/>
        </w:rPr>
        <w:t xml:space="preserve"> וְשֹׁ֣מְר֔וֹן כַּחֲצִ֥י חַטֹּאתַ֖יִךְ לֹ֣א חָטָ֑אָה וַתַּרְבִּ֤י אֶת־תּוֹעֲבוֹתַ֙יִךְ֙ מֵהֵ֔נָּה וַתְּצַדְּקִי֙ אֶת־אחותך בְּכָל־תּוֹעֲבוֹתַ֖יִךְ אֲשֶׁ֥ר עשיתי׃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52</w:t>
      </w:r>
      <w:r>
        <w:rPr>
          <w:rtl/>
          <w:cs/>
          <w:lang w:val="he_IL" w:bidi="he_IL"/>
        </w:rPr>
        <w:t xml:space="preserve"> גַּם־אַ֣תְּ ׀ שְׂאִ֣י כְלִמָּתֵ֗ךְ אֲשֶׁ֤ר פִּלַּלְתְּ֙ לַֽאֲחוֹתֵ֔ךְ בְּחַטֹּאתַ֛יִךְ אֲשֶׁר־הִתְעַ֥בְתְּ מֵהֵ֖ן תִּצְדַּ֣קְנָה מִמֵּ֑ךְ וְגַם־אַ֥תְּ בּ֙וֹשִׁי֙ וּשְׂאִ֣י כְלִמָּתֵ֔ךְ בְּצַדֶּקְתֵּ֖ךְ אַחְיוֹתֵֽךְ׃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53</w:t>
      </w:r>
      <w:r>
        <w:rPr>
          <w:rtl/>
          <w:cs/>
          <w:lang w:val="he_IL" w:bidi="he_IL"/>
        </w:rPr>
        <w:t xml:space="preserve"> וְשַׁבְתִּי֙ אֶת־שְׁבִ֣יתְהֶ֔ן אֶת־שבית סְדֹם֙ וּבְנוֹתֶ֔יהָ וְאֶת־שבית שֹׁמְר֖וֹן וּבְנוֹתֶ֑יהָ ושבית שְׁבִיתַ֖יִךְ בְּתוֹכָֽהְנָה׃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54</w:t>
      </w:r>
      <w:r>
        <w:rPr>
          <w:rtl/>
          <w:cs/>
          <w:lang w:val="he_IL" w:bidi="he_IL"/>
        </w:rPr>
        <w:t xml:space="preserve"> לְמַ֙עַן֙ תִּשְׂאִ֣י כְלִמָּתֵ֔ךְ וְנִכְלַ֕מְתְּ מִכֹּ֖ל אֲשֶׁ֣ר עָשִׂ֑ית בְּנַחֲמֵ֖ךְ אֹתָֽן׃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55</w:t>
      </w:r>
      <w:r>
        <w:rPr>
          <w:rtl/>
          <w:cs/>
          <w:lang w:val="he_IL" w:bidi="he_IL"/>
        </w:rPr>
        <w:t xml:space="preserve"> וַאֲחוֹתַ֗יִךְ סְדֹ֤ם וּבְנוֹתֶ֙יהָ֙ תָּשֹׁ֣בְןָ לְקַדְמָתָ֔ן וְשֹֽׁמְרוֹן֙ וּבְנוֹתֶ֔יהָ תָּשֹׁ֖בְןָ לְקַדְמָתָ֑ן וְאַתְּ֙ וּבְנוֹתַ֔יִךְ תְּשֻׁבֶ֖ינָה לְקַדְמַתְכֶֽן׃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56</w:t>
      </w:r>
      <w:r>
        <w:rPr>
          <w:rtl/>
          <w:cs/>
          <w:lang w:val="he_IL" w:bidi="he_IL"/>
        </w:rPr>
        <w:t xml:space="preserve"> וְל֤וֹא הָֽיְתָה֙ סְדֹ֣ם אֲחוֹתֵ֔ךְ לִשְׁמוּעָ֖ה בְּפִ֑יךְ בְּי֖וֹם גְּאוֹנָֽיִךְ׃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57</w:t>
      </w:r>
      <w:r>
        <w:rPr>
          <w:rtl/>
          <w:cs/>
          <w:lang w:val="he_IL" w:bidi="he_IL"/>
        </w:rPr>
        <w:t xml:space="preserve"> בְּטֶרֶם֮ תִּגָּלֶ֣ה רָעָתֵךְ֒ כְּמ֗וֹ עֵ֚ת חֶרְפַּ֣ת בְּנוֹת־אֲרָ֔ם וְכָל־סְבִיבוֹתֶ֖יהָ בְּנ֣וֹת פְּלִשְׁתִּ֑ים הַשָּׁאט֥וֹת אוֹתָ֖ךְ מִסָּבִֽיב׃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58</w:t>
      </w:r>
      <w:r>
        <w:rPr>
          <w:rtl/>
          <w:cs/>
          <w:lang w:val="he_IL" w:bidi="he_IL"/>
        </w:rPr>
        <w:t xml:space="preserve"> אֶת־זִמָּתֵ֥ךְ וְאֶת־תּוֹעֲבוֹתַ֖יִךְ אַ֣תְּ נְשָׂאתִ֑ים נְאֻ֖ם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59</w:t>
      </w:r>
      <w:r>
        <w:rPr>
          <w:rtl/>
          <w:cs/>
          <w:lang w:val="he_IL" w:bidi="he_IL"/>
        </w:rPr>
        <w:t xml:space="preserve"> כִּ֣י כֹ֤ה אָמַר֙ אֲדֹנָ֣י יְהוִ֔ה ועשית אוֹתָ֖ךְ כַּאֲשֶׁ֣ר עָשִׂ֑ית אֲשֶׁר־בָּזִ֥ית אָלָ֖ה לְהָפֵ֥ר בְּרִֽית׃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60</w:t>
      </w:r>
      <w:r>
        <w:rPr>
          <w:rtl/>
          <w:cs/>
          <w:lang w:val="he_IL" w:bidi="he_IL"/>
        </w:rPr>
        <w:t xml:space="preserve"> וְזָכַרְתִּ֨י אֲנִ֧י אֶת־בְּרִיתִ֛י אוֹתָ֖ךְ בִּימֵ֣י נְעוּרָ֑יִךְ וַהֲקִמוֹתִ֥י לָ֖ךְ בְּרִ֥ית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61</w:t>
      </w:r>
      <w:r>
        <w:rPr>
          <w:rtl/>
          <w:cs/>
          <w:lang w:val="he_IL" w:bidi="he_IL"/>
        </w:rPr>
        <w:t xml:space="preserve"> וְזָכַ֣רְתְּ אֶת־דְּרָכַיִךְ֮ וְנִכְלַמְתְּ֒ בְּקַחְתֵּ֗ךְ אֶת־אֲחוֹתַ֙יִךְ֙ הַגְּדֹל֣וֹת מִמֵּ֔ךְ אֶל־הַקְּטַנּ֖וֹת מִמֵּ֑ךְ וְנָתַתִּ֨י אֶתְהֶ֥ן לָ֛ךְ לְבָנ֖וֹת וְלֹ֥א מִבְּרִיתֵֽךְ׃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62</w:t>
      </w:r>
      <w:r>
        <w:rPr>
          <w:rtl/>
          <w:cs/>
          <w:lang w:val="he_IL" w:bidi="he_IL"/>
        </w:rPr>
        <w:t xml:space="preserve"> וַהֲקִימוֹתִ֥י אֲנִ֛י אֶת־בְּרִיתִ֖י אִתָּ֑ךְ וְיָדַ֖עַתְּ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63</w:t>
      </w:r>
      <w:r>
        <w:rPr>
          <w:rtl/>
          <w:cs/>
          <w:lang w:val="he_IL" w:bidi="he_IL"/>
        </w:rPr>
        <w:t xml:space="preserve"> לְמַ֤עַן תִּזְכְּרִי֙ וָבֹ֔שְׁתְּ וְלֹ֨א יִֽהְיֶה־לָּ֥ךְ עוֹד֙ פִּתְח֣וֹן פֶּ֔ה מִפְּנֵ֖י כְּלִמָּתֵ֑ךְ בְּכַפְּרִי־לָךְ֙ לְכָל־אֲשֶׁ֣ר עָשִׂ֔ית נְאֻ֖ם אֲדֹנָ֥י יְהוִֽה׃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17:1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ח֥וּד חִידָ֖ה וּמְשֹׁ֣ל מָשָׁ֑ל אֶל־בֵּ֖ית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וְאָמַרְתָּ֞ כֹּה־אָמַ֣ר ׀ אֲדֹנָ֣י יְהוִ֗ה הַנֶּ֤שֶׁר הַגָּדוֹל֙ גְּד֤וֹל הַכְּנָפַ֙יִם֙ אֶ֣רֶךְ הָאֵ֔בֶר מָלֵא֙ הַנּוֹצָ֔ה אֲשֶׁר־ל֖וֹ הָֽרִקְמָ֑ה בָּ֚א אֶל־הַלְּבָנ֔וֹן וַיִּקַּ֖ח אֶת־צַמֶּ֥רֶת הָאָֽרֶז׃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אֵ֛ת רֹ֥אשׁ יְנִֽיקוֹתָ֖יו קָטָ֑ף וַיְבִיאֵ֙הוּ֙ אֶל־אֶ֣רֶץ כְּנַ֔עַן בְּעִ֥יר רֹכְלִ֖ים שָׂמֽוֹ׃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וַיִּקַּח֙ מִזֶּ֣רַע הָאָ֔רֶץ וַֽיִּתְּנֵ֖הוּ בִּשְׂדֵה־זָ֑רַע קָ֚ח עַל־מַ֣יִם רַבִּ֔ים צַפְצָפָ֖ה שָׂמֽוֹ׃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וַיִּצְמַ֡ח וַיְהִי֩ לְגֶ֨פֶן סֹרַ֜חַת שִׁפְלַ֣ת קוֹמָ֗ה לִפְנ֤וֹת דָּלִיּוֹתָיו֙ אֵלָ֔יו וְשָׁרָשָׁ֖יו תַּחְתָּ֣יו יִֽהְי֑וּ וַתְּהִ֣י לְגֶ֔פֶן וַתַּ֣עַשׂ בַּדִּ֔ים וַתְּשַׁלַּ֖ח פֹּארֽוֹת׃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וַיְהִ֤י נֶֽשֶׁר־אֶחָד֙ גָּד֔וֹל גְּד֥וֹל כְּנָפַ֖יִם וְרַב־נוֹצָ֑ה וְהִנֵּה֩ הַגֶּ֨פֶן הַזֹּ֜את כָּֽפְנָ֧ה שָׁרֳשֶׁ֣יהָ עָלָ֗יו וְדָֽלִיּוֹתָיו֙ שִׁלְחָה־לּ֔וֹ לְהַשְׁק֣וֹת אוֹתָ֔הּ מֵעֲרֻג֖וֹת מַטָּעָֽהּ׃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אֶל־שָׂ֥דֶה טּ֛וֹב אֶל־מַ֥יִם רַבִּ֖ים הִ֣יא שְׁתוּלָ֑ה לַעֲשׂ֤וֹת עָנָף֙ וְלָשֵׂ֣את פֶּ֔רִי לִהְי֖וֹת לְגֶ֥פֶן אַדָּֽרֶת׃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אֱמֹ֗ר כֹּ֥ה אָמַ֛ר אֲדֹנָ֥י יְהֹוִ֖ה תִּצְלָ֑ח הֲלוֹא֩ אֶת־שָׁרָשֶׁ֨יהָ יְנַתֵּ֜ק וְאֶת־פִּרְיָ֣הּ ׀ יְקוֹסֵ֣ס וְיָבֵ֗שׁ כָּל־טַרְפֵּ֤י צִמְחָהּ֙ תִּיבָ֔שׁ וְלֹֽא־בִזְרֹ֤עַ גְּדוֹלָה֙ וּבְעַם־רָ֔ב לְמַשְׂא֥וֹת אוֹתָ֖הּ מִשָּׁרָשֶֽׁיהָ׃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וְהִנֵּ֥ה שְׁתוּלָ֖ה הֲתִצְלָ֑ח הֲלוֹא֩ כְגַ֨עַת בָּ֜הּ ר֤וּחַ הַקָּדִים֙ תִּיבַ֣שׁ יָבֹ֔שׁ עַל־עֲרֻגֹ֥ת צִמְחָ֖הּ תִּיבָֽשׁ׃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אֱמָר־נָא֙ לְבֵ֣ית הַמֶּ֔רִי הֲלֹ֥א יְדַעְתֶּ֖ם מָה־אֵ֑לֶּה אֱמֹ֗ר הִנֵּה־בָ֨א מֶֽלֶךְ־בָּבֶ֤ל יְרוּשָׁלִַ֙ם֙ וַיִּקַּ֤ח אֶת־מַלְכָּהּ֙ וְאֶת־שָׂרֶ֔יהָ וַיָּבֵ֥א אוֹתָ֛ם אֵלָ֖יו בָּבֶֽלָה׃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וַיִּקַּח֙ מִזֶּ֣רַע הַמְּלוּכָ֔ה וַיִּכְרֹ֥ת אִתּ֖וֹ בְּרִ֑ית וַיָּבֵ֤א אֹתוֹ֙ בְּאָלָ֔ה וְאֶת־אֵילֵ֥י הָאָ֖רֶץ לָקָֽח׃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לִֽהְיוֹת֙ מַמְלָכָ֣ה שְׁפָלָ֔ה לְבִלְתִּ֖י הִתְנַשֵּׂ֑א לִשְׁמֹ֥ר אֶת־בְּרִית֖וֹ לְעָמְדָֽהּ׃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וַיִּמְרָד־בּ֗וֹ לִשְׁלֹ֤חַ מַלְאָכָיו֙ מִצְרַ֔יִם לָֽתֶת־ל֥וֹ סוּסִ֖ים וְעַם־רָ֑ב הֲיִצְלָ֤ח הֲיִמָּלֵט֙ הָעֹשֵׂ֣ה אֵ֔לֶּה וְהֵפֵ֥ר בְּרִ֖ית וְנִמְלָֽט׃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חַי־אָ֗נִי נְאֻם֮ אֲדֹנָ֣י יְהוִה֒ אִם־לֹ֗א בִּמְקוֹם֙ הַמֶּ֙לֶךְ֙ הַמַּמְלִ֣יךְ אֹת֔וֹ אֲשֶׁ֤ר בָּזָה֙ אֶת־אָ֣לָת֔וֹ וַאֲשֶׁ֥ר הֵפֵ֖ר אֶת־בְּרִית֑וֹ אִתּ֥וֹ בְתוֹךְ־בָּבֶ֖ל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וְלֹא֩ בְחַ֨יִל גָּד֜וֹל וּבְקָהָ֣ל רָ֗ב יַעֲשֶׂ֨ה אוֹת֤וֹ פַרְעֹה֙ בַּמִּלְחָמָ֔ה בִּשְׁפֹּ֥ךְ סֹלְלָ֖ה וּבִבְנ֣וֹת דָּיֵ֑ק לְהַכְרִ֖ית נְפָשׁ֥וֹת רַבּֽוֹת׃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וּבָזָ֥ה אָלָ֖ה לְהָפֵ֣ר בְּרִ֑ית וְהִנֵּ֨ה נָתַ֥ן יָד֛וֹ וְכָל־אֵ֥לֶּה עָשָׂ֖ה לֹ֥א יִמָּלֵֽט׃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לָכֵ֞ן כֹּה־אָמַ֨ר אֲדֹנָ֣י יְהוִה֮ חַי־אָנִי֒ אִם־לֹ֗א אָֽלָתִי֙ אֲשֶׁ֣ר בָּזָ֔ה וּבְרִיתִ֖י אֲשֶׁ֣ר הֵפִ֑יר וּנְתַתִּ֖יו בְּרֹאשֽׁוֹ׃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וּפָרַשְׂתִּ֤י עָלָיו֙ רִשְׁתִּ֔י וְנִתְפַּ֖שׂ בִּמְצֽוּדָתִ֑י וַהֲבִיאוֹתִ֣יהוּ בָבֶ֗לָה וְנִשְׁפַּטְתִּ֤י אִתּוֹ֙ שָׁ֔ם מַעֲל֖וֹ אֲשֶׁ֥ר מָֽעַל־בִּֽי׃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וְאֵ֨ת כָּל־מברחו בְּכָל־אֲגַפָּיו֙ בַּחֶ֣רֶב יִפֹּ֔לוּ וְהַנִּשְׁאָרִ֖ים לְכָל־ר֣וּחַ יִפָּרֵ֑שׂוּ וִידַעְתֶּ֕ם כִּ֛י אֲנִ֥י יְהוָ֖ה דִּבַּֽרְתִּי׃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כֹּ֤ה אָמַר֙ אֲדֹנָ֣י יְהוִ֔ה וְלָקַ֣חְתִּי אָ֗נִי מִצַּמֶּ֧רֶת הָאֶ֛רֶז הָרָמָ֖ה וְנָתָ֑תִּי מֵרֹ֤אשׁ יֹֽנְקוֹתָיו֙ רַ֣ךְ אֶקְטֹ֔ף וְשָׁתַ֣לְתִּי אָ֔נִי עַ֥ל הַר־גָּבֹ֖הַ וְתָלֽוּל׃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בְּהַ֨ר מְר֤וֹם יִשְׂרָאֵל֙ אֶשְׁתֳּלֶ֔נּוּ וְנָשָׂ֤א עָנָף֙ וְעָ֣שָׂה פֶ֔רִי וְהָיָ֖ה לְאֶ֣רֶז אַדִּ֑יר וְשָׁכְנ֣וּ תַחְתָּ֗יו כֹּ֚ל צִפּ֣וֹר כָּל־כָּנָ֔ף בְּצֵ֥ל דָּלִיּוֹתָ֖יו תִּשְׁכֹּֽנָּה׃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וְֽיָדְע֞וּ כָּל־עֲצֵ֣י הַשָּׂדֶ֗ה כִּ֣י אֲנִ֤י יְהוָה֙ הִשְׁפַּ֣לְתִּי ׀ עֵ֣ץ גָּבֹ֗הַ הִגְבַּ֙הְתִּי֙ עֵ֣ץ שָׁפָ֔ל הוֹבַ֙שְׁתִּי֙ עֵ֣ץ לָ֔ח וְהִפְרַ֖חְתִּי עֵ֣ץ יָבֵ֑שׁ אֲנִ֥י יְהוָ֖ה דִּבַּ֥רְתִּי וְעָשִֽׂיתִי׃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18:1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מַה־לָּכֶ֗ם אַתֶּם֙ מֹֽשְׁלִים֙ אֶת־הַמָּשָׁ֣ל הַזֶּ֔ה עַל־אַדְמַ֥ת יִשְׂרָאֵ֖ל לֵאמֹ֑ר אָבוֹת֙ יֹ֣אכְלוּ בֹ֔סֶר וְשִׁנֵּ֥י הַבָּנִ֖ים תִּקְהֶֽינָה׃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חַי־אָ֕נִי נְאֻ֖ם אֲדֹנָ֣י יְהוִ֑ה אִם־יִֽהְיֶ֨ה לָכֶ֜ם ע֗וֹד מְשֹׁ֛ל הַמָּשָׁ֥ל הַזֶּ֖ה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הֵ֤ן כָּל־הַנְּפָשׁוֹת֙ לִ֣י הֵ֔נָּה כְּנֶ֧פֶשׁ הָאָ֛ב וּכְנֶ֥פֶשׁ הַבֵּ֖ן לִי־הֵ֑נָּה הַנֶּ֥פֶשׁ הַחֹטֵ֖את הִ֥יא תָמֽוּת׃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וְאִ֖ישׁ כִּי־יִהְיֶ֣ה צַדִּ֑יק וְעָשָׂ֥ה מִשְׁפָּ֖ט וּצְדָקָֽה׃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אֶל־הֶֽהָרִים֙ לֹ֣א אָכָ֔ל וְעֵינָיו֙ לֹ֣א נָשָׂ֔א אֶל־גִּלּוּלֵ֖י בֵּ֣ית יִשְׂרָאֵ֑ל וְאֶת־אֵ֤שֶׁת רֵעֵ֙הוּ֙ לֹ֣א טִמֵּ֔א וְאֶל־אִשָּׁ֥ה נִדָּ֖ה לֹ֥א יִקְרָֽב׃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וְאִישׁ֙ לֹ֣א יוֹנֶ֔ה חֲבֹלָת֥וֹ חוֹב֙ יָשִׁ֔יב גְּזֵלָ֖ה לֹ֣א יִגְזֹ֑ל לַחְמוֹ֙ לְרָעֵ֣ב יִתֵּ֔ן וְעֵירֹ֖ם יְכַסֶּה־בָּֽגֶד׃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בַּנֶּ֣שֶׁךְ לֹֽא־יִתֵּ֗ן וְתַרְבִּית֙ לֹ֣א יִקָּ֔ח מֵעָ֖וֶל יָשִׁ֣יב יָד֑וֹ מִשְׁפַּ֤ט אֱמֶת֙ יַֽעֲשֶׂ֔ה בֵּ֥ין אִ֖ישׁ לְאִֽישׁ׃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בְּחֻקּוֹתַ֧י יְהַלֵּ֛ךְ וּמִשְׁפָּטַ֥י שָׁמַ֖ר לַעֲשׂ֣וֹת אֱמֶ֑ת צַדִּ֥יק הוּא֙ חָיֹ֣ה יִֽחְיֶ֔ה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וְהוֹלִ֥יד בֵּן־פָּרִ֖יץ שֹׁפֵ֣ךְ דָּ֑ם וְעָ֣שָׂה אָ֔ח מֵאַחַ֖ד מֵאֵֽלֶּה׃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וְה֕וּא אֶת־כָּל־אֵ֖לֶּה לֹ֣א עָשָׂ֑ה כִּ֣י גַ֤ם אֶל־הֶֽהָרִים֙ אָכַ֔ל וְאֶת־אֵ֥שֶׁת רֵעֵ֖הוּ טִמֵּֽא׃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עָנִ֤י וְאֶבְיוֹן֙ הוֹנָ֔ה גְּזֵל֣וֹת גָּזָ֔ל חֲבֹ֖ל לֹ֣א יָשִׁ֑יב וְאֶל־הַגִּלּוּלִים֙ נָשָׂ֣א עֵינָ֔יו תּוֹעֵבָ֖ה עָשָֽׂה׃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בַּנֶּ֧שֶׁךְ נָתַ֛ן וְתַרְבִּ֥ית לָקַ֖ח וָחָ֑י לֹ֣א יִֽחְיֶ֗ה אֵ֣ת כָּל־הַתּוֹעֵב֤וֹת הָאֵ֙לֶּה֙ עָשָׂ֔ה מ֣וֹת יוּמָ֔ת דָּמָ֖יו בּ֥וֹ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וְהִנֵּה֙ הוֹלִ֣יד בֵּ֔ן וַיַּ֕רְא אֶת־כָּל־חַטֹּ֥את אָבִ֖יו אֲשֶׁ֣ר עָשָׂ֑ה וַיִּרְאֶ֕ה וְלֹ֥א יַעֲשֶׂ֖ה כָּהֵֽן׃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עַל־הֶֽהָרִים֙ לֹ֣א אָכָ֔ל וְעֵינָיו֙ לֹ֣א נָשָׂ֔א אֶל־גִּלּוּלֵ֖י בֵּ֣ית יִשְׂרָאֵ֑ל אֶת־אֵ֥שֶׁת רֵעֵ֖הוּ לֹ֥א טִמֵּֽא׃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וְאִישׁ֙ לֹ֣א הוֹנָ֔ה חֲבֹל֙ לֹ֣א חָבָ֔ל וּגְזֵלָ֖ה לֹ֣א גָזָ֑ל לַחְמוֹ֙ לְרָעֵ֣ב נָתָ֔ן וְעֵר֖וֹם כִּסָּה־בָֽגֶד׃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מֵעָנִ֞י הֵשִׁ֣יב יָד֗וֹ נֶ֤שֶׁךְ וְתַרְבִּית֙ לֹ֣א לָקָ֔ח מִשְׁפָּטַ֣י עָשָׂ֔ה בְּחֻקּוֹתַ֖י הָלָ֑ךְ ה֗וּא לֹ֥א יָמ֛וּת בַּעֲוֺ֥ן אָבִ֖יו חָיֹ֥ה יִחְיֶֽה׃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אָבִ֞יו כִּֽי־עָ֣שַׁק עֹ֗שֶׁק גָּזַל֙ גֵּ֣זֶל אָ֔ח וַאֲשֶׁ֥ר לֹא־ט֛וֹב עָשָׂ֖ה בְּת֣וֹךְ עַמָּ֑יו וְהִנֵּה־מֵ֖ת בַּעֲוֺנֽוֹ׃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וַאֲמַרְתֶּ֕ם מַדֻּ֛עַ לֹא־נָשָׂ֥א הַבֵּ֖ן בַּעֲוֺ֣ן הָאָ֑ב וְהַבֵּ֞ן מִשְׁפָּ֧ט וּצְדָקָ֣ה עָשָׂ֗ה אֵ֣ת כָּל־חֻקּוֹתַ֥י שָׁמַ֛ר וַיַּעֲשֶׂ֥ה אֹתָ֖ם חָיֹ֥ה יִחְיֶֽה׃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הַנֶּ֥פֶשׁ הַחֹטֵ֖את הִ֣יא תָמ֑וּת בֵּ֞ן לֹא־יִשָּׂ֣א ׀ בַּעֲוֺ֣ן הָאָ֗ב וְאָב֙ לֹ֤א יִשָּׂא֙ בַּעֲוֺ֣ן הַבֵּ֔ן צִדְקַ֤ת הַצַּדִּיק֙ עָלָ֣יו תִּֽהְיֶ֔ה וְרִשְׁעַ֥ת רשע עָלָ֥יו תִּֽהְיֶֽה׃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וְהָרָשָׁ֗ע כִּ֤י יָשׁוּב֙ מִכָּל־חטאתו אֲשֶׁ֣ר עָשָׂ֔ה וְשָׁמַר֙ אֶת־כָּל־חֻקּוֹתַ֔י וְעָשָׂ֥ה מִשְׁפָּ֖ט וּצְדָקָ֑ה חָיֹ֥ה יִחְיֶ֖ה לֹ֥א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כָּל־פְּשָׁעָיו֙ אֲשֶׁ֣ר עָשָׂ֔ה לֹ֥א יִזָּכְר֖וּ ל֑וֹ בְּצִדְקָת֥וֹ אֲשֶׁר־עָשָׂ֖ה יִֽחְיֶֽה׃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הֶחָפֹ֤ץ אֶחְפֹּץ֙ מ֣וֹת רָשָׁ֔ע נְאֻ֖ם אֲדֹנָ֣י יְהוִ֑ה הֲל֛וֹא בְּשׁוּב֥וֹ מִדְּרָכָ֖יו וְחָיָֽה׃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וּבְשׁ֨וּב צַדִּ֤יק מִצִּדְקָתוֹ֙ וְעָ֣שָׂה עָ֔וֶל כְּכֹ֨ל הַתּוֹעֵב֜וֹת אֲשֶׁר־עָשָׂ֧ה הָרָשָׁ֛ע יַעֲשֶׂ֖ה וָחָ֑י כָּל־צדקתו אֲשֶׁר־עָשָׂה֙ לֹ֣א תִזָּכַ֔רְנָה בְּמַעֲל֧וֹ אֲשֶׁר־מָעַ֛ל וּבְחַטָּאת֥וֹ אֲשֶׁר־חָטָ֖א בָּ֥ם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וַאֲמַרְתֶּ֕ם לֹ֥א יִתָּכֵ֖ן דֶּ֣רֶךְ אֲדֹנָ֑י שִׁמְעוּ־נָא֙ בֵּ֣ית יִשְׂרָאֵ֔ל הֲדַרְכִּי֙ לֹ֣א יִתָּכֵ֔ן הֲלֹ֥א דַרְכֵיכֶ֖ם לֹ֥א יִתָּכֵֽנוּ׃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בְּשׁוּב־צַדִּ֧יק מִצִּדְקָת֛וֹ וְעָ֥שָׂה עָ֖וֶל וּמֵ֣ת עֲלֵיהֶ֑ם בְּעַוְל֥וֹ אֲשֶׁר־עָשָׂ֖ה יָמֽוּת׃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וּבְשׁ֣וּב רָשָׁ֗ע מֵֽרִשְׁעָתוֹ֙ אֲשֶׁ֣ר עָשָׂ֔ה וַיַּ֥עַשׂ מִשְׁפָּ֖ט וּצְדָקָ֑ה ה֖וּא אֶת־נַפְשׁ֥וֹ יְחַיֶּֽה׃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וַיִּרְאֶ֣ה וישוב מִכָּל־פְּשָׁעָ֖יו אֲשֶׁ֣ר עָשָׂ֑ה חָי֥וֹ יִחְיֶ֖ה לֹ֥א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וְאָֽמְרוּ֙ בֵּ֣ית יִשְׂרָאֵ֔ל לֹ֥א יִתָּכֵ֖ן דֶּ֣רֶךְ אֲדֹנָ֑י הַדְּרָכַ֞י לֹ֤א יִתָּֽכְנּוּ֙ בֵּ֣ית יִשְׂרָאֵ֔ל הֲלֹ֥א דַרְכֵיכֶ֖ם לֹ֥א יִתָּכֵֽן׃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לָכֵן֩ אִ֨ישׁ כִּדְרָכָ֜יו אֶשְׁפֹּ֤ט אֶתְכֶם֙ בֵּ֣ית יִשְׂרָאֵ֔ל נְאֻ֖ם אֲדֹנָ֣י יְהוִ֑ה שׁ֤וּבוּ וְהָשִׁ֙יבוּ֙ מִכָּל־פִּשְׁעֵיכֶ֔ם וְלֹֽא־יִהְיֶ֥ה לָכֶ֛ם לְמִכְשׁ֖וֹל עָוֺֽן׃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הַשְׁלִ֣יכוּ מֵעֲלֵיכֶ֗ם אֶת־כָּל־פִּשְׁעֵיכֶם֙ אֲשֶׁ֣ר פְּשַׁעְתֶּ֣ם בָּ֔ם וַעֲשׂ֥וּ לָכֶ֛ם לֵ֥ב חָדָ֖שׁ וְר֣וּחַ חֲדָשָׁ֑ה וְלָ֥מָּה תָמֻ֖תוּ בֵּ֥ית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כִּ֣י לֹ֤א אֶחְפֹּץ֙ בְּמ֣וֹת הַמֵּ֔ת נְאֻ֖ם אֲדֹנָ֣י יְהוִ֑ה וְהָשִׁ֖יבוּ וִֽחְיֽוּ׃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19:1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וְאַתָּה֙ שָׂ֣א קִינָ֔ה אֶל־נְשִׂיאֵ֖י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וְאָמַרְתָּ֗ מָ֤ה אִמְּךָ֙ לְבִיָּ֔א בֵּ֥ין אֲרָי֖וֹת רָבָ֑צָה בְּת֥וֹךְ כְּפִרִ֖ים רִבְּתָ֥ה גוּרֶֽיהָ׃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וַתַּ֛עַל אֶחָ֥ד מִגֻּרֶ֖יהָ כְּפִ֣יר הָיָ֑ה וַיִּלְמַ֥ד לִטְרָף־טֶ֖רֶף אָדָ֥ם אָכָֽל׃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וַיִּשְׁמְע֥וּ אֵלָ֛יו גּוֹיִ֖ם בְּשַׁחְתָּ֣ם נִתְפָּ֑שׂ וַיְבִאֻ֥הוּ בַֽחַחִ֖ים אֶל־אֶ֥רֶץ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וַתֵּ֙רֶא֙ כִּ֣י נֽוֹחֲלָ֔ה אָבְדָ֖ה תִּקְוָתָ֑הּ וַתִּקַּ֛ח אֶחָ֥ד מִגֻּרֶ֖יהָ כְּפִ֥יר שָׂמָֽתְהוּ׃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וַיִּתְהַלֵּ֥ךְ בְּתוֹךְ־אֲרָי֖וֹת כְּפִ֣יר הָיָ֑ה וַיִּלְמַ֥ד לִטְרָף־טֶ֖רֶף אָדָ֥ם אָכָֽל׃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וַיֵּ֙דַע֙ אַלְמְנוֹתָ֔יו וְעָרֵיהֶ֖ם הֶחֱרִ֑יב וַתֵּ֤שַׁם אֶ֙רֶץ֙ וּמְלֹאָ֔הּ מִקּ֖וֹל שַׁאֲגָתֽוֹ׃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וַיִּתְּנ֨וּ עָלָ֥יו גּוֹיִ֛ם סָבִ֖יב מִמְּדִינ֑וֹת וַֽיִּפְרְשׂ֥וּ עָלָ֛יו רִשְׁתָּ֖ם בְּשַׁחְתָּ֥ם נִתְפָּֽשׂ׃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וַֽיִּתְּנֻ֤הוּ בַסּוּגַר֙ בַּֽחַחִ֔ים וַיְבִאֻ֖הוּ אֶל־מֶ֣לֶךְ בָּבֶ֑ל יְבִאֻ֙הוּ֙ בַּמְּצֹד֔וֹת לְמַ֗עַן לֹא־יִשָּׁמַ֥ע קוֹל֛וֹ ע֖וֹד אֶל־הָרֵ֥י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אִמְּךָ֥ כַגֶּ֛פֶן בְּדָמְךָ֖ עַל־מַ֣יִם שְׁתוּלָ֑ה פֹּֽרִיָּה֙ וַֽעֲנֵפָ֔ה הָיְתָ֖ה מִמַּ֥יִם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וַיִּֽהְיוּ־לָ֞הּ מַטּ֣וֹת עֹ֗ז אֶל־שִׁבְטֵי֙ מֹֽשְׁלִ֔ים וַתִּגְבַּ֥הּ קֽוֹמָת֖וֹ עַל־בֵּ֣ין עֲבֹתִ֑ים וַיֵּרָ֣א בְגָבְה֔וֹ בְּרֹ֖ב דָּלִיֹּתָֽיו׃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וַתֻּתַּ֤שׁ בְּחֵמָה֙ לָאָ֣רֶץ הֻשְׁלָ֔כָה וְר֥וּחַ הַקָּדִ֖ים הוֹבִ֣ישׁ פִּרְיָ֑הּ הִתְפָּרְק֧וּ וְיָבֵ֛שׁוּ מַטֵּ֥ה עֻזָּ֖הּ אֵ֥שׁ אֲכָלָֽתְהוּ׃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וְעַתָּ֖ה שְׁתוּלָ֣ה בַמִּדְבָּ֑ר בְּאֶ֖רֶץ צִיָּ֥ה וְצָמָֽא׃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וַתֵּצֵ֨א אֵ֜שׁ מִמַּטֵּ֤ה בַדֶּ֙יהָ֙ פִּרְיָ֣הּ אָכָ֔לָה וְלֹא־הָ֥יָה בָ֛הּ מַטֵּה־עֹ֖ז שֵׁ֣בֶט לִמְשׁ֑וֹל קִ֥ינָה הִ֖יא וַתְּהִ֥י לְקִינָֽה׃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20:1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וַיְהִ֣י ׀ בַּשָּׁנָ֣ה הַשְּׁבִיעִ֗ית בַּֽחֲמִשִׁי֙ בֶּעָשׂ֣וֹר לַחֹ֔דֶשׁ בָּ֧אוּ אֲנָשִׁ֛ים מִזִּקְנֵ֥י יִשְׂרָאֵ֖ל לִדְרֹ֣שׁ אֶת־יְהוָ֑ה וַיֵּשְׁב֖וּ לְפָנָֽי׃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בֶּן־אָדָ֗ם דַּבֵּ֞ר אֶת־זִקְנֵ֤י יִשְׂרָאֵל֙ וְאָמַרְתָּ֣ אֲלֵהֶ֔ם כֹּ֤ה אָמַר֙ אֲדֹנָ֣י יְהוִ֔ה הֲלִדְרֹ֥שׁ אֹתִ֖י אַתֶּ֣ם בָּאִ֑ים חַי־אָ֙נִי֙ אִם־אִדָּרֵ֣שׁ לָכֶ֔ם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הֲתִשְׁפֹּ֣ט אֹתָ֔ם הֲתִשְׁפּ֖וֹט בֶּן־אָדָ֑ם אֶת־תּוֹעֲבֹ֥ת אֲבוֹתָ֖ם הוֹדִיעֵֽם׃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וְאָמַרְתָּ֣ אֲלֵיהֶ֗ם כֹּֽה־אָמַר֮ אֲדֹנָ֣י יְהוִה֒ בְּיוֹם֙ בָּחֳרִ֣י בְיִשְׂרָאֵ֔ל וָאֶשָּׂ֣א יָדִ֗י לְזֶ֙רַע֙ בֵּ֣ית יַֽעֲקֹ֔ב וָאִוָּדַ֥ע לָהֶ֖ם בְּאֶ֣רֶץ מִצְרָ֑יִם וָאֶשָּׂ֨א יָדִ֤י לָהֶם֙ לֵאמֹ֔ר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בַּיּ֣וֹם הַה֗וּא נָשָׂ֤אתִי יָדִי֙ לָהֶ֔ם לְהֽוֹצִיאָ֖ם מֵאֶ֣רֶץ מִצְרָ֑יִם אֶל־אֶ֜רֶץ אֲשֶׁר־תַּ֣רְתִּי לָהֶ֗ם זָבַ֤ת חָלָב֙ וּדְבַ֔שׁ צְבִ֥י הִ֖יא לְכָל־הָאֲרָצֽוֹת׃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וָאֹמַ֣ר אֲלֵהֶ֗ם אִ֣ישׁ שִׁקּוּצֵ֤י עֵינָיו֙ הַשְׁלִ֔יכוּ וּבְגִלּוּלֵ֥י מִצְרַ֖יִם אַל־תִּטַּמָּ֑אוּ אֲנִ֖י יְהוָ֥ה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וַיַּמְרוּ־בִ֗י וְלֹ֤א אָבוּ֙ לִּשְׁמֹ֣עַ אֵלַ֔י אִ֣ישׁ אֶת־שִׁקּוּצֵ֤י עֵֽינֵיהֶם֙ לֹ֣א הִשְׁלִ֔יכוּ וְאֶת־גִּלּוּלֵ֥י מִצְרַ֖יִם לֹ֣א עָזָ֑בוּ וָאֹמַ֞ר לִשְׁפֹּ֧ךְ חֲמָתִ֣י עֲלֵיהֶ֗ם לְכַלּ֤וֹת אַפִּי֙ בָּהֶ֔ם בְּת֖וֹךְ 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וָאַ֙עַשׂ֙ לְמַ֣עַן שְׁמִ֔י לְבִלְתִּ֥י הֵחֵ֛ל לְעֵינֵ֥י הַגּוֹיִ֖ם אֲשֶׁר־הֵ֣מָּה בְתוֹכָ֑ם אֲשֶׁ֨ר נוֹדַ֤עְתִּי אֲלֵיהֶם֙ לְעֵ֣ינֵיהֶ֔ם לְהוֹצִיאָ֖ם מֵאֶ֥רֶץ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וָאֽוֹצִיאֵ֖ם מֵאֶ֣רֶץ מִצְרָ֑יִם וָאֲבִאֵ֖ם אֶל־הַמִּדְבָּֽר׃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וָאֶתֵּ֤ן לָהֶם֙ אֶת־חֻקּוֹתַ֔י וְאֶת־מִשְׁפָּטַ֖י הוֹדַ֣עְתִּי אוֹתָ֑ם אֲשֶׁ֨ר יַעֲשֶׂ֥ה אוֹתָ֛ם הָאָדָ֖ם וָחַ֥י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וְגַ֤ם אֶת־שַׁבְּתוֹתַי֙ נָתַ֣תִּי לָהֶ֔ם לִהְי֣וֹת לְא֔וֹת בֵּינִ֖י וּבֵֽינֵיהֶ֑ם לָדַ֕עַת כִּ֛י אֲנִ֥י יְהוָ֖ה מְקַדְּשָֽׁם׃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וַיַּמְרוּ־בִ֨י בֵֽית־יִשְׂרָאֵ֜ל בַּמִּדְבָּ֗ר בְּחֻקּוֹתַ֨י לֹא־הָלָ֜כוּ וְאֶת־מִשְׁפָּטַ֣י מָאָ֗סוּ אֲשֶׁר֩ יַעֲשֶׂ֨ה אֹתָ֤ם הָֽאָדָם֙ וָחַ֣י בָּהֶ֔ם וְאֶת־שַׁבְּתֹתַ֖י חִלְּל֣וּ מְאֹ֑ד וָאֹמַ֞ר לִשְׁפֹּ֨ךְ חֲמָתִ֧י עֲלֵיהֶ֛ם בַּמִּדְבָּ֖ר לְכַלּוֹתָֽם׃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וָאֶעֱשֶׂ֖ה לְמַ֣עַן שְׁמִ֑י לְבִלְתִּ֤י הֵחֵל֙ לְעֵינֵ֣י הַגּוֹיִ֔ם אֲשֶׁ֥ר הוֹצֵאתִ֖ים לְעֵינֵיהֶֽם׃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וְגַם־אֲנִ֗י נָשָׂ֧אתִי יָדִ֛י לָהֶ֖ם בַּמִּדְבָּ֑ר לְבִלְתִּי֩ הָבִ֨יא אוֹתָ֜ם אֶל־הָאָ֣רֶץ אֲשֶׁר־נָתַ֗תִּי זָבַ֤ת חָלָב֙ וּדְבַ֔שׁ צְבִ֥י הִ֖יא לְכָל־הָאֲרָצֽוֹת׃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יַ֜עַן בְּמִשְׁפָּטַ֣י מָאָ֗סוּ וְאֶת־חֻקּוֹתַי֙ לֹא־הָלְכ֣וּ בָהֶ֔ם וְאֶת־שַׁבְּתוֹתַ֖י חִלֵּ֑לוּ כִּ֛י אַחֲרֵ֥י גִלּוּלֵיהֶ֖ם לִבָּ֥ם הֹלֵֽךְ׃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וַתָּ֧חָס עֵינִ֛י עֲלֵיהֶ֖ם מִֽשַּׁחֲתָ֑ם וְלֹֽא־עָשִׂ֧יתִי אוֹתָ֛ם כָּלָ֖ה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וָאֹמַ֤ר אֶל־בְּנֵיהֶם֙ בַּמִּדְבָּ֔ר בְּחוּקֵּ֤י אֲבֽוֹתֵיכֶם֙ אַל־תֵּלֵ֔כוּ וְאֶת־מִשְׁפְּטֵיהֶ֖ם אַל־תִּשְׁמֹ֑רוּ וּבְגִלּוּלֵיהֶ֖ם אַל־תִּטַּמָּֽאוּ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אֲנִי֙ יְהוָ֣ה אֱלֹהֵיכֶ֔ם בְּחֻקּוֹתַ֖י לֵ֑כוּ וְאֶת־מִשְׁפָּטַ֥י שִׁמְר֖וּ וַעֲשׂ֥וּ 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וְאֶת־שַׁבְּתוֹתַ֖י קַדֵּ֑שׁוּ וְהָי֤וּ לְאוֹת֙ בֵּינִ֣י וּבֵֽינֵיכֶ֔ם לָדַ֕עַת כִּ֛י אֲנִ֥י יְהוָ֖ה אֱלֹהֵיכֶֽם׃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וַיַּמְרוּ־בִ֣י הַבָּנִ֗ים בְּחֻקּוֹתַ֣י לֹֽא־הָ֠לָכוּ וְאֶת־מִשְׁפָּטַ֨י לֹא־שָׁמְר֜וּ לַעֲשׂ֣וֹת אוֹתָ֗ם אֲשֶׁר֩ יַעֲשֶׂ֨ה אוֹתָ֤ם הָֽאָדָם֙ וָחַ֣י בָּהֶ֔ם אֶת־שַׁבְּתוֹתַ֖י חִלֵּ֑לוּ וָאֹמַ֞ר לִשְׁפֹּ֧ךְ חֲמָתִ֣י עֲלֵיהֶ֗ם לְכַלּ֥וֹת אַפִּ֛י בָּ֖ם בַּמִּדְבָּֽר׃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וַהֲשִׁבֹ֙תִי֙ אֶת־יָדִ֔י וָאַ֖עַשׂ לְמַ֣עַן שְׁמִ֑י לְבִלְתִּ֤י הֵחֵל֙ לְעֵינֵ֣י הַגּוֹיִ֔ם אֲשֶׁר־הוֹצֵ֥אתִי אוֹתָ֖ם לְעֵינֵיהֶֽם׃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גַּם־אֲנִ֗י נָשָׂ֧אתִי אֶת־יָדִ֛י לָהֶ֖ם בַּמִּדְבָּ֑ר לְהָפִ֤יץ אֹתָם֙ בַּגּוֹיִ֔ם וּלְזָר֥וֹת אוֹתָ֖ם בָּאֲרָצֽוֹת׃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יַ֜עַן מִשְׁפָּטַ֤י לֹֽא־עָשׂוּ֙ וְחֻקּוֹתַ֣י מָאָ֔סוּ וְאֶת־שַׁבְּתוֹתַ֖י חִלֵּ֑לוּ וְאַחֲרֵי֙ גִּלּוּלֵ֣י אֲבוֹתָ֔ם הָי֖וּ עֵינֵיהֶֽם׃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וְגַם־אֲנִי֙ נָתַ֣תִּי לָהֶ֔ם חֻקִּ֖ים לֹ֣א טוֹבִ֑ים וּמִ֨שְׁפָּטִ֔ים לֹ֥א יִֽחְי֖וּ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וָאֲטַמֵּ֤א אוֹתָם֙ בְּמַתְּנוֹתָ֔ם בְּהַעֲבִ֖יר כָּל־פֶּ֣טֶר רָ֑חַם לְמַ֣עַן אֲשִׁמֵּ֔ם לְמַ֙עַן֙ אֲשֶׁ֣ר יֵֽדְע֔וּ אֲשֶׁ֖ר אֲנִ֥י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לָכֵ֞ן דַּבֵּ֨ר אֶל־בֵּ֤ית יִשְׂרָאֵל֙ בֶּן־אָדָ֔ם וְאָמַרְתָּ֣ אֲלֵיהֶ֔ם כֹּ֥ה אָמַ֖ר אֲדֹנָ֣י יְהוִ֑ה ע֗וֹד זֹ֚את גִּדְּפ֤וּ אוֹתִי֙ אֲב֣וֹתֵיכֶ֔ם בְּמַעֲלָ֥ם בִּ֖י מָֽעַל׃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וָאֲבִיאֵם֙ אֶל־הָאָ֔רֶץ אֲשֶׁ֤ר נָשָׂ֙אתִי֙ אֶת־יָדִ֔י לָתֵ֥ת אוֹתָ֖הּ לָהֶ֑ם וַיִּרְאוּ֩ כָל־גִּבְעָ֨ה רָמָ֜ה וְכָל־עֵ֣ץ עָבֹ֗ת וַיִּזְבְּחוּ־שָׁ֤ם אֶת־זִבְחֵיהֶם֙ וַיִּתְּנוּ־שָׁם֙ כַּ֣עַס קָרְבָּנָ֔ם וַיָּשִׂ֣ימוּ שָׁ֗ם רֵ֚יחַ נִיח֣וֹחֵיהֶ֔ם וַיַּסִּ֥יכוּ שָׁ֖ם אֶת־נִסְכֵּיהֶֽם׃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וָאֹמַ֣ר אֲלֵהֶ֔ם מָ֣ה הַבָּמָ֔ה אֲשֶׁר־אַתֶּ֥ם הַבָּאִ֖ים שָׁ֑ם וַיִּקָּרֵ֤א שְׁמָהּ֙ בָּמָ֔ה עַ֖ד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לָכֵ֞ן אֱמֹ֣ר ׀ אֶל־בֵּ֣ית יִשְׂרָאֵ֗ל כֹּ֤ה אָמַר֙ אֲדֹנָ֣י יְהוִ֔ה הַבְּדֶ֥רֶךְ אֲבֽוֹתֵיכֶ֖ם אַתֶּ֣ם נִטְמְאִ֑ים וְאַחֲרֵ֥י שִׁקּוּצֵיהֶ֖ם אַתֶּ֥ם זֹנִֽים׃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וּבִשְׂאֵ֣ת מַתְּנֹֽתֵיכֶ֡ם בְּֽהַעֲבִיר֩ בְּנֵיכֶ֨ם בָּאֵ֜שׁ אַתֶּם֩ נִטְמְאִ֤֨ים לְכָל־גִּלּֽוּלֵיכֶם֙ עַד־הַיּ֔וֹם וַאֲנִ֛י אִדָּרֵ֥שׁ לָכֶ֖ם בֵּ֣ית יִשְׂרָאֵ֑ל חַי־אָ֗נִי נְאֻם֙ אֲדֹנָ֣י יְהוִ֔ה אִם־אִדָּרֵ֖שׁ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וְהָֽעֹלָה֙ עַל־ר֣וּחֲכֶ֔ם הָי֖וֹ לֹ֣א תִֽהְיֶ֑ה אֲשֶׁ֣ר ׀ אַתֶּ֣ם אֹמְרִ֗ים נִֽהְיֶ֤ה כַגּוֹיִם֙ כְּמִשְׁפְּח֣וֹת הָאֲרָצ֔וֹת לְשָׁרֵ֖ת עֵ֥ץ וָאָֽבֶן׃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חַי־אָ֕נִי נְאֻ֖ם אֲדֹנָ֣י יְהוִ֑ה אִם־לֹ֠א בְּיָ֨ד חֲזָקָ֜ה וּבִזְר֧וֹעַ נְטוּיָ֛ה וּבְחֵמָ֥ה שְׁפוּכָ֖ה אֶמְל֥וֹךְ 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וְהוֹצֵאתִ֤י אֶתְכֶם֙ מִן־הָ֣עַמִּ֔ים וְקִבַּצְתִּ֣י אֶתְכֶ֔ם מִן־הָ֣אֲרָצ֔וֹת אֲשֶׁ֥ר נְפוֹצֹתֶ֖ם בָּ֑ם בְּיָ֤ד חֲזָקָה֙ וּבִזְר֣וֹעַ נְטוּיָ֔ה וּבְחֵמָ֖ה שְׁפוּכָֽה׃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וְהֵבֵאתִ֣י אֶתְכֶ֔ם אֶל־מִדְבַּ֖ר הָֽעַמִּ֑ים וְנִשְׁפַּטְתִּ֤י אִתְּכֶם֙ שָׁ֔ם פָּנִ֖ים אֶל־פָּנִֽים׃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כַּאֲשֶׁ֤ר נִשְׁפַּ֙טְתִּי֙ אֶת־אֲב֣וֹתֵיכֶ֔ם בְּמִדְבַּ֖ר אֶ֣רֶץ מִצְרָ֑יִם כֵּ֚ן אִשָּׁפֵ֣ט אִתְּכֶ֔ם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וְהַעֲבַרְתִּ֥י אֶתְכֶ֖ם תַּ֣חַת הַשָּׁ֑בֶט וְהֵבֵאתִ֥י אֶתְכֶ֖ם בְּמָסֹ֥רֶת הַבְּרִֽית׃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וּבָרוֹתִ֣י מִכֶּ֗ם הַמֹּרְדִ֤ים וְהַפּֽוֹשְׁעִים֙ בִּ֔י מֵאֶ֤רֶץ מְגֽוּרֵיהֶם֙ אוֹצִ֣יא אוֹתָ֔ם וְאֶל־אַדְמַ֥ת יִשְׂרָאֵ֖ל לֹ֣א יָב֑וֹא וִֽידַעְתֶּ֖ם כִּי־אֲנִ֥י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וְאַתֶּ֨ם בֵּֽית־יִשְׂרָאֵ֜ל כֹּֽה־אָמַ֣ר ׀ אֲדֹנָ֣י יְהֹוִ֗ה אִ֤ישׁ גִּלּוּלָיו֙ לְכ֣וּ עֲבֹ֔דוּ וְאַחַ֕ר אִם־אֵינְכֶ֖ם שֹׁמְעִ֣ים אֵלָ֑י וְאֶת־שֵׁ֤ם קָדְשִׁי֙ לֹ֣א תְחַלְּלוּ־ע֔וֹד בְּמַתְּנֽוֹתֵיכֶ֖ם וּבְגִלּוּלֵיכֶֽם׃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כִּ֣י בְהַר־קָדְשִׁ֞י בְּהַ֣ר ׀ מְר֣וֹם יִשְׂרָאֵ֗ל נְאֻם֙ אֲדֹנָ֣י יְהוִ֔ה שָׁ֣ם יַעַבְדֻ֜נִי כָּל־בֵּ֧ית יִשְׂרָאֵ֛ל כֻּלֹּ֖ה בָּאָ֑רֶץ שָׁ֣ם אֶרְצֵ֔ם וְשָׁ֞ם אֶדְר֣וֹשׁ אֶת־תְּרוּמֹֽתֵיכֶ֗ם וְאֶת־רֵאשִׁ֛ית מַשְׂאוֹתֵיכֶ֖ם בְּכָל־קָדְשֵׁיכֶֽם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בְּרֵ֣יחַ נִיחֹחַ֮ אֶרְצֶ֣ה אֶתְכֶם֒ בְּהוֹצִיאִ֤י אֶתְכֶם֙ מִן־הָ֣עַמִּ֔ים וְקִבַּצְתִּ֣י אֶתְכֶ֔ם מִן־הָ֣אֲרָצ֔וֹת אֲשֶׁ֥ר נְפֹצֹתֶ֖ם בָּ֑ם וְנִקְדַּשְׁתִּ֥י בָכֶ֖ם לְעֵינֵ֥י 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וִֽידַעְתֶּם֙ כִּֽי־אֲנִ֣י יְהוָ֔ה בַּהֲבִיאִ֥י אֶתְכֶ֖ם אֶל־אַדְמַ֣ת יִשְׂרָאֵ֑ל אֶל־הָאָ֗רֶץ אֲשֶׁ֤ר נָשָׂ֙אתִי֙ אֶת־יָדִ֔י לָתֵ֥ת אוֹתָ֖הּ לַאֲבֽוֹתֵיכֶֽם׃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וּזְכַרְתֶּם־שָׁ֗ם אֶת־דַּרְכֵיכֶם֙ וְאֵת֙ כָּל־עֲלִיל֣וֹתֵיכֶ֔ם אֲשֶׁ֥ר נִטְמֵאתֶ֖ם בָּ֑ם וּנְקֹֽטֹתֶם֙ בִּפְנֵיכֶ֔ם בְּכָל־רָעוֹתֵיכֶ֖ם אֲשֶׁ֥ר עֲשִׂיתֶֽם׃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וִֽידַעְתֶּם֙ כִּֽי־אֲנִ֣י יְהוָ֔ה בַּעֲשׂוֹתִ֥י אִתְּכֶ֖ם לְמַ֣עַן שְׁמִ֑י לֹא֩ כְדַרְכֵיכֶ֨ם הָרָעִ֜ים וְכַעֲלִילֽוֹתֵיכֶ֤ם הַנִּשְׁחָתוֹת֙ בֵּ֣ית יִשְׂרָאֵ֔ל נְאֻ֖ם אֲדֹנָ֥י יְהוִֽה׃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21:1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בֶּן־אָדָ֗ם שִׂ֤ים פָּנֶ֙יךָ֙ דֶּ֣רֶךְ תֵּימָ֔נָה וְהַטֵּ֖ף אֶל־דָּר֑וֹם וְהִנָּבֵ֛א אֶל־יַ֥עַר הַשָּׂדֶ֖ה נֶֽגֶב׃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וְאָֽמַרְתָּ֙ לְיַ֣עַר הַנֶּ֔גֶב שְׁמַ֖ע דְּבַר־יְהוָ֑ה כֹּֽה־אָמַ֣ר אֲדֹנָ֣י יְהוִ֡ה הִנְנִ֣י מַֽצִּית־בְּךָ֣ ׀ אֵ֡שׁ וְאָכְלָ֣ה בְךָ֣ כָל־עֵֽץ־לַח֩ וְכָל־עֵ֨ץ יָבֵ֤שׁ לֹֽא־תִכְבֶּה֙ לַהֶ֣בֶת שַׁלְהֶ֔בֶת וְנִצְרְבוּ־בָ֥הּ כָּל־פָּנִ֖ים מִנֶּ֥גֶב צָפֽוֹנָה׃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וְרָאוּ֙ כָּל־בָּשָׂ֔ר כִּ֛י אֲנִ֥י יְהוָ֖ה בִּֽעַרְתִּ֑יהָ לֹ֖א תִּכְבֶּֽה׃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וָאֹמַ֕ר אֲהָ֖הּ אֲדֹנָ֣י יְהוִ֑ה הֵ֚מָּה אֹמְרִ֣ים לִ֔י הֲלֹ֛א מְמַשֵּׁ֥ל מְשָׁלִ֖ים הֽוּא׃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בֶּן־אָדָ֗ם שִׂ֤ים פָּנֶ֙יךָ֙ אֶל־יְר֣וּשָׁלִַ֔ם וְהַטֵּ֖ף אֶל־מִקְדָּשִׁ֑ים וְהִנָּבֵ֖א אֶל־אַדְמַ֥ת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וְאָמַרְתָּ֞ לְאַדְמַ֣ת יִשְׂרָאֵ֗ל כֹּ֚ה אָמַ֣ר יְהוָ֔ה הִנְנִ֣י אֵלַ֔יִךְ וְהוֹצֵאתִ֥י חַרְבִּ֖י מִתַּעְרָ֑הּ וְהִכְרַתִּ֥י מִמֵּ֖ךְ צַדִּ֥יק וְרָשָֽׁע׃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יַ֛עַן אֲשֶׁר־הִכְרַ֥תִּי מִמֵּ֖ךְ צַדִּ֣יק וְרָשָׁ֑ע לָ֠כֵן תֵּצֵ֨א חַרְבִּ֧י מִתַּעְרָ֛הּ אֶל־כָּל־בָּשָׂ֖ר מִנֶּ֥גֶב צָפֽוֹן׃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וְיָֽדְעוּ֙ כָּל־בָּשָׂ֔ר כִּ֚י אֲנִ֣י יְהוָ֔ה הוֹצֵ֥אתִי חַרְבִּ֖י מִתַּעְרָ֑הּ לֹ֥א תָשׁ֖וּב עֽוֹד׃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וְאַתָּ֥ה בֶן־אָדָ֖ם הֵֽאָנַ֑ח בְּשִׁבְר֤וֹן מָתְנַ֙יִם֙ וּבִמְרִיר֔וּת תֵּֽאָנַ֖ח לְעֵינֵיהֶֽם׃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וְהָיָה֙ כִּֽי־יֹאמְר֣וּ אֵלֶ֔יךָ עַל־מָ֖ה אַתָּ֣ה נֶאֱנָ֑ח וְאָמַרְתָּ֡ אֶל־שְׁמוּעָ֣ה כִֽי־בָאָ֡ה וְנָמֵ֣ס כָּל־לֵב֩ וְרָפ֨וּ כָל־יָדַ֜יִם וְכִהֲתָ֣ה כָל־ר֗וּחַ וְכָל־בִּרְכַּ֙יִם֙ תֵּלַ֣כְנָה מַּ֔יִם הִנֵּ֤ה בָאָה֙ וְנִֽהְיָ֔תָה נְאֻ֖ם אֲדֹנָ֥י יְהוִֽה׃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בֶּן־אָדָ֕ם הִנָּבֵא֙ וְאָ֣מַרְתָּ֔ כֹּ֖ה אָמַ֣ר אֲדֹנָ֑י אֱמֹ֕ר חֶ֥רֶב חֶ֛רֶב הוּחַ֖דָּה וְגַם־מְרוּטָֽה׃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לְמַ֨עַן טְבֹ֤חַ טֶ֙בַח֙ הוּחַ֔דָּה לְמַעַן־הֱיֵה־לָ֥הּ בָּ֖רָק מֹרָ֑טָּה א֣וֹ נָשִׂ֔ישׂ שֵׁ֥בֶט בְּנִ֖י מֹאֶ֥סֶת כָּל־עֵֽץ׃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וַיִּתֵּ֥ן אֹתָ֛הּ לְמָרְטָ֖ה לִתְפֹּ֣שׂ בַּכָּ֑ף הִֽיא־הוּחַ֤דָּה חֶ֙רֶב֙ וְהִ֣יא מֹרָ֔טָּה לָתֵ֥ת אוֹתָ֖הּ בְּיַד־הוֹרֵֽג׃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זְעַ֤ק וְהֵילֵל֙ בֶּן־אָדָ֔ם כִּי־הִיא֙ הָיתָ֣ה בְעַמִּ֔י הִ֖יא בְּכָל־נְשִׂיאֵ֣י יִשְׂרָאֵ֑ל מְגוּרֵ֤י אֶל־חֶ֙רֶב֙ הָי֣וּ אֶת־עַמִּ֔י לָכֵ֖ן סְפֹ֥ק אֶל־יָרֵֽךְ׃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כִּ֣י בֹ֔חַן וּמָ֕ה אִם־גַּם־שֵׁ֥בֶט מֹאֶ֖סֶת לֹ֣א יִֽהְיֶ֑ה נְאֻ֖ם אֲדֹנָ֥י יְהוִֽה׃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וְאַתָּ֣ה בֶן־אָדָ֔ם הִנָּבֵ֕א וְהַ֖ךְ כַּ֣ף אֶל־כָּ֑ף וְתִכָּפֵ֞ל חֶ֤רֶב שְׁלִישִׁ֙תָה֙ חֶ֣רֶב חֲלָלִ֔ים הִ֗יא חֶ֚רֶב חָלָ֣ל הַגָּד֔וֹל הַחֹדֶ֖רֶת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לְמַ֣עַן ׀ לָמ֣וּג לֵ֗ב וְהַרְבֵּה֙ הַמִּכְשֹׁלִ֔ים עַ֚ל כָּל־שַׁ֣עֲרֵיהֶ֔ם נָתַ֖תִּי אִבְחַת־חָ֑רֶב אָ֛ח עֲשׂוּיָ֥ה לְבָרָ֖ק מְעֻטָּ֥ה לְטָֽבַח׃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הִתְאַחֲדִ֥י הֵימִ֖נִי הָשִׂ֣ימִי הַשְׂמִ֑ילִי אָ֖נָה פָּנַ֥יִךְ מֻעָדֽוֹת׃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וְגַם־אֲנִ֗י אַכֶּ֤ה כַפִּי֙ אֶל־כַּפִּ֔י וַהֲנִחֹתִ֖י חֲמָתִ֑י אֲנִ֥י יְהוָ֖ה דִּבַּֽרְתִּי׃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וְאַתָּ֨ה בֶן־אָדָ֜ם שִׂים־לְךָ֣ ׀ שְׁנַ֣יִם דְּרָכִ֗ים לָבוֹא֙ חֶ֣רֶב מֶֽלֶךְ־בָּבֶ֔ל מֵאֶ֥רֶץ אֶחָ֖ד יֵצְא֣וּ שְׁנֵיהֶ֑ם וְיָ֣ד בָּרֵ֔א בְּרֹ֥אשׁ דֶּֽרֶךְ־עִ֖יר בָּרֵֽא׃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דֶּ֣רֶךְ תָּשִׂ֔ים לָב֣וֹא חֶ֔רֶב אֵ֖ת רַבַּ֣ת בְּנֵֽי־עַמּ֑וֹן וְאֶת־יְהוּדָ֥ה בִירוּשָׁלִַ֖ם בְּצוּרָֽה׃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כִּֽי־עָמַ֨ד מֶלֶךְ־בָּבֶ֜ל אֶל־אֵ֣ם הַדֶּ֗רֶךְ בְּרֹ֛אשׁ שְׁנֵ֥י הַדְּרָכִ֖ים לִקְסָם־קָ֑סֶם קִלְקַ֤ל בַּֽחִצִּים֙ שָׁאַ֣ל בַּתְּרָפִ֔ים רָאָ֖ה בַּכָּבֵֽד׃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בִּֽימִינ֞וֹ הָיָ֣ה ׀ הַקֶּ֣סֶם יְרוּשָׁלִַ֗ם לָשׂ֤וּם כָּרִים֙ לִפְתֹּ֤חַ פֶּה֙ בְּרֶ֔צַח לְהָרִ֥ים ק֖וֹל בִּתְרוּעָ֑ה לָשׂ֤וּם כָּרִים֙ עַל־שְׁעָרִ֔ים לִשְׁפֹּ֥ךְ סֹלְלָ֖ה לִבְנ֥וֹת דָּיֵֽק׃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וְהָיָ֨ה לָהֶ֤ם כקסום ־שָׁוְא֙ בְּעֵ֣ינֵיהֶ֔ם שְׁבֻעֵ֥י שְׁבֻע֖וֹת לָהֶ֑ם וְהֽוּא־מַזְכִּ֥יר עָוֺ֖ן לְהִתָּפֵֽשׂ׃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לָכֵ֗ן כֹּֽה־אָמַר֮ אֲדֹנָ֣י יְהוִה֒ יַ֗עַן הַזְכַּרְכֶם֙ עֲוֺ֣נְכֶ֔ם בְּהִגָּל֣וֹת פִּשְׁעֵיכֶ֗ם לְהֵֽרָאוֹת֙ חַטֹּ֣אותֵיכֶ֔ם בְּכֹ֖ל עֲלִילֽוֹתֵיכֶ֑ם יַ֚עַן הִזָּ֣כֶרְכֶ֔ם בַּכַּ֖ף תִּתָּפֵֽשׂוּ׃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וְאַתָּה֙ חָלָ֣ל רָשָׁ֔ע נְשִׂ֖יא יִשְׂרָאֵ֑ל אֲשֶׁר־בָּ֣א יוֹמ֔וֹ בְּעֵ֖ת עֲוֺ֥ן קֵֽץ׃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כֹּ֤ה אָמַר֙ אֲדֹנָ֣י יְהוִ֔ה הָסִיר֙ הַמִּצְנֶ֔פֶת וְהָרִ֖ים הָֽעֲטָרָ֑ה זֹ֣את לֹא־זֹ֔את הַשָּׁפָ֣לָה הַגְבֵּ֔הַ וְהַגָּבֹ֖הַ הַשְׁפִּֽיל׃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עַוָּ֥ה עַוָּ֖ה עַוָּ֣ה אֲשִׂימֶ֑נָּה גַּם־זֹאת֙ לֹ֣א הָיָ֔ה עַד־בֹּ֛א אֲשֶׁר־ל֥וֹ הַמִּשְׁפָּ֖ט וּנְתַתִּֽיו׃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וְאַתָּ֣ה בֶן־אָדָ֗ם הִנָּבֵ֤א וְאָֽמַרְתָּ֙ כֹּ֤ה אָמַר֙ אֲדֹנָ֣י יְהֹוִ֔ה אֶל־בְּנֵ֥י עַמּ֖וֹן וְאֶל־חֶרְפָּתָ֑ם וְאָמַרְתָּ֗ חֶ֣רֶב חֶ֤רֶב פְּתוּחָה֙ לְטֶ֣בַח מְרוּטָ֔ה לְהָכִ֖יל לְמַ֥עַן בָּרָֽק׃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בַּחֲז֥וֹת לָךְ֙ שָׁ֔וְא בִּקְסָם־לָ֖ךְ כָּזָ֑ב לָתֵ֣ת אוֹתָ֗ךְ אֶֽל־צַוְּארֵי֙ חַֽלְלֵ֣י רְשָׁעִ֔ים אֲשֶׁר־בָּ֣א יוֹמָ֔ם בְּעֵ֖ת עֲוֺ֥ן קֵֽץ׃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הָשַׁ֖ב אֶל־תַּעְרָ֑הּ בִּמְק֧וֹם אֲשֶׁר־נִבְרֵ֛את בְּאֶ֥רֶץ מְכֻרוֹתַ֖יִךְ אֶשְׁפֹּ֥ט אֹתָֽךְ׃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וְשָׁפַכְתִּ֤י עָלַ֙יִךְ֙ זַעְמִ֔י בְּאֵ֥שׁ עֶבְרָתִ֖י אָפִ֣יחַ עָלָ֑יִךְ וּנְתַתִּ֗יךְ בְּיַד֙ אֲנָשִׁ֣ים בֹּֽעֲרִ֔ים חָרָשֵׁ֖י מַשְׁחִֽית׃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לָאֵ֤שׁ תִּֽהְיֶה֙ לְאָכְלָ֔ה דָּמֵ֥ךְ יִהְיֶ֖ה בְּת֣וֹךְ הָאָ֑רֶץ לֹ֣א תִזָּכֵ֔רִי כִּ֛י אֲנִ֥י יְהוָ֖ה דִּבַּֽרְתִּי׃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22:1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וְאַתָּ֣ה בֶן־אָדָ֔ם הֲתִשְׁפֹּ֥ט הֲתִשְׁפֹּ֖ט אֶת־עִ֣יר הַדָּמִ֑ים וְה֣וֹדַעְתָּ֔הּ אֵ֖ת כָּל־תּוֹעֲבוֹתֶֽיהָ׃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וְאָמַרְתָּ֗ כֹּ֤ה אָמַר֙ אֲדֹנָ֣י יְהוִ֔ה עִ֣יר שֹׁפֶ֥כֶת דָּ֛ם בְּתוֹכָ֖הּ לָב֣וֹא עִתָּ֑הּ וְעָשְׂתָ֧ה גִלּוּלִ֛ים עָלֶ֖יהָ לְטָמְאָֽה׃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בְּדָמֵ֨ךְ אֲשֶׁר־שָׁפַ֜כְתְּ אָשַׁ֗מְתְּ וּבְגִלּוּלַ֤יִךְ אֲשֶׁר־עָשִׂית֙ טָמֵ֔את וַתַּקְרִ֣יבִי יָמַ֔יִךְ וַתָּב֖וֹא עַד־שְׁנוֹתָ֑יִךְ עַל־כֵּ֗ן נְתַתִּ֤יךְ חֶרְפָּה֙ לַגּוֹיִ֔ם וְקַלָּסָ֖ה לְכָל־הָאֲרָצֽוֹת׃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הַקְּרֹב֛וֹת וְהָרְחֹק֥וֹת מִמֵּ֖ךְ יִתְקַלְּסוּ־בָ֑ךְ טְמֵאַ֣ת הַשֵּׁ֔ם רַבַּ֖ת הַמְּהוּמָֽה׃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הִנֵּה֙ נְשִׂיאֵ֣י יִשְׂרָאֵ֔ל אִ֥ישׁ לִזְרֹע֖וֹ הָ֣יוּ בָ֑ךְ לְמַ֖עַן שְׁפָךְ־דָּֽם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אָ֤ב וָאֵם֙ הֵקַ֣לּוּ בָ֔ךְ לַגֵּ֛ר עָשׂ֥וּ בַעֹ֖שֶׁק בְּתוֹכֵ֑ךְ יָת֥וֹם וְאַלְמָנָ֖ה ה֥וֹנוּ בָֽךְ׃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קָדָשַׁ֖י בָּזִ֑ית וְאֶת־שַׁבְּתֹתַ֖י חִלָּֽלְתְּ׃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אַנְשֵׁ֥י רָכִ֛יל הָ֥יוּ בָ֖ךְ לְמַ֣עַן שְׁפָךְ־דָּ֑ם וְאֶל־הֶֽהָרִים֙ אָ֣כְלוּ בָ֔ךְ זִמָּ֖ה עָשׂ֥וּ בְתוֹכֵֽךְ׃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עֶרְוַת־אָ֖ב גִּלָּה־בָ֑ךְ טְמֵאַ֥ת הַנִּדָּ֖ה עִנּוּ־בָֽךְ׃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וְאִ֣ישׁ ׀ אֶת־אֵ֣שֶׁת רֵעֵ֗הוּ עָשָׂה֙ תּֽוֹעֵבָ֔ה וְאִ֥ישׁ אֶת־כַּלָּת֖וֹ טִמֵּ֣א בְזִמָּ֑ה וְאִ֛ישׁ אֶת־אֲחֹת֥וֹ בַת־אָבִ֖יו עִנָּה־בָֽךְ׃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שֹׁ֥חַד לָֽקְחוּ־בָ֖ךְ לְמַ֣עַן שְׁפָךְ־דָּ֑ם נֶ֧שֶׁךְ וְתַרְבִּ֣ית לָקַ֗חַתְּ וַתְּבַצְּעִ֤י רֵעַ֙יִךְ֙ בַּעֹ֔שֶׁק וְאֹתִ֣י שָׁכַ֔חַתְּ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וְהִנֵּה֙ הִכֵּ֣יתִי כַפִּ֔י אֶל־בִּצְעֵ֖ךְ אֲשֶׁ֣ר עָשִׂ֑ית וְעַ֨ל־דָּמֵ֔ךְ אֲשֶׁ֥ר הָי֖וּ בְּתוֹכֵֽךְ׃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הֲיַעֲמֹ֤ד לִבֵּךְ֙ אִם־תֶּחֱזַ֣קְנָה יָדַ֔יִךְ לַיָּמִ֕ים אֲשֶׁ֥ר אֲנִ֖י עֹשֶׂ֣ה אוֹתָ֑ךְ אֲנִ֥י יְהוָ֖ה דִּבַּ֥רְתִּי וְעָשִֽׂיתִי׃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וַהֲפִיצוֹתִ֤י אוֹתָךְ֙ בַּגּוֹיִ֔ם וְזֵרִיתִ֖יךְ בָּאֲרָצ֑וֹת וַהֲתִמֹּתִ֥י טֻמְאָתֵ֖ךְ מִמֵּֽךְ׃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וְנִחַ֥לְתְּ בָּ֖ךְ לְעֵינֵ֣י גוֹיִ֑ם וְיָדַ֖עַתְּ כִּֽי־אֲנִ֥י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בֶּן־אָדָ֕ם הָיוּ־לִ֥י בֵֽית־יִשְׂרָאֵ֖ל לסוג כֻּלָּ֡ם נְ֠חֹשֶׁת וּבְדִ֨יל וּבַרְזֶ֤ל וְעוֹפֶ֙רֶת֙ בְּת֣וֹךְ כּ֔וּר סִגִ֥ים כֶּ֖סֶף הָיֽוּ׃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לָכֵ֗ן כֹּ֤ה אָמַר֙ אֲדֹנָ֣י יְהוִ֔ה יַ֛עַן הֱי֥וֹת כֻּלְּכֶ֖ם לְסִגִ֑ים לָכֵן֙ הִנְנִ֣י קֹבֵ֣ץ אֶתְכֶ֔ם אֶל־תּ֖וֹךְ יְרוּשָׁלִָֽם׃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קְבֻ֣צַת כֶּ֡סֶף וּ֠נְחֹשֶׁת וּבַרְזֶ֨ל וְעוֹפֶ֤רֶת וּבְדִיל֙ אֶל־תּ֣וֹךְ כּ֔וּר לָפַֽחַת־עָלָ֥יו אֵ֖שׁ לְהַנְתִּ֑יךְ כֵּ֤ן אֶקְבֹּץ֙ בְּאַפִּ֣י וּבַחֲמָתִ֔י וְהִנַּחְתִּ֥י וְהִתַּכְתִּ֖י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וְכִנַּסְתִּ֣י אֶתְכֶ֔ם וְנָפַחְתִּ֥י עֲלֵיכֶ֖ם בְּאֵ֣שׁ עֶבְרָתִ֑י וְנִתַּכְתֶּ֖ם בְּתוֹכָֽהּ׃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כְּהִתּ֥וּךְ כֶּ֙סֶף֙ בְּת֣וֹךְ כּ֔וּר כֵּ֖ן תֻּתְּכ֣וּ בְתוֹכָ֑הּ וִֽידַעְתֶּם֙ כִּֽי־אֲנִ֣י יְהוָ֔ה שָׁפַ֥כְתִּי חֲמָתִ֖י עֲלֵיכֶֽם׃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בֶּן־אָדָ֕ם אֱמָר־לָ֕הּ אַ֣תְּ אֶ֔רֶץ לֹ֥א מְטֹהָרָ֖ה הִ֑יא לֹ֥א גֻשְׁמָ֖הּ בְּי֥וֹם זָֽעַם׃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קֶ֤שֶׁר נְבִיאֶ֙יהָ֙ בְּתוֹכָ֔הּ כַּאֲרִ֥י שׁוֹאֵ֖ג טֹ֣רֵֽף טָ֑רֶף נֶ֣פֶשׁ אָכָ֗לוּ חֹ֤סֶן וִיקָר֙ יִקָּ֔חוּ אַלְמְנוֹתֶ֖יהָ הִרְבּ֥וּ בְתוֹכָֽהּ׃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כֹּהֲנֶ֜יהָ חָמְס֣וּ תוֹרָתִי֮ וַיְחַלְּל֣וּ קָדָשַׁי֒ בֵּֽין־קֹ֤דֶשׁ לְחֹל֙ לֹ֣א הִבְדִּ֔ילוּ וּבֵין־הַטָּמֵ֥א לְטָה֖וֹר לֹ֣א הוֹדִ֑יעוּ וּמִשַׁבְּתוֹתַי֙ הֶעְלִ֣ימוּ עֵֽינֵיהֶ֔ם וָאֵחַ֖ל בְּתוֹכָֽם׃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שָׂרֶ֣יהָ בְקִרְבָּ֔הּ כִּזְאֵבִ֖ים טֹ֣רְפֵי טָ֑רֶף לִשְׁפָּךְ־דָּם֙ לְאַבֵּ֣ד נְפָשׁ֔וֹת לְמַ֖עַן בְּצֹ֥עַ בָּֽצַע׃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וּנְבִיאֶ֗יהָ טָח֤וּ לָהֶם֙ תָּפֵ֔ל חֹזִ֣ים שָׁ֔וְא וְקֹסְמִ֥ים לָהֶ֖ם כָּזָ֑ב אֹמְרִ֗ים כֹּ֤ה אָמַר֙ אֲדֹנָ֣י יְהוִ֔ה וַֽיהוָ֖ה לֹ֥א דִבֵּֽר׃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עַ֤ם הָאָ֙רֶץ֙ עָ֣שְׁקוּ עֹ֔שֶׁק וְגָזְל֖וּ גָּזֵ֑ל וְעָנִ֤י וְאֶבְיוֹן֙ הוֹנ֔וּ וְאֶת־הַגֵּ֥ר עָשְׁק֖וּ בְּלֹ֥א 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וָאֲבַקֵּ֣שׁ מֵהֶ֡ם אִ֣ישׁ גֹּֽדֵר־גָּדֵר֩ וְעֹמֵ֨ד בַּפֶּ֧רֶץ לְפָנַ֛י בְּעַ֥ד הָאָ֖רֶץ לְבִלְתִּ֣י שַׁחֲתָ֑הּ וְלֹ֖א מָצָֽאתִי׃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וָאֶשְׁפֹּ֤ךְ עֲלֵיהֶם֙ זַעְמִ֔י בְּאֵ֥שׁ עֶבְרָתִ֖י כִּלִּיתִ֑ים דַּרְכָּם֙ בְּרֹאשָׁ֣ם נָתַ֔תִּי נְאֻ֖ם אֲדֹנָ֥י יְהֹוִֽה׃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23:1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בֶּן־אָדָ֑ם שְׁתַּ֣יִם נָשִׁ֔ים בְּנ֥וֹת אֵם־אַחַ֖ת הָיֽוּ׃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וַתִּזְנֶ֣ינָה בְמִצְרַ֔יִם בִּנְעוּרֵיהֶ֖ן זָנ֑וּ שָׁ֚מָּה מֹעֲכ֣וּ שְׁדֵיהֶ֔ן וְשָׁ֣ם עִשּׂ֔וּ דַּדֵּ֖י בְּתוּלֵיהֶֽן׃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וּשְׁמוֹתָ֗ן אָהֳלָ֤ה הַגְּדוֹלָה֙ וְאָהֳלִיבָ֣ה אֲחוֹתָ֔הּ וַתִּֽהְיֶ֣ינָה לִ֔י וַתֵּלַ֖דְנָה בָּנִ֣ים וּבָנ֑וֹת וּשְׁמוֹתָ֕ן שֹׁמְר֣וֹן אָהֳלָ֔ה וִירוּשָׁלִַ֖ם אָהֳלִיבָֽה׃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וַתִּ֥זֶן אָהֳלָ֖ה תַּחְתָּ֑י וַתַּעְגַּב֙ עַֽל־מְאַהֲבֶ֔יהָ אֶל־אַשּׁ֖וּר קְרוֹבִֽים׃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לְבֻשֵׁ֤י תְכֵ֙לֶת֙ פַּח֣וֹת וּסְגָנִ֔ים בַּח֥וּרֵי חֶ֖מֶד כֻּלָּ֑ם פָּרָשִׁ֕ים רֹכְבֵ֖י סוּסִֽים׃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וַתִּתֵּ֤ן תַּזְנוּתֶ֙יהָ֙ עֲלֵיהֶ֔ם מִבְחַ֥ר בְּנֵֽי־אַשּׁ֖וּר כֻּלָּ֑ם וּבְכֹ֧ל אֲשֶׁר־עָֽגְבָ֛ה בְּכָל־גִּלּוּלֵיהֶ֖ם נִטְמָֽאָה׃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וְאֶת־תַּזְנוּתֶ֤יהָ מִמִּצְרַ֙יִם֙ לֹ֣א עָזָ֔בָה כִּ֤י אוֹתָהּ֙ שָׁכְב֣וּ בִנְעוּרֶ֔יהָ וְהֵ֥מָּה עִשּׂ֖וּ דַּדֵּ֣י בְתוּלֶ֑יהָ וַיִּשְׁפְּכ֥וּ תַזְנוּתָ֖ם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לָכֵ֥ן נְתַתִּ֖יהָ בְּיַד־מְאַֽהֲבֶ֑יהָ בְּיַד֙ בְּנֵ֣י אַשּׁ֔וּר אֲשֶׁ֥ר עָגְבָ֖ה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הֵמָּה֮ גִּלּ֣וּ עֶרְוָתָהּ֒ בָּנֶ֤יהָ וּבְנוֹתֶ֙יהָ֙ לָקָ֔חוּ וְאוֹתָ֖הּ בַּחֶ֣רֶב הָרָ֑גוּ וַתְּהִי־שֵׁם֙ לַנָּשִׁ֔ים וּשְׁפוּטִ֖ים עָ֥שׂוּ בָֽהּ׃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וַתֵּ֙רֶא֙ אֲחוֹתָ֣הּ אָהֳלִיבָ֔ה וַתַּשְׁחֵ֥ת עַגְבָתָ֖הּ מִמֶּ֑נָּה וְאֶת־תַּ֨זְנוּתֶ֔יהָ מִזְּנוּנֵ֖י אֲחוֹתָֽהּ׃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אֶל־בְּנֵי֩ אַשּׁ֨וּר עָגָ֜בָה פַּח֨וֹת וּסְגָנִ֤ים קְרֹבִים֙ לְבֻשֵׁ֣י מִכְל֔וֹל פָּרָשִׁ֖ים רֹכְבֵ֣י סוּסִ֑ים בַּח֥וּרֵי חֶ֖מֶד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וָאֵ֖רֶא כִּ֣י נִטְמָ֑אָה דֶּ֥רֶךְ אֶחָ֖ד לִשְׁתֵּיהֶֽן׃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וַתּ֖וֹסֶף אֶל־תַּזְנוּתֶ֑יהָ וַתֵּ֗רֶא אַנְשֵׁי֙ מְחֻקֶּ֣ה עַל־הַקִּ֔יר צַלְמֵ֣י כשדיים חֲקֻקִ֖ים בַּשָּׁשַֽׁר׃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חֲגוֹרֵ֨י אֵז֜וֹר בְּמָתְנֵיהֶ֗ם סְרוּחֵ֤י טְבוּלִים֙ בְּרָ֣אשֵׁיהֶ֔ם מַרְאֵ֥ה שָׁלִשִׁ֖ים כֻּלָּ֑ם דְּמ֤וּת בְּנֵֽי־בָבֶל֙ כַּשְׂדִּ֔ים אֶ֖רֶץ מוֹלַדְתָּֽם׃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ותעגב עֲלֵיהֶ֖ם לְמַרְאֵ֣ה עֵינֶ֑יהָ וַתִּשְׁלַ֧ח מַלְאָכִ֛ים אֲלֵיהֶ֖ם כַּשְׂדִּֽימָה׃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וַיָּבֹ֨אוּ אֵלֶ֤יהָ בְנֵֽי־בָבֶל֙ לְמִשְׁכַּ֣ב דֹּדִ֔ים וַיְטַמְּא֥וּ אוֹתָ֖הּ בְּתַזְנוּתָ֑ם וַתִּ֨טְמָא־בָ֔ם וַתֵּ֥קַע נַפְשָׁ֖הּ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וַתְּגַל֙ תַּזְנוּתֶ֔יהָ וַתְּגַ֖ל אֶת־עֶרְוָתָ֑הּ וַתֵּ֤קַע נַפְשִׁי֙ מֵֽעָלֶ֔יהָ כַּאֲשֶׁ֛ר נָקְעָ֥ה נַפְשִׁ֖י מֵעַ֥ל אֲחוֹתָֽהּ׃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וַתַּרְבֶּ֖ה אֶת־תַּזְנוּתֶ֑יהָ לִזְכֹּר֙ אֶת־יְמֵ֣י נְעוּרֶ֔יהָ אֲשֶׁ֥ר זָנְתָ֖ה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וַֽתַּעְגְּבָ֔ה עַ֖ל פִּֽלַגְשֵׁיהֶ֑ם אֲשֶׁ֤ר בְּשַׂר־חֲמוֹרִים֙ בְּשָׂרָ֔ם וְזִרְמַ֥ת סוּסִ֖ים זִרְמָתָֽם׃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וַֽתִּפְקְדִ֔י אֵ֖ת זִמַּ֣ת נְעוּרָ֑יִךְ בַּעְשׂ֤וֹת מִמִּצְרַ֙יִם֙ דַּדַּ֔יִךְ לְמַ֖עַן שְׁדֵ֥י נְעוּרָֽיִךְ׃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לָכֵ֣ן אָהֳלִיבָ֗ה כֹּֽה־אָמַר֮ אֲדֹנָ֣י יְהוִה֒ הִנְנִ֨י מֵעִ֤יר אֶת־מְאַהֲבַ֙יִךְ֙ עָלַ֔יִךְ אֵ֛ת אֲשֶׁר־נָקְעָ֥ה נַפְשֵׁ֖ךְ מֵהֶ֑ם וַהֲבֵאתִ֥ים עָלַ֖יִךְ מִסָּבִֽיב׃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בְּנֵ֧י בָבֶ֣ל וְכָל־כַּשְׂדִּ֗ים פְּק֤וֹד וְשׁ֙וֹעַ֙ וְק֔וֹעַ כָּל־בְּנֵ֥י אַשּׁ֖וּר אוֹתָ֑ם בַּח֨וּרֵי חֶ֜מֶד פַּח֤וֹת וּסְגָנִים֙ כֻּלָּ֔ם שָֽׁלִשִׁים֙ וּקְרוּאִ֔ים רֹכְבֵ֥י סוּסִ֖ים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וּבָ֣אוּ עָלַ֡יִךְ הֹ֠צֶן רֶ֤כֶב וְגַלְגַּל֙ וּבִקְהַ֣ל עַמִּ֔ים צִנָּ֤ה וּמָגֵן֙ וְקוֹבַ֔ע יָשִׂ֥ימוּ עָלַ֖יִךְ סָבִ֑יב וְנָתַתִּ֤י לִפְנֵיהֶם֙ מִשְׁפָּ֔ט וּשְׁפָט֖וּךְ בְּמִשְׁפְּטֵיהֶֽם׃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וְנָתַתִּ֨י קִנְאָתִ֜י בָּ֗ךְ וְעָשׂ֤וּ אוֹתָךְ֙ בְּחֵמָ֔ה אַפֵּ֤ךְ וְאָזְנַ֙יִךְ֙ יָסִ֔ירוּ וְאַחֲרִיתֵ֖ךְ בַּחֶ֣רֶב תִּפּ֑וֹל הֵ֗מָּה בָּנַ֤יִךְ וּבְנוֹתַ֙יִךְ֙ יִקָּ֔חוּ וְאַחֲרִיתֵ֖ךְ תֵּאָכֵ֥ל בָּאֵֽשׁ׃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וְהִפְשִׁיט֖וּךְ אֶת־בְּגָדָ֑יִךְ וְלָקְח֖וּ כְּלֵ֥י תִפְאַרְתֵּֽךְ׃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וְהִשְׁבַּתִּ֤י זִמָּתֵךְ֙ מִמֵּ֔ךְ וְאֶת־זְנוּתֵ֖ךְ מֵאֶ֣רֶץ מִצְרָ֑יִם וְלֹֽא־תִשְׂאִ֤י עֵינַ֙יִךְ֙ אֲלֵיהֶ֔ם וּמִצְרַ֖יִם לֹ֥א תִזְכְּרִי־עֽוֹד׃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כִּ֣י כֹ֤ה אָמַר֙ אֲדֹנָ֣י יְהוִ֔ה הִנְנִי֙ נֹֽתְנָ֔ךְ בְּיַ֖ד אֲשֶׁ֣ר שָׂנֵ֑את בְּיַ֛ד אֲשֶׁר־נָקְעָ֥ה נַפְשֵׁ֖ךְ מֵהֶֽם׃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וְעָשׂ֨וּ אוֹתָ֜ךְ בְּשִׂנְאָ֗ה וְלָקְחוּ֙ כָּל־יְגִיעֵ֔ךְ וַעֲזָב֖וּךְ עֵירֹ֣ם וְעֶרְיָ֑ה וְנִגְלָה֙ עֶרְוַ֣ת זְנוּנַ֔יִךְ וְזִמָּתֵ֖ךְ וְתַזְנוּתָֽיִךְ׃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עָשֹׂ֥ה אֵ֖לֶּה לָ֑ךְ בִּזְנוֹתֵךְ֙ אַחֲרֵ֣י גוֹיִ֔ם עַ֥ל אֲשֶׁר־נִטְמֵ֖את בְּגִלּוּלֵיהֶֽם׃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בְּדֶ֥רֶךְ אֲחוֹתֵ֖ךְ הָלָ֑כְתְּ וְנָתַתִּ֥י כוֹסָ֖הּ בְּיָדֵֽךְ׃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כֹּ֤ה אָמַר֙ אֲדֹנָ֣י יְהֹוִ֔ה כּ֤וֹס אֲחוֹתֵךְ֙ תִּשְׁתִּ֔י הָעֲמֻקָּ֖ה וְהָרְחָבָ֑ה תִּהְיֶ֥ה לִצְחֹ֛ק וּלְלַ֖עַג מִרְבָּ֥ה לְהָכִֽיל׃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שִׁכָּר֥וֹן וְיָג֖וֹן תִּמָּלֵ֑אִי כּ֚וֹס שַׁמָּ֣ה וּשְׁמָמָ֔ה כּ֖וֹס אֲחוֹתֵ֥ךְ שֹׁמְרֽוֹן׃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וְשָׁתִ֨ית אוֹתָ֜הּ וּמָצִ֗ית וְאֶת־חֲרָשֶׂ֛יהָ תְּגָרֵ֖מִי וְשָׁדַ֣יִךְ תְּנַתֵּ֑קִי כִּ֚י אֲנִ֣י דִבַּ֔רְתִּי נְאֻ֖ם אֲדֹנָ֥י יְהוִֽה׃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לָכֵ֗ן כֹּ֤ה אָמַר֙ אֲדֹנָ֣י יְהוִ֔ה יַ֚עַן שָׁכַ֣חַתְּ אוֹתִ֔י וַתַּשְׁלִ֥יכִי אוֹתִ֖י אַחֲרֵ֣י גַוֵּ֑ךְ וְגַם־אַ֛תְּ שְׂאִ֥י זִמָּתֵ֖ךְ וְאֶת־תַּזְנוּתָֽיִךְ׃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וַיֹּ֤אמֶר יְהוָה֙ אֵלַ֔י בֶּן־אָדָ֕ם הֲתִשְׁפּ֥וֹט אֶֽת־אָהֳלָ֖ה וְאֶת־אָהֳלִיבָ֑ה וְהַגֵּ֣ד לָהֶ֔ן אֵ֖ת תוֹעֲבוֹתֵיהֶֽן׃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כִּ֣י נִאֵ֗פוּ וְדָם֙ בִּֽידֵיהֶ֔ן וְאֶת־גִּלּֽוּלֵיהֶ֖ן נִאֵ֑פוּ וְגַ֤ם אֶת־בְּנֵיהֶן֙ אֲשֶׁ֣ר יָֽלְדוּ־לִ֔י הֶעֱבִ֥ירוּ לָהֶ֖ם לְאָכְלָֽה׃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ע֥וֹד זֹ֖את עָ֣שׂוּ לִ֑י טִמְּא֤וּ אֶת־מִקְדָּשִׁי֙ בַּיּ֣וֹם הַה֔וּא וְאֶת־שַׁבְּתוֹתַ֖י חִלֵּֽלוּ׃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וּֽבְשַׁחֲטָ֤ם אֶת־בְּנֵיהֶם֙ לְגִלּ֣וּלֵיהֶ֔ם וַיָּבֹ֧אוּ אֶל־מִקְדָּשִׁ֛י בַּיּ֥וֹם הַה֖וּא לְחַלְּל֑וֹ וְהִנֵּה־כֹ֥ה עָשׂ֖וּ בְּת֥וֹךְ בֵּיתִֽי׃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וְאַ֗ף כִּ֤י תִשְׁלַ֙חְנָה֙ לַֽאֲנָשִׁ֔ים בָּאִ֖ים מִמֶּרְחָ֑ק אֲשֶׁ֨ר מַלְאָ֜ךְ שָׁל֤וּחַ אֲלֵיהֶם֙ וְהִנֵּה־בָ֔אוּ לַאֲשֶׁ֥ר רָחַ֛צְתְּ כָּחַ֥לְתְּ עֵינַ֖יִךְ וְעָ֥דִית עֶֽדִי׃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וְיָשַׁבְתְּ֙ עַל־מִטָּ֣ה כְבוּדָּ֔ה וְשֻׁלְחָ֥ן עָר֖וּךְ לְפָנֶ֑יהָ וּקְטָרְתִּ֥י וְשַׁמְנִ֖י שַׂ֥מְתְּ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וְק֣וֹל הָמוֹן֮ שָׁלֵ֣ו בָהּ֒ וְאֶל־אֲנָשִׁים֙ מֵרֹ֣ב אָדָ֔ם מוּבָאִ֥ים סובאים מִמִּדְבָּ֑ר וַֽיִּתְּנ֤וּ צְמִידִים֙ אֶל־יְדֵיהֶ֔ן וַעֲטֶ֥רֶת תִּפְאֶ֖רֶת עַל־רָאשֵׁיהֶֽן׃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וָאֹמַ֕ר לַבָּלָ֖ה נִֽאוּפִ֑ים עת יזנה תַזְנוּתֶ֖הָ וָהִֽיא׃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וַיָּב֣וֹא אֵלֶ֔יהָ כְּב֖וֹא אֶל־אִשָּׁ֣ה זוֹנָ֑ה כֵּ֣ן בָּ֗אוּ אֶֽל־אָֽהֳלָה֙ וְאֶל־אָ֣הֳלִיבָ֔ה אִשֹּׁ֖ת הַזִּמָּֽה׃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וַאֲנָשִׁ֣ים צַדִּיקִ֗ם הֵ֚מָּה יִשְׁפְּט֣וּ אֽוֹתְהֶ֔ם מִשְׁפַּט֙ נֹֽאֲפ֔וֹת וּמִשְׁפַּ֖ט שֹׁפְכ֣וֹת דָּ֑ם כִּ֤י נֹֽאֲפֹת֙ הֵ֔נָּה וְדָ֖ם בִּֽידֵיהֶֽן׃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כִּ֛י כֹּ֥ה אָמַ֖ר אֲדֹנָ֣י יְהוִ֑ה הַעֲלֵ֤ה עֲלֵיהֶם֙ קָהָ֔ל וְנָתֹ֥ן אֶתְהֶ֖ן לְזַעֲוָ֥ה וְלָבַֽז׃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וְרָגְמ֨וּ עֲלֵיהֶ֥ן אֶ֙בֶן֙ קָהָ֔ל וּבָרֵ֥א אוֹתְהֶ֖ן בְּחַרְבוֹתָ֑ם בְּנֵיהֶ֤ם וּבְנֽוֹתֵיהֶם֙ יַהֲרֹ֔גוּ וּבָתֵּיהֶ֖ן בָּאֵ֥שׁ יִשְׂרֹֽפוּ׃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וְהִשְׁבַּתִּ֥י זִמָּ֖ה מִן־הָאָ֑רֶץ וְנִֽוַּסְּרוּ֙ כָּל־הַנָּשִׁ֔ים וְלֹ֥א תַעֲשֶׂ֖ינָה כְּזִמַּתְכֶֽנָה׃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וְנָתְנ֤וּ זִמַּתְכֶ֙נָה֙ עֲלֵיכֶ֔ן וַחֲטָאֵ֥י גִלּוּלֵיכֶ֖ן תִּשֶּׂ֑אינָה וִידַעְתֶּ֕ם כִּ֥י אֲנִ֖י אֲדֹנָ֥י יְהוִֽה׃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24:1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וַיְהִי֩ דְבַר־יְהוָ֨ה אֵלַ֜י בַּשָּׁנָ֤ה הַתְּשִׁיעִית֙ בַּחֹ֣דֶשׁ הָעֲשִׂירִ֔י בֶּעָשׂ֥וֹר לַחֹ֖דֶשׁ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בֶּן־אָדָ֗ם כתוב ־לְךָ֙ אֶת־שֵׁ֣ם הַיּ֔וֹם אֶת־עֶ֖צֶם הַיּ֣וֹם הַזֶּ֑ה סָמַ֤ךְ מֶֽלֶךְ־בָּבֶל֙ אֶל־יְר֣וּשָׁלִַ֔ם בְּעֶ֖צֶם הַיּ֥וֹם הַזֶּֽה׃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וּמְשֹׁ֤ל אֶל־בֵּית־ הַמֶּ֙רִי֙ מָשָׁ֔ל וְאָמַרְתָּ֣ אֲלֵיהֶ֔ם כֹּ֥ה אָמַ֖ר אֲדֹנָ֣י יְהוִ֑ה שְׁפֹ֤ת הַסִּיר֙ שְׁפֹ֔ת וְגַם־יְצֹ֥ק בּ֖וֹ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אֱסֹ֤ף נְתָחֶ֙יהָ֙ אֵלֶ֔יהָ כָּל־נֵ֥תַח ט֖וֹב יָרֵ֣ךְ וְכָתֵ֑ף מִבְחַ֥ר עֲצָמִ֖ים מַלֵּֽא׃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מִבְחַ֤ר הַצֹּאן֙ לָק֔וֹחַ וְגַ֛ם דּ֥וּר הָעֲצָמִ֖ים תַּחְתֶּ֑יהָ רַתַּ֣ח רְתָחֶ֔יהָ גַּם־בָּשְׁל֥וּ עֲצָמֶ֖יהָ בְּתוֹכָֽהּ׃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לָכֵ֞ן כֹּה־אָמַ֣ר ׀ אֲדֹנָ֣י יְהֹוִ֗ה אוֹי֮ עִ֣יר הַדָּמִים֒ סִ֚יר אֲשֶׁ֣ר חֶלְאָתָ֣ה בָ֔הּ וְחֶ֨לְאָתָ֔הּ לֹ֥א יָצְאָ֖ה מִמֶּ֑נָּה לִנְתָחֶ֤יהָ לִנְתָחֶ֙יהָ֙ הוֹצִיאָ֔הּ לֹא־נָפַ֥ל עָלֶ֖יהָ גּוֹרָֽל׃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כִּ֤י דָמָהּ֙ בְּתוֹכָ֣הּ הָיָ֔ה עַל־צְחִ֥יחַ סֶ֖לַע שָׂמָ֑תְהוּ לֹ֤א שְׁפָכַ֙תְהוּ֙ עַל־הָאָ֔רֶץ לְכַסּ֥וֹת עָלָ֖יו עָפָֽר׃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לְהַעֲל֤וֹת חֵמָה֙ לִנְקֹ֣ם נָקָ֔ם נָתַ֥תִּי אֶת־דָּמָ֖הּ עַל־צְחִ֣יחַ סָ֑לַע לְבִלְתִּ֖י הִכָּסֽוֹת׃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לָכֵ֗ן כֹּ֤ה אָמַר֙ אֲדֹנָ֣י יְהוִ֔ה א֖וֹי עִ֣יר הַדָּמִ֑ים גַּם־אֲנִ֖י אַגְדִּ֥יל הַמְּדוּרָֽה׃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הַרְבֵּ֤ה הָעֵצִים֙ הַדְלֵ֣ק הָאֵ֔שׁ הָתֵ֖ם הַבָּשָׂ֑ר וְהַרְקַח֙ הַמֶּרְקָחָ֔ה וְהָעֲצָמ֖וֹת יֵחָֽרוּ׃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וְהַעֲמִידֶ֥הָ עַל־גֶּחָלֶ֖יהָ רֵקָ֑ה לְמַ֨עַן תֵּחַ֜ם וְחָ֣רָה נְחֻשְׁתָּ֗הּ וְנִתְּכָ֤ה בְתוֹכָהּ֙ טֻמְאָתָ֔הּ תִּתֻּ֖ם חֶלְאָתָֽהּ׃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תְּאֻנִ֖ים הֶלְאָ֑ת וְלֹֽא־תֵצֵ֤א מִמֶּ֙נָּה֙ רַבַּ֣ת חֶלְאָתָ֔הּ בְּאֵ֖שׁ חֶלְאָתָֽהּ׃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בְּטֻמְאָתֵ֖ךְ זִמָּ֑ה יַ֤עַן טִֽהַרְתִּיךְ֙ וְלֹ֣א טָהַ֔רְתְּ מִטֻּמְאָתֵךְ֙ לֹ֣א תִטְהֲרִי־ע֔וֹד עַד־הֲנִיחִ֥י אֶת־חֲמָתִ֖י 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אֲנִ֨י יְהוָ֤ה דִּבַּ֙רְתִּי֙ בָּאָ֣ה וְעָשִׂ֔יתִי לֹֽא־אֶפְרַ֥ע וְלֹא־אָח֖וּס וְלֹ֣א אֶנָּחֵ֑ם כִּדְרָכַ֤יִךְ וְכַעֲלִילוֹתַ֙יִךְ֙ שְׁפָט֔וּךְ נְאֻ֖ם אֲדֹנָ֥י יְהֹוִֽה׃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בֶּן־אָדָ֕ם הִנְנִ֨י לֹקֵ֧חַ מִמְּךָ֛ אֶת־מַחְמַ֥ד עֵינֶ֖יךָ בְּמַגֵּפָ֑ה וְלֹ֤א תִסְפֹּד֙ וְלֹ֣א תִבְכֶּ֔ה וְל֥וֹא תָב֖וֹא דִּמְעָתֶֽךָ׃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הֵאָנֵ֣ק ׀ דֹּ֗ם מֵתִים֙ אֵ֣בֶל לֹֽא־תַֽעֲשֶׂ֔ה פְאֵֽרְךָ֙ חֲב֣וֹשׁ עָלֶ֔יךָ וּנְעָלֶ֖יךָ תָּשִׂ֣ים בְּרַגְלֶ֑יךָ וְלֹ֤א תַעְטֶה֙ עַל־שָׂפָ֔ם וְלֶ֥חֶם אֲנָשִׁ֖ים לֹ֥א תֹאכֵֽל׃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וָאֲדַבֵּ֤ר אֶל־הָעָם֙ בַּבֹּ֔קֶר וַתָּ֥מָת אִשְׁתִּ֖י בָּעָ֑רֶב וָאַ֥עַשׂ בַּבֹּ֖קֶר כַּאֲשֶׁ֥ר צֻוֵּֽיתִי׃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וַיֹּאמְר֥וּ אֵלַ֖י הָעָ֑ם הֲלֹֽא־תַגִּ֥יד לָ֙נוּ֙ מָה־אֵ֣לֶּה לָּ֔נוּ כִּ֥י אַתָּ֖ה עֹשֶֽׂה׃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וָאֹמַ֖ר אֲלֵיהֶ֑ם דְּבַ֨ר־יְהוָ֔ה הָיָ֥ה אֵלַ֖י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אֱמֹ֣ר ׀ לְבֵ֣ית יִשְׂרָאֵ֗ל כֹּֽה־אָמַר֮ אֲדֹנָ֣י יְהוִה֒ הִנְנִ֨י מְחַלֵּ֤ל אֶת־מִקְדָּשִׁי֙ גְּא֣וֹן עֻזְּכֶ֔ם מַחְמַ֥ד עֵֽינֵיכֶ֖ם וּמַחְמַ֣ל נַפְשְׁכֶ֑ם וּבְנֵיכֶ֧ם וּבְנֽוֹתֵיכֶ֛ם אֲשֶׁ֥ר עֲזַבְתֶּ֖ם בַּחֶ֥רֶב יִפֹּֽלוּ׃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וַעֲשִׂיתֶ֖ם כַּאֲשֶׁ֣ר עָשִׂ֑יתִי עַל־שָׂפָם֙ לֹ֣א תַעְט֔וּ וְלֶ֥חֶם אֲנָשִׁ֖ים לֹ֥א תֹאכֵֽלוּ׃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וּפְאֵרֵכֶ֣ם עַל־רָאשֵׁיכֶ֗ם וְנַֽעֲלֵיכֶם֙ בְּרַגְלֵיכֶ֔ם לֹ֥א תִסְפְּד֖וּ וְלֹ֣א תִבְכּ֑וּ וּנְמַקֹּתֶם֙ בַּעֲוֺנֹ֣תֵיכֶ֔ם וּנְהַמְתֶּ֖ם אִ֥ישׁ אֶל־אָחִֽיו׃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וְהָיָ֨ה יְחֶזְקֵ֤אל לָכֶם֙ לְמוֹפֵ֔ת כְּכֹ֥ל אֲשֶׁר־עָשָׂ֖ה תַּעֲשׂ֑וּ בְּבֹאָ֕הּ וִֽידַעְתֶּ֕ם כִּ֥י אֲנִ֖י אֲדֹנָ֥י יְהוִֽה׃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וְאַתָּ֣ה בֶן־אָדָ֔ם הֲל֗וֹא בְּי֨וֹם קַחְתִּ֤י מֵהֶם֙ אֶת־מָ֣עוּזָּ֔ם מְשׂ֖וֹשׂ תִּפְאַרְתָּ֑ם אֶת־מַחְמַ֤ד עֵֽינֵיהֶם֙ וְאֶת־מַשָּׂ֣א נַפְשָׁ֔ם בְּנֵיהֶ֖ם וּבְנוֹתֵיהֶֽם׃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בַּיּ֣וֹם הַה֔וּא יָב֥וֹא הַפָּלִ֖יט אֵלֶ֑יךָ לְהַשְׁמָע֖וּת אָזְנָֽיִם׃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בַּיּ֣וֹם הַה֗וּא יִפָּ֤תַח פִּ֙יךָ֙ אֶת־הַפָּלִ֔יט וּתְדַבֵּ֕ר וְלֹ֥א תֵֽאָלֵ֖ם ע֑וֹד וְהָיִ֤יתָ לָהֶם֙ לְמוֹפֵ֔ת וְיָדְע֖וּ כִּֽי־אֲנִ֥י 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25:1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שִׂ֥ים פָּנֶ֖יךָ אֶל־בְּנֵ֣י עַמּ֑וֹן וְהִנָּבֵ֖א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וְאָֽמַרְתָּ֙ לִבְנֵ֣י עַמּ֔וֹן שִׁמְע֖וּ דְּבַר־אֲדֹנָ֣י יְהוִ֑ה כֹּה־אָמַ֣ר אֲדֹנָ֣י יְהוִ֡ה יַעַן֩ אָמְרֵ֨ךְ הֶאָ֜ח אֶל־מִקְדָּשִׁ֣י כִֽי־נִחָ֗ל וְאֶל־אַדְמַ֤ת יִשְׂרָאֵל֙ כִּ֣י נָשַׁ֔מָּה וְאֶל־בֵּ֣ית יְהוּדָ֔ה כִּ֥י הָלְכ֖וּ בַּגּוֹלָֽה׃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לָכֵ֡ן הִנְנִי֩ נֹתְנָ֨ךְ לִבְנֵי־קֶ֜דֶם לְמֽוֹרָשָׁ֗ה וְיִשְּׁב֤וּ טִירֽוֹתֵיהֶם֙ בָּ֔ךְ וְנָ֥תְנוּ בָ֖ךְ מִשְׁכְּנֵיהֶ֑ם הֵ֚מָּה יֹאכְל֣וּ פִרְיֵ֔ךְ וְהֵ֖מָּה יִשְׁתּ֥וּ חֲלָבֵֽךְ׃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וְנָתַתִּ֤י אֶת־רַבָּה֙ לִנְוֵ֣ה גְמַלִּ֔ים וְאֶת־בְּנֵ֥י עַמּ֖וֹן לְמִרְבַּץ־צֹ֑אן וִֽידַעְתֶּ֖ם כִּֽי־אֲנִ֥י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כִּ֣י כֹ֤ה אָמַר֙ אֲדֹנָ֣י יְהוִ֔ה יַ֚עַן מַחְאֲךָ֣ יָ֔ד וְרַקְעֲךָ֖ בְּרָ֑גֶל וַתִּשְׂמַ֤ח בְּכָל־שָֽׁאטְךָ֙ בְּנֶ֔פֶשׁ אֶל־אַדְמַ֖ת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לָכֵ֡ן הִנְנִי֩ נָטִ֨יתִי אֶת־יָדִ֜י עָלֶ֗יךָ וּנְתַתִּ֤יךָֽ־לבג לַגּוֹיִ֔ם וְהִכְרַתִּ֙יךָ֙ מִן־הָ֣עַמִּ֔ים וְהַאֲבַדְתִּ֖יךָ מִן־הָאֲרָצ֑וֹת אַשְׁמִ֣ידְךָ֔ וְיָדַעְתָּ֖ כִּֽי־אֲנִ֥י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כֹּ֥ה אָמַ֖ר אֲדֹנָ֣י יְהוִ֑ה יַ֗עַן אֲמֹ֤ר מוֹאָב֙ וְשֵׂעִ֔יר הִנֵּ֥ה כְּכָֽל־הַגּוֹיִ֖ם בֵּ֥ית יְהוּדָֽה׃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לָכֵן֩ הִנְנִ֨י פֹתֵ֜חַ אֶת־כֶּ֤תֶף מוֹאָב֙ מֵהֶ֣עָרִ֔ים מֵֽעָרָ֖יו מִקָּצֵ֑הוּ צְבִ֗י אֶ֚רֶץ בֵּ֣ית הַיְשִׁימֹ֔ת בַּ֥עַל מְע֖וֹן וקריתמה׃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לִבְנֵי־קֶ֙דֶם֙ עַל־בְּנֵ֣י עַמּ֔וֹן וּנְתַתִּ֖יהָ לְמֽוֹרָשָׁ֑ה לְמַ֛עַן לֹֽא־תִזָּכֵ֥ר בְּנֵֽי־עַמּ֖וֹן בַּגּוֹיִֽם׃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וּבְמוֹאָ֖ב אֶעֱשֶׂ֣ה שְׁפָטִ֑ים וְיָדְע֖וּ כִּֽי־אֲנִ֥י יְהוָֽה׃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כֹּ֤ה אָמַר֙ אֲדֹנָ֣י יְהוִ֔ה יַ֣עַן עֲשׂ֥וֹת אֱד֛וֹם בִּנְקֹ֥ם נָקָ֖ם לְבֵ֣ית יְהוּדָ֑ה וַיֶּאְשְׁמ֥וּ אָשׁ֖וֹם וְנִקְּמ֥וּ בָהֶֽם׃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לָכֵ֗ן כֹּ֤ה אָמַר֙ אֲדֹנָ֣י יְהוִ֔ה וְנָטִ֤תִי יָדִי֙ עַל־אֱד֔וֹם וְהִכְרַתִּ֥י מִמֶּ֖נָּה אָדָ֣ם וּבְהֵמָ֑ה וּנְתַתִּ֤יהָ חָרְבָּה֙ מִתֵּימָ֔ן וּדְדָ֖נֶה בַּחֶ֥רֶב יִפֹּֽלוּ׃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וְנָתַתִּ֨י אֶת־נִקְמָתִ֜י בֶּאֱד֗וֹם בְּיַד֙ עַמִּ֣י יִשְׂרָאֵ֔ל וְעָשׂ֣וּ בֶאֱד֔וֹם כְּאַפִּ֖י וְכַחֲמָתִ֑י וְיָֽדְעוּ֙ אֶת־נִקְמָתִ֔י נְאֻ֖ם אֲדֹנָ֥י יְהוִֽה׃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כֹּ֤ה אָמַר֙ אֲדֹנָ֣י יְהוִ֔ה יַ֛עַן עֲשׂ֥וֹת פְּלִשְׁתִּ֖ים בִּנְקָמָ֑ה וַיִּנָּקְמ֤וּ נָקָם֙ בִּשְׁאָ֣ט בְּנֶ֔פֶשׁ לְמַשְׁחִ֖ית אֵיבַ֥ת 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לָכֵ֗ן כֹּ֤ה אָמַר֙ אֲדֹנָ֣י יְהוִ֔ה הִנְנִ֨י נוֹטֶ֤ה יָדִי֙ עַל־פְּלִשְׁתִּ֔ים וְהִכְרַתִּ֖י אֶת־כְּרֵתִ֑ים וְהַ֣אֲבַדְתִּ֔י אֶת־שְׁאֵרִ֖ית ח֥וֹף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וְעָשִׂ֤יתִי בָם֙ נְקָמ֣וֹת גְּדֹל֔וֹת בְּתוֹכְח֖וֹת חֵמָ֑ה וְיָֽדְעוּ֙ כִּֽי־אֲנִ֣י יְהוָ֔ה בְּתִתִּ֥י אֶת־נִקְמָתִ֖י בָּֽם׃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26:1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וַיְהִ֛י בְּעַשְׁתֵּֽי־עֶשְׂרֵ֥ה שָׁנָ֖ה בְּאֶחָ֣ד לַחֹ֑דֶשׁ הָיָ֥ה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בֶּן־אָדָ֗ם יַ֠עַן אֲשֶׁר־אָ֨מְרָה צֹּ֤ר עַל־יְרוּשָׁלִַ֙ם֙ הֶאָ֔ח נִשְׁבְּרָ֛ה דַּלְת֥וֹת הָעַמִּ֖ים נָסֵ֣בָּה אֵלָ֑י אִמָּלְאָ֖ה הָחֳרָֽבָה׃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לָכֵ֗ן כֹּ֤ה אָמַר֙ אֲדֹנָ֣י יְהוִ֔ה הִנְנִ֥י עָלַ֖יִךְ צֹ֑ר וְהַעֲלֵיתִ֤י עָלַ֙יִךְ֙ גּוֹיִ֣ם רַבִּ֔ים כְּהַעֲל֥וֹת הַיָּ֖ם לְגַלָּֽיו׃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וְשִׁחֲת֞וּ חֹמ֣וֹת צֹ֗ר וְהָֽרְסוּ֙ מִגְדָּלֶ֔יהָ וְסִֽחֵיתִ֥י עֲפָרָ֖הּ מִמֶּ֑נָּה וְנָתַתִּ֥י אוֹתָ֖הּ לִצְחִ֥יחַ סָֽלַע׃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מִשְׁטַ֨ח חֲרָמִ֤ים תִּֽהְיֶה֙ בְּת֣וֹךְ הַיָּ֔ם כִּ֚י אֲנִ֣י דִבַּ֔רְתִּי נְאֻ֖ם אֲדֹנָ֣י יְהוִ֑ה וְהָיְתָ֥ה לְבַ֖ז לַגּוֹיִֽם׃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וּבְנוֹתֶ֙יהָ֙ אֲשֶׁ֣ר בַּשָּׂדֶ֔ה בַּחֶ֖רֶב תֵּהָרַ֑גְנָה וְיָדְע֖וּ כִּי־אֲנִ֥י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כִּ֣י כֹ֤ה אָמַר֙ אֲדֹנָ֣י יְהוִ֔ה הִנְנִ֧י מֵבִ֣יא אֶל־צֹ֗ר נְבוּכַדְרֶאצַּ֧ר מֶֽלֶךְ־בָּבֶ֛ל מִצָּפ֖וֹן מֶ֣לֶךְ מְלָכִ֑ים בְּס֛וּס וּבְרֶ֥כֶב וּבְפָרָשִׁ֖ים וְקָהָ֥ל וְעַם־רָֽב׃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בְּנוֹתַ֥יִךְ בַּשָּׂדֶ֖ה בַּחֶ֣רֶב יַהֲרֹ֑ג וְנָתַ֨ן עָלַ֜יִךְ דָּיֵ֗ק וְשָׁפַ֤ךְ עָלַ֙יִךְ֙ סֹֽלְלָ֔ה וְהֵקִ֥ים עָלַ֖יִךְ צִנָּֽה׃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וּמְחִ֣י קָֽבָלּ֔וֹ יִתֵּ֖ן בְּחֹֽמוֹתָ֑יִךְ וּמִ֨גְדְּלֹתַ֔יִךְ יִתֹּ֖ץ בְּחַרְבוֹתָֽיו׃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מִשִּׁפְעַ֥ת סוּסָ֖יו יְכַסֵּ֣ךְ אֲבָקָ֑ם מִקּוֹל֩ פָּרַ֨שׁ וְגַלְגַּ֜ל וָרֶ֗כֶב תִּרְעַ֙שְׁנָה֙ חֽוֹמוֹתַ֔יִךְ בְּבֹאוֹ֙ בִּשְׁעָרַ֔יִךְ כִּמְבוֹאֵ֖י עִ֥יר מְבֻקָּעָֽה׃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בְּפַרְס֣וֹת סוּסָ֔יו יִרְמֹ֖ס אֶת־כָּל־חֽוּצוֹתָ֑יִךְ עַמֵּךְ֙ בַּחֶ֣רֶב יַהֲרֹ֔ג וּמַצְּב֥וֹת עֻזֵּ֖ךְ לָאָ֥רֶץ תֵּרֵֽד׃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וְשָׁלְל֣וּ חֵילֵ֗ךְ וּבָֽזְזוּ֙ רְכֻלָּתֵ֔ךְ וְהָֽרְסוּ֙ חוֹמוֹתַ֔יִךְ וּבָתֵּ֥י חֶמְדָּתֵ֖ךְ יִתֹּ֑צוּ וַאֲבָנַ֤יִךְ וְעֵצַ֙יִךְ֙ וַֽעֲפָרֵ֔ךְ בְּת֥וֹךְ מַ֖יִם יָשִֽׂימוּ׃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וְהִשְׁבַּתִּ֖י הֲמ֣וֹן שִׁירָ֑יִךְ וְק֣וֹל כִּנּוֹרַ֔יִךְ לֹ֥א יִשָּׁמַ֖ע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וּנְתַתִּ֞יךְ לִצְחִ֣יחַ סֶ֗לַע מִשְׁטַ֤ח חֲרָמִים֙ תִּֽהְיֶ֔ה לֹ֥א תִבָּנֶ֖ה ע֑וֹד כִּ֣י אֲנִ֤י יְהוָה֙ דִּבַּ֔רְתִּי נְאֻ֖ם אֲדֹנָ֥י יְהוִֽה׃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כֹּ֥ה אָמַ֛ר אֲדֹנָ֥י יְהוִ֖ה לְצ֑וֹר הֲלֹ֣א ׀ מִקּ֣וֹל מַפַּלְתֵּ֗ךְ בֶּאֱנֹ֨ק חָלָ֜ל בֵּהָ֤רֵֽג הֶ֙רֶג֙ בְּתוֹכֵ֔ךְ יִרְעֲשׁ֖וּ הָאִיִּֽים׃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וְֽיָרְד֞וּ מֵעַ֣ל כִּסְאוֹתָ֗ם כֹּ֚ל נְשִׂיאֵ֣י הַיָּ֔ם וְהֵסִ֙ירוּ֙ אֶת־מְעִ֣ילֵיהֶ֔ם וְאֶת־בִּגְדֵ֥י רִקְמָתָ֖ם יִפְשֹׁ֑טוּ חֲרָד֤וֹת ׀ יִלְבָּ֙שׁוּ֙ עַל־הָאָ֣רֶץ יֵשֵׁ֔בוּ וְחָֽרְדוּ֙ לִרְגָעִ֔ים וְשָׁמְמ֖וּ עָלָֽיִךְ׃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וְנָשְׂא֨וּ עָלַ֤יִךְ קִינָה֙ וְאָ֣מְרוּ לָ֔ךְ אֵ֣יךְ אָבַ֔דְתְּ נוֹשֶׁ֖בֶת מִיַּמִּ֑ים הָעִ֣יר הַהֻלָּ֗לָה אֲשֶׁר֩ הָיְתָ֨ה חֲזָקָ֤ה בַיָּם֙ הִ֣יא וְיֹשְׁבֶ֔יהָ אֲשֶׁר־נָתְנ֥וּ חִתִּיתָ֖ם לְכָל־יוֹשְׁבֶֽיהָ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עַתָּה֙ יֶחְרְד֣וּ הָֽאִיִּ֔ן י֖וֹם מַפַּלְתֵּ֑ךְ וְנִבְהֲל֛וּ הָאִיִּ֥ים אֲשֶׁר־בַּיָּ֖ם מִצֵּאתֵֽךְ׃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כִּ֣י כֹ֤ה אָמַר֙ אֲדֹנָ֣י יְהוִ֔ה בְּתִתִּ֤י אֹתָךְ֙ עִ֣יר נֶחֱרֶ֔בֶת כֶּעָרִ֖ים אֲשֶׁ֣ר לֹֽא־נוֹשָׁ֑בוּ בְּהַעֲל֤וֹת עָלַ֙יִךְ֙ אֶת־תְּה֔וֹם וְכִסּ֖וּךְ הַמַּ֥יִם הָרַבִּֽים׃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וְהוֹרַדְתִּיךְ֩ אֶת־י֨וֹרְדֵי ב֜וֹר אֶל־עַ֣ם עוֹלָ֗ם וְ֠הוֹשַׁבְתִּיךְ בְּאֶ֨רֶץ תַּחְתִּיּ֜וֹת כָּחֳרָב֤וֹת מֵֽעוֹלָם֙ אֶת־י֣וֹרְדֵי ב֔וֹר לְמַ֖עַן לֹ֣א תֵשֵׁ֑בִי וְנָתַתִּ֥י צְבִ֖י בְּאֶ֥רֶץ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בַּלָּה֥וֹת אֶתְּנֵ֖ךְ וְאֵינֵ֑ךְ וּֽתְבֻקְשִׁ֗י וְלֹֽא־תִמָּצְאִ֥י עוֹד֙ לְעוֹלָ֔ם נְאֻ֖ם אֲדֹנָ֥י יְהֹוִֽה׃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27:1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וְאַתָּ֣ה בֶן־אָדָ֔ם שָׂ֥א עַל־צֹ֖ר קִינָֽה׃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וְאָמַרְתָּ֣ לְצ֗וֹר הישבתי עַל־מְבוֹאֹ֣ת יָ֔ם רֹכֶ֙לֶת֙ הָֽעַמִּ֔ים אֶל־אִיִּ֖ים רַבִּ֑ים כֹּ֤ה אָמַר֙ אֲדֹנָ֣י יְהוִ֔ה צ֕וֹר אַ֣תְּ אָמַ֔רְתְּ אֲנִ֖י כְּלִ֥ילַת יֹֽפִי׃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בְּלֵ֥ב יַמִּ֖ים גְּבוּלָ֑יִךְ בֹּנַ֕יִךְ כָּלְל֖וּ יָפְיֵֽךְ׃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בְּרוֹשִׁ֤ים מִשְּׂנִיר֙ בָּ֣נוּ לָ֔ךְ אֵ֖ת כָּל־לֻֽחֹתָ֑יִם אֶ֤רֶז מִלְּבָנוֹן֙ לָקָ֔חוּ לַעֲשׂ֥וֹת תֹּ֖רֶן עָלָֽיִךְ׃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אַלּוֹנִים֙ מִבָּ֔שָׁן עָשׂ֖וּ מִשּׁוֹטָ֑יִךְ קַרְשֵׁ֤ךְ עָֽשׂוּ־שֵׁן֙ בַּת־אֲשֻׁרִ֔ים מֵאִיֵּ֖י כתים׃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שֵׁשׁ־בְּרִקְמָ֤ה מִמִּצְרַ֙יִם֙ הָיָ֣ה מִפְרָשֵׂ֔ךְ לִהְי֥וֹת לָ֖ךְ לְנֵ֑ס תְּכֵ֧לֶת וְאַרְגָּמָ֛ן מֵאִיֵּ֥י אֱלִישָׁ֖ה הָיָ֥ה מְכַסֵּֽךְ׃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יֹשְׁבֵ֤י צִידוֹן֙ וְאַרְוַ֔ד הָי֥וּ שָׁטִ֖ים לָ֑ךְ חֲכָמַ֤יִךְ צוֹר֙ הָ֣יוּ בָ֔ךְ הֵ֖מָּה חֹבְלָֽיִךְ׃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זִקְנֵ֨י גְבַ֤ל וַחֲכָמֶ֙יהָ֙ הָ֣יוּ בָ֔ךְ מַחֲזִיקֵ֖י בִּדְקֵ֑ךְ כָּל־אֳנִיּ֨וֹת הַיָּ֤ם וּמַלָּֽחֵיהֶם֙ הָ֣יוּ בָ֔ךְ לַעֲרֹ֖ב מַעֲרָבֵֽךְ׃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פָּרַ֨ס וְל֤וּד וּפוּט֙ הָי֣וּ בְחֵילֵ֔ךְ אַנְשֵׁ֖י מִלְחַמְתֵּ֑ךְ מָגֵ֤ן וְכוֹבַע֙ תִּלּוּ־בָ֔ךְ הֵ֖מָּה נָתְנ֥וּ הֲדָרֵֽךְ׃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בְּנֵ֧י אַרְוַ֣ד וְחֵילֵ֗ךְ עַל־חוֹמוֹתַ֙יִךְ֙ סָבִ֔יב וְגַ֨מָּדִ֔ים בְּמִגְדְּלוֹתַ֖יִךְ הָי֑וּ שִׁלְטֵיהֶ֞ם תִּלּ֤וּ עַל־חוֹמוֹתַ֙יִךְ֙ סָבִ֔יב הֵ֖מָּה כָּלְל֥וּ יָפְיֵֽךְ׃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תַּרְשִׁ֥ישׁ סֹחַרְתֵּ֖ךְ מֵרֹ֣ב כָּל־ה֑וֹן בְּכֶ֤סֶף בַּרְזֶל֙ בְּדִ֣יל וְעוֹפֶ֔רֶת נָתְנ֖וּ עִזְבוֹנָֽיִךְ׃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יָוָ֤ן תֻּבַל֙ וָמֶ֔שֶׁךְ הֵ֖מָּה רֹֽכְלָ֑יִךְ בְּנֶ֤פֶשׁ אָדָם֙ וּכְלֵ֣י נְחֹ֔שֶׁת נָתְנ֖וּ מַעֲרָבֵֽךְ׃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מִבֵּ֖ית תּוֹגַרְמָ֑ה סוּסִ֤ים וּפָֽרָשִׁים֙ וּפְרָדִ֔ים נָתְנ֖וּ עִזְבוֹנָֽיִךְ׃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בְּנֵ֤י דְדָן֙ רֹֽכְלַ֔יִךְ אִיִּ֥ים רַבִּ֖ים סְחֹרַ֣ת יָדֵ֑ךְ קַרְנ֥וֹת שֵׁן֙ והובנים הֵשִׁ֖יבוּ אֶשְׁכָּרֵֽךְ׃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אֲרָ֥ם סֹחַרְתֵּ֖ךְ מֵרֹ֣ב מַעֲשָׂ֑יִךְ בְּ֠נֹפֶךְ אַרְגָּמָ֨ן וְרִקְמָ֤ה וּבוּץ֙ וְרָאמֹ֣ת וְכַדְכֹּ֔ד נָתְנ֖וּ בְּעִזְבוֹנָֽיִךְ׃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יְהוּדָה֙ וְאֶ֣רֶץ יִשְׂרָאֵ֔ל הֵ֖מָּה רֹכְלָ֑יִךְ בְּחִטֵּ֣י מִ֠נִּית וּפַנַּ֨ג וּדְבַ֤שׁ וָשֶׁ֙מֶן֙ וָצֹ֔רִי נָתְנ֖וּ מַעֲרָבֵֽךְ׃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דַּמֶּ֧שֶׂק סֹחַרְתֵּ֛ךְ בְּרֹ֥ב מַעֲשַׂ֖יִךְ מֵרֹ֣ב כָּל־ה֑וֹן בְּיֵ֥ין חֶלְבּ֖וֹן וְצֶ֥מֶר צָֽחַר׃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וְדָ֤ן וְיָוָן֙ מְאוּזָּ֔ל בְּעִזְבוֹנַ֖יִךְ נָתָ֑נּוּ בַּרְזֶ֤ל עָשׁוֹת֙ קִדָּ֣ה וְקָנֶ֔ה בְּמַעֲרָבֵ֖ךְ הָיָֽה׃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דְּדָן֙ רֹֽכַלְתֵּ֔ךְ בְבִגְדֵי־חֹ֖פֶשׁ לְרִכְבָּֽה׃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עֲרַב֙ וְכָל־נְשִׂיאֵ֣י קֵדָ֔ר הֵ֖מָּה סֹחֲרֵ֣י יָדֵ֑ךְ בְּכָרִ֤ים וְאֵילִים֙ וְעַתּוּדִ֔ים בָּ֖ם סֹחֲרָֽיִךְ׃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רֹכְלֵ֤י שְׁבָא֙ וְרַעְמָ֔ה הֵ֖מָּה רֹכְלָ֑יִךְ בְּרֹ֨אשׁ כָּל־בֹּ֜שֶׂם וּבְכָל־אֶ֤בֶן יְקָרָה֙ וְזָהָ֔ב נָתְנ֖וּ עִזְבוֹנָֽיִךְ׃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חָרָ֤ן וְכַנֵּה֙ וָעֶ֔דֶן רֹכְלֵ֖י שְׁבָ֑א אַשּׁ֖וּר כִּלְמַ֥ד רֹכַלְתֵּֽךְ׃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הֵ֤מָּה רֹכְלַ֙יִךְ֙ בְּמַכְלֻלִ֔ים בִּגְלוֹמֵי֙ תְּכֵ֣לֶת וְרִקְמָ֔ה וּבְגִנְזֵ֖י בְּרֹמִ֑ים בַּחֲבָלִ֧ים חֲבֻשִׁ֛ים וַאֲרֻזִ֖ים בְּמַרְכֻלְתֵּֽךְ׃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אֳנִיּ֣וֹת תַּרְשִׁ֔ישׁ שָׁרוֹתַ֖יִךְ מַעֲרָבֵ֑ךְ וַתִּמָּלְאִ֧י וַֽתִּכְבְּדִ֛י מְאֹ֖ד בְּלֵ֥ב־יַמִּֽים׃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בְּמַ֤יִם רַבִּים֙ הֱבִיא֔וּךְ הַשָּׁטִ֖ים אֹתָ֑ךְ ר֚וּחַ הַקָּדִ֔ים שְׁבָרֵ֖ךְ בְּלֵ֥ב יַמִּֽים׃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הוֹנֵךְ֙ וְעִזְבוֹנַ֔יִךְ מַעֲרָבֵ֕ךְ מַלָּחַ֖יִךְ וְחֹבְלָ֑יִךְ מַחֲזִיקֵ֣י בִדְקֵ֣ך וְֽעֹרְבֵ֣י מַ֠עֲרָבֵךְ וְכָל־אַנְשֵׁ֨י מִלְחַמְתֵּ֜ךְ אֲשֶׁר־בָּ֗ךְ וּבְכָל־קְהָלֵךְ֙ אֲשֶׁ֣ר בְּתוֹכֵ֔ךְ יִפְּלוּ֙ בְּלֵ֣ב יַמִּ֔ים בְּי֖וֹם מַפַּלְתֵּֽךְ׃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לְק֖וֹל זַעֲקַ֣ת חֹבְלָ֑יִךְ יִרְעֲשׁ֖וּ מִגְרֹשֽׁוֹת׃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וְֽיָרְד֞וּ מֵאָנִיּֽוֹתֵיהֶ֗ם כֹּ֚ל תֹּפְשֵׂ֣י מָשׁ֔וֹט מַלָּחִ֕ים כֹּ֖ל חֹבְלֵ֣י הַיָּ֑ם אֶל־הָאָ֖רֶץ יַעֲמֹֽדוּ׃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וְהִשְׁמִ֤יעוּ עָלַ֙יִךְ֙ בְּקוֹלָ֔ם וְיִזְעֲק֖וּ מָרָ֑ה וְיַעֲל֤וּ עָֽפָר֙ עַל־רָ֣אשֵׁיהֶ֔ם בָּאֵ֖פֶר יִתְפַּלָּֽשׁוּ׃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וְהִקְרִ֤יחוּ אֵלַ֙יִךְ֙ קָרְחָ֔ה וְחָגְר֖וּ שַׂקִּ֑ים וּבָכ֥וּ אֵלַ֛יִךְ בְּמַר־נֶ֖פֶשׁ מִסְפֵּ֥ד 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וְנָשְׂא֨וּ אֵלַ֤יִךְ בְּנִיהֶם֙ קִינָ֔ה וְקוֹנְנ֖וּ עָלָ֑יִךְ מִ֣י כְצ֔וֹר כְּדֻמָ֖ה בְּת֥וֹךְ הַיָּֽם׃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בְּצֵ֤את עִזְבוֹנַ֙יִךְ֙ מִיַּמִּ֔ים הִשְׂבַּ֖עַתְּ עַמִּ֣ים רַבִּ֑ים בְּרֹ֤ב הוֹנַ֙יִךְ֙ וּמַ֣עֲרָבַ֔יִךְ הֶעֱשַׁ֖רְתְּ מַלְכֵי־אָֽרֶץ׃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עֵ֛ת נִשְׁבֶּ֥רֶת מִיַּמִּ֖ים בְּמַֽעֲמַקֵּי־מָ֑יִם מַעֲרָבֵ֥ךְ וְכָל־קְהָלֵ֖ךְ בְּתוֹכֵ֥ךְ נָפָֽלוּ׃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כֹּ֚ל יֹשְׁבֵ֣י הָאִיִּ֔ים שָׁמְמ֖וּ עָלָ֑יִךְ וּמַלְכֵיהֶם֙ שָׂ֣עֲרוּ שַׂ֔עַר רָעֲמ֖וּ פָּנִֽים׃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סֹֽחֲרִים֙ בָּ֣עַמִּ֔ים שָׁרְק֖וּ עָלָ֑יִךְ בַּלָּה֣וֹת הָיִ֔ית וְאֵינֵ֖ךְ עַד־עוֹלָֽם׃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28:1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בֶּן־אָדָ֡ם אֱמֹר֩ לִנְגִ֨יד צֹ֜ר כֹּֽה־אָמַ֣ר ׀ אֲדֹנָ֣י יְהֹוִ֗ה יַ֣עַן גָּבַ֤הּ לִבְּךָ֙ וַתֹּ֙אמֶר֙ אֵ֣ל אָ֔נִי מוֹשַׁ֧ב אֱלֹהִ֛ים יָשַׁ֖בְתִּי בְּלֵ֣ב יַמִּ֑ים וְאַתָּ֤ה אָדָם֙ וְֽלֹא־אֵ֔ל וַתִּתֵּ֥ן לִבְּךָ֖ כְּלֵ֥ב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הִנֵּ֥ה חָכָ֛ם אַתָּ֖ה מדנאל כָּל־סָת֖וּם לֹ֥א עֲמָמֽוּךָ׃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בְּחָכְמָֽתְךָ֙ וּבִתְבוּנָ֣תְךָ֔ עָשִׂ֥יתָ לְּךָ֖ חָ֑יִל וַתַּ֛עַשׂ זָהָ֥ב וָכֶ֖סֶף בְּאוֹצְרוֹתֶֽיךָ׃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בְּרֹ֧ב חָכְמָתְךָ֛ בִּרְכֻלָּתְךָ֖ הִרְבִּ֣יתָ חֵילֶ֑ךָ וַיִּגְבַּ֥הּ לְבָבְךָ֖ בְּחֵילֶֽךָ׃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לָכֵ֕ן כֹּ֥ה אָמַ֖ר אֲדֹנָ֣י יְהוִ֑ה יַ֛עַן תִּתְּךָ֥ אֶת־לְבָבְךָ֖ כְּלֵ֥ב אֱלֹהִֽים׃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לָכֵ֗ן הִנְנִ֨י מֵבִ֤יא עָלֶ֙יךָ֙ זָרִ֔ים עָרִיצֵ֖י גּוֹיִ֑ם וְהֵרִ֤יקוּ חַרְבוֹתָם֙ עַל־יְפִ֣י חָכְמָתֶ֔ךָ וְחִלְּל֖וּ יִפְעָתֶֽךָ׃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לַשַּׁ֖חַת יֽוֹרִד֑וּךָ וָמַ֛תָּה מְמוֹתֵ֥י חָלָ֖ל בְּלֵ֥ב יַמִּֽים׃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הֶאָמֹ֤ר תֹּאמַר֙ אֱלֹהִ֣ים אָ֔נִי לִפְנֵ֖י הֹֽרְגֶ֑ךָ וְאַתָּ֥ה אָדָ֛ם וְלֹא־אֵ֖ל בְּיַ֥ד מְחַלְלֶֽיךָ׃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מוֹתֵ֧י עֲרֵלִ֛ים תָּמ֖וּת בְּיַד־זָרִ֑ים כִּ֚י אֲנִ֣י דִבַּ֔רְתִּי נְאֻ֖ם אֲדֹנָ֥י יְהוִֽה׃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בֶּן־אָדָ֕ם שָׂ֥א קִינָ֖ה עַל־מֶ֣לֶךְ צ֑וֹר וְאָמַ֣רְתָּ לּ֗וֹ כֹּ֤ה אָמַר֙ אֲדֹנָ֣י יְהוִ֔ה אַתָּה֙ חוֹתֵ֣ם תָּכְנִ֔ית מָלֵ֥א חָכְמָ֖ה וּכְלִ֥יל יֹֽפִי׃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בְּעֵ֨דֶן גַּן־אֱלֹהִ֜ים הָיִ֗יתָ כָּל־אֶ֨בֶן יְקָרָ֤ה מְסֻכָתֶ֙ךָ֙ אֹ֣דֶם פִּטְדָ֞ה וְיָהֲלֹ֗ם תַּרְשִׁ֥ישׁ שֹׁ֙הַם֙ וְיָ֣שְׁפֵ֔ה סַפִּ֣יר נֹ֔פֶךְ וּבָרְקַ֖ת וְזָהָ֑ב מְלֶ֨אכֶת תֻּפֶּ֤יךָ וּנְקָבֶ֙יךָ֙ בָּ֔ךְ בְּי֥וֹם הִבָּרַאֲךָ֖ כּוֹנָֽנוּ׃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אַ֨תְּ־כְּר֔וּב מִמְשַׁ֖ח הַסּוֹכֵ֑ךְ וּנְתַתִּ֗יךָ בְּהַ֨ר קֹ֤דֶשׁ אֱלֹהִים֙ הָיִ֔יתָ בְּת֥וֹךְ אַבְנֵי־אֵ֖שׁ הִתְהַלָּֽכְתָּ׃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תָּמִ֤ים אַתָּה֙ בִּדְרָכֶ֔יךָ מִיּ֖וֹם הִבָּֽרְאָ֑ךְ עַד־נִמְצָ֥א עַוְלָ֖תָה בָּֽךְ׃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בְּרֹ֣ב רְכֻלָּתְךָ֗ מָל֧וּ תוֹכְךָ֛ חָמָ֖ס וַֽתֶּחֱטָ֑א וָאֶחַלֶּלְךָ֩ מֵהַ֨ר אֱלֹהִ֤ים וָֽאַבֶּדְךָ֙ כְּר֣וּב הַסֹּכֵ֔ךְ מִתּ֖וֹךְ אַבְנֵי־אֵֽשׁ׃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גָּבַ֤הּ לִבְּךָ֙ בְּיָפְיֶ֔ךָ שִׁחַ֥תָּ חָכְמָתְךָ֖ עַל־יִפְעָתֶ֑ךָ עַל־אֶ֣רֶץ הִשְׁלַכְתִּ֗יךָ לִפְנֵ֧י מְלָכִ֛ים נְתַתִּ֖יךָ לְרַ֥אֲוָה בָֽךְ׃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מֵרֹ֣ב עֲוֺנֶ֗יךָ בְּעֶ֙וֶל֙ רְכֻלָּ֣תְךָ֔ חִלַּ֖לְתָּ מִקְדָּשֶׁ֑יךָ וָֽאוֹצִא־אֵ֤שׁ מִתּֽוֹכְךָ֙ הִ֣יא אֲכָלַ֔תְךָ וָאֶתֶּנְךָ֤ לְאֵ֙פֶר֙ עַל־הָאָ֔רֶץ לְעֵינֵ֖י כָּל־רֹאֶֽיךָ׃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כָּל־יוֹדְעֶ֙יךָ֙ בָּֽעַמִּ֔ים שָׁמְמ֖וּ עָלֶ֑יךָ בַּלָּה֣וֹת הָיִ֔יתָ וְאֵינְךָ֖ עַד־עוֹלָֽם׃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בֶּן־אָדָ֕ם שִׂ֥ים פָּנֶ֖יךָ אֶל־צִיד֑וֹן וְהִנָּבֵ֖א עָלֶֽיהָ׃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וְאָמַרְתָּ֗ כֹּ֤ה אָמַר֙ אֲדֹנָ֣י יְהוִ֔ה הִנְנִ֤י עָלַ֙יִךְ֙ צִיד֔וֹן וְנִכְבַּדְתִּ֖י בְּתוֹכֵ֑ךְ וְֽיָדְע֞וּ כִּֽי־אֲנִ֣י יְהוָ֗ה בַּעֲשׂ֥וֹתִי בָ֛הּ שְׁפָטִ֖ים וְנִקְדַּ֥שְׁתִּי בָֽהּ׃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וְשִׁלַּחְתִּי־בָ֞הּ דֶּ֤בֶר וָדָם֙ בְּח֣וּצוֹתֶ֔יהָ וְנִפְלַ֤ל חָלָל֙ בְּתוֹכָ֔הּ בְּחֶ֥רֶב עָלֶ֖יהָ מִסָּבִ֑יב וְיָדְע֖וּ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וְלֹֽא־יִהְיֶ֨ה ע֜וֹד לְבֵ֣ית יִשְׂרָאֵ֗ל סִלּ֤וֹן מַמְאִיר֙ וְק֣וֹץ מַכְאִ֔ב מִכֹּל֙ סְבִ֣יבֹתָ֔ם הַשָּׁאטִ֖ים אוֹתָ֑ם וְיָ֣דְע֔וּ כִּ֥י אֲנִ֖י אֲדֹנָ֥י יְהוִֽה׃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כֹּֽה־אָמַר֮ אֲדֹנָ֣י יְהוִה֒ בְּקַבְּצִ֣י ׀ אֶת־בֵּ֣ית יִשְׂרָאֵ֗ל מִן־הָֽעַמִּים֙ אֲשֶׁ֣ר נָפֹ֣צוּ בָ֔ם וְנִקְדַּ֥שְׁתִּי בָ֖ם לְעֵינֵ֣י הַגּוֹיִ֑ם וְיָֽשְׁבוּ֙ עַל־אַדְמָתָ֔ם אֲשֶׁ֥ר נָתַ֖תִּי לְעַבְדִּ֥י לְיַעֲקֹֽב׃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וְיָשְׁב֣וּ עָלֶיהָ֮ לָבֶטַח֒ וּבָנ֤וּ בָתִּים֙ וְנָטְע֣וּ כְרָמִ֔ים וְיָשְׁב֖וּ לָבֶ֑טַח בַּעֲשׂוֹתִ֣י שְׁפָטִ֗ים בְּכֹ֨ל הַשָּׁאטִ֤ים אֹתָם֙ מִסְּבִ֣יבוֹתָ֔ם וְיָ֣דְע֔וּ כִּ֛י אֲנִ֥י יְהוָ֖ה אֱלֹהֵיהֶֽם׃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29:1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בַּשָּׁנָה֙ הָעֲשִׂירִ֔ית בָּעֲשִׂרִ֕י בִּשְׁנֵ֥ים עָשָׂ֖ר לַחֹ֑דֶשׁ הָיָ֥ה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שִׂ֣ים פָּנֶ֔יךָ עַל־פַּרְעֹ֖ה מֶ֣לֶךְ מִצְרָ֑יִם וְהִנָּבֵ֣א עָלָ֔יו וְעַל־מִצְרַ֖יִם כֻּלָּֽהּ׃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דַּבֵּ֨ר וְאָמַרְתָּ֜ כֹּֽה־אָמַ֣ר ׀ אֲדֹנָ֣י יְהוִ֗ה הִנְנִ֤י עָלֶ֙יךָ֙ פַּרְעֹ֣ה מֶֽלֶךְ־מִצְרַ֔יִם הַתַּנִּים֙ הַגָּד֔וֹל הָרֹבֵ֖ץ בְּת֣וֹךְ יְאֹרָ֑יו אֲשֶׁ֥ר אָמַ֛ר לִ֥י יְאֹרִ֖י וַאֲנִ֥י עֲשִׂיתִֽנִי׃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וְנָתַתִּ֤י חחיים בִּלְחָיֶ֔יךָ וְהִדְבַּקְתִּ֥י דְגַת־יְאֹרֶ֖יךָ בְּקַשְׂקְשֹׂתֶ֑יךָ וְהַעֲלִיתִ֙יךָ֙ מִתּ֣וֹךְ יְאֹרֶ֔יךָ וְאֵת֙ כָּל־דְּגַ֣ת יְאֹרֶ֔יךָ בְּקַשְׂקְשֹׂתֶ֖יךָ תִּדְבָּֽק׃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וּנְטַשְׁתִּ֣יךָ הַמִּדְבָּ֗רָה אוֹתְךָ֙ וְאֵת֙ כָּל־דְּגַ֣ת יְאֹרֶ֔יךָ עַל־פְּנֵ֤י הַשָּׂדֶה֙ תִּפּ֔וֹל לֹ֥א תֵאָסֵ֖ף וְלֹ֣א תִקָּבֵ֑ץ לְחַיַּ֥ת הָאָ֛רֶץ וּלְע֥וֹף הַשָּׁמַ֖יִם נְתַתִּ֥יךָ לְאָכְלָֽה׃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וְיָֽדְעוּ֙ כָּל־יֹשְׁבֵ֣י מִצְרַ֔יִם כִּ֖י אֲנִ֣י יְהוָ֑ה יַ֧עַן הֱיוֹתָ֛ם מִשְׁעֶ֥נֶת קָנֶ֖ה לְבֵ֥ית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בְּתָפְשָׂ֨ם בְּךָ֤ בכפך תֵּר֔וֹץ וּבָקַעְתָּ֥ לָהֶ֖ם כָּל־כָּתֵ֑ף וּבְהִֽשָּׁעֲנָ֤ם עָלֶ֙יךָ֙ תִּשָּׁבֵ֔ר וְהַעֲמַדְתָּ֥ לָהֶ֖ם כָּל־מָתְנָֽיִם׃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לָכֵ֗ן כֹּ֤ה אָמַר֙ אֲדֹנָ֣י יְהוִ֔ה הִנְנִ֛י מֵבִ֥יא עָלַ֖יִךְ חָ֑רֶב וְהִכְרַתִּ֥י מִמֵּ֖ךְ אָדָ֥ם וּבְהֵמָֽה׃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וְהָיְתָ֤ה אֶֽרֶץ־מִצְרַ֙יִם֙ לִשְׁמָמָ֣ה וְחָרְבָּ֔ה וְיָדְע֖וּ כִּֽי־אֲנִ֣י יְהוָ֑ה יַ֧עַן אָמַ֛ר יְאֹ֥ר לִ֖י וַאֲנִ֥י עָשִֽׂיתִי׃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לָכֵ֛ן הִנְנִ֥י אֵלֶ֖יךָ וְאֶל־יְאֹרֶ֑יךָ וְנָתַתִּ֞י אֶת־אֶ֣רֶץ מִצְרַ֗יִם לְחָרְבוֹת֙ חֹ֣רֶב שְׁמָמָ֔ה מִמִּגְדֹּ֥ל סְוֵנֵ֖ה וְעַד־גְּב֥וּל כּֽוּשׁ׃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לֹ֤א תַעֲבָר־בָּהּ֙ רֶ֣גֶל אָדָ֔ם וְרֶ֥גֶל בְּהֵמָ֖ה לֹ֣א תַעֲבָר־בָּ֑הּ וְלֹ֥א תֵשֵׁ֖ב אַרְבָּעִ֥ים שָׁנָֽה׃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וְנָתַתִּ֣י אֶת־אֶרֶץ֩ מִצְרַ֨יִם שְׁמָמָ֜ה בְּת֣וֹךְ ׀ אֲרָצ֣וֹת נְשַׁמּ֗וֹת וְעָרֶ֙יהָ֙ בְּת֨וֹךְ עָרִ֤ים מָֽחֳרָבוֹת֙ תִּֽהְיֶ֣יןָ שְׁמָמָ֔ה אַרְבָּעִ֖ים שָׁנָ֑ה וַהֲפִצֹתִ֤י אֶת־מִצְרַ֙יִם֙ בַּגּוֹיִ֔ם וְֽזֵרִיתִ֖ים בָּאֲרָצֽוֹת׃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כִּ֛י כֹּ֥ה אָמַ֖ר אֲדֹנָ֣י יְהוִ֑ה מִקֵּ֞ץ אַרְבָּעִ֤ים שָׁנָה֙ אֲקַבֵּ֣ץ אֶת־מִצְרַ֔יִם מִן־הָעַמִּ֖ים אֲשֶׁר־נָפֹ֥צוּ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וְשַׁבְתִּי֙ אֶת־שְׁב֣וּת מִצְרַ֔יִם וַהֲשִׁבֹתִ֤י אֹתָם֙ אֶ֣רֶץ פַּתְר֔וֹס עַל־אֶ֖רֶץ מְכֽוּרָתָ֑ם וְהָ֥יוּ שָׁ֖ם מַמְלָכָ֥ה שְׁפָלָֽה׃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מִן־הַמַּמְלָכוֹת֙ תִּהְיֶ֣ה שְׁפָלָ֔ה וְלֹֽא־תִתְנַשֵּׂ֥א ע֖וֹד עַל־הַגּוֹיִ֑ם וְהִ֨מְעַטְתִּ֔ים לְבִלְתִּ֖י רְד֥וֹת בַּגּוֹיִֽם׃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וְלֹ֣א יִֽהְיֶה־עוֹד֩ לְבֵ֨ית יִשְׂרָאֵ֤ל לְמִבְטָח֙ מַזְכִּ֣יר עָוֺ֔ן בִּפְנוֹתָ֖ם אַחֲרֵיהֶ֑ם וְיָ֣דְע֔וּ כִּ֥י אֲנִ֖י אֲדֹנָ֥י יְהוִֽה׃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וַיְהִ֗י בְּעֶשְׂרִ֤ים וָשֶׁ֙בַע֙ שָׁנָ֔ה בָּֽרִאשׁ֖וֹן בְּאֶחָ֣ד לַחֹ֑דֶשׁ הָיָ֥ה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בֶּן־אָדָ֗ם נְבוּכַדְרֶאצַּ֣ר מֶֽלֶךְ־בָּ֠בֶל הֶעֱבִ֨יד אֶת־חֵיל֜וֹ עֲבֹדָ֤ה גְדֹלָה֙ אֶל־צֹ֔ר כָּל־רֹ֣אשׁ מֻקְרָ֔ח וְכָל־כָּתֵ֖ף מְרוּטָ֑ה וְ֠שָׂכָר לֹא־הָ֨יָה ל֤וֹ וּלְחֵילוֹ֙ מִצֹּ֔ר עַל־הָעֲבֹדָ֖ה אֲשֶׁר־עָבַ֥ד עָלֶֽיהָ׃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לָכֵ֗ן כֹּ֤ה אָמַר֙ אֲדֹנָ֣י יְהוִ֔ה הִנְנִ֥י נֹתֵ֛ן לִנְבוּכַדְרֶאצַּ֥ר מֶֽלֶךְ־בָּבֶ֖ל אֶת־אֶ֣רֶץ מִצְרָ֑יִם וְנָשָׂ֨א הֲמֹנָ֜הּ וְשָׁלַ֤ל שְׁלָלָהּ֙ וּבָזַ֣ז בִּזָּ֔הּ וְהָיְתָ֥ה שָׂכָ֖ר לְחֵילֽוֹ׃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פְּעֻלָּתוֹ֙ אֲשֶׁר־עָ֣בַד בָּ֔הּ נָתַ֥תִּי ל֖וֹ אֶת־אֶ֣רֶץ מִצְרָ֑יִם אֲשֶׁר֙ עָ֣שׂוּ לִ֔י נְאֻ֖ם אֲדֹנָ֥י יְהוִֽה׃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בַּיּ֣וֹם הַה֗וּא אַצְמִ֤יחַ קֶ֙רֶן֙ לְבֵ֣ית יִשְׂרָאֵ֔ל וּלְךָ֛ אֶתֵּ֥ן פִּתְחֽוֹן־פֶּ֖ה בְּתוֹכָ֑ם וְיָדְע֖וּ כִּי־אֲנִ֥י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30:1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הִנָּבֵא֙ וְאָ֣מַרְתָּ֔ כֹּ֥ה אָמַ֖ר אֲדֹנָ֣י יְהוִ֑ה הֵילִ֖ילוּ הָ֥הּ לַיּֽוֹם׃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כִּֽי־קָר֣וֹב י֔וֹם וְקָר֥וֹב י֖וֹם לַֽיהוָ֑ה י֣וֹם עָנָ֔ן עֵ֥ת גּוֹיִ֖ם יִֽהְיֶֽה׃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וּבָאָ֥ה חֶ֙רֶב֙ בְּמִצְרַ֔יִם וְהָיְתָ֤ה חַלְחָלָה֙ בְּכ֔וּשׁ בִּנְפֹ֥ל חָלָ֖ל בְּמִצְרָ֑יִם וְלָקְח֣וּ הֲמוֹנָ֔הּ וְנֶהֶרְס֖וּ יְסוֹדֹתֶֽיהָ׃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כּ֣וּשׁ וּפ֤וּט וְלוּד֙ וְכָל־הָעֶ֣רֶב וְכ֔וּב וּבְנֵ֖י אֶ֣רֶץ הַבְּרִ֑ית אִתָּ֖ם בַּחֶ֥רֶב יִפֹּֽלוּ׃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כֹּ֚ה אָמַ֣ר יְהוָ֔ה וְנָֽפְלוּ֙ סֹמְכֵ֣י מִצְרַ֔יִם וְיָרַ֖ד גְּא֣וֹן עֻזָּ֑הּ מִמִּגְדֹּ֣ל סְוֵנֵ֗ה בַּחֶ֙רֶב֙ יִפְּלוּ־בָ֔הּ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וְנָשַׁ֕מּוּ בְּת֖וֹךְ אֲרָצ֣וֹת נְשַׁמּ֑וֹת וְעָרָ֕יו בְּתוֹךְ־עָרִ֥ים נַחֲרָב֖וֹת תִּֽהְיֶֽינָה׃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וְיָדְע֖וּ כִּֽי־אֲנִ֣י יְהוָ֑ה בְּתִתִּי־אֵ֣שׁ בְּמִצְרַ֔יִם וְנִשְׁבְּר֖וּ כָּל־עֹזְרֶֽיהָ׃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בַּיּ֣וֹם הַה֗וּא יֵצְא֨וּ מַלְאָכִ֤ים מִלְּפָנַי֙ בַּצִּ֔ים לְהַחֲרִ֖יד אֶת־כּ֣וּשׁ בֶּ֑טַח וְהָיְתָ֨ה חַלְחָלָ֤ה בָהֶם֙ בְּי֣וֹם מִצְרַ֔יִם כִּ֥י הִנֵּ֖ה בָּאָֽה׃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כֹּ֥ה אָמַ֖ר אֲדֹנָ֣י יְהוִ֑ה וְהִשְׁבַּתִּי֙ אֶת־הֲמ֣וֹן מִצְרַ֔יִם בְּיַ֖ד נְבוּכַדְרֶאצַּ֥ר מֶלֶךְ־בָּבֶֽל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ה֠וּא וְעַמּ֤וֹ אִתּוֹ֙ עָרִיצֵ֣י גוֹיִ֔ם מֽוּבָאִ֖ים לְשַׁחֵ֣ת הָאָ֑רֶץ וְהֵרִ֤יקוּ חַרְבוֹתָם֙ עַל־מִצְרַ֔יִם וּמָלְא֥וּ אֶת־הָאָ֖רֶץ חָלָֽל׃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וְנָתַתִּ֤י יְאֹרִים֙ חָֽרָבָ֔ה וּמָכַרְתִּ֥י אֶת־הָאָ֖רֶץ בְּיַד־רָעִ֑ים וַהֲשִׁמֹּתִ֞י אֶ֤רֶץ וּמְלֹאָהּ֙ בְּיַד־זָרִ֔ים אֲנִ֥י יְהוָ֖ה דִּבַּֽרְתִּי׃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כֹּֽה־אָמַ֞ר אֲדֹנָ֣י יְהוִ֗ה וְהַאֲבַדְתִּ֨י גִלּוּלִ֜ים וְהִשְׁבַּתִּ֤י אֱלִילִים֙ מִנֹּ֔ף וְנָשִׂ֥יא מֵאֶֽרֶץ־מִצְרַ֖יִם לֹ֣א יִֽהְיֶה־ע֑וֹד וְנָתַתִּ֥י יִרְאָ֖ה בְּאֶ֥רֶץ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וַהֲשִׁמֹּתִי֙ אֶת־פַּתְר֔וֹס וְנָתַ֥תִּי אֵ֖שׁ בְּצֹ֑עַן וְעָשִׂ֥יתִי שְׁפָטִ֖ים בְּנֹֽא׃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וְשָׁפַכְתִּ֣י חֲמָתִ֔י עַל־סִ֖ין מָע֣וֹז מִצְרָ֑יִם וְהִכְרַתִּ֖י אֶת־הֲמ֥וֹן נֹֽא׃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וְנָתַ֤תִּי אֵשׁ֙ בְּמִצְרַ֔יִם ח֤וּל תחיל סִ֔ין וְנֹ֖א תִּהְיֶ֣ה לְהִבָּקֵ֑עַ וְנֹ֖ף צָרֵ֥י יוֹמָֽם׃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בַּח֥וּרֵי אָ֛וֶן וּפִי־בֶ֖סֶת בַּחֶ֣רֶב יִפֹּ֑לוּ וְהֵ֖נָּה בַּשְּׁבִ֥י תֵלַֽכְנָה׃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וּבִֽתְחַפְנְחֵס֙ חָשַׂ֣ךְ הַיּ֔וֹם בְּשִׁבְרִי־שָׁם֙ אֶת־מֹט֣וֹת מִצְרַ֔יִם וְנִשְׁבַּת־בָּ֖הּ גְּא֣וֹן עֻזָּ֑הּ הִ֚יא עָנָ֣ן יְכַסֶּ֔נָּה וּבְנוֹתֶ֖יהָ בַּשְּׁבִ֥י תֵלַֽכְנָה׃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וְעָשִׂ֥יתִי שְׁפָטִ֖ים בְּמִצְרָ֑יִם וְיָדְע֖וּ כִּֽי־אֲנִ֥י 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וַיְהִ֗י בְּאַחַ֤ת עֶשְׂרֵה֙ שָׁנָ֔ה בָּֽרִאשׁ֖וֹן בְּשִׁבְעָ֣ה לַחֹ֑דֶשׁ הָיָ֥ה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בֶּן־אָדָ֕ם אֶת־זְר֛וֹעַ פַּרְעֹ֥ה מֶֽלֶךְ־מִצְרַ֖יִם שָׁבָ֑רְתִּי וְהִנֵּ֣ה לֹֽא־חֻ֠בְּשָׁה לָתֵ֨ת רְפֻא֜וֹת לָשׂ֥וּם חִתּ֛וּל לְחָבְשָׁ֥הּ לְחָזְקָ֖הּ לִתְפֹּ֥שׂ בֶּחָֽרֶב׃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לָכֵ֞ן כֹּה־אָמַ֣ר ׀ אֲדֹנָ֣י יְהֹוִ֗ה הִנְנִי֙ אֶל־פַּרְעֹ֣ה מֶֽלֶךְ־מִצְרַ֔יִם וְשָֽׁבַרְתִּי֙ אֶת־זְרֹ֣עֹתָ֔יו אֶת־הַחֲזָקָ֖ה וְאֶת־הַנִּשְׁבָּ֑רֶת וְהִפַּלְתִּ֥י אֶת־הַחֶ֖רֶב מִיָּדֽוֹ׃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וַהֲפִצוֹתִ֥י אֶת־מִצְרַ֖יִם בַּגּוֹיִ֑ם וְזֵרִיתִ֖ם בָּאֲרָצֽוֹת׃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וְחִזַּקְתִּ֗י אֶת־זְרֹעוֹת֙ מֶ֣לֶךְ בָּבֶ֔ל וְנָתַתִּ֥י אֶת־חַרְבִּ֖י בְּיָד֑וֹ וְשָׁבַרְתִּי֙ אֶת־זְרֹע֣וֹת פַּרְעֹ֔ה וְנָאַ֛ק נַאֲק֥וֹת חָלָ֖ל לְפָנָֽיו׃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וְהַחֲזַקְתִּ֗י אֶת־זְרֹעוֹת֙ מֶ֣לֶךְ בָּבֶ֔ל וּזְרֹע֥וֹת פַּרְעֹ֖ה תִּפֹּ֑לְנָה וְֽיָדְע֞וּ כִּֽי־אֲנִ֣י יְהוָ֗ה בְּתִתִּ֤י חַרְבִּי֙ בְּיַ֣ד מֶֽלֶךְ־בָּבֶ֔ל וְנָטָ֥ה אוֹתָ֖הּ אֶל־אֶ֥רֶץ מִצְרָֽיִם׃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וַהֲפִצוֹתִ֤י אֶת־מִצְרַ֙יִם֙ בַּגּוֹיִ֔ם וְזֵרִיתִ֥י אוֹתָ֖ם בָּאֲרָצ֑וֹת וְיָדְע֖וּ כִּֽי־אֲנִ֥י 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31:1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וַיְהִ֗י בְּאַחַ֤ת עֶשְׂרֵה֙ שָׁנָ֔ה בַּשְּׁלִישִׁ֖י בְּאֶחָ֣ד לַחֹ֑דֶשׁ הָיָ֥ה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אֱמֹ֛ר אֶל־פַּרְעֹ֥ה מֶֽלֶךְ־מִצְרַ֖יִם וְאֶל־הֲמוֹנ֑וֹ אֶל־מִ֖י דָּמִ֥יתָ בְגָדְלֶֽךָ׃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הִנֵּ֨ה אַשּׁ֜וּר אֶ֣רֶז בַּלְּבָנ֗וֹן יְפֵ֥ה עָנָ֛ף וְחֹ֥רֶשׁ מֵצַ֖ל וּגְבַ֣הּ קוֹמָ֑ה וּבֵ֣ין עֲבֹתִ֔ים הָיְתָ֖ה צַמַּרְתּֽוֹ׃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מַ֣יִם גִּדְּל֔וּהוּ תְּה֖וֹם רֹֽמְמָ֑תְהוּ אֶת־נַהֲרֹתֶ֗יהָ הֹלֵךְ֙ סְבִיב֣וֹת מַטָּעָ֔הּ וְאֶת־תְּעָלֹתֶ֣יהָ שִׁלְחָ֔ה אֶ֖ל כָּל־עֲצֵ֥י 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עַל־כֵּן֙ גָּבְהָ֣א קֹמָת֔וֹ מִכֹּ֖ל עֲצֵ֣י הַשָּׂדֶ֑ה וַתִּרְבֶּ֨ינָה סַֽרְעַפֹּתָ֜יו וַתֶּאֱרַ֧כְנָה פארתו מִמַּ֥יִם רַבִּ֖ים בְּשַׁלְּחֽוֹ׃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בִּסְעַפֹּתָ֤יו קִֽנְנוּ֙ כָּל־ע֣וֹף הַשָּׁמַ֔יִם וְתַ֤חַת פֹּֽארֹתָיו֙ יָֽלְד֔וּ כֹּ֖ל חַיַּ֣ת הַשָּׂדֶ֑ה וּבְצִלּוֹ֙ יֵֽשְׁב֔וּ כֹּ֖ל גּוֹיִ֥ם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וַיְּיִ֣ף בְּגָדְל֔וֹ בְּאֹ֖רֶךְ דָּֽלִיּוֹתָ֑יו כִּֽי־הָיָ֥ה שָׁרְשׁ֖וֹ אֶל־מַ֥יִם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אֲרָזִ֣ים לֹֽא־עֲמָמֻהוּ֮ בְּגַן־אֱלֹהִים֒ בְּרוֹשִׁ֗ים לֹ֤א דָמוּ֙ אֶל־סְעַפֹּתָ֔יו וְעַרְמֹנִ֥ים לֹֽא־הָי֖וּ כְּפֹֽארֹתָ֑יו כָּל־עֵץ֙ בְּגַן־אֱלֹהִ֔ים לֹא־דָמָ֥ה אֵלָ֖יו בְּיָפְיֽוֹ׃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יָפֶ֣ה עֲשִׂיתִ֔יו בְּרֹ֖ב דָּֽלִיּוֹתָ֑יו וַיְקַנְאֻ֙הוּ֙ כָּל־עֲצֵי־ עֵ֔דֶן אֲשֶׁ֖ר בְּגַ֥ן הָאֱלֹהִֽים׃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לָכֵ֗ן כֹּ֤ה אָמַר֙ אֲדֹנָ֣י יְהוִ֔ה יַ֕עַן אֲשֶׁ֥ר גָּבַ֖הְתָּ בְּקוֹמָ֑ה וַיִּתֵּ֤ן צַמַּרְתּוֹ֙ אֶל־בֵּ֣ין עֲבוֹתִ֔ים וְרָ֥ם לְבָב֖וֹ בְּגָבְהֽוֹ׃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וְאֶ֨תְּנֵ֔הוּ בְּיַ֖ד אֵ֣יל גּוֹיִ֑ם עָשׂ֤וֹ יַֽעֲשֶׂה֙ ל֔וֹ כְּרִשְׁע֖וֹ גֵּרַשְׁתִּֽהוּ׃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וַיִּכְרְתֻ֧הוּ זָרִ֛ים עָרִיצֵ֥י גוֹיִ֖ם וַֽיִּטְּשֻׁ֑הוּ אֶל־הֶ֠הָרִים וּבְכָל־גֵּ֨אָי֜וֹת נָפְל֣וּ דָלִיּוֹתָ֗יו וַתִּשָּׁבַ֤רְנָה פֹֽארֹתָיו֙ בְּכֹל֙ אֲפִיקֵ֣י הָאָ֔רֶץ וַיֵּרְד֧וּ מִצִּלּ֛וֹ כָּל־עַמֵּ֥י הָאָ֖רֶץ וַֽיִּטְּשֻֽׁהוּ׃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עַל־מַפַּלְתּ֥וֹ יִשְׁכְּנ֖וּ כָּל־ע֣וֹף הַשָּׁמָ֑יִם וְאֶל־פֹּארֹתָ֣יו הָי֔וּ כֹּ֖ל חַיַּ֥ת הַשָּׂדֶֽה׃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לְמַ֡עַן אֲשֶׁר֩ לֹא־יִגְבְּה֨וּ בְקוֹמָתָ֜ם כָּל־עֲצֵי־מַ֗יִם וְלֹֽא־יִתְּנ֤וּ אֶת־צַמַּרְתָּם֙ אֶל־בֵּ֣ין עֲבֹתִ֔ים וְלֹֽא־יַעַמְד֧וּ אֵלֵיהֶ֛ם בְּגָבְהָ֖ם כָּל־שֹׁ֣תֵי מָ֑יִם כִּֽי־כֻלָּם֩ נִתְּנ֨וּ לַמָּ֜וֶת אֶל־אֶ֣רֶץ תַּחְתִּ֗ית בְּת֛וֹךְ בְּנֵ֥י אָדָ֖ם אֶל־י֥וֹרְדֵי בֽוֹר׃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כֹּֽה־אָמַ֞ר אֲדֹנָ֣י יְהוִ֗ה בְּי֨וֹם רִדְתּ֤וֹ שְׁא֙וֹלָה֙ הֶאֱבַ֜לְתִּי כִּסֵּ֤תִי עָלָיו֙ אֶת־תְּה֔וֹם וָֽאֶמְנַע֙ נַהֲרוֹתֶ֔יהָ וַיִּכָּלְא֖וּ מַ֣יִם רַבִּ֑ים וָאַקְדִּ֤ר עָלָיו֙ לְבָנ֔וֹן וְכָל־עֲצֵ֥י הַשָּׂדֶ֖ה עָלָ֥יו עֻלְפֶּֽה׃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מִקּ֤וֹל מַפַּלְתּוֹ֙ הִרְעַ֣שְׁתִּי גוֹיִ֔ם בְּהוֹרִדִ֥י אֹת֛וֹ שְׁא֖וֹלָה אֶת־י֣וֹרְדֵי ב֑וֹר וַיִּנָּ֨חֲמ֜וּ בְּאֶ֤רֶץ תַּחְתִּית֙ כָּל־עֲצֵי־עֵ֔דֶן מִבְחַ֥ר וְטוֹב־לְבָנ֖וֹן כָּל־שֹׁ֥תֵי מָֽיִם׃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גַּם־הֵ֗ם אִתּ֛וֹ יָרְד֥וּ שְׁא֖וֹלָה אֶל־חַלְלֵי־חָ֑רֶב וּזְרֹע֛וֹ יָשְׁב֥וּ בְצִלּ֖וֹ בְּת֥וֹךְ 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אֶל־מִ֨י דָמִ֥יתָ כָּ֛כָה בְּכָב֥וֹד וּבְגֹ֖דֶל בַּעֲצֵי־עֵ֑דֶן וְהוּרַדְתָּ֨ אֶת־עֲצֵי־עֵ֜דֶן אֶל־אֶ֣רֶץ תַּחְתִּ֗ית בְּת֨וֹךְ עֲרֵלִ֤ים תִּשְׁכַּב֙ אֶת־חַלְלֵי־חֶ֔רֶב ה֤וּא פַרְעֹה֙ וְכָל־הֲמוֹנֹ֔ה נְאֻ֖ם אֲדֹנָ֥י יְהוִֽה׃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32:1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בִּשְׁתֵּ֣י עֶשְׂרֵ֣ה שָׁנָ֔ה בִּשְׁנֵי־עָשָׂ֥ר חֹ֖דֶשׁ בְּאֶחָ֣ד לַחֹ֑דֶשׁ הָיָ֥ה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בֶּן־אָדָ֗ם שָׂ֤א קִינָה֙ עַל־פַּרְעֹ֣ה מֶֽלֶךְ־מִצְרַ֔יִם וְאָמַרְתָּ֣ אֵלָ֔יו כְּפִ֥יר גּוֹיִ֖ם נִדְמֵ֑יתָ וְאַתָּה֙ כַּתַּנִּ֣ים בַּיַּמִּ֔ים וַתָּ֣גַח בְּנַהֲרוֹתֶ֗יךָ וַתִּדְלַח־מַ֙יִם֙ בְּרַגְלֶ֔יךָ וַתִּרְפֹּ֖ס נַהֲרוֹתָֽם׃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כֹּ֤ה אָמַר֙ אֲדֹנָ֣י יְהוִ֔ה וּפָרַשְׂתִּ֤י עָלֶ֙יךָ֙ אֶת־רִשְׁתִּ֔י בִּקְהַ֖ל עַמִּ֣ים רַבִּ֑ים וְהֶעֱל֖וּךָ בְּחֶרְמִֽי׃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וּנְטַשְׁתִּ֣יךָ בָאָ֔רֶץ עַל־פְּנֵ֥י הַשָּׂדֶ֖ה אֲטִילֶ֑ךָ וְהִשְׁכַּנְתִּ֤י עָלֶ֙יךָ֙ כָּל־ע֣וֹף הַשָּׁמַ֔יִם וְהִשְׂבַּעְתִּ֥י מִמְּךָ֖ חַיַּ֥ת כָּל־הָאָֽרֶץ׃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וְנָתַתִּ֥י אֶת־בְּשָׂרְךָ֖ עַל־הֶֽהָרִ֑ים וּמִלֵּאתִ֥י הַגֵּאָי֖וֹת רָמוּתֶֽךָ׃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וְהִשְׁקֵיתִ֨י אֶ֧רֶץ צָפָתְךָ֛ מִדָּמְךָ֖ אֶל־הֶֽהָרִ֑ים וַאֲפִקִ֖ים יִמָּלְא֥וּן מִמֶּֽךָּ׃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וְכִסֵּיתִ֤י בְכַבּֽוֹתְךָ֙ שָׁמַ֔יִם וְהִקְדַּרְתִּ֖י אֶת־כֹּֽכְבֵיהֶ֑ם שֶׁ֚מֶשׁ בֶּעָנָ֣ן אֲכַסֶּ֔נּוּ וְיָרֵ֖חַ לֹא־יָאִ֥יר אוֹרֽוֹ׃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כָּל־מְא֤וֹרֵי אוֹר֙ בַּשָּׁמַ֔יִם אַקְדִּירֵ֖ם עָלֶ֑יךָ וְנָתַ֤תִּי חֹ֙שֶׁךְ֙ עַֽל־אַרְצְךָ֔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וְהִ֨כְעַסְתִּ֔י לֵ֖ב עַמִּ֣ים רַבִּ֑ים בַּהֲבִיאִ֤י שִׁבְרְךָ֙ בַּגּוֹיִ֔ם עַל־אֲרָצ֖וֹת אֲשֶׁ֥ר לֹֽא־יְדַעְתָּֽם׃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וַהֲשִׁמּוֹתִ֨י עָלֶ֜יךָ עַמִּ֣ים רַבִּ֗ים וּמַלְכֵיהֶם֙ יִשְׂעֲר֤וּ עָלֶ֙יךָ֙ שַׂ֔עַר בְּעוֹפְפִ֥י חַרְבִּ֖י עַל־פְּנֵיהֶ֑ם וְחָרְד֤וּ לִרְגָעִים֙ אִ֣ישׁ לְנַפְשׁ֔וֹ בְּי֖וֹם מַפַּלְתֶּֽךָ׃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כִּ֛י כֹּ֥ה אָמַ֖ר אֲדֹנָ֣י יְהוִ֑ה חֶ֥רֶב מֶֽלֶךְ־בָּבֶ֖ל תְּבוֹאֶֽךָ׃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בְּחַרְב֤וֹת גִּבּוֹרִים֙ אַפִּ֣יל הֲמוֹנֶ֔ךָ עָרִיצֵ֥י גוֹיִ֖ם כֻּלָּ֑ם וְשָֽׁדְדוּ֙ אֶת־גְּא֣וֹן מִצְרַ֔יִם וְנִשְׁמַ֖ד כָּל־הֲמוֹנָֽהּ׃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וְהַֽאֲבַדְתִּי֙ אֶת־כָּל־ בְּהֶמְתָּ֔הּ מֵעַ֖ל מַ֣יִם רַבִּ֑ים וְלֹ֨א תִדְלָחֵ֤ם רֶֽגֶל־אָדָם֙ ע֔וֹד וּפַרְס֥וֹת בְּהֵמָ֖ה לֹ֥א תִדְלָחֵֽם׃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אָ֚ז אַשְׁקִ֣יעַ מֵֽימֵיהֶ֔ם וְנַהֲרוֹתָ֖ם כַּשֶּׁ֣מֶן אוֹלִ֑יךְ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בְּתִתִּי֩ אֶת־אֶ֨רֶץ מִצְרַ֜יִם שְׁמָמָ֣ה וּנְשַׁמָּ֗ה אֶ֚רֶץ מִמְּלֹאָ֔הּ בְּהַכּוֹתִ֖י אֶת־כָּל־י֣וֹשְׁבֵי בָ֑הּ וְיָדְע֖וּ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קִינָ֥ה הִיא֙ וְק֣וֹנְנ֔וּהָ בְּנ֥וֹת הַגּוֹיִ֖ם תְּקוֹנֵ֣נָּה אוֹתָ֑הּ עַל־מִצְרַ֤יִם וְעַל־כָּל־הֲמוֹנָהּ֙ תְּקוֹנֵ֣נָּה אוֹתָ֔הּ נְאֻ֖ם אֲדֹנָ֥י יְהוִֽה׃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וַֽיְהִי֙ בִּשְׁתֵּ֣י עֶשְׂרֵ֣ה שָׁנָ֔ה בַּחֲמִשָּׁ֥ה עָשָׂ֖ר לַחֹ֑דֶשׁ הָיָ֥ה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בֶּן־אָדָ֕ם נְהֵ֛ה עַל־הֲמ֥וֹן מִצְרַ֖יִם וְהוֹרִדֵ֑הוּ א֠וֹתָהּ וּבְנ֨וֹת גּוֹיִ֧ם אַדִּרִ֛ם אֶל־אֶ֥רֶץ תַּחְתִּיּ֖וֹת אֶת־י֥וֹרְדֵי 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מִמִּ֖י נָעָ֑מְתָּ רְדָ֥ה וְהָשְׁכְּבָ֖ה אֶת־עֲרֵלִֽים׃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בְּת֥וֹךְ חַלְלֵי־חֶ֖רֶב יִפֹּ֑לוּ חֶ֣רֶב נִתָּ֔נָה מָשְׁכ֥וּ אוֹתָ֖הּ וְכָל־הֲמוֹנֶֽיהָ׃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יְדַבְּרוּ־ל֞וֹ אֵלֵ֧י גִבּוֹרִ֛ים מִתּ֥וֹךְ שְׁא֖וֹל אֶת־עֹֽזְרָ֑יו יָֽרְד֛וּ שָׁכְב֥וּ הָעֲרֵלִ֖ים חַלְלֵי־חָֽרֶב׃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שָׁ֤ם אַשּׁוּר֙ וְכָל־קְהָלָ֔הּ סְבִֽיבוֹתָ֖יו קִבְרֹתָ֑יו כֻּלָּ֣ם חֲלָלִ֔ים הַנֹּפְלִ֖ים בֶּחָֽרֶב׃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אֲשֶׁ֨ר נִתְּנ֤וּ קִבְרֹתֶ֙יהָ֙ בְּיַרְכְּתֵי־ב֔וֹר וַיְהִ֣י קְהָלָ֔הּ סְבִיב֖וֹת קְבֻרָתָ֑הּ כֻּלָּ֤ם חֲלָלִים֙ נֹפְלִ֣ים בַּחֶ֔רֶב אֲשֶׁר־נָתְנ֥וּ חִתִּ֖ית בְּאֶ֥רֶץ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שָׁ֤ם עֵילָם֙ וְכָל־הֲמוֹנָ֔הּ סְבִיב֖וֹת קְבֻרָתָ֑הּ כֻּלָּ֣ם חֲלָלִים֩ הַנֹּפְלִ֨ים בַּחֶ֜רֶב אֲֽשֶׁר־יָרְד֥וּ עֲרֵלִ֣ים ׀ אֶל־אֶ֣רֶץ תַּחְתִּיּ֗וֹת אֲשֶׁ֨ר נָתְנ֤וּ חִתִּיתָם֙ בְּאֶ֣רֶץ חַיִּ֔ים וַיִּשְׂא֥וּ כְלִמָּתָ֖ם אֶת־י֥וֹרְדֵי 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בְּת֣וֹךְ חֲ֠לָלִים נָתְנ֨וּ מִשְׁכָּ֥ב לָהּ֙ בְּכָל־הֲמוֹנָ֔הּ סְבִֽיבוֹתָ֖יו קִבְרֹתֶ֑הָ כֻּלָּ֣ם עֲרֵלִ֣ים חַלְלֵי־חֶ֡רֶב כִּֽי־נִתַּ֨ן חִתִּיתָ֜ם בְּאֶ֣רֶץ חַיִּ֗ים וַיִּשְׂא֤וּ כְלִמָּתָם֙ אֶת־י֣וֹרְדֵי ב֔וֹר בְּת֥וֹךְ חֲלָלִ֖ים נִתָּֽן׃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שָׁ֣ם מֶ֤שֶׁךְ תֻּבַל֙ וְכָל־הֲמוֹנָ֔הּ סְבִֽיבוֹתָ֖יו קִבְרוֹתֶ֑יהָ כֻּלָּ֤ם עֲרֵלִים֙ מְחֻ֣לְלֵי חֶ֔רֶב כִּֽי־נָתְנ֥וּ חִתִּיתָ֖ם בְּאֶ֥רֶץ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וְלֹ֤א יִשְׁכְּבוּ֙ אֶת־גִּבּוֹרִ֔ים נֹפְלִ֖ים מֵעֲרֵלִ֑ים אֲשֶׁ֣ר יָרְדֽוּ־שְׁא֣וֹל בִּכְלֵֽי־מִלְחַמְתָּם֩ וַיִּתְּנ֨וּ אֶת־חַרְבוֹתָ֜ם תַּ֣חַת רָאשֵׁיהֶ֗ם וַתְּהִ֤י עֲוֺֽנֹתָם֙ עַל־עַצְמוֹתָ֔ם כִּֽי־חִתִּ֥ית גִּבּוֹרִ֖ים בְּאֶ֥רֶץ חַיִּֽים׃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וְאַתָּ֗ה בְּת֧וֹךְ עֲרֵלִ֛ים תִּשָּׁבַ֥ר וְתִשְׁכַּ֖ב אֶת־חַלְלֵי־חָֽרֶב׃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שָׁ֣מָּה אֱד֗וֹם מְלָכֶ֙יהָ֙ וְכָל־נְשִׂיאֶ֔יהָ אֲשֶׁר־נִתְּנ֥וּ בִגְבוּרָתָ֖ם אֶת־חַלְלֵי־ חָ֑רֶב הֵ֛מָּה אֶת־עֲרֵלִ֥ים יִשְׁכָּ֖בוּ וְאֶת־יֹ֥רְדֵי 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שָׁ֣מָּה נְסִיכֵ֥י צָפ֛וֹן כֻּלָּ֖ם וְכָל־צִֽדֹנִ֑י אֲשֶׁר־יָרְד֣וּ אֶת־חֲלָלִ֗ים בְּחִתִּיתָ֤ם מִגְבֽוּרָתָם֙ בּוֹשִׁ֔ים וַיִּשְׁכְּב֤וּ עֲרֵלִים֙ אֶת־חַלְלֵי־חֶ֔רֶב וַיִּשְׂא֥וּ כְלִמָּתָ֖ם אֶת־י֥וֹרְדֵי בֽוֹר׃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אוֹתָם֙ יִרְאֶ֣ה פַרְעֹ֔ה וְנִחַ֖ם עַל־כָּל־המונה חַלְלֵי־חֶ֙רֶב֙ פַּרְעֹ֣ה וְכָל־חֵיל֔וֹ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כִּֽי־נָתַ֥תִּי אֶת־חתיתו בְּאֶ֣רֶץ חַיִּ֑ים וְהֻשְׁכַּב֩ בְּת֨וֹךְ עֲרֵלִ֜ים אֶת־חַלְלֵי־חֶ֗רֶב פַּרְעֹה֙ וְכָל־הֲמוֹנֹ֔ה נְאֻ֖ם אֲדֹנָ֥י יְהוִֽה׃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33:1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בֶּן־אָדָ֗ם דַּבֵּ֤ר אֶל־בְּנֵֽי־עַמְּךָ֙ וְאָמַרְתָּ֣ אֲלֵיהֶ֔ם אֶ֕רֶץ כִּֽי־אָבִ֥יא עָלֶ֖יהָ חָ֑רֶב וְלָקְח֨וּ עַם־הָאָ֜רֶץ אִ֤ישׁ אֶחָד֙ מִקְצֵיהֶ֔ם וְנָתְנ֥וּ אֹת֛וֹ לָהֶ֖ם לְצֹפֶֽה׃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וְרָאָ֥ה אֶת־הַחֶ֖רֶב בָּאָ֣ה עַל־הָאָ֑רֶץ וְתָקַ֥ע בַּשּׁוֹפָ֖ר וְהִזְהִ֥יר אֶת־הָעָֽם׃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וְשָׁמַ֨ע הַשֹּׁמֵ֜עַ אֶת־ק֤וֹל הַשּׁוֹפָר֙ וְלֹ֣א נִזְהָ֔ר וַתָּ֥בוֹא חֶ֖רֶב וַתִּקָּחֵ֑הוּ דָּמ֥וֹ בְרֹאשׁ֖וֹ יִֽהְיֶֽה׃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אֵת֩ ק֨וֹל הַשּׁוֹפָ֤ר שָׁמַע֙ וְלֹ֣א נִזְהָ֔ר דָּמ֖וֹ בּ֣וֹ יִֽהְיֶ֑ה וְה֥וּא נִזְהָ֖ר נַפְשׁ֥וֹ מִלֵּֽט׃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וְ֠הַצֹּפֶה כִּֽי־יִרְאֶ֨ה אֶת־הַחֶ֜רֶב בָּאָ֗ה וְלֹֽא־תָקַ֤ע בַּשּׁוֹפָר֙ וְהָעָ֣ם לֹֽא־נִזְהָ֔ר וַתָּב֣וֹא חֶ֔רֶב וַתִּקַּ֥ח מֵהֶ֖ם נָ֑פֶשׁ ה֚וּא בַּעֲוֺנ֣וֹ נִלְקָ֔ח וְדָמ֖וֹ מִיַּֽד־הַצֹּפֶ֥ה אֶדְרֹֽשׁ׃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וְאַתָּ֣ה בֶן־אָדָ֔ם צֹפֶ֥ה נְתַתִּ֖יךָ לְבֵ֣ית יִשְׂרָאֵ֑ל וְשָׁמַעְתָּ֤ מִפִּי֙ דָּבָ֔ר וְהִזְהַרְתָּ֥ אֹתָ֖ם מִמֶּֽנִּי׃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בְּאָמְרִ֣י לָרָשָׁ֗ע רָשָׁע֙ מ֣וֹת תָּמ֔וּת וְלֹ֣א דִבַּ֔רְתָּ לְהַזְהִ֥יר רָשָׁ֖ע מִדַּרְכּ֑וֹ ה֤וּא רָשָׁע֙ בַּעֲוֺנ֣וֹ יָמ֔וּת וְדָמ֖וֹ מִיָּדְךָ֥ אֲבַקֵּֽשׁ׃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וְ֠אַתָּה כִּֽי־הִזְהַ֨רְתָּ רָשָׁ֤ע מִדַּרְכּוֹ֙ לָשׁ֣וּב מִמֶּ֔נָּה וְלֹא־שָׁ֖ב מִדַּרְכּ֑וֹ ה֚וּא בַּעֲוֺנ֣וֹ יָמ֔וּת וְאַתָּ֖ה נַפְשְׁךָ֥ הִצַּֽלְתָּ׃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וְאַתָּ֣ה בֶן־אָדָ֗ם אֱמֹר֙ אֶל־בֵּ֣ית יִשְׂרָאֵ֔ל כֵּ֤ן אֲמַרְתֶּם֙ לֵאמֹ֔ר כִּֽי־פְשָׁעֵ֥ינוּ וְחַטֹּאתֵ֖ינוּ עָלֵ֑ינוּ וּבָ֛ם אֲנַ֥חְנוּ נְמַקִּ֖ים וְאֵ֥יךְ נִֽחְיֶֽה׃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אֱמֹ֨ר אֲלֵיהֶ֜ם חַי־אָ֣נִי ׀ נְאֻ֣ם ׀ אֲדֹנָ֣י יְהוִ֗ה אִם־אֶחְפֹּץ֙ בְּמ֣וֹת הָרָשָׁ֔ע כִּ֣י אִם־בְּשׁ֥וּב רָשָׁ֛ע מִדַּרְכּ֖וֹ וְחָיָ֑ה שׁ֣וּבוּ שׁ֜וּבוּ מִדַּרְכֵיכֶ֧ם הָרָעִ֛ים וְלָ֥מָּה תָמ֖וּתוּ בֵּ֥ית יִשְׂרָאֵֽל׃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וְאַתָּ֣ה בֶן־אָדָ֗ם אֱמֹ֤ר אֶל־בְּנֵֽי־עַמְּךָ֙ צִדְקַ֣ת הַצַּדִּ֗יק לֹ֤א תַצִּילֶ֙נּוּ֙ בְּי֣וֹם פִּשְׁע֔וֹ וְרִשְׁעַ֤ת הָֽרָשָׁע֙ לֹֽא־יִכָּ֣שֶׁל בָּ֔הּ בְּי֖וֹם שׁוּב֣וֹ מֵֽרִשְׁע֑וֹ וְצַדִּ֗יק לֹ֥א יוּכַ֛ל לִֽחְי֥וֹת בָּ֖הּ בְּי֥וֹם חֲטֹאתֽוֹ׃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בְּאָמְרִ֤י לַצַּדִּיק֙ חָיֹ֣ה יִֽחְיֶ֔ה וְהֽוּא־בָטַ֥ח עַל־צִדְקָת֖וֹ וְעָ֣שָׂה עָ֑וֶל כָּל־צדקתו לֹ֣א תִזָּכַ֔רְנָה וּבְעַוְל֥וֹ אֲשֶׁר־עָשָׂ֖ה בּ֥וֹ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וּבְאָמְרִ֥י לָֽרָשָׁ֖ע מ֣וֹת תָּמ֑וּת וְשָׁב֙ מֵֽחַטָּאת֔וֹ וְעָשָׂ֥ה מִשְׁפָּ֖ט וּצְדָקָֽה׃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חֲבֹ֨ל יָשִׁ֤יב רָשָׁע֙ גְּזֵלָ֣ה יְשַׁלֵּ֔ם בְּחֻקּ֤וֹת הַֽחַיִּים֙ הָלַ֔ךְ לְבִלְתִּ֖י עֲשׂ֣וֹת עָ֑וֶל חָי֥וֹ יִֽחְיֶ֖ה לֹ֥א יָמֽוּת׃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כָּל־חטאתו אֲשֶׁ֣ר חָטָ֔א לֹ֥א תִזָּכַ֖רְנָה ל֑וֹ מִשְׁפָּ֧ט וּצְדָקָ֛ה עָשָׂ֖ה חָי֥וֹ יִֽחְיֶֽה׃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וְאָמְרוּ֙ בְּנֵ֣י עַמְּךָ֔ לֹ֥א יִתָּכֵ֖ן דֶּ֣רֶךְ אֲדֹנָ֑י וְהֵ֖מָּה דַּרְכָּ֥ם לֹֽא־יִתָּכֵֽן׃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בְּשׁוּב־צַדִּ֥יק מִצִּדְקָת֖וֹ וְעָ֣שָׂה עָ֑וֶל וּמֵ֖ת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וּבְשׁ֤וּב רָשָׁע֙ מֵֽרִשְׁעָת֔וֹ וְעָשָׂ֥ה מִשְׁפָּ֖ט וּצְדָקָ֑ה עֲלֵיהֶ֖ם ה֥וּא יִֽחְיֶֽה׃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וַאֲמַרְתֶּ֕ם לֹ֥א יִתָּכֵ֖ן דֶּ֣רֶךְ אֲדֹנָ֑י אִ֧ישׁ כִּדְרָכָ֛יו אֶשְׁפּ֥וֹט אֶתְכֶ֖ם בֵּ֥ית יִשְׂרָאֵֽל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וַיְהִ֞י בִּשְׁתֵּ֧י עֶשְׂרֵ֣ה שָׁנָ֗ה בָּעֲשִׂרִ֛י בַּחֲמִשָּׁ֥ה לַחֹ֖דֶשׁ לְגָלוּתֵ֑נוּ בָּא־אֵלַ֨י הַפָּלִ֧יט מִירוּשָׁלִַ֛ם לֵאמֹ֖ר הֻכְּתָ֥ה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וְיַד־יְהוָה֩ הָיְתָ֨ה אֵלַ֜י בָּעֶ֗רֶב לִפְנֵי֙ בּ֣וֹא הַפָּלִ֔יט וַיִּפְתַּ֣ח אֶת־פִּ֔י עַד־בּ֥וֹא אֵלַ֖י בַּבֹּ֑קֶר וַיִּפָּ֣תַח פִּ֔י וְלֹ֥א נֶאֱלַ֖מְתִּי עֽוֹד׃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וַיְהִ֥י דְבַר־יְהֹוָ֖ה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בֶּן־אָדָ֗ם יֹ֠שְׁבֵי הֶחֳרָב֨וֹת הָאֵ֜לֶּה עַל־אַדְמַ֤ת יִשְׂרָאֵל֙ אֹמְרִ֣ים לֵאמֹ֔ר אֶחָד֙ הָיָ֣ה אַבְרָהָ֔ם וַיִּירַ֖שׁ אֶת־הָאָ֑רֶץ וַאֲנַ֣חְנוּ רַבִּ֔ים לָ֛נוּ נִתְּנָ֥ה הָאָ֖רֶץ לְמוֹרָשָֽׁה׃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לָכֵן֩ אֱמֹ֨ר אֲלֵיהֶ֜ם כֹּֽה־אָמַ֣ר ׀ אֲדֹנָ֣י יְהֹוִ֗ה עַל־הַדָּ֧ם ׀ תֹּאכֵ֛לוּ וְעֵינֵכֶ֛ם תִּשְׂא֥וּ אֶל־גִּלּוּלֵיכֶ֖ם וְדָ֣ם תִּשְׁפֹּ֑כוּ וְהָאָ֖רֶץ תִּירָֽשׁוּ׃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עֲמַדְתֶּ֤ם עַֽל־חַרְבְּכֶם֙ עֲשִׂיתֶ֣ן תּוֹעֵבָ֔ה וְאִ֛ישׁ אֶת־אֵ֥שֶׁת רֵעֵ֖הוּ טִמֵּאתֶ֑ם וְהָאָ֖רֶץ תִּירָֽשׁוּ׃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כֹּֽה־תֹאמַ֨ר אֲלֵהֶ֜ם כֹּה־אָמַ֨ר אֲדֹנָ֣י יְהוִה֮ חַי־אָנִי֒ אִם־לֹ֞א אֲשֶׁ֤ר בֶּֽחֳרָבוֹת֙ בַּחֶ֣רֶב יִפֹּ֔לוּ וַֽאֲשֶׁר֙ עַל־פְּנֵ֣י הַשָּׂדֶ֔ה לַחַיָּ֥ה נְתַתִּ֖יו לְאָכְל֑וֹ וַאֲשֶׁ֛ר בַּמְּצָד֥וֹת וּבַמְּעָר֖וֹת בַּדֶּ֥בֶר יָמֽוּתוּ׃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וְנָתַתִּ֤י אֶת־הָאָ֙רֶץ֙ שְׁמָמָ֣ה וּמְשַׁמָּ֔ה וְנִשְׁבַּ֖ת גְּא֣וֹן עֻזָּ֑הּ וְשָֽׁמְמ֛וּ הָרֵ֥י יִשְׂרָאֵ֖ל מֵאֵ֥ין עוֹבֵֽר׃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וְיָדְע֖וּ כִּֽי־אֲנִ֣י יְהוָ֑ה בְּתִתִּ֤י אֶת־הָאָ֙רֶץ֙ שְׁמָמָ֣ה וּמְשַׁמָּ֔ה עַ֥ל כָּל־תּוֹעֲבֹתָ֖ם אֲשֶׁ֥ר עָשֽׂוּ׃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וְאַתָּ֣ה בֶן־אָדָ֔ם בְּנֵ֣י עַמְּךָ֗ הַנִּדְבָּרִ֤ים בְּךָ֙ אֵ֣צֶל הַקִּיר֔וֹת וּבְפִתְחֵ֖י הַבָּתִּ֑ים וְדִבֶּר־חַ֣ד אֶת־אַחַ֗ד אִ֤ישׁ אֶת־אָחִיו֙ לֵאמֹ֔ר בֹּֽאוּ־נָ֣א וְשִׁמְע֔וּ מָ֣ה הַדָּבָ֔ר הַיּוֹצֵ֖א מֵאֵ֥ת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וְיָב֣וֹאוּ אֵ֠לֶיךָ כִּמְבוֹא־עָ֞ם וְיֵשְׁב֤וּ לְפָנֶ֙יךָ֙ עַמִּ֔י וְשָֽׁמְעוּ֙ אֶת־דְּבָרֶ֔יךָ וְאוֹתָ֖ם לֹ֣א יַֽעֲשׂ֑וּ כִּֽי־עֲגָבִ֤ים בְּפִיהֶם֙ הֵ֣מָּה עֹשִׂ֔ים אַחֲרֵ֥י בִצְעָ֖ם לִבָּ֥ם הֹלֵֽךְ׃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וְהִנְּךָ֤ לָהֶם֙ כְּשִׁ֣יר עֲגָבִ֔ים יְפֵ֥ה ק֖וֹל וּמֵטִ֣ב נַגֵּ֑ן וְשָֽׁמְעוּ֙ אֶת־דְּבָרֶ֔יךָ וְעֹשִׂ֥ים אֵינָ֖ם 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וּבְבֹאָ֑הּ הִנֵּ֣ה בָאָ֔ה וְיָ֣דְע֔וּ כִּ֥י נָבִ֖יא הָיָ֥ה בְתוֹכָֽם׃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34:1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הִנָּבֵ֖א עַל־רוֹעֵ֣י יִשְׂרָאֵ֑ל הִנָּבֵ֣א וְאָמַרְתָּ֩ אֲלֵיהֶ֨ם לָרֹעִ֜ים כֹּ֥ה אָמַ֣ר ׀ אֲדֹנָ֣י יְהוִ֗ה ה֤וֹי רֹעֵֽי־יִשְׂרָאֵל֙ אֲשֶׁ֤ר הָיוּ֙ רֹעִ֣ים אוֹתָ֔ם הֲל֣וֹא הַצֹּ֔אן יִרְע֖וּ הָרֹעִֽים׃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אֶת־הַחֵ֤לֶב תֹּאכֵ֙לוּ֙ וְאֶת־הַצֶּ֣מֶר תִּלְבָּ֔שׁוּ הַבְּרִיאָ֖ה תִּזְבָּ֑חוּ הַצֹּ֖אן לֹ֥א תִרְעֽוּ׃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אֶֽת־הַנַּחְלוֹת֩ לֹ֨א חִזַּקְתֶּ֜ם וְאֶת־הַחוֹלָ֣ה לֹֽא־רִפֵּאתֶ֗ם וְלַנִּשְׁבֶּ֙רֶת֙ לֹ֣א חֲבַשְׁתֶּ֔ם וְאֶת־הַנִּדַּ֙חַת֙ לֹ֣א הֲשֵׁבֹתֶ֔ם וְאֶת־הָאֹבֶ֖דֶת לֹ֣א בִקַּשְׁתֶּ֑ם וּבְחָזְקָ֛ה רְדִיתֶ֥ם אֹתָ֖ם וּבְפָֽרֶךְ׃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וַתְּפוּצֶ֖ינָה מִבְּלִ֣י רֹעֶ֑ה וַתִּהְיֶ֧ינָה לְאָכְלָ֛ה לְכָל־חַיַּ֥ת הַשָּׂדֶ֖ה וַתְּפוּצֶֽינָה׃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יִשְׁגּ֤וּ צֹאנִי֙ בְּכָל־הֶ֣הָרִ֔ים וְעַ֖ל כָּל־גִּבְעָ֣ה רָמָ֑ה וְעַ֨ל כָּל־פְּנֵ֤י הָאָ֙רֶץ֙ נָפֹ֣צוּ צֹאנִ֔י וְאֵ֥ין דּוֹרֵ֖שׁ וְאֵ֥ין מְבַקֵּֽשׁ׃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לָכֵ֣ן רֹעִ֔ים שִׁמְע֖וּ אֶת־דְּבַ֥ר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חַי־אָ֜נִי נְאֻ֣ם ׀ אֲדֹנָ֣י יְהוִ֗ה אִם־לֹ֣א יַ֣עַן הֱיֽוֹת־צֹאנִ֣י ׀ לָבַ֡ז וַתִּֽהְיֶינָה֩ צֹאנִ֨י לְאָכְלָ֜ה לְכָל־חַיַּ֤ת הַשָּׂדֶה֙ מֵאֵ֣ין רֹעֶ֔ה וְלֹֽא־דָרְשׁ֥וּ רֹעַ֖י אֶת־צֹאנִ֑י וַיִּרְע֤וּ הָֽרֹעִים֙ אוֹתָ֔ם וְאֶת־צֹאנִ֖י לֹ֥א רָעֽוּ׃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לָכֵן֙ הָֽרֹעִ֔ים שִׁמְע֖וּ דְּבַר־יְהוָֽה׃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כֹּה־אָמַ֞ר אֲדֹנָ֣י יְהוִ֗ה הִנְנִ֨י אֶֽל־הָרֹעִ֜ים וְֽדָרַשְׁתִּ֧י אֶת־צֹאנִ֣י מִיָּדָ֗ם וְהִשְׁבַּתִּים֙ מֵרְע֣וֹת צֹ֔אן וְלֹא־יִרְע֥וּ ע֛וֹד הָרֹעִ֖ים אוֹתָ֑ם וְהִצַּלְתִּ֤י צֹאנִי֙ מִפִּיהֶ֔ם וְלֹֽא־תִהְיֶ֥יןָ לָהֶ֖ם לְאָכְלָֽה׃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כִּ֛י כֹּ֥ה אָמַ֖ר אֲדֹנָ֣י יְהוִ֑ה הִנְנִי־אָ֕נִי וְדָרַשְׁתִּ֥י אֶת־צֹאנִ֖י וּבִקַּרְתִּֽים׃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כְּבַקָּרַת֩ רֹעֶ֨ה עֶדְר֜וֹ בְּיוֹם־הֱיוֹת֤וֹ בְתוֹךְ־צֹאנוֹ֙ נִפְרָשׁ֔וֹת כֵּ֖ן אֲבַקֵּ֣ר אֶת־צֹאנִ֑י וְהִצַּלְתִּ֣י אֶתְהֶ֗ם מִכָּל־הַמְּקוֹמֹת֙ אֲשֶׁ֣ר נָפֹ֣צוּ שָׁ֔ם בְּי֥וֹם עָנָ֖ן וַעֲרָפֶֽל׃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וְהוֹצֵאתִ֣ים מִן־הָעַמִּ֗ים וְקִבַּצְתִּים֙ מִן־הָ֣אֲרָצ֔וֹת וַהֲבִיאֹתִ֖ים אֶל־אַדְמָתָ֑ם וּרְעִיתִים֙ אֶל־הָרֵ֣י יִשְׂרָאֵ֔ל בָּאֲפִיקִ֕ים וּבְכֹ֖ל מוֹשְׁבֵ֥י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בְּמִרְעֶה־טּוֹב֙ אֶרְעֶ֣ה אֹתָ֔ם וּבְהָרֵ֥י מְרֽוֹם־יִשְׂרָאֵ֖ל יִהְיֶ֣ה נְוֵהֶ֑ם שָׁ֤ם תִּרְבַּ֙צְנָה֙ בְּנָ֣וֶה טּ֔וֹב וּמִרְעֶ֥ה שָׁמֵ֛ן תִּרְעֶ֖ינָה אֶל־הָרֵ֥י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אֲנִ֨י אֶרְעֶ֤ה צֹאנִי֙ וַאֲנִ֣י אַרְבִּיצֵ֔ם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אֶת־הָאֹבֶ֤דֶת אֲבַקֵּשׁ֙ וְאֶת־הַנִּדַּ֣חַת אָשִׁ֔יב וְלַנִּשְׁבֶּ֣רֶת אֶחֱבֹ֔שׁ וְאֶת־הַחוֹלָ֖ה אֲחַזֵּ֑ק וְאֶת־הַשְּׁמֵנָ֧ה וְאֶת־הַחֲזָקָ֛ה אַשְׁמִ֖יד אֶרְעֶ֥נָּה בְמִשְׁפָּֽט׃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וְאַתֵּ֣נָה צֹאנִ֔י כֹּ֥ה אָמַ֖ר אֲדֹנָ֣י יְהוִ֑ה הִנְנִ֤י שֹׁפֵט֙ בֵּֽין־שֶׂ֣ה לָשֶׂ֔ה לָאֵילִ֖ים וְלָעַתּוּדִֽים׃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הַמְעַ֣ט מִכֶּ֗ם הַמִּרְעֶ֤ה הַטּוֹב֙ תִּרְע֔וּ וְיֶ֙תֶר֙ מִרְעֵיכֶ֔ם תִּרְמְס֖וּ בְּרַגְלֵיכֶ֑ם וּמִשְׁקַע־מַ֣יִם תִּשְׁתּ֔וּ וְאֵת֙ הַנּ֣וֹתָרִ֔ים בְּרַגְלֵיכֶ֖ם תִּרְפֹּשֽׂוּן׃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וְצֹאנִ֑י מִרְמַ֤ס רַגְלֵיכֶם֙ תִּרְעֶ֔ינָה וּמִרְפַּ֥שׂ רַגְלֵיכֶ֖ם תִּשְׁתֶּֽינָה׃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לָכֵ֗ן כֹּ֥ה אָמַ֛ר אֲדֹנָ֥י יְהוִ֖ה אֲלֵיהֶ֑ם הִנְנִי־אָ֕נִי וְשָֽׁפַטְתִּי֙ בֵּֽין־שֶׂ֣ה בִרְיָ֔ה וּבֵ֥ין שֶׂ֖ה רָזָֽה׃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יַ֗עַן בְּצַ֤ד וּבְכָתֵף֙ תֶּהְדֹּ֔פוּ וּבְקַרְנֵיכֶ֥ם תְּנַגְּח֖וּ כָּל־הַנַּחְל֑וֹת עַ֣ד אֲשֶׁ֧ר הֲפִיצוֹתֶ֛ם אוֹתָ֖נָה אֶל־הַחֽוּצָה׃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וְהוֹשַׁעְתִּ֣י לְצֹאנִ֔י וְלֹֽא־תִהְיֶ֥ינָה ע֖וֹד לָבַ֑ז וְשָׁ֣פַטְתִּ֔י בֵּ֥ין שֶׂ֖ה לָשֶֽׂה׃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וַהֲקִמֹתִ֨י עֲלֵיהֶ֜ם רֹעֶ֤ה אֶחָד֙ וְרָעָ֣ה אֶתְהֶ֔ן אֵ֖ת עַבְדִּ֣י דָוִ֑יד ה֚וּא יִרְעֶ֣ה אֹתָ֔ם וְהֽוּא־יִהְיֶ֥ה לָהֶ֖ן לְרֹעֶֽה׃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וַאֲנִ֣י יְהוָ֗ה אֶהְיֶ֤ה לָהֶם֙ לֵֽאלֹהִ֔ים וְעַבְדִּ֥י דָוִ֖ד נָשִׂ֣יא בְתוֹכָ֑ם אֲנִ֥י יְהוָ֖ה דִּבַּֽרְתִּי׃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וְכָרַתִּ֤י לָהֶם֙ בְּרִ֣ית שָׁל֔וֹם וְהִשְׁבַּתִּ֥י חַיָּֽה־רָעָ֖ה מִן־הָאָ֑רֶץ וְיָשְׁב֤וּ בַמִּדְבָּר֙ לָבֶ֔טַח וְיָשְׁנ֖וּ בַּיְּעָרִֽים׃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וְנָתַתִּ֥י אוֹתָ֛ם וּסְבִיב֥וֹת גִּבְעָתִ֖י בְּרָכָ֑ה וְהוֹרַדְתִּ֤י הַגֶּ֙שֶׁם֙ בְּעִתּ֔וֹ גִּשְׁמֵ֥י בְרָכָ֖ה יִֽהְיֽוּ׃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וְנָתַן֩ עֵ֨ץ הַשָּׂדֶ֜ה אֶת־פִּרְי֗וֹ וְהָאָ֙רֶץ֙ תִּתֵּ֣ן יְבוּלָ֔הּ וְהָי֥וּ עַל־אַדְמָתָ֖ם לָבֶ֑טַח וְֽיָדְע֞וּ כִּי־אֲנִ֣י יְהוָ֗ה בְּשִׁבְרִי֙ אֶת־מֹט֣וֹת עֻלָּ֔ם וְהִ֨צַּלְתִּ֔ים מִיַּ֖ד הָעֹבְדִ֥ים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וְלֹא־יִהְי֨וּ ע֥וֹד בַּז֙ לַגּוֹיִ֔ם וְחַיַּ֥ת הָאָ֖רֶץ לֹ֣א תֹאכְלֵ֑ם וְיָשְׁב֥וּ לָבֶ֖טַח וְאֵ֥ין מַחֲרִֽיד׃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וַהֲקִמֹתִ֥י לָהֶ֛ם מַטָּ֖ע לְשֵׁ֑ם וְלֹֽא־יִהְי֨וּ ע֜וֹד אֲסֻפֵ֤י רָעָב֙ בָּאָ֔רֶץ וְלֹֽא־יִשְׂא֥וּ ע֖וֹד כְּלִמַּ֥ת הַגּוֹיִֽם׃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וְיָדְע֗וּ כִּ֣י אֲנִ֧י יְהוָ֛ה אֱלֹהֵיהֶ֖ם אִתָּ֑ם וְהֵ֗מָּה עַמִּי֙ בֵּ֣ית יִשְׂרָאֵ֔ל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וְאַתֵּ֥ן צֹאנִ֛י צֹ֥אן מַרְעִיתִ֖י אָדָ֣ם אַתֶּ֑ם אֲנִי֙ אֱלֹ֣הֵיכֶ֔ם נְאֻ֖ם אֲדֹנָ֥י יְהוִֽה׃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35:1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בֶּן־אָדָ֕ם שִׂ֥ים פָּנֶ֖יךָ עַל־הַ֣ר שֵׂעִ֑יר וְהִנָּבֵ֖א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וְאָמַ֣רְתָּ לּ֗וֹ כֹּ֤ה אָמַר֙ אֲדֹנָ֣י יְהוִ֔ה הִנְנִ֥י אֵלֶ֖יךָ הַר־שֵׂעִ֑יר וְנָטִ֤יתִי יָדִי֙ עָלֶ֔יךָ וּנְתַתִּ֖יךָ שְׁמָמָ֥ה וּמְשַׁמָּֽה׃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עָרֶ֙יךָ֙ חָרְבָּ֣ה אָשִׂ֔ים וְאַתָּ֖ה שְׁמָמָ֣ה תִֽהְיֶ֑ה וְיָדַעְתָּ֖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יַ֗עַן הֱי֤וֹת לְךָ֙ אֵיבַ֣ת עוֹלָ֔ם וַתַּגֵּ֥ר אֶת־בְּנֵֽי־יִשְׂרָאֵ֖ל עַל־יְדֵי־חָ֑רֶב בְּעֵ֣ת אֵידָ֔ם בְּעֵ֖ת עֲוֺ֥ן קֵֽץ׃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לָכֵ֣ן חַי־אָ֗נִי נְאֻם֙ אֲדֹנָ֣י יְהוִ֔ה כִּֽי־לְדָ֥ם אֶעֶשְׂךָ֖ וְדָ֣ם יִרְדֲּפֶ֑ךָ אִם־לֹ֥א דָ֛ם שָׂנֵ֖אתָ וְדָ֥ם יִרְדֲּפֶֽךָ׃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וְנָֽתַתִּי֙ אֶת־הַ֣ר שֵׂעִ֔יר לְשִֽׁמְמָ֖ה וּשְׁמָמָ֑ה וְהִכְרַתִּ֥י מִמֶּ֖נּוּ עֹבֵ֥ר וָשָֽׁב׃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וּמִלֵּאתִ֥י אֶת־הָרָ֖יו חֲלָלָ֑יו גִּבְעוֹתֶ֤יךָ וְגֵאוֹתֶ֙יךָ֙ וְכָל־אֲפִיקֶ֔יךָ חַלְלֵי־חֶ֖רֶב יִפְּל֥וּ בָהֶֽם׃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שִֽׁמְמ֤וֹת עוֹלָם֙ אֶתֶּנְךָ֔ וְעָרֶ֖יךָ לֹ֣א תישבנה וִֽידַעְתֶּ֖ם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יַ֣עַן אֲ֠מָרְךָ אֶת־שְׁנֵ֨י הַגּוֹיִ֜ם וְאֶת־שְׁתֵּ֧י הָאֲרָצ֛וֹת לִ֥י תִהְיֶ֖ינָה וִֽירַשְׁנ֑וּהָ וַֽיהוָ֖ה שָׁ֥ם הָיָֽה׃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לָכֵ֣ן חַי־אָ֗נִי נְאֻם֮ אֲדֹנָ֣י יְהוִה֒ וְעָשִׂ֗יתִי כְּאַפְּךָ֙ וּכְקִנְאָ֣תְךָ֔ אֲשֶׁ֣ר עָשִׂ֔יתָה מִשִּׂנְאָתֶ֖יךָ בָּ֑ם וְנוֹדַ֥עְתִּי בָ֖ם כַּאֲשֶׁ֥ר אֶשְׁפְּטֶֽךָ׃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וְֽיָדַעְתָּ֮ כִּֽי־אֲנִ֣י יְהוָה֒ שָׁמַ֣עְתִּי ׀ אֶת־כָּל־נָאָֽצוֹתֶ֗יךָ אֲשֶׁ֥ר אָמַ֛רְתָּ עַל־הָרֵ֥י יִשְׂרָאֵ֖ל לֵאמֹ֣ר ׀ שממה לָ֥נוּ נִתְּנ֖וּ לְאָכְלָֽה׃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וַתַּגְדִּ֤ילוּ עָלַי֙ בְּפִיכֶ֔ם וְהַעְתַּרְתֶּ֥ם עָלַ֖י דִּבְרֵיכֶ֑ם אֲנִ֖י שָׁמָֽעְתִּי׃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כֹּ֥ה אָמַ֖ר אֲדֹנָ֣י יְהוִ֑ה כִּשְׂמֹ֙חַ֙ כָּל־הָאָ֔רֶץ שְׁמָמָ֖ה אֶעֱשֶׂה־לָּֽךְ׃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כְּשִׂמְחָ֨תְךָ֜ לְנַחְלַ֧ת בֵּֽית־יִשְׂרָאֵ֛ל עַ֥ל אֲשֶׁר־שָׁמֵ֖מָה כֵּ֣ן אֶעֱשֶׂה־לָּ֑ךְ שְׁמָמָ֨ה תִֽהְיֶ֤ה הַר־שֵׂעִיר֙ וְכָל־אֱד֣וֹם כֻּלָּ֔הּ וְיָדְע֖וּ כִּֽי־אֲנִ֥י יְהוָֽה׃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36:1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וְאַתָּ֣ה בֶן־אָדָ֔ם הִנָּבֵ֖א אֶל־הָרֵ֣י יִשְׂרָאֵ֑ל וְאָ֣מַרְתָּ֔ הָרֵי֙ יִשְׂרָאֵ֔ל שִׁמְע֖וּ דְּבַר־יְהוָֽה׃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כֹּ֤ה אָמַר֙ אֲדֹנָ֣י יְהוִ֔ה יַ֣עַן אָמַ֧ר הָאוֹיֵ֛ב עֲלֵיכֶ֖ם הֶאָ֑ח וּבָמ֣וֹת עוֹלָ֔ם לְמֽוֹרָשָׁ֖ה הָ֥יְתָה לָּֽנוּ׃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לָכֵן֙ הִנָּבֵ֣א וְאָמַרְתָּ֔ כֹּ֥ה אָמַ֖ר אֲדֹנָ֣י יְהוִ֑ה יַ֣עַן בְּיַ֡עַן שַׁמּוֹת֩ וְשָׁאֹ֨ף אֶתְכֶ֜ם מִסָּבִ֗יב לִֽהְיוֹתְכֶ֤ם מֽוֹרָשָׁה֙ לִשְׁאֵרִ֣ית הַגּוֹיִ֔ם וַתֵּֽעֲל֛וּ עַל־שְׂפַ֥ת לָשׁ֖וֹן וְדִבַּת־עָֽם׃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לָכֵן֙ הָרֵ֣י יִשְׂרָאֵ֔ל שִׁמְע֖וּ דְּבַר־אֲדֹנָ֣י יְהוִ֑ה כֹּֽה־אָמַ֣ר אֲדֹנָ֣י יְ֠הוִה לֶהָרִ֨ים וְלַגְּבָע֜וֹת לָאֲפִיקִ֣ים וְלַגֵּאָי֗וֹת וְלֶחֳרָב֤וֹת הַשֹּֽׁמְמוֹת֙ וְלֶעָרִ֣ים הַנֶּעֱזָב֔וֹת אֲשֶׁ֨ר הָי֤וּ לְבַז֙ וּלְלַ֔עַג לִשְׁאֵרִ֥ית הַגּוֹיִ֖ם אֲשֶׁ֥ר מִסָּבִֽיב׃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לָכֵ֗ן כֹּֽה־אָמַר֮ אֲדֹנָ֣י יְהוִה֒ אִם־לֹ֠א בְּאֵ֨שׁ קִנְאָתִ֥י דִבַּ֛רְתִּי עַל־שְׁאֵרִ֥ית הַגּוֹיִ֖ם וְעַל־אֱד֣וֹם כֻּלָּ֑א אֲשֶׁ֣ר נָתְנֽוּ־אֶת־אַרְצִ֣י ׀ לָ֠הֶם לְמ֨וֹרָשָׁ֜ה בְּשִׂמְחַ֤ת כָּל־לֵבָב֙ בִּשְׁאָ֣ט נֶ֔פֶשׁ לְמַ֥עַן מִגְרָשָׁ֖הּ לָבַֽז׃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לָכֵ֕ן הִנָּבֵ֖א עַל־אַדְמַ֣ת יִשְׂרָאֵ֑ל וְאָמַרְתָּ֡ לֶהָרִ֣ים וְ֠לַגְּבָעוֹת לָאֲפִיקִ֨ים וְלַגֵּאָי֜וֹת כֹּֽה־אָמַ֣ר ׀ אֲדֹנָ֣י יְהוִ֗ה הִנְנִ֨י בְקִנְאָתִ֤י וּבַחֲמָתִי֙ דִּבַּ֔רְתִּי יַ֛עַן כְּלִמַּ֥ת גּוֹיִ֖ם נְשָׂאתֶֽם׃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לָכֵ֗ן כֹּ֤ה אָמַר֙ אֲדֹנָ֣י יְהוִ֔ה אֲנִ֖י נָשָׂ֣אתִי אֶת־יָדִ֑י אִם־לֹ֤א הַגּוֹיִם֙ אֲשֶׁ֣ר לָכֶ֣ם מִסָּבִ֔יב הֵ֖מָּה כְּלִמָּתָ֥ם יִשָּֽׂאוּ׃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וְאַתֶּ֞ם הָרֵ֤י יִשְׂרָאֵל֙ עַנְפְּכֶ֣ם תִּתֵּ֔נוּ וּפֶרְיְכֶ֥ם תִּשְׂא֖וּ לְעַמִּ֣י יִשְׂרָאֵ֑ל כִּ֥י קֵרְב֖וּ לָבֽוֹא׃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כִּ֖י הִנְנִ֣י אֲלֵיכֶ֑ם וּפָנִ֣יתִי אֲלֵיכֶ֔ם וְנֶעֱבַדְתֶּ֖ם וְנִזְרַעְתֶּֽם׃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וְהִרְבֵּיתִ֤י עֲלֵיכֶם֙ אָדָ֔ם כָּל־בֵּ֥ית יִשְׂרָאֵ֖ל כֻּלֹּ֑ה וְנֹֽשְׁבוּ֙ הֶֽעָרִ֔ים וְהֶחֳרָב֖וֹת תִּבָּנֶֽינָה׃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וְהִרְבֵּיתִ֧י עֲלֵיכֶ֛ם אָדָ֥ם וּבְהֵמָ֖ה וְרָב֣וּ וּפָר֑וּ וְהוֹשַׁבְתִּ֨י אֶתְכֶ֜ם כְּקַדְמֽוֹתֵיכֶ֗ם וְהֵטִֽבֹתִי֙ מֵרִאשֹׁ֣תֵיכֶ֔ם וִֽידַעְתֶּ֖ם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וְהוֹלַכְתִּי֩ עֲלֵיכֶ֨ם אָדָ֜ם אֶת־עַמִּ֤י יִשְׂרָאֵל֙ וִֽירֵשׁ֔וּךָ וְהָיִ֥יתָ לָהֶ֖ם לְנַחֲלָ֑ה וְלֹא־תוֹסִ֥ף ע֖וֹד לְשַׁכְּלָֽם׃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כֹּ֤ה אָמַר֙ אֲדֹנָ֣י יְהוִ֔ה יַ֚עַן אֹמְרִ֣ים לָכֶ֔ם אֹכֶ֥לֶת אָדָ֖ם אתי וּמְשַׁכֶּ֥לֶת גויך הָיִֽית׃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לָכֵ֗ן אָדָם֙ לֹא־תֹ֣אכְלִי ע֔וֹד וגויך לֹ֣א תכשלי ־ע֑וֹד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וְלֹא־אַשְׁמִ֨יעַ אֵלַ֤יִךְ עוֹד֙ כְּלִמַּ֣ת הַגּוֹיִ֔ם וְחֶרְפַּ֥ת עַמִּ֖ים לֹ֣א תִשְׂאִי־ע֑וֹד וגויך לֹא־תַכְשִׁ֣לִי ע֔וֹד נְאֻ֖ם אֲדֹנָ֥י יְהוִֽה׃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בֶּן־אָדָ֗ם בֵּ֤ית יִשְׂרָאֵל֙ יֹשְׁבִ֣ים עַל־אַדְמָתָ֔ם וַיְטַמְּא֣וּ אוֹתָ֔הּ בְּדַרְכָּ֖ם וּבַעֲלִֽילוֹתָ֑ם כְּטֻמְאַת֙ הַנִּדָּ֔ה הָיְתָ֥ה דַרְכָּ֖ם לְפָנָֽי׃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וָאֶשְׁפֹּ֤ךְ חֲמָתִי֙ עֲלֵיהֶ֔ם עַל־הַדָּ֖ם אֲשֶׁר־שָׁפְכ֣וּ עַל־הָאָ֑רֶץ וּבְגִלּוּלֵיהֶ֖ם טִמְּאֽוּהָ׃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וָאָפִ֤יץ אֹתָם֙ בַּגּוֹיִ֔ם וַיִּזָּר֖וּ בָּאֲרָצ֑וֹת כְּדַרְכָּ֥ם וְכַעֲלִילוֹתָ֖ם שְׁפַטְתִּֽים׃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וַיָּב֗וֹא אֶל־הַגּוֹיִם֙ אֲשֶׁר־בָּ֣אוּ שָׁ֔ם וַֽיְחַלְּל֖וּ אֶת־שֵׁ֣ם קָדְשִׁ֑י בֶּאֱמֹ֤ר לָהֶם֙ עַם־יְהוָ֣ה אֵ֔לֶּה וּמֵאַרְצ֖וֹ יָצָֽאוּ׃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וָאֶחְמֹ֖ל עַל־שֵׁ֣ם קָדְשִׁ֑י אֲשֶׁ֤ר חִלְּל֙וּהוּ֙ בֵּ֣ית יִשְׂרָאֵ֔ל בַּגּוֹיִ֖ם אֲשֶׁר־בָּ֥אוּ שָֽׁמָּה׃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לָכֵ֞ן אֱמֹ֣ר לְבֵֽית־יִשְׂרָאֵ֗ל כֹּ֤ה אָמַר֙ אֲדֹנָ֣י יְהוִ֔ה לֹ֧א לְמַעַנְכֶ֛ם אֲנִ֥י עֹשֶׂ֖ה בֵּ֣ית יִשְׂרָאֵ֑ל כִּ֤י אִם־לְשֵׁם־קָדְשִׁי֙ אֲשֶׁ֣ר חִלַּלְתֶּ֔ם בַּגּוֹיִ֖ם אֲשֶׁר־בָּ֥אתֶם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וְקִדַּשְׁתִּ֞י אֶת־שְׁמִ֣י הַגָּד֗וֹל הַֽמְחֻלָּל֙ בַּגּוֹיִ֔ם אֲשֶׁ֥ר חִלַּלְתֶּ֖ם בְּתוֹכָ֑ם וְיָדְע֨וּ הַגּוֹיִ֜ם כִּי־אֲנִ֣י יְהוָ֗ה נְאֻם֙ אֲדֹנָ֣י יְהוִ֔ה בְּהִקָּדְשִׁ֥י בָכֶ֖ם לְעֵינֵיהֶֽם׃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וְלָקַחְתִּ֤י אֶתְכֶם֙ מִן־הַגּוֹיִ֔ם וְקִבַּצְתִּ֥י אֶתְכֶ֖ם מִכָּל־הָאֲרָצ֑וֹת וְהֵבֵאתִ֥י אֶתְכֶ֖ם אֶל־אַדְמַתְכֶֽם׃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וְזָרַקְתִּ֧י עֲלֵיכֶ֛ם מַ֥יִם טְהוֹרִ֖ים וּטְהַרְתֶּ֑ם מִכֹּ֧ל טֻמְאוֹתֵיכֶ֛ם וּמִכָּל־גִּלּ֥וּלֵיכֶ֖ם אֲטַהֵ֥ר אֶתְכֶֽם׃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וְנָתַתִּ֤י לָכֶם֙ לֵ֣ב חָדָ֔שׁ וְר֥וּחַ חֲדָשָׁ֖ה אֶתֵּ֣ן בְּקִרְבְּכֶ֑ם וַהֲסִ֨רֹתִ֜י אֶת־לֵ֤ב הָאֶ֙בֶן֙ מִבְּשַׂרְכֶ֔ם וְנָתַתִּ֥י לָכֶ֖ם לֵ֥ב בָּשָֽׂר׃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וְאֶת־רוּחִ֖י אֶתֵּ֣ן בְּקִרְבְּכֶ֑ם וְעָשִׂ֗יתִי אֵ֤ת אֲשֶׁר־בְּחֻקַּי֙ תֵּלֵ֔כוּ וּמִשְׁפָּטַ֥י תִּשְׁמְר֖וּ וַעֲשִׂיתֶֽם׃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וִישַׁבְתֶּ֣ם בָּאָ֔רֶץ אֲשֶׁ֥ר נָתַ֖תִּי לַאֲבֹֽתֵיכֶ֑ם וִהְיִ֤יתֶם לִי֙ לְעָ֔ם וְאָ֣נֹכִ֔י אֶהְיֶ֥ה לָכֶ֖ם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וְהוֹשַׁעְתִּ֣י אֶתְכֶ֔ם מִכֹּ֖ל טֻמְאֽוֹתֵיכֶ֑ם וְקָרָ֤אתִי אֶל־הַדָּגָן֙ וְהִרְבֵּיתִ֣י אֹת֔וֹ וְלֹא־אֶתֵּ֥ן עֲלֵיכֶ֖ם רָעָֽב׃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וְהִרְבֵּיתִי֙ אֶת־פְּרִ֣י הָעֵ֔ץ וּתְנוּבַ֖ת הַשָּׂדֶ֑ה לְמַ֗עַן אֲ֠שֶׁר לֹ֣א תִקְח֥וּ ע֛וֹד חֶרְפַּ֥ת רָעָ֖ב בַּגּוֹיִֽם׃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וּזְכַרְתֶּם֙ אֶת־דַּרְכֵיכֶ֣ם הָרָעִ֔ים וּמַעַלְלֵיכֶ֖ם אֲשֶׁ֣ר לֹֽא־טוֹבִ֑ים וּנְקֹֽטֹתֶם֙ בִּפְנֵיכֶ֔ם עַ֚ל עֲוֺנֹ֣תֵיכֶ֔ם וְעַ֖ל תּוֹעֲבֽוֹתֵיכֶֽם׃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לֹ֧א לְמַעַנְכֶ֣ם אֲנִֽי־עֹשֶׂ֗ה נְאֻם֙ אֲדֹנָ֣י יְהוִ֔ה יִוָּדַ֖ע לָכֶ֑ם בּ֧וֹשׁוּ וְהִכָּלְמ֛וּ מִדַּרְכֵיכֶ֖ם בֵּ֥ית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כֹּ֤ה אָמַר֙ אֲדֹנָ֣י יְהוִ֔ה בְּיוֹם֙ טַהֲרִ֣י אֶתְכֶ֔ם מִכֹּ֖ל עֲוֺנֽוֹתֵיכֶ֑ם וְהֽוֹשַׁבְתִּי֙ אֶת־הֶ֣עָרִ֔ים וְנִבְנ֖וּ הֶחֳרָבֽוֹת׃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וְהָאָ֥רֶץ הַנְּשַׁמָּ֖ה תֵּֽעָבֵ֑ד תַּ֚חַת אֲשֶׁ֣ר הָיְתָ֣ה שְׁמָמָ֔ה לְעֵינֵ֖י כָּל־עוֹבֵֽר׃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וְאָמְר֗וּ הָאָ֤רֶץ הַלֵּ֙זוּ֙ הַנְּשַׁמָּ֔ה הָיְתָ֖ה כְּגַן־עֵ֑דֶן וְהֶעָרִ֧ים הֶחֳרֵב֛וֹת וְהַֽנְשַׁמּ֥וֹת וְהַנֶּהֱרָס֖וֹת בְּצוּר֥וֹת יָשָֽׁבוּ׃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וְיָדְע֣וּ הַגּוֹיִ֗ם אֲשֶׁ֣ר יִֽשָּׁאֲרוּ֮ סְבִיבוֹתֵיכֶם֒ כִּ֣י ׀ אֲנִ֣י יְהוָ֗ה בָּנִ֙יתִי֙ הַנֶּ֣הֱרָס֔וֹת נָטַ֖עְתִּי הַנְּשַׁמָּ֑ה אֲנִ֥י יְהוָ֖ה דִּבַּ֥רְתִּי וְעָשִֽׂיתִי׃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כֹּ֤ה אָמַר֙ אֲדֹנָ֣י יְהוִ֔ה ע֗וֹד זֹ֛את אִדָּרֵ֥שׁ לְבֵֽית־יִשְׂרָאֵ֖ל לַעֲשׂ֣וֹת לָהֶ֑ם אַרְבֶּ֥ה אֹתָ֛ם כַּצֹּ֖אן אָדָֽם׃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כְּצֹ֣אן קָֽדָשִׁ֗ים כְּצֹ֤אן יְרוּשָׁלִַ֙ם֙ בְּמ֣וֹעֲדֶ֔יהָ כֵּ֤ן תִּהְיֶ֙ינָה֙ הֶעָרִ֣ים הֶחֳרֵב֔וֹת מְלֵא֖וֹת צֹ֣אן אָדָ֑ם וְיָדְע֖וּ כִּֽי־אֲנִ֥י 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37:1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הָיְתָ֣ה עָלַי֮ יַד־יְהוָה֒ וַיּוֹצִאֵ֤נִי בְר֙וּחַ֙ יְהוָ֔ה וַיְנִיחֵ֖נִי בְּת֣וֹךְ הַבִּקְעָ֑ה וְהִ֖יא מְלֵאָ֥ה עֲצָמֽוֹת׃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וְהֶעֱבִירַ֥נִי עֲלֵיהֶ֖ם סָבִ֣יב ׀ סָבִ֑יב וְהִנֵּ֨ה רַבּ֤וֹת מְאֹד֙ עַל־פְּנֵ֣י הַבִּקְעָ֔ה וְהִנֵּ֖ה יְבֵשׁ֥וֹת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וַיֹּ֣אמֶר אֵלַ֔י בֶּן־אָדָ֕ם הֲתִחְיֶ֖ינָה הָעֲצָמ֣וֹת הָאֵ֑לֶּה וָאֹמַ֕ר אֲדֹנָ֥י יְהוִ֖ה אַתָּ֥ה יָדָֽעְתָּ׃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אֵלַ֔י הִנָּבֵ֖א עַל־הָעֲצָמ֣וֹת הָאֵ֑לֶּה וְאָמַרְתָּ֣ אֲלֵיהֶ֔ם הָעֲצָמוֹת֙ הַיְבֵשׁ֔וֹת שִׁמְע֖וּ דְּבַר־יְהוָֽה׃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כֹּ֤ה אָמַר֙ אֲדֹנָ֣י יְהוִ֔ה לָעֲצָמ֖וֹת הָאֵ֑לֶּה הִנֵּ֨ה אֲנִ֜י מֵבִ֥יא בָכֶ֛ם ר֖וּחַ וִחְיִיתֶֽם׃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וְנָתַתִּי֩ עֲלֵיכֶ֨ם גִּדִ֜ים וְֽהַעֲלֵתִ֧י עֲלֵיכֶ֣ם בָּשָׂ֗ר וְקָרַמְתִּ֤י עֲלֵיכֶם֙ ע֔וֹר וְנָתַתִּ֥י בָכֶ֛ם ר֖וּחַ וִחְיִיתֶ֑ם וִידַעְתֶּ֖ם כִּֽי־אֲנִ֥י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וְנִבֵּ֖אתִי כַּאֲשֶׁ֣ר צֻוֵּ֑יתִי וַֽיְהִי־ק֤וֹל כְּהִנָּֽבְאִי֙ וְהִנֵּה־רַ֔עַשׁ וַתִּקְרְב֣וּ עֲצָמ֔וֹת עֶ֖צֶם אֶל־עַצְמֽוֹ׃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וְרָאִ֜יתִי וְהִנֵּֽה־עֲלֵיהֶ֤ם גִּדִים֙ וּבָשָׂ֣ר עָלָ֔ה וַיִּקְרַ֧ם עֲלֵיהֶ֛ם ע֖וֹר מִלְמָ֑עְלָה וְר֖וּחַ אֵ֥ין בָּהֶֽם׃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וַיֹּ֣אמֶר אֵלַ֔י הִנָּבֵ֖א אֶל־הָר֑וּחַ הִנָּבֵ֣א בֶן־אָ֠דָם וְאָמַרְתָּ֨ אֶל־הָר֜וּחַ כֹּֽה־אָמַ֣ר ׀ אֲדֹנָ֣י יְהוִ֗ה מֵאַרְבַּ֤ע רוּחוֹת֙ בֹּ֣אִי הָר֔וּחַ וּפְחִ֛י בַּהֲרוּגִ֥ים הָאֵ֖לֶּה וְיִֽחְיֽוּ׃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וְהִנַּבֵּ֖אתִי כַּאֲשֶׁ֣ר צִוָּ֑נִי וַתָּבוֹא֩ בָהֶ֨ם הָר֜וּחַ וַיִּֽחְי֗וּ וַיַּֽעַמְדוּ֙ עַל־רַגְלֵיהֶ֔ם חַ֖יִל גָּד֥וֹל מְאֹד־מְאֹֽד׃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וַיֹּאמֶר֮ אֵלַי֒ בֶּן־אָדָ֕ם הָעֲצָמ֣וֹת הָאֵ֔לֶּה כָּל־בֵּ֥ית יִשְׂרָאֵ֖ל הֵ֑מָּה הִנֵּ֣ה אֹמְרִ֗ים יָבְשׁ֧וּ עַצְמוֹתֵ֛ינוּ וְאָבְדָ֥ה תִקְוָתֵ֖נוּ נִגְזַ֥רְנוּ לָֽנוּ׃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לָכֵן֩ הִנָּבֵ֨א וְאָמַרְתָּ֜ אֲלֵיהֶ֗ם כֹּֽה־אָמַר֮ אֲדֹנָ֣י יְהוִה֒ הִנֵּה֩ אֲנִ֨י פֹתֵ֜חַ אֶת־קִבְרֽוֹתֵיכֶ֗ם וְהַעֲלֵיתִ֥י אֶתְכֶ֛ם מִקִּבְרוֹתֵיכֶ֖ם עַמִּ֑י וְהֵבֵאתִ֥י אֶתְכֶ֖ם אֶל־אַדְמַ֥ת 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וִֽידַעְתֶּ֖ם כִּֽי־אֲנִ֣י יְהוָ֑ה בְּפִתְחִ֣י אֶת־קִבְרֽוֹתֵיכֶ֗ם וּבְהַעֲלוֹתִ֥י אֶתְכֶ֛ם מִקִּבְרוֹתֵיכֶ֖ם עַמִּֽי׃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וְנָתַתִּ֨י רוּחִ֤י בָכֶם֙ וִחְיִיתֶ֔ם וְהִנַּחְתִּ֥י אֶתְכֶ֖ם עַל־אַדְמַתְכֶ֑ם וִידַעְתֶּ֞ם כִּי־אֲנִ֧י יְהוָ֛ה דִּבַּ֥רְתִּי וְעָשִׂ֖יתִי נְאֻם־יְהוָֽה׃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וְאַתָּ֣ה בֶן־אָדָ֗ם קַח־לְךָ֙ עֵ֣ץ אֶחָ֔ד וּכְתֹ֤ב עָלָיו֙ לִֽיהוּדָ֔ה וְלִבְנֵ֥י יִשְׂרָאֵ֖ל חברו וּלְקַח֙ עֵ֣ץ אֶחָ֔ד וּכְת֣וֹב עָלָ֗יו לְיוֹסֵף֙ עֵ֣ץ אֶפְרַ֔יִם וְכָל־בֵּ֥ית יִשְׂרָאֵ֖ל חברו׃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וְקָרַ֨ב אֹתָ֜ם אֶחָ֧ד אֶל־אֶחָ֛ד לְךָ֖ לְעֵ֣ץ אֶחָ֑ד וְהָי֥וּ לַאֲחָדִ֖ים בְּיָדֶֽךָ׃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וְכַֽאֲשֶׁר֙ יֹאמְר֣וּ אֵלֶ֔יךָ בְּנֵ֥י עַמְּךָ֖ לֵאמֹ֑ר הֲלֽוֹא־תַגִּ֥יד לָ֖נוּ מָה־אֵ֥לֶּה לָּֽךְ׃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דַּבֵּ֣ר אֲלֵהֶ֗ם כֹּֽה־אָמַר֮ אֲדֹנָ֣י יְהוִה֒ הִנֵּה֩ אֲנִ֨י לֹקֵ֜חַ אֶת־עֵ֤ץ יוֹסֵף֙ אֲשֶׁ֣ר בְּיַד־אֶפְרַ֔יִם וְשִׁבְטֵ֥י יִשְׂרָאֵ֖ל חברו וְנָתַתִּי֩ אוֹתָ֨ם עָלָ֜יו אֶת־עֵ֣ץ יְהוּדָ֗ה וַֽעֲשִׂיתִם֙ לְעֵ֣ץ אֶחָ֔ד וְהָי֥וּ אֶחָ֖ד בְּיָדִֽי׃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וְהָי֨וּ הָעֵצִ֜ים אֲֽשֶׁר־תִּכְתֹּ֧ב עֲלֵיהֶ֛ם בְּיָדְךָ֖ לְעֵינֵיהֶֽם׃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וְדַבֵּ֣ר אֲלֵיהֶ֗ם כֹּֽה־אָמַר֮ אֲדֹנָ֣י יְהוִה֒ הִנֵּ֨ה אֲנִ֤י לֹקֵ֙חַ֙ אֶת־בְּנֵ֣י יִשְׂרָאֵ֔ל מִבֵּ֥ין הַגּוֹיִ֖ם אֲשֶׁ֣ר הָֽלְכוּ־שָׁ֑ם וְקִבַּצְתִּ֤י אֹתָם֙ מִסָּבִ֔יב וְהֵבֵאתִ֥י אוֹתָ֖ם אֶל־אַדְמָתָֽם׃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וְעָשִׂ֣יתִי אֹ֠תָם לְג֨וֹי אֶחָ֤ד בָּאָ֙רֶץ֙ בְּהָרֵ֣י יִשְׂרָאֵ֔ל וּמֶ֧לֶךְ אֶחָ֛ד יִֽהְיֶ֥ה לְכֻלָּ֖ם לְמֶ֑לֶךְ וְלֹ֤א יהיה ־עוֹד֙ לִשְׁנֵ֣י גוֹיִ֔ם וְלֹ֨א יֵחָ֥צוּ ע֛וֹד לִשְׁתֵּ֥י מַמְלָכ֖וֹת עֽוֹד׃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וְלֹ֧א יִֽטַמְּא֣וּ ע֗וֹד בְּגִלּֽוּלֵיהֶם֙ וּבְשִׁקּ֣וּצֵיהֶ֔ם וּבְכֹ֖ל פִּשְׁעֵיהֶ֑ם וְהוֹשַׁעְתִּ֣י אֹתָ֗ם מִכֹּ֤ל מוֹשְׁבֹֽתֵיהֶם֙ אֲשֶׁ֣ר חָטְא֣וּ בָהֶ֔ם וְטִהַרְתִּ֤י אוֹתָם֙ וְהָיוּ־לִ֣י לְעָ֔ם וַאֲנִ֕י אֶהְיֶ֥ה לָהֶ֖ם לֵאלֹהִֽים׃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וְעַבְדִּ֤י דָוִד֙ מֶ֣לֶךְ עֲלֵיהֶ֔ם וְרוֹעֶ֥ה אֶחָ֖ד יִהְיֶ֣ה לְכֻלָּ֑ם וּבְמִשְׁפָּטַ֣י יֵלֵ֔כוּ וְחֻקֹּתַ֥י יִשְׁמְר֖וּ וְעָשׂ֥וּ 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וְיָשְׁב֣וּ עַל־הָאָ֗רֶץ אֲשֶׁ֤ר נָתַ֙תִּי֙ לְעַבְדִּ֣י לְיַֽעֲקֹ֔ב אֲשֶׁ֥ר יָֽשְׁבוּ־בָ֖הּ אֲבֽוֹתֵיכֶ֑ם וְיָשְׁב֣וּ עָלֶ֡יהָ הֵ֠מָּה וּבְנֵיהֶ֞ם וּבְנֵ֤י בְנֵיהֶם֙ עַד־עוֹלָ֔ם וְדָוִ֣ד עַבְדִּ֔י נָשִׂ֥יא לָהֶ֖ם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וְכָרַתִּ֤י לָהֶם֙ בְּרִ֣ית שָׁל֔וֹם בְּרִ֥ית עוֹלָ֖ם יִהְיֶ֣ה אוֹתָ֑ם וּנְתַתִּים֙ וְהִרְבֵּיתִ֣י אוֹתָ֔ם וְנָתַתִּ֧י אֶת־מִקְדָּשִׁ֛י בְּתוֹכָ֖ם לְעוֹלָֽם׃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וְהָיָ֤ה מִשְׁכָּנִי֙ עֲלֵיהֶ֔ם וְהָיִ֥יתִי לָהֶ֖ם לֵֽאלֹהִ֑ים וְהֵ֖מָּה יִֽהְיוּ־לִ֥י לְעָֽם׃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וְיָֽדְעוּ֙ הַגּוֹיִ֔ם כִּ֚י אֲנִ֣י יְהוָ֔ה מְקַדֵּ֖שׁ אֶת־יִשְׂרָאֵ֑ל בִּהְי֧וֹת מִקְדָּשִׁ֛י בְּתוֹכָ֖ם לְעוֹלָֽם׃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38:1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וַיְהִ֥י דְבַר־יְהוָ֖ה אֵלַ֥י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בֶּן־אָדָ֗ם שִׂ֤ים פָּנֶ֙יךָ֙ אֶל־גּוֹג֙ אֶ֣רֶץ הַמָּג֔וֹג נְשִׂ֕יא רֹ֖אשׁ מֶ֣שֶׁךְ וְתֻבָ֑ל וְהִנָּבֵ֖א עָלָֽיו׃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וְאָ֣מַרְתָּ֔ כֹּ֥ה אָמַ֖ר אֲדֹנָ֣י יְהוִ֑ה הִנְנִ֤י אֵלֶ֙יךָ֙ גּ֔וֹג נְשִׂ֕יא רֹ֖אשׁ מֶ֥שֶׁךְ וְתֻבָֽל׃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וְשׁ֣וֹבַבְתִּ֔יךָ וְנָתַתִּ֥י חַחִ֖ים בִּלְחָיֶ֑יךָ וְהוֹצֵאתִי֩ אוֹתְךָ֨ וְאֶת־כָּל־חֵילֶ֜ךָ סוּסִ֣ים וּפָרָשִׁ֗ים לְבֻשֵׁ֤י מִכְלוֹל֙ כֻּלָּ֔ם קָהָ֥ל רָב֙ צִנָּ֣ה וּמָגֵ֔ן תֹּפְשֵׂ֥י חֲרָב֖וֹת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פָּרַ֛ס כּ֥וּשׁ וּפ֖וּט אִתָּ֑ם כֻּלָּ֖ם מָגֵ֥ן וְכוֹבָֽע׃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גֹּ֚מֶר וְכָל־אֲגַפֶּ֔יהָ בֵּ֚ית תּֽוֹגַרְמָ֔ה יַרְכְּתֵ֥י צָפ֖וֹן וְאֶת־כָּל־אֲגַפָּ֑יו עַמִּ֥ים רַבִּ֖ים אִתָּֽךְ׃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הִכֹּן֙ וְהָכֵ֣ן לְךָ֔ אַתָּ֕ה וְכָל־קְהָלֶ֖ךָ הַנִּקְהָלִ֣ים עָלֶ֑יךָ וְהָיִ֥יתָ לָהֶ֖ם לְמִשְׁמָֽר׃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מִיָּמִ֣ים רַבִּים֮ תִּפָּקֵד֒ בְּאַחֲרִ֨ית הַשָּׁנִ֜ים תָּב֣וֹא ׀ אֶל־אֶ֣רֶץ ׀ מְשׁוֹבֶ֣בֶת מֵחֶ֗רֶב מְקֻבֶּ֙צֶת֙ מֵעַמִּ֣ים רַבִּ֔ים עַ֚ל הָרֵ֣י יִשְׂרָאֵ֔ל אֲשֶׁר־הָי֥וּ לְחָרְבָּ֖ה תָּמִ֑יד וְהִיא֙ מֵעַמִּ֣ים הוּצָ֔אָה וְיָשְׁב֥וּ לָבֶ֖טַח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וְעָלִ֙יתָ֙ כַּשֹּׁאָ֣ה תָב֔וֹא כֶּעָנָ֛ן לְכַסּ֥וֹת הָאָ֖רֶץ תִּֽהְיֶ֑ה אַתָּה֙ וְכָל־אֲגַפֶּ֔יךָ וְעַמִּ֥ים רַבִּ֖ים אוֹתָֽךְ׃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כֹּ֥ה אָמַ֖ר אֲדֹנָ֣י יְהוִ֑ה וְהָיָ֣ה ׀ בַּיּ֣וֹם הַה֗וּא יַעֲל֤וּ דְבָרִים֙ עַל־לְבָבֶ֔ךָ וְחָשַׁבְתָּ֖ מַחֲשֶׁ֥בֶת 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וְאָמַרְתָּ֗ אֶֽעֱלֶה֙ עַל־אֶ֣רֶץ פְּרָז֔וֹת אָבוֹא֙ הַשֹּׁ֣קְטִ֔ים יֹשְׁבֵ֖י לָבֶ֑טַח כֻּלָּ֗ם יֹֽשְׁבִים֙ בְּאֵ֣ין חוֹמָ֔ה וּבְרִ֥יחַ וּדְלָתַ֖יִם אֵ֥ין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לִשְׁלֹ֥ל שָׁלָ֖ל וְלָבֹ֣ז בַּ֑ז לְהָשִׁ֨יב יָדְךָ֜ עַל־חֳרָב֣וֹת נוֹשָׁבֹ֗ת וְאֶל־עַם֙ מְאֻסָּ֣ף מִגּוֹיִ֔ם עֹשֶׂה֙ מִקְנֶ֣ה וְקִנְיָ֔ן יֹשְׁבֵ֖י עַל־טַבּ֥וּר 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שְׁבָ֡א וּ֠דְדָן וְסֹחֲרֵ֨י תַרְשִׁ֤ישׁ וְכָל־כְּפִרֶ֙יהָ֙ יֹאמְר֣וּ לְךָ֔ הֲלִשְׁלֹ֤ל שָׁלָל֙ אַתָּ֣ה בָ֔א הֲלָבֹ֥ז בַּ֖ז הִקְהַ֣לְתָּ קְהָלֶ֑ךָ לָשֵׂ֣את ׀ כֶּ֣סֶף וְזָהָ֗ב לָקַ֙חַת֙ מִקְנֶ֣ה וְקִנְיָ֔ן לִשְׁלֹ֖ל שָׁלָ֥ל גָּדֽוֹל׃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לָכֵן֙ הִנָּבֵ֣א בֶן־אָדָ֔ם וְאָמַרְתָּ֣ לְג֔וֹג כֹּ֥ה אָמַ֖ר אֲדֹנָ֣י יְהוִ֑ה הֲל֣וֹא ׀ בַּיּ֣וֹם הַה֗וּא בְּשֶׁ֨בֶת עַמִּ֧י יִשְׂרָאֵ֛ל לָבֶ֖טַח תֵּדָֽע׃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וּבָ֤אתָ מִמְּקֽוֹמְךָ֙ מִיַּרְכְּתֵ֣י צָפ֔וֹן אַתָּ֕ה וְעַמִּ֥ים רַבִּ֖ים אִתָּ֑ךְ רֹכְבֵ֤י סוּסִים֙ כֻּלָּ֔ם קָהָ֥ל גָּד֖וֹל וְחַ֥יִל רָֽב׃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וְעָלִ֙יתָ֙ עַל־עַמִּ֣י יִשְׂרָאֵ֔ל כֶּֽעָנָ֖ן לְכַסּ֣וֹת הָאָ֑רֶץ בְּאַחֲרִ֨ית הַיָּמִ֜ים תִּֽהְיֶ֗ה וַהֲבִאוֹתִ֙יךָ֙ עַל־אַרְצִ֔י לְמַעַן֩ דַּ֨עַת הַגּוֹיִ֜ם אֹתִ֗י בְּהִקָּדְשִׁ֥י בְךָ֛ לְעֵינֵיהֶ֖ם גּֽוֹג׃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כֹּֽה־אָמַ֞ר אֲדֹנָ֣י יְהוִ֗ה הַֽאַתָּה־ה֨וּא אֲשֶׁר־דִּבַּ֜רְתִּי בְּיָמִ֣ים קַדְמוֹנִ֗ים בְּיַד֙ עֲבָדַי֙ נְבִיאֵ֣י יִשְׂרָאֵ֔ל הַֽנִּבְּאִ֛ים בַּיָּמִ֥ים הָהֵ֖ם שָׁנִ֑ים לְהָבִ֥יא אֹתְךָ֖ עֲלֵיהֶֽם׃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וְהָיָ֣ה ׀ בַּיּ֣וֹם הַה֗וּא בְּי֨וֹם בּ֥וֹא גוֹג֙ עַל־אַדְמַ֣ת יִשְׂרָאֵ֔ל נְאֻ֖ם אֲדֹנָ֣י יְהוִ֑ה תַּעֲלֶ֥ה חֲמָתִ֖י בְּאַפִּֽי׃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וּבְקִנְאָתִ֥י בְאֵשׁ־עֶבְרָתִ֖י דִּבַּ֑רְתִּי אִם־לֹ֣א ׀ בַּיּ֣וֹם הַה֗וּא יִֽהְיֶה֙ רַ֣עַשׁ גָּד֔וֹל עַ֖ל אַדְמַ֥ת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וְרָעֲשׁ֣וּ מִפָּנַ֡י דְּגֵ֣י הַיָּם֩ וְע֨וֹף הַשָּׁמַ֜יִם וְחַיַּ֣ת הַשָּׂדֶ֗ה וְכָל־הָרֶ֙מֶשׂ֙ הָרֹמֵ֣שׂ עַל־הָֽאֲדָמָ֔ה וְכֹל֙ הָֽאָדָ֔ם אֲשֶׁ֖ר עַל־פְּנֵ֣י הָאֲדָמָ֑ה וְנֶהֶרְס֣וּ הֶהָרִ֗ים וְנָֽפְלוּ֙ הַמַּדְרֵג֔וֹת וְכָל־חוֹמָ֖ה לָאָ֥רֶץ תִּפּֽוֹל׃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וְקָרָ֨אתִי עָלָ֤יו לְכָל־הָרַי֙ חֶ֔רֶב נְאֻ֖ם אֲדֹנָ֣י יְהוִ֑ה חֶ֥רֶב אִ֖ישׁ בְּאָחִ֥יו תִּֽהְיֶֽה׃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וְנִשְׁפַּטְתִּ֥י אִתּ֖וֹ בְּדֶ֣בֶר וּבְדָ֑ם וְגֶ֣שֶׁם שׁוֹטֵף֩ וְאַבְנֵ֨י אֶלְגָּבִ֜ישׁ אֵ֣שׁ וְגָפְרִ֗ית אַמְטִ֤יר עָלָיו֙ וְעַל־אֲגַפָּ֔יו וְעַל־עַמִּ֥ים רַבִּ֖ים אֲשֶׁ֥ר אִתּֽוֹ׃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וְהִתְגַּדִּלְתִּי֙ וְהִתְקַדִּשְׁתִּ֔י וְנ֣וֹדַעְתִּ֔י לְעֵינֵ֖י גּוֹיִ֣ם רַבִּ֑ים וְיָדְע֖וּ כִּֽי־אֲנִ֥י יְהוָֽה׃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39:1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וְאַתָּ֤ה בֶן־אָדָם֙ הִנָּבֵ֣א עַל־גּ֔וֹג וְאָ֣מַרְתָּ֔ כֹּ֥ה אָמַ֖ר אֲדֹנָ֣י יְהוִ֑ה הִנְנִ֤י אֵלֶ֙יךָ֙ גּ֔וֹג נְשִׂ֕יא רֹ֖אשׁ מֶ֥שֶׁךְ וְתֻבָֽל׃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וְשֹׁבַבְתִּ֙יךָ֙ וְשִׁשֵּׁאתִ֔יךָ וְהַעֲלִיתִ֖יךָ מִיַּרְכְּתֵ֣י צָפ֑וֹן וַהֲבִאוֹתִ֖ךָ עַל־הָרֵ֥י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וְהִכֵּיתִ֥י קַשְׁתְּךָ֖ מִיַּ֣ד שְׂמֹאולֶ֑ךָ וְחִצֶּ֕יךָ מִיַּ֥ד יְמִינְךָ֖ אַפִּֽיל׃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עַל־הָרֵ֨י יִשְׂרָאֵ֜ל תִּפּ֗וֹל אַתָּה֙ וְכָל־אֲגַפֶּ֔יךָ וְעַמִּ֖ים אֲשֶׁ֣ר אִתָּ֑ךְ לְעֵ֨יט צִפּ֧וֹר כָּל־כָּנָ֛ף וְחַיַּ֥ת הַשָּׂדֶ֖ה נְתַתִּ֥יךָ לְאָכְלָֽה׃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עַל־פְּנֵ֥י הַשָּׂדֶ֖ה תִּפּ֑וֹל כִּ֚י אֲנִ֣י דִבַּ֔רְתִּי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וְשִׁלַּחְתִּי־אֵ֣שׁ בְּמָג֔וֹג וּבְיֹשְׁבֵ֥י הָאִיִּ֖ים לָבֶ֑טַח וְיָדְע֖וּ כִּי־אֲנִ֥י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וְאֶת־שֵׁ֨ם קָדְשִׁ֜י אוֹדִ֗יעַ בְּתוֹךְ֙ עַמִּ֣י יִשְׂרָאֵ֔ל וְלֹֽא־אַחֵ֥ל אֶת־שֵׁם־קָדְשִׁ֖י ע֑וֹד וְיָדְע֤וּ הַגּוֹיִם֙ כִּי־אֲנִ֣י יְהוָ֔ה קָד֖וֹשׁ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הִנֵּ֤ה בָאָה֙ וְנִֽהְיָ֔תָה נְאֻ֖ם אֲדֹנָ֣י יְהוִ֑ה ה֥וּא הַיּ֖וֹם אֲשֶׁ֥ר דִּבַּֽרְתִּי׃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וְֽיָצְא֞וּ יֹשְׁבֵ֣י ׀ עָרֵ֣י יִשְׂרָאֵ֗ל וּבִעֲר֡וּ וְ֠הִשִּׂיקוּ בְּנֶ֨שֶׁק וּמָגֵ֤ן וְצִנָּה֙ בְּקֶ֣שֶׁת וּבְחִצִּ֔ים וּבְמַקֵּ֥ל יָ֖ד וּבְרֹ֑מַח וּבִעֲר֥וּ בָהֶ֛ם אֵ֖שׁ שֶׁ֥בַע שָׁנִֽים׃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וְלֹֽא־יִשְׂא֨וּ עֵצִ֜ים מִן־הַשָּׂדֶ֗ה וְלֹ֤א יַחְטְבוּ֙ מִן־הַיְּעָרִ֔ים כִּ֥י בַנֶּ֖שֶׁק יְבַֽעֲרוּ־אֵ֑שׁ וְשָׁלְל֣וּ אֶת־שֹׁלְלֵיהֶ֗ם וּבָֽזְזוּ֙ אֶת־בֹּ֣זְזֵיהֶ֔ם נְאֻ֖ם אֲדֹנָ֥י יְהוִֽה׃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וְהָיָ֣ה בַיּ֣וֹם הַה֡וּא אֶתֵּ֣ן לְגוֹג֩ ׀ מְקֽוֹם־שָׁ֨ם קֶ֜בֶר בְּיִשְׂרָאֵ֗ל גֵּ֤י הָעֹֽבְרִים֙ קִדְמַ֣ת הַיָּ֔ם וְחֹסֶ֥מֶת הִ֖יא אֶת־הָעֹֽבְרִ֑ים וְקָ֣בְרוּ שָׁ֗ם אֶת־גּוֹג֙ וְאֶת־כָּל־הֲמוֹנֹ֔ה וְקָ֣רְא֔וּ גֵּ֖יא הֲמ֥וֹן גּֽוֹג׃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וּקְבָרוּם֙ בֵּ֣ית יִשְׂרָאֵ֔ל לְמַ֖עַן טַהֵ֣ר אֶת־הָאָ֑רֶץ שִׁבְעָ֖ה חֳדָשִֽׁים׃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וְקָֽבְרוּ֙ כָּל־עַ֣ם הָאָ֔רֶץ וְהָיָ֥ה לָהֶ֖ם לְשֵׁ֑ם י֚וֹם הִכָּ֣בְדִ֔י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וְאַנְשֵׁ֨י תָמִ֤יד יַבְדִּ֙ילוּ֙ עֹבְרִ֣ים בָּאָ֔רֶץ מְקַבְּרִ֣ים אֶת־הָעֹבְרִ֗ים אֶת־הַנּוֹתָרִ֛ים עַל־פְּנֵ֥י הָאָ֖רֶץ לְטַֽהֲרָ֑הּ מִקְצֵ֥ה שִׁבְעָֽה־חֳדָשִׁ֖ים יַחְקֹֽרוּ׃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וְעָבְר֤וּ הָעֹֽבְרִים֙ בָּאָ֔רֶץ וְרָאָה֙ עֶ֣צֶם אָדָ֔ם וּבָנָ֥ה אֶצְל֖וֹ צִיּ֑וּן עַ֣ד קָבְר֤וּ אֹתוֹ֙ הַֽמְקַבְּרִ֔ים אֶל־גֵּ֖יא הֲמ֥וֹן גּֽוֹג׃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וְגַ֥ם שֶׁם־עִ֛יר הֲמוֹנָ֖ה וְטִהֲר֥וּ הָאָֽרֶץ׃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וְאַתָּ֨ה בֶן־אָדָ֜ם כֹּֽה־אָמַ֣ר ׀ אֲדֹנָ֣י יְהֹוִ֗ה אֱמֹר֩ לְצִפּ֨וֹר כָּל־כָּנָ֜ף וּלְכֹ֣ל ׀ חַיַּ֣ת הַשָּׂדֶ֗ה הִקָּבְצ֤וּ וָבֹ֙אוּ֙ הֵאָסְפ֣וּ מִסָּבִ֔יב עַל־זִבְחִ֗י אֲשֶׁ֨ר אֲנִ֜י זֹבֵ֤חַ לָכֶם֙ זֶ֣בַח גָּד֔וֹל עַ֖ל הָרֵ֣י יִשְׂרָאֵ֑ל וַאֲכַלְתֶּ֥ם בָּשָׂ֖ר וּשְׁתִ֥יתֶם דָּֽם׃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בְּשַׂ֤ר גִּבּוֹרִים֙ תֹּאכֵ֔לוּ וְדַם־נְשִׂיאֵ֥י הָאָ֖רֶץ תִּשְׁתּ֑וּ אֵילִ֨ים כָּרִ֤ים וְעַתּוּדִים֙ פָּרִ֔ים מְרִיאֵ֥י בָשָׁ֖ן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וַאֲכַלְתֶּם־חֵ֣לֶב לְשָׂבְעָ֔ה וּשְׁתִ֥יתֶם דָּ֖ם לְשִׁכָּר֑וֹן מִזִּבְחִ֖י אֲשֶׁר־זָבַ֥חְתִּי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וּשְׂבַעְתֶּ֤ם עַל־שֻׁלְחָנִי֙ ס֣וּס וָרֶ֔כֶב גִּבּ֖וֹר וְכָל־אִ֣ישׁ מִלְחָמָ֑ה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וְנָתַתִּ֥י אֶת־כְּבוֹדִ֖י בַּגּוֹיִ֑ם וְרָא֣וּ כָל־הַגּוֹיִ֗ם אֶת־מִשְׁפָּטִי֙ אֲשֶׁ֣ר עָשִׂ֔יתִי וְאֶת־יָדִ֖י אֲשֶׁר־שַׂ֥מְתִּי בָהֶֽם׃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וְיָֽדְעוּ֙ בֵּ֣ית יִשְׂרָאֵ֔ל כִּ֛י אֲנִ֥י יְהוָ֖ה אֱלֹֽהֵיהֶ֑ם מִן־הַיּ֥וֹם הַה֖וּא וָהָֽלְאָה׃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וְיָדְע֣וּ הַ֠גּוֹיִם כִּ֣י בַעֲוֺנָ֞ם גָּל֣וּ בֵֽית־יִשְׂרָאֵ֗ל עַ֚ל אֲשֶׁ֣ר מָֽעֲלוּ־בִ֔י וָאַסְתִּ֥ר פָּנַ֖י מֵהֶ֑ם וָֽאֶתְּנֵם֙ בְּיַ֣ד צָרֵיהֶ֔ם וַיִּפְּל֥וּ בַחֶ֖רֶב כֻּלָּֽם׃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כְּטֻמְאָתָ֥ם וּכְפִשְׁעֵיהֶ֖ם עָשִׂ֣יתִי אֹתָ֑ם וָאַסְתִּ֥ר פָּנַ֖י מֵהֶֽם׃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לָכֵ֗ן כֹּ֤ה אָמַר֙ אֲדֹנָ֣י יְהוִ֔ה עַתָּ֗ה אָשִׁיב֙ אֶת־שבית יַֽעֲקֹ֔ב וְרִֽחַמְתִּ֖י כָּל־בֵּ֣ית יִשְׂרָאֵ֑ל וְקִנֵּאתִ֖י לְשֵׁ֥ם קָדְשִֽׁי׃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וְנָשׂוּ֙ אֶת־כְּלִמָּתָ֔ם וְאֶת־כָּל־מַעֲלָ֖ם אֲשֶׁ֣ר מָעֲלוּ־בִ֑י בְּשִׁבְתָּ֧ם עַל־אַדְמָתָ֛ם לָבֶ֖טַח וְאֵ֥ין מַחֲרִֽיד׃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בְּשׁוֹבְבִ֤י אוֹתָם֙ מִן־הָ֣עַמִּ֔ים וְקִבַּצְתִּ֣י אֹתָ֔ם מֵֽאַרְצ֖וֹת אֹֽיְבֵיהֶ֑ם וְנִקְדַּ֣שְׁתִּי בָ֔ם לְעֵינֵ֖י הַגּוֹיִ֥ם רַבִּֽים׃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וְיָדְע֗וּ כִּ֣י אֲנִ֤י יְהוָה֙ אֱלֹ֣הֵיהֶ֔ם בְּהַגְלוֹתִ֤י אֹתָם֙ אֶל־הַגּוֹיִ֔ם וְכִנַּסְתִּ֖ים עַל־אַדְמָתָ֑ם וְלֹֽא־אוֹתִ֥יר ע֛וֹד מֵהֶ֖ם 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וְלֹֽא־אַסְתִּ֥יר ע֛וֹד פָּנַ֖י מֵהֶ֑ם אֲשֶׁ֨ר שָׁפַ֤כְתִּי אֶת־רוּחִי֙ עַל־בֵּ֣ית יִשְׂרָאֵ֔ל נְאֻ֖ם אֲדֹנָ֥י יְהוִֽה׃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40:1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בְּעֶשְׂרִ֣ים וְחָמֵ֣שׁ שָׁנָ֣ה לְ֠גָלוּתֵנוּ בְּרֹ֨אשׁ הַשָּׁנָ֜ה בֶּעָשׂ֣וֹר לַחֹ֗דֶשׁ בְּאַרְבַּ֤ע עֶשְׂרֵה֙ שָׁנָ֔ה אַחַ֕ר אֲשֶׁ֥ר הֻכְּתָ֖ה הָעִ֑יר בְּעֶ֣צֶם ׀ הַיּ֣וֹם הַזֶּ֗ה הָיְתָ֤ה עָלַי֙ יַד־יְהוָ֔ה וַיָּבֵ֥א אֹתִ֖י שָֽׁמָּה׃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בְּמַרְא֣וֹת אֱלֹהִ֔ים הֱבִיאַ֖נִי אֶל־אֶ֣רֶץ יִשְׂרָאֵ֑ל וַיְנִיחֵ֗נִי אֶל־הַ֤ר גָּבֹ֙הַּ֙ מְאֹ֔ד וְעָלָ֥יו כְּמִבְנֵה־עִ֖יר מִנֶּֽגֶב׃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וַיָּבֵ֨יא אוֹתִ֜י שָׁ֗מָּה וְהִנֵּה־אִישׁ֙ מַרְאֵ֙הוּ֙ כְּמַרְאֵ֣ה נְחֹ֔שֶׁת וּפְתִיל־פִּשְׁתִּ֥ים בְּיָד֖וֹ וּקְנֵ֣ה הַמִּדָּ֑ה וְה֥וּא עֹמֵ֖ד בַּשָּֽׁעַר׃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וַיְדַבֵּ֨ר אֵלַ֜י הָאִ֗ישׁ בֶּן־אָדָ֡ם רְאֵ֣ה בְעֵינֶיךָ֩ וּבְאָזְנֶ֨יךָ שְּׁמָ֜ע וְשִׂ֣ים לִבְּךָ֗ לְכֹ֤ל אֲשֶׁר־אֲנִי֙ מַרְאֶ֣ה אוֹתָ֔ךְ כִּ֛י לְמַ֥עַן הַרְאוֹתְכָ֖ה הֻבָ֣אתָה הֵ֑נָּה הַגֵּ֛ד אֶת־כָּל־אֲשֶׁר־אַתָּ֥ה רֹאֶ֖ה לְבֵ֥ית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וְהִנֵּ֥ה חוֹמָ֛ה מִח֥וּץ לַבַּ֖יִת סָבִ֣יב ׀ סָבִ֑יב וּבְיַ֨ד הָאִ֜ישׁ קְנֵ֣ה הַמִּדָּ֗ה שֵׁשׁ־אַמּ֤וֹת בָּֽאַמָּה֙ וָטֹ֔פַח וַיָּ֜מָד אֶת־רֹ֤חַב הַבִּנְיָן֙ קָנֶ֣ה אֶחָ֔ד וְקוֹמָ֖ה קָנֶ֥ה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וַיָּב֗וֹא אֶל־שַׁ֙עַר֙ אֲשֶׁ֤ר פָּנָיו֙ דֶּ֣רֶךְ הַקָּדִ֔ימָה וַיַּ֖עַל במעלותו וַיָּ֣מָד ׀ אֶת־סַ֣ף הַשַּׁ֗עַר קָנֶ֤ה אֶחָד֙ רֹ֔חַב וְאֵת֙ סַ֣ף אֶחָ֔ד קָנֶ֥ה אֶחָ֖ד רֹֽחַב׃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וְהַתָּ֗א קָנֶ֨ה אֶחָ֥ד אֹ֙רֶךְ֙ וְקָנֶ֤ה אֶחָד֙ רֹ֔חַב וּבֵ֥ין הַתָּאִ֖ים חָמֵ֣שׁ אַמּ֑וֹת וְסַ֣ף הַ֠שַּׁעַר מֵאֵ֨צֶל אוּלָ֥ם הַשַּׁ֛עַר מֵֽהַבַּ֖יִת קָנֶ֥ה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וַיָּ֜מָד אֶת־אֻלָ֥ם הַשַּׁ֛עַר מֵהַבַּ֖יִת קָנֶ֥ה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וַיָּ֜מָד אֶת־אֻלָ֤ם הַשַּׁ֙עַר֙ שְׁמֹנֶ֣ה אַמּ֔וֹת ואילו שְׁתַּ֣יִם אַמּ֑וֹת וְאֻלָ֥ם הַשַּׁ֖עַר מֵהַבָּֽיִת׃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וְתָאֵ֨י הַשַּׁ֜עַר דֶּ֣רֶךְ הַקָּדִ֗ים שְׁלֹשָׁ֤ה מִפֹּה֙ וּשְׁלֹשָׁ֣ה מִפֹּ֔ה מִדָּ֥ה אַחַ֖ת לִשְׁלָשְׁתָּ֑ם וּמִדָּ֥ה אַחַ֛ת לָאֵילִ֖ם מִפֹּ֥ה וּמִפּֽוֹ׃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וַיָּ֛מָד אֶת־רֹ֥חַב פֶּֽתַח־הַשַּׁ֖עַר עֶ֣שֶׂר אַמּ֑וֹת אֹ֣רֶךְ הַשַּׁ֔עַר שְׁל֥וֹשׁ עֶשְׂרֵ֖ה אַמּֽוֹת׃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וּגְב֞וּל לִפְנֵ֤י הַתָּאוֹת֙ אַמָּ֣ה אֶחָ֔ת וְאַמָּה־אַחַ֥ת גְּב֖וּל מִפֹּ֑ה וְהַתָּ֕א שֵׁשׁ־אַמּ֣וֹת מִפּ֔וֹ וְשֵׁ֥שׁ אַמּ֖וֹת מִפּֽוֹ׃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וַיָּ֣מָד אֶת־הַשַּׁ֗עַר מִגַּ֤ג הַתָּא֙ לְגַגּ֔וֹ רֹ֕חַב עֶשְׂרִ֥ים וְחָמֵ֖שׁ אַמּ֑וֹת פֶּ֖תַח נֶ֥גֶד פָּֽתַח׃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וַיַּ֥עַשׂ אֶת־אֵילִ֖ים שִׁשִּׁ֣ים אַמָּ֑ה וְאֶל־אֵיל֙ הֶֽחָצֵ֔ר הַשַּׁ֖עַר סָבִ֥יב ׀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וְעַ֗ל פְּנֵי֙ הַשַּׁ֣עַר היאתון עַל־לִפְנֵ֕י אֻלָ֥ם הַשַּׁ֖עַר הַפְּנִימִ֑י חֲמִשִּׁ֖ים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וְחַלֹּנ֣וֹת אֲטֻמ֣וֹת אֶֽל־הַתָּאִ֡ים וְאֶל֩ אֵלֵיהֵ֨מָה לִפְנִ֤ימָה לַשַּׁ֙עַר֙ סָבִ֣יב ׀ סָבִ֔יב וְכֵ֖ן לָאֵֽלַמּ֑וֹת וְחַלּוֹנ֞וֹת סָבִ֤יב ׀ סָבִיב֙ לִפְנִ֔ימָה וְאֶל־אַ֖יִל תִּמֹרִֽים׃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וַיְבִיאֵ֗נִי אֶל־הֶֽחָצֵר֙ הַחִ֣יצוֹנָ֔ה וְהִנֵּ֤ה לְשָׁכוֹת֙ וְרִֽצְפָ֔ה עָשׂ֥וּי לֶחָצֵ֖ר סָבִ֣יב ׀ סָבִ֑יב שְׁלֹשִׁ֥ים לְשָׁכ֖וֹת אֶל־הָרִֽצְפָֽה׃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וְהָרִֽצְפָה֙ אֶל־כֶּ֣תֶף הַשְּׁעָרִ֔ים לְעֻמַּ֖ת אֹ֣רֶךְ הַשְּׁעָרִ֑ים הָרִֽצְפָ֖ה הַתַּחְתּוֹנָֽה׃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וַיָּ֣מָד רֹ֡חַב מִלִּפְנֵי֩ הַשַּׁ֨עַר הַתַּחְתּ֜וֹנָה לִפְנֵ֨י הֶחָצֵ֧ר הַפְּנִימִ֛י מִח֖וּץ מֵאָ֣ה אַמָּ֑ה הַקָּדִ֖ים וְהַצָּפֽוֹן׃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וְהַשַּׁ֗עַר אֲשֶׁ֤ר פָּנָיו֙ דֶּ֣רֶךְ הַצָּפ֔וֹן לֶחָצֵ֖ר הַחִֽיצוֹנָ֑ה מָדַ֥ד אָרְכּ֖וֹ וְרָחְבּֽוֹ׃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ותאו שְׁלוֹשָׁ֤ה מִפּוֹ֙ וּשְׁלֹשָׁ֣ה מִפּ֔וֹ ואילו ואלמו הָיָ֔ה כְּמִדַּ֖ת הַשַּׁ֣עַר הָרִאשׁ֑וֹן חֲמִשִּׁ֤ים אַמָּה֙ אָרְכּ֔וֹ וְרֹ֕חַב חָמֵ֥שׁ וְעֶשְׂרִ֖ים בָּאַמָּֽה׃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וחלונו ואלמו ותמרו כְּמִדַּ֣ת הַשַּׁ֔עַר אֲשֶׁ֥ר פָּנָ֖יו דֶּ֣רֶךְ הַקָּדִ֑ים וּבְמַעֲל֥וֹת שֶׁ֙בַע֙ יַֽעֲלוּ־ב֔וֹ ואילמו לִפְנֵיהֶֽם׃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וְשַׁ֙עַר֙ לֶחָצֵ֣ר הַפְּנִימִ֔י נֶ֣גֶד הַשַּׁ֔עַר לַצָּפ֖וֹן וְלַקָּדִ֑ים וַיָּ֧מָד מִשַּׁ֛עַר אֶל־שַׁ֖עַר מֵאָ֥ה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וַיּוֹלִכֵ֙נִי֙ דֶּ֣רֶךְ הַדָּר֔וֹם וְהִנֵּה־שַׁ֖עַר דֶּ֣רֶךְ הַדָּר֑וֹם וּמָדַ֤ד אילו ואילמו כַּמִּדּ֖וֹת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וְחַלּוֹנִ֨ים ל֤וֹ ולאילמו סָבִ֣יב ׀ סָבִ֔יב כְּהַחֲלֹּנ֖וֹת הָאֵ֑לֶּה חֲמִשִּׁ֤ים אַמָּה֙ אֹ֔רֶךְ וְרֹ֕חַב חָמֵ֥שׁ וְעֶשְׂרִ֖ים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וּמַעֲל֤וֹת שִׁבְעָה֙ עלותו ואלמו לִפְנֵיהֶ֑ם וְתִמֹרִ֣ים ל֗וֹ אֶחָ֥ד מִפּ֛וֹ וְאֶחָ֥ד מִפּ֖וֹ אֶל־אילו׃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וְשַׁ֛עַר לֶחָצֵ֥ר הַפְּנִימִ֖י דֶּ֣רֶךְ הַדָּר֑וֹם וַיָּ֨מָד מִשַּׁ֧עַר אֶל־הַשַּׁ֛עַר דֶּ֥רֶךְ הַדָּר֖וֹם מֵאָ֥ה אַמּֽוֹת׃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וַיְבִיאֵ֛נִי אֶל־חָצֵ֥ר הַפְּנִימִ֖י בְּשַׁ֣עַר הַדָּר֑וֹם וַיָּ֙מָד֙ אֶת־הַשַּׁ֣עַר הַדָּר֔וֹם כַּמִּדּ֖וֹת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ותאו ואילו ואלמו כַּמִּדּ֣וֹת הָאֵ֔לֶּה וְחַלּוֹנ֥וֹת ל֛וֹ ולאלמו סָבִ֣יב ׀ סָבִ֑יב חֲמִשִּׁ֤ים אַמָּה֙ אֹ֔רֶךְ וְרֹ֕חַב עֶשְׂרִ֥ים וְחָמֵ֖שׁ אַמּֽוֹת׃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וְאֵֽלַמּ֖וֹת סָבִ֣יב ׀ סָבִ֑יב אֹ֗רֶךְ חָמֵ֤שׁ וְעֶשְׂרִים֙ אַמָּ֔ה וְרֹ֖חַב חָמֵ֥שׁ אַמּֽוֹת׃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וְאֵלַמָּ֗ו אֶל־חָצֵר֙ הַחִ֣צוֹנָ֔ה וְתִמֹרִ֖ים אֶל־אילו וּמַעֲל֥וֹת שְׁמוֹנֶ֖ה מעלו׃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וַיְבִיאֵ֛נִי אֶל־הֶחָצֵ֥ר הַפְּנִימִ֖י דֶּ֣רֶךְ הַקָּדִ֑ים וַיָּ֣מָד אֶת־הַשַּׁ֔עַר כַּמִּדּ֖וֹת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ותאו ואלו ואלמו כַּמִּדּ֣וֹת הָאֵ֔לֶּה וְחַלּוֹנ֥וֹת ל֛וֹ ולאלמו סָבִ֣יב ׀ סָבִ֑יב אֹ֚רֶךְ חֲמִשִּׁ֣ים אַמָּ֔ה וְרֹ֕חַב חָמֵ֥שׁ וְעֶשְׂרִ֖ים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ואלמו לֶֽחָצֵר֙ הַחִ֣יצוֹנָ֔ה וְתִמֹרִ֥ים אֶל־אלו מִפּ֣וֹ וּמִפּ֑וֹ וּשְׁמֹנֶ֥ה מַעֲל֖וֹת מעלו׃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וַיְבִיאֵ֖נִי אֶל־שַׁ֣עַר הַצָּפ֑וֹן וּמָדַ֖ד כַּמִּדּ֥וֹת הָאֵֽלֶּה׃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36</w:t>
      </w:r>
      <w:r>
        <w:rPr>
          <w:rtl/>
          <w:cs/>
          <w:lang w:val="he_IL" w:bidi="he_IL"/>
        </w:rPr>
        <w:t xml:space="preserve"> תאו אלו ואלמו וְחַלּוֹנ֥וֹת ל֖וֹ סָבִ֣יב ׀ סָבִ֑יב אֹ֚רֶךְ חֲמִשִּׁ֣ים אַמָּ֔ה וְרֹ֕חַב חָמֵ֥שׁ וְעֶשְׂרִ֖ים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37</w:t>
      </w:r>
      <w:r>
        <w:rPr>
          <w:rtl/>
          <w:cs/>
          <w:lang w:val="he_IL" w:bidi="he_IL"/>
        </w:rPr>
        <w:t xml:space="preserve"> ואילו לֶֽחָצֵר֙ הַחִ֣יצוֹנָ֔ה וְתִמֹרִ֥ים אֶל־אילו מִפּ֣וֹ וּמִפּ֑וֹ וּשְׁמֹנֶ֥ה מַעֲל֖וֹת מעלו׃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38</w:t>
      </w:r>
      <w:r>
        <w:rPr>
          <w:rtl/>
          <w:cs/>
          <w:lang w:val="he_IL" w:bidi="he_IL"/>
        </w:rPr>
        <w:t xml:space="preserve"> וְלִשְׁכָּ֣ה וּפִתְחָ֔הּ בְּאֵילִ֖ים הַשְּׁעָרִ֑ים שָׁ֖ם יָדִ֥יחוּ אֶת־הָעֹלָֽה׃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39</w:t>
      </w:r>
      <w:r>
        <w:rPr>
          <w:rtl/>
          <w:cs/>
          <w:lang w:val="he_IL" w:bidi="he_IL"/>
        </w:rPr>
        <w:t xml:space="preserve"> וּבְאֻלָ֣ם הַשַּׁ֗עַר שְׁנַ֤יִם שֻׁלְחָנוֹת֙ מִפּ֔וֹ וּשְׁנַ֥יִם שֻׁלְחָנ֖וֹת מִפֹּ֑ה לִשְׁח֤וֹט אֲלֵיהֶם֙ הָעוֹלָ֔ה וְהַחַטָּ֖את וְהָאָשָֽׁם׃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40</w:t>
      </w:r>
      <w:r>
        <w:rPr>
          <w:rtl/>
          <w:cs/>
          <w:lang w:val="he_IL" w:bidi="he_IL"/>
        </w:rPr>
        <w:t xml:space="preserve"> וְאֶל־הַכָּתֵ֣ף מִח֗וּצָה לָעוֹלֶה֙ לְפֶ֙תַח֙ הַשַּׁ֣עַר הַצָּפ֔וֹנָה שְׁנַ֖יִם שֻׁלְחָנ֑וֹת וְאֶל־הַכָּתֵ֣ף הָאַחֶ֗רֶת אֲשֶׁר֙ לְאֻלָ֣ם הַשַּׁ֔עַר שְׁנַ֖יִם שֻׁלְחָנֽוֹת׃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41</w:t>
      </w:r>
      <w:r>
        <w:rPr>
          <w:rtl/>
          <w:cs/>
          <w:lang w:val="he_IL" w:bidi="he_IL"/>
        </w:rPr>
        <w:t xml:space="preserve"> אַרְבָּעָ֨ה שֻׁלְחָנ֜וֹת מִפֹּ֗ה וְאַרְבָּעָ֧ה שֻׁלְחָנ֛וֹת מִפֹּ֖ה לְכֶ֣תֶף הַשָּׁ֑עַר שְׁמוֹנָ֥ה שֻׁלְחָנ֖וֹת אֲלֵיהֶ֥ם יִשְׁחָֽטוּ׃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42</w:t>
      </w:r>
      <w:r>
        <w:rPr>
          <w:rtl/>
          <w:cs/>
          <w:lang w:val="he_IL" w:bidi="he_IL"/>
        </w:rPr>
        <w:t xml:space="preserve"> וְאַרְבָּעָה֩ שֻׁלְחָנ֨וֹת לָעוֹלָ֜ה אַבְנֵ֣י גָזִ֗ית אֹרֶךְ֩ אַמָּ֨ה אַחַ֤ת וָחֵ֙צִי֙ וְרֹ֨חַב אַמָּ֤ה אַחַת֙ וָחֵ֔צִי וְגֹ֖בַהּ אַמָּ֣ה אֶחָ֑ת אֲלֵיהֶ֗ם וְיַנִּ֤יחוּ אֶת־הַכֵּלִים֙ אֲשֶׁ֨ר יִשְׁחֲט֧וּ אֶת־הָעוֹלָ֛ה בָּ֖ם וְהַזָּֽבַח׃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43</w:t>
      </w:r>
      <w:r>
        <w:rPr>
          <w:rtl/>
          <w:cs/>
          <w:lang w:val="he_IL" w:bidi="he_IL"/>
        </w:rPr>
        <w:t xml:space="preserve"> וְהַֽשְׁפַתַּ֗יִם טֹ֧פַח אֶחָ֛ד מוּכָנִ֥ים בַּבַּ֖יִת סָבִ֣יב ׀ סָבִ֑יב וְאֶל־הַשֻּׁלְחָנ֖וֹת בְּשַׂ֥ר הַקָּרְבָֽן׃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44</w:t>
      </w:r>
      <w:r>
        <w:rPr>
          <w:rtl/>
          <w:cs/>
          <w:lang w:val="he_IL" w:bidi="he_IL"/>
        </w:rPr>
        <w:t xml:space="preserve"> וּמִחוּצָה֩ לַשַּׁ֨עַר הַפְּנִימִ֜י לִֽשְׁכ֣וֹת שָׁרִ֗ים בֶּחָצֵ֤ר הַפְּנִימִי֙ אֲשֶׁ֗ר אֶל־כֶּ֙תֶף֙ שַׁ֣עַר הַצָּפ֔וֹן וּפְנֵיהֶ֖ם דֶּ֣רֶךְ הַדָּר֑וֹם אֶחָ֗ד אֶל־כֶּ֙תֶף֙ שַׁ֣עַר הַקָּדִ֔ים פְּנֵ֖י דֶּ֥רֶךְ הַצָּפֹֽן׃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45</w:t>
      </w:r>
      <w:r>
        <w:rPr>
          <w:rtl/>
          <w:cs/>
          <w:lang w:val="he_IL" w:bidi="he_IL"/>
        </w:rPr>
        <w:t xml:space="preserve"> וַיְדַבֵּ֖ר אֵלָ֑י זֹ֣ה הַלִּשְׁכָּ֗ה אֲשֶׁ֤ר פָּנֶ֙יהָ֙ דֶּ֣רֶךְ הַדָּר֔וֹם לַכֹּ֣הֲנִ֔ים שֹׁמְרֵ֖י מִשְׁמֶ֥רֶת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46</w:t>
      </w:r>
      <w:r>
        <w:rPr>
          <w:rtl/>
          <w:cs/>
          <w:lang w:val="he_IL" w:bidi="he_IL"/>
        </w:rPr>
        <w:t xml:space="preserve"> וְהַלִּשְׁכָּ֗ה אֲשֶׁ֤ר פָּנֶ֙יהָ֙ דֶּ֣רֶךְ הַצָּפ֔וֹן לַכֹּ֣הֲנִ֔ים שֹׁמְרֵ֖י מִשְׁמֶ֣רֶת הַמִּזְבֵּ֑חַ הֵ֣מָּה בְנֵֽי־צָד֗וֹק הַקְּרֵבִ֧ים מִבְּנֵֽי־לֵוִ֛י אֶל־יְהוָ֖ה לְשָׁרְתֽוֹ׃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47</w:t>
      </w:r>
      <w:r>
        <w:rPr>
          <w:rtl/>
          <w:cs/>
          <w:lang w:val="he_IL" w:bidi="he_IL"/>
        </w:rPr>
        <w:t xml:space="preserve"> וַיָּ֨מָד אֶת־הֶחָצֵ֜ר אֹ֣רֶךְ ׀ מֵאָ֣ה אַמָּ֗ה וְרֹ֛חַב מֵאָ֥ה אַמָּ֖ה מְרֻבָּ֑עַת וְהַמִּזְבֵּ֖חַ לִפְנֵ֥י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48</w:t>
      </w:r>
      <w:r>
        <w:rPr>
          <w:rtl/>
          <w:cs/>
          <w:lang w:val="he_IL" w:bidi="he_IL"/>
        </w:rPr>
        <w:t xml:space="preserve"> וַיְבִאֵנִי֮ אֶל־אֻלָ֣ם הַבַּיִת֒ וַיָּ֙מָד֙ אֵ֣ל אֻלָ֔ם חָמֵ֤שׁ אַמּוֹת֙ מִפֹּ֔ה וְחָמֵ֥שׁ אַמּ֖וֹת מִפֹּ֑ה וְרֹ֣חַב הַשַּׁ֔עַר שָׁלֹ֤שׁ אַמּוֹת֙ מִפּ֔וֹ וְשָׁלֹ֥שׁ אַמּ֖וֹת מִפּֽוֹ׃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49</w:t>
      </w:r>
      <w:r>
        <w:rPr>
          <w:rtl/>
          <w:cs/>
          <w:lang w:val="he_IL" w:bidi="he_IL"/>
        </w:rPr>
        <w:t xml:space="preserve"> אֹ֣רֶךְ הָאֻלָ֞ם עֶשְׂרִ֣ים אַמָּ֗ה וְרֹ֙חַב֙ עַשְׁתֵּ֣י עֶשְׂרֵ֣ה אַמָּ֔ה וּבַֽמַּעֲל֔וֹת אֲשֶׁ֥ר יַעֲל֖וּ אֵלָ֑יו וְעַמֻּדִים֙ אֶל־הָ֣אֵילִ֔ים אֶחָ֥ד מִפֹּ֖ה וְאֶחָ֥ד מִפֹּֽה׃</w:t>
      </w:r>
    </w:p>
    <w:p>
      <w:pPr>
        <w:pStyle w:val="Heading2"/>
        <w:bidi/>
      </w:pPr>
      <w:r>
        <w:rPr>
          <w:rtl/>
          <w:cs/>
          <w:lang w:val="he_IL" w:bidi="he_IL"/>
        </w:rPr>
        <w:t>Ezekiel 41:1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וַיְבִיאֵ֖נִי אֶל־הַהֵיכָ֑ל וַיָּ֣מָד אֶת־הָאֵילִ֗ים שֵׁשׁ־אַמּ֨וֹת רֹ֧חַב־מִפּ֛וֹ וְשֵׁשׁ־אַמּֽוֹת־רֹ֥חַב מִפּ֖וֹ רֹ֥חַב הָאֹֽהֶל׃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וְרֹ֣חַב הַפֶּתַח֮ עֶ֣שֶׂר אַמּוֹת֒ וְכִתְפ֣וֹת הַפֶּ֔תַח חָמֵ֤שׁ אַמּוֹת֙ מִפּ֔וֹ וְחָמֵ֥שׁ אַמּ֖וֹת מִפּ֑וֹ וַיָּ֤מָד אָרְכּוֹ֙ אַרְבָּעִ֣ים אַמָּ֔ה וְרֹ֖חַב עֶשְׂרִ֥ים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וּבָ֣א לִפְנִ֔ימָה וַיָּ֥מָד אֵֽיל־הַפֶּ֖תַח שְׁתַּ֣יִם אַמּ֑וֹת וְהַפֶּ֙תַח֙ שֵׁ֣שׁ אַמּ֔וֹת וְרֹ֥חַב הַפֶּ֖תַח שֶׁ֥בַע אַמּֽוֹת׃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וַיָּ֨מָד אֶת־אָרְכּ֜וֹ עֶשְׂרִ֣ים אַמָּ֗ה וְרֹ֛חַב עֶשְׂרִ֥ים אַמָּ֖ה אֶל־פְּנֵ֣י הַֽהֵיכָ֑ל וַיֹּ֣אמֶר אֵלַ֔י זֶ֖ה קֹ֥דֶשׁ הַקֳּדָשִֽׁים׃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וַיָּ֥מָד קִֽיר־הַבַּ֖יִת שֵׁ֣שׁ אַמּ֑וֹת וְרֹ֣חַב הַצֵּלָע֩ אַרְבַּ֨ע אַמּ֜וֹת סָבִ֧יב ׀ סָבִ֛יב לַבַּ֖יִת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וְהַצְּלָעוֹת֩ צֵלָ֨ע אֶל־צֵלָ֜ע שָׁל֧וֹשׁ וּשְׁלֹשִׁ֣ים פְּעָמִ֗ים וּ֠בָאוֹת בַּקִּ֨יר אֲשֶׁר־לַבַּ֧יִת לַצְּלָע֛וֹת סָבִ֥יב ׀ סָבִ֖יב לִהְי֣וֹת אֲחוּזִ֑ים וְלֹֽא־יִהְי֥וּ אֲחוּזִ֖ים בְּקִ֥יר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וְֽרָחֲבָ֡ה וְֽנָסְבָה֩ לְמַ֨עְלָה לְמַ֜עְלָה לַצְּלָע֗וֹת כִּ֣י מֽוּסַב־הַ֠בַּיִת לְמַ֨עְלָה לְמַ֜עְלָה סָבִ֤יב ׀ סָבִיב֙ לַבַּ֔יִת עַל־כֵּ֥ן רֹֽחַב־לַבַּ֖יִת לְמָ֑עְלָה וְכֵ֧ן הַתַּחְתּוֹנָ֛ה יַעֲלֶ֥ה עַל־הָעֶלְיוֹנָ֖ה לַתִּיכוֹנָֽה׃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וְרָאִ֧יתִי לַבַּ֛יִת גֹּ֖בַהּ סָבִ֣יב ׀ סָבִ֑יב מיסדות הַצְּלָעוֹת֙ מְל֣וֹ הַקָּנֶ֔ה שֵׁ֥שׁ אַמּ֖וֹת אַצִּֽילָה׃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רֹ֣חַב הַקִּ֧יר אֲֽשֶׁר־לַצֵּלָ֛ע אֶל־הַח֖וּץ חָמֵ֣שׁ אַמּ֑וֹת וַאֲשֶׁ֣ר מֻנָּ֔ח בֵּ֥ית צְלָע֖וֹת אֲשֶׁ֥ר לַבָּֽיִת׃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וּבֵ֨ין הַלְּשָׁכ֜וֹת רֹ֣חַב עֶשְׂרִ֥ים אַמָּ֛ה סָבִ֥יב לַבַּ֖יִת סָבִ֥יב ׀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וּפֶ֤תַח הַצֵּלָע֙ לַמֻּנָּ֔ח פֶּ֤תַח אֶחָד֙ דֶּ֣רֶךְ הַצָּפ֔וֹן וּפֶ֥תַח אֶחָ֖ד לַדָּר֑וֹם וְרֹ֙חַב֙ מְק֣וֹם הַמֻּנָּ֔ח חָמֵ֥שׁ אַמּ֖וֹת סָבִ֥יב ׀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וְהַבִּנְיָ֡ן אֲשֶׁר֩ אֶל־פְּנֵ֨י הַגִּזְרָ֜ה פְּאַ֣ת דֶּֽרֶךְ־הַיָּ֗ם רֹ֚חַב שִׁבְעִ֣ים אַמָּ֔ה וְקִ֧יר הַבִּנְיָ֛ן חָֽמֵשׁ־אַמּ֥וֹת רֹ֖חַב סָבִ֣יב ׀ סָבִ֑יב וְאָרְכּ֖וֹ תִּשְׁעִ֥ים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וּמָדַ֣ד אֶת־הַבַּ֔יִת אֹ֖רֶךְ מֵאָ֣ה אַמָּ֑ה וְהַגִּזְרָ֤ה וְהַבִּנְיָה֙ וְקִ֣ירוֹתֶ֔יהָ אֹ֖רֶךְ מֵאָ֥ה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וְרֹחַב֩ פְּנֵ֨י הַבַּ֧יִת וְהַגִּזְרָ֛ה לַקָּדִ֖ים מֵאָ֥ה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וּמָדַ֣ד אֹֽרֶךְ־הַ֠בִּנְיָן אֶל־פְּנֵ֨י הַגִּזְרָ֜ה אֲשֶׁ֨ר עַל־אַחֲרֶ֧יהָ ואתוקיהא מִפּ֥וֹ וּמִפּ֖וֹ מֵאָ֣ה אַמָּ֑ה וְהַֽהֵיכָל֙ הַפְּנִימִ֔י וְאֻֽלַמֵּ֖י הֶחָצֵֽר׃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הַסִּפִּ֡ים וְהַחַלּוֹנִ֣ים הָ֠אֲטֻמוֹת וְהָאַתִּיקִ֤ים ׀ סָבִיב֙ לִשְׁלָשְׁתָּ֔ם נֶ֧גֶד הַסַּ֛ף שְׂחִ֥יף עֵ֖ץ סָבִ֣יב ׀ סָבִ֑יב וְהָאָ֙רֶץ֙ עַד־הַֽחַלֹּנ֔וֹת וְהַֽחַלֹּנ֖וֹת מְכֻסּֽוֹת׃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עַל־מֵעַ֣ל הַפֶּ֡תַח וְעַד־הַבַּיִת֩ הַפְּנִימִ֨י וְלַח֜וּץ וְאֶל־כָּל־הַקִּ֨יר סָבִ֧יב ׀ סָבִ֛יב בַּפְּנִימִ֥י וּבַחִיצ֖וֹן מִדּֽוֹת׃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וְעָשׂ֥וּי כְּרוּבִ֖ים וְתִֽמֹרִ֑ים וְתִֽמֹרָה֙ בֵּין־כְּר֣וּב לִכְר֔וּב וּשְׁנַ֥יִם פָּנִ֖ים לַכְּרֽוּב׃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וּפְנֵ֨י אָדָ֤ם אֶל־הַתִּֽמֹרָה֙ מִפּ֔וֹ וּפְנֵֽי־כְפִ֥יר אֶל־הַתִּֽמֹרָ֖ה מִפּ֑וֹ עָשׂ֥וּי אֶל־כָּל־הַבַּ֖יִת סָבִ֥יב ׀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מֵהָאָ֙רֶץ֙ עַד־מֵעַ֣ל הַפֶּ֔תַח הַכְּרוּבִ֥ים וְהַתִּֽמֹרִ֖ים עֲשׂוּיִ֑ם וְקִ֖יר הַׄהֵׄיׄכָֽׄלׄ׃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הַֽהֵיכָ֖ל מְזוּזַ֣ת רְבֻעָ֑ה וּפְנֵ֣י הַקֹּ֔דֶשׁ הַמַּרְאֶ֖ה כַּמַּרְאֶֽה׃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הַמִּזְבֵּ֡חַ עֵ֣ץ שָׁלוֹשׁ֩ אַמּ֨וֹת גָּבֹ֜הַּ וְאָרְכּ֣וֹ שְׁתַּֽיִם־אַמּ֗וֹת וּמִקְצֹֽעוֹתָיו֙ ל֔וֹ וְאָרְכּ֥וֹ וְקִֽירֹתָ֖יו עֵ֑ץ וַיְדַבֵּ֣ר אֵלַ֔י זֶ֚ה הַשֻּׁלְחָ֔ן אֲשֶׁ֖ר לִפְנֵ֥י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וּשְׁתַּ֧יִם דְּלָת֛וֹת לַֽהֵיכָ֖ל וְלַקֹּֽדֶשׁ׃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וּשְׁתַּ֥יִם דְּלָת֖וֹת לַדְּלָת֑וֹת שְׁ֚תַּיִם מוּסַבּ֣וֹת דְּלָת֔וֹת שְׁ֚תַּיִם לְדֶ֣לֶת אֶחָ֔ת וּשְׁתֵּ֥י דְלָת֖וֹת לָאַחֶֽרֶת׃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וַעֲשׂוּיָ֨ה אֲלֵיהֶ֜ן אֶל־דַּלְת֤וֹת הַֽהֵיכָל֙ כְּרוּבִ֣ים וְתִֽמֹרִ֔ים כַּאֲשֶׁ֥ר עֲשׂוּיִ֖ם לַקִּיר֑וֹת וְעָ֥ב עֵ֛ץ אֶל־פְּנֵ֥י הָאוּלָ֖ם מֵהַחֽוּץ׃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וְחַלּוֹנִ֨ים אֲטֻמ֤וֹת וְתִֽמֹרִים֙ מִפּ֣וֹ וּמִפּ֔וֹ אֶל־כִּתְפ֖וֹת הָֽאוּלָ֑ם וְצַלְע֥וֹת הַבַּ֖יִת וְהָעֻבִּֽים׃</w:t>
      </w:r>
    </w:p>
    <w:p>
      <w:pPr>
        <w:pStyle w:val="Heading2"/>
        <w:bidi/>
      </w:pPr>
      <w:r>
        <w:rPr>
          <w:rtl/>
          <w:cs/>
          <w:lang w:val="he_IL" w:bidi="he_IL"/>
        </w:rPr>
        <w:t>Ezekiel 42:1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וַיּוֹצִאֵ֗נִי אֶל־הֶֽחָצֵר֙ הַחִ֣יצוֹנָ֔ה הַדֶּ֖רֶךְ דֶּ֣רֶךְ הַצָּפ֑וֹן וַיְבִאֵ֣נִי אֶל־הַלִּשְׁכָּ֗ה אֲשֶׁ֨ר נֶ֧גֶד הַגִּזְרָ֛ה וַאֲשֶֽׁר־נֶ֥גֶד הַבִּנְיָ֖ן אֶל־הַצָּפֽוֹן׃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אֶל־פְּנֵי־אֹ֙רֶךְ֙ אַמּ֣וֹת הַמֵּאָ֔ה פֶּ֖תַח הַצָּפ֑וֹן וְהָרֹ֖חַב חֲמִשִּׁ֥ים אַמּֽוֹת׃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נֶ֣גֶד הָֽעֶשְׂרִ֗ים אֲשֶׁר֙ לֶחָצֵ֣ר הַפְּנִימִ֔י וְנֶ֣גֶד רִֽצְפָ֔ה אֲשֶׁ֖ר לֶחָצֵ֣ר הַחִֽיצוֹנָ֑ה אַתִּ֥יק אֶל־פְּנֵֽי־אַתִּ֖יק בַּשְּׁלִשִֽׁים׃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וְלִפְנֵ֨י הַלְּשָׁכ֜וֹת מַהֲלַךְ֩ עֶ֨שֶׂר אַמּ֥וֹת רֹ֙חַב֙ אֶל־הַפְּנִימִ֔ית דֶּ֖רֶךְ אַמָּ֣ה אֶחָ֑ת וּפִתְחֵיהֶ֖ם לַצָּפֽוֹן׃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וְהַלְּשָׁכ֥וֹת הָעֶלְיוֹנֹ֖ת קְצֻר֑וֹת כִּֽי־יוֹכְל֨וּ אַתִּיקִ֜ים מֵהֵ֗נָה מֵֽהַתַּחְתֹּנ֛וֹת וּמֵהַתִּֽכֹנ֖וֹת בִּנְיָֽן׃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כִּ֤י מְשֻׁלָּשׁוֹת֙ הֵ֔נָּה וְאֵ֤ין לָהֶן֙ עַמּוּדִ֔ים כְּעַמּוּדֵ֖י הַחֲצֵר֑וֹת עַל־כֵּ֣ן נֶאֱצַ֗ל מֵהַתַּחְתּוֹנ֛וֹת וּמֵהַתִּֽיכֹנ֖וֹת מֵהָאָֽרֶץ׃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וְגָדֵ֤ר אֲשֶׁר־לַחוּץ֙ לְעֻמַּ֣ת הַלְּשָׁכ֔וֹת דֶּ֛רֶךְ הֶחָצֵ֥ר הַחִֽצוֹנָ֖ה אֶל־פְּנֵ֣י הַלְּשָׁכ֑וֹת אָרְכּ֖וֹ חֲמִשִּׁ֥ים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כִּֽי־אֹ֣רֶךְ הַלְּשָׁכ֗וֹת אֲשֶׁ֛ר לֶחָצֵ֥ר הַחִֽצוֹנָ֖ה חֲמִשִּׁ֣ים אַמָּ֑ה וְהִנֵּ֛ה עַל־פְּנֵ֥י הַהֵיכָ֖ל מֵאָ֥ה 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ומתחתה לשכות הָאֵ֑לֶּה המבוא מֵֽהַקָּדִ֔ים בְּבֹא֣וֹ לָהֵ֔נָּה מֵֽהֶחָצֵ֖ר הַחִצֹנָֽה׃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בְּרֹ֣חַב ׀ גֶּ֣דֶר הֶחָצֵ֗ר דֶּ֧רֶךְ הַקָּדִ֛ים אֶל־פְּנֵ֧י הַגִּזְרָ֛ה וְאֶל־פְּנֵ֥י הַבִּנְיָ֖ן לְשָׁכֽוֹת׃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וְדֶ֙רֶךְ֙ לִפְנֵיהֶ֔ם כְּמַרְאֵ֣ה הַלְּשָׁכ֗וֹת אֲשֶׁר֙ דֶּ֣רֶךְ הַצָּפ֔וֹן כְּאָרְכָּ֖ן כֵּ֣ן רָחְבָּ֑ן וְכֹל֙ מוֹצָ֣אֵיהֶ֔ן וּכְמִשְׁפְּטֵיהֶ֖ן וּכְפִתְחֵיהֶֽן׃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וּכְפִתְחֵ֣י הַלְּשָׁכ֗וֹת אֲשֶׁר֙ דֶּ֣רֶךְ הַדָּר֔וֹם פֶּ֖תַח בְּרֹ֣אשׁ דָּ֑רֶךְ דֶּ֗רֶךְ בִּפְנֵי֙ הַגְּדֶ֣רֶת הֲגִינָ֔ה דֶּ֥רֶךְ הַקָּדִ֖ים בְּבוֹאָֽן׃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וַיֹּ֣אמֶר אֵלַ֗י לִֽשְׁכ֨וֹת הַצָּפ֜וֹן לִֽשְׁכ֣וֹת הַדָּרוֹם֮ אֲשֶׁ֣ר אֶל־פְּנֵ֣י הַגִּזְרָה֒ הֵ֣נָּה ׀ לִֽשְׁכ֣וֹת הַקֹּ֗דֶשׁ אֲשֶׁ֨ר יֹאכְלוּ־שָׁ֧ם הַכֹּהֲנִ֛ים אֲשֶׁר־קְרוֹבִ֥ים לַֽיהוָ֖ה קָדְשֵׁ֣י הַקֳּדָשִׁ֑ים שָׁ֞ם יַנִּ֣יחוּ ׀ קָדְשֵׁ֣י הַקֳּדָשִׁ֗ים וְהַמִּנְחָה֙ וְהַחַטָּ֣את וְהָאָשָׁ֔ם כִּ֥י הַמָּק֖וֹם קָדֹֽשׁ׃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בְּבֹאָ֣ם הַכֹּהֲנִ֗ים וְלֹֽא־יֵצְא֤וּ מֵהַקֹּ֙דֶשׁ֙ אֶל־הֶחָצֵ֣ר הַחִיצוֹנָ֔ה וְשָׁ֞ם יַנִּ֧יחוּ בִגְדֵיהֶ֛ם אֲשֶׁר־יְשָׁרְת֥וּ בָהֶ֖ן כִּֽי־קֹ֣דֶשׁ הֵ֑נָּה ילבשו בְּגָדִ֣ים אֲחֵרִ֔ים וְקָרְב֖וּ אֶל־אֲשֶׁ֥ר לָעָֽם׃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וְכִלָּ֗ה אֶת־מִדּוֹת֙ הַבַּ֣יִת הַפְּנִימִ֔י וְהוֹצִיאַ֙נִי֙ דֶּ֣רֶךְ הַשַּׁ֔עַר אֲשֶׁ֥ר פָּנָ֖יו דֶּ֣רֶךְ הַקָּדִ֑ים וּמְדָד֖וֹ סָבִ֥יב ׀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מָדַ֛ד ר֥וּחַ הַקָּדִ֖ים בִּקְנֵ֣ה הַמִּדָּ֑ה חֲמֵשׁ־אמות קָנִ֛ים בִּקְנֵ֥ה הַמִּדָּ֖ה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מָדַ֖ד ר֣וּחַ הַצָּפ֑וֹן חֲמֵשׁ־מֵא֥וֹת קָנִ֛ים בִּקְנֵ֥ה הַמִּדָּ֖ה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אֵ֛ת ר֥וּחַ הַדָּר֖וֹם מָדָ֑ד חֲמֵשׁ־מֵא֥וֹת קָנִ֖ים בִּקְנֵ֥ה הַמִּדָּֽה׃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סָבַ֖ב אֶל־ר֣וּחַ הַיָּ֑ם מָדַ֛ד חֲמֵשׁ־מֵא֥וֹת קָנִ֖ים בִּקְנֵ֥ה הַמִּדָּֽה׃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לְאַרְבַּ֨ע רוּח֜וֹת מְדָד֗וֹ ח֤וֹמָה לוֹ֙ סָבִ֣יב ׀ סָבִ֔יב אֹ֚רֶךְ חֲמֵ֣שׁ מֵא֔וֹת וְרֹ֖חַב חֲמֵ֣שׁ מֵא֑וֹת לְהַבְדִּ֕יל בֵּ֥ין הַקֹּ֖דֶשׁ לְחֹֽל׃</w:t>
      </w:r>
    </w:p>
    <w:p>
      <w:pPr>
        <w:pStyle w:val="Heading2"/>
        <w:bidi/>
      </w:pPr>
      <w:r>
        <w:rPr>
          <w:rtl/>
          <w:cs/>
          <w:lang w:val="he_IL" w:bidi="he_IL"/>
        </w:rPr>
        <w:t>Ezekiel 43:1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וַיּוֹלִכֵ֖נִי אֶל־הַשָּׁ֑עַר שַׁ֕עַר אֲשֶׁ֥ר פֹּנֶ֖ה דֶּ֥רֶךְ הַקָּדִֽים׃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וְהִנֵּ֗ה כְּבוֹד֙ אֱלֹהֵ֣י יִשְׂרָאֵ֔ל בָּ֖א מִדֶּ֣רֶךְ הַקָּדִ֑ים וְקוֹל֗וֹ כְּקוֹל֙ מַ֣יִם רַבִּ֔ים וְהָאָ֖רֶץ הֵאִ֥ירָה מִכְּבֹדֽוֹ׃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וּכְמַרְאֵ֨ה הַמַּרְאֶ֜ה אֲשֶׁ֣ר רָאִ֗יתִי כַּמַּרְאֶ֤ה אֲשֶׁר־רָאִ֙יתִי֙ בְּבֹאִי֙ לְשַׁחֵ֣ת אֶת־הָעִ֔יר וּמַרְא֕וֹת כַּמַּרְאֶ֕ה אֲשֶׁ֥ר רָאִ֖יתִי אֶל־נְהַר־כְּבָ֑ר וָאֶפֹּ֖ל אֶל־פָּנָֽי׃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וּכְב֥וֹד יְהוָ֖ה בָּ֣א אֶל־הַבָּ֑יִת דֶּ֣רֶךְ שַׁ֔עַר אֲשֶׁ֥ר פָּנָ֖יו דֶּ֥רֶךְ הַקָּדִֽים׃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וַתִּשָּׂאֵ֣נִי ר֔וּחַ וַתְּבִיאֵ֕נִי אֶל־הֶֽחָצֵ֖ר הַפְּנִימִ֑י וְהִנֵּ֛ה מָלֵ֥א כְבוֹד־יְהוָ֖ה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וָאֶשְׁמַ֛ע מִדַּבֵּ֥ר אֵלַ֖י מֵהַבָּ֑יִת וְאִ֕ישׁ הָיָ֥ה עֹמֵ֖ד אֶצְלִֽי׃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וַיֹּ֣אמֶר אֵלַ֗י בֶּן־אָדָם֙ אֶת־מְק֣וֹם כִּסְאִ֗י וְאֶת־מְקוֹם֙ כַּפּ֣וֹת רַגְלַ֔י אֲשֶׁ֧ר אֶשְׁכָּן־שָׁ֛ם בְּת֥וֹךְ בְּנֵֽי־יִשְׂרָאֵ֖ל לְעוֹלָ֑ם וְלֹ֣א יְטַמְּא֣וּ ע֣וֹד בֵּֽית־יִ֠שְׂרָאֵל שֵׁ֣ם קָדְשִׁ֞י הֵ֤מָּה וּמַלְכֵיהֶם֙ בִּזְנוּתָ֔ם וּבְפִגְרֵ֥י מַלְכֵיהֶ֖ם בָּמוֹתָֽם׃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בְּתִתָּ֨ם סִפָּ֜ם אֶת־סִפִּ֗י וּמְזֽוּזָתָם֙ אֵ֣צֶל מְזוּזָתִ֔י וְהַקִּ֖יר בֵּינִ֣י וּבֵֽינֵיהֶ֑ם וְטִמְּא֣וּ ׀ אֶת־שֵׁ֣ם קָדְשִׁ֗י בְּתֽוֹעֲבוֹתָם֙ אֲשֶׁ֣ר עָשׂ֔וּ וָאֲכַ֥ל אֹתָ֖ם בְּאַפִּֽי׃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עַתָּ֞ה יְרַחֲק֧וּ אֶת־זְנוּתָ֛ם וּפִגְרֵ֥י מַלְכֵיהֶ֖ם מִמֶּ֑נִּי וְשָׁכַנְתִּ֥י בְתוֹכָ֖ם לְעוֹלָֽם׃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אַתָּ֣ה בֶן־אָדָ֗ם הַגֵּ֤ד אֶת־בֵּֽית־יִשְׂרָאֵל֙ אֶת־הַבַּ֔יִת וְיִכָּלְמ֖וּ מֵעֲוֺנֽוֹתֵיהֶ֑ם וּמָדְד֖וּ אֶת־תָּכְנִֽית׃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וְאִֽם־נִכְלְמ֞וּ מִכֹּ֣ל אֲשֶׁר־עָשׂ֗וּ צוּרַ֣ת הַבַּ֡יִת וּתְכוּנָת֡וֹ וּמוֹצָאָ֡יו וּמוֹבָאָ֣יו וְֽכָל־צֽוּרֹתָ֡ו וְאֵ֣ת כָּל־חֻקֹּתָיו֩ וְכָל־צורתי וְכָל־תורתו הוֹדַ֣ע אוֹתָ֔ם וּכְתֹ֖ב לְעֵֽינֵיהֶ֑ם וְיִשְׁמְר֞וּ אֶת־כָּל־צוּרָת֛וֹ וְאֶת־כָּל־חֻקֹּתָ֖יו וְעָשׂ֥וּ אוֹתָֽם׃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זֹ֖את תּוֹרַ֣ת הַבָּ֑יִת עַל־רֹ֣אשׁ הָ֠הָר כָּל־גְּבֻל֞וֹ סָבִ֤יב ׀ סָבִיב֙ קֹ֣דֶשׁ קָדָשִׁ֔ים הִנֵּה־זֹ֖את תּוֹרַ֥ת 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וְאֵ֨לֶּה מִדּ֤וֹת הַמִּזְבֵּ֙חַ֙ בָּֽאַמּ֔וֹת אַמָּ֥ה אַמָּ֖ה וָטֹ֑פַח וְחֵ֨יק הָאַמָּ֜ה וְאַמָּה־רֹ֗חַב וּגְבוּלָ֨הּ אֶל־שְׂפָתָ֤הּ סָבִיב֙ זֶ֣רֶת הָאֶחָ֔ד וְזֶ֖ה גַּ֥ב הַמִּזְבֵּֽחַ׃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וּמֵחֵ֨יק הָאָ֜רֶץ עַד־הָעֲזָרָ֤ה הַתַּחְתּוֹנָה֙ שְׁתַּ֣יִם אַמּ֔וֹת וְרֹ֖חַב אַמָּ֣ה אֶחָ֑ת וּמֵהֳעֲזָרָ֨ה הַקְּטַנָּ֜ה עַד־הָעֲזָרָ֤ה הַגְּדוֹלָה֙ אַרְבַּ֣ע אַמּ֔וֹת וְרֹ֖חַב הָאַמָּֽה׃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וְהַֽהַרְאֵ֖ל אַרְבַּ֣ע אַמּ֑וֹת וּמֵהָאֲרִאֵ֣יל וּלְמַ֔עְלָה הַקְּרָנ֖וֹת אַרְבַּֽע׃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והאראיל שְׁתֵּ֤ים עֶשְׂרֵה֙ אֹ֔רֶךְ בִּשְׁתֵּ֥ים עֶשְׂרֵ֖ה רֹ֑חַב רָב֕וּעַ אֶ֖ל אַרְבַּ֥עַת רְבָעָֽיו׃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וְהָעֲזָרָ֞ה אַרְבַּ֧ע עֶשְׂרֵ֣ה אֹ֗רֶךְ בְּאַרְבַּ֤ע עֶשְׂרֵה֙ רֹ֔חַב אֶ֖ל אַרְבַּ֣עַת רְבָעֶ֑יהָ וְהַגְּבוּל סָבִ֨יב אוֹתָ֜הּ חֲצִ֣י הָאַמָּ֗ה וְהַֽחֵיק־לָ֤הּ אַמָּה֙ סָבִ֔יב וּמַעֲלֹתֵ֖הוּ פְּנ֥וֹת קָדִֽים׃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וַיֹּ֣אמֶר אֵלַ֗י בֶּן־אָדָם֙ כֹּ֤ה אָמַר֙ אֲדֹנָ֣י יְהוִ֔ה אֵ֚לֶּה חֻקּ֣וֹת הַמִּזְבֵּ֔חַ בְּי֖וֹם הֵעָֽשׂוֹת֑וֹ לְהַעֲל֤וֹת עָלָיו֙ עוֹלָ֔ה וְלִזְרֹ֥ק עָלָ֖יו דָּֽם׃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וְנָתַתָּ֣ה אֶל־הַכֹּהֲנִ֣ים הַלְוִיִּ֡ם אֲשֶׁ֣ר הֵם֩ מִזֶּ֨רַע צָד֜וֹק הַקְּרֹבִ֣ים אֵלַ֗י נְאֻ֛ם אֲדֹנָ֥י יְהוִ֖ה לְשָֽׁרְתֵ֑נִי פַּ֥ר בֶּן־בָּקָ֖ר לְחַטָּֽאת׃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וְלָקַחְתָּ֣ מִדָּמ֗וֹ וְנָ֨תַתָּ֜ה עַל־אַרְבַּ֤ע קַרְנֹתָיו֙ וְאֶל־אַרְבַּע֙ פִּנּ֣וֹת הָעֲזָרָ֔ה וְאֶֽל־הַגְּב֖וּל סָבִ֑יב וְחִטֵּאתָ֥ אוֹת֖וֹ וְכִפַּרְתָּֽהוּ׃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וְלָ֣קַחְתָּ֔ אֵ֖ת הַפָּ֣ר הַֽחַטָּ֑את וּשְׂרָפוֹ֙ בְּמִפְקַ֣ד הַבַּ֔יִת מִח֖וּץ לַמִּקְדָּֽשׁ׃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וּבַיּוֹם֙ הַשֵּׁנִ֔י תַּקְרִ֛יב שְׂעִיר־עִזִּ֥ים תָּמִ֖ים לְחַטָּ֑את וְחִטְּאוּ֙ אֶת־הַמִּזְבֵּ֔חַ כַּאֲשֶׁ֥ר חִטְּא֖וּ בַּפָּֽר׃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בְּכַלּוֹתְךָ֖ מֵֽחַטֵּ֑א תַּקְרִיב֙ פַּ֣ר בֶּן־בָּקָ֣ר תָּמִ֔ים וְאַ֥יִל מִן־הַצֹּ֖אן תָּמִֽים׃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וְהִקְרַבְתָּ֖ם לִפְנֵ֣י יְהוָ֑ה וְהִשְׁלִ֨יכוּ הַכֹּהֲנִ֤ים עֲלֵיהֶם֙ מֶ֔לַח וְהֶעֱל֥וּ אוֹתָ֛ם עֹלָ֖ה לַֽיהוָֽה׃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שִׁבְעַ֣ת יָמִ֔ים תַּעֲשֶׂ֥ה שְׂעִיר־חַטָּ֖את לַיּ֑וֹם וּפַ֧ר בֶּן־בָּקָ֛ר וְאַ֥יִל מִן־הַצֹּ֖אן תְּמִימִ֥ים יַעֲשֽׂוּ׃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שִׁבְעַ֣ת יָמִ֗ים יְכַפְּרוּ֙ אֶת־הַמִּזְבֵּ֔חַ וְטִֽהֲר֖וּ אֹת֑וֹ וּמִלְא֖וּ ידו׃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וִֽיכַלּ֖וּ אֶת־הַיָּמִ֑ים ס וְהָיָה֩ בַיּ֨וֹם הַשְּׁמִינִ֜י וָהָ֗לְאָה יַעֲשׂ֨וּ הַכֹּהֲנִ֤ים עַל־הַמִּזְבֵּ֙חַ֙ אֶת־עוֹלֽוֹתֵיכֶם֙ וְאֶת־שַׁלְמֵיכֶ֔ם וְרָצִ֣אתִי אֶתְכֶ֔ם נְאֻ֖ם אֲדֹנָ֥י יְהֹוִֽה׃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44:1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וַיָּ֣שֶׁב אֹתִ֗י דֶּ֣רֶךְ שַׁ֤עַר הַמִּקְדָּשׁ֙ הַֽחִיצ֔וֹן הַפֹּנֶ֖ה קָדִ֑ים וְה֖וּא סָגֽוּר׃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וַיֹּ֨אמֶר אֵלַ֜י יְהוָ֗ה הַשַּׁ֣עַר הַזֶּה֩ סָג֨וּר יִהְיֶ֜ה לֹ֣א יִפָּתֵ֗חַ וְאִישׁ֙ לֹא־יָ֣בֹא ב֔וֹ כִּ֛י יְהוָ֥ה אֱלֹהֵֽי־יִשְׂרָאֵ֖ל בָּ֣א ב֑וֹ וְהָיָ֖ה סָגֽוּר׃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אֶֽת־הַנָּשִׂ֗יא נָ֥שִׂיא ה֛וּא יֵֽשֶׁב־בּ֥וֹ לֶאֱכָול־לֶ֖חֶם לִפְנֵ֣י יְהוָ֑ה מִדֶּ֨רֶךְ אֻלָ֤ם הַשַּׁ֙עַר֙ יָב֔וֹא וּמִדַּרְכּ֖וֹ יֵצֵֽא׃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וַיְבִיאֵ֜נִי דֶּֽרֶךְ־שַׁ֣עַר הַצָּפוֹן֮ אֶל־פְּנֵ֣י הַבַּיִת֒ וָאֵ֕רֶא וְהִנֵּ֛ה מָלֵ֥א כְבוֹד־יְהוָ֖ה אֶת־בֵּ֣ית יְהוָ֑ה וָאֶפֹּ֖ל אֶל־פָּנָֽי׃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וַיֹּ֨אמֶר אֵלַ֜י יְהֹוָ֗ה בֶּן־אָדָ֡ם שִׂ֣ים לִבְּךָ֩ וּרְאֵ֨ה בְעֵינֶ֜יךָ וּבְאָזְנֶ֣יךָ שְּׁמָ֗ע אֵ֣ת כָּל־אֲשֶׁ֤ר אֲנִי֙ מְדַבֵּ֣ר אֹתָ֔ךְ לְכָל־חֻקּ֥וֹת בֵּית־יְהוָ֖ה וּלְכָל־תורתו וְשַׂמְתָּ֤ לִבְּךָ֙ לִמְב֣וֹא הַבַּ֔יִת בְּכֹ֖ל מוֹצָאֵ֥י הַמִּקְדָּֽשׁ׃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וְאָמַרְתָּ֤ אֶל־מֶ֙רִי֙ אֶל־בֵּ֣ית יִשְׂרָאֵ֔ל כֹּ֥ה אָמַ֖ר אֲדֹנָ֣י יְהוִ֑ה רַב־לָכֶ֛ם מִֽכָּל־תּוֹעֲבֽוֹתֵיכֶ֖ם בֵּ֥ית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בַּהֲבִיאֲכֶ֣ם בְּנֵֽי־נֵכָ֗ר עַרְלֵי־לֵב֙ וְעַרְלֵ֣י בָשָׂ֔ר לִהְי֥וֹת בְּמִקְדָּשִׁ֖י לְחַלְּל֣וֹ אֶת־בֵּיתִ֑י בְּהַקְרִֽיבְכֶ֤ם אֶת־לַחְמִי֙ חֵ֣לֶב וָדָ֔ם וַיָּפֵ֙רוּ֙ אֶת־בְּרִיתִ֔י אֶ֖ל כָּל־תּוֹעֲבוֹתֵיכֶֽם׃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וְלֹ֥א שְׁמַרְתֶּ֖ם מִשְׁמֶ֣רֶת קָדָשָׁ֑י וַתְּשִׂימ֗וּן לְשֹׁמְרֵ֧י מִשְׁמַרְתִּ֛י בְּמִקְדָּשִׁ֖י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כֹּה־אָמַר֮ אֲדֹנָ֣י יְהוִה֒ כָּל־בֶּן־נֵכָ֗ר עֶ֤רֶל לֵב֙ וְעֶ֣רֶל בָּשָׂ֔ר לֹ֥א יָב֖וֹא אֶל־מִקְדָּשִׁ֑י לְכָל־בֶּן־נֵכָ֔ר אֲשֶׁ֕ר בְּת֖וֹךְ בְּנֵ֥י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כִּ֣י אִם־הַלְוִיִּ֗ם אֲשֶׁ֤ר רָֽחֲקוּ֙ מֵֽעָלַ֔י בִּתְע֤וֹת יִשְׂרָאֵל֙ אֲשֶׁ֣ר תָּע֣וּ מֵֽעָלַ֔י אַחֲרֵ֖י גִּלּֽוּלֵיהֶ֑ם וְנָשְׂא֖וּ עֲוֺנָֽם׃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וְהָי֤וּ בְמִקְדָּשִׁי֙ מְשָׁ֣רְתִ֔ים פְּקֻדּוֹת֙ אֶל־שַׁעֲרֵ֣י הַבַּ֔יִת וּֽמְשָׁרְתִ֖ים אֶת־הַבָּ֑יִת הֵ֠מָּה יִשְׁחֲט֨וּ אֶת־הָעֹלָ֤ה וְאֶת־הַזֶּ֙בַח֙ לָעָ֔ם וְהֵ֛מָּה יַעַמְד֥וּ לִפְנֵיהֶ֖ם לְשָֽׁרְתָֽם׃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יַ֗עַן אֲשֶׁ֨ר יְשָׁרְת֤וּ אוֹתָם֙ לִפְנֵ֣י גִלּֽוּלֵיהֶ֔ם וְהָי֥וּ לְבֵֽית־יִשְׂרָאֵ֖ל לְמִכְשׁ֣וֹל עָוֺ֑ן עַל־כֵּן֩ נָשָׂ֨אתִי יָדִ֜י עֲלֵיהֶ֗ם נְאֻם֙ אֲדֹנָ֣י יְהוִ֔ה וְנָשְׂא֖וּ עֲוֺנָֽם׃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וְלֹֽא־יִגְּשׁ֤וּ אֵלַי֙ לְכַהֵ֣ן לִ֔י וְלָגֶ֙שֶׁת֙ עַל־כָּל ־קָ֣דָשַׁ֔י אֶל־קָדְשֵׁ֖י הַקְּדָשִׁ֑ים וְנָֽשְׂאוּ֙ כְּלִמָּתָ֔ם וְתוֹעֲבוֹתָ֖ם אֲשֶׁ֥ר עָשֽׂוּ׃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וְנָתַתִּ֣י אוֹתָ֔ם שֹׁמְרֵ֖י מִשְׁמֶ֣רֶת הַבָּ֑יִת לְכֹל֙ עֲבֹ֣דָת֔וֹ וּלְכֹ֛ל אֲשֶׁ֥ר יֵעָשֶׂ֖ה בּֽוֹ׃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וְהַכֹּהֲנִ֨ים הַלְוִיִּ֜ם בְּנֵ֣י צָד֗וֹק אֲשֶׁ֨ר שָׁמְר֜וּ אֶת־מִשְׁמֶ֤רֶת מִקְדָּשִׁי֙ בִּתְע֤וֹת בְּנֵֽי־יִשְׂרָאֵל֙ מֵֽעָלַ֔י הֵ֛מָּה יִקְרְב֥וּ אֵלַ֖י לְשָֽׁרְתֵ֑נִי וְעָמְד֣וּ לְפָנַ֗י לְהַקְרִ֥יב לִי֙ חֵ֣לֶב וָדָ֔ם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הֵ֜מָּה יָבֹ֣אוּ אֶל־מִקְדָּשִׁ֗י וְהֵ֛מָּה יִקְרְב֥וּ אֶל־שֻׁלְחָנִ֖י לְשָׁרְתֵ֑נִי וְשָׁמְר֖וּ אֶת־מִשְׁמַרְתִּֽי׃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וְהָיָ֗ה בְּבוֹאָם֙ אֶֽל־שַׁעֲרֵי֙ הֶחָצֵ֣ר הַפְּנִימִ֔ית בִּגְדֵ֥י פִשְׁתִּ֖ים יִלְבָּ֑שׁוּ וְלֹֽא־יַעֲלֶ֤ה עֲלֵיהֶם֙ צֶ֔מֶר בְּשָֽׁרְתָ֗ם בְּשַׁעֲרֵ֛י הֶחָצֵ֥ר הַפְּנִימִ֖ית וָבָֽיְתָה׃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פַּאֲרֵ֤י פִשְׁתִּים֙ יִהְי֣וּ עַל־רֹאשָׁ֔ם וּמִכְנְסֵ֣י פִשְׁתִּ֔ים יִהְי֖וּ עַל־מָתְנֵיהֶ֑ם לֹ֥א יַחְגְּר֖וּ בַּיָּֽזַע׃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וּ֠בְצֵאתָם אֶל־הֶחָצֵ֨ר הַחִיצוֹנָ֜ה אֶל־הֶחָצֵ֣ר הַחִיצוֹנָה֮ אֶל־הָעָם֒ יִפְשְׁט֣וּ אֶת־בִּגְדֵיהֶ֗ם אֲשֶׁר־הֵ֙מָּה֙ מְשָׁרְתִ֣ם בָּ֔ם וְהִנִּ֥יחוּ אוֹתָ֖ם בְּלִֽשְׁכֹ֣ת הַקֹּ֑דֶשׁ וְלָֽבְשׁוּ֙ בְּגָדִ֣ים אֲחֵרִ֔ים וְלֹֽא־יְקַדְּשׁ֥וּ אֶת־הָעָ֖ם בְּבִגְדֵיהֶֽם׃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וְרֹאשָׁם֙ לֹ֣א יְגַלֵּ֔חוּ וּפֶ֖רַע לֹ֣א יְשַׁלֵּ֑חוּ כָּס֥וֹם יִכְסְמ֖וּ אֶת־רָאשֵׁיהֶֽם׃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וְיַ֥יִן לֹֽא־יִשְׁתּ֖וּ כָּל־כֹּהֵ֑ן בְּבוֹאָ֖ם אֶל־הֶחָצֵ֥ר הַפְּנִימִֽית׃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וְאַלְמָנָה֙ וּגְרוּשָׁ֔ה לֹֽא־יִקְח֥וּ לָהֶ֖ם לְנָשִׁ֑ים כִּ֣י אִם־בְּתוּלֹ֗ת מִזֶּ֙רַע֙ בֵּ֣ית יִשְׂרָאֵ֔ל וְהָֽאַלְמָנָה֙ אֲשֶׁ֣ר תִּֽהְיֶ֣ה אַלְמָנָ֔ה מִכֹּהֵ֖ן יִקָּֽחוּ׃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וְאֶת־עַמִּ֣י יוֹר֔וּ בֵּ֥ין קֹ֖דֶשׁ לְחֹ֑ל וּבֵין־טָמֵ֥א לְטָה֖וֹר יוֹדִעֻֽם׃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וְעַל־רִ֗יב הֵ֚מָּה יַעַמְד֣וּ לשפט בְּמִשְׁפָּטַ֖י ושפטהו וְאֶת־תּוֹרֹתַ֤י וְאֶת־חֻקֹּתַי֙ בְּכָל־מוֹעֲדַ֣י יִשְׁמֹ֔רוּ וְאֶת־שַׁבְּתוֹתַ֖י יְקַדֵּֽשׁוּ׃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וְאֶל־מֵ֣ת אָדָ֔ם לֹ֥א יָב֖וֹא לְטָמְאָ֑ה כִּ֣י אִם־לְאָ֡ב וּ֠לְאֵם וּלְבֵ֨ן וּלְבַ֜ת לְאָ֗ח וּלְאָח֛וֹת אֲשֶֽׁר־לֹא־הָיְתָ֥ה לְאִ֖ישׁ יִטַּמָּֽאוּ׃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וְאַחֲרֵ֖י טָֽהֳרָת֑וֹ שִׁבְעַ֥ת יָמִ֖ים יִסְפְּרוּ־לֽוֹ׃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וּבְיוֹם֩ בֹּא֨וֹ אֶל־הַקֹּ֜דֶשׁ אֶל־הֶחָצֵ֤ר הַפְּנִימִית֙ לְשָׁרֵ֣ת בַּקֹּ֔דֶשׁ יַקְרִ֖יב חַטָּאת֑וֹ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וְהָיְתָ֤ה לָהֶם֙ לְֽנַחֲלָ֔ה אֲנִ֖י נַֽחֲלָתָ֑ם וַאֲחֻזָּ֗ה לֹֽא־תִתְּנ֤וּ לָהֶם֙ בְּיִשְׂרָאֵ֔ל אֲנִ֖י אֲחֻזָּתָֽם׃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הַמִּנְחָה֙ וְהַחַטָּ֣את וְהָאָשָׁ֔ם הֵ֖מָּה יֹֽאכְל֑וּם וְכָל־חֵ֥רֶם בְּיִשְׂרָאֵ֖ל לָהֶ֥ם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וְרֵאשִׁית֩ כָּל־בִּכּ֨וּרֵי כֹ֜ל וְכָל־תְּר֣וּמַת כֹּ֗ל מִכֹּל֙ תְּרוּמ֣וֹתֵיכֶ֔ם לַכֹּהֲנִ֖ים יִֽהְיֶ֑ה וְרֵאשִׁ֤ית עֲרִסֽוֹתֵיכֶם֙ תִּתְּנ֣וּ לַכֹּהֵ֔ן לְהָנִ֥יחַ בְּרָכָ֖ה אֶל־בֵּיתֶֽךָ׃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כָּל־נְבֵלָה֙ וּטְרֵפָ֔ה מִן־הָע֖וֹף וּמִן־הַבְּהֵמָ֑ה לֹ֥א יֹאכְל֖וּ הַכֹּהֲנִֽים׃ פ</w:t>
      </w:r>
    </w:p>
    <w:p>
      <w:pPr>
        <w:pStyle w:val="Heading2"/>
        <w:bidi/>
      </w:pPr>
      <w:r>
        <w:rPr>
          <w:rtl/>
          <w:cs/>
          <w:lang w:val="he_IL" w:bidi="he_IL"/>
        </w:rPr>
        <w:t>Ezekiel 45:1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וּבְהַפִּֽילְכֶ֨ם אֶת־הָאָ֜רֶץ בְּנַחֲלָ֗ה תָּרִימוּ֩ תְרוּמָ֨ה לַיהוָ֥ה ׀ קֹדֶשׁ֮ מִן־הָאָרֶץ֒ אֹ֗רֶךְ חֲמִשָּׁ֨ה וְעֶשְׂרִ֥ים אֶ֙לֶף֙ אֹ֔רֶךְ וְרֹ֖חַב עֲשָׂ֣רָה אָ֑לֶף קֹדֶשׁ־ה֥וּא בְכָל־גְּבוּלָ֖הּ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יִהְיֶ֤ה מִזֶּה֙ אֶל־הַקֹּ֔דֶשׁ חֲמֵ֥שׁ מֵא֛וֹת בַּחֲמֵ֥שׁ מֵא֖וֹת מְרֻבָּ֣ע סָבִ֑יב וַחֲמִשִּׁ֣ים אַמָּ֔ה מִגְרָ֥שׁ ל֖וֹ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וּמִן־הַמִּדָּ֤ה הַזֹּאת֙ תָּמ֔וֹד אֹ֗רֶךְ חמש וְעֶשְׂרִים֙ אֶ֔לֶף וְרֹ֖חַב עֲשֶׂ֣רֶת אֲלָפִ֑ים וּבֽוֹ־יִהְיֶ֥ה הַמִּקְדָּ֖שׁ קֹ֥דֶשׁ קָדָשִֽׁים׃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קֹ֣דֶשׁ מִן־הָאָ֜רֶץ ה֗וּא לַכֹּ֨הֲנִ֜ים מְשָׁרְתֵ֤י הַמִּקְדָּשׁ֙ יִֽהְיֶ֔ה הַקְּרֵבִ֖ים לְשָׁרֵ֣ת אֶת־יְהוָ֑ה וְהָיָ֨ה לָהֶ֤ם מָקוֹם֙ לְבָ֣תִּ֔ים וּמִקְדָּ֖שׁ לַמִּקְדָּֽשׁ׃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וַחֲמִשָּׁ֨ה וְעֶשְׂרִ֥ים אֶ֙לֶף֙ אֹ֔רֶךְ וַעֲשֶׂ֥רֶת אֲלָפִ֖ים רֹ֑חַב יהיה לַלְוִיִּם֩ מְשָׁרְתֵ֨י הַבַּ֧יִת לָהֶ֛ם לַאֲחֻזָּ֖ה עֶשְׂרִ֥ים לְשָׁכֹֽת׃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וַאֲחֻזַּ֨ת הָעִ֜יר תִּתְּנ֗וּ חֲמֵ֤שֶׁת אֲלָפִים֙ רֹ֔חַב וְאֹ֗רֶךְ חֲמִשָּׁ֤ה וְעֶשְׂרִים֙ אֶ֔לֶף לְעֻמַּ֖ת תְּרוּמַ֣ת הַקֹּ֑דֶשׁ לְכָל־בֵּ֥ית יִשְׂרָאֵ֖ל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וְלַנָּשִׂ֡יא מִזֶּ֣ה וּמִזֶּה֩ לִתְרוּמַ֨ת הַקֹּ֜דֶשׁ וְלַאֲחֻזַּ֣ת הָעִ֗יר אֶל־פְּנֵ֤י תְרֽוּמַת־הַקֹּ֙דֶשׁ֙ וְאֶל־פְּנֵי֙ אֲחֻזַּ֣ת הָעִ֔יר מִפְּאַת־יָ֣ם יָ֔מָּה וּמִפְּאַת־קֵ֖דְמָה קָדִ֑ימָה וְאֹ֗רֶךְ לְעֻמּוֹת֙ אַחַ֣ד הַחֲלָקִ֔ים מִגְּב֥וּל יָ֖ם אֶל־גְּב֥וּל קָדִֽימָה׃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לָאָ֛רֶץ יִֽהְיֶה־לּ֥וֹ לַֽאֲחֻזָּ֖ה בְּיִשְׂרָאֵ֑ל וְלֹא־יוֹנ֨וּ ע֤וֹד נְשִׂיאַי֙ אֶת־עַמִּ֔י וְהָאָ֛רֶץ יִתְּנ֥וּ לְבֵֽית־יִשְׂרָאֵ֖ל לְשִׁבְטֵיהֶֽם׃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כֹּֽה־אָמַ֞ר אֲדֹנָ֣י יְהוִ֗ה רַב־לָכֶם֙ נְשִׂיאֵ֣י יִשְׂרָאֵ֔ל חָמָ֤ס וָשֹׁד֙ הָסִ֔ירוּ וּמִשְׁפָּ֥ט וּצְדָקָ֖ה עֲשׂ֑וּ הָרִ֤ימוּ גְרֻשֹֽׁתֵיכֶם֙ מֵעַ֣ל עַמִּ֔י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מֹֽאזְנֵי־צֶ֧דֶק וְאֵֽיפַת־צֶ֛דֶק וּבַת־צֶ֖דֶק יְהִ֥י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הָאֵיפָ֣ה וְהַבַּ֗ת תֹּ֤כֶן אֶחָד֙ יִֽהְיֶ֔ה לָשֵׂ֕את מַעְשַׂ֥ר הַחֹ֖מֶר הַבָּ֑ת וַעֲשִׂירִ֤ת הַחֹ֙מֶר֙ הָֽאֵיפָ֔ה אֶל־הַחֹ֖מֶר יִהְיֶ֥ה מַתְכֻּנְתּֽוֹ׃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וְהַשֶּׁ֖קֶל עֶשְׂרִ֣ים גֵּרָ֑ה עֶשְׂרִ֨ים שְׁקָלִ֜ים חֲמִשָּׁ֧ה וְעֶשְׂרִ֣ים שְׁקָלִ֗ים עֲשָׂרָ֤ה וַחֲמִשָּׁה֙ שֶׁ֔קֶל הַמָּנֶ֖ה יִֽהְיֶ֥ה לָכֶֽם׃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זֹ֥את הַתְּרוּמָ֖ה אֲשֶׁ֣ר תָּרִ֑ימוּ שִׁשִּׁ֤ית הָֽאֵיפָה֙ מֵחֹ֣מֶר הַֽחִטִּ֔ים וְשִׁשִּׁיתֶם֙ הָֽאֵיפָ֔ה מֵחֹ֖מֶר הַשְּׂעֹרִֽים׃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וְחֹ֨ק הַשֶּׁ֜מֶן הַבַּ֣ת הַשֶּׁ֗מֶן מַעְשַׂ֤ר הַבַּת֙ מִן־הַכֹּ֔ר עֲשֶׂ֥רֶת הַבַּתִּ֖ים חֹ֑מֶר כִּֽי־עֲשֶׂ֥רֶת הַבַּתִּ֖ים חֹֽמֶר׃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וְשֶׂה־אַחַ֨ת מִן־הַצֹּ֤אן מִן־הַמָּאתַ֙יִם֙ מִמַּשְׁקֵ֣ה יִשְׂרָאֵ֔ל לְמִנְחָ֖ה וּלְעוֹלָ֣ה וְלִשְׁלָמִ֑ים לְכַפֵּ֣ר עֲלֵיהֶ֔ם נְאֻ֖ם אֲדֹנָ֥י יְהוִֽה׃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כֹּ֚ל הָעָ֣ם הָאָ֔רֶץ יִהְי֖וּ אֶל־הַתְּרוּמָ֣ה הַזֹּ֑את לַנָּשִׂ֖יא בְּיִשְׂרָאֵֽל׃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וְעַֽל־הַנָּשִׂ֣יא יִהְיֶ֗ה הָעוֹל֣וֹת וְהַמִּנְחָה֮ וְהַנֵּסֶךְ֒ בַּחַגִּ֤ים וּבֶחֳדָשִׁים֙ וּבַשַּׁבָּת֔וֹת בְּכָֽל־מוֹעֲדֵ֖י בֵּ֣ית יִשְׂרָאֵ֑ל הֽוּא־יַעֲשֶׂ֞ה אֶת־הַחַטָּ֣את וְאֶת־הַמִּנְחָ֗ה וְאֶת־הָֽעוֹלָה֙ וְאֶת־הַשְּׁלָמִ֔ים לְכַפֵּ֖ר בְּעַ֥ד בֵּֽית־יִשְׂרָאֵֽל׃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כֹּה־אָמַר֮ אֲדֹנָ֣י יְהוִה֒ בָּֽרִאשׁוֹן֙ בְּאֶחָ֣ד לַחֹ֔דֶשׁ תִּקַּ֥ח פַּר־בֶּן־בָּקָ֖ר תָּמִ֑ים וְחִטֵּאתָ֖ אֶת־הַמִּקְדָּֽשׁ׃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וְלָקַ֨ח הַכֹּהֵ֜ן מִדַּ֣ם הַחַטָּ֗את וְנָתַן֙ אֶל־מְזוּזַ֣ת הַבַּ֔יִת וְאֶל־אַרְבַּ֛ע פִּנּ֥וֹת הָעֲזָרָ֖ה לַמִּזְבֵּ֑חַ וְעַ֨ל־מְזוּזַ֔ת שַׁ֖עַר הֶחָצֵ֥ר הַפְּנִימִֽית׃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וְכֵ֤ן תַּֽעֲשֶׂה֙ בְּשִׁבְעָ֣ה בַחֹ֔דֶשׁ מֵאִ֥ישׁ שֹׁגֶ֖ה וּמִפֶּ֑תִי וְכִפַּרְתֶּ֖ם אֶת־הַבָּֽיִת׃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בָּ֠רִאשׁוֹן בְּאַרְבָּעָ֨ה עָשָׂ֥ר יוֹם֙ לַחֹ֔דֶשׁ יִהְיֶ֥ה לָכֶ֖ם הַפָּ֑סַח חָ֕ג שְׁבֻע֣וֹת יָמִ֔ים מַצּ֖וֹת יֵאָכֵֽל׃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וְעָשָׂ֤ה הַנָּשִׂיא֙ בַּיּ֣וֹם הַה֔וּא בַּעֲד֕וֹ וּבְעַ֖ד כָּל־עַ֣ם הָאָ֑רֶץ פַּ֖ר חַטָּֽאת׃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וְשִׁבְעַ֨ת יְמֵֽי־הֶחָ֜ג יַעֲשֶׂ֧ה עוֹלָ֣ה לַֽיהוָ֗ה שִׁבְעַ֣ת פָּ֠רִים וְשִׁבְעַ֨ת אֵילִ֤ים תְּמִימִם֙ לַיּ֔וֹם שִׁבְעַ֖ת הַיָּמִ֑ים וְחַטָּ֕את שְׂעִ֥יר עִזִּ֖ים לַיּֽוֹם׃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וּמִנְחָ֗ה אֵיפָ֥ה לַפָּ֛ר וְאֵיפָ֥ה לָאַ֖יִל יַֽעֲשֶׂ֑ה וְשֶׁ֖מֶן הִ֥ין לָאֵיפָֽה׃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בַּשְּׁבִיעִ֡י בַּחֲמִשָּׁה֩ עָשָׂ֨ר י֤וֹם לַחֹ֙דֶשׁ֙ בֶּחָ֔ג יַעֲשֶׂ֥ה כָאֵ֖לֶּה שִׁבְעַ֣ת הַיָּמִ֑ים כַּֽחַטָּאת֙ כָּעֹלָ֔ה וְכַמִּנְחָ֖ה וְכַשָּֽׁמֶן׃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46:1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כֹּֽה־אָמַר֮ אֲדֹנָ֣י יְהוִה֒ שַׁ֜עַר הֶחָצֵ֤ר הַפְּנִימִית֙ הַפֹּנֶ֣ה קָדִ֔ים יִהְיֶ֣ה סָג֔וּר שֵׁ֖שֶׁת יְמֵ֣י הַֽמַּעֲשֶׂ֑ה וּבְי֤וֹם הַשַּׁבָּת֙ יִפָּתֵ֔חַ וּבְי֥וֹם הַחֹ֖דֶשׁ יִפָּתֵֽחַ׃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וּבָ֣א הַנָּשִׂ֡יא דֶּרֶךְ֩ אוּלָ֨ם הַשַּׁ֜עַר מִח֗וּץ וְעָמַד֙ עַל־מְזוּזַ֣ת הַשַּׁ֔עַר וְעָשׂ֣וּ הַכֹּהֲנִ֗ים אֶת־עֽוֹלָתוֹ֙ וְאֶת־שְׁלָמָ֔יו וְהִֽשְׁתַּחֲוָ֛ה עַל־מִפְתַּ֥ן הַשַּׁ֖עַר וְיָצָ֑א וְהַשַּׁ֥עַר לֹֽא־יִסָּגֵ֖ר עַד־הָעָֽרֶב׃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וְהִשְׁתַּחֲו֣וּ עַם־הָאָ֗רֶץ פֶּ֚תַח הַשַּׁ֣עַר הַה֔וּא בַּשַּׁבָּת֖וֹת וּבֶחֳדָשִׁ֑ים לִפְנֵ֖י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וְהָ֣עֹלָ֔ה אֲשֶׁר־יַקְרִ֥ב הַנָּשִׂ֖יא לַֽיהוָ֑ה בְּי֣וֹם הַשַּׁבָּ֗ת שִׁשָּׁ֧ה כְבָשִׂ֛ים תְּמִימִ֖ם וְאַ֥יִל תָּמִֽים׃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וּמִנְחָה֙ אֵיפָ֣ה לָאַ֔יִל וְלַכְּבָשִׂ֥ים מִנְחָ֖ה מַתַּ֣ת יָד֑וֹ וְשֶׁ֖מֶן הִ֥ין לָאֵיפָֽה׃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וּבְי֣וֹם הַחֹ֔דֶשׁ פַּ֥ר בֶּן־בָּקָ֖ר תְּמִימִ֑ם וְשֵׁ֧שֶׁת כְּבָשִׂ֛ם וָאַ֖יִל תְּמִימִ֥ם יִהְיֽוּ׃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וְאֵיפָ֨ה לַפָּ֜ר וְאֵיפָ֤ה לָאַ֙יִל֙ יַעֲשֶׂ֣ה מִנְחָ֔ה וְלַ֨כְּבָשִׂ֔ים כַּאֲשֶׁ֥ר תַּשִּׂ֖יג יָד֑וֹ וְשֶׁ֖מֶן הִ֥ין לָאֵיפָֽה׃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וּבְב֖וֹא הַנָּשִׂ֑יא דֶּ֣רֶךְ אוּלָ֤ם הַשַּׁ֙עַר֙ יָב֔וֹא וּבְדַרְכּ֖וֹ יֵצֵֽא׃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וּבְב֨וֹא עַם־הָאָ֜רֶץ לִפְנֵ֣י יְהוָה֮ בַּמּֽוֹעֲדִים֒ הַבָּ֡א דֶּרֶךְ־שַׁ֨עַר צָפ֜וֹן לְהִֽשְׁתַּחֲוֺ֗ת יֵצֵא֙ דֶּרֶךְ־שַׁ֣עַר נֶ֔גֶב וְהַבָּא֙ דֶּרֶךְ־שַׁ֣עַר נֶ֔גֶב יֵצֵ֖א דֶּרֶךְ־שַׁ֣עַר צָפ֑וֹנָה לֹ֣א יָשׁ֗וּב דֶּ֤רֶךְ הַשַּׁ֙עַר֙ אֲשֶׁר־בָּ֣א ב֔וֹ כִּ֥י נִכְח֖וֹ יצאו׃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וְֽהַנָּשִׂ֑יא בְּתוֹכָ֤ם בְּבוֹאָם֙ יָב֔וֹא וּבְצֵאתָ֖ם יֵצֵֽאוּ׃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וּבַחַגִּ֣ים וּבַמּוֹעֲדִ֗ים תִּהְיֶ֤ה הַמִּנְחָה֙ אֵיפָ֤ה לַפָּר֙ וְאֵיפָ֣ה לָאַ֔יִל וְלַכְּבָשִׂ֖ים מַתַּ֣ת יָד֑וֹ וְשֶׁ֖מֶן הִ֥ין לָאֵיפָֽה׃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וְכִֽי־יַעֲשֶׂה֩ הַנָּשִׂ֨יא נְדָבָ֜ה עוֹלָ֣ה אֽוֹ־שְׁלָמִים֮ נְדָבָ֣ה לַֽיהוָה֒ וּפָ֣תַֽח ל֗וֹ אֶת הַשַּׁ֙עַר֙ הַפֹּנֶ֣ה קָדִ֔ים וְעָשָׂ֤ה אֶת־עֹֽלָתוֹ֙ וְאֶת־שְׁלָמָ֔יו כַּאֲשֶׁ֥ר יַעֲשֶׂ֖ה בְּי֣וֹם הַשַּׁבָּ֑ת וְיָצָ֛א וְסָגַ֥ר אֶת־הַשַּׁ֖עַר אַחֲרֵ֥י צֵאתֽוֹ׃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וְכֶ֨בֶשׂ בֶּן־שְׁנָת֜וֹ תָּמִ֗ים תַּעֲשֶׂ֥ה עוֹלָ֛ה לַיּ֖וֹם לַֽיהֹוָ֑ה בַּבֹּ֥קֶר בַּבֹּ֖קֶר תַּעֲשֶׂ֥ה אֹתֽוֹ׃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וּמִנְחָה֩ תַעֲשֶׂ֨ה עָלָ֜יו בַּבֹּ֤קֶר בַּבֹּ֙קֶר֙ שִׁשִּׁ֣ית הָֽאֵיפָ֔ה וְשֶׁ֛מֶן שְׁלִישִׁ֥ית הַהִ֖ין לָרֹ֣ס אֶת־הַסֹּ֑לֶת מִנְחָה֙ לַֽיהוָ֔ה חֻקּ֥וֹת עוֹלָ֖ם תָּמִֽיד׃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ועשו אֶת־הַכֶּ֧בֶשׂ וְאֶת־הַמִּנְחָ֛ה וְאֶת־הַשֶּׁ֖מֶן בַּבֹּ֣קֶר בַּבֹּ֑קֶר עוֹלַ֖ת תָּמִֽיד׃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כֹּה־אָמַ֞ר אֲדֹנָ֣י יְהֹוִ֗ה כִּֽי־יִתֵּ֨ן הַנָּשִׂ֤יא מַתָּנָה֙ לְאִ֣ישׁ מִבָּנָ֔יו נַחֲלָת֥וֹ הִ֖יא לְבָנָ֣יו תִּֽהְיֶ֑ה אֲחֻזָּתָ֥ם הִ֖יא בְּנַחֲלָֽה׃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וְכִֽי־יִתֵּ֨ן מַתָּנָ֜ה מִנַּחֲלָת֗וֹ לְאַחַד֙ מֵֽעֲבָדָ֔יו וְהָ֤יְתָה לּוֹ֙ עַד־שְׁנַ֣ת הַדְּר֔וֹר וְשָׁבַ֖ת לַנָּשִׂ֑יא אַ֚ךְ נַחֲלָת֔וֹ בָּנָ֖יו לָהֶ֥ם תִּהְיֶֽה׃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וְלֹא־יִקַּ֨ח הַנָּשִׂ֜יא מִנַּחֲלַ֣ת הָעָ֗ם לְהֽוֹנֹתָם֙ מֵאֲחֻזָּתָ֔ם מֵאֲחֻזָּת֖וֹ יַנְחִ֣ל אֶת־בָּנָ֑יו לְמַ֙עַן֙ אֲשֶׁ֣ר לֹֽא־יָפֻ֣צוּ עַמִּ֔י אִ֖ישׁ מֵאֲחֻזָּתֽוֹ׃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וַיְבִיאֵ֣נִי בַמָּבוֹא֮ אֲשֶׁ֣ר עַל־כֶּ֣תֶף הַשַּׁעַר֒ אֶל־הַלִּשְׁכ֤וֹת הַקֹּ֙דֶשׁ֙ אֶל־הַכֹּ֣הֲנִ֔ים הַפֹּנ֖וֹת צָפ֑וֹנָה וְהִנֵּה־שָׁ֣ם מָק֔וֹם בירכתם יָֽמָּה׃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וַיֹּ֣אמֶר אֵלַ֔י זֶ֣ה הַמָּק֗וֹם אֲשֶׁ֤ר יְבַשְּׁלוּ־שָׁם֙ הַכֹּ֣הֲנִ֔ים אֶת־הָאָשָׁ֖ם וְאֶת־הַחַטָּ֑את אֲשֶׁ֤ר יֹאפוּ֙ אֶת־הַמִּנְחָ֔ה לְבִלְתִּ֥י הוֹצִ֛יא אֶל־הֶחָצֵ֥ר הַחִֽיצוֹנָ֖ה לְקַדֵּ֥שׁ אֶת־הָעָֽם׃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וַיּוֹצִיאֵ֗נִי אֶל־הֶֽחָצֵר֙ הַחִ֣יצֹנָ֔ה וַיַּ֣עֲבִירֵ֔נִי אֶל־אַרְבַּ֖עַת מִקְצוֹעֵ֣י הֶחָצֵ֑ר וְהִנֵּ֤ה חָצֵר֙ בְּמִקְצֹ֣עַ הֶחָצֵ֔ר חָצֵ֖ר בְּמִקְצֹ֥עַ הֶחָצֵֽר׃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בְּאַרְבַּ֜עַת מִקְצֹע֤וֹת הֶֽחָצֵר֙ חֲצֵר֣וֹת קְטֻר֔וֹת אַרְבָּעִ֣ים אֹ֔רֶךְ וּשְׁלֹשִׁ֖ים רֹ֑חַב מִדָּ֣ה אַחַ֔ת לְאַרְבַּעְתָּ֖ם מְׄהֻׄקְׄצָׄעֽׄוֹׄתׄ׃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וְט֨וּר סָבִ֥יב בָּהֶ֛ם סָבִ֖יב לְאַרְבַּעְתָּ֑ם וּמְבַשְּׁל֣וֹת עָשׂ֔וּי מִתַּ֥חַת הַטִּיר֖וֹת סָבִֽיב׃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וַיֹּ֖אמֶר אֵלָ֑י אֵ֚לֶּה בֵּ֣ית הַֽמְבַשְּׁלִ֔ים אֲשֶׁ֧ר יְבַשְּׁלוּ־שָׁ֛ם מְשָׁרְתֵ֥י הַבַּ֖יִת אֶת־זֶ֥בַח הָעָֽם׃</w:t>
      </w:r>
    </w:p>
    <w:p>
      <w:pPr>
        <w:pStyle w:val="Heading2"/>
        <w:bidi/>
      </w:pPr>
      <w:r>
        <w:rPr>
          <w:rtl/>
          <w:cs/>
          <w:lang w:val="he_IL" w:bidi="he_IL"/>
        </w:rPr>
        <w:t>Ezekiel 47:1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וַיְשִׁבֵנִי֮ אֶל־פֶּ֣תַח הַבַּיִת֒ וְהִנֵּה־מַ֣יִם יֹצְאִ֗ים מִתַּ֨חַת מִפְתַּ֤ן הַבַּ֙יִת֙ קָדִ֔ימָה כִּֽי־פְנֵ֥י הַבַּ֖יִת קָדִ֑ים וְהַמַּ֣יִם יֹרְדִ֗ים מִתַּ֜חַת מִכֶּ֤תֶף הַבַּ֙יִת֙ הַיְמָנִ֔ית מִנֶּ֖גֶב לַמִּזְבֵּֽחַ׃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וַיּוֹצִאֵנִי֮ דֶּֽרֶךְ־שַׁ֣עַר צָפוֹנָה֒ וַיְסִבֵּ֙נִי֙ דֶּ֣רֶךְ ח֔וּץ אֶל־שַׁ֣עַר הַח֔וּץ דֶּ֖רֶךְ הַפּוֹנֶ֣ה קָדִ֑ים וְהִנֵּה־מַ֣יִם מְפַכִּ֔ים מִן־הַכָּתֵ֖ף הַיְמָנִֽית׃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בְּצֵאת־הָאִ֥ישׁ קָדִ֖ים וְקָ֣ו בְּיָד֑וֹ וַיָּ֤מָד אֶ֙לֶף֙ בָּֽאַמָּ֔ה וַיַּעֲבִרֵ֥נִי בַמַּ֖יִם מֵ֥י אָפְסָֽיִם׃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וַיָּ֣מָד אֶ֔לֶף וַיַּעֲבִרֵ֥נִי בַמַּ֖יִם מַ֣יִם בִּרְכָּ֑יִם וַיָּ֣מָד אֶ֔לֶף וַיַּעֲבִרֵ֖נִי מֵ֥י מָתְנָֽיִם׃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וַיָּ֣מָד אֶ֔לֶף נַ֕חַל אֲשֶׁ֥ר לֹֽא־אוּכַ֖ל לַעֲבֹ֑ר כִּֽי־גָא֤וּ הַמַּ֙יִם֙ מֵ֣י שָׂ֔חוּ נַ֖חַל אֲשֶׁ֥ר לֹֽא־יֵעָבֵֽר׃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וַיֹּ֥אמֶר אֵלַ֖י הֲרָאִ֣יתָ בֶן־אָדָ֑ם וַיּוֹלִכֵ֥נִי וַיְשִׁבֵ֖נִי שְׂפַ֥ת הַנָּֽחַל׃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בְּשׁוּבֵ֕נִי וְהִנֵּה֙ אֶל־שְׂפַ֣ת הַנַּ֔חַל עֵ֖ץ רַ֣ב מְאֹ֑ד מִזֶּ֖ה וּמִזֶּֽה׃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וַיֹּ֣אמֶר אֵלַ֗י הַמַּ֤יִם הָאֵ֙לֶּה֙ יוֹצְאִ֗ים אֶל־הַגְּלִילָה֙ הַקַּדְמוֹנָ֔ה וְיָרְד֖וּ עַל־הָֽעֲרָבָ֑ה וּבָ֣אוּ הַיָּ֔מָּה אֶל־הַיָּ֥מָּה הַמּֽוּצָאִ֖ים ונרפאו הַמָּֽיִם׃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וְהָיָ֣ה כָל־נֶ֣פֶשׁ חַיָּ֣ה ׀ אֲֽשֶׁר־יִשְׁרֹ֡ץ אֶ֣ל כָּל־אֲשֶׁר֩ יָב֨וֹא שָׁ֤ם נַחֲלַ֙יִם֙ יִֽחְיֶ֔ה וְהָיָ֥ה הַדָּגָ֖ה רַבָּ֣ה מְאֹ֑ד כִּי֩ בָ֨אוּ שָׁ֜מָּה הַמַּ֣יִם הָאֵ֗לֶּה וְיֵרָֽפְאוּ֙ וָחָ֔י כֹּ֛ל אֲשֶׁר־יָ֥בוֹא שָׁ֖מָּה הַנָּֽחַל׃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וְהָיָה֩ יעמדו עָלָ֜יו דַּוָּגִ֗ים מֵעֵ֥ין גֶּ֙דִי֙ וְעַד־עֵ֣ין עֶגְלַ֔יִם מִשְׁט֥וֹחַ לַֽחֲרָמִ֖ים יִהְי֑וּ לְמִינָה֙ תִּהְיֶ֣ה דְגָתָ֔ם כִּדְגַ֛ת הַיָּ֥ם הַגָּד֖וֹל רַבָּ֥ה מְאֹֽד׃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בצאתו וּגְבָאָ֛יו וְלֹ֥א יֵרָפְא֖וּ לְמֶ֥לַח נִתָּֽנוּ׃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וְעַל־הַנַּ֣חַל יַעֲלֶ֣ה עַל־שְׂפָת֣וֹ מִזֶּ֣ה ׀ וּמִזֶּ֣ה ׀ כָּל־עֵֽץ־מַ֠אֲכָל לֹא־יִבּ֨וֹל עָלֵ֜הוּ וְלֹֽא־יִתֹּ֣ם פִּרְי֗וֹ לָֽחֳדָשָׁיו֙ יְבַכֵּ֔ר כִּ֣י מֵימָ֔יו מִן־הַמִּקְדָּ֖שׁ הֵ֣מָּה יֽוֹצְאִ֑ים והיו פִרְיוֹ֙ לְמַֽאֲכָ֔ל וְעָלֵ֖הוּ לִתְרוּפָֽה׃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כֹּ֤ה אָמַר֙ אֲדֹנָ֣י יְהוִ֔ה גֵּ֤ה גְבוּל֙ אֲשֶׁ֣ר תִּתְנַחֲל֣וּ אֶת־הָאָ֔רֶץ לִשְׁנֵ֥י עָשָׂ֖ר שִׁבְטֵ֣י יִשְׂרָאֵ֑ל יוֹסֵ֖ף חֲבָלִֽים׃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וּנְחַלְתֶּ֤ם אוֹתָהּ֙ אִ֣ישׁ כְּאָחִ֔יו אֲשֶׁ֤ר נָשָׂ֙אתִי֙ אֶת־יָדִ֔י לְתִתָּ֖הּ לַאֲבֹֽתֵיכֶ֑ם וְנָ֨פְלָ֜ה הָאָ֧רֶץ הַזֹּ֛את לָכֶ֖ם בְּנַחֲלָֽה׃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וְזֶ֖ה גְּב֣וּל הָאָ֑רֶץ לִפְאַ֨ת צָפ֜וֹנָה מִן־הַיָּ֧ם הַגָּד֛וֹל הַדֶּ֥רֶךְ חֶתְלֹ֖ן לְב֥וֹא צְדָֽדָה׃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חֲמָ֤ת ׀ בֵּר֙וֹתָה֙ סִבְרַ֔יִם אֲשֶׁר֙ בֵּין־גְּב֣וּל דַּמֶּ֔שֶׂק וּבֵ֖ין גְּב֣וּל חֲמָ֑ת חָצֵר֙ הַתִּיכ֔וֹן אֲשֶׁ֖ר אֶל־גְּב֥וּל חַוְרָֽן׃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וְהָיָ֨ה גְב֜וּל מִן־הַיָּ֗ם חֲצַ֤ר עֵינוֹן֙ גְּב֣וּל דַּמֶּ֔שֶׂק וְצָפ֥וֹן ׀ צָפ֖וֹנָה וּגְב֣וּל חֲמָ֑ת וְאֵ֖ת פְּאַ֥ת צָפֽוֹן׃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וּפְאַ֣ת קָדִ֡ים מִבֵּ֣ין חַוְרָ֣ן וּמִבֵּין־דַּמֶּשֶׂק֩ וּמִבֵּ֨ין הַגִּלְעָ֜ד וּמִבֵּ֨ין אֶ֤רֶץ יִשְׂרָאֵל֙ הַיַּרְדֵּ֔ן מִגְּב֛וּל עַל־הַיָּ֥ם הַקַּדְמוֹנִ֖י תָּמֹ֑דּוּ וְאֵ֖ת פְּאַ֥ת קָדִֽימָה׃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וּפְאַת֙ נֶ֣גֶב תֵּימָ֔נָה מִתָּמָ֗ר עַד־מֵי֙ מְרִיב֣וֹת קָדֵ֔שׁ נַחֲלָ֖ה אֶל־הַיָּ֣ם הַגָּד֑וֹל וְאֵ֥ת פְּאַת־תֵּימָ֖נָה נֶֽגְבָּה׃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וּפְאַת־יָם֙ הַיָּ֣ם הַגָּד֔וֹל מִגְּב֕וּל עַד־נֹ֖כַח לְב֣וֹא חֲמָ֑ת זֹ֖את פְּאַת־יָֽם׃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וְחִלַּקְתֶּ֞ם אֶת־הָאָ֧רֶץ הַזֹּ֛את לָכֶ֖ם לְשִׁבְטֵ֥י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וְהָיָ֗ה תַּפִּ֣לוּ אוֹתָהּ֮ בְּנַחֲלָה֒ לָכֶ֗ם וּלְהַגֵּרִים֙ הַגָּרִ֣ים בְּתוֹכְכֶ֔ם אֲשֶׁר־הוֹלִ֥דוּ בָנִ֖ים בְּתֽוֹכְכֶ֑ם וְהָי֣וּ לָכֶ֗ם כְּאֶזְרָח֙ בִּבְנֵ֣י יִשְׂרָאֵ֔ל אִתְּכֶם֙ יִפְּל֣וּ בְנַחֲלָ֔ה בְּת֖וֹךְ 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וְהָיָ֣ה בַשֵּׁ֔בֶט אֲשֶׁר־גָּ֥ר הַגֵּ֖ר אִתּ֑וֹ שָׁ֚ם תִּתְּנ֣וּ נַחֲלָת֔וֹ נְאֻ֖ם אֲדֹנָ֥י יְהוִֽה׃ ס</w:t>
      </w:r>
    </w:p>
    <w:p>
      <w:pPr>
        <w:pStyle w:val="Heading2"/>
        <w:bidi/>
      </w:pPr>
      <w:r>
        <w:rPr>
          <w:rtl/>
          <w:cs/>
          <w:lang w:val="he_IL" w:bidi="he_IL"/>
        </w:rPr>
        <w:t>Ezekiel 48:1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וְאֵ֖לֶּה שְׁמ֣וֹת הַשְּׁבָטִ֑ים מִקְצֵ֣ה צָפ֡וֹנָה אֶל־יַ֣ד דֶּֽרֶךְ־חֶתְלֹ֣ן ׀ לְֽבוֹא־חֲמָ֡ת חֲצַ֣ר עֵינָן֩ גְּב֨וּל דַּמֶּ֤שֶׂק צָפ֙וֹנָה֙ אֶל־יַ֣ד חֲמָ֔ת וְהָיוּ־ל֧וֹ פְאַת־קָדִ֛ים הַיָּ֖ם דָּ֥ן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וְעַ֣ל ׀ גְּב֣וּל דָּ֗ן מִפְּאַ֥ת קָדִ֛ים עַד־פְּאַת־יָ֖מָּה אָשֵׁ֥ר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וְעַ֣ל ׀ גְּב֣וּל אָשֵׁ֗ר מִפְּאַ֥ת קָדִ֛ימָה וְעַד־פְּאַת־יָ֖מָּה נַפְתָּלִ֥י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וְעַ֣ל ׀ גְּב֣וּל נַפְתָּלִ֗י מִפְּאַ֥ת קָדִ֛מָה עַד־פְּאַת־יָ֖מָּה מְנַשֶּׁ֥ה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וְעַ֣ל ׀ גְּב֣וּל מְנַשֶּׁ֗ה מִפְּאַ֥ת קָדִ֛מָה עַד־פְּאַת־יָ֖מָּה אֶפְרַ֥יִם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וְעַ֣ל ׀ גְּב֣וּל אֶפְרַ֗יִם מִפְּאַ֥ת קָדִ֛ים וְעַד־פְּאַת־יָ֖מָּה רְאוּבֵ֥ן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וְעַ֣ל ׀ גְּב֣וּל רְאוּבֵ֗ן מִפְּאַ֥ת קָדִ֛ים עַד־פְּאַת־יָ֖מָּה יְהוּדָ֥ה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וְעַל֙ גְּב֣וּל יְהוּדָ֔ה מִפְּאַ֥ת קָדִ֖ים עַד־פְּאַת־יָ֑מָּה תִּהְיֶ֣ה הַתְּרוּמָ֣ה אֲֽשֶׁר־תָּרִ֡ימוּ חֲמִשָּׁה֩ וְעֶשְׂרִ֨ים אֶ֜לֶף רֹ֗חַב וְאֹ֜רֶךְ כְּאַחַ֤ד הַחֲלָקִים֙ מִפְּאַ֤ת קָדִ֙ימָה֙ עַד־פְּאַת־יָ֔מָּה וְהָיָ֥ה הַמִּקְדָּ֖שׁ בְּתוֹכֽוֹ׃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הַתְּרוּמָ֕ה אֲשֶׁ֥ר תָּרִ֖ימוּ לַֽיהוָ֑ה אֹ֗רֶךְ חֲמִשָּׁ֤ה וְעֶשְׂרִים֙ אֶ֔לֶף וְרֹ֖חַב עֲשֶׂ֥רֶת אֲלָפִֽים׃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וּ֠לְאֵ֜לֶּה תִּהְיֶ֣ה תְרֽוּמַת־הַקֹּדֶשׁ֮ לַכֹּֽהֲנִים֒ צָפ֜וֹנָה חֲמִשָּׁ֧ה וְעֶשְׂרִ֣ים אֶ֗לֶף וְיָ֙מָּה֙ רֹ֚חַב עֲשֶׂ֣רֶת אֲלָפִ֔ים וְקָדִ֗ימָה רֹ֚חַב עֲשֶׂ֣רֶת אֲלָפִ֔ים וְנֶ֕גְבָּה אֹ֕רֶךְ חֲמִשָּׁ֥ה וְעֶשְׂרִ֖ים אָ֑לֶף וְהָיָ֥ה מִקְדַּשׁ־יְהוָ֖ה בְּתוֹכֽוֹ׃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לַכֹּהֲנִ֤ים הַֽמְקֻדָּשׁ֙ מִבְּנֵ֣י צָד֔וֹק אֲשֶׁ֥ר שָׁמְר֖וּ מִשְׁמַרְתִּ֑י אֲשֶׁ֣ר לֹֽא־תָע֗וּ בִּתְעוֹת֙ בְּנֵ֣י יִשְׂרָאֵ֔ל כַּאֲשֶׁ֥ר תָּע֖וּ הַלְוִיִּֽם׃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וְהָיְתָ֨ה לָהֶ֧ם תְּרוּמִיָּ֛ה מִתְּרוּמַ֥ת הָאָ֖רֶץ קֹ֣דֶשׁ קָדָשִׁ֑ים אֶל־גְּב֖וּל הַלְוִיִּֽם׃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וְהַלְוִיִּ֗ם לְעֻמַּת֙ גְּב֣וּל הַכֹּהֲנִ֔ים חֲמִשָּׁ֨ה וְעֶשְׂרִ֥ים אֶ֙לֶף֙ אֹ֔רֶךְ וְרֹ֖חַב עֲשֶׂ֣רֶת אֲלָפִ֑ים כָּל־אֹ֗רֶךְ חֲמִשָּׁ֤ה וְעֶשְׂרִים֙ אֶ֔לֶף וְרֹ֖חַב עֲשֶׂ֥רֶת אֲלָפִֽים׃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וְלֹא־יִמְכְּר֣וּ מִמֶּ֗נּוּ וְלֹ֥א יָמֵ֛ר וְלֹ֥א יעבור רֵאשִׁ֣ית הָאָ֑רֶץ כִּי־קֹ֖דֶשׁ לַיהוָֽה׃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וַחֲמֵ֨שֶׁת אֲלָפִ֜ים הַנּוֹתָ֣ר בָּרֹ֗חַב עַל־פְּנֵ֨י חֲמִשָּׁ֤ה וְעֶשְׂרִים֙ אֶ֔לֶף חֹֽל־ה֣וּא לָעִ֔יר לְמוֹשָׁ֖ב וּלְמִגְרָ֑שׁ וְהָיְתָ֥ה הָעִ֖יר בתוכה׃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וְאֵלֶּה֮ מִדּוֹתֶיהָ֒ פְּאַ֣ת צָפ֗וֹן חֲמֵ֤שׁ מֵאוֹת֙ וְאַרְבַּ֣עַת אֲלָפִ֔ים וּפְאַת־נֶ֕גֶב חֲמֵ֥שׁ חמש מֵא֖וֹת וְאַרְבַּ֣עַת אֲלָפִ֑ים וּמִפְּאַ֣ת קָדִ֗ים חֲמֵ֤שׁ מֵאוֹת֙ וְאַרְבַּ֣עַת אֲלָפִ֔ים וּפְאַת־יָ֕מָּה חֲמֵ֥שׁ מֵא֖וֹת וְאַרְבַּ֥עַת אֲלָפִֽים׃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17</w:t>
      </w:r>
      <w:r>
        <w:rPr>
          <w:rtl/>
          <w:cs/>
          <w:lang w:val="he_IL" w:bidi="he_IL"/>
        </w:rPr>
        <w:t xml:space="preserve"> וְהָיָ֣ה מִגְרָשׁ֮ לָעִיר֒ צָפ֙וֹנָה֙ חֲמִשִּׁ֣ים וּמָאתַ֔יִם וְנֶ֖גְבָּה חֲמִשִּׁ֣ים וּמָאתָ֑יִם וְקָדִ֙ימָה֙ חֲמִשִּׁ֣ים וּמָאתַ֔יִם וְיָ֖מָּה חֲמִשִּׁ֥ים וּמָאתָֽיִם׃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18</w:t>
      </w:r>
      <w:r>
        <w:rPr>
          <w:rtl/>
          <w:cs/>
          <w:lang w:val="he_IL" w:bidi="he_IL"/>
        </w:rPr>
        <w:t xml:space="preserve"> וְהַנּוֹתָ֨ר בָּאֹ֜רֶךְ לְעֻמַּ֣ת ׀ תְּרוּמַ֣ת הַקֹּ֗דֶשׁ עֲשֶׂ֨רֶת אֲלָפִ֤ים קָדִ֙ימָה֙ וַעֲשֶׂ֤רֶת אֲלָפִים֙ יָ֔מָּה וְהָיָ֕ה לְעֻמַּ֖ת תְּרוּמַ֣ת הַקֹּ֑דֶשׁ וְהָיְתָ֤ה תבואתה לְלֶ֔חֶם לְעֹבְדֵ֖י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19</w:t>
      </w:r>
      <w:r>
        <w:rPr>
          <w:rtl/>
          <w:cs/>
          <w:lang w:val="he_IL" w:bidi="he_IL"/>
        </w:rPr>
        <w:t xml:space="preserve"> וְהָעֹבֵ֖ד הָעִ֑יר יַעַבְד֕וּהוּ מִכֹּ֖ל שִׁבְטֵ֥י יִשְׂרָאֵֽל׃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20</w:t>
      </w:r>
      <w:r>
        <w:rPr>
          <w:rtl/>
          <w:cs/>
          <w:lang w:val="he_IL" w:bidi="he_IL"/>
        </w:rPr>
        <w:t xml:space="preserve"> כָּל־הַתְּרוּמָ֗ה חֲמִשָּׁ֤ה וְעֶשְׂרִים֙ אֶ֔לֶף בַּחֲמִשָּׁ֥ה וְעֶשְׂרִ֖ים אָ֑לֶף רְבִיעִ֗ית תָּרִ֙ימוּ֙ אֶת־תְּרוּמַ֣ת הַקֹּ֔דֶשׁ אֶל־אֲחֻזַּ֖ת הָעִֽיר׃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21</w:t>
      </w:r>
      <w:r>
        <w:rPr>
          <w:rtl/>
          <w:cs/>
          <w:lang w:val="he_IL" w:bidi="he_IL"/>
        </w:rPr>
        <w:t xml:space="preserve"> וְהַנּוֹתָ֣ר לַנָּשִׂ֣יא מִזֶּ֣ה ׀ וּמִזֶּ֣ה ׀ לִתְרֽוּמַת־הַקֹּ֣דֶשׁ וְלַאֲחֻזַּ֪ת הָעִ֟יר אֶל־פְּנֵ֣י חֲמִשָּׁה֩ וְעֶשְׂרִ֨ים אֶ֥לֶף ׀ תְּרוּמָה֮ עַד־גְּב֣וּל קָדִימָה֒ וְיָ֗מָּה עַל־פְּ֠נֵי חֲמִשָּׁ֨ה וְעֶשְׂרִ֥ים אֶ֙לֶף֙ עַל־גְּב֣וּל יָ֔מָּה לְעֻמַּ֥ת חֲלָקִ֖ים לַנָּשִׂ֑יא וְהָֽיְתָה֙ תְּרוּמַ֣ת הַקֹּ֔דֶשׁ וּמִקְדַּ֥שׁ הַבַּ֖יִת בתוכה׃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22</w:t>
      </w:r>
      <w:r>
        <w:rPr>
          <w:rtl/>
          <w:cs/>
          <w:lang w:val="he_IL" w:bidi="he_IL"/>
        </w:rPr>
        <w:t xml:space="preserve"> וּמֵאֲחֻזַּ֤ת הַלְוִיִּם֙ וּמֵאֲחֻזַּ֣ת הָעִ֔יר בְּת֛וֹךְ אֲשֶׁ֥ר לַנָּשִׂ֖יא יִֽהְיֶ֑ה בֵּ֣ין ׀ גְּב֣וּל יְהוּדָ֗ה וּבֵין֙ גְּב֣וּל בִּנְיָמִ֔ן לַנָּשִׂ֖יא יִהְיֶֽה׃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23</w:t>
      </w:r>
      <w:r>
        <w:rPr>
          <w:rtl/>
          <w:cs/>
          <w:lang w:val="he_IL" w:bidi="he_IL"/>
        </w:rPr>
        <w:t xml:space="preserve"> וְיֶ֖תֶר הַשְּׁבָטִ֑ים מִפְּאַ֥ת קָדִ֛ימָה עַד־פְּאַת־יָ֖מָּה בִּנְיָמִ֥ן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24</w:t>
      </w:r>
      <w:r>
        <w:rPr>
          <w:rtl/>
          <w:cs/>
          <w:lang w:val="he_IL" w:bidi="he_IL"/>
        </w:rPr>
        <w:t xml:space="preserve"> וְעַ֣ל ׀ גְּב֣וּל בִּנְיָמִ֗ן מִפְּאַ֥ת קָדִ֛ימָה עַד־פְּאַת־יָ֖מָּה שִׁמְע֥וֹן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25</w:t>
      </w:r>
      <w:r>
        <w:rPr>
          <w:rtl/>
          <w:cs/>
          <w:lang w:val="he_IL" w:bidi="he_IL"/>
        </w:rPr>
        <w:t xml:space="preserve"> וְעַ֣ל ׀ גְּב֣וּל שִׁמְע֗וֹן מִפְּאַ֥ת קָדִ֛ימָה עַד־פְּאַת־יָ֖מָּה יִשָׂשכָ֥ר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26</w:t>
      </w:r>
      <w:r>
        <w:rPr>
          <w:rtl/>
          <w:cs/>
          <w:lang w:val="he_IL" w:bidi="he_IL"/>
        </w:rPr>
        <w:t xml:space="preserve"> וְעַ֣ל ׀ גְּב֣וּל יִשָׂשכָ֗ר מִפְּאַ֥ת קָדִ֛ימָה עַד־פְּאַת־יָ֖מָּה זְבוּלֻ֥ן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27</w:t>
      </w:r>
      <w:r>
        <w:rPr>
          <w:rtl/>
          <w:cs/>
          <w:lang w:val="he_IL" w:bidi="he_IL"/>
        </w:rPr>
        <w:t xml:space="preserve"> וְעַ֣ל ׀ גְּב֣וּל זְבוּלֻ֗ן מִפְּאַ֥ת קָדִ֛מָה עַד־פְּאַת־יָ֖מָּה גָּ֥ד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28</w:t>
      </w:r>
      <w:r>
        <w:rPr>
          <w:rtl/>
          <w:cs/>
          <w:lang w:val="he_IL" w:bidi="he_IL"/>
        </w:rPr>
        <w:t xml:space="preserve"> וְעַל֙ גְּב֣וּל גָּ֔ד אֶל־פְּאַ֖ת נֶ֣גֶב תֵּימָ֑נָה וְהָיָ֨ה גְב֜וּל מִתָּמָ֗ר מֵ֚י מְרִיבַ֣ת קָדֵ֔שׁ נַחֲלָ֖ה עַל־הַיָּ֥ם הַגָּדֽוֹל׃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29</w:t>
      </w:r>
      <w:r>
        <w:rPr>
          <w:rtl/>
          <w:cs/>
          <w:lang w:val="he_IL" w:bidi="he_IL"/>
        </w:rPr>
        <w:t xml:space="preserve"> זֹ֥את הָאָ֛רֶץ אֲשֶׁר־תַּפִּ֥ילוּ מִֽנַּחֲלָ֖ה לְשִׁבְטֵ֣י יִשְׂרָאֵ֑ל וְאֵ֙לֶּה֙ מַחְלְקוֹתָ֔ם נְאֻ֖ם אֲדֹנָ֥י יְהוִֽה׃ פ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30</w:t>
      </w:r>
      <w:r>
        <w:rPr>
          <w:rtl/>
          <w:cs/>
          <w:lang w:val="he_IL" w:bidi="he_IL"/>
        </w:rPr>
        <w:t xml:space="preserve"> וְאֵ֖לֶּה תּוֹצְאֹ֣ת הָעִ֑יר מִפְּאַ֣ת צָפ֔וֹן חֲמֵ֥שׁ מֵא֛וֹת וְאַרְבַּ֥עַת אֲלָפִ֖ים מִדָּֽה׃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31</w:t>
      </w:r>
      <w:r>
        <w:rPr>
          <w:rtl/>
          <w:cs/>
          <w:lang w:val="he_IL" w:bidi="he_IL"/>
        </w:rPr>
        <w:t xml:space="preserve"> וְשַׁעֲרֵ֣י הָעִ֗יר עַל־שְׁמוֹת֙ שִׁבְטֵ֣י יִשְׂרָאֵ֔ל שְׁעָרִ֥ים שְׁלוֹשָׁ֖ה צָפ֑וֹנָה שַׁ֣עַר רְאוּבֵ֞ן אֶחָ֗ד שַׁ֤עַר יְהוּדָה֙ אֶחָ֔ד שַׁ֥עַר לֵוִ֖י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32</w:t>
      </w:r>
      <w:r>
        <w:rPr>
          <w:rtl/>
          <w:cs/>
          <w:lang w:val="he_IL" w:bidi="he_IL"/>
        </w:rPr>
        <w:t xml:space="preserve"> וְאֶל־פְּאַ֣ת קָדִ֗ימָה חֲמֵ֤שׁ מֵאוֹת֙ וְאַרְבַּ֣עַת אֲלָפִ֔ים וּשְׁעָרִ֖ים שְׁלֹשָׁ֑ה וְשַׁ֨עַר יוֹסֵ֜ף אֶחָ֗ד שַׁ֤עַר בִּנְיָמִן֙ אֶחָ֔ד שַׁ֥עַר דָּ֖ן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33</w:t>
      </w:r>
      <w:r>
        <w:rPr>
          <w:rtl/>
          <w:cs/>
          <w:lang w:val="he_IL" w:bidi="he_IL"/>
        </w:rPr>
        <w:t xml:space="preserve"> וּפְאַת־נֶ֗גְבָּה חֲמֵ֨שׁ מֵא֜וֹת וְאַרְבַּ֤עַת אֲלָפִים֙ מִדָּ֔ה וּשְׁעָרִ֖ים שְׁלֹשָׁ֑ה שַׁ֣עַר שִׁמְע֞וֹן אֶחָ֗ד שַׁ֤עַר יִשָּׂשכָר֙ אֶחָ֔ד שַׁ֥עַר זְבוּלֻ֖ן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34</w:t>
      </w:r>
      <w:r>
        <w:rPr>
          <w:rtl/>
          <w:cs/>
          <w:lang w:val="he_IL" w:bidi="he_IL"/>
        </w:rPr>
        <w:t xml:space="preserve"> פְּאַת־יָ֗מָּה חֲמֵ֤שׁ מֵאוֹת֙ וְאַרְבַּ֣עַת אֲלָפִ֔ים שַֽׁעֲרֵיהֶ֖ם שְׁלֹשָׁ֑ה שַׁ֣עַר גָּ֞ד אֶחָ֗ד שַׁ֤עַר אָשֵׁר֙ אֶחָ֔ד שַׁ֥עַר נַפְתָּלִ֖י אֶחָֽד׃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35</w:t>
      </w:r>
      <w:r>
        <w:rPr>
          <w:rtl/>
          <w:cs/>
          <w:lang w:val="he_IL" w:bidi="he_IL"/>
        </w:rPr>
        <w:t xml:space="preserve"> סָבִ֕יב שְׁמֹנָ֥ה עָשָׂ֖ר אָ֑לֶף וְשֵׁם־הָעִ֥יר מִיּ֖וֹם יְהוָ֥ה ׀ שָֽׁמָּה׃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