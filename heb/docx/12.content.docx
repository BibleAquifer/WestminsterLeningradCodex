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he_IL" w:bidi="he_IL"/>
        </w:rPr>
      </w:r>
    </w:p>
    <w:p>
      <w:pPr>
        <w:pStyle w:val="Heading2"/>
        <w:bidi/>
      </w:pPr>
      <w:r>
        <w:rPr>
          <w:rtl/>
          <w:cs/>
          <w:lang w:val="he_IL" w:bidi="he_IL"/>
        </w:rPr>
        <w:t>Resource: The Westminster Leningrad Codex</w:t>
      </w:r>
      <w:r>
        <w:rPr>
          <w:rtl/>
          <w:cs/>
          <w:lang w:val="he_IL" w:bidi="he_IL"/>
        </w:rPr>
      </w:r>
    </w:p>
    <w:p>
      <w:pPr>
        <w:bidi/>
      </w:pPr>
      <w:r>
        <w:rPr>
          <w:rtl/>
          <w:cs/>
          <w:lang w:val="he_IL" w:bidi="he_IL"/>
        </w:rPr>
      </w:r>
      <w:r>
        <w:rPr>
          <w:b/>
          <w:rtl/>
          <w:cs/>
          <w:lang w:val="he_IL" w:bidi="he_IL"/>
        </w:rPr>
        <w:t>The Westminster Leningrad Codex</w:t>
      </w:r>
      <w:r>
        <w:rPr>
          <w:rtl/>
          <w:cs/>
          <w:lang w:val="he_IL" w:bidi="he_IL"/>
        </w:rPr>
        <w:t xml:space="preserve"> © 2019 </w:t>
      </w:r>
      <w:hyperlink r:id="rId13">
        <w:r>
          <w:rPr>
            <w:rtl/>
            <w:cs/>
            <w:lang w:val="he_IL" w:bidi="he_IL"/>
          </w:rPr>
          <w:rPr>
            <w:color w:val="0000EE"/>
            <w:u w:val="single"/>
          </w:rPr>
          <w:t>Open Scriptures Hebrew Bible Project</w:t>
        </w:r>
      </w:hyperlink>
      <w:r>
        <w:rPr>
          <w:rtl/>
          <w:cs/>
          <w:lang w:val="he_IL" w:bidi="he_IL"/>
        </w:rPr>
        <w:t xml:space="preserve">, licensed under a </w:t>
      </w:r>
      <w:hyperlink r:id="rId14">
        <w:r>
          <w:rPr>
            <w:rtl/>
            <w:cs/>
            <w:lang w:val="he_IL" w:bidi="he_IL"/>
          </w:rPr>
          <w:rPr>
            <w:color w:val="0000EE"/>
            <w:u w:val="single"/>
          </w:rPr>
          <w:t>Creative Commons Attribution 4.0 International License.</w:t>
        </w:r>
      </w:hyperlink>
      <w:r>
        <w:rPr>
          <w:rtl/>
          <w:cs/>
          <w:lang w:val="he_IL" w:bidi="he_IL"/>
        </w:rPr>
        <w:t>.</w:t>
      </w:r>
      <w:r>
        <w:rPr>
          <w:rtl/>
          <w:cs/>
          <w:lang w:val="he_IL" w:bidi="he_IL"/>
        </w:rPr>
      </w:r>
      <w:r>
        <w:rPr>
          <w:rtl/>
          <w:cs/>
          <w:lang w:val="he_IL" w:bidi="he_IL"/>
        </w:rPr>
      </w:r>
    </w:p>
    <w:p>
      <w:pPr>
        <w:pStyle w:val="Heading1"/>
        <w:bidi/>
      </w:pPr>
      <w:r>
        <w:rPr>
          <w:rtl/>
          <w:cs/>
          <w:lang w:val="he_IL" w:bidi="he_IL"/>
        </w:rPr>
        <w:t>The Westminster Leningrad Codex</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he_IL" w:bidi="he_IL"/>
        </w:rPr>
      </w:r>
    </w:p>
    <w:p>
      <w:pPr>
        <w:pStyle w:val="Heading2"/>
        <w:bidi/>
      </w:pPr>
      <w:r>
        <w:rPr>
          <w:rtl/>
          <w:cs/>
          <w:lang w:val="he_IL" w:bidi="he_IL"/>
        </w:rPr>
      </w:r>
    </w:p>
    <w:p>
      <w:pPr>
        <w:bidi/>
      </w:pPr>
      <w:r>
        <w:rPr>
          <w:rtl/>
          <w:cs/>
          <w:lang w:val="he_IL" w:bidi="he_IL"/>
        </w:rPr>
      </w:r>
      <w:r>
        <w:rPr>
          <w:rtl/>
          <w:cs/>
          <w:lang w:val="he_IL" w:bidi="he_IL"/>
        </w:rPr>
        <w:t xml:space="preserve"> </w:t>
      </w:r>
      <w:r>
        <w:rPr>
          <w:rtl/>
          <w:cs/>
          <w:lang w:val="he_IL" w:bidi="he_IL"/>
        </w:rPr>
      </w:r>
      <w:r>
        <w:rPr>
          <w:rtl/>
          <w:cs/>
          <w:lang w:val="he_IL" w:bidi="he_I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he_IL" w:bidi="he_IL"/>
        </w:rPr>
        <w:t>2 Kings 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וַיִּפְשַׁ֤ע מוֹאָב֙ בְּיִשְׂרָאֵ֔ל אַחֲרֵ֖י מ֥וֹת אַחְאָֽב׃</w:t>
      </w:r>
    </w:p>
    <w:p>
      <w:pPr>
        <w:bidi/>
      </w:pPr>
      <w:r>
        <w:rPr>
          <w:rtl/>
          <w:cs/>
          <w:lang w:val="he_IL" w:bidi="he_IL"/>
        </w:rPr>
      </w:r>
      <w:r>
        <w:rPr>
          <w:vertAlign w:val="superscript"/>
          <w:rtl/>
          <w:cs/>
          <w:lang w:val="he_IL" w:bidi="he_IL"/>
        </w:rPr>
        <w:t>2</w:t>
      </w:r>
      <w:r>
        <w:rPr>
          <w:rtl/>
          <w:cs/>
          <w:lang w:val="he_IL" w:bidi="he_IL"/>
        </w:rPr>
        <w:t xml:space="preserve"> וַיִּפֹּ֨ל אֲחַזְיָ֜ה בְּעַ֣ד הַשְּׂבָכָ֗ה בַּעֲלִיָּת֛וֹ אֲשֶׁ֥ר בְּשֹׁמְר֖וֹן וַיָּ֑חַל וַיִּשְׁלַ֣ח מַלְאָכִ֔ים וַיֹּ֤אמֶר אֲלֵהֶם֙ לְכ֣וּ דִרְשׁ֗וּ בְּבַ֤עַל זְבוּב֙ אֱלֹהֵ֣י עֶקְר֔וֹן אִם־אֶחְיֶ֖ה מֵחֳלִ֥י זֶֽה׃ ס</w:t>
      </w:r>
    </w:p>
    <w:p>
      <w:pPr>
        <w:bidi/>
      </w:pPr>
      <w:r>
        <w:rPr>
          <w:rtl/>
          <w:cs/>
          <w:lang w:val="he_IL" w:bidi="he_IL"/>
        </w:rPr>
      </w:r>
      <w:r>
        <w:rPr>
          <w:vertAlign w:val="superscript"/>
          <w:rtl/>
          <w:cs/>
          <w:lang w:val="he_IL" w:bidi="he_IL"/>
        </w:rPr>
        <w:t>3</w:t>
      </w:r>
      <w:r>
        <w:rPr>
          <w:rtl/>
          <w:cs/>
          <w:lang w:val="he_IL" w:bidi="he_IL"/>
        </w:rPr>
        <w:t xml:space="preserve"> וּמַלְאַ֣ךְ יְהוָ֗ה דִּבֶּר֙ אֶל־אֵלִיָּ֣ה הַתִּשְׁבִּ֔י ק֣וּם עֲלֵ֔ה לִקְרַ֖את מַלְאֲכֵ֣י מֶֽלֶךְ־שֹׁמְר֑וֹן וְדַבֵּ֣ר אֲלֵהֶ֔ם הַֽמִבְּלִ֤י אֵין־אֱלֹהִים֙ בְּיִשְׂרָאֵ֔ל אַתֶּם֙ הֹֽלְכִ֔ים לִדְרֹ֕שׁ בְּבַ֥עַל זְב֖וּב אֱלֹהֵ֥י עֶקְרֽוֹן׃</w:t>
      </w:r>
    </w:p>
    <w:p>
      <w:pPr>
        <w:bidi/>
      </w:pPr>
      <w:r>
        <w:rPr>
          <w:rtl/>
          <w:cs/>
          <w:lang w:val="he_IL" w:bidi="he_IL"/>
        </w:rPr>
      </w:r>
      <w:r>
        <w:rPr>
          <w:vertAlign w:val="superscript"/>
          <w:rtl/>
          <w:cs/>
          <w:lang w:val="he_IL" w:bidi="he_IL"/>
        </w:rPr>
        <w:t>4</w:t>
      </w:r>
      <w:r>
        <w:rPr>
          <w:rtl/>
          <w:cs/>
          <w:lang w:val="he_IL" w:bidi="he_IL"/>
        </w:rPr>
        <w:t xml:space="preserve"> וְלָכֵן֙ כֹּֽה־אָמַ֣ר יְהוָ֔ה הַמִּטָּ֞ה אֲשֶׁר־עָלִ֥יתָ שָּׁ֛ם לֹֽא־תֵרֵ֥ד מִמֶּ֖נָּה כִּ֣י מ֣וֹת תָּמ֑וּת וַיֵּ֖לֶךְ אֵלִיָּֽה׃</w:t>
      </w:r>
    </w:p>
    <w:p>
      <w:pPr>
        <w:bidi/>
      </w:pPr>
      <w:r>
        <w:rPr>
          <w:rtl/>
          <w:cs/>
          <w:lang w:val="he_IL" w:bidi="he_IL"/>
        </w:rPr>
      </w:r>
      <w:r>
        <w:rPr>
          <w:vertAlign w:val="superscript"/>
          <w:rtl/>
          <w:cs/>
          <w:lang w:val="he_IL" w:bidi="he_IL"/>
        </w:rPr>
        <w:t>5</w:t>
      </w:r>
      <w:r>
        <w:rPr>
          <w:rtl/>
          <w:cs/>
          <w:lang w:val="he_IL" w:bidi="he_IL"/>
        </w:rPr>
        <w:t xml:space="preserve"> וַיָּשׁ֥וּבוּ הַמַּלְאָכִ֖ים אֵלָ֑יו וַיֹּ֥אמֶר אֲלֵיהֶ֖ם מַה־זֶּ֥ה שַׁבְתֶּֽם׃</w:t>
      </w:r>
    </w:p>
    <w:p>
      <w:pPr>
        <w:bidi/>
      </w:pPr>
      <w:r>
        <w:rPr>
          <w:rtl/>
          <w:cs/>
          <w:lang w:val="he_IL" w:bidi="he_IL"/>
        </w:rPr>
      </w:r>
      <w:r>
        <w:rPr>
          <w:vertAlign w:val="superscript"/>
          <w:rtl/>
          <w:cs/>
          <w:lang w:val="he_IL" w:bidi="he_IL"/>
        </w:rPr>
        <w:t>6</w:t>
      </w:r>
      <w:r>
        <w:rPr>
          <w:rtl/>
          <w:cs/>
          <w:lang w:val="he_IL" w:bidi="he_IL"/>
        </w:rPr>
        <w:t xml:space="preserve"> וַיֹּאמְר֨וּ אֵלָ֜יו אִ֣ישׁ ׀ עָלָ֣ה לִקְרָאתֵ֗נוּ וַיֹּ֣אמֶר אֵלֵינוּ֮ לְכ֣וּ שׁוּבוּ֮ אֶל־הַמֶּ֣לֶךְ אֲשֶׁר־שָׁלַ֣ח אֶתְכֶם֒ וְדִבַּרְתֶּ֣ם אֵלָ֗יו כֹּ֚ה אָמַ֣ר יְהוָ֔ה הַֽמִבְּלִ֤י אֵין־אֱלֹהִים֙ בְּיִשְׂרָאֵ֔ל אַתָּ֣ה שֹׁלֵ֔חַ לִדְרֹ֕שׁ בְּבַ֥עַל זְב֖וּב אֱלֹהֵ֣י עֶקְר֑וֹן לָ֠כֵן הַמִּטָּ֞ה אֲשֶׁר־עָלִ֥יתָ שָּׁ֛ם לֹֽא־תֵרֵ֥ד מִמֶּ֖נָּה כִּֽי־מ֥וֹת תָּמֽוּת׃</w:t>
      </w:r>
    </w:p>
    <w:p>
      <w:pPr>
        <w:bidi/>
      </w:pPr>
      <w:r>
        <w:rPr>
          <w:rtl/>
          <w:cs/>
          <w:lang w:val="he_IL" w:bidi="he_IL"/>
        </w:rPr>
      </w:r>
      <w:r>
        <w:rPr>
          <w:vertAlign w:val="superscript"/>
          <w:rtl/>
          <w:cs/>
          <w:lang w:val="he_IL" w:bidi="he_IL"/>
        </w:rPr>
        <w:t>7</w:t>
      </w:r>
      <w:r>
        <w:rPr>
          <w:rtl/>
          <w:cs/>
          <w:lang w:val="he_IL" w:bidi="he_IL"/>
        </w:rPr>
        <w:t xml:space="preserve"> וַיְדַבֵּ֣ר אֲלֵהֶ֔ם מֶ֚ה מִשְׁפַּ֣ט הָאִ֔ישׁ אֲשֶׁ֥ר עָלָ֖ה לִקְרַאתְכֶ֑ם וַיְדַבֵּ֣ר אֲלֵיכֶ֔ם אֶת־הַדְּבָרִ֖ים הָאֵֽלֶּה׃</w:t>
      </w:r>
    </w:p>
    <w:p>
      <w:pPr>
        <w:bidi/>
      </w:pPr>
      <w:r>
        <w:rPr>
          <w:rtl/>
          <w:cs/>
          <w:lang w:val="he_IL" w:bidi="he_IL"/>
        </w:rPr>
      </w:r>
      <w:r>
        <w:rPr>
          <w:vertAlign w:val="superscript"/>
          <w:rtl/>
          <w:cs/>
          <w:lang w:val="he_IL" w:bidi="he_IL"/>
        </w:rPr>
        <w:t>8</w:t>
      </w:r>
      <w:r>
        <w:rPr>
          <w:rtl/>
          <w:cs/>
          <w:lang w:val="he_IL" w:bidi="he_IL"/>
        </w:rPr>
        <w:t xml:space="preserve"> וַיֹּאמְר֣וּ אֵלָ֗יו אִ֚ישׁ בַּ֣עַל שֵׂעָ֔ר וְאֵז֥וֹר ע֖וֹר אָז֣וּר בְּמָתְנָ֑יו וַיֹּאמַ֕ר אֵלִיָּ֥ה הַתִּשְׁבִּ֖י הֽוּא׃</w:t>
      </w:r>
    </w:p>
    <w:p>
      <w:pPr>
        <w:bidi/>
      </w:pPr>
      <w:r>
        <w:rPr>
          <w:rtl/>
          <w:cs/>
          <w:lang w:val="he_IL" w:bidi="he_IL"/>
        </w:rPr>
      </w:r>
      <w:r>
        <w:rPr>
          <w:vertAlign w:val="superscript"/>
          <w:rtl/>
          <w:cs/>
          <w:lang w:val="he_IL" w:bidi="he_IL"/>
        </w:rPr>
        <w:t>9</w:t>
      </w:r>
      <w:r>
        <w:rPr>
          <w:rtl/>
          <w:cs/>
          <w:lang w:val="he_IL" w:bidi="he_IL"/>
        </w:rPr>
        <w:t xml:space="preserve"> וַיִּשְׁלַ֥ח אֵלָ֛יו שַׂר־חֲמִשִּׁ֖ים וַחֲמִשָּׁ֑יו וַיַּ֣עַל אֵלָ֗יו וְהִנֵּה֙ יֹשֵׁב֙ עַל־רֹ֣אשׁ הָהָ֔ר וַיְדַבֵּ֣ר אֵלָ֔יו אִ֚ישׁ הָֽאֱלֹהִ֔ים הַמֶּ֥לֶךְ דִּבֶּ֖ר רֵֽדָה׃</w:t>
      </w:r>
    </w:p>
    <w:p>
      <w:pPr>
        <w:bidi/>
      </w:pPr>
      <w:r>
        <w:rPr>
          <w:rtl/>
          <w:cs/>
          <w:lang w:val="he_IL" w:bidi="he_IL"/>
        </w:rPr>
      </w:r>
      <w:r>
        <w:rPr>
          <w:vertAlign w:val="superscript"/>
          <w:rtl/>
          <w:cs/>
          <w:lang w:val="he_IL" w:bidi="he_IL"/>
        </w:rPr>
        <w:t>10</w:t>
      </w:r>
      <w:r>
        <w:rPr>
          <w:rtl/>
          <w:cs/>
          <w:lang w:val="he_IL" w:bidi="he_IL"/>
        </w:rPr>
        <w:t xml:space="preserve"> וַיַּעֲנֶ֣ה אֵלִיָּ֗הוּ וַיְדַבֵּר֮ אֶל־שַׂ֣ר הַחֲמִשִּׁים֒ וְאִם־אִ֤ישׁ אֱלֹהִים֙ אָ֔נִי תֵּ֤רֶד אֵשׁ֙ מִן־הַשָּׁמַ֔יִם וְתֹאכַ֥ל אֹתְךָ֖ וְאֶת־חֲמִשֶּׁ֑יךָ וַתֵּ֤רֶד אֵשׁ֙ מִן־הַשָּׁמַ֔יִם וַתֹּ֥אכַל אֹת֖וֹ וְאֶת־חֲמִשָּֽׁיו׃</w:t>
      </w:r>
    </w:p>
    <w:p>
      <w:pPr>
        <w:bidi/>
      </w:pPr>
      <w:r>
        <w:rPr>
          <w:rtl/>
          <w:cs/>
          <w:lang w:val="he_IL" w:bidi="he_IL"/>
        </w:rPr>
      </w:r>
      <w:r>
        <w:rPr>
          <w:vertAlign w:val="superscript"/>
          <w:rtl/>
          <w:cs/>
          <w:lang w:val="he_IL" w:bidi="he_IL"/>
        </w:rPr>
        <w:t>11</w:t>
      </w:r>
      <w:r>
        <w:rPr>
          <w:rtl/>
          <w:cs/>
          <w:lang w:val="he_IL" w:bidi="he_IL"/>
        </w:rPr>
        <w:t xml:space="preserve"> וַיָּ֜שָׁב וַיִּשְׁלַ֥ח אֵלָ֛יו שַׂר־חֲמִשִּׁ֥ים אַחֵ֖ר וַחֲמִשָּׁ֑יו וַיַּ֙עַן֙ וַיְדַבֵּ֣ר אֵלָ֔יו אִ֚ישׁ הָאֱלֹהִ֔ים כֹּֽה־אָמַ֥ר הַמֶּ֖לֶךְ מְהֵרָ֥ה רֵֽדָה׃</w:t>
      </w:r>
    </w:p>
    <w:p>
      <w:pPr>
        <w:bidi/>
      </w:pPr>
      <w:r>
        <w:rPr>
          <w:rtl/>
          <w:cs/>
          <w:lang w:val="he_IL" w:bidi="he_IL"/>
        </w:rPr>
      </w:r>
      <w:r>
        <w:rPr>
          <w:vertAlign w:val="superscript"/>
          <w:rtl/>
          <w:cs/>
          <w:lang w:val="he_IL" w:bidi="he_IL"/>
        </w:rPr>
        <w:t>12</w:t>
      </w:r>
      <w:r>
        <w:rPr>
          <w:rtl/>
          <w:cs/>
          <w:lang w:val="he_IL" w:bidi="he_IL"/>
        </w:rPr>
        <w:t xml:space="preserve"> וַיַּ֣עַן אֵלִיָּה֮ וַיְדַבֵּ֣ר אֲלֵיהֶם֒ אִם־אִ֤ישׁ הָֽאֱלֹהִים֙ אָ֔נִי תֵּ֤רֶד אֵשׁ֙ מִן־הַשָּׁמַ֔יִם וְתֹאכַ֥ל אֹתְךָ֖ וְאֶת־חֲמִשֶּׁ֑יךָ וַתֵּ֤רֶד אֵשׁ־אֱלֹהִים֙ מִן־הַשָּׁמַ֔יִם וַתֹּ֥אכַל אֹת֖וֹ וְאֶת־חֲמִשָּֽׁיו׃</w:t>
      </w:r>
    </w:p>
    <w:p>
      <w:pPr>
        <w:bidi/>
      </w:pPr>
      <w:r>
        <w:rPr>
          <w:rtl/>
          <w:cs/>
          <w:lang w:val="he_IL" w:bidi="he_IL"/>
        </w:rPr>
      </w:r>
      <w:r>
        <w:rPr>
          <w:vertAlign w:val="superscript"/>
          <w:rtl/>
          <w:cs/>
          <w:lang w:val="he_IL" w:bidi="he_IL"/>
        </w:rPr>
        <w:t>13</w:t>
      </w:r>
      <w:r>
        <w:rPr>
          <w:rtl/>
          <w:cs/>
          <w:lang w:val="he_IL" w:bidi="he_IL"/>
        </w:rPr>
        <w:t xml:space="preserve"> וַיָּ֗שָׁב וַיִּשְׁלַ֛ח שַׂר־חֲמִשִּׁ֥ים שְׁלִשִׁ֖ים וַחֲמִשָּׁ֑יו וַיַּ֡עַל וַיָּבֹא֩ שַׂר־הַחֲמִשִּׁ֨ים הַשְּׁלִישִׁ֜י וַיִּכְרַ֥ע עַל־בִּרְכָּ֣יו ׀ לְנֶ֣גֶד אֵלִיָּ֗הוּ וַיִּתְחַנֵּ֤ן אֵלָיו֙ וַיְדַבֵּ֣ר אֵלָ֔יו אִ֚ישׁ הָֽאֱלֹהִ֔ים תִּֽיקַר־נָ֣א נַפְשִׁ֗י וְנֶ֨פֶשׁ עֲבָדֶ֥יךָֽ אֵ֛לֶּה חֲמִשִּׁ֖ים בְּעֵינֶֽיךָ׃</w:t>
      </w:r>
    </w:p>
    <w:p>
      <w:pPr>
        <w:bidi/>
      </w:pPr>
      <w:r>
        <w:rPr>
          <w:rtl/>
          <w:cs/>
          <w:lang w:val="he_IL" w:bidi="he_IL"/>
        </w:rPr>
      </w:r>
      <w:r>
        <w:rPr>
          <w:vertAlign w:val="superscript"/>
          <w:rtl/>
          <w:cs/>
          <w:lang w:val="he_IL" w:bidi="he_IL"/>
        </w:rPr>
        <w:t>14</w:t>
      </w:r>
      <w:r>
        <w:rPr>
          <w:rtl/>
          <w:cs/>
          <w:lang w:val="he_IL" w:bidi="he_IL"/>
        </w:rPr>
        <w:t xml:space="preserve"> הִ֠נֵּה יָ֤רְדָה אֵשׁ֙ מִן־הַשָּׁמַ֔יִם וַ֠תֹּאכַל אֶת־שְׁנֵ֞י שָׂרֵ֧י הַחֲמִשִּׁ֛ים הָרִאשֹׁנִ֖ים וְאֶת־חֲמִשֵּׁיהֶ֑ם וְעַתָּ֕ה תִּיקַ֥ר נַפְשִׁ֖י בְּעֵינֶֽיךָ׃ ס</w:t>
      </w:r>
    </w:p>
    <w:p>
      <w:pPr>
        <w:bidi/>
      </w:pPr>
      <w:r>
        <w:rPr>
          <w:rtl/>
          <w:cs/>
          <w:lang w:val="he_IL" w:bidi="he_IL"/>
        </w:rPr>
      </w:r>
      <w:r>
        <w:rPr>
          <w:vertAlign w:val="superscript"/>
          <w:rtl/>
          <w:cs/>
          <w:lang w:val="he_IL" w:bidi="he_IL"/>
        </w:rPr>
        <w:t>15</w:t>
      </w:r>
      <w:r>
        <w:rPr>
          <w:rtl/>
          <w:cs/>
          <w:lang w:val="he_IL" w:bidi="he_IL"/>
        </w:rPr>
        <w:t xml:space="preserve"> וַיְדַבֵּ֞ר מַלְאַ֤ךְ יְהוָה֙ אֶל־אֵ֣לִיָּ֔הוּ רֵ֣ד אוֹת֔וֹ אַל־תִּירָ֖א מִפָּנָ֑יו וַיָּ֛קָם וַיֵּ֥רֶד אוֹת֖וֹ אֶל־הַמֶּֽלֶךְ׃</w:t>
      </w:r>
    </w:p>
    <w:p>
      <w:pPr>
        <w:bidi/>
      </w:pPr>
      <w:r>
        <w:rPr>
          <w:rtl/>
          <w:cs/>
          <w:lang w:val="he_IL" w:bidi="he_IL"/>
        </w:rPr>
      </w:r>
      <w:r>
        <w:rPr>
          <w:vertAlign w:val="superscript"/>
          <w:rtl/>
          <w:cs/>
          <w:lang w:val="he_IL" w:bidi="he_IL"/>
        </w:rPr>
        <w:t>16</w:t>
      </w:r>
      <w:r>
        <w:rPr>
          <w:rtl/>
          <w:cs/>
          <w:lang w:val="he_IL" w:bidi="he_IL"/>
        </w:rPr>
        <w:t xml:space="preserve"> וַיְדַבֵּ֨ר אֵלָ֜יו כֹּֽה־אָמַ֣ר יְהוָ֗ה יַ֜עַן אֲשֶׁר־שָׁלַ֣חְתָּ מַלְאָכִים֮ לִדְרֹשׁ֮ בְּבַ֣עַל זְבוּב֮ אֱלֹהֵ֣י עֶקְרוֹן֒ הַֽמִבְּלִ֤י אֵין־אֱלֹהִים֙ בְּיִשְׂרָאֵ֔ל לִדְרֹ֖שׁ בִּדְבָר֑וֹ לָ֠כֵן הַמִּטָּ֞ה אֲשֶׁר־עָלִ֥יתָ שָּׁ֛ם לֹֽא־תֵרֵ֥ד מִמֶּ֖נָּה כִּֽי־מ֥וֹת תָּמֽוּת׃</w:t>
      </w:r>
    </w:p>
    <w:p>
      <w:pPr>
        <w:bidi/>
      </w:pPr>
      <w:r>
        <w:rPr>
          <w:rtl/>
          <w:cs/>
          <w:lang w:val="he_IL" w:bidi="he_IL"/>
        </w:rPr>
      </w:r>
      <w:r>
        <w:rPr>
          <w:vertAlign w:val="superscript"/>
          <w:rtl/>
          <w:cs/>
          <w:lang w:val="he_IL" w:bidi="he_IL"/>
        </w:rPr>
        <w:t>17</w:t>
      </w:r>
      <w:r>
        <w:rPr>
          <w:rtl/>
          <w:cs/>
          <w:lang w:val="he_IL" w:bidi="he_IL"/>
        </w:rPr>
        <w:t xml:space="preserve"> וַיָּ֜מָת כִּדְבַ֥ר יְהוָ֣ה ׀ אֲשֶׁר־דִּבֶּ֣ר אֵלִיָּ֗הוּ וַיִּמְלֹ֤ךְ יְהוֹרָם֙ תַּחְתָּ֔יו פ בִּשְׁנַ֣ת שְׁתַּ֔יִם לִיהוֹרָ֥ם בֶּן־יְהוֹשָׁפָ֖ט מֶ֣לֶךְ יְהוּדָ֑ה כִּ֛י לֹֽא־הָ֥יָה ל֖וֹ בֵּֽן׃</w:t>
      </w:r>
    </w:p>
    <w:p>
      <w:pPr>
        <w:bidi/>
      </w:pPr>
      <w:r>
        <w:rPr>
          <w:rtl/>
          <w:cs/>
          <w:lang w:val="he_IL" w:bidi="he_IL"/>
        </w:rPr>
      </w:r>
      <w:r>
        <w:rPr>
          <w:vertAlign w:val="superscript"/>
          <w:rtl/>
          <w:cs/>
          <w:lang w:val="he_IL" w:bidi="he_IL"/>
        </w:rPr>
        <w:t>18</w:t>
      </w:r>
      <w:r>
        <w:rPr>
          <w:rtl/>
          <w:cs/>
          <w:lang w:val="he_IL" w:bidi="he_IL"/>
        </w:rPr>
        <w:t xml:space="preserve"> וְיֶ֛תֶר דִּבְרֵ֥י אֲחַזְיָ֖הוּ אֲשֶׁ֣ר עָשָׂ֑ה הֲלֽוֹא־הֵ֣מָּה כְתוּבִ֗ים עַל־סֵ֛פֶר דִּבְרֵ֥י הַיָּמִ֖ים לְמַלְכֵ֥י יִשְׂרָאֵֽל׃ פ</w:t>
      </w:r>
    </w:p>
    <w:p>
      <w:pPr>
        <w:pStyle w:val="Heading2"/>
        <w:bidi/>
      </w:pPr>
      <w:r>
        <w:rPr>
          <w:rtl/>
          <w:cs/>
          <w:lang w:val="he_IL" w:bidi="he_IL"/>
        </w:rPr>
        <w:t>2 Kings 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בְּהַעֲל֤וֹת יְהוָה֙ אֶת־אֵ֣לִיָּ֔הוּ בַּֽסְעָרָ֖ה הַשָּׁמָ֑יִם וַיֵּ֧לֶךְ אֵלִיָּ֛הוּ וֶאֱלִישָׁ֖ע מִן־הַגִּלְגָּֽל׃</w:t>
      </w:r>
    </w:p>
    <w:p>
      <w:pPr>
        <w:bidi/>
      </w:pPr>
      <w:r>
        <w:rPr>
          <w:rtl/>
          <w:cs/>
          <w:lang w:val="he_IL" w:bidi="he_IL"/>
        </w:rPr>
      </w:r>
      <w:r>
        <w:rPr>
          <w:vertAlign w:val="superscript"/>
          <w:rtl/>
          <w:cs/>
          <w:lang w:val="he_IL" w:bidi="he_IL"/>
        </w:rPr>
        <w:t>2</w:t>
      </w:r>
      <w:r>
        <w:rPr>
          <w:rtl/>
          <w:cs/>
          <w:lang w:val="he_IL" w:bidi="he_IL"/>
        </w:rPr>
        <w:t xml:space="preserve"> וַיֹּאמֶר֩ אֵלִיָּ֨הוּ אֶל־אֱלִישָׁ֜ע שֵֽׁב־נָ֣א פֹ֗ה כִּ֤י יְהוָה֙ שְׁלָחַ֣נִי עַד־בֵּֽית־אֵ֔ל וַיֹּ֣אמֶר אֱלִישָׁ֔ע חַי־יְהוָ֥ה וְחֵֽי־נַפְשְׁךָ֖ אִם־אֶעֶזְבֶ֑ךָּ וַיֵּרְד֖וּ בֵּֽית־אֵֽל׃</w:t>
      </w:r>
    </w:p>
    <w:p>
      <w:pPr>
        <w:bidi/>
      </w:pPr>
      <w:r>
        <w:rPr>
          <w:rtl/>
          <w:cs/>
          <w:lang w:val="he_IL" w:bidi="he_IL"/>
        </w:rPr>
      </w:r>
      <w:r>
        <w:rPr>
          <w:vertAlign w:val="superscript"/>
          <w:rtl/>
          <w:cs/>
          <w:lang w:val="he_IL" w:bidi="he_IL"/>
        </w:rPr>
        <w:t>3</w:t>
      </w:r>
      <w:r>
        <w:rPr>
          <w:rtl/>
          <w:cs/>
          <w:lang w:val="he_IL" w:bidi="he_IL"/>
        </w:rPr>
        <w:t xml:space="preserve"> וַיֵּצְא֨וּ בְנֵֽי־הַנְּבִיאִ֥ים אֲשֶׁר־בֵּֽית־אֵל֮ אֶל־אֱלִישָׁע֒ וַיֹּאמְר֣וּ אֵלָ֔יו הֲיָדַ֕עְתָּ כִּ֣י הַיּ֗וֹם יְהוָ֛ה לֹקֵ֥חַ אֶת־אֲדֹנֶ֖יךָ מֵעַ֣ל רֹאשֶׁ֑ךָ וַיֹּ֛אמֶר גַּם־אֲנִ֥י יָדַ֖עְתִּי הֶחֱשֽׁוּ׃</w:t>
      </w:r>
    </w:p>
    <w:p>
      <w:pPr>
        <w:bidi/>
      </w:pPr>
      <w:r>
        <w:rPr>
          <w:rtl/>
          <w:cs/>
          <w:lang w:val="he_IL" w:bidi="he_IL"/>
        </w:rPr>
      </w:r>
      <w:r>
        <w:rPr>
          <w:vertAlign w:val="superscript"/>
          <w:rtl/>
          <w:cs/>
          <w:lang w:val="he_IL" w:bidi="he_IL"/>
        </w:rPr>
        <w:t>4</w:t>
      </w:r>
      <w:r>
        <w:rPr>
          <w:rtl/>
          <w:cs/>
          <w:lang w:val="he_IL" w:bidi="he_IL"/>
        </w:rPr>
        <w:t xml:space="preserve"> וַיֹּאמֶר֩ ל֨וֹ אֵלִיָּ֜הוּ אֱלִישָׁ֣ע ׀ שֵֽׁב־נָ֣א פֹ֗ה כִּ֤י יְהוָה֙ שְׁלָחַ֣נִי יְרִיח֔וֹ וַיֹּ֕אמֶר חַי־יְהוָ֥ה וְחֵֽי־נַפְשְׁךָ֖ אִם־אֶעֶזְבֶ֑ךָּ וַיָּבֹ֖אוּ יְרִיחֽוֹ׃</w:t>
      </w:r>
    </w:p>
    <w:p>
      <w:pPr>
        <w:bidi/>
      </w:pPr>
      <w:r>
        <w:rPr>
          <w:rtl/>
          <w:cs/>
          <w:lang w:val="he_IL" w:bidi="he_IL"/>
        </w:rPr>
      </w:r>
      <w:r>
        <w:rPr>
          <w:vertAlign w:val="superscript"/>
          <w:rtl/>
          <w:cs/>
          <w:lang w:val="he_IL" w:bidi="he_IL"/>
        </w:rPr>
        <w:t>5</w:t>
      </w:r>
      <w:r>
        <w:rPr>
          <w:rtl/>
          <w:cs/>
          <w:lang w:val="he_IL" w:bidi="he_IL"/>
        </w:rPr>
        <w:t xml:space="preserve"> וַיִּגְּשׁ֨וּ בְנֵֽי־הַנְּבִיאִ֥ים אֲשֶׁר־בִּֽירִיחוֹ֮ אֶל־אֱלִישָׁע֒ וַיֹּאמְר֣וּ אֵלָ֔יו הֲיָדַ֕עְתָּ כִּ֣י הַיּ֗וֹם יְהוָ֛ה לֹקֵ֥חַ אֶת־אֲדֹנֶ֖יךָ מֵעַ֣ל רֹאשֶׁ֑ךָ וַיֹּ֛אמֶר גַּם־אֲנִ֥י יָדַ֖עְתִּי הֶחֱשֽׁוּ׃</w:t>
      </w:r>
    </w:p>
    <w:p>
      <w:pPr>
        <w:bidi/>
      </w:pPr>
      <w:r>
        <w:rPr>
          <w:rtl/>
          <w:cs/>
          <w:lang w:val="he_IL" w:bidi="he_IL"/>
        </w:rPr>
      </w:r>
      <w:r>
        <w:rPr>
          <w:vertAlign w:val="superscript"/>
          <w:rtl/>
          <w:cs/>
          <w:lang w:val="he_IL" w:bidi="he_IL"/>
        </w:rPr>
        <w:t>6</w:t>
      </w:r>
      <w:r>
        <w:rPr>
          <w:rtl/>
          <w:cs/>
          <w:lang w:val="he_IL" w:bidi="he_IL"/>
        </w:rPr>
        <w:t xml:space="preserve"> וַיֹּאמֶר֩ ל֨וֹ אֵלִיָּ֜הוּ שֵֽׁב־נָ֣א פֹ֗ה כִּ֤י יְהוָה֙ שְׁלָחַ֣נִי הַיַּרְדֵּ֔נָה וַיֹּ֕אמֶר חַי־יְהוָ֥ה וְחֵֽי־נַפְשְׁךָ֖ אִם־אֶעֶזְבֶ֑ךָּ וַיֵּלְכ֖וּ שְׁנֵיהֶֽם׃</w:t>
      </w:r>
    </w:p>
    <w:p>
      <w:pPr>
        <w:bidi/>
      </w:pPr>
      <w:r>
        <w:rPr>
          <w:rtl/>
          <w:cs/>
          <w:lang w:val="he_IL" w:bidi="he_IL"/>
        </w:rPr>
      </w:r>
      <w:r>
        <w:rPr>
          <w:vertAlign w:val="superscript"/>
          <w:rtl/>
          <w:cs/>
          <w:lang w:val="he_IL" w:bidi="he_IL"/>
        </w:rPr>
        <w:t>7</w:t>
      </w:r>
      <w:r>
        <w:rPr>
          <w:rtl/>
          <w:cs/>
          <w:lang w:val="he_IL" w:bidi="he_IL"/>
        </w:rPr>
        <w:t xml:space="preserve"> וַחֲמִשִּׁ֨ים אִ֜ישׁ מִבְּנֵ֤י הַנְּבִיאִים֙ הָֽלְכ֔וּ וַיַּעַמְד֥וּ מִנֶּ֖גֶד מֵרָח֑וֹק וּשְׁנֵיהֶ֖ם עָמְד֥וּ עַל־הַיַּרְדֵּֽן׃</w:t>
      </w:r>
    </w:p>
    <w:p>
      <w:pPr>
        <w:bidi/>
      </w:pPr>
      <w:r>
        <w:rPr>
          <w:rtl/>
          <w:cs/>
          <w:lang w:val="he_IL" w:bidi="he_IL"/>
        </w:rPr>
      </w:r>
      <w:r>
        <w:rPr>
          <w:vertAlign w:val="superscript"/>
          <w:rtl/>
          <w:cs/>
          <w:lang w:val="he_IL" w:bidi="he_IL"/>
        </w:rPr>
        <w:t>8</w:t>
      </w:r>
      <w:r>
        <w:rPr>
          <w:rtl/>
          <w:cs/>
          <w:lang w:val="he_IL" w:bidi="he_IL"/>
        </w:rPr>
        <w:t xml:space="preserve"> וַיִּקַּח֩ אֵלִיָּ֨הוּ אֶת־אַדַּרְתּ֤וֹ וַיִּגְלֹם֙ וַיַּכֶּ֣ה אֶת־הַמַּ֔יִם וַיֵּחָצ֖וּ הֵ֣נָּה וָהֵ֑נָּה וַיַּעַבְר֥וּ שְׁנֵיהֶ֖ם בֶּחָרָבָֽה׃</w:t>
      </w:r>
    </w:p>
    <w:p>
      <w:pPr>
        <w:bidi/>
      </w:pPr>
      <w:r>
        <w:rPr>
          <w:rtl/>
          <w:cs/>
          <w:lang w:val="he_IL" w:bidi="he_IL"/>
        </w:rPr>
      </w:r>
      <w:r>
        <w:rPr>
          <w:vertAlign w:val="superscript"/>
          <w:rtl/>
          <w:cs/>
          <w:lang w:val="he_IL" w:bidi="he_IL"/>
        </w:rPr>
        <w:t>9</w:t>
      </w:r>
      <w:r>
        <w:rPr>
          <w:rtl/>
          <w:cs/>
          <w:lang w:val="he_IL" w:bidi="he_IL"/>
        </w:rPr>
        <w:t xml:space="preserve"> וַיְהִ֣י כְעָבְרָ֗ם וְאֵ֨לִיָּ֜הוּ אָמַ֤ר אֶל־אֱלִישָׁע֙ שְׁאַל֙ מָ֣ה אֶֽעֱשֶׂה־לָּ֔ךְ בְּטֶ֖רֶם אֶלָּקַ֣ח מֵעִמָּ֑ךְ וַיֹּ֣אמֶר אֱלִישָׁ֔ע וִֽיהִי־נָ֛א פִּֽי־שְׁנַ֥יִם בְּרוּחֲךָ֖ אֵלָֽי׃</w:t>
      </w:r>
    </w:p>
    <w:p>
      <w:pPr>
        <w:bidi/>
      </w:pPr>
      <w:r>
        <w:rPr>
          <w:rtl/>
          <w:cs/>
          <w:lang w:val="he_IL" w:bidi="he_IL"/>
        </w:rPr>
      </w:r>
      <w:r>
        <w:rPr>
          <w:vertAlign w:val="superscript"/>
          <w:rtl/>
          <w:cs/>
          <w:lang w:val="he_IL" w:bidi="he_IL"/>
        </w:rPr>
        <w:t>10</w:t>
      </w:r>
      <w:r>
        <w:rPr>
          <w:rtl/>
          <w:cs/>
          <w:lang w:val="he_IL" w:bidi="he_IL"/>
        </w:rPr>
        <w:t xml:space="preserve"> וַיֹּ֖אמֶר הִקְשִׁ֣יתָ לִשְׁא֑וֹל אִם־תִּרְאֶ֨ה אֹתִ֜י לֻקָּ֤ח מֵֽאִתָּךְ֙ יְהִֽי־לְךָ֣ כֵ֔ן וְאִם־אַ֖יִן לֹ֥א יִהְיֶֽה׃</w:t>
      </w:r>
    </w:p>
    <w:p>
      <w:pPr>
        <w:bidi/>
      </w:pPr>
      <w:r>
        <w:rPr>
          <w:rtl/>
          <w:cs/>
          <w:lang w:val="he_IL" w:bidi="he_IL"/>
        </w:rPr>
      </w:r>
      <w:r>
        <w:rPr>
          <w:vertAlign w:val="superscript"/>
          <w:rtl/>
          <w:cs/>
          <w:lang w:val="he_IL" w:bidi="he_IL"/>
        </w:rPr>
        <w:t>11</w:t>
      </w:r>
      <w:r>
        <w:rPr>
          <w:rtl/>
          <w:cs/>
          <w:lang w:val="he_IL" w:bidi="he_IL"/>
        </w:rPr>
        <w:t xml:space="preserve"> וַיְהִ֗י הֵ֣מָּה הֹלְכִ֤ים הָלוֹךְ֙ וְדַבֵּ֔ר וְהִנֵּ֤ה רֶֽכֶב־אֵשׁ֙ וְס֣וּסֵי אֵ֔שׁ וַיַּפְרִ֖דוּ בֵּ֣ין שְׁנֵיהֶ֑ם וַיַּ֙עַל֙ אֵ֣לִיָּ֔הוּ בַּֽסְעָרָ֖ה הַשָּׁמָֽיִם׃</w:t>
      </w:r>
    </w:p>
    <w:p>
      <w:pPr>
        <w:bidi/>
      </w:pPr>
      <w:r>
        <w:rPr>
          <w:rtl/>
          <w:cs/>
          <w:lang w:val="he_IL" w:bidi="he_IL"/>
        </w:rPr>
      </w:r>
      <w:r>
        <w:rPr>
          <w:vertAlign w:val="superscript"/>
          <w:rtl/>
          <w:cs/>
          <w:lang w:val="he_IL" w:bidi="he_IL"/>
        </w:rPr>
        <w:t>12</w:t>
      </w:r>
      <w:r>
        <w:rPr>
          <w:rtl/>
          <w:cs/>
          <w:lang w:val="he_IL" w:bidi="he_IL"/>
        </w:rPr>
        <w:t xml:space="preserve"> וֶאֱלִישָׁ֣ע רֹאֶ֗ה וְה֤וּא מְצַעֵק֙ אָבִ֣י ׀ אָבִ֗י רֶ֤כֶב יִשְׂרָאֵל֙ וּפָ֣רָשָׁ֔יו וְלֹ֥א רָאָ֖הוּ ע֑וֹד וַֽיַּחֲזֵק֙ בִּבְגָדָ֔יו וַיִּקְרָעֵ֖ם לִשְׁנַ֥יִם קְרָעִֽים׃</w:t>
      </w:r>
    </w:p>
    <w:p>
      <w:pPr>
        <w:bidi/>
      </w:pPr>
      <w:r>
        <w:rPr>
          <w:rtl/>
          <w:cs/>
          <w:lang w:val="he_IL" w:bidi="he_IL"/>
        </w:rPr>
      </w:r>
      <w:r>
        <w:rPr>
          <w:vertAlign w:val="superscript"/>
          <w:rtl/>
          <w:cs/>
          <w:lang w:val="he_IL" w:bidi="he_IL"/>
        </w:rPr>
        <w:t>13</w:t>
      </w:r>
      <w:r>
        <w:rPr>
          <w:rtl/>
          <w:cs/>
          <w:lang w:val="he_IL" w:bidi="he_IL"/>
        </w:rPr>
        <w:t xml:space="preserve"> וַיָּ֙רֶם֙ אֶת־אַדֶּ֣רֶת אֵלִיָּ֔הוּ אֲשֶׁ֥ר נָפְלָ֖ה מֵעָלָ֑יו וַיָּ֥שָׁב וַֽיַּעֲמֹ֖ד עַל־שְׂפַ֥ת הַיַּרְדֵּֽן׃</w:t>
      </w:r>
    </w:p>
    <w:p>
      <w:pPr>
        <w:bidi/>
      </w:pPr>
      <w:r>
        <w:rPr>
          <w:rtl/>
          <w:cs/>
          <w:lang w:val="he_IL" w:bidi="he_IL"/>
        </w:rPr>
      </w:r>
      <w:r>
        <w:rPr>
          <w:vertAlign w:val="superscript"/>
          <w:rtl/>
          <w:cs/>
          <w:lang w:val="he_IL" w:bidi="he_IL"/>
        </w:rPr>
        <w:t>14</w:t>
      </w:r>
      <w:r>
        <w:rPr>
          <w:rtl/>
          <w:cs/>
          <w:lang w:val="he_IL" w:bidi="he_IL"/>
        </w:rPr>
        <w:t xml:space="preserve"> וַיִּקַּח֩ אֶת־אַדֶּ֨רֶת אֵלִיָּ֜הוּ אֲשֶׁר־נָפְלָ֤ה מֵֽעָלָיו֙ וַיַּכֶּ֣ה אֶת־הַמַּ֔יִם וַיֹּאמַ֕ר אַיֵּ֕ה יְהוָ֖ה אֱלֹהֵ֣י אֵלִיָּ֑הוּ אַף־ה֣וּא ׀ וַיַּכֶּ֣ה אֶת־הַמַּ֗יִם וַיֵּֽחָצוּ֙ הֵ֣נָּה וָהֵ֔נָּה וַֽיַּעֲבֹ֖ר אֱלִישָֽׁע׃</w:t>
      </w:r>
    </w:p>
    <w:p>
      <w:pPr>
        <w:bidi/>
      </w:pPr>
      <w:r>
        <w:rPr>
          <w:rtl/>
          <w:cs/>
          <w:lang w:val="he_IL" w:bidi="he_IL"/>
        </w:rPr>
      </w:r>
      <w:r>
        <w:rPr>
          <w:vertAlign w:val="superscript"/>
          <w:rtl/>
          <w:cs/>
          <w:lang w:val="he_IL" w:bidi="he_IL"/>
        </w:rPr>
        <w:t>15</w:t>
      </w:r>
      <w:r>
        <w:rPr>
          <w:rtl/>
          <w:cs/>
          <w:lang w:val="he_IL" w:bidi="he_IL"/>
        </w:rPr>
        <w:t xml:space="preserve"> וַיִּרְאֻ֨הוּ בְנֵֽי־הַנְּבִיאִ֤ים אֲשֶׁר־בִּֽירִיחוֹ֙ מִנֶּ֔גֶד וַיֹּ֣אמְר֔וּ נָ֛חָה ר֥וּחַ אֵלִיָּ֖הוּ עַל־אֱלִישָׁ֑ע וַיָּבֹ֙אוּ֙ לִקְרָאת֔וֹ וַיִּשְׁתַּחֲווּ־ל֖וֹ אָֽרְצָה׃</w:t>
      </w:r>
    </w:p>
    <w:p>
      <w:pPr>
        <w:bidi/>
      </w:pPr>
      <w:r>
        <w:rPr>
          <w:rtl/>
          <w:cs/>
          <w:lang w:val="he_IL" w:bidi="he_IL"/>
        </w:rPr>
      </w:r>
      <w:r>
        <w:rPr>
          <w:vertAlign w:val="superscript"/>
          <w:rtl/>
          <w:cs/>
          <w:lang w:val="he_IL" w:bidi="he_IL"/>
        </w:rPr>
        <w:t>16</w:t>
      </w:r>
      <w:r>
        <w:rPr>
          <w:rtl/>
          <w:cs/>
          <w:lang w:val="he_IL" w:bidi="he_IL"/>
        </w:rPr>
        <w:t xml:space="preserve"> וַיֹּאמְר֣וּ אֵלָ֡יו הִנֵּה־נָ֣א יֵֽשׁ־אֶת־עֲבָדֶיךָ֩ חֲמִשִּׁ֨ים אֲנָשִׁ֜ים בְּנֵֽי־חַ֗יִל יֵ֣לְכוּ נָא֮ וִיבַקְשׁ֣וּ אֶת־אֲדֹנֶיךָ֒ פֶּן־נְשָׂאוֹ֙ ר֣וּחַ יְהוָ֔ה וַיַּשְׁלִכֵ֙הוּ֙ בְּאַחַ֣ד הֶהָרִ֔ים א֖וֹ בְּאַחַ֣ת הגיאות וַיֹּ֖אמֶר לֹ֥א תִשְׁלָֽחוּ׃</w:t>
      </w:r>
    </w:p>
    <w:p>
      <w:pPr>
        <w:bidi/>
      </w:pPr>
      <w:r>
        <w:rPr>
          <w:rtl/>
          <w:cs/>
          <w:lang w:val="he_IL" w:bidi="he_IL"/>
        </w:rPr>
      </w:r>
      <w:r>
        <w:rPr>
          <w:vertAlign w:val="superscript"/>
          <w:rtl/>
          <w:cs/>
          <w:lang w:val="he_IL" w:bidi="he_IL"/>
        </w:rPr>
        <w:t>17</w:t>
      </w:r>
      <w:r>
        <w:rPr>
          <w:rtl/>
          <w:cs/>
          <w:lang w:val="he_IL" w:bidi="he_IL"/>
        </w:rPr>
        <w:t xml:space="preserve"> וַיִּפְצְרוּ־ב֥וֹ עַד־בֹּ֖שׁ וַיֹּ֣אמֶר שְׁלָ֑חוּ וַֽיִּשְׁלְחוּ֙ חֲמִשִּׁ֣ים אִ֔ישׁ וַיְבַקְשׁ֥וּ שְׁלֹשָֽׁה־יָמִ֖ים וְלֹ֥א מְצָאֻֽהוּ׃</w:t>
      </w:r>
    </w:p>
    <w:p>
      <w:pPr>
        <w:bidi/>
      </w:pPr>
      <w:r>
        <w:rPr>
          <w:rtl/>
          <w:cs/>
          <w:lang w:val="he_IL" w:bidi="he_IL"/>
        </w:rPr>
      </w:r>
      <w:r>
        <w:rPr>
          <w:vertAlign w:val="superscript"/>
          <w:rtl/>
          <w:cs/>
          <w:lang w:val="he_IL" w:bidi="he_IL"/>
        </w:rPr>
        <w:t>18</w:t>
      </w:r>
      <w:r>
        <w:rPr>
          <w:rtl/>
          <w:cs/>
          <w:lang w:val="he_IL" w:bidi="he_IL"/>
        </w:rPr>
        <w:t xml:space="preserve"> וַיָּשֻׁ֣בוּ אֵלָ֔יו וְה֖וּא יֹשֵׁ֣ב בִּירִיח֑וֹ וַיֹּ֣אמֶר אֲלֵהֶ֔ם הֲלֽוֹא־אָמַ֥רְתִּי אֲלֵיכֶ֖ם אַל־תֵּלֵֽכוּ׃</w:t>
      </w:r>
    </w:p>
    <w:p>
      <w:pPr>
        <w:bidi/>
      </w:pPr>
      <w:r>
        <w:rPr>
          <w:rtl/>
          <w:cs/>
          <w:lang w:val="he_IL" w:bidi="he_IL"/>
        </w:rPr>
      </w:r>
      <w:r>
        <w:rPr>
          <w:vertAlign w:val="superscript"/>
          <w:rtl/>
          <w:cs/>
          <w:lang w:val="he_IL" w:bidi="he_IL"/>
        </w:rPr>
        <w:t>19</w:t>
      </w:r>
      <w:r>
        <w:rPr>
          <w:rtl/>
          <w:cs/>
          <w:lang w:val="he_IL" w:bidi="he_IL"/>
        </w:rPr>
        <w:t xml:space="preserve"> וַיֹּ֨אמְר֜וּ אַנְשֵׁ֤י הָעִיר֙ אֶל־אֱלִישָׁ֔ע הִנֵּה־נָ֞א מוֹשַׁ֤ב הָעִיר֙ ט֔וֹב כַּאֲשֶׁ֥ר אֲדֹנִ֖י רֹאֶ֑ה וְהַמַּ֥יִם רָעִ֖ים וְהָאָ֥רֶץ מְשַׁכָּֽלֶת׃</w:t>
      </w:r>
    </w:p>
    <w:p>
      <w:pPr>
        <w:bidi/>
      </w:pPr>
      <w:r>
        <w:rPr>
          <w:rtl/>
          <w:cs/>
          <w:lang w:val="he_IL" w:bidi="he_IL"/>
        </w:rPr>
      </w:r>
      <w:r>
        <w:rPr>
          <w:vertAlign w:val="superscript"/>
          <w:rtl/>
          <w:cs/>
          <w:lang w:val="he_IL" w:bidi="he_IL"/>
        </w:rPr>
        <w:t>20</w:t>
      </w:r>
      <w:r>
        <w:rPr>
          <w:rtl/>
          <w:cs/>
          <w:lang w:val="he_IL" w:bidi="he_IL"/>
        </w:rPr>
        <w:t xml:space="preserve"> וַיֹּ֗אמֶר קְחוּ־לִי֙ צְלֹחִ֣ית חֲדָשָׁ֔ה וְשִׂ֥ימוּ שָׁ֖ם מֶ֑לַח וַיִּקְח֖וּ אֵלָֽיו׃</w:t>
      </w:r>
    </w:p>
    <w:p>
      <w:pPr>
        <w:bidi/>
      </w:pPr>
      <w:r>
        <w:rPr>
          <w:rtl/>
          <w:cs/>
          <w:lang w:val="he_IL" w:bidi="he_IL"/>
        </w:rPr>
      </w:r>
      <w:r>
        <w:rPr>
          <w:vertAlign w:val="superscript"/>
          <w:rtl/>
          <w:cs/>
          <w:lang w:val="he_IL" w:bidi="he_IL"/>
        </w:rPr>
        <w:t>21</w:t>
      </w:r>
      <w:r>
        <w:rPr>
          <w:rtl/>
          <w:cs/>
          <w:lang w:val="he_IL" w:bidi="he_IL"/>
        </w:rPr>
        <w:t xml:space="preserve"> וַיֵּצֵא֙ אֶל־מוֹצָ֣א הַמַּ֔יִם וַיַּשְׁלֶךְ־שָׁ֖ם מֶ֑לַח וַיֹּ֜אמֶר כֹּֽה־אָמַ֣ר יְהוָ֗ה רִפִּ֙אתִי֙ לַמַּ֣יִם הָאֵ֔לֶּה לֹֽא־יִהְיֶ֥ה מִשָּׁ֛ם ע֖וֹד מָ֥וֶת וּמְשַׁכָּֽלֶת׃</w:t>
      </w:r>
    </w:p>
    <w:p>
      <w:pPr>
        <w:bidi/>
      </w:pPr>
      <w:r>
        <w:rPr>
          <w:rtl/>
          <w:cs/>
          <w:lang w:val="he_IL" w:bidi="he_IL"/>
        </w:rPr>
      </w:r>
      <w:r>
        <w:rPr>
          <w:vertAlign w:val="superscript"/>
          <w:rtl/>
          <w:cs/>
          <w:lang w:val="he_IL" w:bidi="he_IL"/>
        </w:rPr>
        <w:t>22</w:t>
      </w:r>
      <w:r>
        <w:rPr>
          <w:rtl/>
          <w:cs/>
          <w:lang w:val="he_IL" w:bidi="he_IL"/>
        </w:rPr>
        <w:t xml:space="preserve"> וַיֵּרָפ֣וּ הַמַּ֔יִם עַ֖ד הַיּ֣וֹם הַזֶּ֑ה כִּדְבַ֥ר אֱלִישָׁ֖ע אֲשֶׁ֥ר דִּבֵּֽר׃ פ</w:t>
      </w:r>
    </w:p>
    <w:p>
      <w:pPr>
        <w:bidi/>
      </w:pPr>
      <w:r>
        <w:rPr>
          <w:rtl/>
          <w:cs/>
          <w:lang w:val="he_IL" w:bidi="he_IL"/>
        </w:rPr>
      </w:r>
      <w:r>
        <w:rPr>
          <w:vertAlign w:val="superscript"/>
          <w:rtl/>
          <w:cs/>
          <w:lang w:val="he_IL" w:bidi="he_IL"/>
        </w:rPr>
        <w:t>23</w:t>
      </w:r>
      <w:r>
        <w:rPr>
          <w:rtl/>
          <w:cs/>
          <w:lang w:val="he_IL" w:bidi="he_IL"/>
        </w:rPr>
        <w:t xml:space="preserve"> וַיַּ֥עַל מִשָּׁ֖ם בֵּֽית־אֵ֑ל וְה֣וּא ׀ עֹלֶ֣ה בַדֶּ֗רֶךְ וּנְעָרִ֤ים קְטַנִּים֙ יָצְא֣וּ מִן־הָעִ֔יר וַיִּתְקַלְּסוּ־בוֹ֙ וַיֹּ֣אמְרוּ ל֔וֹ עֲלֵ֥ה קֵרֵ֖חַ עֲלֵ֥ה קֵרֵֽחַ׃</w:t>
      </w:r>
    </w:p>
    <w:p>
      <w:pPr>
        <w:bidi/>
      </w:pPr>
      <w:r>
        <w:rPr>
          <w:rtl/>
          <w:cs/>
          <w:lang w:val="he_IL" w:bidi="he_IL"/>
        </w:rPr>
      </w:r>
      <w:r>
        <w:rPr>
          <w:vertAlign w:val="superscript"/>
          <w:rtl/>
          <w:cs/>
          <w:lang w:val="he_IL" w:bidi="he_IL"/>
        </w:rPr>
        <w:t>24</w:t>
      </w:r>
      <w:r>
        <w:rPr>
          <w:rtl/>
          <w:cs/>
          <w:lang w:val="he_IL" w:bidi="he_IL"/>
        </w:rPr>
        <w:t xml:space="preserve"> וַיִּ֤פֶן אַֽחֲרָיו֙ וַיִּרְאֵ֔ם וַֽיְקַלְלֵ֖ם בְּשֵׁ֣ם יְהוָ֑ה וַתֵּצֶ֨אנָה שְׁתַּ֤יִם דֻּבִּים֙ מִן־הַיַּ֔עַר וַתְּבַקַּ֣עְנָה מֵהֶ֔ם אַרְבָּעִ֥ים וּשְׁנֵ֖י יְלָדִֽים׃</w:t>
      </w:r>
    </w:p>
    <w:p>
      <w:pPr>
        <w:bidi/>
      </w:pPr>
      <w:r>
        <w:rPr>
          <w:rtl/>
          <w:cs/>
          <w:lang w:val="he_IL" w:bidi="he_IL"/>
        </w:rPr>
      </w:r>
      <w:r>
        <w:rPr>
          <w:vertAlign w:val="superscript"/>
          <w:rtl/>
          <w:cs/>
          <w:lang w:val="he_IL" w:bidi="he_IL"/>
        </w:rPr>
        <w:t>25</w:t>
      </w:r>
      <w:r>
        <w:rPr>
          <w:rtl/>
          <w:cs/>
          <w:lang w:val="he_IL" w:bidi="he_IL"/>
        </w:rPr>
        <w:t xml:space="preserve"> וַיֵּ֥לֶךְ מִשָּׁ֖ם אֶל־הַ֣ר הַכַּרְמֶ֑ל וּמִשָּׁ֖ם שָׁ֥ב שֹׁמְרֽוֹן׃ פ</w:t>
      </w:r>
    </w:p>
    <w:p>
      <w:pPr>
        <w:pStyle w:val="Heading2"/>
        <w:bidi/>
      </w:pPr>
      <w:r>
        <w:rPr>
          <w:rtl/>
          <w:cs/>
          <w:lang w:val="he_IL" w:bidi="he_IL"/>
        </w:rPr>
        <w:t>2 Kings 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וִיהוֹרָ֣ם בֶּן־אַחְאָ֗ב מָלַ֤ךְ עַל־יִשְׂרָאֵל֙ בְּשֹׁ֣מְר֔וֹן בִּשְׁנַת֙ שְׁמֹנֶ֣ה עֶשְׂרֵ֔ה לִיהוֹשָׁפָ֖ט מֶ֣לֶךְ יְהוּדָ֑ה וַיִּמְלֹ֖ךְ שְׁתֵּים־עֶשְׂרֵ֥ה שָׁנָֽה׃</w:t>
      </w:r>
    </w:p>
    <w:p>
      <w:pPr>
        <w:bidi/>
      </w:pPr>
      <w:r>
        <w:rPr>
          <w:rtl/>
          <w:cs/>
          <w:lang w:val="he_IL" w:bidi="he_IL"/>
        </w:rPr>
      </w:r>
      <w:r>
        <w:rPr>
          <w:vertAlign w:val="superscript"/>
          <w:rtl/>
          <w:cs/>
          <w:lang w:val="he_IL" w:bidi="he_IL"/>
        </w:rPr>
        <w:t>2</w:t>
      </w:r>
      <w:r>
        <w:rPr>
          <w:rtl/>
          <w:cs/>
          <w:lang w:val="he_IL" w:bidi="he_IL"/>
        </w:rPr>
        <w:t xml:space="preserve"> וַיַּעֲשֶׂ֤ה הָרַע֙ בְּעֵינֵ֣י יְהוָ֔ה רַ֕ק לֹ֥א כְאָבִ֖יו וּכְאִמּ֑וֹ וַיָּ֙סַר֙ אֶת־מַצְּבַ֣ת הַבַּ֔עַל אֲשֶׁ֥ר עָשָׂ֖ה אָבִֽיו׃</w:t>
      </w:r>
    </w:p>
    <w:p>
      <w:pPr>
        <w:bidi/>
      </w:pPr>
      <w:r>
        <w:rPr>
          <w:rtl/>
          <w:cs/>
          <w:lang w:val="he_IL" w:bidi="he_IL"/>
        </w:rPr>
      </w:r>
      <w:r>
        <w:rPr>
          <w:vertAlign w:val="superscript"/>
          <w:rtl/>
          <w:cs/>
          <w:lang w:val="he_IL" w:bidi="he_IL"/>
        </w:rPr>
        <w:t>3</w:t>
      </w:r>
      <w:r>
        <w:rPr>
          <w:rtl/>
          <w:cs/>
          <w:lang w:val="he_IL" w:bidi="he_IL"/>
        </w:rPr>
        <w:t xml:space="preserve"> רַ֠ק בְּחַטֹּ֞אות יָרָבְעָ֧ם בֶּֽן־נְבָ֛ט אֲשֶׁר־הֶחֱטִ֥יא אֶת־יִשְׂרָאֵ֖ל דָּבֵ֑ק לֹא־סָ֖ר מִמֶּֽנָּה׃ ס</w:t>
      </w:r>
    </w:p>
    <w:p>
      <w:pPr>
        <w:bidi/>
      </w:pPr>
      <w:r>
        <w:rPr>
          <w:rtl/>
          <w:cs/>
          <w:lang w:val="he_IL" w:bidi="he_IL"/>
        </w:rPr>
      </w:r>
      <w:r>
        <w:rPr>
          <w:vertAlign w:val="superscript"/>
          <w:rtl/>
          <w:cs/>
          <w:lang w:val="he_IL" w:bidi="he_IL"/>
        </w:rPr>
        <w:t>4</w:t>
      </w:r>
      <w:r>
        <w:rPr>
          <w:rtl/>
          <w:cs/>
          <w:lang w:val="he_IL" w:bidi="he_IL"/>
        </w:rPr>
        <w:t xml:space="preserve"> וּמֵישַׁ֥ע מֶֽלֶךְ־מוֹאָ֖ב הָיָ֣ה נֹקֵ֑ד וְהֵשִׁ֤יב לְמֶֽלֶךְ־יִשְׂרָאֵל֙ מֵאָה־אֶ֣לֶף כָּרִ֔ים וּמֵ֥אָה אֶ֖לֶף אֵילִ֥ים צָֽמֶר׃</w:t>
      </w:r>
    </w:p>
    <w:p>
      <w:pPr>
        <w:bidi/>
      </w:pPr>
      <w:r>
        <w:rPr>
          <w:rtl/>
          <w:cs/>
          <w:lang w:val="he_IL" w:bidi="he_IL"/>
        </w:rPr>
      </w:r>
      <w:r>
        <w:rPr>
          <w:vertAlign w:val="superscript"/>
          <w:rtl/>
          <w:cs/>
          <w:lang w:val="he_IL" w:bidi="he_IL"/>
        </w:rPr>
        <w:t>5</w:t>
      </w:r>
      <w:r>
        <w:rPr>
          <w:rtl/>
          <w:cs/>
          <w:lang w:val="he_IL" w:bidi="he_IL"/>
        </w:rPr>
        <w:t xml:space="preserve"> וַיְהִ֖י כְּמ֣וֹת אַחְאָ֑ב וַיִּפְשַׁ֥ע מֶֽלֶךְ־מוֹאָ֖ב בְּמֶ֥לֶךְ יִשְׂרָאֵֽל׃</w:t>
      </w:r>
    </w:p>
    <w:p>
      <w:pPr>
        <w:bidi/>
      </w:pPr>
      <w:r>
        <w:rPr>
          <w:rtl/>
          <w:cs/>
          <w:lang w:val="he_IL" w:bidi="he_IL"/>
        </w:rPr>
      </w:r>
      <w:r>
        <w:rPr>
          <w:vertAlign w:val="superscript"/>
          <w:rtl/>
          <w:cs/>
          <w:lang w:val="he_IL" w:bidi="he_IL"/>
        </w:rPr>
        <w:t>6</w:t>
      </w:r>
      <w:r>
        <w:rPr>
          <w:rtl/>
          <w:cs/>
          <w:lang w:val="he_IL" w:bidi="he_IL"/>
        </w:rPr>
        <w:t xml:space="preserve"> וַיֵּצֵ֞א הַמֶּ֧לֶךְ יְהוֹרָ֛ם בַּיּ֥וֹם הַה֖וּא מִשֹּׁמְר֑וֹן וַיִּפְקֹ֖ד אֶת־כָּל־יִשְׂרָאֵֽל׃</w:t>
      </w:r>
    </w:p>
    <w:p>
      <w:pPr>
        <w:bidi/>
      </w:pPr>
      <w:r>
        <w:rPr>
          <w:rtl/>
          <w:cs/>
          <w:lang w:val="he_IL" w:bidi="he_IL"/>
        </w:rPr>
      </w:r>
      <w:r>
        <w:rPr>
          <w:vertAlign w:val="superscript"/>
          <w:rtl/>
          <w:cs/>
          <w:lang w:val="he_IL" w:bidi="he_IL"/>
        </w:rPr>
        <w:t>7</w:t>
      </w:r>
      <w:r>
        <w:rPr>
          <w:rtl/>
          <w:cs/>
          <w:lang w:val="he_IL" w:bidi="he_IL"/>
        </w:rPr>
        <w:t xml:space="preserve"> וַיֵּ֡לֶךְ וַיִּשְׁלַח֩ אֶל־יְהוֹשָׁפָ֨ט מֶֽלֶךְ־יְהוּדָ֜ה לֵאמֹ֗ר מֶ֤לֶךְ מוֹאָב֙ פָּשַׁ֣ע בִּ֔י הֲתֵלֵ֥ךְ אִתִּ֛י אֶל־מוֹאָ֖ב לַמִּלְחָמָ֑ה וַיֹּ֣אמֶר אֶעֱלֶ֔ה כָּמ֧וֹנִי כָמ֛וֹךָ כְּעַמִּ֥י כְעַמֶּ֖ךָ כְּסוּסַ֥י כְּסוּסֶֽיךָ׃</w:t>
      </w:r>
    </w:p>
    <w:p>
      <w:pPr>
        <w:bidi/>
      </w:pPr>
      <w:r>
        <w:rPr>
          <w:rtl/>
          <w:cs/>
          <w:lang w:val="he_IL" w:bidi="he_IL"/>
        </w:rPr>
      </w:r>
      <w:r>
        <w:rPr>
          <w:vertAlign w:val="superscript"/>
          <w:rtl/>
          <w:cs/>
          <w:lang w:val="he_IL" w:bidi="he_IL"/>
        </w:rPr>
        <w:t>8</w:t>
      </w:r>
      <w:r>
        <w:rPr>
          <w:rtl/>
          <w:cs/>
          <w:lang w:val="he_IL" w:bidi="he_IL"/>
        </w:rPr>
        <w:t xml:space="preserve"> וַיֹּ֕אמֶר אֵי־זֶ֥ה הַדֶּ֖רֶךְ נַעֲלֶ֑ה וַיֹּ֕אמֶר דֶּ֖רֶךְ מִדְבַּ֥ר אֱדֽוֹם׃</w:t>
      </w:r>
    </w:p>
    <w:p>
      <w:pPr>
        <w:bidi/>
      </w:pPr>
      <w:r>
        <w:rPr>
          <w:rtl/>
          <w:cs/>
          <w:lang w:val="he_IL" w:bidi="he_IL"/>
        </w:rPr>
      </w:r>
      <w:r>
        <w:rPr>
          <w:vertAlign w:val="superscript"/>
          <w:rtl/>
          <w:cs/>
          <w:lang w:val="he_IL" w:bidi="he_IL"/>
        </w:rPr>
        <w:t>9</w:t>
      </w:r>
      <w:r>
        <w:rPr>
          <w:rtl/>
          <w:cs/>
          <w:lang w:val="he_IL" w:bidi="he_IL"/>
        </w:rPr>
        <w:t xml:space="preserve"> וַיֵּלֶךְ֩ מֶ֨לֶךְ יִשְׂרָאֵ֤ל וּמֶֽלֶך־יְהוּדָה֙ וּמֶ֣לֶךְ אֱד֔וֹם וַיָּסֹ֕בּוּ דֶּ֖רֶךְ שִׁבְעַ֣ת יָמִ֑ים וְלֹא־הָיָ֨ה מַ֧יִם לַֽמַּחֲנֶ֛ה וְלַבְּהֵמָ֖ה אֲשֶׁ֥ר בְּרַגְלֵיהֶֽם׃</w:t>
      </w:r>
    </w:p>
    <w:p>
      <w:pPr>
        <w:bidi/>
      </w:pPr>
      <w:r>
        <w:rPr>
          <w:rtl/>
          <w:cs/>
          <w:lang w:val="he_IL" w:bidi="he_IL"/>
        </w:rPr>
      </w:r>
      <w:r>
        <w:rPr>
          <w:vertAlign w:val="superscript"/>
          <w:rtl/>
          <w:cs/>
          <w:lang w:val="he_IL" w:bidi="he_IL"/>
        </w:rPr>
        <w:t>10</w:t>
      </w:r>
      <w:r>
        <w:rPr>
          <w:rtl/>
          <w:cs/>
          <w:lang w:val="he_IL" w:bidi="he_IL"/>
        </w:rPr>
        <w:t xml:space="preserve"> וַיֹּ֖אמֶר מֶ֣לֶךְ יִשְׂרָאֵ֑ל אֲהָ֕הּ כִּֽי־קָרָ֣א יְהוָ֗ה לִשְׁלֹ֙שֶׁת֙ הַמְּלָכִ֣ים הָאֵ֔לֶּה לָתֵ֥ת אוֹתָ֖ם בְּיַד־מוֹאָֽב׃</w:t>
      </w:r>
    </w:p>
    <w:p>
      <w:pPr>
        <w:bidi/>
      </w:pPr>
      <w:r>
        <w:rPr>
          <w:rtl/>
          <w:cs/>
          <w:lang w:val="he_IL" w:bidi="he_IL"/>
        </w:rPr>
      </w:r>
      <w:r>
        <w:rPr>
          <w:vertAlign w:val="superscript"/>
          <w:rtl/>
          <w:cs/>
          <w:lang w:val="he_IL" w:bidi="he_IL"/>
        </w:rPr>
        <w:t>11</w:t>
      </w:r>
      <w:r>
        <w:rPr>
          <w:rtl/>
          <w:cs/>
          <w:lang w:val="he_IL" w:bidi="he_IL"/>
        </w:rPr>
        <w:t xml:space="preserve"> וַיֹּ֣אמֶר יְהוֹשָׁפָ֗ט הַאֵ֨ין פֹּ֤ה נָבִיא֙ לַֽיהוָ֔ה וְנִדְרְשָׁ֥ה אֶת־יְהוָ֖ה מֵאוֹת֑וֹ וַ֠יַּעַן אֶחָ֞ד מֵעַבְדֵ֤י מֶֽלֶךְ־יִשְׂרָאֵל֙ וַיֹּ֔אמֶר פֹּ֚ה אֱלִישָׁ֣ע בֶּן־שָׁפָ֔ט אֲשֶׁר־יָ֥צַק מַ֖יִם עַל־יְדֵ֥י אֵלִיָּֽהוּ׃</w:t>
      </w:r>
    </w:p>
    <w:p>
      <w:pPr>
        <w:bidi/>
      </w:pPr>
      <w:r>
        <w:rPr>
          <w:rtl/>
          <w:cs/>
          <w:lang w:val="he_IL" w:bidi="he_IL"/>
        </w:rPr>
      </w:r>
      <w:r>
        <w:rPr>
          <w:vertAlign w:val="superscript"/>
          <w:rtl/>
          <w:cs/>
          <w:lang w:val="he_IL" w:bidi="he_IL"/>
        </w:rPr>
        <w:t>12</w:t>
      </w:r>
      <w:r>
        <w:rPr>
          <w:rtl/>
          <w:cs/>
          <w:lang w:val="he_IL" w:bidi="he_IL"/>
        </w:rPr>
        <w:t xml:space="preserve"> וַיֹּ֙אמֶר֙ יְה֣וֹשָׁפָ֔ט יֵ֥שׁ אוֹת֖וֹ דְּבַר־יְהוָ֑ה וַיֵּרְד֣וּ אֵלָ֗יו מֶ֧לֶךְ יִשְׂרָאֵ֛ל וִיהוֹשָׁפָ֖ט וּמֶ֥לֶךְ אֱדֽוֹם׃</w:t>
      </w:r>
    </w:p>
    <w:p>
      <w:pPr>
        <w:bidi/>
      </w:pPr>
      <w:r>
        <w:rPr>
          <w:rtl/>
          <w:cs/>
          <w:lang w:val="he_IL" w:bidi="he_IL"/>
        </w:rPr>
      </w:r>
      <w:r>
        <w:rPr>
          <w:vertAlign w:val="superscript"/>
          <w:rtl/>
          <w:cs/>
          <w:lang w:val="he_IL" w:bidi="he_IL"/>
        </w:rPr>
        <w:t>13</w:t>
      </w:r>
      <w:r>
        <w:rPr>
          <w:rtl/>
          <w:cs/>
          <w:lang w:val="he_IL" w:bidi="he_IL"/>
        </w:rPr>
        <w:t xml:space="preserve"> וַיֹּ֨אמֶר אֱלִישָׁ֜ע אֶל־מֶ֤לֶךְ יִשְׂרָאֵל֙ מַה־לִּ֣י וָלָ֔ךְ לֵ֚ךְ אֶל־נְבִיאֵ֣י אָבִ֔יךָ וְאֶל־נְבִיאֵ֖י אִמֶּ֑ךָ וַיֹּ֤אמֶר לוֹ֙ מֶ֣לֶךְ יִשְׂרָאֵ֔ל אַ֗ל כִּֽי־קָרָ֤א יְהוָה֙ לִשְׁלֹ֙שֶׁת֙ הַמְּלָכִ֣ים הָאֵ֔לֶּה לָתֵ֥ת אוֹתָ֖ם בְּיַד־מוֹאָֽב׃</w:t>
      </w:r>
    </w:p>
    <w:p>
      <w:pPr>
        <w:bidi/>
      </w:pPr>
      <w:r>
        <w:rPr>
          <w:rtl/>
          <w:cs/>
          <w:lang w:val="he_IL" w:bidi="he_IL"/>
        </w:rPr>
      </w:r>
      <w:r>
        <w:rPr>
          <w:vertAlign w:val="superscript"/>
          <w:rtl/>
          <w:cs/>
          <w:lang w:val="he_IL" w:bidi="he_IL"/>
        </w:rPr>
        <w:t>14</w:t>
      </w:r>
      <w:r>
        <w:rPr>
          <w:rtl/>
          <w:cs/>
          <w:lang w:val="he_IL" w:bidi="he_IL"/>
        </w:rPr>
        <w:t xml:space="preserve"> וַיֹּ֣אמֶר אֱלִישָׁ֗ע חַי־יְהוָ֤ה צְבָאוֹת֙ אֲשֶׁ֣ר עָמַ֣דְתִּי לְפָנָ֔יו כִּ֗י לוּלֵ֛י פְּנֵ֛י יְהוֹשָׁפָ֥ט מֶֽלֶךְ־יְהוּדָ֖ה אֲנִ֣י נֹשֵׂ֑א אִם־אַבִּ֥יט אֵלֶ֖יךָ וְאִם־אֶרְאֶֽךָּ׃</w:t>
      </w:r>
    </w:p>
    <w:p>
      <w:pPr>
        <w:bidi/>
      </w:pPr>
      <w:r>
        <w:rPr>
          <w:rtl/>
          <w:cs/>
          <w:lang w:val="he_IL" w:bidi="he_IL"/>
        </w:rPr>
      </w:r>
      <w:r>
        <w:rPr>
          <w:vertAlign w:val="superscript"/>
          <w:rtl/>
          <w:cs/>
          <w:lang w:val="he_IL" w:bidi="he_IL"/>
        </w:rPr>
        <w:t>15</w:t>
      </w:r>
      <w:r>
        <w:rPr>
          <w:rtl/>
          <w:cs/>
          <w:lang w:val="he_IL" w:bidi="he_IL"/>
        </w:rPr>
        <w:t xml:space="preserve"> וְעַתָּ֖ה קְחוּ־לִ֣י מְנַגֵּ֑ן וְהָיָה֙ כְּנַגֵּ֣ן הַֽמְנַגֵּ֔ן וַתְּהִ֥י עָלָ֖יו יַד־יְהוָֽה׃</w:t>
      </w:r>
    </w:p>
    <w:p>
      <w:pPr>
        <w:bidi/>
      </w:pPr>
      <w:r>
        <w:rPr>
          <w:rtl/>
          <w:cs/>
          <w:lang w:val="he_IL" w:bidi="he_IL"/>
        </w:rPr>
      </w:r>
      <w:r>
        <w:rPr>
          <w:vertAlign w:val="superscript"/>
          <w:rtl/>
          <w:cs/>
          <w:lang w:val="he_IL" w:bidi="he_IL"/>
        </w:rPr>
        <w:t>16</w:t>
      </w:r>
      <w:r>
        <w:rPr>
          <w:rtl/>
          <w:cs/>
          <w:lang w:val="he_IL" w:bidi="he_IL"/>
        </w:rPr>
        <w:t xml:space="preserve"> וַיֹּ֕אמֶר כֹּ֖ה אָמַ֣ר יְהוָ֑ה עָשֹׂ֛ה הַנַּ֥חַל הַזֶּ֖ה גֵּבִ֥ים ׀ גֵּבִֽים׃</w:t>
      </w:r>
    </w:p>
    <w:p>
      <w:pPr>
        <w:bidi/>
      </w:pPr>
      <w:r>
        <w:rPr>
          <w:rtl/>
          <w:cs/>
          <w:lang w:val="he_IL" w:bidi="he_IL"/>
        </w:rPr>
      </w:r>
      <w:r>
        <w:rPr>
          <w:vertAlign w:val="superscript"/>
          <w:rtl/>
          <w:cs/>
          <w:lang w:val="he_IL" w:bidi="he_IL"/>
        </w:rPr>
        <w:t>17</w:t>
      </w:r>
      <w:r>
        <w:rPr>
          <w:rtl/>
          <w:cs/>
          <w:lang w:val="he_IL" w:bidi="he_IL"/>
        </w:rPr>
        <w:t xml:space="preserve"> כִּֽי־כֹ֣ה ׀ אָמַ֣ר יְהוָ֗ה לֹֽא־תִרְא֥וּ ר֙וּחַ֙ וְלֹֽא־תִרְא֣וּ גֶ֔שֶׁם וְהַנַּ֥חַל הַה֖וּא יִמָּ֣לֵא מָ֑יִם וּשְׁתִיתֶ֛ם אַתֶּ֥ם וּמִקְנֵיכֶ֖ם וּֽבְהֶמְתְּכֶֽם׃</w:t>
      </w:r>
    </w:p>
    <w:p>
      <w:pPr>
        <w:bidi/>
      </w:pPr>
      <w:r>
        <w:rPr>
          <w:rtl/>
          <w:cs/>
          <w:lang w:val="he_IL" w:bidi="he_IL"/>
        </w:rPr>
      </w:r>
      <w:r>
        <w:rPr>
          <w:vertAlign w:val="superscript"/>
          <w:rtl/>
          <w:cs/>
          <w:lang w:val="he_IL" w:bidi="he_IL"/>
        </w:rPr>
        <w:t>18</w:t>
      </w:r>
      <w:r>
        <w:rPr>
          <w:rtl/>
          <w:cs/>
          <w:lang w:val="he_IL" w:bidi="he_IL"/>
        </w:rPr>
        <w:t xml:space="preserve"> וְנָקַ֥ל זֹ֖את בְּעֵינֵ֣י יְהוָ֑ה וְנָתַ֥ן אֶת־מוֹאָ֖ב בְּיֶדְכֶֽם׃</w:t>
      </w:r>
    </w:p>
    <w:p>
      <w:pPr>
        <w:bidi/>
      </w:pPr>
      <w:r>
        <w:rPr>
          <w:rtl/>
          <w:cs/>
          <w:lang w:val="he_IL" w:bidi="he_IL"/>
        </w:rPr>
      </w:r>
      <w:r>
        <w:rPr>
          <w:vertAlign w:val="superscript"/>
          <w:rtl/>
          <w:cs/>
          <w:lang w:val="he_IL" w:bidi="he_IL"/>
        </w:rPr>
        <w:t>19</w:t>
      </w:r>
      <w:r>
        <w:rPr>
          <w:rtl/>
          <w:cs/>
          <w:lang w:val="he_IL" w:bidi="he_IL"/>
        </w:rPr>
        <w:t xml:space="preserve"> וְהִכִּיתֶ֞ם כָּל־עִ֤יר מִבְצָר֙ וְכָל־עִ֣יר מִבְח֔וֹר וְכָל־עֵ֥ץ טוֹב֙ תַּפִּ֔ילוּ וְכָל־מַעְיְנֵי־מַ֖יִם תִּסְתֹּ֑מוּ וְכֹל֙ הַחֶלְקָ֣ה הַטּוֹבָ֔ה תַּכְאִ֖בוּ בָּאֲבָנִֽים׃</w:t>
      </w:r>
    </w:p>
    <w:p>
      <w:pPr>
        <w:bidi/>
      </w:pPr>
      <w:r>
        <w:rPr>
          <w:rtl/>
          <w:cs/>
          <w:lang w:val="he_IL" w:bidi="he_IL"/>
        </w:rPr>
      </w:r>
      <w:r>
        <w:rPr>
          <w:vertAlign w:val="superscript"/>
          <w:rtl/>
          <w:cs/>
          <w:lang w:val="he_IL" w:bidi="he_IL"/>
        </w:rPr>
        <w:t>20</w:t>
      </w:r>
      <w:r>
        <w:rPr>
          <w:rtl/>
          <w:cs/>
          <w:lang w:val="he_IL" w:bidi="he_IL"/>
        </w:rPr>
        <w:t xml:space="preserve"> וַיְהִ֤י בַבֹּ֙קֶר֙ כַּעֲל֣וֹת הַמִּנְחָ֔ה וְהִנֵּה־מַ֥יִם בָּאִ֖ים מִדֶּ֣רֶךְ אֱד֑וֹם וַתִּמָּלֵ֥א הָאָ֖רֶץ אֶת־הַמָּֽיִם׃</w:t>
      </w:r>
    </w:p>
    <w:p>
      <w:pPr>
        <w:bidi/>
      </w:pPr>
      <w:r>
        <w:rPr>
          <w:rtl/>
          <w:cs/>
          <w:lang w:val="he_IL" w:bidi="he_IL"/>
        </w:rPr>
      </w:r>
      <w:r>
        <w:rPr>
          <w:vertAlign w:val="superscript"/>
          <w:rtl/>
          <w:cs/>
          <w:lang w:val="he_IL" w:bidi="he_IL"/>
        </w:rPr>
        <w:t>21</w:t>
      </w:r>
      <w:r>
        <w:rPr>
          <w:rtl/>
          <w:cs/>
          <w:lang w:val="he_IL" w:bidi="he_IL"/>
        </w:rPr>
        <w:t xml:space="preserve"> וְכָל־מוֹאָב֙ שָֽׁמְע֔וּ כִּֽי־עָל֥וּ הַמְּלָכִ֖ים לְהִלָּ֣חֶם בָּ֑ם וַיִּצָּעֲק֗וּ מִכֹּ֨ל חֹגֵ֤ר חֲגֹרָה֙ וָמַ֔עְלָה וַיַּעַמְד֖וּ עַֽל־הַגְּבֽוּל׃</w:t>
      </w:r>
    </w:p>
    <w:p>
      <w:pPr>
        <w:bidi/>
      </w:pPr>
      <w:r>
        <w:rPr>
          <w:rtl/>
          <w:cs/>
          <w:lang w:val="he_IL" w:bidi="he_IL"/>
        </w:rPr>
      </w:r>
      <w:r>
        <w:rPr>
          <w:vertAlign w:val="superscript"/>
          <w:rtl/>
          <w:cs/>
          <w:lang w:val="he_IL" w:bidi="he_IL"/>
        </w:rPr>
        <w:t>22</w:t>
      </w:r>
      <w:r>
        <w:rPr>
          <w:rtl/>
          <w:cs/>
          <w:lang w:val="he_IL" w:bidi="he_IL"/>
        </w:rPr>
        <w:t xml:space="preserve"> וַיַּשְׁכִּ֣ימוּ בַבֹּ֔קֶר וְהַשֶּׁ֖מֶשׁ זָרְחָ֣ה עַל־הַמָּ֑יִם וַיִּרְא֨וּ מוֹאָ֥ב מִנֶּ֛גֶד אֶת־הַמַּ֖יִם אֲדֻמִּ֥ים כַּדָּֽם׃</w:t>
      </w:r>
    </w:p>
    <w:p>
      <w:pPr>
        <w:bidi/>
      </w:pPr>
      <w:r>
        <w:rPr>
          <w:rtl/>
          <w:cs/>
          <w:lang w:val="he_IL" w:bidi="he_IL"/>
        </w:rPr>
      </w:r>
      <w:r>
        <w:rPr>
          <w:vertAlign w:val="superscript"/>
          <w:rtl/>
          <w:cs/>
          <w:lang w:val="he_IL" w:bidi="he_IL"/>
        </w:rPr>
        <w:t>23</w:t>
      </w:r>
      <w:r>
        <w:rPr>
          <w:rtl/>
          <w:cs/>
          <w:lang w:val="he_IL" w:bidi="he_IL"/>
        </w:rPr>
        <w:t xml:space="preserve"> וַיֹּֽאמְרוּ֙ דָּ֣ם זֶ֔ה הָחֳרֵ֤ב נֶֽחֶרְבוּ֙ הַמְּלָכִ֔ים וַיַּכּ֖וּ אִ֣ישׁ אֶת־רֵעֵ֑הוּ וְעַתָּ֥ה לַשָּׁלָ֖ל מוֹאָֽב׃</w:t>
      </w:r>
    </w:p>
    <w:p>
      <w:pPr>
        <w:bidi/>
      </w:pPr>
      <w:r>
        <w:rPr>
          <w:rtl/>
          <w:cs/>
          <w:lang w:val="he_IL" w:bidi="he_IL"/>
        </w:rPr>
      </w:r>
      <w:r>
        <w:rPr>
          <w:vertAlign w:val="superscript"/>
          <w:rtl/>
          <w:cs/>
          <w:lang w:val="he_IL" w:bidi="he_IL"/>
        </w:rPr>
        <w:t>24</w:t>
      </w:r>
      <w:r>
        <w:rPr>
          <w:rtl/>
          <w:cs/>
          <w:lang w:val="he_IL" w:bidi="he_IL"/>
        </w:rPr>
        <w:t xml:space="preserve"> וַיָּבֹאוּ֮ אֶל־מַחֲנֵ֣ה יִשְׂרָאֵל֒ וַיָּקֻ֤מוּ יִשְׂרָאֵל֙ וַיַּכּ֣וּ אֶת־מוֹאָ֔ב וַיָּנֻ֖סוּ מִפְּנֵיהֶ֑ם ויבו־בָ֔הּ וְהַכּ֖וֹת אֶת־מוֹאָֽב׃</w:t>
      </w:r>
    </w:p>
    <w:p>
      <w:pPr>
        <w:bidi/>
      </w:pPr>
      <w:r>
        <w:rPr>
          <w:rtl/>
          <w:cs/>
          <w:lang w:val="he_IL" w:bidi="he_IL"/>
        </w:rPr>
      </w:r>
      <w:r>
        <w:rPr>
          <w:vertAlign w:val="superscript"/>
          <w:rtl/>
          <w:cs/>
          <w:lang w:val="he_IL" w:bidi="he_IL"/>
        </w:rPr>
        <w:t>25</w:t>
      </w:r>
      <w:r>
        <w:rPr>
          <w:rtl/>
          <w:cs/>
          <w:lang w:val="he_IL" w:bidi="he_IL"/>
        </w:rPr>
        <w:t xml:space="preserve"> וְהֶעָרִ֣ים יַהֲרֹ֡סוּ וְכָל־חֶלְקָ֣ה ט֠וֹבָה יַשְׁלִ֨יכוּ אִישׁ־אַבְנ֜וֹ וּמִלְא֗וּהָ וְכָל־מַעְיַן־ מַ֤יִם יִסְתֹּ֙מוּ֙ וְכָל־עֵֽץ־ט֣וֹב יַפִּ֔ילוּ עַד־הִשְׁאִ֧יר אֲבָנֶ֛יהָ בַּקִּ֖יר חֲרָ֑שֶׂת וַיָּסֹ֥בּוּ הַקַּלָּעִ֖ים וַיַּכּֽוּהָ׃</w:t>
      </w:r>
    </w:p>
    <w:p>
      <w:pPr>
        <w:bidi/>
      </w:pPr>
      <w:r>
        <w:rPr>
          <w:rtl/>
          <w:cs/>
          <w:lang w:val="he_IL" w:bidi="he_IL"/>
        </w:rPr>
      </w:r>
      <w:r>
        <w:rPr>
          <w:vertAlign w:val="superscript"/>
          <w:rtl/>
          <w:cs/>
          <w:lang w:val="he_IL" w:bidi="he_IL"/>
        </w:rPr>
        <w:t>26</w:t>
      </w:r>
      <w:r>
        <w:rPr>
          <w:rtl/>
          <w:cs/>
          <w:lang w:val="he_IL" w:bidi="he_IL"/>
        </w:rPr>
        <w:t xml:space="preserve"> וַיַּרְא֙ מֶ֣לֶךְ מוֹאָ֔ב כִּֽי־חָזַ֥ק מִמֶּ֖נּוּ הַמִּלְחָמָ֑ה וַיִּקַּ֣ח א֠וֹתוֹ שְׁבַע־מֵא֨וֹת אִ֜ישׁ שֹׁ֣לֵֽף חֶ֗רֶב לְהַבְקִ֛יעַ אֶל־מֶ֥לֶךְ אֱד֖וֹם וְלֹ֥א יָכֹֽלוּ׃</w:t>
      </w:r>
    </w:p>
    <w:p>
      <w:pPr>
        <w:bidi/>
      </w:pPr>
      <w:r>
        <w:rPr>
          <w:rtl/>
          <w:cs/>
          <w:lang w:val="he_IL" w:bidi="he_IL"/>
        </w:rPr>
      </w:r>
      <w:r>
        <w:rPr>
          <w:vertAlign w:val="superscript"/>
          <w:rtl/>
          <w:cs/>
          <w:lang w:val="he_IL" w:bidi="he_IL"/>
        </w:rPr>
        <w:t>27</w:t>
      </w:r>
      <w:r>
        <w:rPr>
          <w:rtl/>
          <w:cs/>
          <w:lang w:val="he_IL" w:bidi="he_IL"/>
        </w:rPr>
        <w:t xml:space="preserve"> וַיִּקַּח֩ אֶת־בְּנ֨וֹ הַבְּכ֜וֹר אֲשֶׁר־יִמְלֹ֣ךְ תַּחְתָּ֗יו וַיַּעֲלֵ֤הוּ עֹלָה֙ עַל־הַ֣חֹמָ֔ה וַיְהִ֥י קֶצֶף־גָּד֖וֹל עַל־יִשְׂרָאֵ֑ל וַיִּסְעוּ֙ מֵֽעָלָ֔יו וַיָּשֻׁ֖בוּ לָאָֽרֶץ׃ פ</w:t>
      </w:r>
    </w:p>
    <w:p>
      <w:pPr>
        <w:pStyle w:val="Heading2"/>
        <w:bidi/>
      </w:pPr>
      <w:r>
        <w:rPr>
          <w:rtl/>
          <w:cs/>
          <w:lang w:val="he_IL" w:bidi="he_IL"/>
        </w:rPr>
        <w:t>2 Kings 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וְאִשָּׁ֣ה אַחַ֣ת מִנְּשֵׁ֣י בְנֵֽי־הַ֠נְּבִיאִים צָעֲקָ֨ה אֶל־אֱלִישָׁ֜ע לֵאמֹ֗ר עַבְדְּךָ֤ אִישִׁי֙ מֵ֔ת וְאַתָּ֣ה יָדַ֔עְתָּ כִּ֣י עַבְדְּךָ֔ הָיָ֥ה יָרֵ֖א אֶת־יְהוָ֑ה וְהַ֨נֹּשֶׁ֔ה בָּ֗א לָקַ֜חַת אֶת־שְׁנֵ֧י יְלָדַ֛י ל֖וֹ לַעֲבָדִֽים׃</w:t>
      </w:r>
    </w:p>
    <w:p>
      <w:pPr>
        <w:bidi/>
      </w:pPr>
      <w:r>
        <w:rPr>
          <w:rtl/>
          <w:cs/>
          <w:lang w:val="he_IL" w:bidi="he_IL"/>
        </w:rPr>
      </w:r>
      <w:r>
        <w:rPr>
          <w:vertAlign w:val="superscript"/>
          <w:rtl/>
          <w:cs/>
          <w:lang w:val="he_IL" w:bidi="he_IL"/>
        </w:rPr>
        <w:t>2</w:t>
      </w:r>
      <w:r>
        <w:rPr>
          <w:rtl/>
          <w:cs/>
          <w:lang w:val="he_IL" w:bidi="he_IL"/>
        </w:rPr>
        <w:t xml:space="preserve"> וַיֹּ֨אמֶר אֵלֶ֤יהָ אֱלִישָׁע֙ מָ֣ה אֶֽעֱשֶׂה־לָּ֔ךְ הַגִּ֣ידִי לִ֔י מַה־יֶּשׁ־לכי בַּבָּ֑יִת וַתֹּ֗אמֶר אֵ֣ין לְשִׁפְחָתְךָ֥ כֹל֙ בַּבַּ֔יִת כִּ֖י אִם־אָס֥וּךְ שָֽׁמֶן׃</w:t>
      </w:r>
    </w:p>
    <w:p>
      <w:pPr>
        <w:bidi/>
      </w:pPr>
      <w:r>
        <w:rPr>
          <w:rtl/>
          <w:cs/>
          <w:lang w:val="he_IL" w:bidi="he_IL"/>
        </w:rPr>
      </w:r>
      <w:r>
        <w:rPr>
          <w:vertAlign w:val="superscript"/>
          <w:rtl/>
          <w:cs/>
          <w:lang w:val="he_IL" w:bidi="he_IL"/>
        </w:rPr>
        <w:t>3</w:t>
      </w:r>
      <w:r>
        <w:rPr>
          <w:rtl/>
          <w:cs/>
          <w:lang w:val="he_IL" w:bidi="he_IL"/>
        </w:rPr>
        <w:t xml:space="preserve"> וַיֹּ֗אמֶר לְכִ֨י שַׁאֲלִי־לָ֤ךְ כֵּלִים֙ מִן־הַח֔וּץ מֵאֵ֖ת כָּל־שכנכי כֵּלִ֥ים רֵקִ֖ים אַל־תַּמְעִֽיטִי׃</w:t>
      </w:r>
    </w:p>
    <w:p>
      <w:pPr>
        <w:bidi/>
      </w:pPr>
      <w:r>
        <w:rPr>
          <w:rtl/>
          <w:cs/>
          <w:lang w:val="he_IL" w:bidi="he_IL"/>
        </w:rPr>
      </w:r>
      <w:r>
        <w:rPr>
          <w:vertAlign w:val="superscript"/>
          <w:rtl/>
          <w:cs/>
          <w:lang w:val="he_IL" w:bidi="he_IL"/>
        </w:rPr>
        <w:t>4</w:t>
      </w:r>
      <w:r>
        <w:rPr>
          <w:rtl/>
          <w:cs/>
          <w:lang w:val="he_IL" w:bidi="he_IL"/>
        </w:rPr>
        <w:t xml:space="preserve"> וּבָ֗את וְסָגַ֤רְתְּ הַדֶּ֙לֶת֙ בַּעֲדֵ֣ךְ וּבְעַד־בָּנַ֔יִךְ וְיָצַ֕קְתְּ עַ֥ל כָּל־הַכֵּלִ֖ים הָאֵ֑לֶּה וְהַמָּלֵ֖א תַּסִּֽיעִי׃</w:t>
      </w:r>
    </w:p>
    <w:p>
      <w:pPr>
        <w:bidi/>
      </w:pPr>
      <w:r>
        <w:rPr>
          <w:rtl/>
          <w:cs/>
          <w:lang w:val="he_IL" w:bidi="he_IL"/>
        </w:rPr>
      </w:r>
      <w:r>
        <w:rPr>
          <w:vertAlign w:val="superscript"/>
          <w:rtl/>
          <w:cs/>
          <w:lang w:val="he_IL" w:bidi="he_IL"/>
        </w:rPr>
        <w:t>5</w:t>
      </w:r>
      <w:r>
        <w:rPr>
          <w:rtl/>
          <w:cs/>
          <w:lang w:val="he_IL" w:bidi="he_IL"/>
        </w:rPr>
        <w:t xml:space="preserve"> וַתֵּ֙לֶךְ֙ מֵֽאִתּ֔וֹ וַתִּסְגֹּ֣ר הַדֶּ֔לֶת בַּעֲדָ֖הּ וּבְעַ֣ד בָּנֶ֑יהָ הֵ֛ם מַגִּשִׁ֥ים אֵלֶ֖יהָ וְהִ֥יא מיצקת׃</w:t>
      </w:r>
    </w:p>
    <w:p>
      <w:pPr>
        <w:bidi/>
      </w:pPr>
      <w:r>
        <w:rPr>
          <w:rtl/>
          <w:cs/>
          <w:lang w:val="he_IL" w:bidi="he_IL"/>
        </w:rPr>
      </w:r>
      <w:r>
        <w:rPr>
          <w:vertAlign w:val="superscript"/>
          <w:rtl/>
          <w:cs/>
          <w:lang w:val="he_IL" w:bidi="he_IL"/>
        </w:rPr>
        <w:t>6</w:t>
      </w:r>
      <w:r>
        <w:rPr>
          <w:rtl/>
          <w:cs/>
          <w:lang w:val="he_IL" w:bidi="he_IL"/>
        </w:rPr>
        <w:t xml:space="preserve"> וַיְהִ֣י ׀ כִּמְלֹ֣את הַכֵּלִ֗ים וַתֹּ֤אמֶר אֶל־בְּנָהּ֙ הַגִּ֨ישָׁה אֵלַ֥י עוֹד֙ כֶּ֔לִי וַיֹּ֣אמֶר אֵלֶ֔יהָ אֵ֥ין ע֖וֹד כֶּ֑לִי וַֽיַּעֲמֹ֖ד הַשָּֽׁמֶן׃</w:t>
      </w:r>
    </w:p>
    <w:p>
      <w:pPr>
        <w:bidi/>
      </w:pPr>
      <w:r>
        <w:rPr>
          <w:rtl/>
          <w:cs/>
          <w:lang w:val="he_IL" w:bidi="he_IL"/>
        </w:rPr>
      </w:r>
      <w:r>
        <w:rPr>
          <w:vertAlign w:val="superscript"/>
          <w:rtl/>
          <w:cs/>
          <w:lang w:val="he_IL" w:bidi="he_IL"/>
        </w:rPr>
        <w:t>7</w:t>
      </w:r>
      <w:r>
        <w:rPr>
          <w:rtl/>
          <w:cs/>
          <w:lang w:val="he_IL" w:bidi="he_IL"/>
        </w:rPr>
        <w:t xml:space="preserve"> וַתָּבֹ֗א וַתַּגֵּד֙ לְאִ֣ישׁ הָאֱלֹהִ֔ים וַיֹּ֗אמֶר לְכִי֙ מִכְרִ֣י אֶת־הַשֶּׁ֔מֶן וְשַׁלְּמִ֖י אֶת־נשיכי וְאַ֣תְּ בניכי תִֽחְיִ֖י בַּנּוֹתָֽר׃ פ</w:t>
      </w:r>
    </w:p>
    <w:p>
      <w:pPr>
        <w:bidi/>
      </w:pPr>
      <w:r>
        <w:rPr>
          <w:rtl/>
          <w:cs/>
          <w:lang w:val="he_IL" w:bidi="he_IL"/>
        </w:rPr>
      </w:r>
      <w:r>
        <w:rPr>
          <w:vertAlign w:val="superscript"/>
          <w:rtl/>
          <w:cs/>
          <w:lang w:val="he_IL" w:bidi="he_IL"/>
        </w:rPr>
        <w:t>8</w:t>
      </w:r>
      <w:r>
        <w:rPr>
          <w:rtl/>
          <w:cs/>
          <w:lang w:val="he_IL" w:bidi="he_IL"/>
        </w:rPr>
        <w:t xml:space="preserve"> וַיְהִ֨י הַיּ֜וֹם וַיַּעֲבֹ֧ר אֱלִישָׁ֣ע אֶל־שׁוּנֵ֗ם וְשָׁם֙ אִשָּׁ֣ה גְדוֹלָ֔ה וַתַּחֲזֶק־בּ֖וֹ לֶאֱכָל־לָ֑חֶם וַֽיְהִי֙ מִדֵּ֣י עָבְר֔וֹ יָסֻ֥ר שָׁ֖מָּה לֶאֱכָל־לָֽחֶם׃</w:t>
      </w:r>
    </w:p>
    <w:p>
      <w:pPr>
        <w:bidi/>
      </w:pPr>
      <w:r>
        <w:rPr>
          <w:rtl/>
          <w:cs/>
          <w:lang w:val="he_IL" w:bidi="he_IL"/>
        </w:rPr>
      </w:r>
      <w:r>
        <w:rPr>
          <w:vertAlign w:val="superscript"/>
          <w:rtl/>
          <w:cs/>
          <w:lang w:val="he_IL" w:bidi="he_IL"/>
        </w:rPr>
        <w:t>9</w:t>
      </w:r>
      <w:r>
        <w:rPr>
          <w:rtl/>
          <w:cs/>
          <w:lang w:val="he_IL" w:bidi="he_IL"/>
        </w:rPr>
        <w:t xml:space="preserve"> וַתֹּ֙אמֶר֙ אֶל־אִישָׁ֔הּ הִנֵּה־נָ֣א יָדַ֔עְתִּי כִּ֛י אִ֥ישׁ אֱלֹהִ֖ים קָד֣וֹשׁ ה֑וּא עֹבֵ֥ר עָלֵ֖ינוּ תָּמִֽיד׃</w:t>
      </w:r>
    </w:p>
    <w:p>
      <w:pPr>
        <w:bidi/>
      </w:pPr>
      <w:r>
        <w:rPr>
          <w:rtl/>
          <w:cs/>
          <w:lang w:val="he_IL" w:bidi="he_IL"/>
        </w:rPr>
      </w:r>
      <w:r>
        <w:rPr>
          <w:vertAlign w:val="superscript"/>
          <w:rtl/>
          <w:cs/>
          <w:lang w:val="he_IL" w:bidi="he_IL"/>
        </w:rPr>
        <w:t>10</w:t>
      </w:r>
      <w:r>
        <w:rPr>
          <w:rtl/>
          <w:cs/>
          <w:lang w:val="he_IL" w:bidi="he_IL"/>
        </w:rPr>
        <w:t xml:space="preserve"> נַֽעֲשֶׂה־נָּ֤א עֲלִיַּת־קִיר֙ קְטַנָּ֔ה וְנָשִׂ֨ים ל֥וֹ שָׁ֛ם מִטָּ֥ה וְשֻׁלְחָ֖ן וְכִסֵּ֣א וּמְנוֹרָ֑ה וְהָיָ֛ה בְּבֹא֥וֹ אֵלֵ֖ינוּ יָס֥וּר שָֽׁמָּה׃</w:t>
      </w:r>
    </w:p>
    <w:p>
      <w:pPr>
        <w:bidi/>
      </w:pPr>
      <w:r>
        <w:rPr>
          <w:rtl/>
          <w:cs/>
          <w:lang w:val="he_IL" w:bidi="he_IL"/>
        </w:rPr>
      </w:r>
      <w:r>
        <w:rPr>
          <w:vertAlign w:val="superscript"/>
          <w:rtl/>
          <w:cs/>
          <w:lang w:val="he_IL" w:bidi="he_IL"/>
        </w:rPr>
        <w:t>11</w:t>
      </w:r>
      <w:r>
        <w:rPr>
          <w:rtl/>
          <w:cs/>
          <w:lang w:val="he_IL" w:bidi="he_IL"/>
        </w:rPr>
        <w:t xml:space="preserve"> וַיְהִ֥י הַיּ֖וֹם וַיָּ֣בֹא שָׁ֑מָּה וַיָּ֥סַר אֶל־הָעֲלִיָּ֖ה וַיִּשְׁכַּב־שָֽׁמָּה׃</w:t>
      </w:r>
    </w:p>
    <w:p>
      <w:pPr>
        <w:bidi/>
      </w:pPr>
      <w:r>
        <w:rPr>
          <w:rtl/>
          <w:cs/>
          <w:lang w:val="he_IL" w:bidi="he_IL"/>
        </w:rPr>
      </w:r>
      <w:r>
        <w:rPr>
          <w:vertAlign w:val="superscript"/>
          <w:rtl/>
          <w:cs/>
          <w:lang w:val="he_IL" w:bidi="he_IL"/>
        </w:rPr>
        <w:t>12</w:t>
      </w:r>
      <w:r>
        <w:rPr>
          <w:rtl/>
          <w:cs/>
          <w:lang w:val="he_IL" w:bidi="he_IL"/>
        </w:rPr>
        <w:t xml:space="preserve"> וַיֹּ֙אמֶר֙ אֶל־גֵּחֲזִ֣י נַעֲר֔וֹ קְרָ֖א לַשּׁוּנַמִּ֣ית הַזֹּ֑את וַיִּקְרָא־לָ֔הּ וַֽתַּעֲמֹ֖ד לְפָנָֽיו׃</w:t>
      </w:r>
    </w:p>
    <w:p>
      <w:pPr>
        <w:bidi/>
      </w:pPr>
      <w:r>
        <w:rPr>
          <w:rtl/>
          <w:cs/>
          <w:lang w:val="he_IL" w:bidi="he_IL"/>
        </w:rPr>
      </w:r>
      <w:r>
        <w:rPr>
          <w:vertAlign w:val="superscript"/>
          <w:rtl/>
          <w:cs/>
          <w:lang w:val="he_IL" w:bidi="he_IL"/>
        </w:rPr>
        <w:t>13</w:t>
      </w:r>
      <w:r>
        <w:rPr>
          <w:rtl/>
          <w:cs/>
          <w:lang w:val="he_IL" w:bidi="he_IL"/>
        </w:rPr>
        <w:t xml:space="preserve"> וַיֹּ֣אמֶר ל֗וֹ אֱמָר־נָ֣א אֵלֶיהָ֮ הִנֵּ֣ה חָרַ֣דְתְּ ׀ אֵלֵינוּ֮ אֶת־כָּל־הַחֲרָדָ֣ה הַזֹּאת֒ מֶ֚ה לַעֲשׂ֣וֹת לָ֔ךְ הֲיֵ֤שׁ לְדַבֶּר־לָךְ֙ אֶל־הַמֶּ֔לֶךְ א֖וֹ אֶל־שַׂ֣ר הַצָּבָ֑א וַתֹּ֕אמֶר בְּת֥וֹךְ עַמִּ֖י אָנֹכִ֥י יֹשָֽׁבֶת׃</w:t>
      </w:r>
    </w:p>
    <w:p>
      <w:pPr>
        <w:bidi/>
      </w:pPr>
      <w:r>
        <w:rPr>
          <w:rtl/>
          <w:cs/>
          <w:lang w:val="he_IL" w:bidi="he_IL"/>
        </w:rPr>
      </w:r>
      <w:r>
        <w:rPr>
          <w:vertAlign w:val="superscript"/>
          <w:rtl/>
          <w:cs/>
          <w:lang w:val="he_IL" w:bidi="he_IL"/>
        </w:rPr>
        <w:t>14</w:t>
      </w:r>
      <w:r>
        <w:rPr>
          <w:rtl/>
          <w:cs/>
          <w:lang w:val="he_IL" w:bidi="he_IL"/>
        </w:rPr>
        <w:t xml:space="preserve"> וַיֹּ֕אמֶר וּמֶ֖ה לַעֲשׂ֣וֹת לָ֑הּ וַיֹּ֣אמֶר גֵּיחֲזִ֗י אֲבָ֛ל בֵּ֥ן אֵֽין־לָ֖הּ וְאִישָׁ֥הּ זָקֵֽן׃</w:t>
      </w:r>
    </w:p>
    <w:p>
      <w:pPr>
        <w:bidi/>
      </w:pPr>
      <w:r>
        <w:rPr>
          <w:rtl/>
          <w:cs/>
          <w:lang w:val="he_IL" w:bidi="he_IL"/>
        </w:rPr>
      </w:r>
      <w:r>
        <w:rPr>
          <w:vertAlign w:val="superscript"/>
          <w:rtl/>
          <w:cs/>
          <w:lang w:val="he_IL" w:bidi="he_IL"/>
        </w:rPr>
        <w:t>15</w:t>
      </w:r>
      <w:r>
        <w:rPr>
          <w:rtl/>
          <w:cs/>
          <w:lang w:val="he_IL" w:bidi="he_IL"/>
        </w:rPr>
        <w:t xml:space="preserve"> וַיֹּ֖אמֶר קְרָא־לָ֑הּ וַיִּקְרָא־לָ֔הּ וַֽתַּעֲמֹ֖ד בַּפָּֽתַח׃</w:t>
      </w:r>
    </w:p>
    <w:p>
      <w:pPr>
        <w:bidi/>
      </w:pPr>
      <w:r>
        <w:rPr>
          <w:rtl/>
          <w:cs/>
          <w:lang w:val="he_IL" w:bidi="he_IL"/>
        </w:rPr>
      </w:r>
      <w:r>
        <w:rPr>
          <w:vertAlign w:val="superscript"/>
          <w:rtl/>
          <w:cs/>
          <w:lang w:val="he_IL" w:bidi="he_IL"/>
        </w:rPr>
        <w:t>16</w:t>
      </w:r>
      <w:r>
        <w:rPr>
          <w:rtl/>
          <w:cs/>
          <w:lang w:val="he_IL" w:bidi="he_IL"/>
        </w:rPr>
        <w:t xml:space="preserve"> וַיֹּ֗אמֶר לַמּוֹעֵ֤ד הַזֶּה֙ כָּעֵ֣ת חַיָּ֔ה אתי חֹבֶ֣קֶת בֵּ֑ן וַתֹּ֗אמֶר אַל־אֲדֹנִי֙ אִ֣ישׁ הָאֱלֹהִ֔ים אַל־תְּכַזֵּ֖ב בְּשִׁפְחָתֶֽךָ׃</w:t>
      </w:r>
    </w:p>
    <w:p>
      <w:pPr>
        <w:bidi/>
      </w:pPr>
      <w:r>
        <w:rPr>
          <w:rtl/>
          <w:cs/>
          <w:lang w:val="he_IL" w:bidi="he_IL"/>
        </w:rPr>
      </w:r>
      <w:r>
        <w:rPr>
          <w:vertAlign w:val="superscript"/>
          <w:rtl/>
          <w:cs/>
          <w:lang w:val="he_IL" w:bidi="he_IL"/>
        </w:rPr>
        <w:t>17</w:t>
      </w:r>
      <w:r>
        <w:rPr>
          <w:rtl/>
          <w:cs/>
          <w:lang w:val="he_IL" w:bidi="he_IL"/>
        </w:rPr>
        <w:t xml:space="preserve"> וַתַּ֥הַר הָאִשָּׁ֖ה וַתֵּ֣לֶד בֵּ֑ן לַמּוֹעֵ֤ד הַזֶּה֙ כָּעֵ֣ת חַיָּ֔ה אֲשֶׁר־דִּבֶּ֥ר אֵלֶ֖יהָ אֱלִישָֽׁע׃</w:t>
      </w:r>
    </w:p>
    <w:p>
      <w:pPr>
        <w:bidi/>
      </w:pPr>
      <w:r>
        <w:rPr>
          <w:rtl/>
          <w:cs/>
          <w:lang w:val="he_IL" w:bidi="he_IL"/>
        </w:rPr>
      </w:r>
      <w:r>
        <w:rPr>
          <w:vertAlign w:val="superscript"/>
          <w:rtl/>
          <w:cs/>
          <w:lang w:val="he_IL" w:bidi="he_IL"/>
        </w:rPr>
        <w:t>18</w:t>
      </w:r>
      <w:r>
        <w:rPr>
          <w:rtl/>
          <w:cs/>
          <w:lang w:val="he_IL" w:bidi="he_IL"/>
        </w:rPr>
        <w:t xml:space="preserve"> וַיִּגְדַּ֖ל הַיָּ֑לֶד וַיְהִ֣י הַיּ֔וֹם וַיֵּצֵ֥א אֶל־אָבִ֖יו אֶל־הַקֹּצְרִֽים׃</w:t>
      </w:r>
    </w:p>
    <w:p>
      <w:pPr>
        <w:bidi/>
      </w:pPr>
      <w:r>
        <w:rPr>
          <w:rtl/>
          <w:cs/>
          <w:lang w:val="he_IL" w:bidi="he_IL"/>
        </w:rPr>
      </w:r>
      <w:r>
        <w:rPr>
          <w:vertAlign w:val="superscript"/>
          <w:rtl/>
          <w:cs/>
          <w:lang w:val="he_IL" w:bidi="he_IL"/>
        </w:rPr>
        <w:t>19</w:t>
      </w:r>
      <w:r>
        <w:rPr>
          <w:rtl/>
          <w:cs/>
          <w:lang w:val="he_IL" w:bidi="he_IL"/>
        </w:rPr>
        <w:t xml:space="preserve"> וַיֹּ֥אמֶר אֶל־אָבִ֖יו רֹאשִׁ֣י ׀ רֹאשִׁ֑י וַיֹּ֙אמֶר֙ אֶל־הַנַּ֔עַר שָׂאֵ֖הוּ אֶל־אִמּֽוֹ׃</w:t>
      </w:r>
    </w:p>
    <w:p>
      <w:pPr>
        <w:bidi/>
      </w:pPr>
      <w:r>
        <w:rPr>
          <w:rtl/>
          <w:cs/>
          <w:lang w:val="he_IL" w:bidi="he_IL"/>
        </w:rPr>
      </w:r>
      <w:r>
        <w:rPr>
          <w:vertAlign w:val="superscript"/>
          <w:rtl/>
          <w:cs/>
          <w:lang w:val="he_IL" w:bidi="he_IL"/>
        </w:rPr>
        <w:t>20</w:t>
      </w:r>
      <w:r>
        <w:rPr>
          <w:rtl/>
          <w:cs/>
          <w:lang w:val="he_IL" w:bidi="he_IL"/>
        </w:rPr>
        <w:t xml:space="preserve"> וַיִּשָּׂאֵ֔הוּ וַיְבִיאֵ֖הוּ אֶל־אִמּ֑וֹ וַיֵּ֧שֶׁב עַל־בִּרְכֶּ֛יהָ עַד־הַֽצָּהֳרַ֖יִם וַיָּמֹֽת׃</w:t>
      </w:r>
    </w:p>
    <w:p>
      <w:pPr>
        <w:bidi/>
      </w:pPr>
      <w:r>
        <w:rPr>
          <w:rtl/>
          <w:cs/>
          <w:lang w:val="he_IL" w:bidi="he_IL"/>
        </w:rPr>
      </w:r>
      <w:r>
        <w:rPr>
          <w:vertAlign w:val="superscript"/>
          <w:rtl/>
          <w:cs/>
          <w:lang w:val="he_IL" w:bidi="he_IL"/>
        </w:rPr>
        <w:t>21</w:t>
      </w:r>
      <w:r>
        <w:rPr>
          <w:rtl/>
          <w:cs/>
          <w:lang w:val="he_IL" w:bidi="he_IL"/>
        </w:rPr>
        <w:t xml:space="preserve"> וַתַּ֙עַל֙ וַתַּשְׁכִּבֵ֔הוּ עַל־מִטַּ֖ת אִ֣ישׁ הָאֱלֹהִ֑ים וַתִּסְגֹּ֥ר בַּעֲד֖וֹ וַתֵּצֵֽא׃</w:t>
      </w:r>
    </w:p>
    <w:p>
      <w:pPr>
        <w:bidi/>
      </w:pPr>
      <w:r>
        <w:rPr>
          <w:rtl/>
          <w:cs/>
          <w:lang w:val="he_IL" w:bidi="he_IL"/>
        </w:rPr>
      </w:r>
      <w:r>
        <w:rPr>
          <w:vertAlign w:val="superscript"/>
          <w:rtl/>
          <w:cs/>
          <w:lang w:val="he_IL" w:bidi="he_IL"/>
        </w:rPr>
        <w:t>22</w:t>
      </w:r>
      <w:r>
        <w:rPr>
          <w:rtl/>
          <w:cs/>
          <w:lang w:val="he_IL" w:bidi="he_IL"/>
        </w:rPr>
        <w:t xml:space="preserve"> וַתִּקְרָא֮ אֶל־אִישָׁהּ֒ וַתֹּ֗אמֶר שִׁלְחָ֨ה נָ֥א לִי֙ אֶחָ֣ד מִן־הַנְּעָרִ֔ים וְאַחַ֖ת הָאֲתֹנ֑וֹת וְאָר֛וּצָה עַד־אִ֥ישׁ הָאֱלֹהִ֖ים וְאָשֽׁוּבָה׃</w:t>
      </w:r>
    </w:p>
    <w:p>
      <w:pPr>
        <w:bidi/>
      </w:pPr>
      <w:r>
        <w:rPr>
          <w:rtl/>
          <w:cs/>
          <w:lang w:val="he_IL" w:bidi="he_IL"/>
        </w:rPr>
      </w:r>
      <w:r>
        <w:rPr>
          <w:vertAlign w:val="superscript"/>
          <w:rtl/>
          <w:cs/>
          <w:lang w:val="he_IL" w:bidi="he_IL"/>
        </w:rPr>
        <w:t>23</w:t>
      </w:r>
      <w:r>
        <w:rPr>
          <w:rtl/>
          <w:cs/>
          <w:lang w:val="he_IL" w:bidi="he_IL"/>
        </w:rPr>
        <w:t xml:space="preserve"> וַיֹּ֗אמֶר מַ֠דּוּעַ אתי הלכתי אֵלָיו֙ הַיּ֔וֹם לֹֽא־חֹ֖דֶשׁ וְלֹ֣א שַׁבָּ֑ת וַתֹּ֖אמֶר שָׁלֽוֹם׃</w:t>
      </w:r>
    </w:p>
    <w:p>
      <w:pPr>
        <w:bidi/>
      </w:pPr>
      <w:r>
        <w:rPr>
          <w:rtl/>
          <w:cs/>
          <w:lang w:val="he_IL" w:bidi="he_IL"/>
        </w:rPr>
      </w:r>
      <w:r>
        <w:rPr>
          <w:vertAlign w:val="superscript"/>
          <w:rtl/>
          <w:cs/>
          <w:lang w:val="he_IL" w:bidi="he_IL"/>
        </w:rPr>
        <w:t>24</w:t>
      </w:r>
      <w:r>
        <w:rPr>
          <w:rtl/>
          <w:cs/>
          <w:lang w:val="he_IL" w:bidi="he_IL"/>
        </w:rPr>
        <w:t xml:space="preserve"> וַֽתַּחֲבֹשׁ֙ הָֽאָת֔וֹן וַתֹּ֥אמֶר אֶֽל־נַעֲרָ֖הּ נְהַ֣ג וָלֵ֑ךְ אַל־תַּעֲצָר־לִ֣י לִרְכֹּ֔ב כִּ֖י אִם־אָמַ֥רְתִּי לָֽךְ׃</w:t>
      </w:r>
    </w:p>
    <w:p>
      <w:pPr>
        <w:bidi/>
      </w:pPr>
      <w:r>
        <w:rPr>
          <w:rtl/>
          <w:cs/>
          <w:lang w:val="he_IL" w:bidi="he_IL"/>
        </w:rPr>
      </w:r>
      <w:r>
        <w:rPr>
          <w:vertAlign w:val="superscript"/>
          <w:rtl/>
          <w:cs/>
          <w:lang w:val="he_IL" w:bidi="he_IL"/>
        </w:rPr>
        <w:t>25</w:t>
      </w:r>
      <w:r>
        <w:rPr>
          <w:rtl/>
          <w:cs/>
          <w:lang w:val="he_IL" w:bidi="he_IL"/>
        </w:rPr>
        <w:t xml:space="preserve"> וַתֵּ֗לֶךְ וַתָּב֛וֹא אֶל־אִ֥ישׁ הָאֱלֹהִ֖ים אֶל־הַ֣ר הַכַּרְמֶ֑ל וַ֠יְהִי כִּרְא֨וֹת אִישׁ־הָאֱלֹהִ֤ים אֹתָהּ֙ מִנֶּ֔גֶד וַיֹּ֙אמֶר֙ אֶל־גֵּיחֲזִ֣י נַעֲר֔וֹ הִנֵּ֖ה הַשּׁוּנַמִּ֥ית הַלָּֽז׃</w:t>
      </w:r>
    </w:p>
    <w:p>
      <w:pPr>
        <w:bidi/>
      </w:pPr>
      <w:r>
        <w:rPr>
          <w:rtl/>
          <w:cs/>
          <w:lang w:val="he_IL" w:bidi="he_IL"/>
        </w:rPr>
      </w:r>
      <w:r>
        <w:rPr>
          <w:vertAlign w:val="superscript"/>
          <w:rtl/>
          <w:cs/>
          <w:lang w:val="he_IL" w:bidi="he_IL"/>
        </w:rPr>
        <w:t>26</w:t>
      </w:r>
      <w:r>
        <w:rPr>
          <w:rtl/>
          <w:cs/>
          <w:lang w:val="he_IL" w:bidi="he_IL"/>
        </w:rPr>
        <w:t xml:space="preserve"> עַתָּה֮ רֽוּץ־נָ֣א לִקְרָאתָהּ֒ וֶאֱמָר־לָ֗הּ הֲשָׁל֥וֹם לָ֛ךְ הֲשָׁל֥וֹם לְאִישֵׁ֖ךְ הֲשָׁל֣וֹם לַיָּ֑לֶד וַתֹּ֖אמֶר שָׁלֽוֹם׃</w:t>
      </w:r>
    </w:p>
    <w:p>
      <w:pPr>
        <w:bidi/>
      </w:pPr>
      <w:r>
        <w:rPr>
          <w:rtl/>
          <w:cs/>
          <w:lang w:val="he_IL" w:bidi="he_IL"/>
        </w:rPr>
      </w:r>
      <w:r>
        <w:rPr>
          <w:vertAlign w:val="superscript"/>
          <w:rtl/>
          <w:cs/>
          <w:lang w:val="he_IL" w:bidi="he_IL"/>
        </w:rPr>
        <w:t>27</w:t>
      </w:r>
      <w:r>
        <w:rPr>
          <w:rtl/>
          <w:cs/>
          <w:lang w:val="he_IL" w:bidi="he_IL"/>
        </w:rPr>
        <w:t xml:space="preserve"> וַתָּבֹ֞א אֶל־אִ֤ישׁ הָֽאֱלֹהִים֙ אֶל־הָהָ֔ר וַֽתַּחֲזֵ֖ק בְּרַגְלָ֑יו וַיִּגַּ֨שׁ גֵּֽיחֲזִ֜י לְהָדְפָ֗הּ וַיֹּאמֶר֩ אִ֨ישׁ הָאֱלֹהִ֤ים הַרְפֵּֽה־לָהּ֙ כִּֽי־נַפְשָׁ֣הּ מָֽרָה־לָ֔הּ וַֽיהוָה֙ הֶעְלִ֣ים מִמֶּ֔נִּי וְלֹ֥א הִגִּ֖יד לִֽי׃</w:t>
      </w:r>
    </w:p>
    <w:p>
      <w:pPr>
        <w:bidi/>
      </w:pPr>
      <w:r>
        <w:rPr>
          <w:rtl/>
          <w:cs/>
          <w:lang w:val="he_IL" w:bidi="he_IL"/>
        </w:rPr>
      </w:r>
      <w:r>
        <w:rPr>
          <w:vertAlign w:val="superscript"/>
          <w:rtl/>
          <w:cs/>
          <w:lang w:val="he_IL" w:bidi="he_IL"/>
        </w:rPr>
        <w:t>28</w:t>
      </w:r>
      <w:r>
        <w:rPr>
          <w:rtl/>
          <w:cs/>
          <w:lang w:val="he_IL" w:bidi="he_IL"/>
        </w:rPr>
        <w:t xml:space="preserve"> וַתֹּ֕אמֶר הֲשָׁאַ֥לְתִּי בֵ֖ן מֵאֵ֣ת אֲדֹנִ֑י הֲלֹ֣א אָמַ֔רְתִּי לֹ֥א תַשְׁלֶ֖ה אֹתִֽי׃</w:t>
      </w:r>
    </w:p>
    <w:p>
      <w:pPr>
        <w:bidi/>
      </w:pPr>
      <w:r>
        <w:rPr>
          <w:rtl/>
          <w:cs/>
          <w:lang w:val="he_IL" w:bidi="he_IL"/>
        </w:rPr>
      </w:r>
      <w:r>
        <w:rPr>
          <w:vertAlign w:val="superscript"/>
          <w:rtl/>
          <w:cs/>
          <w:lang w:val="he_IL" w:bidi="he_IL"/>
        </w:rPr>
        <w:t>29</w:t>
      </w:r>
      <w:r>
        <w:rPr>
          <w:rtl/>
          <w:cs/>
          <w:lang w:val="he_IL" w:bidi="he_IL"/>
        </w:rPr>
        <w:t xml:space="preserve"> וַיֹּ֨אמֶר לְגֵיחֲזִ֜י חֲגֹ֣ר מָתְנֶ֗יךָ וְקַ֨ח מִשְׁעַנְתִּ֣י בְיָדְךָ֮ וָלֵךְ֒ כִּֽי־תִמְצָ֥א אִישׁ֙ לֹ֣א תְבָרְכֶ֔נּוּ וְכִֽי־יְבָרֶכְךָ֥ אִ֖ישׁ לֹ֣א תַעֲנֶנּ֑וּ וְשַׂמְתָּ֥ מִשְׁעַנְתִּ֖י עַל־פְּנֵ֥י הַנָּֽעַר׃</w:t>
      </w:r>
    </w:p>
    <w:p>
      <w:pPr>
        <w:bidi/>
      </w:pPr>
      <w:r>
        <w:rPr>
          <w:rtl/>
          <w:cs/>
          <w:lang w:val="he_IL" w:bidi="he_IL"/>
        </w:rPr>
      </w:r>
      <w:r>
        <w:rPr>
          <w:vertAlign w:val="superscript"/>
          <w:rtl/>
          <w:cs/>
          <w:lang w:val="he_IL" w:bidi="he_IL"/>
        </w:rPr>
        <w:t>30</w:t>
      </w:r>
      <w:r>
        <w:rPr>
          <w:rtl/>
          <w:cs/>
          <w:lang w:val="he_IL" w:bidi="he_IL"/>
        </w:rPr>
        <w:t xml:space="preserve"> וַתֹּ֙אמֶר֙ אֵ֣ם הַנַּ֔עַר חַי־יְהוָ֥ה וְחֵֽי־נַפְשְׁךָ֖ אִם־אֶעֶזְבֶ֑ךָּ וַיָּ֖קָם וַיֵּ֥לֶךְ אַחֲרֶֽיהָ׃</w:t>
      </w:r>
    </w:p>
    <w:p>
      <w:pPr>
        <w:bidi/>
      </w:pPr>
      <w:r>
        <w:rPr>
          <w:rtl/>
          <w:cs/>
          <w:lang w:val="he_IL" w:bidi="he_IL"/>
        </w:rPr>
      </w:r>
      <w:r>
        <w:rPr>
          <w:vertAlign w:val="superscript"/>
          <w:rtl/>
          <w:cs/>
          <w:lang w:val="he_IL" w:bidi="he_IL"/>
        </w:rPr>
        <w:t>31</w:t>
      </w:r>
      <w:r>
        <w:rPr>
          <w:rtl/>
          <w:cs/>
          <w:lang w:val="he_IL" w:bidi="he_IL"/>
        </w:rPr>
        <w:t xml:space="preserve"> וְגֵחֲזִ֞י עָבַ֣ר לִפְנֵיהֶ֗ם וַיָּ֤שֶׂם אֶת־הַמִּשְׁעֶ֙נֶת֙ עַל־פְּנֵ֣י הַנַּ֔עַר וְאֵ֥ין ק֖וֹל וְאֵ֣ין קָ֑שֶׁב וַיָּ֤שָׁב לִקְרָאתוֹ֙ וַיַּגֶּד־ל֣וֹ לֵאמֹ֔ר לֹ֥א הֵקִ֖יץ הַנָּֽעַר׃</w:t>
      </w:r>
    </w:p>
    <w:p>
      <w:pPr>
        <w:bidi/>
      </w:pPr>
      <w:r>
        <w:rPr>
          <w:rtl/>
          <w:cs/>
          <w:lang w:val="he_IL" w:bidi="he_IL"/>
        </w:rPr>
      </w:r>
      <w:r>
        <w:rPr>
          <w:vertAlign w:val="superscript"/>
          <w:rtl/>
          <w:cs/>
          <w:lang w:val="he_IL" w:bidi="he_IL"/>
        </w:rPr>
        <w:t>32</w:t>
      </w:r>
      <w:r>
        <w:rPr>
          <w:rtl/>
          <w:cs/>
          <w:lang w:val="he_IL" w:bidi="he_IL"/>
        </w:rPr>
        <w:t xml:space="preserve"> וַיָּבֹ֥א אֱלִישָׁ֖ע הַבָּ֑יְתָה וְהִנֵּ֤ה הַנַּ֙עַר֙ מֵ֔ת מֻשְׁכָּ֖ב עַל־מִטָּתֽוֹ׃</w:t>
      </w:r>
    </w:p>
    <w:p>
      <w:pPr>
        <w:bidi/>
      </w:pPr>
      <w:r>
        <w:rPr>
          <w:rtl/>
          <w:cs/>
          <w:lang w:val="he_IL" w:bidi="he_IL"/>
        </w:rPr>
      </w:r>
      <w:r>
        <w:rPr>
          <w:vertAlign w:val="superscript"/>
          <w:rtl/>
          <w:cs/>
          <w:lang w:val="he_IL" w:bidi="he_IL"/>
        </w:rPr>
        <w:t>33</w:t>
      </w:r>
      <w:r>
        <w:rPr>
          <w:rtl/>
          <w:cs/>
          <w:lang w:val="he_IL" w:bidi="he_IL"/>
        </w:rPr>
        <w:t xml:space="preserve"> וַיָּבֹ֕א וַיִּסְגֹּ֥ר הַדֶּ֖לֶת בְּעַ֣ד שְׁנֵיהֶ֑ם וַיִּתְפַּלֵּ֖ל אֶל־יְהוָֽה׃</w:t>
      </w:r>
    </w:p>
    <w:p>
      <w:pPr>
        <w:bidi/>
      </w:pPr>
      <w:r>
        <w:rPr>
          <w:rtl/>
          <w:cs/>
          <w:lang w:val="he_IL" w:bidi="he_IL"/>
        </w:rPr>
      </w:r>
      <w:r>
        <w:rPr>
          <w:vertAlign w:val="superscript"/>
          <w:rtl/>
          <w:cs/>
          <w:lang w:val="he_IL" w:bidi="he_IL"/>
        </w:rPr>
        <w:t>34</w:t>
      </w:r>
      <w:r>
        <w:rPr>
          <w:rtl/>
          <w:cs/>
          <w:lang w:val="he_IL" w:bidi="he_IL"/>
        </w:rPr>
        <w:t xml:space="preserve"> וַיַּ֜עַל וַיִּשְׁכַּ֣ב עַל־הַיֶּ֗לֶד וַיָּשֶׂם֩ פִּ֨יו עַל־פִּ֜יו וְעֵינָ֤יו עַל־עֵינָיו֙ וְכַפָּ֣יו עַל־כפו וַיִּגְהַ֖ר עָלָ֑יו וַיָּ֖חָם בְּשַׂ֥ר הַיָּֽלֶד׃</w:t>
      </w:r>
    </w:p>
    <w:p>
      <w:pPr>
        <w:bidi/>
      </w:pPr>
      <w:r>
        <w:rPr>
          <w:rtl/>
          <w:cs/>
          <w:lang w:val="he_IL" w:bidi="he_IL"/>
        </w:rPr>
      </w:r>
      <w:r>
        <w:rPr>
          <w:vertAlign w:val="superscript"/>
          <w:rtl/>
          <w:cs/>
          <w:lang w:val="he_IL" w:bidi="he_IL"/>
        </w:rPr>
        <w:t>35</w:t>
      </w:r>
      <w:r>
        <w:rPr>
          <w:rtl/>
          <w:cs/>
          <w:lang w:val="he_IL" w:bidi="he_IL"/>
        </w:rPr>
        <w:t xml:space="preserve"> וַיָּ֜שָׁב וַיֵּ֣לֶךְ בַּבַּ֗יִת אַחַ֥ת הֵ֙נָּה֙ וְאַחַ֣ת הֵ֔נָּה וַיַּ֖עַל וַיִּגְהַ֣ר עָלָ֑יו וַיְזוֹרֵ֤ר הַנַּ֙עַר֙ עַד־שֶׁ֣בַע פְּעָמִ֔ים וַיִּפְקַ֥ח הַנַּ֖עַר אֶת־עֵינָֽיו׃</w:t>
      </w:r>
    </w:p>
    <w:p>
      <w:pPr>
        <w:bidi/>
      </w:pPr>
      <w:r>
        <w:rPr>
          <w:rtl/>
          <w:cs/>
          <w:lang w:val="he_IL" w:bidi="he_IL"/>
        </w:rPr>
      </w:r>
      <w:r>
        <w:rPr>
          <w:vertAlign w:val="superscript"/>
          <w:rtl/>
          <w:cs/>
          <w:lang w:val="he_IL" w:bidi="he_IL"/>
        </w:rPr>
        <w:t>36</w:t>
      </w:r>
      <w:r>
        <w:rPr>
          <w:rtl/>
          <w:cs/>
          <w:lang w:val="he_IL" w:bidi="he_IL"/>
        </w:rPr>
        <w:t xml:space="preserve"> וַיִּקְרָ֣א אֶל־גֵּיחֲזִ֗י וַיֹּ֙אמֶר֙ קְרָא֙ אֶל־הַשֻּׁנַמִּ֣ית הַזֹּ֔את וַיִּקְרָאֶ֖הָ וַתָּב֣וֹא אֵלָ֑יו וַיֹּ֖אמֶר שְׂאִ֥י בְנֵֽךְ׃</w:t>
      </w:r>
    </w:p>
    <w:p>
      <w:pPr>
        <w:bidi/>
      </w:pPr>
      <w:r>
        <w:rPr>
          <w:rtl/>
          <w:cs/>
          <w:lang w:val="he_IL" w:bidi="he_IL"/>
        </w:rPr>
      </w:r>
      <w:r>
        <w:rPr>
          <w:vertAlign w:val="superscript"/>
          <w:rtl/>
          <w:cs/>
          <w:lang w:val="he_IL" w:bidi="he_IL"/>
        </w:rPr>
        <w:t>37</w:t>
      </w:r>
      <w:r>
        <w:rPr>
          <w:rtl/>
          <w:cs/>
          <w:lang w:val="he_IL" w:bidi="he_IL"/>
        </w:rPr>
        <w:t xml:space="preserve"> וַתָּבֹא֙ וַתִּפֹּ֣ל עַל־רַגְלָ֔יו וַתִּשְׁתַּ֖חוּ אָ֑רְצָה וַתִּשָּׂ֥א אֶת־בְּנָ֖הּ וַתֵּצֵֽא׃ פ</w:t>
      </w:r>
    </w:p>
    <w:p>
      <w:pPr>
        <w:bidi/>
      </w:pPr>
      <w:r>
        <w:rPr>
          <w:rtl/>
          <w:cs/>
          <w:lang w:val="he_IL" w:bidi="he_IL"/>
        </w:rPr>
      </w:r>
      <w:r>
        <w:rPr>
          <w:vertAlign w:val="superscript"/>
          <w:rtl/>
          <w:cs/>
          <w:lang w:val="he_IL" w:bidi="he_IL"/>
        </w:rPr>
        <w:t>38</w:t>
      </w:r>
      <w:r>
        <w:rPr>
          <w:rtl/>
          <w:cs/>
          <w:lang w:val="he_IL" w:bidi="he_IL"/>
        </w:rPr>
        <w:t xml:space="preserve"> וֶאֱלִישָׁ֞ע שָׁ֤ב הַגִּלְגָּ֙לָה֙ וְהָרָעָ֣ב בָּאָ֔רֶץ וּבְנֵי֙ הַנְּבִיאִ֔ים יֹשְׁבִ֖ים לְפָנָ֑יו וַיֹּ֣אמֶר לְנַעֲר֗וֹ שְׁפֹת֙ הַסִּ֣יר הַגְּדוֹלָ֔ה וּבַשֵּׁ֥ל נָזִ֖יד לִבְנֵ֥י הַנְּבִיאִֽים׃</w:t>
      </w:r>
    </w:p>
    <w:p>
      <w:pPr>
        <w:bidi/>
      </w:pPr>
      <w:r>
        <w:rPr>
          <w:rtl/>
          <w:cs/>
          <w:lang w:val="he_IL" w:bidi="he_IL"/>
        </w:rPr>
      </w:r>
      <w:r>
        <w:rPr>
          <w:vertAlign w:val="superscript"/>
          <w:rtl/>
          <w:cs/>
          <w:lang w:val="he_IL" w:bidi="he_IL"/>
        </w:rPr>
        <w:t>39</w:t>
      </w:r>
      <w:r>
        <w:rPr>
          <w:rtl/>
          <w:cs/>
          <w:lang w:val="he_IL" w:bidi="he_IL"/>
        </w:rPr>
        <w:t xml:space="preserve"> וַיֵּצֵ֨א אֶחָ֣ד אֶל־הַשָּׂדֶה֮ לְלַקֵּ֣ט אֹרֹת֒ וַיִּמְצָא֙ גֶּ֣פֶן שָׂדֶ֔ה וַיְלַקֵּ֥ט מִמֶּ֛נּוּ פַּקֻּעֹ֥ת שָׂדֶ֖ה מְלֹ֣א בִגְד֑וֹ וַיָּבֹ֗א וַיְפַלַּ֛ח אֶל־סִ֥יר הַנָּזִ֖יד כִּֽי־לֹ֥א יָדָֽעוּ׃</w:t>
      </w:r>
    </w:p>
    <w:p>
      <w:pPr>
        <w:bidi/>
      </w:pPr>
      <w:r>
        <w:rPr>
          <w:rtl/>
          <w:cs/>
          <w:lang w:val="he_IL" w:bidi="he_IL"/>
        </w:rPr>
      </w:r>
      <w:r>
        <w:rPr>
          <w:vertAlign w:val="superscript"/>
          <w:rtl/>
          <w:cs/>
          <w:lang w:val="he_IL" w:bidi="he_IL"/>
        </w:rPr>
        <w:t>40</w:t>
      </w:r>
      <w:r>
        <w:rPr>
          <w:rtl/>
          <w:cs/>
          <w:lang w:val="he_IL" w:bidi="he_IL"/>
        </w:rPr>
        <w:t xml:space="preserve"> וַיִּֽצְק֥וּ לַאֲנָשִׁ֖ים לֶאֱכ֑וֹל וַ֠יְהִי כְּאָכְלָ֨ם מֵהַנָּזִ֜יד וְהֵ֣מָּה צָעָ֗קוּ וַיֹּֽאמְרוּ֙ מָ֤וֶת בַּסִּיר֙ אִ֣ישׁ הָאֱלֹהִ֔ים וְלֹ֥א יָכְל֖וּ לֶאֱכֹֽל׃</w:t>
      </w:r>
    </w:p>
    <w:p>
      <w:pPr>
        <w:bidi/>
      </w:pPr>
      <w:r>
        <w:rPr>
          <w:rtl/>
          <w:cs/>
          <w:lang w:val="he_IL" w:bidi="he_IL"/>
        </w:rPr>
      </w:r>
      <w:r>
        <w:rPr>
          <w:vertAlign w:val="superscript"/>
          <w:rtl/>
          <w:cs/>
          <w:lang w:val="he_IL" w:bidi="he_IL"/>
        </w:rPr>
        <w:t>41</w:t>
      </w:r>
      <w:r>
        <w:rPr>
          <w:rtl/>
          <w:cs/>
          <w:lang w:val="he_IL" w:bidi="he_IL"/>
        </w:rPr>
        <w:t xml:space="preserve"> וַיֹּ֙אמֶר֙ וּקְחוּ־קֶ֔מַח וַיַּשְׁלֵ֖ךְ אֶל־הַסִּ֑יר וַיֹּ֗אמֶר צַ֤ק לָעָם֙ וְיֹאכֵ֔לוּ וְלֹ֥א הָיָ֛ה דָּבָ֥ר רָ֖ע בַּסִּֽיר׃ ס</w:t>
      </w:r>
    </w:p>
    <w:p>
      <w:pPr>
        <w:bidi/>
      </w:pPr>
      <w:r>
        <w:rPr>
          <w:rtl/>
          <w:cs/>
          <w:lang w:val="he_IL" w:bidi="he_IL"/>
        </w:rPr>
      </w:r>
      <w:r>
        <w:rPr>
          <w:vertAlign w:val="superscript"/>
          <w:rtl/>
          <w:cs/>
          <w:lang w:val="he_IL" w:bidi="he_IL"/>
        </w:rPr>
        <w:t>42</w:t>
      </w:r>
      <w:r>
        <w:rPr>
          <w:rtl/>
          <w:cs/>
          <w:lang w:val="he_IL" w:bidi="he_IL"/>
        </w:rPr>
        <w:t xml:space="preserve"> וְאִ֨ישׁ בָּ֜א מִבַּ֣עַל שָׁלִ֗שָׁה וַיָּבֵא֩ לְאִ֨ישׁ הָאֱלֹהִ֜ים לֶ֤חֶם בִּכּוּרִים֙ עֶשְׂרִֽים־לֶ֣חֶם שְׂעֹרִ֔ים וְכַרְמֶ֖ל בְּצִקְלֹנ֑וֹ וַיֹּ֕אמֶר תֵּ֥ן לָעָ֖ם וְיֹאכֵֽלוּ׃</w:t>
      </w:r>
    </w:p>
    <w:p>
      <w:pPr>
        <w:bidi/>
      </w:pPr>
      <w:r>
        <w:rPr>
          <w:rtl/>
          <w:cs/>
          <w:lang w:val="he_IL" w:bidi="he_IL"/>
        </w:rPr>
      </w:r>
      <w:r>
        <w:rPr>
          <w:vertAlign w:val="superscript"/>
          <w:rtl/>
          <w:cs/>
          <w:lang w:val="he_IL" w:bidi="he_IL"/>
        </w:rPr>
        <w:t>43</w:t>
      </w:r>
      <w:r>
        <w:rPr>
          <w:rtl/>
          <w:cs/>
          <w:lang w:val="he_IL" w:bidi="he_IL"/>
        </w:rPr>
        <w:t xml:space="preserve"> וַיֹּ֙אמֶר֙ מְשָׁ֣רְת֔וֹ מָ֚ה אֶתֵּ֣ן זֶ֔ה לִפְנֵ֖י מֵ֣אָה אִ֑ישׁ וַיֹּ֗אמֶר תֵּ֤ן לָעָם֙ וְיֹאכֵ֔לוּ כִּ֣י כֹ֥ה אָמַ֛ר יְהוָ֖ה אָכֹ֥ל וְהוֹתֵֽר׃</w:t>
      </w:r>
    </w:p>
    <w:p>
      <w:pPr>
        <w:bidi/>
      </w:pPr>
      <w:r>
        <w:rPr>
          <w:rtl/>
          <w:cs/>
          <w:lang w:val="he_IL" w:bidi="he_IL"/>
        </w:rPr>
      </w:r>
      <w:r>
        <w:rPr>
          <w:vertAlign w:val="superscript"/>
          <w:rtl/>
          <w:cs/>
          <w:lang w:val="he_IL" w:bidi="he_IL"/>
        </w:rPr>
        <w:t>44</w:t>
      </w:r>
      <w:r>
        <w:rPr>
          <w:rtl/>
          <w:cs/>
          <w:lang w:val="he_IL" w:bidi="he_IL"/>
        </w:rPr>
        <w:t xml:space="preserve"> וַיִּתֵּ֧ן לִפְנֵיהֶ֛ם וַיֹּאכְל֥וּ וַיּוֹתִ֖רוּ כִּדְבַ֥ר יְהוָֽה׃ פ</w:t>
      </w:r>
    </w:p>
    <w:p>
      <w:pPr>
        <w:pStyle w:val="Heading2"/>
        <w:bidi/>
      </w:pPr>
      <w:r>
        <w:rPr>
          <w:rtl/>
          <w:cs/>
          <w:lang w:val="he_IL" w:bidi="he_IL"/>
        </w:rPr>
        <w:t>2 Kings 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וְ֠נַעֲמָן שַׂר־צְבָ֨א מֶֽלֶךְ־אֲרָ֜ם הָיָ֣ה אִישׁ֩ גָּד֨וֹל לִפְנֵ֤י אֲדֹנָיו֙ וּנְשֻׂ֣א פָנִ֔ים כִּֽי־ב֛וֹ נָֽתַן־יְהוָ֥ה תְּשׁוּעָ֖ה לַאֲרָ֑ם וְהָאִ֗ישׁ הָיָ֛ה גִּבּ֥וֹר חַ֖יִל מְצֹרָֽע׃</w:t>
      </w:r>
    </w:p>
    <w:p>
      <w:pPr>
        <w:bidi/>
      </w:pPr>
      <w:r>
        <w:rPr>
          <w:rtl/>
          <w:cs/>
          <w:lang w:val="he_IL" w:bidi="he_IL"/>
        </w:rPr>
      </w:r>
      <w:r>
        <w:rPr>
          <w:vertAlign w:val="superscript"/>
          <w:rtl/>
          <w:cs/>
          <w:lang w:val="he_IL" w:bidi="he_IL"/>
        </w:rPr>
        <w:t>2</w:t>
      </w:r>
      <w:r>
        <w:rPr>
          <w:rtl/>
          <w:cs/>
          <w:lang w:val="he_IL" w:bidi="he_IL"/>
        </w:rPr>
        <w:t xml:space="preserve"> וַאֲרָם֙ יָצְא֣וּ גְדוּדִ֔ים וַיִּשְׁבּ֛וּ מֵאֶ֥רֶץ יִשְׂרָאֵ֖ל נַעֲרָ֣ה קְטַנָּ֑ה וַתְּהִ֕י לִפְנֵ֖י אֵ֥שֶׁת נַעֲמָֽן׃</w:t>
      </w:r>
    </w:p>
    <w:p>
      <w:pPr>
        <w:bidi/>
      </w:pPr>
      <w:r>
        <w:rPr>
          <w:rtl/>
          <w:cs/>
          <w:lang w:val="he_IL" w:bidi="he_IL"/>
        </w:rPr>
      </w:r>
      <w:r>
        <w:rPr>
          <w:vertAlign w:val="superscript"/>
          <w:rtl/>
          <w:cs/>
          <w:lang w:val="he_IL" w:bidi="he_IL"/>
        </w:rPr>
        <w:t>3</w:t>
      </w:r>
      <w:r>
        <w:rPr>
          <w:rtl/>
          <w:cs/>
          <w:lang w:val="he_IL" w:bidi="he_IL"/>
        </w:rPr>
        <w:t xml:space="preserve"> וַתֹּ֙אמֶר֙ אֶל־גְּבִרְתָּ֔הּ אַחֲלֵ֣י אֲדֹנִ֔י לִפְנֵ֥י הַנָּבִ֖יא אֲשֶׁ֣ר בְּשֹׁמְר֑וֹן אָ֛ז יֶאֱסֹ֥ף אֹת֖וֹ מִצָּרַעְתּֽוֹ׃</w:t>
      </w:r>
    </w:p>
    <w:p>
      <w:pPr>
        <w:bidi/>
      </w:pPr>
      <w:r>
        <w:rPr>
          <w:rtl/>
          <w:cs/>
          <w:lang w:val="he_IL" w:bidi="he_IL"/>
        </w:rPr>
      </w:r>
      <w:r>
        <w:rPr>
          <w:vertAlign w:val="superscript"/>
          <w:rtl/>
          <w:cs/>
          <w:lang w:val="he_IL" w:bidi="he_IL"/>
        </w:rPr>
        <w:t>4</w:t>
      </w:r>
      <w:r>
        <w:rPr>
          <w:rtl/>
          <w:cs/>
          <w:lang w:val="he_IL" w:bidi="he_IL"/>
        </w:rPr>
        <w:t xml:space="preserve"> וַיָּבֹ֕א וַיַּגֵּ֥ד לַאדֹנָ֖יו לֵאמֹ֑ר כָּזֹ֤את וְכָזֹאת֙ דִּבְּרָ֣ה הַֽנַּעֲרָ֔ה אֲשֶׁ֖ר מֵאֶ֥רֶץ יִשְׂרָאֵֽל׃</w:t>
      </w:r>
    </w:p>
    <w:p>
      <w:pPr>
        <w:bidi/>
      </w:pPr>
      <w:r>
        <w:rPr>
          <w:rtl/>
          <w:cs/>
          <w:lang w:val="he_IL" w:bidi="he_IL"/>
        </w:rPr>
      </w:r>
      <w:r>
        <w:rPr>
          <w:vertAlign w:val="superscript"/>
          <w:rtl/>
          <w:cs/>
          <w:lang w:val="he_IL" w:bidi="he_IL"/>
        </w:rPr>
        <w:t>5</w:t>
      </w:r>
      <w:r>
        <w:rPr>
          <w:rtl/>
          <w:cs/>
          <w:lang w:val="he_IL" w:bidi="he_IL"/>
        </w:rPr>
        <w:t xml:space="preserve"> וַיֹּ֤אמֶר מֶֽלֶךְ־אֲרָם֙ לֶךְ־בֹּ֔א וְאֶשְׁלְחָ֥ה סֵ֖פֶר אֶל־מֶ֣לֶךְ יִשְׂרָאֵ֑ל וַיֵּלֶךְ֩ וַיִּקַּ֨ח בְּיָד֜וֹ עֶ֣שֶׂר כִּכְּרֵי־כֶ֗סֶף וְשֵׁ֤שֶׁת אֲלָפִים֙ זָהָ֔ב וְעֶ֖שֶׂר חֲלִיפ֥וֹת בְּגָדִֽים׃</w:t>
      </w:r>
    </w:p>
    <w:p>
      <w:pPr>
        <w:bidi/>
      </w:pPr>
      <w:r>
        <w:rPr>
          <w:rtl/>
          <w:cs/>
          <w:lang w:val="he_IL" w:bidi="he_IL"/>
        </w:rPr>
      </w:r>
      <w:r>
        <w:rPr>
          <w:vertAlign w:val="superscript"/>
          <w:rtl/>
          <w:cs/>
          <w:lang w:val="he_IL" w:bidi="he_IL"/>
        </w:rPr>
        <w:t>6</w:t>
      </w:r>
      <w:r>
        <w:rPr>
          <w:rtl/>
          <w:cs/>
          <w:lang w:val="he_IL" w:bidi="he_IL"/>
        </w:rPr>
        <w:t xml:space="preserve"> וַיָּבֵ֣א הַסֵּ֔פֶר אֶל־מֶ֥לֶךְ יִשְׂרָאֵ֖ל לֵאמֹ֑ר וְעַתָּ֗ה כְּב֨וֹא הַסֵּ֤פֶר הַזֶּה֙ אֵלֶ֔יךָ הִנֵּ֨ה שָׁלַ֤חְתִּי אֵלֶ֙יךָ֙ אֶת־נַעֲמָ֣ן עַבְדִּ֔י וַאֲסַפְתּ֖וֹ מִצָּרַעְתּֽוֹ׃</w:t>
      </w:r>
    </w:p>
    <w:p>
      <w:pPr>
        <w:bidi/>
      </w:pPr>
      <w:r>
        <w:rPr>
          <w:rtl/>
          <w:cs/>
          <w:lang w:val="he_IL" w:bidi="he_IL"/>
        </w:rPr>
      </w:r>
      <w:r>
        <w:rPr>
          <w:vertAlign w:val="superscript"/>
          <w:rtl/>
          <w:cs/>
          <w:lang w:val="he_IL" w:bidi="he_IL"/>
        </w:rPr>
        <w:t>7</w:t>
      </w:r>
      <w:r>
        <w:rPr>
          <w:rtl/>
          <w:cs/>
          <w:lang w:val="he_IL" w:bidi="he_IL"/>
        </w:rPr>
        <w:t xml:space="preserve"> וַיְהִ֡י כִּקְרֹא֩ מֶֽלֶךְ־יִשְׂרָאֵ֨ל אֶת־הַסֵּ֜פֶר וַיִּקְרַ֣ע בְּגָדָ֗יו וַיֹּ֙אמֶר֙ הַאֱלֹהִ֥ים אָ֙נִי֙ לְהָמִ֣ית וּֽלְהַחֲי֔וֹת כִּֽי־זֶה֙ שֹׁלֵ֣חַ אֵלַ֔י לֶאֱסֹ֥ף אִ֖ישׁ מִצָּֽרַעְתּ֑וֹ כִּ֤י אַךְ־דְּעֽוּ־נָא֙ וּרְא֔וּ כִּֽי־מִתְאַנֶּ֥ה ה֖וּא לִֽי׃</w:t>
      </w:r>
    </w:p>
    <w:p>
      <w:pPr>
        <w:bidi/>
      </w:pPr>
      <w:r>
        <w:rPr>
          <w:rtl/>
          <w:cs/>
          <w:lang w:val="he_IL" w:bidi="he_IL"/>
        </w:rPr>
      </w:r>
      <w:r>
        <w:rPr>
          <w:vertAlign w:val="superscript"/>
          <w:rtl/>
          <w:cs/>
          <w:lang w:val="he_IL" w:bidi="he_IL"/>
        </w:rPr>
        <w:t>8</w:t>
      </w:r>
      <w:r>
        <w:rPr>
          <w:rtl/>
          <w:cs/>
          <w:lang w:val="he_IL" w:bidi="he_IL"/>
        </w:rPr>
        <w:t xml:space="preserve"> וַיְהִ֞י כִּשְׁמֹ֣עַ ׀ אֱלִישָׁ֣ע אִישׁ־הָאֱלֹהִ֗ים כִּֽי־קָרַ֤ע מֶֽלֶךְ־יִשְׂרָאֵל֙ אֶת־בְּגָדָ֔יו וַיִּשְׁלַח֙ אֶל־הַמֶּ֣לֶךְ לֵאמֹ֔ר לָ֥מָּה קָרַ֖עְתָּ בְּגָדֶ֑יךָ יָבֹֽא־נָ֣א אֵלַ֔י וְיֵדַ֕ע כִּ֛י יֵ֥שׁ נָבִ֖יא בְּיִשְׂרָאֵֽל׃</w:t>
      </w:r>
    </w:p>
    <w:p>
      <w:pPr>
        <w:bidi/>
      </w:pPr>
      <w:r>
        <w:rPr>
          <w:rtl/>
          <w:cs/>
          <w:lang w:val="he_IL" w:bidi="he_IL"/>
        </w:rPr>
      </w:r>
      <w:r>
        <w:rPr>
          <w:vertAlign w:val="superscript"/>
          <w:rtl/>
          <w:cs/>
          <w:lang w:val="he_IL" w:bidi="he_IL"/>
        </w:rPr>
        <w:t>9</w:t>
      </w:r>
      <w:r>
        <w:rPr>
          <w:rtl/>
          <w:cs/>
          <w:lang w:val="he_IL" w:bidi="he_IL"/>
        </w:rPr>
        <w:t xml:space="preserve"> וַיָּבֹ֥א נַעֲמָ֖ן בסוסו וּבְרִכְבּ֑וֹ וַיַּעֲמֹ֥ד פֶּֽתַח־הַבַּ֖יִת לֶאֱלִישָֽׁע׃</w:t>
      </w:r>
    </w:p>
    <w:p>
      <w:pPr>
        <w:bidi/>
      </w:pPr>
      <w:r>
        <w:rPr>
          <w:rtl/>
          <w:cs/>
          <w:lang w:val="he_IL" w:bidi="he_IL"/>
        </w:rPr>
      </w:r>
      <w:r>
        <w:rPr>
          <w:vertAlign w:val="superscript"/>
          <w:rtl/>
          <w:cs/>
          <w:lang w:val="he_IL" w:bidi="he_IL"/>
        </w:rPr>
        <w:t>10</w:t>
      </w:r>
      <w:r>
        <w:rPr>
          <w:rtl/>
          <w:cs/>
          <w:lang w:val="he_IL" w:bidi="he_IL"/>
        </w:rPr>
        <w:t xml:space="preserve"> וַיִּשְׁלַ֥ח אֵלָ֛יו אֱלִישָׁ֖ע מַלְאָ֣ךְ לֵאמֹ֑ר הָל֗וֹךְ וְרָחַצְתָּ֤ שֶֽׁבַע־פְּעָמִים֙ בַּיַּרְדֵּ֔ן וְיָשֹׁ֧ב בְּשָׂרְךָ֛ לְךָ֖ וּטְהָֽר׃</w:t>
      </w:r>
    </w:p>
    <w:p>
      <w:pPr>
        <w:bidi/>
      </w:pPr>
      <w:r>
        <w:rPr>
          <w:rtl/>
          <w:cs/>
          <w:lang w:val="he_IL" w:bidi="he_IL"/>
        </w:rPr>
      </w:r>
      <w:r>
        <w:rPr>
          <w:vertAlign w:val="superscript"/>
          <w:rtl/>
          <w:cs/>
          <w:lang w:val="he_IL" w:bidi="he_IL"/>
        </w:rPr>
        <w:t>11</w:t>
      </w:r>
      <w:r>
        <w:rPr>
          <w:rtl/>
          <w:cs/>
          <w:lang w:val="he_IL" w:bidi="he_IL"/>
        </w:rPr>
        <w:t xml:space="preserve"> וַיִּקְצֹ֥ף נַעֲמָ֖ן וַיֵּלַ֑ךְ וַיֹּאמֶר֩ הִנֵּ֨ה אָמַ֜רְתִּי אֵלַ֣י ׀ יֵצֵ֣א יָצ֗וֹא וְעָמַד֙ וְקָרָא֙ בְּשֵׁם־יְהוָ֣ה אֱלֹהָ֔יו וְהֵנִ֥יף יָד֛וֹ אֶל־הַמָּק֖וֹם וְאָסַ֥ף הַמְּצֹרָֽע׃</w:t>
      </w:r>
    </w:p>
    <w:p>
      <w:pPr>
        <w:bidi/>
      </w:pPr>
      <w:r>
        <w:rPr>
          <w:rtl/>
          <w:cs/>
          <w:lang w:val="he_IL" w:bidi="he_IL"/>
        </w:rPr>
      </w:r>
      <w:r>
        <w:rPr>
          <w:vertAlign w:val="superscript"/>
          <w:rtl/>
          <w:cs/>
          <w:lang w:val="he_IL" w:bidi="he_IL"/>
        </w:rPr>
        <w:t>12</w:t>
      </w:r>
      <w:r>
        <w:rPr>
          <w:rtl/>
          <w:cs/>
          <w:lang w:val="he_IL" w:bidi="he_IL"/>
        </w:rPr>
        <w:t xml:space="preserve"> הֲלֹ֡א טוֹב֩ אבנה וּפַרְפַּ֜ר נַהֲר֣וֹת דַּמֶּ֗שֶׂק מִכֹּל֙ מֵימֵ֣י יִשְׂרָאֵ֔ל הֲלֹֽא־אֶרְחַ֥ץ בָּהֶ֖ם וְטָהָ֑רְתִּי וַיִּ֖פֶן וַיֵּ֥לֶךְ בְּחֵמָֽה׃</w:t>
      </w:r>
    </w:p>
    <w:p>
      <w:pPr>
        <w:bidi/>
      </w:pPr>
      <w:r>
        <w:rPr>
          <w:rtl/>
          <w:cs/>
          <w:lang w:val="he_IL" w:bidi="he_IL"/>
        </w:rPr>
      </w:r>
      <w:r>
        <w:rPr>
          <w:vertAlign w:val="superscript"/>
          <w:rtl/>
          <w:cs/>
          <w:lang w:val="he_IL" w:bidi="he_IL"/>
        </w:rPr>
        <w:t>13</w:t>
      </w:r>
      <w:r>
        <w:rPr>
          <w:rtl/>
          <w:cs/>
          <w:lang w:val="he_IL" w:bidi="he_IL"/>
        </w:rPr>
        <w:t xml:space="preserve"> וַיִּגְּשׁ֣וּ עֲבָדָיו֮ וַיְדַבְּר֣וּ אֵלָיו֒ וַיֹּאמְר֗וּ אָבִי֙ דָּבָ֣ר גָּד֗וֹל הַנָּבִ֛יא דִּבֶּ֥ר אֵלֶ֖יךָ הֲל֣וֹא תַעֲשֶׂ֑ה וְאַ֛ף כִּֽי־אָמַ֥ר אֵלֶ֖יךָ רְחַ֥ץ וּטְהָֽר׃</w:t>
      </w:r>
    </w:p>
    <w:p>
      <w:pPr>
        <w:bidi/>
      </w:pPr>
      <w:r>
        <w:rPr>
          <w:rtl/>
          <w:cs/>
          <w:lang w:val="he_IL" w:bidi="he_IL"/>
        </w:rPr>
      </w:r>
      <w:r>
        <w:rPr>
          <w:vertAlign w:val="superscript"/>
          <w:rtl/>
          <w:cs/>
          <w:lang w:val="he_IL" w:bidi="he_IL"/>
        </w:rPr>
        <w:t>14</w:t>
      </w:r>
      <w:r>
        <w:rPr>
          <w:rtl/>
          <w:cs/>
          <w:lang w:val="he_IL" w:bidi="he_IL"/>
        </w:rPr>
        <w:t xml:space="preserve"> וַיֵּ֗רֶד וַיִּטְבֹּ֤ל בַּיַּרְדֵּן֙ שֶׁ֣בַע פְּעָמִ֔ים כִּדְבַ֖ר אִ֣ישׁ הָאֱלֹהִ֑ים וַיָּ֣שָׁב בְּשָׂר֗וֹ כִּבְשַׂ֛ר נַ֥עַר קָטֹ֖ן וַיִּטְהָֽר׃</w:t>
      </w:r>
    </w:p>
    <w:p>
      <w:pPr>
        <w:bidi/>
      </w:pPr>
      <w:r>
        <w:rPr>
          <w:rtl/>
          <w:cs/>
          <w:lang w:val="he_IL" w:bidi="he_IL"/>
        </w:rPr>
      </w:r>
      <w:r>
        <w:rPr>
          <w:vertAlign w:val="superscript"/>
          <w:rtl/>
          <w:cs/>
          <w:lang w:val="he_IL" w:bidi="he_IL"/>
        </w:rPr>
        <w:t>15</w:t>
      </w:r>
      <w:r>
        <w:rPr>
          <w:rtl/>
          <w:cs/>
          <w:lang w:val="he_IL" w:bidi="he_IL"/>
        </w:rPr>
        <w:t xml:space="preserve"> וַיָּשָׁב֩ אֶל־אִ֨ישׁ הָאֱלֹהִ֜ים ה֣וּא וְכָֽל־מַחֲנֵ֗הוּ וַיָּבֹא֮ וַיַּעֲמֹ֣ד לְפָנָיו֒ וַיֹּ֗אמֶר הִנֵּה־נָ֤א יָדַ֙עְתִּי֙ כִּ֣י אֵ֤ין אֱלֹהִים֙ בְּכָל־הָאָ֔רֶץ כִּ֖י אִם־בְּיִשְׂרָאֵ֑ל וְעַתָּ֛ה קַח־נָ֥א בְרָכָ֖ה מֵאֵ֥ת עַבְדֶּֽךָ׃</w:t>
      </w:r>
    </w:p>
    <w:p>
      <w:pPr>
        <w:bidi/>
      </w:pPr>
      <w:r>
        <w:rPr>
          <w:rtl/>
          <w:cs/>
          <w:lang w:val="he_IL" w:bidi="he_IL"/>
        </w:rPr>
      </w:r>
      <w:r>
        <w:rPr>
          <w:vertAlign w:val="superscript"/>
          <w:rtl/>
          <w:cs/>
          <w:lang w:val="he_IL" w:bidi="he_IL"/>
        </w:rPr>
        <w:t>16</w:t>
      </w:r>
      <w:r>
        <w:rPr>
          <w:rtl/>
          <w:cs/>
          <w:lang w:val="he_IL" w:bidi="he_IL"/>
        </w:rPr>
        <w:t xml:space="preserve"> וַיֹּ֕אמֶר חַי־יְהוָ֛ה אֲשֶׁר־עָמַ֥דְתִּי לְפָנָ֖יו אִם־אֶקָּ֑ח וַיִּפְצַר־בּ֥וֹ לָקַ֖חַת וַיְמָאֵֽן׃</w:t>
      </w:r>
    </w:p>
    <w:p>
      <w:pPr>
        <w:bidi/>
      </w:pPr>
      <w:r>
        <w:rPr>
          <w:rtl/>
          <w:cs/>
          <w:lang w:val="he_IL" w:bidi="he_IL"/>
        </w:rPr>
      </w:r>
      <w:r>
        <w:rPr>
          <w:vertAlign w:val="superscript"/>
          <w:rtl/>
          <w:cs/>
          <w:lang w:val="he_IL" w:bidi="he_IL"/>
        </w:rPr>
        <w:t>17</w:t>
      </w:r>
      <w:r>
        <w:rPr>
          <w:rtl/>
          <w:cs/>
          <w:lang w:val="he_IL" w:bidi="he_IL"/>
        </w:rPr>
        <w:t xml:space="preserve"> וַיֹּאמֶר֮ נַעֲמָן֒ וָלֹ֕א יֻתַּן־נָ֣א לְעַבְדְּךָ֔ מַשָּׂ֥א צֶֽמֶד־פְּרָדִ֖ים אֲדָמָ֑ה כִּ֡י לֽוֹא־יַעֲשֶׂה֩ ע֨וֹד עַבְדְּךָ֜ עֹלָ֤ה וָזֶ֙בַח֙ לֵאלֹהִ֣ים אֲחֵרִ֔ים כִּ֖י אִם־לַיהוָֽה׃</w:t>
      </w:r>
    </w:p>
    <w:p>
      <w:pPr>
        <w:bidi/>
      </w:pPr>
      <w:r>
        <w:rPr>
          <w:rtl/>
          <w:cs/>
          <w:lang w:val="he_IL" w:bidi="he_IL"/>
        </w:rPr>
      </w:r>
      <w:r>
        <w:rPr>
          <w:vertAlign w:val="superscript"/>
          <w:rtl/>
          <w:cs/>
          <w:lang w:val="he_IL" w:bidi="he_IL"/>
        </w:rPr>
        <w:t>18</w:t>
      </w:r>
      <w:r>
        <w:rPr>
          <w:rtl/>
          <w:cs/>
          <w:lang w:val="he_IL" w:bidi="he_IL"/>
        </w:rPr>
        <w:t xml:space="preserve"> לַדָּבָ֣ר הַזֶּ֔ה יִסְלַ֥ח יְהוָ֖ה לְעַבְדֶּ֑ךָ בְּב֣וֹא אֲדֹנִ֣י בֵית־רִמּוֹן֩ לְהִשְׁתַּחֲוֺ֨ת שָׁ֜מָּה וְה֣וּא ׀ נִשְׁעָ֣ן עַל־יָדִ֗י וְהִֽשְׁתַּחֲוֵ֙יתִי֙ בֵּ֣ית רִמֹּ֔ן בְּהִשְׁתַּחֲוָיָ֙תִי֙ בֵּ֣ית רִמֹּ֔ן יִסְלַח־נא יְהוָ֥ה לְעַבְדְּךָ֖ בַּדָּבָ֥ר הַזֶּֽה׃</w:t>
      </w:r>
    </w:p>
    <w:p>
      <w:pPr>
        <w:bidi/>
      </w:pPr>
      <w:r>
        <w:rPr>
          <w:rtl/>
          <w:cs/>
          <w:lang w:val="he_IL" w:bidi="he_IL"/>
        </w:rPr>
      </w:r>
      <w:r>
        <w:rPr>
          <w:vertAlign w:val="superscript"/>
          <w:rtl/>
          <w:cs/>
          <w:lang w:val="he_IL" w:bidi="he_IL"/>
        </w:rPr>
        <w:t>19</w:t>
      </w:r>
      <w:r>
        <w:rPr>
          <w:rtl/>
          <w:cs/>
          <w:lang w:val="he_IL" w:bidi="he_IL"/>
        </w:rPr>
        <w:t xml:space="preserve"> וַיֹּ֥אמֶר ל֖וֹ לֵ֣ךְ לְשָׁל֑וֹם וַיֵּ֥לֶךְ מֵאִתּ֖וֹ כִּבְרַת־אָֽרֶץ׃ ס</w:t>
      </w:r>
    </w:p>
    <w:p>
      <w:pPr>
        <w:bidi/>
      </w:pPr>
      <w:r>
        <w:rPr>
          <w:rtl/>
          <w:cs/>
          <w:lang w:val="he_IL" w:bidi="he_IL"/>
        </w:rPr>
      </w:r>
      <w:r>
        <w:rPr>
          <w:vertAlign w:val="superscript"/>
          <w:rtl/>
          <w:cs/>
          <w:lang w:val="he_IL" w:bidi="he_IL"/>
        </w:rPr>
        <w:t>20</w:t>
      </w:r>
      <w:r>
        <w:rPr>
          <w:rtl/>
          <w:cs/>
          <w:lang w:val="he_IL" w:bidi="he_IL"/>
        </w:rPr>
        <w:t xml:space="preserve"> וַיֹּ֣אמֶר גֵּיחֲזִ֗י נַעַר֮ אֱלִישָׁ֣ע אִישׁ־הָאֱלֹהִים֒ הִנֵּ֣ה ׀ חָשַׂ֣ךְ אֲדֹנִ֗י אֶֽת־נַעֲמָ֤ן הָֽאֲרַמִּי֙ הַזֶּ֔ה מִקַּ֥חַת מִיָּד֖וֹ אֵ֣ת אֲשֶׁר־הֵבִ֑יא חַי־יְהוָה֙ כִּֽי־אִם־רַ֣צְתִּי אַחֲרָ֔יו וְלָקַחְתִּ֥י מֵאִתּ֖וֹ מְאֽוּמָה׃</w:t>
      </w:r>
    </w:p>
    <w:p>
      <w:pPr>
        <w:bidi/>
      </w:pPr>
      <w:r>
        <w:rPr>
          <w:rtl/>
          <w:cs/>
          <w:lang w:val="he_IL" w:bidi="he_IL"/>
        </w:rPr>
      </w:r>
      <w:r>
        <w:rPr>
          <w:vertAlign w:val="superscript"/>
          <w:rtl/>
          <w:cs/>
          <w:lang w:val="he_IL" w:bidi="he_IL"/>
        </w:rPr>
        <w:t>21</w:t>
      </w:r>
      <w:r>
        <w:rPr>
          <w:rtl/>
          <w:cs/>
          <w:lang w:val="he_IL" w:bidi="he_IL"/>
        </w:rPr>
        <w:t xml:space="preserve"> וַיִּרְדֹּ֥ף גֵּיחֲזִ֖י אַחֲרֵ֣י נַֽעֲמָ֑ן וַיִּרְאֶ֤ה נַֽעֲמָן֙ רָ֣ץ אַחֲרָ֔יו וַיִּפֹּ֞ל מֵעַ֧ל הַמֶּרְכָּבָ֛ה לִקְרָאת֖וֹ וַיֹּ֥אמֶר הֲשָׁלֽוֹם׃</w:t>
      </w:r>
    </w:p>
    <w:p>
      <w:pPr>
        <w:bidi/>
      </w:pPr>
      <w:r>
        <w:rPr>
          <w:rtl/>
          <w:cs/>
          <w:lang w:val="he_IL" w:bidi="he_IL"/>
        </w:rPr>
      </w:r>
      <w:r>
        <w:rPr>
          <w:vertAlign w:val="superscript"/>
          <w:rtl/>
          <w:cs/>
          <w:lang w:val="he_IL" w:bidi="he_IL"/>
        </w:rPr>
        <w:t>22</w:t>
      </w:r>
      <w:r>
        <w:rPr>
          <w:rtl/>
          <w:cs/>
          <w:lang w:val="he_IL" w:bidi="he_IL"/>
        </w:rPr>
        <w:t xml:space="preserve"> וַיֹּ֣אמֶר ׀ שָׁל֗וֹם אֲדֹנִי֮ שְׁלָחַ֣נִי לֵאמֹר֒ הִנֵּ֣ה עַתָּ֡ה זֶ֠ה בָּ֣אוּ אֵלַ֧י שְׁנֵֽי־נְעָרִ֛ים מֵהַ֥ר אֶפְרַ֖יִם מִבְּנֵ֣י הַנְּבִיאִ֑ים תְּנָה־נָּ֤א לָהֶם֙ כִּכַּר־כֶּ֔סֶף וּשְׁתֵּ֖י חֲלִפ֥וֹת בְּגָדִֽים׃</w:t>
      </w:r>
    </w:p>
    <w:p>
      <w:pPr>
        <w:bidi/>
      </w:pPr>
      <w:r>
        <w:rPr>
          <w:rtl/>
          <w:cs/>
          <w:lang w:val="he_IL" w:bidi="he_IL"/>
        </w:rPr>
      </w:r>
      <w:r>
        <w:rPr>
          <w:vertAlign w:val="superscript"/>
          <w:rtl/>
          <w:cs/>
          <w:lang w:val="he_IL" w:bidi="he_IL"/>
        </w:rPr>
        <w:t>23</w:t>
      </w:r>
      <w:r>
        <w:rPr>
          <w:rtl/>
          <w:cs/>
          <w:lang w:val="he_IL" w:bidi="he_IL"/>
        </w:rPr>
        <w:t xml:space="preserve"> וַיֹּ֣אמֶר נַעֲמָ֔ן הוֹאֵ֖ל קַ֣ח כִּכָּרָ֑יִם וַיִּפְרָץ־בּ֗וֹ וַיָּצַר֩ כִּכְּרַ֨יִם כֶּ֜סֶף בִּשְׁנֵ֣י חֲרִטִ֗ים וּשְׁתֵּי֙ חֲלִפ֣וֹת בְּגָדִ֔ים וַיִּתֵּן֙ אֶל־שְׁנֵ֣י נְעָרָ֔יו וַיִּשְׂא֖וּ לְפָנָֽיו׃</w:t>
      </w:r>
    </w:p>
    <w:p>
      <w:pPr>
        <w:bidi/>
      </w:pPr>
      <w:r>
        <w:rPr>
          <w:rtl/>
          <w:cs/>
          <w:lang w:val="he_IL" w:bidi="he_IL"/>
        </w:rPr>
      </w:r>
      <w:r>
        <w:rPr>
          <w:vertAlign w:val="superscript"/>
          <w:rtl/>
          <w:cs/>
          <w:lang w:val="he_IL" w:bidi="he_IL"/>
        </w:rPr>
        <w:t>24</w:t>
      </w:r>
      <w:r>
        <w:rPr>
          <w:rtl/>
          <w:cs/>
          <w:lang w:val="he_IL" w:bidi="he_IL"/>
        </w:rPr>
        <w:t xml:space="preserve"> וַיָּבֹא֙ אֶל־הָעֹ֔פֶל וַיִּקַּ֥ח מִיָּדָ֖ם וַיִּפְקֹ֣ד בַּבָּ֑יִת וַיְשַׁלַּ֥ח אֶת־הָאֲנָשִׁ֖ים וַיֵּלֵֽכוּ׃</w:t>
      </w:r>
    </w:p>
    <w:p>
      <w:pPr>
        <w:bidi/>
      </w:pPr>
      <w:r>
        <w:rPr>
          <w:rtl/>
          <w:cs/>
          <w:lang w:val="he_IL" w:bidi="he_IL"/>
        </w:rPr>
      </w:r>
      <w:r>
        <w:rPr>
          <w:vertAlign w:val="superscript"/>
          <w:rtl/>
          <w:cs/>
          <w:lang w:val="he_IL" w:bidi="he_IL"/>
        </w:rPr>
        <w:t>25</w:t>
      </w:r>
      <w:r>
        <w:rPr>
          <w:rtl/>
          <w:cs/>
          <w:lang w:val="he_IL" w:bidi="he_IL"/>
        </w:rPr>
        <w:t xml:space="preserve"> וְהוּא־בָא֙ וַיַּעֲמֹ֣ד אֶל־אֲדֹנָ֔יו וַיֹּ֤אמֶר אֵלָיו֙ אֱלִישָׁ֔ע מאן גֵּחֲזִ֑י וַיֹּ֕אמֶר לֹֽא־הָלַ֥ךְ עַבְדְּךָ֖ אָ֥נֶה וָאָֽנָה׃</w:t>
      </w:r>
    </w:p>
    <w:p>
      <w:pPr>
        <w:bidi/>
      </w:pPr>
      <w:r>
        <w:rPr>
          <w:rtl/>
          <w:cs/>
          <w:lang w:val="he_IL" w:bidi="he_IL"/>
        </w:rPr>
      </w:r>
      <w:r>
        <w:rPr>
          <w:vertAlign w:val="superscript"/>
          <w:rtl/>
          <w:cs/>
          <w:lang w:val="he_IL" w:bidi="he_IL"/>
        </w:rPr>
        <w:t>26</w:t>
      </w:r>
      <w:r>
        <w:rPr>
          <w:rtl/>
          <w:cs/>
          <w:lang w:val="he_IL" w:bidi="he_IL"/>
        </w:rPr>
        <w:t xml:space="preserve"> וַיֹּ֤אמֶר אֵלָיו֙ לֹא־לִבִּ֣י הָלַ֔ךְ כַּאֲשֶׁ֧ר הָֽפַךְ־אִ֛ישׁ מֵעַ֥ל מֶרְכַּבְתּ֖וֹ לִקְרָאתֶ֑ךָ הַעֵ֞ת לָקַ֤חַת אֶת־הַכֶּ֙סֶף֙ וְלָקַ֣חַת בְּגָדִ֔ים וְזֵיתִ֤ים וּכְרָמִים֙ וְצֹ֣אן וּבָקָ֔ר וַעֲבָדִ֖ים וּשְׁפָחֽוֹת׃</w:t>
      </w:r>
    </w:p>
    <w:p>
      <w:pPr>
        <w:bidi/>
      </w:pPr>
      <w:r>
        <w:rPr>
          <w:rtl/>
          <w:cs/>
          <w:lang w:val="he_IL" w:bidi="he_IL"/>
        </w:rPr>
      </w:r>
      <w:r>
        <w:rPr>
          <w:vertAlign w:val="superscript"/>
          <w:rtl/>
          <w:cs/>
          <w:lang w:val="he_IL" w:bidi="he_IL"/>
        </w:rPr>
        <w:t>27</w:t>
      </w:r>
      <w:r>
        <w:rPr>
          <w:rtl/>
          <w:cs/>
          <w:lang w:val="he_IL" w:bidi="he_IL"/>
        </w:rPr>
        <w:t xml:space="preserve"> וְצָרַ֤עַת נַֽעֲמָן֙ תִּֽדְבַּק־בְּךָ֔ וּֽבְזַרְעֲךָ לְעוֹלָ֑ם וַיֵּצֵ֥א מִלְּפָנָ֖יו מְצֹרָ֥ע כַּשָּֽׁלֶג׃ ס</w:t>
      </w:r>
    </w:p>
    <w:p>
      <w:pPr>
        <w:pStyle w:val="Heading2"/>
        <w:bidi/>
      </w:pPr>
      <w:r>
        <w:rPr>
          <w:rtl/>
          <w:cs/>
          <w:lang w:val="he_IL" w:bidi="he_IL"/>
        </w:rPr>
        <w:t>2 Kings 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וַיֹּאמְר֥וּ בְנֵֽי־הַנְּבִיאִ֖ים אֶל־אֱלִישָׁ֑ע הִנֵּֽה־נָ֣א הַמָּק֗וֹם אֲשֶׁ֨ר אֲנַ֜חְנוּ יֹשְׁבִ֥ים שָׁ֛ם לְפָנֶ֖יךָ צַ֥ר מִמֶּֽנּוּ׃</w:t>
      </w:r>
    </w:p>
    <w:p>
      <w:pPr>
        <w:bidi/>
      </w:pPr>
      <w:r>
        <w:rPr>
          <w:rtl/>
          <w:cs/>
          <w:lang w:val="he_IL" w:bidi="he_IL"/>
        </w:rPr>
      </w:r>
      <w:r>
        <w:rPr>
          <w:vertAlign w:val="superscript"/>
          <w:rtl/>
          <w:cs/>
          <w:lang w:val="he_IL" w:bidi="he_IL"/>
        </w:rPr>
        <w:t>2</w:t>
      </w:r>
      <w:r>
        <w:rPr>
          <w:rtl/>
          <w:cs/>
          <w:lang w:val="he_IL" w:bidi="he_IL"/>
        </w:rPr>
        <w:t xml:space="preserve"> נֵֽלְכָה־נָּ֣א עַד־הַיַּרְדֵּ֗ן וְנִקְחָ֤ה מִשָּׁם֙ אִ֚ישׁ קוֹרָ֣ה אֶחָ֔ת וְנַעֲשֶׂה־לָּ֥נוּ שָׁ֛ם מָק֖וֹם לָשֶׁ֣בֶת שָׁ֑ם וַיֹּ֖אמֶר לֵֽכוּ׃</w:t>
      </w:r>
    </w:p>
    <w:p>
      <w:pPr>
        <w:bidi/>
      </w:pPr>
      <w:r>
        <w:rPr>
          <w:rtl/>
          <w:cs/>
          <w:lang w:val="he_IL" w:bidi="he_IL"/>
        </w:rPr>
      </w:r>
      <w:r>
        <w:rPr>
          <w:vertAlign w:val="superscript"/>
          <w:rtl/>
          <w:cs/>
          <w:lang w:val="he_IL" w:bidi="he_IL"/>
        </w:rPr>
        <w:t>3</w:t>
      </w:r>
      <w:r>
        <w:rPr>
          <w:rtl/>
          <w:cs/>
          <w:lang w:val="he_IL" w:bidi="he_IL"/>
        </w:rPr>
        <w:t xml:space="preserve"> וַיֹּ֙אמֶר֙ הָֽאֶחָ֔ד ה֥וֹאֶל נָ֖א וְלֵ֣ךְ אֶת־עֲבָדֶ֑יךָ וַיֹּ֖אמֶר אֲנִ֥י אֵלֵֽךְ׃</w:t>
      </w:r>
    </w:p>
    <w:p>
      <w:pPr>
        <w:bidi/>
      </w:pPr>
      <w:r>
        <w:rPr>
          <w:rtl/>
          <w:cs/>
          <w:lang w:val="he_IL" w:bidi="he_IL"/>
        </w:rPr>
      </w:r>
      <w:r>
        <w:rPr>
          <w:vertAlign w:val="superscript"/>
          <w:rtl/>
          <w:cs/>
          <w:lang w:val="he_IL" w:bidi="he_IL"/>
        </w:rPr>
        <w:t>4</w:t>
      </w:r>
      <w:r>
        <w:rPr>
          <w:rtl/>
          <w:cs/>
          <w:lang w:val="he_IL" w:bidi="he_IL"/>
        </w:rPr>
        <w:t xml:space="preserve"> וַיֵּ֖לֶךְ אִתָּ֑ם וַיָּבֹ֙אוּ֙ הַיַּרְדֵּ֔נָה וַֽיִּגְזְר֖וּ הָעֵצִֽים׃</w:t>
      </w:r>
    </w:p>
    <w:p>
      <w:pPr>
        <w:bidi/>
      </w:pPr>
      <w:r>
        <w:rPr>
          <w:rtl/>
          <w:cs/>
          <w:lang w:val="he_IL" w:bidi="he_IL"/>
        </w:rPr>
      </w:r>
      <w:r>
        <w:rPr>
          <w:vertAlign w:val="superscript"/>
          <w:rtl/>
          <w:cs/>
          <w:lang w:val="he_IL" w:bidi="he_IL"/>
        </w:rPr>
        <w:t>5</w:t>
      </w:r>
      <w:r>
        <w:rPr>
          <w:rtl/>
          <w:cs/>
          <w:lang w:val="he_IL" w:bidi="he_IL"/>
        </w:rPr>
        <w:t xml:space="preserve"> וַיְהִ֤י הָֽאֶחָד֙ מַפִּ֣יל הַקּוֹרָ֔ה וְאֶת־הַבַּרְזֶ֖ל נָפַ֣ל אֶל־הַמָּ֑יִם וַיִּצְעַ֥ק וַיֹּ֛אמֶר אֲהָ֥הּ אֲדֹנִ֖י וְה֥וּא שָׁאֽוּל׃</w:t>
      </w:r>
    </w:p>
    <w:p>
      <w:pPr>
        <w:bidi/>
      </w:pPr>
      <w:r>
        <w:rPr>
          <w:rtl/>
          <w:cs/>
          <w:lang w:val="he_IL" w:bidi="he_IL"/>
        </w:rPr>
      </w:r>
      <w:r>
        <w:rPr>
          <w:vertAlign w:val="superscript"/>
          <w:rtl/>
          <w:cs/>
          <w:lang w:val="he_IL" w:bidi="he_IL"/>
        </w:rPr>
        <w:t>6</w:t>
      </w:r>
      <w:r>
        <w:rPr>
          <w:rtl/>
          <w:cs/>
          <w:lang w:val="he_IL" w:bidi="he_IL"/>
        </w:rPr>
        <w:t xml:space="preserve"> וַיֹּ֥אמֶר אִישׁ־הָאֱלֹהִ֖ים אָ֣נָה נָפָ֑ל וַיַּרְאֵ֙הוּ֙ אֶת־הַמָּק֔וֹם וַיִּקְצָב־עֵץ֙ וַיַּשְׁלֶךְ־שָׁ֔מָּה וַיָּ֖צֶף הַבַּרְזֶֽל׃</w:t>
      </w:r>
    </w:p>
    <w:p>
      <w:pPr>
        <w:bidi/>
      </w:pPr>
      <w:r>
        <w:rPr>
          <w:rtl/>
          <w:cs/>
          <w:lang w:val="he_IL" w:bidi="he_IL"/>
        </w:rPr>
      </w:r>
      <w:r>
        <w:rPr>
          <w:vertAlign w:val="superscript"/>
          <w:rtl/>
          <w:cs/>
          <w:lang w:val="he_IL" w:bidi="he_IL"/>
        </w:rPr>
        <w:t>7</w:t>
      </w:r>
      <w:r>
        <w:rPr>
          <w:rtl/>
          <w:cs/>
          <w:lang w:val="he_IL" w:bidi="he_IL"/>
        </w:rPr>
        <w:t xml:space="preserve"> וַיֹּ֖אמֶר הָ֣רֶם לָ֑ךְ וַיִּשְׁלַ֥ח יָד֖וֹ וַיִּקָּחֵֽהוּ׃ פ</w:t>
      </w:r>
    </w:p>
    <w:p>
      <w:pPr>
        <w:bidi/>
      </w:pPr>
      <w:r>
        <w:rPr>
          <w:rtl/>
          <w:cs/>
          <w:lang w:val="he_IL" w:bidi="he_IL"/>
        </w:rPr>
      </w:r>
      <w:r>
        <w:rPr>
          <w:vertAlign w:val="superscript"/>
          <w:rtl/>
          <w:cs/>
          <w:lang w:val="he_IL" w:bidi="he_IL"/>
        </w:rPr>
        <w:t>8</w:t>
      </w:r>
      <w:r>
        <w:rPr>
          <w:rtl/>
          <w:cs/>
          <w:lang w:val="he_IL" w:bidi="he_IL"/>
        </w:rPr>
        <w:t xml:space="preserve"> וּמֶ֣לֶךְ אֲרָ֔ם הָיָ֥ה נִלְחָ֖ם בְּיִשְׂרָאֵ֑ל וַיִּוָּעַץ֙ אֶל־עֲבָדָ֣יו לֵאמֹ֗ר אֶל־מְק֛וֹם פְּלֹנִ֥י אַלְמֹנִ֖י תַּחֲנֹתִֽי׃</w:t>
      </w:r>
    </w:p>
    <w:p>
      <w:pPr>
        <w:bidi/>
      </w:pPr>
      <w:r>
        <w:rPr>
          <w:rtl/>
          <w:cs/>
          <w:lang w:val="he_IL" w:bidi="he_IL"/>
        </w:rPr>
      </w:r>
      <w:r>
        <w:rPr>
          <w:vertAlign w:val="superscript"/>
          <w:rtl/>
          <w:cs/>
          <w:lang w:val="he_IL" w:bidi="he_IL"/>
        </w:rPr>
        <w:t>9</w:t>
      </w:r>
      <w:r>
        <w:rPr>
          <w:rtl/>
          <w:cs/>
          <w:lang w:val="he_IL" w:bidi="he_IL"/>
        </w:rPr>
        <w:t xml:space="preserve"> וַיִּשְׁלַ֞ח אִ֣ישׁ הָאֱלֹהִ֗ים אֶל־מֶ֤לֶךְ יִשְׂרָאֵל֙ לֵאמֹ֔ר הִשָּׁ֕מֶר מֵעֲבֹ֖ר הַמָּק֣וֹם הַזֶּ֑ה כִּֽי־שָׁ֖ם אֲרָ֥ם נְחִתִּֽים׃</w:t>
      </w:r>
    </w:p>
    <w:p>
      <w:pPr>
        <w:bidi/>
      </w:pPr>
      <w:r>
        <w:rPr>
          <w:rtl/>
          <w:cs/>
          <w:lang w:val="he_IL" w:bidi="he_IL"/>
        </w:rPr>
      </w:r>
      <w:r>
        <w:rPr>
          <w:vertAlign w:val="superscript"/>
          <w:rtl/>
          <w:cs/>
          <w:lang w:val="he_IL" w:bidi="he_IL"/>
        </w:rPr>
        <w:t>10</w:t>
      </w:r>
      <w:r>
        <w:rPr>
          <w:rtl/>
          <w:cs/>
          <w:lang w:val="he_IL" w:bidi="he_IL"/>
        </w:rPr>
        <w:t xml:space="preserve"> וַיִּשְׁלַ֞ח מֶ֣לֶךְ יִשְׂרָאֵ֗ל אֶֽל־הַמָּק֞וֹם אֲשֶׁ֨ר אָֽמַר־ל֧וֹ אִישׁ־הָאֱלֹהִ֛ים והזהירה וְנִשְׁמַ֣ר שָׁ֑ם לֹ֥א אַחַ֖ת וְלֹ֥א שְׁתָּֽיִם׃</w:t>
      </w:r>
    </w:p>
    <w:p>
      <w:pPr>
        <w:bidi/>
      </w:pPr>
      <w:r>
        <w:rPr>
          <w:rtl/>
          <w:cs/>
          <w:lang w:val="he_IL" w:bidi="he_IL"/>
        </w:rPr>
      </w:r>
      <w:r>
        <w:rPr>
          <w:vertAlign w:val="superscript"/>
          <w:rtl/>
          <w:cs/>
          <w:lang w:val="he_IL" w:bidi="he_IL"/>
        </w:rPr>
        <w:t>11</w:t>
      </w:r>
      <w:r>
        <w:rPr>
          <w:rtl/>
          <w:cs/>
          <w:lang w:val="he_IL" w:bidi="he_IL"/>
        </w:rPr>
        <w:t xml:space="preserve"> וַיִּסָּעֵר֙ לֵ֣ב מֶֽלֶךְ־אֲרָ֔ם עַל־הַדָּבָ֖ר הַזֶּ֑ה וַיִּקְרָ֤א אֶל־עֲבָדָיו֙ וַיֹּ֣אמֶר אֲלֵיהֶ֔ם הֲלוֹא֙ תַּגִּ֣ידוּ לִ֔י מִ֥י מִשֶּׁלָּ֖נוּ אֶל־מֶ֥לֶךְ יִשְׂרָאֵֽל׃</w:t>
      </w:r>
    </w:p>
    <w:p>
      <w:pPr>
        <w:bidi/>
      </w:pPr>
      <w:r>
        <w:rPr>
          <w:rtl/>
          <w:cs/>
          <w:lang w:val="he_IL" w:bidi="he_IL"/>
        </w:rPr>
      </w:r>
      <w:r>
        <w:rPr>
          <w:vertAlign w:val="superscript"/>
          <w:rtl/>
          <w:cs/>
          <w:lang w:val="he_IL" w:bidi="he_IL"/>
        </w:rPr>
        <w:t>12</w:t>
      </w:r>
      <w:r>
        <w:rPr>
          <w:rtl/>
          <w:cs/>
          <w:lang w:val="he_IL" w:bidi="he_IL"/>
        </w:rPr>
        <w:t xml:space="preserve"> וַיֹּ֙אמֶר֙ אַחַ֣ד מֵֽעֲבָדָ֔יו ל֖וֹא אֲדֹנִ֣י הַמֶּ֑לֶךְ כִּֽי־אֱלִישָׁ֤ע הַנָּבִיא֙ אֲשֶׁ֣ר בְּיִשְׂרָאֵ֔ל יַגִּיד֙ לְמֶ֣לֶךְ יִשְׂרָאֵ֔ל אֶת־הַ֨דְּבָרִ֔ים אֲשֶׁ֥ר תְּדַבֵּ֖ר בַּחֲדַ֥ר מִשְׁכָּבֶֽךָ׃</w:t>
      </w:r>
    </w:p>
    <w:p>
      <w:pPr>
        <w:bidi/>
      </w:pPr>
      <w:r>
        <w:rPr>
          <w:rtl/>
          <w:cs/>
          <w:lang w:val="he_IL" w:bidi="he_IL"/>
        </w:rPr>
      </w:r>
      <w:r>
        <w:rPr>
          <w:vertAlign w:val="superscript"/>
          <w:rtl/>
          <w:cs/>
          <w:lang w:val="he_IL" w:bidi="he_IL"/>
        </w:rPr>
        <w:t>13</w:t>
      </w:r>
      <w:r>
        <w:rPr>
          <w:rtl/>
          <w:cs/>
          <w:lang w:val="he_IL" w:bidi="he_IL"/>
        </w:rPr>
        <w:t xml:space="preserve"> וַיֹּ֗אמֶר לְכ֤וּ וּרְאוּ֙ אֵיכֹ֣ה ה֔וּא וְאֶשְׁלַ֖ח וְאֶקָּחֵ֑הוּ וַיֻּגַּד־ל֥וֹ לֵאמֹ֖ר הִנֵּ֥ה בְדֹתָֽן׃</w:t>
      </w:r>
    </w:p>
    <w:p>
      <w:pPr>
        <w:bidi/>
      </w:pPr>
      <w:r>
        <w:rPr>
          <w:rtl/>
          <w:cs/>
          <w:lang w:val="he_IL" w:bidi="he_IL"/>
        </w:rPr>
      </w:r>
      <w:r>
        <w:rPr>
          <w:vertAlign w:val="superscript"/>
          <w:rtl/>
          <w:cs/>
          <w:lang w:val="he_IL" w:bidi="he_IL"/>
        </w:rPr>
        <w:t>14</w:t>
      </w:r>
      <w:r>
        <w:rPr>
          <w:rtl/>
          <w:cs/>
          <w:lang w:val="he_IL" w:bidi="he_IL"/>
        </w:rPr>
        <w:t xml:space="preserve"> וַיִּשְׁלַח־שָׁ֛מָּה סוּסִ֥ים וְרֶ֖כֶב וְחַ֣יִל כָּבֵ֑ד וַיָּבֹ֣אוּ לַ֔יְלָה וַיַּקִּ֖פוּ עַל־הָעִֽיר׃</w:t>
      </w:r>
    </w:p>
    <w:p>
      <w:pPr>
        <w:bidi/>
      </w:pPr>
      <w:r>
        <w:rPr>
          <w:rtl/>
          <w:cs/>
          <w:lang w:val="he_IL" w:bidi="he_IL"/>
        </w:rPr>
      </w:r>
      <w:r>
        <w:rPr>
          <w:vertAlign w:val="superscript"/>
          <w:rtl/>
          <w:cs/>
          <w:lang w:val="he_IL" w:bidi="he_IL"/>
        </w:rPr>
        <w:t>15</w:t>
      </w:r>
      <w:r>
        <w:rPr>
          <w:rtl/>
          <w:cs/>
          <w:lang w:val="he_IL" w:bidi="he_IL"/>
        </w:rPr>
        <w:t xml:space="preserve"> וַ֠יַּשְׁכֵּם מְשָׁרֵ֨ת אִ֥ישׁ הָֽאֱלֹהִים֮ לָקוּם֒ וַיֵּצֵ֕א וְהִנֵּה־חַ֛יִל סוֹבֵ֥ב אֶת־הָעִ֖יר וְס֣וּס וָרָ֑כֶב וַיֹּ֨אמֶר נַעֲר֥וֹ אֵלָ֛יו אֲהָ֥הּ אֲדֹנִ֖י אֵיכָ֥ה נַֽעֲשֶֽׂה׃</w:t>
      </w:r>
    </w:p>
    <w:p>
      <w:pPr>
        <w:bidi/>
      </w:pPr>
      <w:r>
        <w:rPr>
          <w:rtl/>
          <w:cs/>
          <w:lang w:val="he_IL" w:bidi="he_IL"/>
        </w:rPr>
      </w:r>
      <w:r>
        <w:rPr>
          <w:vertAlign w:val="superscript"/>
          <w:rtl/>
          <w:cs/>
          <w:lang w:val="he_IL" w:bidi="he_IL"/>
        </w:rPr>
        <w:t>16</w:t>
      </w:r>
      <w:r>
        <w:rPr>
          <w:rtl/>
          <w:cs/>
          <w:lang w:val="he_IL" w:bidi="he_IL"/>
        </w:rPr>
        <w:t xml:space="preserve"> וַיֹּ֖אמֶר אַל־תִּירָ֑א כִּ֤י רַבִּים֙ אֲשֶׁ֣ר אִתָּ֔נוּ מֵאֲשֶׁ֖ר אוֹתָֽם׃</w:t>
      </w:r>
    </w:p>
    <w:p>
      <w:pPr>
        <w:bidi/>
      </w:pPr>
      <w:r>
        <w:rPr>
          <w:rtl/>
          <w:cs/>
          <w:lang w:val="he_IL" w:bidi="he_IL"/>
        </w:rPr>
      </w:r>
      <w:r>
        <w:rPr>
          <w:vertAlign w:val="superscript"/>
          <w:rtl/>
          <w:cs/>
          <w:lang w:val="he_IL" w:bidi="he_IL"/>
        </w:rPr>
        <w:t>17</w:t>
      </w:r>
      <w:r>
        <w:rPr>
          <w:rtl/>
          <w:cs/>
          <w:lang w:val="he_IL" w:bidi="he_IL"/>
        </w:rPr>
        <w:t xml:space="preserve"> וַיִּתְפַּלֵּ֤ל אֱלִישָׁע֙ וַיֹּאמַ֔ר יְהוָ֕ה פְּקַח־נָ֥א אֶת־עֵינָ֖יו וְיִרְאֶ֑ה וַיִּפְקַ֤ח יְהוָה֙ אֶת־עֵינֵ֣י הַנַּ֔עַר וַיַּ֗רְא וְהִנֵּ֨ה הָהָ֜ר מָלֵ֨א סוּסִ֥ים וְרֶ֛כֶב אֵ֖שׁ סְבִיבֹ֥ת אֱלִישָֽׁע׃</w:t>
      </w:r>
    </w:p>
    <w:p>
      <w:pPr>
        <w:bidi/>
      </w:pPr>
      <w:r>
        <w:rPr>
          <w:rtl/>
          <w:cs/>
          <w:lang w:val="he_IL" w:bidi="he_IL"/>
        </w:rPr>
      </w:r>
      <w:r>
        <w:rPr>
          <w:vertAlign w:val="superscript"/>
          <w:rtl/>
          <w:cs/>
          <w:lang w:val="he_IL" w:bidi="he_IL"/>
        </w:rPr>
        <w:t>18</w:t>
      </w:r>
      <w:r>
        <w:rPr>
          <w:rtl/>
          <w:cs/>
          <w:lang w:val="he_IL" w:bidi="he_IL"/>
        </w:rPr>
        <w:t xml:space="preserve"> וַיֵּרְדוּ֮ אֵלָיו֒ וַיִּתְפַּלֵּ֨ל אֱלִישָׁ֤ע אֶל־יְהוָה֙ וַיֹּאמַ֔ר הַךְ־נָ֥א אֶת־הַגּוֹי־הַזֶּ֖ה בַּסַּנְוֵרִ֑ים וַיַּכֵּ֥ם בַּסַּנְוֵרִ֖ים כִּדְבַ֥ר אֱלִישָֽׁע׃</w:t>
      </w:r>
    </w:p>
    <w:p>
      <w:pPr>
        <w:bidi/>
      </w:pPr>
      <w:r>
        <w:rPr>
          <w:rtl/>
          <w:cs/>
          <w:lang w:val="he_IL" w:bidi="he_IL"/>
        </w:rPr>
      </w:r>
      <w:r>
        <w:rPr>
          <w:vertAlign w:val="superscript"/>
          <w:rtl/>
          <w:cs/>
          <w:lang w:val="he_IL" w:bidi="he_IL"/>
        </w:rPr>
        <w:t>19</w:t>
      </w:r>
      <w:r>
        <w:rPr>
          <w:rtl/>
          <w:cs/>
          <w:lang w:val="he_IL" w:bidi="he_IL"/>
        </w:rPr>
        <w:t xml:space="preserve"> וַיֹּ֨אמֶר אֲלֵהֶ֜ם אֱלִישָׁ֗ע לֹ֣א זֶ֣ה הַדֶּרֶךְ֮ וְלֹ֣א זֹ֣ה הָעִיר֒ לְכ֣וּ אַחֲרַ֔י וְאוֹלִ֣יכָה אֶתְכֶ֔ם אֶל־הָאִ֖ישׁ אֲשֶׁ֣ר תְּבַקֵּשׁ֑וּן וַיֹּ֥לֶךְ אוֹתָ֖ם שֹׁמְרֽוֹנָה׃</w:t>
      </w:r>
    </w:p>
    <w:p>
      <w:pPr>
        <w:bidi/>
      </w:pPr>
      <w:r>
        <w:rPr>
          <w:rtl/>
          <w:cs/>
          <w:lang w:val="he_IL" w:bidi="he_IL"/>
        </w:rPr>
      </w:r>
      <w:r>
        <w:rPr>
          <w:vertAlign w:val="superscript"/>
          <w:rtl/>
          <w:cs/>
          <w:lang w:val="he_IL" w:bidi="he_IL"/>
        </w:rPr>
        <w:t>20</w:t>
      </w:r>
      <w:r>
        <w:rPr>
          <w:rtl/>
          <w:cs/>
          <w:lang w:val="he_IL" w:bidi="he_IL"/>
        </w:rPr>
        <w:t xml:space="preserve"> וַיְהִי֮ כְּבֹאָ֣ם שֹׁמְרוֹן֒ וַיֹּ֣אמֶר אֱלִישָׁ֔ע יְהוָ֕ה פְּקַ֥ח אֶת־עֵינֵֽי־אֵ֖לֶּה וְיִרְא֑וּ וַיִּפְקַ֤ח יְהוָה֙ אֶת־עֵ֣ינֵיהֶ֔ם וַיִּרְא֕וּ וְהִנֵּ֖ה בְּת֥וֹךְ שֹׁמְרֽוֹן׃</w:t>
      </w:r>
    </w:p>
    <w:p>
      <w:pPr>
        <w:bidi/>
      </w:pPr>
      <w:r>
        <w:rPr>
          <w:rtl/>
          <w:cs/>
          <w:lang w:val="he_IL" w:bidi="he_IL"/>
        </w:rPr>
      </w:r>
      <w:r>
        <w:rPr>
          <w:vertAlign w:val="superscript"/>
          <w:rtl/>
          <w:cs/>
          <w:lang w:val="he_IL" w:bidi="he_IL"/>
        </w:rPr>
        <w:t>21</w:t>
      </w:r>
      <w:r>
        <w:rPr>
          <w:rtl/>
          <w:cs/>
          <w:lang w:val="he_IL" w:bidi="he_IL"/>
        </w:rPr>
        <w:t xml:space="preserve"> וַיֹּ֤אמֶר מֶֽלֶךְ־יִשְׂרָאֵל֙ אֶל־אֱלִישָׁ֔ע כִּרְאֹת֖וֹ אוֹתָ֑ם הַאַכֶּ֥ה אַכֶּ֖ה אָבִֽי׃</w:t>
      </w:r>
    </w:p>
    <w:p>
      <w:pPr>
        <w:bidi/>
      </w:pPr>
      <w:r>
        <w:rPr>
          <w:rtl/>
          <w:cs/>
          <w:lang w:val="he_IL" w:bidi="he_IL"/>
        </w:rPr>
      </w:r>
      <w:r>
        <w:rPr>
          <w:vertAlign w:val="superscript"/>
          <w:rtl/>
          <w:cs/>
          <w:lang w:val="he_IL" w:bidi="he_IL"/>
        </w:rPr>
        <w:t>22</w:t>
      </w:r>
      <w:r>
        <w:rPr>
          <w:rtl/>
          <w:cs/>
          <w:lang w:val="he_IL" w:bidi="he_IL"/>
        </w:rPr>
        <w:t xml:space="preserve"> וַיֹּ֙אמֶר֙ לֹ֣א תַכֶּ֔ה הַאֲשֶׁ֥ר שָׁבִ֛יתָ בְּחַרְבְּךָ֥ וּֽבְקַשְׁתְּךָ֖ אַתָּ֣ה מַכֶּ֑ה שִׂים֩ לֶ֨חֶם וָמַ֜יִם לִפְנֵיהֶ֗ם וְיֹֽאכְלוּ֙ וְיִשְׁתּ֔וּ וְיֵלְכ֖וּ אֶל־אֲדֹנֵיהֶֽם׃</w:t>
      </w:r>
    </w:p>
    <w:p>
      <w:pPr>
        <w:bidi/>
      </w:pPr>
      <w:r>
        <w:rPr>
          <w:rtl/>
          <w:cs/>
          <w:lang w:val="he_IL" w:bidi="he_IL"/>
        </w:rPr>
      </w:r>
      <w:r>
        <w:rPr>
          <w:vertAlign w:val="superscript"/>
          <w:rtl/>
          <w:cs/>
          <w:lang w:val="he_IL" w:bidi="he_IL"/>
        </w:rPr>
        <w:t>23</w:t>
      </w:r>
      <w:r>
        <w:rPr>
          <w:rtl/>
          <w:cs/>
          <w:lang w:val="he_IL" w:bidi="he_IL"/>
        </w:rPr>
        <w:t xml:space="preserve"> וַיִּכְרֶ֨ה לָהֶ֜ם כֵּרָ֣ה גְדוֹלָ֗ה וַיֹּֽאכְלוּ֙ וַיִּשְׁתּ֔וּ וַֽיְשַׁלְּחֵ֔ם וַיֵּלְכ֖וּ אֶל־אֲדֹֽנֵיהֶ֑ם וְלֹֽא־יָ֤סְפוּ עוֹד֙ גְּדוּדֵ֣י אֲרָ֔ם לָב֖וֹא בְּאֶ֥רֶץ יִשְׂרָאֵֽל׃ פ</w:t>
      </w:r>
    </w:p>
    <w:p>
      <w:pPr>
        <w:bidi/>
      </w:pPr>
      <w:r>
        <w:rPr>
          <w:rtl/>
          <w:cs/>
          <w:lang w:val="he_IL" w:bidi="he_IL"/>
        </w:rPr>
      </w:r>
      <w:r>
        <w:rPr>
          <w:vertAlign w:val="superscript"/>
          <w:rtl/>
          <w:cs/>
          <w:lang w:val="he_IL" w:bidi="he_IL"/>
        </w:rPr>
        <w:t>24</w:t>
      </w:r>
      <w:r>
        <w:rPr>
          <w:rtl/>
          <w:cs/>
          <w:lang w:val="he_IL" w:bidi="he_IL"/>
        </w:rPr>
        <w:t xml:space="preserve"> וַֽיְהִי֙ אַחֲרֵי־כֵ֔ן וַיִּקְבֹּ֛ץ בֶּן־הֲדַ֥ד מֶֽלֶךְ־אֲרָ֖ם אֶת־כָּל־מַחֲנֵ֑הוּ וַיַּ֕עַל וַיָּ֖צַר עַל־שֹׁמְרֽוֹן׃</w:t>
      </w:r>
    </w:p>
    <w:p>
      <w:pPr>
        <w:bidi/>
      </w:pPr>
      <w:r>
        <w:rPr>
          <w:rtl/>
          <w:cs/>
          <w:lang w:val="he_IL" w:bidi="he_IL"/>
        </w:rPr>
      </w:r>
      <w:r>
        <w:rPr>
          <w:vertAlign w:val="superscript"/>
          <w:rtl/>
          <w:cs/>
          <w:lang w:val="he_IL" w:bidi="he_IL"/>
        </w:rPr>
        <w:t>25</w:t>
      </w:r>
      <w:r>
        <w:rPr>
          <w:rtl/>
          <w:cs/>
          <w:lang w:val="he_IL" w:bidi="he_IL"/>
        </w:rPr>
        <w:t xml:space="preserve"> וַיְהִ֨י רָעָ֤ב גָּדוֹל֙ בְּשֹׁ֣מְר֔וֹן וְהִנֵּ֖ה צָרִ֣ים עָלֶ֑יהָ עַ֣ד הֱי֤וֹת רֹאשׁ־חֲמוֹר֙ בִּשְׁמֹנִ֣ים כֶּ֔סֶף וְרֹ֛בַע הַקַּ֥ב חרייונים בַּחֲמִשָּׁה־כָֽסֶף׃</w:t>
      </w:r>
    </w:p>
    <w:p>
      <w:pPr>
        <w:bidi/>
      </w:pPr>
      <w:r>
        <w:rPr>
          <w:rtl/>
          <w:cs/>
          <w:lang w:val="he_IL" w:bidi="he_IL"/>
        </w:rPr>
      </w:r>
      <w:r>
        <w:rPr>
          <w:vertAlign w:val="superscript"/>
          <w:rtl/>
          <w:cs/>
          <w:lang w:val="he_IL" w:bidi="he_IL"/>
        </w:rPr>
        <w:t>26</w:t>
      </w:r>
      <w:r>
        <w:rPr>
          <w:rtl/>
          <w:cs/>
          <w:lang w:val="he_IL" w:bidi="he_IL"/>
        </w:rPr>
        <w:t xml:space="preserve"> וַֽיְהִי֙ מֶ֣לֶךְ יִשְׂרָאֵ֔ל עֹבֵ֖ר עַל־הַחֹמָ֑ה וְאִשָּׁ֗ה צָעֲקָ֤ה אֵלָיו֙ לֵאמֹ֔ר הוֹשִׁ֖יעָה אֲדֹנִ֥י הַמֶּֽלֶךְ׃</w:t>
      </w:r>
    </w:p>
    <w:p>
      <w:pPr>
        <w:bidi/>
      </w:pPr>
      <w:r>
        <w:rPr>
          <w:rtl/>
          <w:cs/>
          <w:lang w:val="he_IL" w:bidi="he_IL"/>
        </w:rPr>
      </w:r>
      <w:r>
        <w:rPr>
          <w:vertAlign w:val="superscript"/>
          <w:rtl/>
          <w:cs/>
          <w:lang w:val="he_IL" w:bidi="he_IL"/>
        </w:rPr>
        <w:t>27</w:t>
      </w:r>
      <w:r>
        <w:rPr>
          <w:rtl/>
          <w:cs/>
          <w:lang w:val="he_IL" w:bidi="he_IL"/>
        </w:rPr>
        <w:t xml:space="preserve"> וַיֹּ֙אמֶר֙ אַל־יוֹשִׁעֵ֣ךְ יְהוָ֔ה מֵאַ֖יִן אֽוֹשִׁיעֵ֑ךְ הֲמִן־הַגֹּ֖רֶן א֥וֹ מִן־הַיָּֽקֶב׃</w:t>
      </w:r>
    </w:p>
    <w:p>
      <w:pPr>
        <w:bidi/>
      </w:pPr>
      <w:r>
        <w:rPr>
          <w:rtl/>
          <w:cs/>
          <w:lang w:val="he_IL" w:bidi="he_IL"/>
        </w:rPr>
      </w:r>
      <w:r>
        <w:rPr>
          <w:vertAlign w:val="superscript"/>
          <w:rtl/>
          <w:cs/>
          <w:lang w:val="he_IL" w:bidi="he_IL"/>
        </w:rPr>
        <w:t>28</w:t>
      </w:r>
      <w:r>
        <w:rPr>
          <w:rtl/>
          <w:cs/>
          <w:lang w:val="he_IL" w:bidi="he_IL"/>
        </w:rPr>
        <w:t xml:space="preserve"> וַיֹּֽאמֶר־לָ֥הּ הַמֶּ֖לֶךְ מַה־לָּ֑ךְ וַתֹּ֗אמֶר הָאִשָּׁ֨ה הַזֹּ֜את אָמְרָ֣ה אֵלַ֗י תְּנִ֤י אֶת־בְּנֵךְ֙ וְנֹאכְלֶ֣נּוּ הַיּ֔וֹם וְאֶת־בְּנִ֖י נֹאכַ֥ל מָחָֽר׃</w:t>
      </w:r>
    </w:p>
    <w:p>
      <w:pPr>
        <w:bidi/>
      </w:pPr>
      <w:r>
        <w:rPr>
          <w:rtl/>
          <w:cs/>
          <w:lang w:val="he_IL" w:bidi="he_IL"/>
        </w:rPr>
      </w:r>
      <w:r>
        <w:rPr>
          <w:vertAlign w:val="superscript"/>
          <w:rtl/>
          <w:cs/>
          <w:lang w:val="he_IL" w:bidi="he_IL"/>
        </w:rPr>
        <w:t>29</w:t>
      </w:r>
      <w:r>
        <w:rPr>
          <w:rtl/>
          <w:cs/>
          <w:lang w:val="he_IL" w:bidi="he_IL"/>
        </w:rPr>
        <w:t xml:space="preserve"> וַנְּבַשֵּׁ֥ל אֶת־בְּנִ֖י וַנֹּֽאכְלֵ֑הוּ וָאֹמַ֨ר אֵלֶ֜יהָ בַּיּ֣וֹם הָאַחֵ֗ר תְּנִ֤י אֶת־בְּנֵךְ֙ וְנֹ֣אכְלֶ֔נּוּ וַתַּחְבִּ֖א אֶת־בְּנָֽהּ׃</w:t>
      </w:r>
    </w:p>
    <w:p>
      <w:pPr>
        <w:bidi/>
      </w:pPr>
      <w:r>
        <w:rPr>
          <w:rtl/>
          <w:cs/>
          <w:lang w:val="he_IL" w:bidi="he_IL"/>
        </w:rPr>
      </w:r>
      <w:r>
        <w:rPr>
          <w:vertAlign w:val="superscript"/>
          <w:rtl/>
          <w:cs/>
          <w:lang w:val="he_IL" w:bidi="he_IL"/>
        </w:rPr>
        <w:t>30</w:t>
      </w:r>
      <w:r>
        <w:rPr>
          <w:rtl/>
          <w:cs/>
          <w:lang w:val="he_IL" w:bidi="he_IL"/>
        </w:rPr>
        <w:t xml:space="preserve"> וַיְהִי֩ כִשְׁמֹ֨עַ הַמֶּ֜לֶךְ אֶת־דִּבְרֵ֤י הָֽאִשָּׁה֙ וַיִּקְרַ֣ע אֶת־בְּגָדָ֔יו וְה֖וּא עֹבֵ֣ר עַל־הַחֹמָ֑ה וַיַּ֣רְא הָעָ֔ם וְהִנֵּ֥ה הַשַּׂ֛ק עַל־בְּשָׂר֖וֹ מִבָּֽיִת׃</w:t>
      </w:r>
    </w:p>
    <w:p>
      <w:pPr>
        <w:bidi/>
      </w:pPr>
      <w:r>
        <w:rPr>
          <w:rtl/>
          <w:cs/>
          <w:lang w:val="he_IL" w:bidi="he_IL"/>
        </w:rPr>
      </w:r>
      <w:r>
        <w:rPr>
          <w:vertAlign w:val="superscript"/>
          <w:rtl/>
          <w:cs/>
          <w:lang w:val="he_IL" w:bidi="he_IL"/>
        </w:rPr>
        <w:t>31</w:t>
      </w:r>
      <w:r>
        <w:rPr>
          <w:rtl/>
          <w:cs/>
          <w:lang w:val="he_IL" w:bidi="he_IL"/>
        </w:rPr>
        <w:t xml:space="preserve"> וַיֹּ֕אמֶר כֹּֽה־יַעֲשֶׂה ־לִּ֥י אֱלֹהִ֖ים וְכֹ֣ה יוֹסִ֑ף אִֽם־יַעֲמֹ֞ד רֹ֣אשׁ אֱלִישָׁ֧ע בֶּן־שָׁפָ֛ט עָלָ֖יו הַיּֽוֹם׃</w:t>
      </w:r>
    </w:p>
    <w:p>
      <w:pPr>
        <w:bidi/>
      </w:pPr>
      <w:r>
        <w:rPr>
          <w:rtl/>
          <w:cs/>
          <w:lang w:val="he_IL" w:bidi="he_IL"/>
        </w:rPr>
      </w:r>
      <w:r>
        <w:rPr>
          <w:vertAlign w:val="superscript"/>
          <w:rtl/>
          <w:cs/>
          <w:lang w:val="he_IL" w:bidi="he_IL"/>
        </w:rPr>
        <w:t>32</w:t>
      </w:r>
      <w:r>
        <w:rPr>
          <w:rtl/>
          <w:cs/>
          <w:lang w:val="he_IL" w:bidi="he_IL"/>
        </w:rPr>
        <w:t xml:space="preserve"> וֶאֱלִישָׁע֙ יֹשֵׁ֣ב בְּבֵית֔וֹ וְהַזְּקֵנִ֖ים יֹשְׁבִ֣ים אִתּ֑וֹ וַיִּשְׁלַ֨ח אִ֜ישׁ מִלְּפָנָ֗יו בְּטֶ֣רֶם יָבֹא֩ הַמַּלְאָ֨ךְ אֵלָ֜יו וְה֣וּא ׀ אָמַ֣ר אֶל־הַזְּקֵנִ֗ים הַרְּאִיתֶם֙ כִּֽי־שָׁלַ֞ח בֶּן־הַֽמְרַצֵּ֤חַ הַזֶּה֙ לְהָסִ֣יר אֶת־רֹאשִׁ֔י רְא֣וּ ׀ כְּבֹ֣א הַמַּלְאָ֗ךְ סִגְר֤וּ הַדֶּ֙לֶת֙ וּלְחַצְתֶּ֤ם אֹתוֹ֙ בַּדֶּ֔לֶת הֲל֗וֹא ק֛וֹל רַגְלֵ֥י אֲדֹנָ֖יו אַחֲרָֽיו׃</w:t>
      </w:r>
    </w:p>
    <w:p>
      <w:pPr>
        <w:bidi/>
      </w:pPr>
      <w:r>
        <w:rPr>
          <w:rtl/>
          <w:cs/>
          <w:lang w:val="he_IL" w:bidi="he_IL"/>
        </w:rPr>
      </w:r>
      <w:r>
        <w:rPr>
          <w:vertAlign w:val="superscript"/>
          <w:rtl/>
          <w:cs/>
          <w:lang w:val="he_IL" w:bidi="he_IL"/>
        </w:rPr>
        <w:t>33</w:t>
      </w:r>
      <w:r>
        <w:rPr>
          <w:rtl/>
          <w:cs/>
          <w:lang w:val="he_IL" w:bidi="he_IL"/>
        </w:rPr>
        <w:t xml:space="preserve"> עוֹדֶ֙נּוּ֙ מְדַבֵּ֣ר עִמָּ֔ם וְהִנֵּ֥ה הַמַּלְאָ֖ךְ יֹרֵ֣ד אֵלָ֑יו וַיֹּ֗אמֶר הִנֵּֽה־זֹ֤את הָֽרָעָה֙ מֵאֵ֣ת יְהוָ֔ה מָֽה־אוֹחִ֥יל לַיהוָ֖ה עֽוֹד׃ ס</w:t>
      </w:r>
    </w:p>
    <w:p>
      <w:pPr>
        <w:pStyle w:val="Heading2"/>
        <w:bidi/>
      </w:pPr>
      <w:r>
        <w:rPr>
          <w:rtl/>
          <w:cs/>
          <w:lang w:val="he_IL" w:bidi="he_IL"/>
        </w:rPr>
        <w:t>2 Kings 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וַיֹּ֣אמֶר אֱלִישָׁ֔ע שִׁמְע֖וּ דְּבַר־יְהוָ֑ה כֹּ֣ה ׀ אָמַ֣ר יְהוָ֗ה כָּעֵ֤ת ׀ מָחָר֙ סְאָֽה־סֹ֣לֶת בְּשֶׁ֗קֶל וְסָאתַ֧יִם שְׂעֹרִ֛ים בְּשֶׁ֖קֶל בְּשַׁ֥עַר שֹׁמְרֽוֹן׃</w:t>
      </w:r>
    </w:p>
    <w:p>
      <w:pPr>
        <w:bidi/>
      </w:pPr>
      <w:r>
        <w:rPr>
          <w:rtl/>
          <w:cs/>
          <w:lang w:val="he_IL" w:bidi="he_IL"/>
        </w:rPr>
      </w:r>
      <w:r>
        <w:rPr>
          <w:vertAlign w:val="superscript"/>
          <w:rtl/>
          <w:cs/>
          <w:lang w:val="he_IL" w:bidi="he_IL"/>
        </w:rPr>
        <w:t>2</w:t>
      </w:r>
      <w:r>
        <w:rPr>
          <w:rtl/>
          <w:cs/>
          <w:lang w:val="he_IL" w:bidi="he_IL"/>
        </w:rPr>
        <w:t xml:space="preserve"> וַיַּ֣עַן הַשָּׁלִ֡ישׁ אֲשֶׁר־לַמֶּלֶךְ֩ נִשְׁעָ֨ן עַל־יָד֜וֹ אֶת־אִ֣ישׁ הָאֱלֹהִים֮ וַיֹּאמַר֒ הִנֵּ֣ה יְהוָ֗ה עֹשֶׂ֤ה אֲרֻבּוֹת֙ בַּשָּׁמַ֔יִם הֲיִהְיֶ֖ה הַדָּבָ֣ר הַזֶּ֑ה וַיֹּ֗אמֶר הִנְּכָ֤ה רֹאֶה֙ בְּעֵינֶ֔יךָ וּמִשָּׁ֖ם לֹ֥א תֹאכֵֽל׃ ס</w:t>
      </w:r>
    </w:p>
    <w:p>
      <w:pPr>
        <w:bidi/>
      </w:pPr>
      <w:r>
        <w:rPr>
          <w:rtl/>
          <w:cs/>
          <w:lang w:val="he_IL" w:bidi="he_IL"/>
        </w:rPr>
      </w:r>
      <w:r>
        <w:rPr>
          <w:vertAlign w:val="superscript"/>
          <w:rtl/>
          <w:cs/>
          <w:lang w:val="he_IL" w:bidi="he_IL"/>
        </w:rPr>
        <w:t>3</w:t>
      </w:r>
      <w:r>
        <w:rPr>
          <w:rtl/>
          <w:cs/>
          <w:lang w:val="he_IL" w:bidi="he_IL"/>
        </w:rPr>
        <w:t xml:space="preserve"> וְאַרְבָּעָ֧ה אֲנָשִׁ֛ים הָי֥וּ מְצֹרָעִ֖ים פֶּ֣תַח הַשָּׁ֑עַר וַיֹּֽאמְרוּ֙ אִ֣ישׁ אֶל־רֵעֵ֔הוּ מָ֗ה אֲנַ֛חְנוּ יֹשְׁבִ֥ים פֹּ֖ה עַד־מָֽתְנוּ׃</w:t>
      </w:r>
    </w:p>
    <w:p>
      <w:pPr>
        <w:bidi/>
      </w:pPr>
      <w:r>
        <w:rPr>
          <w:rtl/>
          <w:cs/>
          <w:lang w:val="he_IL" w:bidi="he_IL"/>
        </w:rPr>
      </w:r>
      <w:r>
        <w:rPr>
          <w:vertAlign w:val="superscript"/>
          <w:rtl/>
          <w:cs/>
          <w:lang w:val="he_IL" w:bidi="he_IL"/>
        </w:rPr>
        <w:t>4</w:t>
      </w:r>
      <w:r>
        <w:rPr>
          <w:rtl/>
          <w:cs/>
          <w:lang w:val="he_IL" w:bidi="he_IL"/>
        </w:rPr>
        <w:t xml:space="preserve"> אִם־אָמַרְנוּ֩ נָב֨וֹא הָעִ֜יר וְהָרָעָ֤ב בָּעִיר֙ וָמַ֣תְנוּ שָׁ֔ם וְאִם־יָשַׁ֥בְנוּ פֹ֖ה וָמָ֑תְנוּ וְעַתָּ֗ה לְכוּ֙ וְנִפְּלָה֙ אֶל־מַחֲנֵ֣ה אֲרָ֔ם אִם־יְחַיֻּ֣נוּ נִֽחְיֶ֔ה וְאִם־יְמִיתֻ֖נוּ וָמָֽתְנוּ׃</w:t>
      </w:r>
    </w:p>
    <w:p>
      <w:pPr>
        <w:bidi/>
      </w:pPr>
      <w:r>
        <w:rPr>
          <w:rtl/>
          <w:cs/>
          <w:lang w:val="he_IL" w:bidi="he_IL"/>
        </w:rPr>
      </w:r>
      <w:r>
        <w:rPr>
          <w:vertAlign w:val="superscript"/>
          <w:rtl/>
          <w:cs/>
          <w:lang w:val="he_IL" w:bidi="he_IL"/>
        </w:rPr>
        <w:t>5</w:t>
      </w:r>
      <w:r>
        <w:rPr>
          <w:rtl/>
          <w:cs/>
          <w:lang w:val="he_IL" w:bidi="he_IL"/>
        </w:rPr>
        <w:t xml:space="preserve"> וַיָּק֣וּמוּ בַנֶּ֔שֶׁף לָב֖וֹא אֶל־מַחֲנֵ֣ה אֲרָ֑ם וַיָּבֹ֗אוּ עַד־קְצֵה֙ מַחֲנֵ֣ה אֲרָ֔ם וְהִנֵּ֥ה אֵֽין־שָׁ֖ם אִֽישׁ׃</w:t>
      </w:r>
    </w:p>
    <w:p>
      <w:pPr>
        <w:bidi/>
      </w:pPr>
      <w:r>
        <w:rPr>
          <w:rtl/>
          <w:cs/>
          <w:lang w:val="he_IL" w:bidi="he_IL"/>
        </w:rPr>
      </w:r>
      <w:r>
        <w:rPr>
          <w:vertAlign w:val="superscript"/>
          <w:rtl/>
          <w:cs/>
          <w:lang w:val="he_IL" w:bidi="he_IL"/>
        </w:rPr>
        <w:t>6</w:t>
      </w:r>
      <w:r>
        <w:rPr>
          <w:rtl/>
          <w:cs/>
          <w:lang w:val="he_IL" w:bidi="he_IL"/>
        </w:rPr>
        <w:t xml:space="preserve"> וַאדֹנָ֞י הִשְׁמִ֣יעַ ׀ אֶת־מַחֲנֵ֣ה אֲרָ֗ם ק֥וֹל רֶ֙כֶב֙ ק֣וֹל ס֔וּס ק֖וֹל חַ֣יִל גָּד֑וֹל וַיֹּאמְר֞וּ אִ֣ישׁ אֶל־אָחִ֗יו הִנֵּ֣ה שָֽׂכַר־עָלֵינוּ֩ מֶ֨לֶךְ יִשְׂרָאֵ֜ל אֶת־מַלְכֵ֧י הַחִתִּ֛ים וְאֶת־מַלְכֵ֥י מִצְרַ֖יִם לָב֥וֹא עָלֵֽינוּ׃</w:t>
      </w:r>
    </w:p>
    <w:p>
      <w:pPr>
        <w:bidi/>
      </w:pPr>
      <w:r>
        <w:rPr>
          <w:rtl/>
          <w:cs/>
          <w:lang w:val="he_IL" w:bidi="he_IL"/>
        </w:rPr>
      </w:r>
      <w:r>
        <w:rPr>
          <w:vertAlign w:val="superscript"/>
          <w:rtl/>
          <w:cs/>
          <w:lang w:val="he_IL" w:bidi="he_IL"/>
        </w:rPr>
        <w:t>7</w:t>
      </w:r>
      <w:r>
        <w:rPr>
          <w:rtl/>
          <w:cs/>
          <w:lang w:val="he_IL" w:bidi="he_IL"/>
        </w:rPr>
        <w:t xml:space="preserve"> וַיָּקוּמוּ֮ וַיָּנ֣וּסוּ בַנֶּשֶׁף֒ וַיַּעַזְב֣וּ אֶת־אָהֳלֵיהֶ֗ם וְאֶת־סֽוּסֵיהֶם֙ וְאֶת־חֲמֹ֣רֵיהֶ֔ם הַֽמַּחֲנֶ֖ה כַּאֲשֶׁר־הִ֑יא וַיָּנֻ֖סוּ אֶל־נַפְשָֽׁם׃</w:t>
      </w:r>
    </w:p>
    <w:p>
      <w:pPr>
        <w:bidi/>
      </w:pPr>
      <w:r>
        <w:rPr>
          <w:rtl/>
          <w:cs/>
          <w:lang w:val="he_IL" w:bidi="he_IL"/>
        </w:rPr>
      </w:r>
      <w:r>
        <w:rPr>
          <w:vertAlign w:val="superscript"/>
          <w:rtl/>
          <w:cs/>
          <w:lang w:val="he_IL" w:bidi="he_IL"/>
        </w:rPr>
        <w:t>8</w:t>
      </w:r>
      <w:r>
        <w:rPr>
          <w:rtl/>
          <w:cs/>
          <w:lang w:val="he_IL" w:bidi="he_IL"/>
        </w:rPr>
        <w:t xml:space="preserve"> וַיָּבֹאוּ֩ הַֽמְצֹרָעִ֨ים הָאֵ֜לֶּה עַד־קְצֵ֣ה הַֽמַּחֲנֶ֗ה וַיָּבֹ֜אוּ אֶל־אֹ֤הֶל אֶחָד֙ וַיֹּאכְל֣וּ וַיִּשְׁתּ֔וּ וַיִּשְׂא֣וּ מִשָּׁ֗ם כֶּ֤סֶף וְזָהָב֙ וּבְגָדִ֔ים וַיֵּלְכ֖וּ וַיַּטְמִ֑נוּ וַיָּשֻׁ֗בוּ וַיָּבֹ֙אוּ֙ אֶל־אֹ֣הֶל אַחֵ֔ר וַיִּשְׂא֣וּ מִשָּׁ֔ם וַיֵּלְכ֖וּ וַיַּטְמִֽנוּ׃</w:t>
      </w:r>
    </w:p>
    <w:p>
      <w:pPr>
        <w:bidi/>
      </w:pPr>
      <w:r>
        <w:rPr>
          <w:rtl/>
          <w:cs/>
          <w:lang w:val="he_IL" w:bidi="he_IL"/>
        </w:rPr>
      </w:r>
      <w:r>
        <w:rPr>
          <w:vertAlign w:val="superscript"/>
          <w:rtl/>
          <w:cs/>
          <w:lang w:val="he_IL" w:bidi="he_IL"/>
        </w:rPr>
        <w:t>9</w:t>
      </w:r>
      <w:r>
        <w:rPr>
          <w:rtl/>
          <w:cs/>
          <w:lang w:val="he_IL" w:bidi="he_IL"/>
        </w:rPr>
        <w:t xml:space="preserve"> וַיֹּאמְרוּ֩ אִ֨ישׁ אֶל־רֵעֵ֜הוּ לֹֽא־כֵ֣ן ׀ אֲנַ֣חְנוּ עֹשִׂ֗ים הַיּ֤וֹם הַזֶּה֙ יוֹם־בְּשֹׂרָ֣ה ה֔וּא וַאֲנַ֣חְנוּ מַחְשִׁ֗ים וְחִכִּ֛ינוּ עַד־א֥וֹר הַבֹּ֖קֶר וּמְצָאָ֣נוּ עָו֑וֹן וְעַתָּה֙ לְכ֣וּ וְנָבֹ֔אָה וְנַגִּ֖ידָה בֵּ֥ית הַמֶּֽלֶךְ׃</w:t>
      </w:r>
    </w:p>
    <w:p>
      <w:pPr>
        <w:bidi/>
      </w:pPr>
      <w:r>
        <w:rPr>
          <w:rtl/>
          <w:cs/>
          <w:lang w:val="he_IL" w:bidi="he_IL"/>
        </w:rPr>
      </w:r>
      <w:r>
        <w:rPr>
          <w:vertAlign w:val="superscript"/>
          <w:rtl/>
          <w:cs/>
          <w:lang w:val="he_IL" w:bidi="he_IL"/>
        </w:rPr>
        <w:t>10</w:t>
      </w:r>
      <w:r>
        <w:rPr>
          <w:rtl/>
          <w:cs/>
          <w:lang w:val="he_IL" w:bidi="he_IL"/>
        </w:rPr>
        <w:t xml:space="preserve"> וַיָּבֹ֗אוּ וַֽיִּקְרְאוּ֮ אֶל־שֹׁעֵ֣ר הָעִיר֒ וַיַּגִּ֤ידוּ לָהֶם֙ לֵאמֹ֔ר בָּ֚אנוּ אֶל־מַחֲנֵ֣ה אֲרָ֔ם וְהִנֵּ֥ה אֵֽין־שָׁ֛ם אִ֖ישׁ וְק֣וֹל אָדָ֑ם כִּ֣י אִם־הַסּ֤וּס אָסוּר֙ וְהַחֲמ֣וֹר אָס֔וּר וְאֹהָלִ֖ים כַּאֲשֶׁר־הֵֽמָּה׃</w:t>
      </w:r>
    </w:p>
    <w:p>
      <w:pPr>
        <w:bidi/>
      </w:pPr>
      <w:r>
        <w:rPr>
          <w:rtl/>
          <w:cs/>
          <w:lang w:val="he_IL" w:bidi="he_IL"/>
        </w:rPr>
      </w:r>
      <w:r>
        <w:rPr>
          <w:vertAlign w:val="superscript"/>
          <w:rtl/>
          <w:cs/>
          <w:lang w:val="he_IL" w:bidi="he_IL"/>
        </w:rPr>
        <w:t>11</w:t>
      </w:r>
      <w:r>
        <w:rPr>
          <w:rtl/>
          <w:cs/>
          <w:lang w:val="he_IL" w:bidi="he_IL"/>
        </w:rPr>
        <w:t xml:space="preserve"> וַיִּקְרָ֖א הַשֹּֽׁעֲרִ֑ים וַיַּגִּ֕ידוּ בֵּ֥ית הַמֶּ֖לֶךְ פְּנִֽימָה׃</w:t>
      </w:r>
    </w:p>
    <w:p>
      <w:pPr>
        <w:bidi/>
      </w:pPr>
      <w:r>
        <w:rPr>
          <w:rtl/>
          <w:cs/>
          <w:lang w:val="he_IL" w:bidi="he_IL"/>
        </w:rPr>
      </w:r>
      <w:r>
        <w:rPr>
          <w:vertAlign w:val="superscript"/>
          <w:rtl/>
          <w:cs/>
          <w:lang w:val="he_IL" w:bidi="he_IL"/>
        </w:rPr>
        <w:t>12</w:t>
      </w:r>
      <w:r>
        <w:rPr>
          <w:rtl/>
          <w:cs/>
          <w:lang w:val="he_IL" w:bidi="he_IL"/>
        </w:rPr>
        <w:t xml:space="preserve"> וַיָּ֨קָם הַמֶּ֜לֶךְ לַ֗יְלָה וַיֹּ֙אמֶר֙ אֶל־עֲבָדָ֔יו אַגִּֽידָה־נָּ֣א לָכֶ֔ם אֵ֛ת אֲשֶׁר־עָ֥שׂוּ לָ֖נוּ אֲרָ֑ם יָדְע֞וּ כִּי־רְעֵבִ֣ים אֲנַ֗חְנוּ וַיֵּצְא֤וּ מִן־הַֽמַּחֲנֶה֙ לְהֵחָבֵ֤ה בהשדה לֵאמֹ֔ר כִּֽי־יֵצְא֤וּ מִן־הָעִיר֙ וְנִתְפְּשֵׂ֣ם חַיִּ֔ים וְאֶל־הָעִ֖יר נָבֹֽא׃</w:t>
      </w:r>
    </w:p>
    <w:p>
      <w:pPr>
        <w:bidi/>
      </w:pPr>
      <w:r>
        <w:rPr>
          <w:rtl/>
          <w:cs/>
          <w:lang w:val="he_IL" w:bidi="he_IL"/>
        </w:rPr>
      </w:r>
      <w:r>
        <w:rPr>
          <w:vertAlign w:val="superscript"/>
          <w:rtl/>
          <w:cs/>
          <w:lang w:val="he_IL" w:bidi="he_IL"/>
        </w:rPr>
        <w:t>13</w:t>
      </w:r>
      <w:r>
        <w:rPr>
          <w:rtl/>
          <w:cs/>
          <w:lang w:val="he_IL" w:bidi="he_IL"/>
        </w:rPr>
        <w:t xml:space="preserve"> וַיַּעַן֩ אֶחָ֨ד מֵעֲבָדָ֜יו וַיֹּ֗אמֶר וְיִקְחוּ־נָ֞א חֲמִשָּׁ֣ה מִן־הַסּוּסִים֮ הַֽנִּשְׁאָרִים֮ אֲשֶׁ֣ר נִשְׁאֲרוּ־בָהּ֒ הִנָּ֗ם כְּכָל־ההמון יִשְׂרָאֵל֙ אֲשֶׁ֣ר נִשְׁאֲרוּ־בָ֔הּ הִנָּ֕ם כְּכָל־הֲמ֥וֹן יִשְׂרָאֵ֖ל אֲשֶׁר־תָּ֑מּוּ וְנִשְׁלְחָ֖ה וְנִרְאֶֽה׃</w:t>
      </w:r>
    </w:p>
    <w:p>
      <w:pPr>
        <w:bidi/>
      </w:pPr>
      <w:r>
        <w:rPr>
          <w:rtl/>
          <w:cs/>
          <w:lang w:val="he_IL" w:bidi="he_IL"/>
        </w:rPr>
      </w:r>
      <w:r>
        <w:rPr>
          <w:vertAlign w:val="superscript"/>
          <w:rtl/>
          <w:cs/>
          <w:lang w:val="he_IL" w:bidi="he_IL"/>
        </w:rPr>
        <w:t>14</w:t>
      </w:r>
      <w:r>
        <w:rPr>
          <w:rtl/>
          <w:cs/>
          <w:lang w:val="he_IL" w:bidi="he_IL"/>
        </w:rPr>
        <w:t xml:space="preserve"> וַיִּקְח֕וּ שְׁנֵ֖י רֶ֣כֶב סוּסִ֑ים וַיִּשְׁלַ֨ח הַמֶּ֜לֶךְ אַחֲרֵ֧י מַחֲנֵֽה־אֲרָ֛ם לֵאמֹ֖ר לְכ֥וּ וּרְאֽוּ׃</w:t>
      </w:r>
    </w:p>
    <w:p>
      <w:pPr>
        <w:bidi/>
      </w:pPr>
      <w:r>
        <w:rPr>
          <w:rtl/>
          <w:cs/>
          <w:lang w:val="he_IL" w:bidi="he_IL"/>
        </w:rPr>
      </w:r>
      <w:r>
        <w:rPr>
          <w:vertAlign w:val="superscript"/>
          <w:rtl/>
          <w:cs/>
          <w:lang w:val="he_IL" w:bidi="he_IL"/>
        </w:rPr>
        <w:t>15</w:t>
      </w:r>
      <w:r>
        <w:rPr>
          <w:rtl/>
          <w:cs/>
          <w:lang w:val="he_IL" w:bidi="he_IL"/>
        </w:rPr>
        <w:t xml:space="preserve"> וַיֵּלְכ֣וּ אַחֲרֵיהֶם֮ עַד־הַיַּרְדֵּן֒ וְהִנֵּ֣ה כָל־הַדֶּ֗רֶךְ מְלֵאָ֤ה בְגָדִים֙ וְכֵלִ֔ים אֲשֶׁר־הִשְׁלִ֥יכוּ אֲרָ֖ם בהחפזם וַיָּשֻׁ֙בוּ֙ הַמַּלְאָכִ֔ים וַיַּגִּ֖דוּ לַמֶּֽלֶךְ׃</w:t>
      </w:r>
    </w:p>
    <w:p>
      <w:pPr>
        <w:bidi/>
      </w:pPr>
      <w:r>
        <w:rPr>
          <w:rtl/>
          <w:cs/>
          <w:lang w:val="he_IL" w:bidi="he_IL"/>
        </w:rPr>
      </w:r>
      <w:r>
        <w:rPr>
          <w:vertAlign w:val="superscript"/>
          <w:rtl/>
          <w:cs/>
          <w:lang w:val="he_IL" w:bidi="he_IL"/>
        </w:rPr>
        <w:t>16</w:t>
      </w:r>
      <w:r>
        <w:rPr>
          <w:rtl/>
          <w:cs/>
          <w:lang w:val="he_IL" w:bidi="he_IL"/>
        </w:rPr>
        <w:t xml:space="preserve"> וַיֵּצֵ֣א הָעָ֔ם וַיָּבֹ֕זּוּ אֵ֖ת מַחֲנֵ֣ה אֲרָ֑ם וַיְהִ֨י סְאָה־סֹ֜לֶת בְּשֶׁ֗קֶל וְסָאתַ֧יִם שְׂעֹרִ֛ים בְּשֶׁ֖קֶל כִּדְבַ֥ר יְהוָֽה׃</w:t>
      </w:r>
    </w:p>
    <w:p>
      <w:pPr>
        <w:bidi/>
      </w:pPr>
      <w:r>
        <w:rPr>
          <w:rtl/>
          <w:cs/>
          <w:lang w:val="he_IL" w:bidi="he_IL"/>
        </w:rPr>
      </w:r>
      <w:r>
        <w:rPr>
          <w:vertAlign w:val="superscript"/>
          <w:rtl/>
          <w:cs/>
          <w:lang w:val="he_IL" w:bidi="he_IL"/>
        </w:rPr>
        <w:t>17</w:t>
      </w:r>
      <w:r>
        <w:rPr>
          <w:rtl/>
          <w:cs/>
          <w:lang w:val="he_IL" w:bidi="he_IL"/>
        </w:rPr>
        <w:t xml:space="preserve"> וְהַמֶּלֶךְ֩ הִפְקִ֨יד אֶת־הַשָּׁלִ֜ישׁ אֲשֶׁר־נִשְׁעָ֤ן עַל־יָדוֹ֙ עַל־הַשַּׁ֔עַר וַיִּרְמְסֻ֧הוּ הָעָ֛ם בַּשַּׁ֖עַר וַיָּמֹ֑ת כַּאֲשֶׁ֤ר דִּבֶּר֙ אִ֣ישׁ הָאֱלֹהִ֔ים אֲשֶׁ֣ר דִּבֶּ֔ר בְּרֶ֥דֶת הַמֶּ֖לֶךְ אֵלָֽיו׃</w:t>
      </w:r>
    </w:p>
    <w:p>
      <w:pPr>
        <w:bidi/>
      </w:pPr>
      <w:r>
        <w:rPr>
          <w:rtl/>
          <w:cs/>
          <w:lang w:val="he_IL" w:bidi="he_IL"/>
        </w:rPr>
      </w:r>
      <w:r>
        <w:rPr>
          <w:vertAlign w:val="superscript"/>
          <w:rtl/>
          <w:cs/>
          <w:lang w:val="he_IL" w:bidi="he_IL"/>
        </w:rPr>
        <w:t>18</w:t>
      </w:r>
      <w:r>
        <w:rPr>
          <w:rtl/>
          <w:cs/>
          <w:lang w:val="he_IL" w:bidi="he_IL"/>
        </w:rPr>
        <w:t xml:space="preserve"> וַיְהִ֗י כְּדַבֵּר֙ אִ֣ישׁ הָאֱלֹהִ֔ים אֶל־הַמֶּ֖לֶךְ לֵאמֹ֑ר סָאתַ֨יִם שְׂעֹרִ֜ים בְּשֶׁ֗קֶל וּֽסְאָה־סֹ֙לֶת֙ בְּשֶׁ֔קֶל יִהְיֶה֙ כָּעֵ֣ת מָחָ֔ר בְּשַׁ֖עַר שֹׁמְרֽוֹן׃</w:t>
      </w:r>
    </w:p>
    <w:p>
      <w:pPr>
        <w:bidi/>
      </w:pPr>
      <w:r>
        <w:rPr>
          <w:rtl/>
          <w:cs/>
          <w:lang w:val="he_IL" w:bidi="he_IL"/>
        </w:rPr>
      </w:r>
      <w:r>
        <w:rPr>
          <w:vertAlign w:val="superscript"/>
          <w:rtl/>
          <w:cs/>
          <w:lang w:val="he_IL" w:bidi="he_IL"/>
        </w:rPr>
        <w:t>19</w:t>
      </w:r>
      <w:r>
        <w:rPr>
          <w:rtl/>
          <w:cs/>
          <w:lang w:val="he_IL" w:bidi="he_IL"/>
        </w:rPr>
        <w:t xml:space="preserve"> וַיַּ֨עַן הַשָּׁלִ֜ישׁ אֶת־אִ֣ישׁ הָאֱלֹהִים֮ וַיֹּאמַר֒ וְהִנֵּ֣ה יְהוָ֗ה עֹשֶׂ֤ה אֲרֻבּוֹת֙ בַּשָּׁמַ֔יִם הֲיִהְיֶ֖ה כַּדָּבָ֣ר הַזֶּ֑ה וַיֹּ֗אמֶר הִנְּךָ֤ רֹאֶה֙ בְּעֵינֶ֔יךָ וּמִשָּׁ֖ם לֹ֥א תֹאכֵֽל׃</w:t>
      </w:r>
    </w:p>
    <w:p>
      <w:pPr>
        <w:bidi/>
      </w:pPr>
      <w:r>
        <w:rPr>
          <w:rtl/>
          <w:cs/>
          <w:lang w:val="he_IL" w:bidi="he_IL"/>
        </w:rPr>
      </w:r>
      <w:r>
        <w:rPr>
          <w:vertAlign w:val="superscript"/>
          <w:rtl/>
          <w:cs/>
          <w:lang w:val="he_IL" w:bidi="he_IL"/>
        </w:rPr>
        <w:t>20</w:t>
      </w:r>
      <w:r>
        <w:rPr>
          <w:rtl/>
          <w:cs/>
          <w:lang w:val="he_IL" w:bidi="he_IL"/>
        </w:rPr>
        <w:t xml:space="preserve"> וַיְהִי־ל֖וֹ כֵּ֑ן וַיִּרְמְס֨וּ אֹת֥וֹ הָעָ֛ם בַּשַּׁ֖עַר וַיָּמֹֽת׃ ס</w:t>
      </w:r>
    </w:p>
    <w:p>
      <w:pPr>
        <w:pStyle w:val="Heading2"/>
        <w:bidi/>
      </w:pPr>
      <w:r>
        <w:rPr>
          <w:rtl/>
          <w:cs/>
          <w:lang w:val="he_IL" w:bidi="he_IL"/>
        </w:rPr>
        <w:t>2 Kings 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וֶאֱלִישָׁ֡ע דִּבֶּ֣ר אֶל־הָאִשָּׁה֩ אֲשֶׁר־הֶחֱיָ֨ה אֶת־בְּנָ֜הּ לֵאמֹ֗ר ק֤וּמִי וּלְכִי֙ אתי וּבֵיתֵ֔ךְ וְג֖וּרִי בַּאֲשֶׁ֣ר תָּג֑וּרִי כִּֽי־קָרָ֤א יְהוָה֙ לָֽרָעָ֔ב וְגַם־בָּ֥א אֶל־הָאָ֖רֶץ שֶׁ֥בַע שָׁנִֽים׃</w:t>
      </w:r>
    </w:p>
    <w:p>
      <w:pPr>
        <w:bidi/>
      </w:pPr>
      <w:r>
        <w:rPr>
          <w:rtl/>
          <w:cs/>
          <w:lang w:val="he_IL" w:bidi="he_IL"/>
        </w:rPr>
      </w:r>
      <w:r>
        <w:rPr>
          <w:vertAlign w:val="superscript"/>
          <w:rtl/>
          <w:cs/>
          <w:lang w:val="he_IL" w:bidi="he_IL"/>
        </w:rPr>
        <w:t>2</w:t>
      </w:r>
      <w:r>
        <w:rPr>
          <w:rtl/>
          <w:cs/>
          <w:lang w:val="he_IL" w:bidi="he_IL"/>
        </w:rPr>
        <w:t xml:space="preserve"> וַתָּ֙קָם֙ הָֽאִשָּׁ֔ה וַתַּ֕עַשׂ כִּדְבַ֖ר אִ֣ישׁ הָאֱלֹהִ֑ים וַתֵּ֤לֶךְ הִיא֙ וּבֵיתָ֔הּ וַתָּ֥גָר בְּאֶֽרֶץ־פְּלִשְׁתִּ֖ים שֶׁ֥בַע שָׁנִֽים׃</w:t>
      </w:r>
    </w:p>
    <w:p>
      <w:pPr>
        <w:bidi/>
      </w:pPr>
      <w:r>
        <w:rPr>
          <w:rtl/>
          <w:cs/>
          <w:lang w:val="he_IL" w:bidi="he_IL"/>
        </w:rPr>
      </w:r>
      <w:r>
        <w:rPr>
          <w:vertAlign w:val="superscript"/>
          <w:rtl/>
          <w:cs/>
          <w:lang w:val="he_IL" w:bidi="he_IL"/>
        </w:rPr>
        <w:t>3</w:t>
      </w:r>
      <w:r>
        <w:rPr>
          <w:rtl/>
          <w:cs/>
          <w:lang w:val="he_IL" w:bidi="he_IL"/>
        </w:rPr>
        <w:t xml:space="preserve"> וַיְהִ֗י מִקְצֵה֙ שֶׁ֣בַע שָׁנִ֔ים וַתָּ֥שָׁב הָאִשָּׁ֖ה מֵאֶ֣רֶץ פְּלִשְׁתִּ֑ים וַתֵּצֵא֙ לִצְעֹ֣ק אֶל־הַמֶּ֔לֶךְ אֶל־בֵּיתָ֖הּ וְאֶל־שָׂדָֽהּ׃</w:t>
      </w:r>
    </w:p>
    <w:p>
      <w:pPr>
        <w:bidi/>
      </w:pPr>
      <w:r>
        <w:rPr>
          <w:rtl/>
          <w:cs/>
          <w:lang w:val="he_IL" w:bidi="he_IL"/>
        </w:rPr>
      </w:r>
      <w:r>
        <w:rPr>
          <w:vertAlign w:val="superscript"/>
          <w:rtl/>
          <w:cs/>
          <w:lang w:val="he_IL" w:bidi="he_IL"/>
        </w:rPr>
        <w:t>4</w:t>
      </w:r>
      <w:r>
        <w:rPr>
          <w:rtl/>
          <w:cs/>
          <w:lang w:val="he_IL" w:bidi="he_IL"/>
        </w:rPr>
        <w:t xml:space="preserve"> וְהַמֶּ֗לֶךְ מְדַבֵּר֙ אֶל־גֵּ֣חֲזִ֔י נַ֥עַר אִישׁ־הָאֱלֹהִ֖ים לֵאמֹ֑ר סַפְּרָה־נָּ֣א לִ֔י אֵ֥ת כָּל־הַגְּדֹל֖וֹת אֲשֶׁר־עָשָׂ֥ה אֱלִישָֽׁע׃</w:t>
      </w:r>
    </w:p>
    <w:p>
      <w:pPr>
        <w:bidi/>
      </w:pPr>
      <w:r>
        <w:rPr>
          <w:rtl/>
          <w:cs/>
          <w:lang w:val="he_IL" w:bidi="he_IL"/>
        </w:rPr>
      </w:r>
      <w:r>
        <w:rPr>
          <w:vertAlign w:val="superscript"/>
          <w:rtl/>
          <w:cs/>
          <w:lang w:val="he_IL" w:bidi="he_IL"/>
        </w:rPr>
        <w:t>5</w:t>
      </w:r>
      <w:r>
        <w:rPr>
          <w:rtl/>
          <w:cs/>
          <w:lang w:val="he_IL" w:bidi="he_IL"/>
        </w:rPr>
        <w:t xml:space="preserve"> וַ֠יְהִי ה֥וּא מְסַפֵּ֣ר לַמֶּלֶךְ֮ אֵ֣ת אֲשֶׁר־הֶחֱיָ֣ה אֶת־הַמֵּת֒ וְהִנֵּ֨ה הָאִשָּׁ֜ה אֲשֶׁר־הֶחֱיָ֤ה אֶת־בְּנָהּ֙ צֹעֶ֣קֶת אֶל־הַמֶּ֔לֶךְ עַל־בֵּיתָ֖הּ וְעַל־שָׂדָ֑הּ וַיֹּ֤אמֶר גֵּֽחֲזִי֙ אֲדֹנִ֣י הַמֶּ֔לֶךְ זֹ֚את הָֽאִשָּׁ֔ה וְזֶה־בְּנָ֖הּ אֲשֶׁר־הֶחֱיָ֥ה אֱלִישָֽׁע׃</w:t>
      </w:r>
    </w:p>
    <w:p>
      <w:pPr>
        <w:bidi/>
      </w:pPr>
      <w:r>
        <w:rPr>
          <w:rtl/>
          <w:cs/>
          <w:lang w:val="he_IL" w:bidi="he_IL"/>
        </w:rPr>
      </w:r>
      <w:r>
        <w:rPr>
          <w:vertAlign w:val="superscript"/>
          <w:rtl/>
          <w:cs/>
          <w:lang w:val="he_IL" w:bidi="he_IL"/>
        </w:rPr>
        <w:t>6</w:t>
      </w:r>
      <w:r>
        <w:rPr>
          <w:rtl/>
          <w:cs/>
          <w:lang w:val="he_IL" w:bidi="he_IL"/>
        </w:rPr>
        <w:t xml:space="preserve"> וַיִּשְׁאַ֥ל הַמֶּ֛לֶךְ לָאִשָּׁ֖ה וַתְּסַפֶּר־ל֑וֹ וַיִּתֶּן־לָ֣הּ הַמֶּלֶךְ֩ סָרִ֨יס אֶחָ֜ד לֵאמֹ֗ר הָשֵׁ֤יב אֶת־כָּל־אֲשֶׁר־לָהּ֙ וְאֵת֙ כָּל־תְּבוּאֹ֣ת הַשָּׂדֶ֔ה מִיּ֛וֹם עָזְבָ֥ה אֶת־הָאָ֖רֶץ וְעַד־עָֽתָּה׃ פ</w:t>
      </w:r>
    </w:p>
    <w:p>
      <w:pPr>
        <w:bidi/>
      </w:pPr>
      <w:r>
        <w:rPr>
          <w:rtl/>
          <w:cs/>
          <w:lang w:val="he_IL" w:bidi="he_IL"/>
        </w:rPr>
      </w:r>
      <w:r>
        <w:rPr>
          <w:vertAlign w:val="superscript"/>
          <w:rtl/>
          <w:cs/>
          <w:lang w:val="he_IL" w:bidi="he_IL"/>
        </w:rPr>
        <w:t>7</w:t>
      </w:r>
      <w:r>
        <w:rPr>
          <w:rtl/>
          <w:cs/>
          <w:lang w:val="he_IL" w:bidi="he_IL"/>
        </w:rPr>
        <w:t xml:space="preserve"> וַיָּבֹ֤א אֱלִישָׁע֙ דַּמֶּ֔שֶׂק וּבֶן־הֲדַ֥ד מֶֽלֶךְ־אֲרָ֖ם חֹלֶ֑ה וַיֻּגַּד־ל֣וֹ לֵאמֹ֔ר בָּ֛א אִ֥ישׁ הָאֱלֹהִ֖ים עַד־הֵֽנָּה׃</w:t>
      </w:r>
    </w:p>
    <w:p>
      <w:pPr>
        <w:bidi/>
      </w:pPr>
      <w:r>
        <w:rPr>
          <w:rtl/>
          <w:cs/>
          <w:lang w:val="he_IL" w:bidi="he_IL"/>
        </w:rPr>
      </w:r>
      <w:r>
        <w:rPr>
          <w:vertAlign w:val="superscript"/>
          <w:rtl/>
          <w:cs/>
          <w:lang w:val="he_IL" w:bidi="he_IL"/>
        </w:rPr>
        <w:t>8</w:t>
      </w:r>
      <w:r>
        <w:rPr>
          <w:rtl/>
          <w:cs/>
          <w:lang w:val="he_IL" w:bidi="he_IL"/>
        </w:rPr>
        <w:t xml:space="preserve"> וַיֹּ֨אמֶר הַמֶּ֜לֶךְ אֶל־חֲזָהאֵ֗ל קַ֤ח בְּיָֽדְךָ֙ מִנְחָ֔ה וְלֵ֕ךְ לִקְרַ֖את אִ֣ישׁ הָאֱלֹהִ֑ים וְדָרַשְׁתָּ֨ אֶת־יְהוָ֤ה מֵֽאוֹתוֹ֙ לֵאמֹ֔ר הַאֶחְיֶ֖ה מֵחֳלִ֥י זֶֽה׃</w:t>
      </w:r>
    </w:p>
    <w:p>
      <w:pPr>
        <w:bidi/>
      </w:pPr>
      <w:r>
        <w:rPr>
          <w:rtl/>
          <w:cs/>
          <w:lang w:val="he_IL" w:bidi="he_IL"/>
        </w:rPr>
      </w:r>
      <w:r>
        <w:rPr>
          <w:vertAlign w:val="superscript"/>
          <w:rtl/>
          <w:cs/>
          <w:lang w:val="he_IL" w:bidi="he_IL"/>
        </w:rPr>
        <w:t>9</w:t>
      </w:r>
      <w:r>
        <w:rPr>
          <w:rtl/>
          <w:cs/>
          <w:lang w:val="he_IL" w:bidi="he_IL"/>
        </w:rPr>
        <w:t xml:space="preserve"> וַיֵּ֣לֶךְ חֲזָאֵל֮ לִקְרָאתוֹ֒ וַיִּקַּ֨ח מִנְחָ֤ה בְיָדוֹ֙ וְכָל־ט֣וּב דַּמֶּ֔שֶׂק מַשָּׂ֖א אַרְבָּעִ֣ים גָּמָ֑ל וַיָּבֹא֙ וַיַּעֲמֹ֣ד לְפָנָ֔יו וַיֹּ֗אמֶר בִּנְךָ֨ בֶן־הֲדַ֤ד מֶֽלֶךְ־אֲרָם֙ שְׁלָחַ֤נִי אֵלֶ֙יךָ֙ לֵאמֹ֔ר הַאֶחְיֶ֖ה מֵחֳלִ֥י זֶֽה׃</w:t>
      </w:r>
    </w:p>
    <w:p>
      <w:pPr>
        <w:bidi/>
      </w:pPr>
      <w:r>
        <w:rPr>
          <w:rtl/>
          <w:cs/>
          <w:lang w:val="he_IL" w:bidi="he_IL"/>
        </w:rPr>
      </w:r>
      <w:r>
        <w:rPr>
          <w:vertAlign w:val="superscript"/>
          <w:rtl/>
          <w:cs/>
          <w:lang w:val="he_IL" w:bidi="he_IL"/>
        </w:rPr>
        <w:t>10</w:t>
      </w:r>
      <w:r>
        <w:rPr>
          <w:rtl/>
          <w:cs/>
          <w:lang w:val="he_IL" w:bidi="he_IL"/>
        </w:rPr>
        <w:t xml:space="preserve"> וַיֹּ֤אמֶר אֵלָיו֙ אֱלִישָׁ֔ע לֵ֥ךְ אֱמָר־לא חָיֹ֣ה תִחְיֶ֑ה וְהִרְאַ֥נִי יְהוָ֖ה כִּֽי־מ֥וֹת יָמֽוּת׃</w:t>
      </w:r>
    </w:p>
    <w:p>
      <w:pPr>
        <w:bidi/>
      </w:pPr>
      <w:r>
        <w:rPr>
          <w:rtl/>
          <w:cs/>
          <w:lang w:val="he_IL" w:bidi="he_IL"/>
        </w:rPr>
      </w:r>
      <w:r>
        <w:rPr>
          <w:vertAlign w:val="superscript"/>
          <w:rtl/>
          <w:cs/>
          <w:lang w:val="he_IL" w:bidi="he_IL"/>
        </w:rPr>
        <w:t>11</w:t>
      </w:r>
      <w:r>
        <w:rPr>
          <w:rtl/>
          <w:cs/>
          <w:lang w:val="he_IL" w:bidi="he_IL"/>
        </w:rPr>
        <w:t xml:space="preserve"> וַיַּעֲמֵ֥ד אֶת־פָּנָ֖יו וַיָּ֣שֶׂם עַד־בֹּ֑שׁ וַיֵּ֖בְךְּ אִ֥ישׁ הָאֱלֹהִֽים׃</w:t>
      </w:r>
    </w:p>
    <w:p>
      <w:pPr>
        <w:bidi/>
      </w:pPr>
      <w:r>
        <w:rPr>
          <w:rtl/>
          <w:cs/>
          <w:lang w:val="he_IL" w:bidi="he_IL"/>
        </w:rPr>
      </w:r>
      <w:r>
        <w:rPr>
          <w:vertAlign w:val="superscript"/>
          <w:rtl/>
          <w:cs/>
          <w:lang w:val="he_IL" w:bidi="he_IL"/>
        </w:rPr>
        <w:t>12</w:t>
      </w:r>
      <w:r>
        <w:rPr>
          <w:rtl/>
          <w:cs/>
          <w:lang w:val="he_IL" w:bidi="he_IL"/>
        </w:rPr>
        <w:t xml:space="preserve"> וַיֹּ֣אמֶר חֲזָאֵ֔ל מַדּ֖וּעַ אֲדֹנִ֣י בֹכֶ֑ה וַיֹּ֡אמֶר כִּֽי־יָדַ֡עְתִּי אֵ֣ת אֲשֶׁר־תַּעֲשֶׂה֩ לִבְנֵ֨י יִשְׂרָאֵ֜ל רָעָ֗ה מִבְצְרֵיהֶ֞ם תְּשַׁלַּ֤ח בָּאֵשׁ֙ וּבַחֻֽרֵיהֶם֙ בַּחֶ֣רֶב תַּהֲרֹ֔ג וְעֹלְלֵיהֶ֣ם תְּרַטֵּ֔שׁ וְהָרֹתֵיהֶ֖ם תְּבַקֵּֽעַ׃</w:t>
      </w:r>
    </w:p>
    <w:p>
      <w:pPr>
        <w:bidi/>
      </w:pPr>
      <w:r>
        <w:rPr>
          <w:rtl/>
          <w:cs/>
          <w:lang w:val="he_IL" w:bidi="he_IL"/>
        </w:rPr>
      </w:r>
      <w:r>
        <w:rPr>
          <w:vertAlign w:val="superscript"/>
          <w:rtl/>
          <w:cs/>
          <w:lang w:val="he_IL" w:bidi="he_IL"/>
        </w:rPr>
        <w:t>13</w:t>
      </w:r>
      <w:r>
        <w:rPr>
          <w:rtl/>
          <w:cs/>
          <w:lang w:val="he_IL" w:bidi="he_IL"/>
        </w:rPr>
        <w:t xml:space="preserve"> וַיֹּ֣אמֶר חֲזָהאֵ֔ל כִּ֣י מָ֤ה עַבְדְּךָ֙ הַכֶּ֔לֶב כִּ֣י יַעֲשֶׂ֔ה הַדָּבָ֥ר הַגָּד֖וֹל הַזֶּ֑ה וַיֹּ֣אמֶר אֱלִישָׁ֔ע הִרְאַ֧נִי יְהוָ֛ה אֹתְךָ֖ מֶ֥לֶךְ עַל־אֲרָֽם׃</w:t>
      </w:r>
    </w:p>
    <w:p>
      <w:pPr>
        <w:bidi/>
      </w:pPr>
      <w:r>
        <w:rPr>
          <w:rtl/>
          <w:cs/>
          <w:lang w:val="he_IL" w:bidi="he_IL"/>
        </w:rPr>
      </w:r>
      <w:r>
        <w:rPr>
          <w:vertAlign w:val="superscript"/>
          <w:rtl/>
          <w:cs/>
          <w:lang w:val="he_IL" w:bidi="he_IL"/>
        </w:rPr>
        <w:t>14</w:t>
      </w:r>
      <w:r>
        <w:rPr>
          <w:rtl/>
          <w:cs/>
          <w:lang w:val="he_IL" w:bidi="he_IL"/>
        </w:rPr>
        <w:t xml:space="preserve"> וַיֵּ֣לֶךְ ׀ מֵאֵ֣ת אֱלִישָׁ֗ע וַיָּבֹא֙ אֶל־אֲדֹנָ֔יו וַיֹּ֣אמֶר ל֔וֹ מָֽה־אָמַ֥ר לְךָ֖ אֱלִישָׁ֑ע וַיֹּ֕אמֶר אָ֥מַר לִ֖י חָיֹ֥ה תִחְיֶֽה׃</w:t>
      </w:r>
    </w:p>
    <w:p>
      <w:pPr>
        <w:bidi/>
      </w:pPr>
      <w:r>
        <w:rPr>
          <w:rtl/>
          <w:cs/>
          <w:lang w:val="he_IL" w:bidi="he_IL"/>
        </w:rPr>
      </w:r>
      <w:r>
        <w:rPr>
          <w:vertAlign w:val="superscript"/>
          <w:rtl/>
          <w:cs/>
          <w:lang w:val="he_IL" w:bidi="he_IL"/>
        </w:rPr>
        <w:t>15</w:t>
      </w:r>
      <w:r>
        <w:rPr>
          <w:rtl/>
          <w:cs/>
          <w:lang w:val="he_IL" w:bidi="he_IL"/>
        </w:rPr>
        <w:t xml:space="preserve"> וַיְהִ֣י מִֽמָּחֳרָ֗ת וַיִּקַּ֤ח הַמַּכְבֵּר֙ וַיִּטְבֹּ֣ל בַּמַּ֔יִם וַיִּפְרֹ֥שׂ עַל־פָּנָ֖יו וַיָּמֹ֑ת וַיִּמְלֹ֥ךְ חֲזָהאֵ֖ל תַּחְתָּֽיו׃ פ</w:t>
      </w:r>
    </w:p>
    <w:p>
      <w:pPr>
        <w:bidi/>
      </w:pPr>
      <w:r>
        <w:rPr>
          <w:rtl/>
          <w:cs/>
          <w:lang w:val="he_IL" w:bidi="he_IL"/>
        </w:rPr>
      </w:r>
      <w:r>
        <w:rPr>
          <w:vertAlign w:val="superscript"/>
          <w:rtl/>
          <w:cs/>
          <w:lang w:val="he_IL" w:bidi="he_IL"/>
        </w:rPr>
        <w:t>16</w:t>
      </w:r>
      <w:r>
        <w:rPr>
          <w:rtl/>
          <w:cs/>
          <w:lang w:val="he_IL" w:bidi="he_IL"/>
        </w:rPr>
        <w:t xml:space="preserve"> וּבִשְׁנַ֣ת חָמֵ֗שׁ לְיוֹרָ֤ם בֶּן־אַחְאָב֙ מֶ֣לֶךְ יִשְׂרָאֵ֔ל וִיהוֹשָׁפָ֖ט מֶ֣לֶךְ יְהוּדָ֑ה מָלַ֛ךְ יְהוֹרָ֥ם בֶּן־יְהוֹשָׁפָ֖ט מֶ֥לֶךְ יְהוּדָֽה׃</w:t>
      </w:r>
    </w:p>
    <w:p>
      <w:pPr>
        <w:bidi/>
      </w:pPr>
      <w:r>
        <w:rPr>
          <w:rtl/>
          <w:cs/>
          <w:lang w:val="he_IL" w:bidi="he_IL"/>
        </w:rPr>
      </w:r>
      <w:r>
        <w:rPr>
          <w:vertAlign w:val="superscript"/>
          <w:rtl/>
          <w:cs/>
          <w:lang w:val="he_IL" w:bidi="he_IL"/>
        </w:rPr>
        <w:t>17</w:t>
      </w:r>
      <w:r>
        <w:rPr>
          <w:rtl/>
          <w:cs/>
          <w:lang w:val="he_IL" w:bidi="he_IL"/>
        </w:rPr>
        <w:t xml:space="preserve"> בֶּן־שְׁלֹשִׁ֥ים וּשְׁתַּ֛יִם שָׁנָ֖ה הָיָ֣ה בְמָלְכ֑וֹ וּשְׁמֹנֶ֣ה שנה מָלַ֖ךְ בִּירוּשָׁלִָֽם׃</w:t>
      </w:r>
    </w:p>
    <w:p>
      <w:pPr>
        <w:bidi/>
      </w:pPr>
      <w:r>
        <w:rPr>
          <w:rtl/>
          <w:cs/>
          <w:lang w:val="he_IL" w:bidi="he_IL"/>
        </w:rPr>
      </w:r>
      <w:r>
        <w:rPr>
          <w:vertAlign w:val="superscript"/>
          <w:rtl/>
          <w:cs/>
          <w:lang w:val="he_IL" w:bidi="he_IL"/>
        </w:rPr>
        <w:t>18</w:t>
      </w:r>
      <w:r>
        <w:rPr>
          <w:rtl/>
          <w:cs/>
          <w:lang w:val="he_IL" w:bidi="he_IL"/>
        </w:rPr>
        <w:t xml:space="preserve"> וַיֵּ֜לֶךְ בְּדֶ֣רֶךְ ׀ מַלְכֵ֣י יִשְׂרָאֵ֗ל כַּאֲשֶׁ֤ר עָשׂוּ֙ בֵּ֣ית אַחְאָ֔ב כִּ֚י בַּת־אַחְאָ֔ב הָֽיְתָה־לּ֖וֹ לְאִשָּׁ֑ה וַיַּ֥עַשׂ הָרַ֖ע בְּעֵינֵ֥י יְהוָֽה׃</w:t>
      </w:r>
    </w:p>
    <w:p>
      <w:pPr>
        <w:bidi/>
      </w:pPr>
      <w:r>
        <w:rPr>
          <w:rtl/>
          <w:cs/>
          <w:lang w:val="he_IL" w:bidi="he_IL"/>
        </w:rPr>
      </w:r>
      <w:r>
        <w:rPr>
          <w:vertAlign w:val="superscript"/>
          <w:rtl/>
          <w:cs/>
          <w:lang w:val="he_IL" w:bidi="he_IL"/>
        </w:rPr>
        <w:t>19</w:t>
      </w:r>
      <w:r>
        <w:rPr>
          <w:rtl/>
          <w:cs/>
          <w:lang w:val="he_IL" w:bidi="he_IL"/>
        </w:rPr>
        <w:t xml:space="preserve"> וְלֹֽא־אָבָ֤ה יְהוָה֙ לְהַשְׁחִ֣ית אֶת־יְהוּדָ֔ה לְמַ֖עַן דָּוִ֣ד עַבְדּ֑וֹ כַּאֲשֶׁ֣ר אָֽמַר־ל֗וֹ לָתֵ֨ת ל֥וֹ נִ֛יר לְבָנָ֖יו כָּל־הַיָּמִֽים׃</w:t>
      </w:r>
    </w:p>
    <w:p>
      <w:pPr>
        <w:bidi/>
      </w:pPr>
      <w:r>
        <w:rPr>
          <w:rtl/>
          <w:cs/>
          <w:lang w:val="he_IL" w:bidi="he_IL"/>
        </w:rPr>
      </w:r>
      <w:r>
        <w:rPr>
          <w:vertAlign w:val="superscript"/>
          <w:rtl/>
          <w:cs/>
          <w:lang w:val="he_IL" w:bidi="he_IL"/>
        </w:rPr>
        <w:t>20</w:t>
      </w:r>
      <w:r>
        <w:rPr>
          <w:rtl/>
          <w:cs/>
          <w:lang w:val="he_IL" w:bidi="he_IL"/>
        </w:rPr>
        <w:t xml:space="preserve"> בְּיָמָיו֙ פָּשַׁ֣ע אֱד֔וֹם מִתַּ֖חַת יַד־יְהוּדָ֑ה וַיַּמְלִ֥כוּ עֲלֵיהֶ֖ם מֶֽלֶךְ׃</w:t>
      </w:r>
    </w:p>
    <w:p>
      <w:pPr>
        <w:bidi/>
      </w:pPr>
      <w:r>
        <w:rPr>
          <w:rtl/>
          <w:cs/>
          <w:lang w:val="he_IL" w:bidi="he_IL"/>
        </w:rPr>
      </w:r>
      <w:r>
        <w:rPr>
          <w:vertAlign w:val="superscript"/>
          <w:rtl/>
          <w:cs/>
          <w:lang w:val="he_IL" w:bidi="he_IL"/>
        </w:rPr>
        <w:t>21</w:t>
      </w:r>
      <w:r>
        <w:rPr>
          <w:rtl/>
          <w:cs/>
          <w:lang w:val="he_IL" w:bidi="he_IL"/>
        </w:rPr>
        <w:t xml:space="preserve"> וַיַּעֲבֹ֤ר יוֹרָם֙ צָעִ֔ירָה וְכָל־הָרֶ֖כֶב עִמּ֑וֹ וַֽיְהִי־ה֞וּא קָ֣ם לַ֗יְלָה וַיַּכֶּ֨ה אֶת־אֱד֜וֹם הַסֹּבֵ֤יב אֵלָיו֙ וְאֵת֙ שָׂרֵ֣י הָרֶ֔כֶב וַיָּ֥נָס הָעָ֖ם לְאֹהָלָֽיו׃</w:t>
      </w:r>
    </w:p>
    <w:p>
      <w:pPr>
        <w:bidi/>
      </w:pPr>
      <w:r>
        <w:rPr>
          <w:rtl/>
          <w:cs/>
          <w:lang w:val="he_IL" w:bidi="he_IL"/>
        </w:rPr>
      </w:r>
      <w:r>
        <w:rPr>
          <w:vertAlign w:val="superscript"/>
          <w:rtl/>
          <w:cs/>
          <w:lang w:val="he_IL" w:bidi="he_IL"/>
        </w:rPr>
        <w:t>22</w:t>
      </w:r>
      <w:r>
        <w:rPr>
          <w:rtl/>
          <w:cs/>
          <w:lang w:val="he_IL" w:bidi="he_IL"/>
        </w:rPr>
        <w:t xml:space="preserve"> וַיִּפְשַׁ֣ע אֱד֗וֹם מִתַּ֙חַת֙ יַד־יְהוּדָ֔ה עַ֖ד הַיּ֣וֹם הַזֶּ֑ה אָ֛ז תִּפְשַׁ֥ע לִבְנָ֖ה בָּעֵ֥ת הַהִֽיא׃</w:t>
      </w:r>
    </w:p>
    <w:p>
      <w:pPr>
        <w:bidi/>
      </w:pPr>
      <w:r>
        <w:rPr>
          <w:rtl/>
          <w:cs/>
          <w:lang w:val="he_IL" w:bidi="he_IL"/>
        </w:rPr>
      </w:r>
      <w:r>
        <w:rPr>
          <w:vertAlign w:val="superscript"/>
          <w:rtl/>
          <w:cs/>
          <w:lang w:val="he_IL" w:bidi="he_IL"/>
        </w:rPr>
        <w:t>23</w:t>
      </w:r>
      <w:r>
        <w:rPr>
          <w:rtl/>
          <w:cs/>
          <w:lang w:val="he_IL" w:bidi="he_IL"/>
        </w:rPr>
        <w:t xml:space="preserve"> וְיֶ֛תֶר דִּבְרֵ֥י יוֹרָ֖ם וְכָל־אֲשֶׁ֣ר עָשָׂ֑ה הֲלֽוֹא־הֵ֣ם כְּתוּבִ֗ים עַל־סֵ֛פֶר דִּבְרֵ֥י הַיָּמִ֖ים לְמַלְכֵ֥י יְהוּדָֽה׃</w:t>
      </w:r>
    </w:p>
    <w:p>
      <w:pPr>
        <w:bidi/>
      </w:pPr>
      <w:r>
        <w:rPr>
          <w:rtl/>
          <w:cs/>
          <w:lang w:val="he_IL" w:bidi="he_IL"/>
        </w:rPr>
      </w:r>
      <w:r>
        <w:rPr>
          <w:vertAlign w:val="superscript"/>
          <w:rtl/>
          <w:cs/>
          <w:lang w:val="he_IL" w:bidi="he_IL"/>
        </w:rPr>
        <w:t>24</w:t>
      </w:r>
      <w:r>
        <w:rPr>
          <w:rtl/>
          <w:cs/>
          <w:lang w:val="he_IL" w:bidi="he_IL"/>
        </w:rPr>
        <w:t xml:space="preserve"> וַיִּשְׁכַּ֤ב יוֹרָם֙ עִם־אֲבֹתָ֔יו וַיִּקָּבֵ֥ר עִם־אֲבֹתָ֖יו בְּעִ֣יר דָּוִ֑ד וַיִּמְלֹ֛ךְ אֲחַזְיָ֥הוּ בְנ֖וֹ תַּחְתָּֽיו׃ פ</w:t>
      </w:r>
    </w:p>
    <w:p>
      <w:pPr>
        <w:bidi/>
      </w:pPr>
      <w:r>
        <w:rPr>
          <w:rtl/>
          <w:cs/>
          <w:lang w:val="he_IL" w:bidi="he_IL"/>
        </w:rPr>
      </w:r>
      <w:r>
        <w:rPr>
          <w:vertAlign w:val="superscript"/>
          <w:rtl/>
          <w:cs/>
          <w:lang w:val="he_IL" w:bidi="he_IL"/>
        </w:rPr>
        <w:t>25</w:t>
      </w:r>
      <w:r>
        <w:rPr>
          <w:rtl/>
          <w:cs/>
          <w:lang w:val="he_IL" w:bidi="he_IL"/>
        </w:rPr>
        <w:t xml:space="preserve"> בִּשְׁנַת֙ שְׁתֵּים־עֶשְׂרֵ֣ה שָׁנָ֔ה לְיוֹרָ֥ם בֶּן־אַחְאָ֖ב מֶ֣לֶךְ יִשְׂרָאֵ֑ל מָלַ֛ךְ אֲחַזְיָ֥הוּ בֶן־יְהוֹרָ֖ם מֶ֥לֶךְ יְהוּדָֽה׃</w:t>
      </w:r>
    </w:p>
    <w:p>
      <w:pPr>
        <w:bidi/>
      </w:pPr>
      <w:r>
        <w:rPr>
          <w:rtl/>
          <w:cs/>
          <w:lang w:val="he_IL" w:bidi="he_IL"/>
        </w:rPr>
      </w:r>
      <w:r>
        <w:rPr>
          <w:vertAlign w:val="superscript"/>
          <w:rtl/>
          <w:cs/>
          <w:lang w:val="he_IL" w:bidi="he_IL"/>
        </w:rPr>
        <w:t>26</w:t>
      </w:r>
      <w:r>
        <w:rPr>
          <w:rtl/>
          <w:cs/>
          <w:lang w:val="he_IL" w:bidi="he_IL"/>
        </w:rPr>
        <w:t xml:space="preserve"> בֶּן־עֶשְׂרִ֨ים וּשְׁתַּ֤יִם שָׁנָה֙ אֲחַזְיָ֣הוּ בְמָלְכ֔וֹ וְשָׁנָ֣ה אַחַ֔ת מָלַ֖ךְ בִּירוּשָׁלִָ֑ם וְשֵׁ֤ם אִמּוֹ֙ עֲתַלְיָ֔הוּ בַּת־עָמְרִ֖י מֶ֥לֶךְ יִשְׂרָאֵֽל׃</w:t>
      </w:r>
    </w:p>
    <w:p>
      <w:pPr>
        <w:bidi/>
      </w:pPr>
      <w:r>
        <w:rPr>
          <w:rtl/>
          <w:cs/>
          <w:lang w:val="he_IL" w:bidi="he_IL"/>
        </w:rPr>
      </w:r>
      <w:r>
        <w:rPr>
          <w:vertAlign w:val="superscript"/>
          <w:rtl/>
          <w:cs/>
          <w:lang w:val="he_IL" w:bidi="he_IL"/>
        </w:rPr>
        <w:t>27</w:t>
      </w:r>
      <w:r>
        <w:rPr>
          <w:rtl/>
          <w:cs/>
          <w:lang w:val="he_IL" w:bidi="he_IL"/>
        </w:rPr>
        <w:t xml:space="preserve"> וַיֵּ֗לֶךְ בְּדֶ֙רֶךְ֙ בֵּ֣ית אַחְאָ֔ב וַיַּ֧עַשׂ הָרַ֛ע בְּעֵינֵ֥י יְהוָ֖ה כְּבֵ֣ית אַחְאָ֑ב כִּ֛י חֲתַ֥ן בֵּית־אַחְאָ֖ב הֽוּא׃</w:t>
      </w:r>
    </w:p>
    <w:p>
      <w:pPr>
        <w:bidi/>
      </w:pPr>
      <w:r>
        <w:rPr>
          <w:rtl/>
          <w:cs/>
          <w:lang w:val="he_IL" w:bidi="he_IL"/>
        </w:rPr>
      </w:r>
      <w:r>
        <w:rPr>
          <w:vertAlign w:val="superscript"/>
          <w:rtl/>
          <w:cs/>
          <w:lang w:val="he_IL" w:bidi="he_IL"/>
        </w:rPr>
        <w:t>28</w:t>
      </w:r>
      <w:r>
        <w:rPr>
          <w:rtl/>
          <w:cs/>
          <w:lang w:val="he_IL" w:bidi="he_IL"/>
        </w:rPr>
        <w:t xml:space="preserve"> וַיֵּ֜לֶךְ אֶת־יוֹרָ֣ם בֶּן־אַחְאָ֗ב לַמִּלְחָמָ֛ה עִם־חֲזָהאֵ֥ל מֶֽלֶךְ־אֲרָ֖ם בְּרָמֹ֣ת גִּלְעָ֑ד וַיַּכּ֥וּ אֲרַמִּ֖ים אֶת־יוֹרָֽם׃</w:t>
      </w:r>
    </w:p>
    <w:p>
      <w:pPr>
        <w:bidi/>
      </w:pPr>
      <w:r>
        <w:rPr>
          <w:rtl/>
          <w:cs/>
          <w:lang w:val="he_IL" w:bidi="he_IL"/>
        </w:rPr>
      </w:r>
      <w:r>
        <w:rPr>
          <w:vertAlign w:val="superscript"/>
          <w:rtl/>
          <w:cs/>
          <w:lang w:val="he_IL" w:bidi="he_IL"/>
        </w:rPr>
        <w:t>29</w:t>
      </w:r>
      <w:r>
        <w:rPr>
          <w:rtl/>
          <w:cs/>
          <w:lang w:val="he_IL" w:bidi="he_IL"/>
        </w:rPr>
        <w:t xml:space="preserve"> וַיָּשָׁב֩ יוֹרָ֨ם הַמֶּ֜לֶךְ לְהִתְרַפֵּ֣א בְיִזְרְעֶ֗אל מִן־הַמַּכִּים֙ אֲשֶׁ֨ר יַכֻּ֤הוּ אֲרַמִּים֙ בָּֽרָמָ֔ה בְּהִלָּ֣חֲמ֔וֹ אֶת־חֲזָהאֵ֖ל מֶ֣לֶךְ אֲרָ֑ם וַאֲחַזְיָ֨הוּ בֶן־יְהוֹרָ֜ם מֶ֣לֶךְ יְהוּדָ֗ה יָרַ֡ד לִרְא֞וֹת אֶת־יוֹרָ֧ם בֶּן־אַחְאָ֛ב בְּיִזְרְעֶ֖אל כִּֽי־חֹלֶ֥ה הֽוּא׃ פ</w:t>
      </w:r>
    </w:p>
    <w:p>
      <w:pPr>
        <w:pStyle w:val="Heading2"/>
        <w:bidi/>
      </w:pPr>
      <w:r>
        <w:rPr>
          <w:rtl/>
          <w:cs/>
          <w:lang w:val="he_IL" w:bidi="he_IL"/>
        </w:rPr>
        <w:t>2 Kings 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וֶאֱלִישָׁע֙ הַנָּבִ֔יא קָרָ֕א לְאַחַ֖ד מִבְּנֵ֣י הַנְּבִיאִ֑ים וַיֹּ֨אמֶר ל֜וֹ חֲגֹ֣ר מָתְנֶ֗יךָ וְ֠קַח פַּ֣ךְ הַשֶּׁ֤מֶן הַזֶּה֙ בְּיָדֶ֔ךָ וְלֵ֖ךְ רָמֹ֥ת גִּלְעָֽד׃</w:t>
      </w:r>
    </w:p>
    <w:p>
      <w:pPr>
        <w:bidi/>
      </w:pPr>
      <w:r>
        <w:rPr>
          <w:rtl/>
          <w:cs/>
          <w:lang w:val="he_IL" w:bidi="he_IL"/>
        </w:rPr>
      </w:r>
      <w:r>
        <w:rPr>
          <w:vertAlign w:val="superscript"/>
          <w:rtl/>
          <w:cs/>
          <w:lang w:val="he_IL" w:bidi="he_IL"/>
        </w:rPr>
        <w:t>2</w:t>
      </w:r>
      <w:r>
        <w:rPr>
          <w:rtl/>
          <w:cs/>
          <w:lang w:val="he_IL" w:bidi="he_IL"/>
        </w:rPr>
        <w:t xml:space="preserve"> וּבָ֖אתָ שָׁ֑מָּה וּרְאֵֽה־שָׁ֠ם יֵה֨וּא בֶן־יְהוֹשָׁפָ֜ט בֶּן־נִמְשִׁ֗י וּבָ֙אתָ֙ וַהֲקֵֽמֹתוֹ֙ מִתּ֣וֹך אֶחָ֔יו וְהֵבֵיאתָ֥ אֹת֖וֹ חֶ֥דֶר בְּחָֽדֶר׃</w:t>
      </w:r>
    </w:p>
    <w:p>
      <w:pPr>
        <w:bidi/>
      </w:pPr>
      <w:r>
        <w:rPr>
          <w:rtl/>
          <w:cs/>
          <w:lang w:val="he_IL" w:bidi="he_IL"/>
        </w:rPr>
      </w:r>
      <w:r>
        <w:rPr>
          <w:vertAlign w:val="superscript"/>
          <w:rtl/>
          <w:cs/>
          <w:lang w:val="he_IL" w:bidi="he_IL"/>
        </w:rPr>
        <w:t>3</w:t>
      </w:r>
      <w:r>
        <w:rPr>
          <w:rtl/>
          <w:cs/>
          <w:lang w:val="he_IL" w:bidi="he_IL"/>
        </w:rPr>
        <w:t xml:space="preserve"> וְלָקַחְתָּ֤ פַךְ־הַשֶּׁ֙מֶן֙ וְיָצַקְתָּ֣ עַל־רֹאשׁ֔וֹ וְאָֽמַרְתָּ֙ כֹּֽה־אָמַ֣ר יְהוָ֔ה מְשַׁחְתִּ֥יךָֽ לְמֶ֖לֶךְ אֶל־יִשְׂרָאֵ֑ל וּפָתַחְתָּ֥ הַדֶּ֛לֶת וְנַ֖סְתָּה וְלֹ֥א תְחַכֶּֽה׃</w:t>
      </w:r>
    </w:p>
    <w:p>
      <w:pPr>
        <w:bidi/>
      </w:pPr>
      <w:r>
        <w:rPr>
          <w:rtl/>
          <w:cs/>
          <w:lang w:val="he_IL" w:bidi="he_IL"/>
        </w:rPr>
      </w:r>
      <w:r>
        <w:rPr>
          <w:vertAlign w:val="superscript"/>
          <w:rtl/>
          <w:cs/>
          <w:lang w:val="he_IL" w:bidi="he_IL"/>
        </w:rPr>
        <w:t>4</w:t>
      </w:r>
      <w:r>
        <w:rPr>
          <w:rtl/>
          <w:cs/>
          <w:lang w:val="he_IL" w:bidi="he_IL"/>
        </w:rPr>
        <w:t xml:space="preserve"> וַיֵּ֧לֶךְ הַנַּ֛עַר הַנַּ֥עַר הַנָּבִ֖יא רָמֹ֥ת גִּלְעָֽד׃</w:t>
      </w:r>
    </w:p>
    <w:p>
      <w:pPr>
        <w:bidi/>
      </w:pPr>
      <w:r>
        <w:rPr>
          <w:rtl/>
          <w:cs/>
          <w:lang w:val="he_IL" w:bidi="he_IL"/>
        </w:rPr>
      </w:r>
      <w:r>
        <w:rPr>
          <w:vertAlign w:val="superscript"/>
          <w:rtl/>
          <w:cs/>
          <w:lang w:val="he_IL" w:bidi="he_IL"/>
        </w:rPr>
        <w:t>5</w:t>
      </w:r>
      <w:r>
        <w:rPr>
          <w:rtl/>
          <w:cs/>
          <w:lang w:val="he_IL" w:bidi="he_IL"/>
        </w:rPr>
        <w:t xml:space="preserve"> וַיָּבֹ֗א וְהִנֵּ֨ה שָׂרֵ֤י הַחַ֙יִל֙ יֹֽשְׁבִ֔ים וַיֹּ֕אמֶר דָּבָ֥ר לִ֛י אֵלֶ֖יךָ הַשָּׂ֑ר וַיֹּ֤אמֶר יֵהוּא֙ אֶל־מִ֣י מִכֻּלָּ֔נוּ וַיֹּ֖אמֶר אֵלֶ֥יךָ הַשָּֽׂר׃</w:t>
      </w:r>
    </w:p>
    <w:p>
      <w:pPr>
        <w:bidi/>
      </w:pPr>
      <w:r>
        <w:rPr>
          <w:rtl/>
          <w:cs/>
          <w:lang w:val="he_IL" w:bidi="he_IL"/>
        </w:rPr>
      </w:r>
      <w:r>
        <w:rPr>
          <w:vertAlign w:val="superscript"/>
          <w:rtl/>
          <w:cs/>
          <w:lang w:val="he_IL" w:bidi="he_IL"/>
        </w:rPr>
        <w:t>6</w:t>
      </w:r>
      <w:r>
        <w:rPr>
          <w:rtl/>
          <w:cs/>
          <w:lang w:val="he_IL" w:bidi="he_IL"/>
        </w:rPr>
        <w:t xml:space="preserve"> וַיָּ֙קָם֙ וַיָּבֹ֣א הַבַּ֔יְתָה וַיִּצֹ֥ק הַשֶּׁ֖מֶן אֶל־רֹאשׁ֑וֹ וַיֹּ֣אמֶר ל֗וֹ כֹּֽה־אָמַ֤ר יְהוָה֙ אֱלֹהֵ֣י יִשְׂרָאֵ֔ל מְשַׁחְתִּ֧יךָֽ לְמֶ֛לֶךְ אֶל־עַ֥ם יְהוָ֖ה אֶל־יִשְׂרָאֵֽל׃</w:t>
      </w:r>
    </w:p>
    <w:p>
      <w:pPr>
        <w:bidi/>
      </w:pPr>
      <w:r>
        <w:rPr>
          <w:rtl/>
          <w:cs/>
          <w:lang w:val="he_IL" w:bidi="he_IL"/>
        </w:rPr>
      </w:r>
      <w:r>
        <w:rPr>
          <w:vertAlign w:val="superscript"/>
          <w:rtl/>
          <w:cs/>
          <w:lang w:val="he_IL" w:bidi="he_IL"/>
        </w:rPr>
        <w:t>7</w:t>
      </w:r>
      <w:r>
        <w:rPr>
          <w:rtl/>
          <w:cs/>
          <w:lang w:val="he_IL" w:bidi="he_IL"/>
        </w:rPr>
        <w:t xml:space="preserve"> וְהִ֨כִּיתָ֔ה אֶת־בֵּ֥ית אַחְאָ֖ב אֲדֹנֶ֑יךָ וְנִקַּמְתִּ֞י דְּמֵ֣י ׀ עֲבָדַ֣י הַנְּבִיאִ֗ים וּדְמֵ֛י כָּל־עַבְדֵ֥י יְהוָ֖ה מִיַּ֥ד אִיזָֽבֶל׃</w:t>
      </w:r>
    </w:p>
    <w:p>
      <w:pPr>
        <w:bidi/>
      </w:pPr>
      <w:r>
        <w:rPr>
          <w:rtl/>
          <w:cs/>
          <w:lang w:val="he_IL" w:bidi="he_IL"/>
        </w:rPr>
      </w:r>
      <w:r>
        <w:rPr>
          <w:vertAlign w:val="superscript"/>
          <w:rtl/>
          <w:cs/>
          <w:lang w:val="he_IL" w:bidi="he_IL"/>
        </w:rPr>
        <w:t>8</w:t>
      </w:r>
      <w:r>
        <w:rPr>
          <w:rtl/>
          <w:cs/>
          <w:lang w:val="he_IL" w:bidi="he_IL"/>
        </w:rPr>
        <w:t xml:space="preserve"> וְאָבַ֖ד כָּל־בֵּ֣ית אַחְאָ֑ב וְהִכְרַתִּ֤י לְאַחְאָב֙ מַשְׁתִּ֣ין בְּקִ֔יר וְעָצ֥וּר וְעָז֖וּב בְּיִשְׂרָאֵֽל׃</w:t>
      </w:r>
    </w:p>
    <w:p>
      <w:pPr>
        <w:bidi/>
      </w:pPr>
      <w:r>
        <w:rPr>
          <w:rtl/>
          <w:cs/>
          <w:lang w:val="he_IL" w:bidi="he_IL"/>
        </w:rPr>
      </w:r>
      <w:r>
        <w:rPr>
          <w:vertAlign w:val="superscript"/>
          <w:rtl/>
          <w:cs/>
          <w:lang w:val="he_IL" w:bidi="he_IL"/>
        </w:rPr>
        <w:t>9</w:t>
      </w:r>
      <w:r>
        <w:rPr>
          <w:rtl/>
          <w:cs/>
          <w:lang w:val="he_IL" w:bidi="he_IL"/>
        </w:rPr>
        <w:t xml:space="preserve"> וְנָֽתַתִּי֙ אֶת־בֵּ֣ית אַחְאָ֔ב כְּבֵ֖ית יָרָבְעָ֣ם בֶּן־נְבָ֑ט וּכְבֵ֖ית בַּעְשָׁ֥א בֶן־אֲחִיָּֽה׃</w:t>
      </w:r>
    </w:p>
    <w:p>
      <w:pPr>
        <w:bidi/>
      </w:pPr>
      <w:r>
        <w:rPr>
          <w:rtl/>
          <w:cs/>
          <w:lang w:val="he_IL" w:bidi="he_IL"/>
        </w:rPr>
      </w:r>
      <w:r>
        <w:rPr>
          <w:vertAlign w:val="superscript"/>
          <w:rtl/>
          <w:cs/>
          <w:lang w:val="he_IL" w:bidi="he_IL"/>
        </w:rPr>
        <w:t>10</w:t>
      </w:r>
      <w:r>
        <w:rPr>
          <w:rtl/>
          <w:cs/>
          <w:lang w:val="he_IL" w:bidi="he_IL"/>
        </w:rPr>
        <w:t xml:space="preserve"> וְאֶת־אִיזֶ֜בֶל יֹאכְל֧וּ הַכְּלָבִ֛ים בְּחֵ֥לֶק יִזְרְעֶ֖אל וְאֵ֣ין קֹבֵ֑ר וַיִּפְתַּ֥ח הַדֶּ֖לֶת וַיָּנֹֽס׃</w:t>
      </w:r>
    </w:p>
    <w:p>
      <w:pPr>
        <w:bidi/>
      </w:pPr>
      <w:r>
        <w:rPr>
          <w:rtl/>
          <w:cs/>
          <w:lang w:val="he_IL" w:bidi="he_IL"/>
        </w:rPr>
      </w:r>
      <w:r>
        <w:rPr>
          <w:vertAlign w:val="superscript"/>
          <w:rtl/>
          <w:cs/>
          <w:lang w:val="he_IL" w:bidi="he_IL"/>
        </w:rPr>
        <w:t>11</w:t>
      </w:r>
      <w:r>
        <w:rPr>
          <w:rtl/>
          <w:cs/>
          <w:lang w:val="he_IL" w:bidi="he_IL"/>
        </w:rPr>
        <w:t xml:space="preserve"> וְיֵה֗וּא יָצָא֙ אֶל־עַבְדֵ֣י אֲדֹנָ֔יו וַיֹּ֤אמֶר לוֹ֙ הֲשָׁל֔וֹם מַדּ֛וּעַ בָּֽא־הַמְשֻׁגָּ֥ע הַזֶּ֖ה אֵלֶ֑יךָ וַיֹּ֣אמֶר אֲלֵיהֶ֔ם אַתֶּ֛ם יְדַעְתֶּ֥ם אֶת־הָאִ֖ישׁ וְאֶת־שִׂיחֽוֹ׃</w:t>
      </w:r>
    </w:p>
    <w:p>
      <w:pPr>
        <w:bidi/>
      </w:pPr>
      <w:r>
        <w:rPr>
          <w:rtl/>
          <w:cs/>
          <w:lang w:val="he_IL" w:bidi="he_IL"/>
        </w:rPr>
      </w:r>
      <w:r>
        <w:rPr>
          <w:vertAlign w:val="superscript"/>
          <w:rtl/>
          <w:cs/>
          <w:lang w:val="he_IL" w:bidi="he_IL"/>
        </w:rPr>
        <w:t>12</w:t>
      </w:r>
      <w:r>
        <w:rPr>
          <w:rtl/>
          <w:cs/>
          <w:lang w:val="he_IL" w:bidi="he_IL"/>
        </w:rPr>
        <w:t xml:space="preserve"> וַיֹּאמְר֣וּ שֶׁ֔קֶר הַגֶּד־נָ֖א לָ֑נוּ וַיֹּ֗אמֶר כָּזֹ֤את וְכָזֹאת֙ אָמַ֤ר אֵלַי֙ לֵאמֹ֔ר כֹּ֚ה אָמַ֣ר יְהוָ֔ה מְשַׁחְתִּ֥יךָֽ לְמֶ֖לֶךְ אֶל־יִשְׂרָאֵֽל׃</w:t>
      </w:r>
    </w:p>
    <w:p>
      <w:pPr>
        <w:bidi/>
      </w:pPr>
      <w:r>
        <w:rPr>
          <w:rtl/>
          <w:cs/>
          <w:lang w:val="he_IL" w:bidi="he_IL"/>
        </w:rPr>
      </w:r>
      <w:r>
        <w:rPr>
          <w:vertAlign w:val="superscript"/>
          <w:rtl/>
          <w:cs/>
          <w:lang w:val="he_IL" w:bidi="he_IL"/>
        </w:rPr>
        <w:t>13</w:t>
      </w:r>
      <w:r>
        <w:rPr>
          <w:rtl/>
          <w:cs/>
          <w:lang w:val="he_IL" w:bidi="he_IL"/>
        </w:rPr>
        <w:t xml:space="preserve"> וַֽיְמַהֲר֗וּ וַיִּקְחוּ֙ אִ֣ישׁ בִּגְד֔וֹ וַיָּשִׂ֥ימוּ תַחְתָּ֖יו אֶל־גֶּ֣רֶם הַֽמַּעֲל֑וֹת וַֽיִּתְקְעוּ֙ בַּשּׁוֹפָ֔ר וַיֹּאמְר֖וּ מָלַ֥ךְ יֵהֽוּא׃</w:t>
      </w:r>
    </w:p>
    <w:p>
      <w:pPr>
        <w:bidi/>
      </w:pPr>
      <w:r>
        <w:rPr>
          <w:rtl/>
          <w:cs/>
          <w:lang w:val="he_IL" w:bidi="he_IL"/>
        </w:rPr>
      </w:r>
      <w:r>
        <w:rPr>
          <w:vertAlign w:val="superscript"/>
          <w:rtl/>
          <w:cs/>
          <w:lang w:val="he_IL" w:bidi="he_IL"/>
        </w:rPr>
        <w:t>14</w:t>
      </w:r>
      <w:r>
        <w:rPr>
          <w:rtl/>
          <w:cs/>
          <w:lang w:val="he_IL" w:bidi="he_IL"/>
        </w:rPr>
        <w:t xml:space="preserve"> וַיִּתְקַשֵּׁ֗ר יֵה֛וּא בֶּן־יְהוֹשָׁפָ֥ט בֶּן־נִמְשִׁ֖י אֶל־יוֹרָ֑ם וְיוֹרָם֩ הָיָ֨ה שֹׁמֵ֜ר בְּרָמֹ֣ת גִּלְעָ֗ד ה֚וּא וְכָל־יִשְׂרָאֵ֔ל מִפְּנֵ֥י חֲזָאֵ֖ל מֶֽלֶךְ־אֲרָֽם׃</w:t>
      </w:r>
    </w:p>
    <w:p>
      <w:pPr>
        <w:bidi/>
      </w:pPr>
      <w:r>
        <w:rPr>
          <w:rtl/>
          <w:cs/>
          <w:lang w:val="he_IL" w:bidi="he_IL"/>
        </w:rPr>
      </w:r>
      <w:r>
        <w:rPr>
          <w:vertAlign w:val="superscript"/>
          <w:rtl/>
          <w:cs/>
          <w:lang w:val="he_IL" w:bidi="he_IL"/>
        </w:rPr>
        <w:t>15</w:t>
      </w:r>
      <w:r>
        <w:rPr>
          <w:rtl/>
          <w:cs/>
          <w:lang w:val="he_IL" w:bidi="he_IL"/>
        </w:rPr>
        <w:t xml:space="preserve"> וַיָּשָׁב֩ יְהוֹרָ֨ם הַמֶּ֜לֶךְ לְהִתְרַפֵּ֣א בִיְזְרְעֶ֗אל מִן־הַמַּכִּים֙ אֲשֶׁ֣ר יַכֻּ֣הוּ אֲרַמִּ֔ים בְּהִלָּ֣חֲמ֔וֹ אֶת־חֲזָאֵ֖ל מֶ֣לֶךְ אֲרָ֑ם וַיֹּ֤אמֶר יֵהוּא֙ אִם־יֵ֣שׁ נַפְשְׁכֶ֔ם אַל־יֵצֵ֤א פָלִיט֙ מִן־הָעִ֔יר לָלֶ֖כֶת לגיד בְּיִזְרְעֶֽאל׃</w:t>
      </w:r>
    </w:p>
    <w:p>
      <w:pPr>
        <w:bidi/>
      </w:pPr>
      <w:r>
        <w:rPr>
          <w:rtl/>
          <w:cs/>
          <w:lang w:val="he_IL" w:bidi="he_IL"/>
        </w:rPr>
      </w:r>
      <w:r>
        <w:rPr>
          <w:vertAlign w:val="superscript"/>
          <w:rtl/>
          <w:cs/>
          <w:lang w:val="he_IL" w:bidi="he_IL"/>
        </w:rPr>
        <w:t>16</w:t>
      </w:r>
      <w:r>
        <w:rPr>
          <w:rtl/>
          <w:cs/>
          <w:lang w:val="he_IL" w:bidi="he_IL"/>
        </w:rPr>
        <w:t xml:space="preserve"> וַיִּרְכַּ֤ב יֵהוּא֙ וַיֵּ֣לֶךְ יִזְרְעֶ֔אלָה כִּ֥י יוֹרָ֖ם שֹׁכֵ֣ב שָׁ֑מָּה וַֽאֲחַזְיָה֙ מֶ֣לֶךְ יְהוּדָ֔ה יָרַ֖ד לִרְא֥וֹת אֶת־יוֹרָֽם׃</w:t>
      </w:r>
    </w:p>
    <w:p>
      <w:pPr>
        <w:bidi/>
      </w:pPr>
      <w:r>
        <w:rPr>
          <w:rtl/>
          <w:cs/>
          <w:lang w:val="he_IL" w:bidi="he_IL"/>
        </w:rPr>
      </w:r>
      <w:r>
        <w:rPr>
          <w:vertAlign w:val="superscript"/>
          <w:rtl/>
          <w:cs/>
          <w:lang w:val="he_IL" w:bidi="he_IL"/>
        </w:rPr>
        <w:t>17</w:t>
      </w:r>
      <w:r>
        <w:rPr>
          <w:rtl/>
          <w:cs/>
          <w:lang w:val="he_IL" w:bidi="he_IL"/>
        </w:rPr>
        <w:t xml:space="preserve"> וְהַצֹּפֶה֩ עֹמֵ֨ד עַֽל־הַמִּגְדָּ֜ל בְּיִזְרְעֶ֗אל וַיַּ֞רְא אֶת־שִׁפְעַ֤ת יֵהוּא֙ בְּבֹא֔וֹ וַיֹּ֕אמֶר שִׁפְעַ֖ת אֲנִ֣י רֹאֶ֑ה וַיֹּ֣אמֶר יְהוֹרָ֗ם קַ֥ח רַכָּ֛ב וּֽשְׁלַ֥ח לִקְרָאתָ֖ם וְיֹאמַ֥ר הֲשָׁלֽוֹם׃</w:t>
      </w:r>
    </w:p>
    <w:p>
      <w:pPr>
        <w:bidi/>
      </w:pPr>
      <w:r>
        <w:rPr>
          <w:rtl/>
          <w:cs/>
          <w:lang w:val="he_IL" w:bidi="he_IL"/>
        </w:rPr>
      </w:r>
      <w:r>
        <w:rPr>
          <w:vertAlign w:val="superscript"/>
          <w:rtl/>
          <w:cs/>
          <w:lang w:val="he_IL" w:bidi="he_IL"/>
        </w:rPr>
        <w:t>18</w:t>
      </w:r>
      <w:r>
        <w:rPr>
          <w:rtl/>
          <w:cs/>
          <w:lang w:val="he_IL" w:bidi="he_IL"/>
        </w:rPr>
        <w:t xml:space="preserve"> וַיֵּלֶךְ֩ רֹכֵ֨ב הַסּ֜וּס לִקְרָאת֗וֹ וַיֹּ֙אמֶר֙ כֹּֽה־אָמַ֤ר הַמֶּ֙לֶךְ֙ הֲשָׁל֔וֹם וַיֹּ֧אמֶר יֵה֛וּא מַה־לְּךָ֥ וּלְשָׁל֖וֹם סֹ֣ב אֶֽל־אַחֲרָ֑י וַיַּגֵּ֤ד הַצֹּפֶה֙ לֵאמֹ֔ר בָּֽא־הַמַּלְאָ֥ךְ עַד־הֵ֖ם וְלֹֽא־שָֽׁב׃</w:t>
      </w:r>
    </w:p>
    <w:p>
      <w:pPr>
        <w:bidi/>
      </w:pPr>
      <w:r>
        <w:rPr>
          <w:rtl/>
          <w:cs/>
          <w:lang w:val="he_IL" w:bidi="he_IL"/>
        </w:rPr>
      </w:r>
      <w:r>
        <w:rPr>
          <w:vertAlign w:val="superscript"/>
          <w:rtl/>
          <w:cs/>
          <w:lang w:val="he_IL" w:bidi="he_IL"/>
        </w:rPr>
        <w:t>19</w:t>
      </w:r>
      <w:r>
        <w:rPr>
          <w:rtl/>
          <w:cs/>
          <w:lang w:val="he_IL" w:bidi="he_IL"/>
        </w:rPr>
        <w:t xml:space="preserve"> וַיִּשְׁלַ֗ח רֹכֵ֣ב סוּס֮ שֵׁנִי֒ וַיָּבֹ֣א אֲלֵהֶ֔ם וַיֹּ֛אמֶר כֹּֽה־אָמַ֥ר הַמֶּ֖לֶךְ שָׁל֑וֹם וַיֹּ֧אמֶר יֵה֛וּא מַה־לְּךָ֥ וּלְשָׁל֖וֹם סֹ֥ב אֶֽל־אַחֲרָֽי׃</w:t>
      </w:r>
    </w:p>
    <w:p>
      <w:pPr>
        <w:bidi/>
      </w:pPr>
      <w:r>
        <w:rPr>
          <w:rtl/>
          <w:cs/>
          <w:lang w:val="he_IL" w:bidi="he_IL"/>
        </w:rPr>
      </w:r>
      <w:r>
        <w:rPr>
          <w:vertAlign w:val="superscript"/>
          <w:rtl/>
          <w:cs/>
          <w:lang w:val="he_IL" w:bidi="he_IL"/>
        </w:rPr>
        <w:t>20</w:t>
      </w:r>
      <w:r>
        <w:rPr>
          <w:rtl/>
          <w:cs/>
          <w:lang w:val="he_IL" w:bidi="he_IL"/>
        </w:rPr>
        <w:t xml:space="preserve"> וַיַּגֵּ֤ד הַצֹּפֶה֙ לֵאמֹ֔ר בָּ֥א עַד־אֲלֵיהֶ֖ם וְלֹֽא־שָׁ֑ב וְהַמִּנְהָ֗ג כְּמִנְהַג֙ יֵה֣וּא בֶן־נִמְשִׁ֔י כִּ֥י בְשִׁגָּע֖וֹן יִנְהָֽג׃</w:t>
      </w:r>
    </w:p>
    <w:p>
      <w:pPr>
        <w:bidi/>
      </w:pPr>
      <w:r>
        <w:rPr>
          <w:rtl/>
          <w:cs/>
          <w:lang w:val="he_IL" w:bidi="he_IL"/>
        </w:rPr>
      </w:r>
      <w:r>
        <w:rPr>
          <w:vertAlign w:val="superscript"/>
          <w:rtl/>
          <w:cs/>
          <w:lang w:val="he_IL" w:bidi="he_IL"/>
        </w:rPr>
        <w:t>21</w:t>
      </w:r>
      <w:r>
        <w:rPr>
          <w:rtl/>
          <w:cs/>
          <w:lang w:val="he_IL" w:bidi="he_IL"/>
        </w:rPr>
        <w:t xml:space="preserve"> וַיֹּ֤אמֶר יְהוֹרָם֙ אֱסֹ֔ר וַיֶּאְסֹ֖ר רִכְבּ֑וֹ וַיֵּצֵ֣א יְהוֹרָ֣ם מֶֽלֶךְ־יִ֠שְׂרָאֵל וַאֲחַזְיָ֨הוּ מֶֽלֶךְ־יְהוּדָ֜ה אִ֣ישׁ בְּרִכְבּ֗וֹ וַיֵּֽצְאוּ֙ לִקְרַ֣את יֵה֔וּא וַיִּמְצָאֻ֔הוּ בְּחֶלְקַ֖ת נָב֥וֹת הַיִּזְרְעֵאלִֽי׃</w:t>
      </w:r>
    </w:p>
    <w:p>
      <w:pPr>
        <w:bidi/>
      </w:pPr>
      <w:r>
        <w:rPr>
          <w:rtl/>
          <w:cs/>
          <w:lang w:val="he_IL" w:bidi="he_IL"/>
        </w:rPr>
      </w:r>
      <w:r>
        <w:rPr>
          <w:vertAlign w:val="superscript"/>
          <w:rtl/>
          <w:cs/>
          <w:lang w:val="he_IL" w:bidi="he_IL"/>
        </w:rPr>
        <w:t>22</w:t>
      </w:r>
      <w:r>
        <w:rPr>
          <w:rtl/>
          <w:cs/>
          <w:lang w:val="he_IL" w:bidi="he_IL"/>
        </w:rPr>
        <w:t xml:space="preserve"> וַיְהִ֗י כִּרְא֤וֹת יְהוֹרָם֙ אֶת־יֵה֔וּא וַיֹּ֖אמֶר הֲשָׁל֣וֹם יֵה֑וּא וַיֹּ֙אמֶר֙ מָ֣ה הַשָּׁל֔וֹם עַד־זְנוּנֵ֞י אִיזֶ֧בֶל אִמְּךָ֛ וּכְשָׁפֶ֖יהָ הָרַבִּֽים׃</w:t>
      </w:r>
    </w:p>
    <w:p>
      <w:pPr>
        <w:bidi/>
      </w:pPr>
      <w:r>
        <w:rPr>
          <w:rtl/>
          <w:cs/>
          <w:lang w:val="he_IL" w:bidi="he_IL"/>
        </w:rPr>
      </w:r>
      <w:r>
        <w:rPr>
          <w:vertAlign w:val="superscript"/>
          <w:rtl/>
          <w:cs/>
          <w:lang w:val="he_IL" w:bidi="he_IL"/>
        </w:rPr>
        <w:t>23</w:t>
      </w:r>
      <w:r>
        <w:rPr>
          <w:rtl/>
          <w:cs/>
          <w:lang w:val="he_IL" w:bidi="he_IL"/>
        </w:rPr>
        <w:t xml:space="preserve"> וַיַּהֲפֹ֧ךְ יְהוֹרָ֛ם יָדָ֖יו וַיָּנֹ֑ס וַיֹּ֥אמֶר אֶל־אֲחַזְיָ֖הוּ מִרְמָ֥ה אֲחַזְיָֽה׃</w:t>
      </w:r>
    </w:p>
    <w:p>
      <w:pPr>
        <w:bidi/>
      </w:pPr>
      <w:r>
        <w:rPr>
          <w:rtl/>
          <w:cs/>
          <w:lang w:val="he_IL" w:bidi="he_IL"/>
        </w:rPr>
      </w:r>
      <w:r>
        <w:rPr>
          <w:vertAlign w:val="superscript"/>
          <w:rtl/>
          <w:cs/>
          <w:lang w:val="he_IL" w:bidi="he_IL"/>
        </w:rPr>
        <w:t>24</w:t>
      </w:r>
      <w:r>
        <w:rPr>
          <w:rtl/>
          <w:cs/>
          <w:lang w:val="he_IL" w:bidi="he_IL"/>
        </w:rPr>
        <w:t xml:space="preserve"> וְיֵה֞וּא מִלֵּ֧א יָד֣וֹ בַקֶּ֗שֶׁת וַיַּ֤ךְ אֶת־יְהוֹרָם֙ בֵּ֣ין זְרֹעָ֔יו וַיֵּצֵ֥א הַחֵ֖צִי מִלִּבּ֑וֹ וַיִּכְרַ֖ע בְּרִכְבּֽוֹ׃</w:t>
      </w:r>
    </w:p>
    <w:p>
      <w:pPr>
        <w:bidi/>
      </w:pPr>
      <w:r>
        <w:rPr>
          <w:rtl/>
          <w:cs/>
          <w:lang w:val="he_IL" w:bidi="he_IL"/>
        </w:rPr>
      </w:r>
      <w:r>
        <w:rPr>
          <w:vertAlign w:val="superscript"/>
          <w:rtl/>
          <w:cs/>
          <w:lang w:val="he_IL" w:bidi="he_IL"/>
        </w:rPr>
        <w:t>25</w:t>
      </w:r>
      <w:r>
        <w:rPr>
          <w:rtl/>
          <w:cs/>
          <w:lang w:val="he_IL" w:bidi="he_IL"/>
        </w:rPr>
        <w:t xml:space="preserve"> וַיֹּ֗אמֶר אֶל־בִּדְקַר֙ שלשה שָׂ֚א הַשְׁלִכֵ֔הוּ בְּחֶלְקַ֕ת שְׂדֵ֖ה נָב֣וֹת הַיִּזְרְעֵאלִ֑י כִּֽי־זְכֹ֞ר אֲנִ֣י וָאַ֗תָּה אֵ֣ת רֹכְבִ֤ים צְמָדִים֙ אַֽחֲרֵי֙ אַחְאָ֣ב אָבִ֔יו וַֽיהוָה֙ נָשָׂ֣א עָלָ֔יו אֶת־הַמַּשָּׂ֖א הַזֶּֽה׃</w:t>
      </w:r>
    </w:p>
    <w:p>
      <w:pPr>
        <w:bidi/>
      </w:pPr>
      <w:r>
        <w:rPr>
          <w:rtl/>
          <w:cs/>
          <w:lang w:val="he_IL" w:bidi="he_IL"/>
        </w:rPr>
      </w:r>
      <w:r>
        <w:rPr>
          <w:vertAlign w:val="superscript"/>
          <w:rtl/>
          <w:cs/>
          <w:lang w:val="he_IL" w:bidi="he_IL"/>
        </w:rPr>
        <w:t>26</w:t>
      </w:r>
      <w:r>
        <w:rPr>
          <w:rtl/>
          <w:cs/>
          <w:lang w:val="he_IL" w:bidi="he_IL"/>
        </w:rPr>
        <w:t xml:space="preserve"> אִם־לֹ֡א אֶת־דְּמֵ֣י נָבוֹת֩ וְאֶת־דְּמֵ֨י בָנָ֜יו רָאִ֤יתִי אֶ֙מֶשׁ֙ נְאֻם־יְהוָ֔ה וְשִׁלַּמְתִּ֥י לְךָ֛ בַּחֶלְקָ֥ה הַזֹּ֖את נְאֻם־יְהוָ֑ה וְעַתָּ֗ה שָׂ֧א הַשְׁלִכֵ֛הוּ בַּחֶלְקָ֖ה כִּדְבַ֥ר יְהוָֽה׃</w:t>
      </w:r>
    </w:p>
    <w:p>
      <w:pPr>
        <w:bidi/>
      </w:pPr>
      <w:r>
        <w:rPr>
          <w:rtl/>
          <w:cs/>
          <w:lang w:val="he_IL" w:bidi="he_IL"/>
        </w:rPr>
      </w:r>
      <w:r>
        <w:rPr>
          <w:vertAlign w:val="superscript"/>
          <w:rtl/>
          <w:cs/>
          <w:lang w:val="he_IL" w:bidi="he_IL"/>
        </w:rPr>
        <w:t>27</w:t>
      </w:r>
      <w:r>
        <w:rPr>
          <w:rtl/>
          <w:cs/>
          <w:lang w:val="he_IL" w:bidi="he_IL"/>
        </w:rPr>
        <w:t xml:space="preserve"> וַאֲחַזְיָ֤ה מֶֽלֶךְ־יְהוּדָה֙ רָאָ֔ה וַיָּ֕נָס דֶּ֖רֶךְ בֵּ֣ית הַגָּ֑ן וַיִּרְדֹּ֨ף אַחֲרָ֜יו יֵה֗וּא וַ֠יֹּאמֶר גַּם־אֹת֞וֹ הַכֻּ֣הוּ אֶל־הַמֶּרְכָּבָ֗ה בְּמַֽעֲלֵה־גוּר֙ אֲשֶׁ֣ר אֶֽת־יִבְלְעָ֔ם וַיָּ֥נָס מְגִדּ֖וֹ וַיָּ֥מָת שָֽׁם׃</w:t>
      </w:r>
    </w:p>
    <w:p>
      <w:pPr>
        <w:bidi/>
      </w:pPr>
      <w:r>
        <w:rPr>
          <w:rtl/>
          <w:cs/>
          <w:lang w:val="he_IL" w:bidi="he_IL"/>
        </w:rPr>
      </w:r>
      <w:r>
        <w:rPr>
          <w:vertAlign w:val="superscript"/>
          <w:rtl/>
          <w:cs/>
          <w:lang w:val="he_IL" w:bidi="he_IL"/>
        </w:rPr>
        <w:t>28</w:t>
      </w:r>
      <w:r>
        <w:rPr>
          <w:rtl/>
          <w:cs/>
          <w:lang w:val="he_IL" w:bidi="he_IL"/>
        </w:rPr>
        <w:t xml:space="preserve"> וַיַּרְכִּ֧בוּ אֹת֛וֹ עֲבָדָ֖יו יְרוּשָׁלְָ֑מָה וַיִּקְבְּר֨וּ אֹת֧וֹ בִקְבֻרָת֛וֹ עִם־אֲבֹתָ֖יו בְּעִ֥יר דָּוִֽד׃ פ</w:t>
      </w:r>
    </w:p>
    <w:p>
      <w:pPr>
        <w:bidi/>
      </w:pPr>
      <w:r>
        <w:rPr>
          <w:rtl/>
          <w:cs/>
          <w:lang w:val="he_IL" w:bidi="he_IL"/>
        </w:rPr>
      </w:r>
      <w:r>
        <w:rPr>
          <w:vertAlign w:val="superscript"/>
          <w:rtl/>
          <w:cs/>
          <w:lang w:val="he_IL" w:bidi="he_IL"/>
        </w:rPr>
        <w:t>29</w:t>
      </w:r>
      <w:r>
        <w:rPr>
          <w:rtl/>
          <w:cs/>
          <w:lang w:val="he_IL" w:bidi="he_IL"/>
        </w:rPr>
        <w:t xml:space="preserve"> וּבִשְׁנַת֙ אַחַ֣ת עֶשְׂרֵ֣ה שָׁנָ֔ה לְיוֹרָ֖ם בֶּן־אַחְאָ֑ב מָלַ֥ךְ אֲחַזְיָ֖ה עַל־יְהוּדָֽה׃</w:t>
      </w:r>
    </w:p>
    <w:p>
      <w:pPr>
        <w:bidi/>
      </w:pPr>
      <w:r>
        <w:rPr>
          <w:rtl/>
          <w:cs/>
          <w:lang w:val="he_IL" w:bidi="he_IL"/>
        </w:rPr>
      </w:r>
      <w:r>
        <w:rPr>
          <w:vertAlign w:val="superscript"/>
          <w:rtl/>
          <w:cs/>
          <w:lang w:val="he_IL" w:bidi="he_IL"/>
        </w:rPr>
        <w:t>30</w:t>
      </w:r>
      <w:r>
        <w:rPr>
          <w:rtl/>
          <w:cs/>
          <w:lang w:val="he_IL" w:bidi="he_IL"/>
        </w:rPr>
        <w:t xml:space="preserve"> וַיָּב֥וֹא יֵה֖וּא יִזְרְעֶ֑אלָה וְאִיזֶ֣בֶל שָׁמְעָ֗ה וַתָּ֨שֶׂם בַּפּ֤וּךְ עֵינֶ֙יהָ֙ וַתֵּ֣יטֶב אֶת־רֹאשָׁ֔הּ וַתַּשְׁקֵ֖ף בְּעַ֥ד הַחַלּֽוֹן׃</w:t>
      </w:r>
    </w:p>
    <w:p>
      <w:pPr>
        <w:bidi/>
      </w:pPr>
      <w:r>
        <w:rPr>
          <w:rtl/>
          <w:cs/>
          <w:lang w:val="he_IL" w:bidi="he_IL"/>
        </w:rPr>
      </w:r>
      <w:r>
        <w:rPr>
          <w:vertAlign w:val="superscript"/>
          <w:rtl/>
          <w:cs/>
          <w:lang w:val="he_IL" w:bidi="he_IL"/>
        </w:rPr>
        <w:t>31</w:t>
      </w:r>
      <w:r>
        <w:rPr>
          <w:rtl/>
          <w:cs/>
          <w:lang w:val="he_IL" w:bidi="he_IL"/>
        </w:rPr>
        <w:t xml:space="preserve"> וְיֵה֖וּא בָּ֣א בַשָּׁ֑עַר וַתֹּ֣אמֶר הֲשָׁל֔וֹם זִמְרִ֖י הֹרֵ֥ג אֲדֹנָֽיו׃</w:t>
      </w:r>
    </w:p>
    <w:p>
      <w:pPr>
        <w:bidi/>
      </w:pPr>
      <w:r>
        <w:rPr>
          <w:rtl/>
          <w:cs/>
          <w:lang w:val="he_IL" w:bidi="he_IL"/>
        </w:rPr>
      </w:r>
      <w:r>
        <w:rPr>
          <w:vertAlign w:val="superscript"/>
          <w:rtl/>
          <w:cs/>
          <w:lang w:val="he_IL" w:bidi="he_IL"/>
        </w:rPr>
        <w:t>32</w:t>
      </w:r>
      <w:r>
        <w:rPr>
          <w:rtl/>
          <w:cs/>
          <w:lang w:val="he_IL" w:bidi="he_IL"/>
        </w:rPr>
        <w:t xml:space="preserve"> וַיִּשָּׂ֤א פָנָיו֙ אֶל־הַ֣חַלּ֔וֹן וַיֹּ֕אמֶר מִ֥י אִתִּ֖י מִ֑י וַיַּשְׁקִ֣יפוּ אֵלָ֔יו שְׁנַ֥יִם שְׁלֹשָׁ֖ה סָרִיסִֽים׃</w:t>
      </w:r>
    </w:p>
    <w:p>
      <w:pPr>
        <w:bidi/>
      </w:pPr>
      <w:r>
        <w:rPr>
          <w:rtl/>
          <w:cs/>
          <w:lang w:val="he_IL" w:bidi="he_IL"/>
        </w:rPr>
      </w:r>
      <w:r>
        <w:rPr>
          <w:vertAlign w:val="superscript"/>
          <w:rtl/>
          <w:cs/>
          <w:lang w:val="he_IL" w:bidi="he_IL"/>
        </w:rPr>
        <w:t>33</w:t>
      </w:r>
      <w:r>
        <w:rPr>
          <w:rtl/>
          <w:cs/>
          <w:lang w:val="he_IL" w:bidi="he_IL"/>
        </w:rPr>
        <w:t xml:space="preserve"> וַיֹּ֥אמֶר שמטהו וַֽיִּשְׁמְט֑וּהָ וַיִּ֨ז מִדָּמָ֧הּ אֶל־הַקִּ֛יר וְאֶל־הַסּוּסִ֖ים וַֽיִּרְמְסֶֽנָּה׃</w:t>
      </w:r>
    </w:p>
    <w:p>
      <w:pPr>
        <w:bidi/>
      </w:pPr>
      <w:r>
        <w:rPr>
          <w:rtl/>
          <w:cs/>
          <w:lang w:val="he_IL" w:bidi="he_IL"/>
        </w:rPr>
      </w:r>
      <w:r>
        <w:rPr>
          <w:vertAlign w:val="superscript"/>
          <w:rtl/>
          <w:cs/>
          <w:lang w:val="he_IL" w:bidi="he_IL"/>
        </w:rPr>
        <w:t>34</w:t>
      </w:r>
      <w:r>
        <w:rPr>
          <w:rtl/>
          <w:cs/>
          <w:lang w:val="he_IL" w:bidi="he_IL"/>
        </w:rPr>
        <w:t xml:space="preserve"> וַיָּבֹ֖א וַיֹּ֣אכַל וַיֵּ֑שְׁתְּ וַיֹּ֗אמֶר פִּקְדוּ־נָ֞א אֶת־הָאֲרוּרָ֤ה הַזֹּאת֙ וְקִבְר֔וּהָ כִּ֥י בַת־מֶ֖לֶךְ הִֽיא׃</w:t>
      </w:r>
    </w:p>
    <w:p>
      <w:pPr>
        <w:bidi/>
      </w:pPr>
      <w:r>
        <w:rPr>
          <w:rtl/>
          <w:cs/>
          <w:lang w:val="he_IL" w:bidi="he_IL"/>
        </w:rPr>
      </w:r>
      <w:r>
        <w:rPr>
          <w:vertAlign w:val="superscript"/>
          <w:rtl/>
          <w:cs/>
          <w:lang w:val="he_IL" w:bidi="he_IL"/>
        </w:rPr>
        <w:t>35</w:t>
      </w:r>
      <w:r>
        <w:rPr>
          <w:rtl/>
          <w:cs/>
          <w:lang w:val="he_IL" w:bidi="he_IL"/>
        </w:rPr>
        <w:t xml:space="preserve"> וַיֵּלְכ֖וּ לְקָבְרָ֑הּ וְלֹא־מָ֣צְאוּ בָ֗הּ כִּ֧י אִם־הַגֻּלְגֹּ֛לֶת וְהָרַגְלַ֖יִם וְכַפּ֥וֹת הַיָּדָֽיִם׃</w:t>
      </w:r>
    </w:p>
    <w:p>
      <w:pPr>
        <w:bidi/>
      </w:pPr>
      <w:r>
        <w:rPr>
          <w:rtl/>
          <w:cs/>
          <w:lang w:val="he_IL" w:bidi="he_IL"/>
        </w:rPr>
      </w:r>
      <w:r>
        <w:rPr>
          <w:vertAlign w:val="superscript"/>
          <w:rtl/>
          <w:cs/>
          <w:lang w:val="he_IL" w:bidi="he_IL"/>
        </w:rPr>
        <w:t>36</w:t>
      </w:r>
      <w:r>
        <w:rPr>
          <w:rtl/>
          <w:cs/>
          <w:lang w:val="he_IL" w:bidi="he_IL"/>
        </w:rPr>
        <w:t xml:space="preserve"> וַיָּשֻׁבוּ֮ וַיַּגִּ֣ידוּ לוֹ֒ וַיֹּ֙אמֶר֙ דְּבַר־יְהוָ֣ה ה֔וּא אֲשֶׁ֣ר דִּבֶּ֗ר בְּיַד־עַבְדּ֛וֹ אֵלִיָּ֥הוּ הַתִּשְׁבִּ֖י לֵאמֹ֑ר בְּחֵ֣לֶק יִזְרְעֶ֔אל יֹאכְל֥וּ הַכְּלָבִ֖ים אֶת־בְּשַׂ֥ר אִיזָֽבֶל׃</w:t>
      </w:r>
    </w:p>
    <w:p>
      <w:pPr>
        <w:bidi/>
      </w:pPr>
      <w:r>
        <w:rPr>
          <w:rtl/>
          <w:cs/>
          <w:lang w:val="he_IL" w:bidi="he_IL"/>
        </w:rPr>
      </w:r>
      <w:r>
        <w:rPr>
          <w:vertAlign w:val="superscript"/>
          <w:rtl/>
          <w:cs/>
          <w:lang w:val="he_IL" w:bidi="he_IL"/>
        </w:rPr>
        <w:t>37</w:t>
      </w:r>
      <w:r>
        <w:rPr>
          <w:rtl/>
          <w:cs/>
          <w:lang w:val="he_IL" w:bidi="he_IL"/>
        </w:rPr>
        <w:t xml:space="preserve"> והית נִבְלַ֣ת אִיזֶ֗בֶל כְּדֹ֛מֶן עַל־פְּנֵ֥י הַשָּׂדֶ֖ה בְּחֵ֣לֶק יִזְרְעֶ֑אל אֲשֶׁ֥ר לֹֽא־יֹאמְר֖וּ זֹ֥את אִיזָֽבֶל׃ פ</w:t>
      </w:r>
    </w:p>
    <w:p>
      <w:pPr>
        <w:pStyle w:val="Heading2"/>
        <w:bidi/>
      </w:pPr>
      <w:r>
        <w:rPr>
          <w:rtl/>
          <w:cs/>
          <w:lang w:val="he_IL" w:bidi="he_IL"/>
        </w:rPr>
        <w:t>2 Kings 10:1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וּלְאַחְאָ֛ב שִׁבְעִ֥ים בָּנִ֖ים בְּשֹׁמְר֑וֹן וַיִּכְתֹּב֩ יֵה֨וּא סְפָרִ֜ים וַיִּשְׁלַ֣ח שֹׁמְר֗וֹן אֶל־שָׂרֵ֤י יִזְרְעֶאל֙ הַזְּקֵנִ֔ים וְאֶל־הָאֹמְנִ֥ים אַחְאָ֖ב לֵאמֹֽר׃</w:t>
      </w:r>
    </w:p>
    <w:p>
      <w:pPr>
        <w:bidi/>
      </w:pPr>
      <w:r>
        <w:rPr>
          <w:rtl/>
          <w:cs/>
          <w:lang w:val="he_IL" w:bidi="he_IL"/>
        </w:rPr>
      </w:r>
      <w:r>
        <w:rPr>
          <w:vertAlign w:val="superscript"/>
          <w:rtl/>
          <w:cs/>
          <w:lang w:val="he_IL" w:bidi="he_IL"/>
        </w:rPr>
        <w:t>2</w:t>
      </w:r>
      <w:r>
        <w:rPr>
          <w:rtl/>
          <w:cs/>
          <w:lang w:val="he_IL" w:bidi="he_IL"/>
        </w:rPr>
        <w:t xml:space="preserve"> וְעַתָּ֗ה כְּבֹ֨א הַסֵּ֤פֶר הַזֶּה֙ אֲלֵיכֶ֔ם וְאִתְּכֶ֖ם בְּנֵ֣י אֲדֹנֵיכֶ֑ם וְאִתְּכֶם֙ הָרֶ֣כֶב וְהַסּוּסִ֔ים וְעִ֥יר מִבְצָ֖ר וְהַנָּֽשֶׁק׃</w:t>
      </w:r>
    </w:p>
    <w:p>
      <w:pPr>
        <w:bidi/>
      </w:pPr>
      <w:r>
        <w:rPr>
          <w:rtl/>
          <w:cs/>
          <w:lang w:val="he_IL" w:bidi="he_IL"/>
        </w:rPr>
      </w:r>
      <w:r>
        <w:rPr>
          <w:vertAlign w:val="superscript"/>
          <w:rtl/>
          <w:cs/>
          <w:lang w:val="he_IL" w:bidi="he_IL"/>
        </w:rPr>
        <w:t>3</w:t>
      </w:r>
      <w:r>
        <w:rPr>
          <w:rtl/>
          <w:cs/>
          <w:lang w:val="he_IL" w:bidi="he_IL"/>
        </w:rPr>
        <w:t xml:space="preserve"> וּרְאִיתֶ֞ם הַטּ֤וֹב וְהַיָּשָׁר֙ מִבְּנֵ֣י אֲדֹנֵיכֶ֔ם וְשַׂמְתֶּ֖ם עַל־כִּסֵּ֣א אָבִ֑יו וְהִֽלָּחֲמ֖וּ עַל־בֵּ֥ית אֲדֹנֵיכֶֽם׃</w:t>
      </w:r>
    </w:p>
    <w:p>
      <w:pPr>
        <w:bidi/>
      </w:pPr>
      <w:r>
        <w:rPr>
          <w:rtl/>
          <w:cs/>
          <w:lang w:val="he_IL" w:bidi="he_IL"/>
        </w:rPr>
      </w:r>
      <w:r>
        <w:rPr>
          <w:vertAlign w:val="superscript"/>
          <w:rtl/>
          <w:cs/>
          <w:lang w:val="he_IL" w:bidi="he_IL"/>
        </w:rPr>
        <w:t>4</w:t>
      </w:r>
      <w:r>
        <w:rPr>
          <w:rtl/>
          <w:cs/>
          <w:lang w:val="he_IL" w:bidi="he_IL"/>
        </w:rPr>
        <w:t xml:space="preserve"> וַיִּֽרְאוּ֙ מְאֹ֣ד מְאֹ֔ד וַיֹּ֣אמְר֔וּ הִנֵּה֙ שְׁנֵ֣י הַמְּלָכִ֔ים לֹ֥א עָמְד֖וּ לְפָנָ֑יו וְאֵ֖יךְ נַעֲמֹ֥ד אֲנָֽחְנוּ׃</w:t>
      </w:r>
    </w:p>
    <w:p>
      <w:pPr>
        <w:bidi/>
      </w:pPr>
      <w:r>
        <w:rPr>
          <w:rtl/>
          <w:cs/>
          <w:lang w:val="he_IL" w:bidi="he_IL"/>
        </w:rPr>
      </w:r>
      <w:r>
        <w:rPr>
          <w:vertAlign w:val="superscript"/>
          <w:rtl/>
          <w:cs/>
          <w:lang w:val="he_IL" w:bidi="he_IL"/>
        </w:rPr>
        <w:t>5</w:t>
      </w:r>
      <w:r>
        <w:rPr>
          <w:rtl/>
          <w:cs/>
          <w:lang w:val="he_IL" w:bidi="he_IL"/>
        </w:rPr>
        <w:t xml:space="preserve"> וַיִּשְׁלַ֣ח אֲשֶׁר־עַל־ הַבַּ֣יִת וַאֲשֶׁ֪ר עַל־הָעִ֟יר וְהַזְּקֵנִים֩ וְהָאֹמְנִ֨ים אֶל־יֵה֤וּא ׀ לֵאמֹר֙ עֲבָדֶ֣יךָ אֲנַ֔חְנוּ וְכֹ֛ל אֲשֶׁר־תֹּאמַ֥ר אֵלֵ֖ינוּ נַעֲשֶׂ֑ה לֹֽא־נַמְלִ֣יךְ אִ֔ישׁ הַטּ֥וֹב בְּעֵינֶ֖יךָ עֲשֵֽׂה׃</w:t>
      </w:r>
    </w:p>
    <w:p>
      <w:pPr>
        <w:bidi/>
      </w:pPr>
      <w:r>
        <w:rPr>
          <w:rtl/>
          <w:cs/>
          <w:lang w:val="he_IL" w:bidi="he_IL"/>
        </w:rPr>
      </w:r>
      <w:r>
        <w:rPr>
          <w:vertAlign w:val="superscript"/>
          <w:rtl/>
          <w:cs/>
          <w:lang w:val="he_IL" w:bidi="he_IL"/>
        </w:rPr>
        <w:t>6</w:t>
      </w:r>
      <w:r>
        <w:rPr>
          <w:rtl/>
          <w:cs/>
          <w:lang w:val="he_IL" w:bidi="he_IL"/>
        </w:rPr>
        <w:t xml:space="preserve"> וַיִּכְתֹּ֣ב אֲלֵיהֶם֩ סֵ֨פֶר ׀ שֵׁנִ֜ית לֵאמֹ֗ר אִם־לִ֨י אַתֶּ֜ם וּלְקֹלִ֣י ׀ אַתֶּ֣ם שֹׁמְעִ֗ים קְחוּ֙ אֶת־רָאשֵׁי֙ אַנְשֵׁ֣י בְנֵֽי־אֲדֹנֵיכֶ֔ם וּבֹ֧אוּ אֵלַ֛י כָּעֵ֥ת מָחָ֖ר יִזְרְעֶ֑אלָה וּבְנֵ֤י הַמֶּ֙לֶךְ֙ שִׁבְעִ֣ים אִ֔ישׁ אֶת־גְּדֹלֵ֥י הָעִ֖יר מְגַדְּלִ֥ים אוֹתָֽם׃</w:t>
      </w:r>
    </w:p>
    <w:p>
      <w:pPr>
        <w:bidi/>
      </w:pPr>
      <w:r>
        <w:rPr>
          <w:rtl/>
          <w:cs/>
          <w:lang w:val="he_IL" w:bidi="he_IL"/>
        </w:rPr>
      </w:r>
      <w:r>
        <w:rPr>
          <w:vertAlign w:val="superscript"/>
          <w:rtl/>
          <w:cs/>
          <w:lang w:val="he_IL" w:bidi="he_IL"/>
        </w:rPr>
        <w:t>7</w:t>
      </w:r>
      <w:r>
        <w:rPr>
          <w:rtl/>
          <w:cs/>
          <w:lang w:val="he_IL" w:bidi="he_IL"/>
        </w:rPr>
        <w:t xml:space="preserve"> וַיְהִ֗י כְּבֹ֤א הַסֵּ֙פֶר֙ אֲלֵיהֶ֔ם וַיִּקְחוּ֙ אֶת־בְּנֵ֣י הַמֶּ֔לֶךְ וַֽיִּשְׁחֲט֖וּ שִׁבְעִ֣ים אִ֑ישׁ וַיָּשִׂ֤ימוּ אֶת־רָֽאשֵׁיהֶם֙ בַּדּוּדִ֔ים וַיִּשְׁלְח֥וּ אֵלָ֖יו יִזְרְעֶֽאלָה׃</w:t>
      </w:r>
    </w:p>
    <w:p>
      <w:pPr>
        <w:bidi/>
      </w:pPr>
      <w:r>
        <w:rPr>
          <w:rtl/>
          <w:cs/>
          <w:lang w:val="he_IL" w:bidi="he_IL"/>
        </w:rPr>
      </w:r>
      <w:r>
        <w:rPr>
          <w:vertAlign w:val="superscript"/>
          <w:rtl/>
          <w:cs/>
          <w:lang w:val="he_IL" w:bidi="he_IL"/>
        </w:rPr>
        <w:t>8</w:t>
      </w:r>
      <w:r>
        <w:rPr>
          <w:rtl/>
          <w:cs/>
          <w:lang w:val="he_IL" w:bidi="he_IL"/>
        </w:rPr>
        <w:t xml:space="preserve"> וַיָּבֹ֤א הַמַּלְאָךְ֙ וַיַּגֶּד־ל֣וֹ לֵאמֹ֔ר הֵבִ֖יאוּ רָאשֵׁ֣י בְנֵֽי־הַמֶּ֑לֶךְ וַיֹּ֗אמֶר שִׂ֣ימוּ אֹתָ֞ם שְׁנֵ֧י צִבֻּרִ֛ים פֶּ֥תַח הַשַּׁ֖עַר עַד־הַבֹּֽקֶר׃</w:t>
      </w:r>
    </w:p>
    <w:p>
      <w:pPr>
        <w:bidi/>
      </w:pPr>
      <w:r>
        <w:rPr>
          <w:rtl/>
          <w:cs/>
          <w:lang w:val="he_IL" w:bidi="he_IL"/>
        </w:rPr>
      </w:r>
      <w:r>
        <w:rPr>
          <w:vertAlign w:val="superscript"/>
          <w:rtl/>
          <w:cs/>
          <w:lang w:val="he_IL" w:bidi="he_IL"/>
        </w:rPr>
        <w:t>9</w:t>
      </w:r>
      <w:r>
        <w:rPr>
          <w:rtl/>
          <w:cs/>
          <w:lang w:val="he_IL" w:bidi="he_IL"/>
        </w:rPr>
        <w:t xml:space="preserve"> וַיְהִ֤י בַבֹּ֙קֶר֙ וַיֵּצֵ֣א וַֽיַּעֲמֹ֔ד וַיֹּ֙אמֶר֙ אֶל־כָּל־הָעָ֔ם צַדִּקִ֖ים אַתֶּ֑ם הִנֵּ֨ה אֲנִ֜י קָשַׁ֤רְתִּי עַל־אֲדֹנִי֙ וָאֶהְרְגֵ֔הוּ וּמִ֥י הִכָּ֖ה אֶת־כָּל־אֵֽלֶּה׃</w:t>
      </w:r>
    </w:p>
    <w:p>
      <w:pPr>
        <w:bidi/>
      </w:pPr>
      <w:r>
        <w:rPr>
          <w:rtl/>
          <w:cs/>
          <w:lang w:val="he_IL" w:bidi="he_IL"/>
        </w:rPr>
      </w:r>
      <w:r>
        <w:rPr>
          <w:vertAlign w:val="superscript"/>
          <w:rtl/>
          <w:cs/>
          <w:lang w:val="he_IL" w:bidi="he_IL"/>
        </w:rPr>
        <w:t>10</w:t>
      </w:r>
      <w:r>
        <w:rPr>
          <w:rtl/>
          <w:cs/>
          <w:lang w:val="he_IL" w:bidi="he_IL"/>
        </w:rPr>
        <w:t xml:space="preserve"> דְּע֣וּ אֵפ֗וֹא כִּי֩ לֹ֨א יִפֹּ֜ל מִדְּבַ֤ר יְהוָה֙ אַ֔רְצָה אֲשֶׁר־דִּבֶּ֥ר יְהוָ֖ה עַל־בֵּ֣ית אַחְאָ֑ב וַיהוָ֣ה עָשָׂ֔ה אֵ֚ת אֲשֶׁ֣ר דִּבֶּ֔ר בְּיַ֖ד עַבְדּ֥וֹ אֵלִיָּֽהוּ׃</w:t>
      </w:r>
    </w:p>
    <w:p>
      <w:pPr>
        <w:bidi/>
      </w:pPr>
      <w:r>
        <w:rPr>
          <w:rtl/>
          <w:cs/>
          <w:lang w:val="he_IL" w:bidi="he_IL"/>
        </w:rPr>
      </w:r>
      <w:r>
        <w:rPr>
          <w:vertAlign w:val="superscript"/>
          <w:rtl/>
          <w:cs/>
          <w:lang w:val="he_IL" w:bidi="he_IL"/>
        </w:rPr>
        <w:t>11</w:t>
      </w:r>
      <w:r>
        <w:rPr>
          <w:rtl/>
          <w:cs/>
          <w:lang w:val="he_IL" w:bidi="he_IL"/>
        </w:rPr>
        <w:t xml:space="preserve"> וַיַּ֣ךְ יֵה֗וּא אֵ֣ת כָּל־הַנִּשְׁאָרִ֤ים לְבֵית־אַחְאָב֙ בְּיִזְרְעֶ֔אל וְכָל־גְּדֹלָ֖יו וּמְיֻדָּעָ֣יו וְכֹהֲנָ֑יו עַד־בִּלְתִּ֥י הִשְׁאִֽיר־ל֖וֹ שָׂרִֽיד׃</w:t>
      </w:r>
    </w:p>
    <w:p>
      <w:pPr>
        <w:bidi/>
      </w:pPr>
      <w:r>
        <w:rPr>
          <w:rtl/>
          <w:cs/>
          <w:lang w:val="he_IL" w:bidi="he_IL"/>
        </w:rPr>
      </w:r>
      <w:r>
        <w:rPr>
          <w:vertAlign w:val="superscript"/>
          <w:rtl/>
          <w:cs/>
          <w:lang w:val="he_IL" w:bidi="he_IL"/>
        </w:rPr>
        <w:t>12</w:t>
      </w:r>
      <w:r>
        <w:rPr>
          <w:rtl/>
          <w:cs/>
          <w:lang w:val="he_IL" w:bidi="he_IL"/>
        </w:rPr>
        <w:t xml:space="preserve"> וַיָּ֙קָם֙ וַיָּבֹ֔א וַיֵּ֖לֶךְ שֹׁמְר֑וֹן ה֛וּא בֵּֽית־עֵ֥קֶד הָרֹעִ֖ים בַּדָּֽרֶךְ׃</w:t>
      </w:r>
    </w:p>
    <w:p>
      <w:pPr>
        <w:bidi/>
      </w:pPr>
      <w:r>
        <w:rPr>
          <w:rtl/>
          <w:cs/>
          <w:lang w:val="he_IL" w:bidi="he_IL"/>
        </w:rPr>
      </w:r>
      <w:r>
        <w:rPr>
          <w:vertAlign w:val="superscript"/>
          <w:rtl/>
          <w:cs/>
          <w:lang w:val="he_IL" w:bidi="he_IL"/>
        </w:rPr>
        <w:t>13</w:t>
      </w:r>
      <w:r>
        <w:rPr>
          <w:rtl/>
          <w:cs/>
          <w:lang w:val="he_IL" w:bidi="he_IL"/>
        </w:rPr>
        <w:t xml:space="preserve"> וְיֵה֗וּא מָצָא֙ אֶת־אֲחֵי֙ אֲחַזְיָ֣הוּ מֶֽלֶךְ־יְהוּדָ֔ה וַיֹּ֖אמֶר מִ֣י אַתֶּ֑ם וַיֹּאמְר֗וּ אֲחֵ֤י אֲחַזְיָ֙הוּ֙ אֲנַ֔חְנוּ וַנֵּ֛רֶד לִשְׁל֥וֹם בְּנֵֽי־הַמֶּ֖לֶךְ וּבְנֵ֥י הַגְּבִירָֽה׃</w:t>
      </w:r>
    </w:p>
    <w:p>
      <w:pPr>
        <w:bidi/>
      </w:pPr>
      <w:r>
        <w:rPr>
          <w:rtl/>
          <w:cs/>
          <w:lang w:val="he_IL" w:bidi="he_IL"/>
        </w:rPr>
      </w:r>
      <w:r>
        <w:rPr>
          <w:vertAlign w:val="superscript"/>
          <w:rtl/>
          <w:cs/>
          <w:lang w:val="he_IL" w:bidi="he_IL"/>
        </w:rPr>
        <w:t>14</w:t>
      </w:r>
      <w:r>
        <w:rPr>
          <w:rtl/>
          <w:cs/>
          <w:lang w:val="he_IL" w:bidi="he_IL"/>
        </w:rPr>
        <w:t xml:space="preserve"> וַיֹּ֙אמֶר֙ תִּפְשׂ֣וּם חַיִּ֔ים וַֽיִּתְפְּשׂ֖וּם חַיִּ֑ים וַֽיִּשְׁחָט֞וּם אֶל־בּ֣וֹר בֵּֽית־עֵ֗קֶד אַרְבָּעִ֤ים וּשְׁנַ֙יִם֙ אִ֔ישׁ וְלֹֽא־הִשְׁאִ֥יר אִ֖ישׁ מֵהֶֽם׃ ס</w:t>
      </w:r>
    </w:p>
    <w:p>
      <w:pPr>
        <w:bidi/>
      </w:pPr>
      <w:r>
        <w:rPr>
          <w:rtl/>
          <w:cs/>
          <w:lang w:val="he_IL" w:bidi="he_IL"/>
        </w:rPr>
      </w:r>
      <w:r>
        <w:rPr>
          <w:vertAlign w:val="superscript"/>
          <w:rtl/>
          <w:cs/>
          <w:lang w:val="he_IL" w:bidi="he_IL"/>
        </w:rPr>
        <w:t>15</w:t>
      </w:r>
      <w:r>
        <w:rPr>
          <w:rtl/>
          <w:cs/>
          <w:lang w:val="he_IL" w:bidi="he_IL"/>
        </w:rPr>
        <w:t xml:space="preserve"> וַיֵּ֣לֶךְ מִשָּׁ֡ם וַיִּמְצָ֣א אֶת־יְהוֹנָדָב֩ בֶּן־רֵכָ֨ב לִקְרָאת֜וֹ וַֽיְבָרְכֵ֗הוּ וַיֹּ֨אמֶר אֵלָ֜יו הֲיֵ֧שׁ אֶת־לְבָבְךָ֣ יָשָׁ֗ר כַּאֲשֶׁ֤ר לְבָבִי֙ עִם־לְבָבֶ֔ךָ וַיֹּ֨אמֶר יְהוֹנָדָ֥ב יֵ֛שׁ וָיֵ֖שׁ תְּנָ֣ה אֶת־יָדֶ֑ךָ וַיִּתֵּ֣ן יָד֔וֹ וַיַּעֲלֵ֥הוּ אֵלָ֖יו אֶל־הַמֶּרְכָּבָֽה׃</w:t>
      </w:r>
    </w:p>
    <w:p>
      <w:pPr>
        <w:bidi/>
      </w:pPr>
      <w:r>
        <w:rPr>
          <w:rtl/>
          <w:cs/>
          <w:lang w:val="he_IL" w:bidi="he_IL"/>
        </w:rPr>
      </w:r>
      <w:r>
        <w:rPr>
          <w:vertAlign w:val="superscript"/>
          <w:rtl/>
          <w:cs/>
          <w:lang w:val="he_IL" w:bidi="he_IL"/>
        </w:rPr>
        <w:t>16</w:t>
      </w:r>
      <w:r>
        <w:rPr>
          <w:rtl/>
          <w:cs/>
          <w:lang w:val="he_IL" w:bidi="he_IL"/>
        </w:rPr>
        <w:t xml:space="preserve"> וַיֹּ֙אמֶר֙ לְכָ֣ה אִתִּ֔י וּרְאֵ֖ה בְּקִנְאָתִ֣י לַיהוָ֑ה וַיַּרְכִּ֥בוּ אֹת֖וֹ בְּרִכְבּֽוֹ׃</w:t>
      </w:r>
    </w:p>
    <w:p>
      <w:pPr>
        <w:bidi/>
      </w:pPr>
      <w:r>
        <w:rPr>
          <w:rtl/>
          <w:cs/>
          <w:lang w:val="he_IL" w:bidi="he_IL"/>
        </w:rPr>
      </w:r>
      <w:r>
        <w:rPr>
          <w:vertAlign w:val="superscript"/>
          <w:rtl/>
          <w:cs/>
          <w:lang w:val="he_IL" w:bidi="he_IL"/>
        </w:rPr>
        <w:t>17</w:t>
      </w:r>
      <w:r>
        <w:rPr>
          <w:rtl/>
          <w:cs/>
          <w:lang w:val="he_IL" w:bidi="he_IL"/>
        </w:rPr>
        <w:t xml:space="preserve"> וַיָּבֹא֙ שֹֽׁמְר֔וֹן וַ֠יַּךְ אֶת־כָּל־הַנִּשְׁאָרִ֧ים לְאַחְאָ֛ב בְּשֹׁמְר֖וֹן עַד־הִשְׁמִיד֑וֹ כִּדְבַ֣ר יְהוָ֔ה אֲשֶׁ֥ר דִּבֶּ֖ר אֶל־אֵלִיָּֽהוּ׃ פ</w:t>
      </w:r>
    </w:p>
    <w:p>
      <w:pPr>
        <w:bidi/>
      </w:pPr>
      <w:r>
        <w:rPr>
          <w:rtl/>
          <w:cs/>
          <w:lang w:val="he_IL" w:bidi="he_IL"/>
        </w:rPr>
      </w:r>
      <w:r>
        <w:rPr>
          <w:vertAlign w:val="superscript"/>
          <w:rtl/>
          <w:cs/>
          <w:lang w:val="he_IL" w:bidi="he_IL"/>
        </w:rPr>
        <w:t>18</w:t>
      </w:r>
      <w:r>
        <w:rPr>
          <w:rtl/>
          <w:cs/>
          <w:lang w:val="he_IL" w:bidi="he_IL"/>
        </w:rPr>
        <w:t xml:space="preserve"> וַיִּקְבֹּ֤ץ יֵהוּא֙ אֶת־כָּל־הָעָ֔ם וַיֹּ֣אמֶר אֲלֵהֶ֔ם אַחְאָ֕ב עָבַ֥ד אֶת־הַבַּ֖עַל מְעָ֑ט יֵה֖וּא יַעַבְדֶ֥נּוּ הַרְבֵּֽה׃</w:t>
      </w:r>
    </w:p>
    <w:p>
      <w:pPr>
        <w:bidi/>
      </w:pPr>
      <w:r>
        <w:rPr>
          <w:rtl/>
          <w:cs/>
          <w:lang w:val="he_IL" w:bidi="he_IL"/>
        </w:rPr>
      </w:r>
      <w:r>
        <w:rPr>
          <w:vertAlign w:val="superscript"/>
          <w:rtl/>
          <w:cs/>
          <w:lang w:val="he_IL" w:bidi="he_IL"/>
        </w:rPr>
        <w:t>19</w:t>
      </w:r>
      <w:r>
        <w:rPr>
          <w:rtl/>
          <w:cs/>
          <w:lang w:val="he_IL" w:bidi="he_IL"/>
        </w:rPr>
        <w:t xml:space="preserve"> וְעַתָּ֣ה כָל־נְבִיאֵ֣י הַבַּ֡עַל כָּל־עֹבְדָ֣יו וְכָל־כֹּהֲנָיו֩ קִרְא֨וּ אֵלַ֜י אִ֣ישׁ אַל־יִפָּקֵ֗ד כִּי֩ זֶ֨בַח גָּד֥וֹל לִי֙ לַבַּ֔עַל כֹּ֥ל אֲשֶׁר־יִפָּקֵ֖ד לֹ֣א יִֽחְיֶ֑ה וְיֵהוּא֙ עָשָׂ֣ה בְעָקְבָּ֔ה לְמַ֥עַן הַאֲבִ֖יד אֶת־עֹבְדֵ֥י הַבָּֽעַל׃</w:t>
      </w:r>
    </w:p>
    <w:p>
      <w:pPr>
        <w:bidi/>
      </w:pPr>
      <w:r>
        <w:rPr>
          <w:rtl/>
          <w:cs/>
          <w:lang w:val="he_IL" w:bidi="he_IL"/>
        </w:rPr>
      </w:r>
      <w:r>
        <w:rPr>
          <w:vertAlign w:val="superscript"/>
          <w:rtl/>
          <w:cs/>
          <w:lang w:val="he_IL" w:bidi="he_IL"/>
        </w:rPr>
        <w:t>20</w:t>
      </w:r>
      <w:r>
        <w:rPr>
          <w:rtl/>
          <w:cs/>
          <w:lang w:val="he_IL" w:bidi="he_IL"/>
        </w:rPr>
        <w:t xml:space="preserve"> וַיֹּ֣אמֶר יֵה֗וּא קַדְּשׁ֧וּ עֲצָרָ֛ה לַבַּ֖עַל וַיִּקְרָֽאוּ׃</w:t>
      </w:r>
    </w:p>
    <w:p>
      <w:pPr>
        <w:bidi/>
      </w:pPr>
      <w:r>
        <w:rPr>
          <w:rtl/>
          <w:cs/>
          <w:lang w:val="he_IL" w:bidi="he_IL"/>
        </w:rPr>
      </w:r>
      <w:r>
        <w:rPr>
          <w:vertAlign w:val="superscript"/>
          <w:rtl/>
          <w:cs/>
          <w:lang w:val="he_IL" w:bidi="he_IL"/>
        </w:rPr>
        <w:t>21</w:t>
      </w:r>
      <w:r>
        <w:rPr>
          <w:rtl/>
          <w:cs/>
          <w:lang w:val="he_IL" w:bidi="he_IL"/>
        </w:rPr>
        <w:t xml:space="preserve"> וַיִּשְׁלַ֤ח יֵהוּא֙ בְּכָל־יִשְׂרָאֵ֔ל וַיָּבֹ֙אוּ֙ כָּל־עֹבְדֵ֣י הַבַּ֔עַל וְלֹֽא־נִשְׁאַ֥ר אִ֖ישׁ אֲשֶׁ֣ר לֹֽא־בָ֑א וַיָּבֹ֙אוּ֙ בֵּ֣ית הַבַּ֔עַל וַיִּמָּלֵ֥א בֵית־הַבַּ֖עַל פֶּ֥ה לָפֶֽה׃</w:t>
      </w:r>
    </w:p>
    <w:p>
      <w:pPr>
        <w:bidi/>
      </w:pPr>
      <w:r>
        <w:rPr>
          <w:rtl/>
          <w:cs/>
          <w:lang w:val="he_IL" w:bidi="he_IL"/>
        </w:rPr>
      </w:r>
      <w:r>
        <w:rPr>
          <w:vertAlign w:val="superscript"/>
          <w:rtl/>
          <w:cs/>
          <w:lang w:val="he_IL" w:bidi="he_IL"/>
        </w:rPr>
        <w:t>22</w:t>
      </w:r>
      <w:r>
        <w:rPr>
          <w:rtl/>
          <w:cs/>
          <w:lang w:val="he_IL" w:bidi="he_IL"/>
        </w:rPr>
        <w:t xml:space="preserve"> וַיֹּ֗אמֶר לַֽאֲשֶׁר֙ עַל־הַמֶּלְתָּחָ֔ה הוֹצֵ֣א לְב֔וּשׁ לְכֹ֖ל עֹבְדֵ֣י הַבָּ֑עַל וַיֹּצֵ֥א לָהֶ֖ם הַמַּלְבּֽוּשׁ׃</w:t>
      </w:r>
    </w:p>
    <w:p>
      <w:pPr>
        <w:bidi/>
      </w:pPr>
      <w:r>
        <w:rPr>
          <w:rtl/>
          <w:cs/>
          <w:lang w:val="he_IL" w:bidi="he_IL"/>
        </w:rPr>
      </w:r>
      <w:r>
        <w:rPr>
          <w:vertAlign w:val="superscript"/>
          <w:rtl/>
          <w:cs/>
          <w:lang w:val="he_IL" w:bidi="he_IL"/>
        </w:rPr>
        <w:t>23</w:t>
      </w:r>
      <w:r>
        <w:rPr>
          <w:rtl/>
          <w:cs/>
          <w:lang w:val="he_IL" w:bidi="he_IL"/>
        </w:rPr>
        <w:t xml:space="preserve"> וַיָּבֹ֥א יֵה֛וּא וִיהוֹנָדָ֥ב בֶּן־רֵכָ֖ב בֵּ֣ית הַבָּ֑עַל וַיֹּ֜אמֶר לְעֹבְדֵ֣י הַבַּ֗עַל חַפְּשׂ֤וּ וּרְאוּ֙ פֶּן־יֶשׁ־פֹּ֤ה עִמָּכֶם֙ מֵעַבְדֵ֣י יְהוָ֔ה כִּ֛י אִם־עֹבְדֵ֥י הַבַּ֖עַל לְבַדָּֽם׃</w:t>
      </w:r>
    </w:p>
    <w:p>
      <w:pPr>
        <w:bidi/>
      </w:pPr>
      <w:r>
        <w:rPr>
          <w:rtl/>
          <w:cs/>
          <w:lang w:val="he_IL" w:bidi="he_IL"/>
        </w:rPr>
      </w:r>
      <w:r>
        <w:rPr>
          <w:vertAlign w:val="superscript"/>
          <w:rtl/>
          <w:cs/>
          <w:lang w:val="he_IL" w:bidi="he_IL"/>
        </w:rPr>
        <w:t>24</w:t>
      </w:r>
      <w:r>
        <w:rPr>
          <w:rtl/>
          <w:cs/>
          <w:lang w:val="he_IL" w:bidi="he_IL"/>
        </w:rPr>
        <w:t xml:space="preserve"> וַיָּבֹ֕אוּ לַעֲשׂ֖וֹת זְבָחִ֣ים וְעֹל֑וֹת וְיֵה֞וּא שָׂם־ל֤וֹ בַחוּץ֙ שְׁמֹנִ֣ים אִ֔ישׁ וַיֹּ֗אמֶר הָאִ֤ישׁ אֲשֶׁר־יִמָּלֵט֙ מִן־הָאֲנָשִׁ֗ים אֲשֶׁ֤ר אֲנִי֙ מֵבִ֣יא עַל־יְדֵיכֶ֔ם נַפְשׁ֖וֹ תַּ֥חַת נַפְשֽׁוֹ׃</w:t>
      </w:r>
    </w:p>
    <w:p>
      <w:pPr>
        <w:bidi/>
      </w:pPr>
      <w:r>
        <w:rPr>
          <w:rtl/>
          <w:cs/>
          <w:lang w:val="he_IL" w:bidi="he_IL"/>
        </w:rPr>
      </w:r>
      <w:r>
        <w:rPr>
          <w:vertAlign w:val="superscript"/>
          <w:rtl/>
          <w:cs/>
          <w:lang w:val="he_IL" w:bidi="he_IL"/>
        </w:rPr>
        <w:t>25</w:t>
      </w:r>
      <w:r>
        <w:rPr>
          <w:rtl/>
          <w:cs/>
          <w:lang w:val="he_IL" w:bidi="he_IL"/>
        </w:rPr>
        <w:t xml:space="preserve"> וַיְהִ֞י כְּכַלֹּת֣וֹ ׀ לַעֲשׂ֣וֹת הָעֹלָ֗ה וַיֹּ֣אמֶר יֵ֠הוּא לָרָצִ֨ים וְלַשָּׁלִשִׁ֜ים בֹּ֤אוּ הַכּוּם֙ אִ֣ישׁ אַל־יֵצֵ֔א וַיַּכּ֖וּם לְפִי־חָ֑רֶב וַיַּשְׁלִ֗כוּ הָֽרָצִים֙ וְהַשָּׁ֣לִשִׁ֔ים וַיֵּלְכ֖וּ עַד־עִ֥יר בֵּית־הַבָּֽעַל׃</w:t>
      </w:r>
    </w:p>
    <w:p>
      <w:pPr>
        <w:bidi/>
      </w:pPr>
      <w:r>
        <w:rPr>
          <w:rtl/>
          <w:cs/>
          <w:lang w:val="he_IL" w:bidi="he_IL"/>
        </w:rPr>
      </w:r>
      <w:r>
        <w:rPr>
          <w:vertAlign w:val="superscript"/>
          <w:rtl/>
          <w:cs/>
          <w:lang w:val="he_IL" w:bidi="he_IL"/>
        </w:rPr>
        <w:t>26</w:t>
      </w:r>
      <w:r>
        <w:rPr>
          <w:rtl/>
          <w:cs/>
          <w:lang w:val="he_IL" w:bidi="he_IL"/>
        </w:rPr>
        <w:t xml:space="preserve"> וַיֹּצִ֛אוּ אֶת־מַצְּב֥וֹת בֵּית־הַבַּ֖עַל וַֽיִּשְׂרְפֽוּהָ׃</w:t>
      </w:r>
    </w:p>
    <w:p>
      <w:pPr>
        <w:bidi/>
      </w:pPr>
      <w:r>
        <w:rPr>
          <w:rtl/>
          <w:cs/>
          <w:lang w:val="he_IL" w:bidi="he_IL"/>
        </w:rPr>
      </w:r>
      <w:r>
        <w:rPr>
          <w:vertAlign w:val="superscript"/>
          <w:rtl/>
          <w:cs/>
          <w:lang w:val="he_IL" w:bidi="he_IL"/>
        </w:rPr>
        <w:t>27</w:t>
      </w:r>
      <w:r>
        <w:rPr>
          <w:rtl/>
          <w:cs/>
          <w:lang w:val="he_IL" w:bidi="he_IL"/>
        </w:rPr>
        <w:t xml:space="preserve"> וַֽיִּתְּצ֔וּ אֵ֖ת מַצְּבַ֣ת הַבָּ֑עַל וַֽיִּתְּצוּ֙ אֶת־בֵּ֣ית הַבַּ֔עַל וַיְשִׂמֻ֥הוּ למחראות עַד־הַיּֽוֹם׃</w:t>
      </w:r>
    </w:p>
    <w:p>
      <w:pPr>
        <w:bidi/>
      </w:pPr>
      <w:r>
        <w:rPr>
          <w:rtl/>
          <w:cs/>
          <w:lang w:val="he_IL" w:bidi="he_IL"/>
        </w:rPr>
      </w:r>
      <w:r>
        <w:rPr>
          <w:vertAlign w:val="superscript"/>
          <w:rtl/>
          <w:cs/>
          <w:lang w:val="he_IL" w:bidi="he_IL"/>
        </w:rPr>
        <w:t>28</w:t>
      </w:r>
      <w:r>
        <w:rPr>
          <w:rtl/>
          <w:cs/>
          <w:lang w:val="he_IL" w:bidi="he_IL"/>
        </w:rPr>
        <w:t xml:space="preserve"> וַיַּשְׁמֵ֥ד יֵה֛וּא אֶת־הַבַּ֖עַל מִיִּשְׂרָאֵֽל׃</w:t>
      </w:r>
    </w:p>
    <w:p>
      <w:pPr>
        <w:bidi/>
      </w:pPr>
      <w:r>
        <w:rPr>
          <w:rtl/>
          <w:cs/>
          <w:lang w:val="he_IL" w:bidi="he_IL"/>
        </w:rPr>
      </w:r>
      <w:r>
        <w:rPr>
          <w:vertAlign w:val="superscript"/>
          <w:rtl/>
          <w:cs/>
          <w:lang w:val="he_IL" w:bidi="he_IL"/>
        </w:rPr>
        <w:t>29</w:t>
      </w:r>
      <w:r>
        <w:rPr>
          <w:rtl/>
          <w:cs/>
          <w:lang w:val="he_IL" w:bidi="he_IL"/>
        </w:rPr>
        <w:t xml:space="preserve"> רַ֠ק חֲטָאֵ֞י יָרָבְעָ֤ם בֶּן־נְבָט֙ אֲשֶׁ֣ר הֶחֱטִ֣יא אֶת־יִשְׂרָאֵ֔ל לֹֽא־סָ֥ר יֵה֖וּא מֵאַֽחֲרֵיהֶ֑ם עֶגְלֵי֙ הַזָּהָ֔ב אֲשֶׁ֥ר בֵּֽית־אֵ֖ל וַאֲשֶׁ֥ר בְּדָֽן׃ ס</w:t>
      </w:r>
    </w:p>
    <w:p>
      <w:pPr>
        <w:bidi/>
      </w:pPr>
      <w:r>
        <w:rPr>
          <w:rtl/>
          <w:cs/>
          <w:lang w:val="he_IL" w:bidi="he_IL"/>
        </w:rPr>
      </w:r>
      <w:r>
        <w:rPr>
          <w:vertAlign w:val="superscript"/>
          <w:rtl/>
          <w:cs/>
          <w:lang w:val="he_IL" w:bidi="he_IL"/>
        </w:rPr>
        <w:t>30</w:t>
      </w:r>
      <w:r>
        <w:rPr>
          <w:rtl/>
          <w:cs/>
          <w:lang w:val="he_IL" w:bidi="he_IL"/>
        </w:rPr>
        <w:t xml:space="preserve"> וַיֹּ֨אמֶר יְהוָ֜ה אֶל־יֵה֗וּא יַ֤עַן אֲשֶׁר־הֱטִיבֹ֙תָ֙ לַעֲשׂ֤וֹת הַיָּשָׁר֙ בְּעֵינַ֔י כְּכֹל֙ אֲשֶׁ֣ר בִּלְבָבִ֔י עָשִׂ֖יתָ לְבֵ֣ית אַחְאָ֑ב בְּנֵ֣י רְבִעִ֔ים יֵשְׁב֥וּ לְךָ֖ עַל־כִּסֵּ֥א יִשְׂרָאֵֽל׃</w:t>
      </w:r>
    </w:p>
    <w:p>
      <w:pPr>
        <w:bidi/>
      </w:pPr>
      <w:r>
        <w:rPr>
          <w:rtl/>
          <w:cs/>
          <w:lang w:val="he_IL" w:bidi="he_IL"/>
        </w:rPr>
      </w:r>
      <w:r>
        <w:rPr>
          <w:vertAlign w:val="superscript"/>
          <w:rtl/>
          <w:cs/>
          <w:lang w:val="he_IL" w:bidi="he_IL"/>
        </w:rPr>
        <w:t>31</w:t>
      </w:r>
      <w:r>
        <w:rPr>
          <w:rtl/>
          <w:cs/>
          <w:lang w:val="he_IL" w:bidi="he_IL"/>
        </w:rPr>
        <w:t xml:space="preserve"> וְיֵה֗וּא לֹ֥א שָׁמַ֛ר לָלֶ֛כֶת בְּתֽוֹרַת־יְהוָ֥ה אֱלֹהֵֽי־יִשְׂרָאֵ֖ל בְּכָל־לְבָב֑וֹ לֹ֣א סָ֗ר מֵעַל֙ חַטֹּ֣אות יָֽרָבְעָ֔ם אֲשֶׁ֥ר הֶחֱטִ֖יא אֶת־יִשְׂרָאֵֽל׃</w:t>
      </w:r>
    </w:p>
    <w:p>
      <w:pPr>
        <w:bidi/>
      </w:pPr>
      <w:r>
        <w:rPr>
          <w:rtl/>
          <w:cs/>
          <w:lang w:val="he_IL" w:bidi="he_IL"/>
        </w:rPr>
      </w:r>
      <w:r>
        <w:rPr>
          <w:vertAlign w:val="superscript"/>
          <w:rtl/>
          <w:cs/>
          <w:lang w:val="he_IL" w:bidi="he_IL"/>
        </w:rPr>
        <w:t>32</w:t>
      </w:r>
      <w:r>
        <w:rPr>
          <w:rtl/>
          <w:cs/>
          <w:lang w:val="he_IL" w:bidi="he_IL"/>
        </w:rPr>
        <w:t xml:space="preserve"> בַּיָּמִ֣ים הָהֵ֔ם הֵחֵ֣ל יְהוָ֔ה לְקַצּ֖וֹת בְּיִשְׂרָאֵ֑ל וַיַּכֵּ֥ם חֲזָאֵ֖ל בְּכָל־גְּב֥וּל יִשְׂרָאֵֽל׃</w:t>
      </w:r>
    </w:p>
    <w:p>
      <w:pPr>
        <w:bidi/>
      </w:pPr>
      <w:r>
        <w:rPr>
          <w:rtl/>
          <w:cs/>
          <w:lang w:val="he_IL" w:bidi="he_IL"/>
        </w:rPr>
      </w:r>
      <w:r>
        <w:rPr>
          <w:vertAlign w:val="superscript"/>
          <w:rtl/>
          <w:cs/>
          <w:lang w:val="he_IL" w:bidi="he_IL"/>
        </w:rPr>
        <w:t>33</w:t>
      </w:r>
      <w:r>
        <w:rPr>
          <w:rtl/>
          <w:cs/>
          <w:lang w:val="he_IL" w:bidi="he_IL"/>
        </w:rPr>
        <w:t xml:space="preserve"> מִן־הַיַּרְדֵּן֙ מִזְרַ֣ח הַשֶּׁ֔מֶשׁ אֵ֚ת כָּל־אֶ֣רֶץ הַגִּלְעָ֔ד הַגָּדִ֥י וְהָרֻאובֵנִ֖י וְהַֽמְנַשִּׁ֑י מֵעֲרֹעֵר֙ אֲשֶׁ֣ר עַל־נַ֣חַל אַרְנֹ֔ן וְהַגִּלְעָ֖ד וְהַבָּשָֽׁן׃</w:t>
      </w:r>
    </w:p>
    <w:p>
      <w:pPr>
        <w:bidi/>
      </w:pPr>
      <w:r>
        <w:rPr>
          <w:rtl/>
          <w:cs/>
          <w:lang w:val="he_IL" w:bidi="he_IL"/>
        </w:rPr>
      </w:r>
      <w:r>
        <w:rPr>
          <w:vertAlign w:val="superscript"/>
          <w:rtl/>
          <w:cs/>
          <w:lang w:val="he_IL" w:bidi="he_IL"/>
        </w:rPr>
        <w:t>34</w:t>
      </w:r>
      <w:r>
        <w:rPr>
          <w:rtl/>
          <w:cs/>
          <w:lang w:val="he_IL" w:bidi="he_IL"/>
        </w:rPr>
        <w:t xml:space="preserve"> וְיֶ֨תֶר דִּבְרֵ֥י יֵה֛וּא וְכָל־אֲשֶׁ֥ר עָשָׂ֖ה וְכָל־גְּבוּרָת֑וֹ הֲלֽוֹא־הֵ֣ם כְּתוּבִ֗ים עַל־סֵ֛פֶר דִּבְרֵ֥י הַיָּמִ֖ים לְמַלְכֵ֥י יִשְׂרָאֵֽל׃</w:t>
      </w:r>
    </w:p>
    <w:p>
      <w:pPr>
        <w:bidi/>
      </w:pPr>
      <w:r>
        <w:rPr>
          <w:rtl/>
          <w:cs/>
          <w:lang w:val="he_IL" w:bidi="he_IL"/>
        </w:rPr>
      </w:r>
      <w:r>
        <w:rPr>
          <w:vertAlign w:val="superscript"/>
          <w:rtl/>
          <w:cs/>
          <w:lang w:val="he_IL" w:bidi="he_IL"/>
        </w:rPr>
        <w:t>35</w:t>
      </w:r>
      <w:r>
        <w:rPr>
          <w:rtl/>
          <w:cs/>
          <w:lang w:val="he_IL" w:bidi="he_IL"/>
        </w:rPr>
        <w:t xml:space="preserve"> וַיִּשְׁכַּ֤ב יֵהוּא֙ עִם־אֲבֹתָ֔יו וַיִּקְבְּר֥וּ אֹת֖וֹ בְּשֹׁמְר֑וֹן וַיִּמְלֹ֛ךְ יְהוֹאָחָ֥ז בְּנ֖וֹ תַּחְתָּֽיו׃</w:t>
      </w:r>
    </w:p>
    <w:p>
      <w:pPr>
        <w:bidi/>
      </w:pPr>
      <w:r>
        <w:rPr>
          <w:rtl/>
          <w:cs/>
          <w:lang w:val="he_IL" w:bidi="he_IL"/>
        </w:rPr>
      </w:r>
      <w:r>
        <w:rPr>
          <w:vertAlign w:val="superscript"/>
          <w:rtl/>
          <w:cs/>
          <w:lang w:val="he_IL" w:bidi="he_IL"/>
        </w:rPr>
        <w:t>36</w:t>
      </w:r>
      <w:r>
        <w:rPr>
          <w:rtl/>
          <w:cs/>
          <w:lang w:val="he_IL" w:bidi="he_IL"/>
        </w:rPr>
        <w:t xml:space="preserve"> וְהַיָּמִ֗ים אֲשֶׁ֨ר מָלַ֤ךְ יֵהוּא֙ עַל־יִשְׂרָאֵ֔ל עֶשְׂרִ֥ים וּשְׁמֹנֶֽה־שָׁנָ֖ה בְּשֹׁמְרֽוֹן׃ פ</w:t>
      </w:r>
    </w:p>
    <w:p>
      <w:pPr>
        <w:pStyle w:val="Heading2"/>
        <w:bidi/>
      </w:pPr>
      <w:r>
        <w:rPr>
          <w:rtl/>
          <w:cs/>
          <w:lang w:val="he_IL" w:bidi="he_IL"/>
        </w:rPr>
        <w:t>2 Kings 11:1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וַֽעֲתַלְיָה֙ אֵ֣ם אֲחַזְיָ֔הוּ וראתה כִּ֣י מֵ֣ת בְּנָ֑הּ וַתָּ֙קָם֙ וַתְּאַבֵּ֔ד אֵ֖ת כָּל־זֶ֥רַע הַמַּמְלָכָֽה׃</w:t>
      </w:r>
    </w:p>
    <w:p>
      <w:pPr>
        <w:bidi/>
      </w:pPr>
      <w:r>
        <w:rPr>
          <w:rtl/>
          <w:cs/>
          <w:lang w:val="he_IL" w:bidi="he_IL"/>
        </w:rPr>
      </w:r>
      <w:r>
        <w:rPr>
          <w:vertAlign w:val="superscript"/>
          <w:rtl/>
          <w:cs/>
          <w:lang w:val="he_IL" w:bidi="he_IL"/>
        </w:rPr>
        <w:t>2</w:t>
      </w:r>
      <w:r>
        <w:rPr>
          <w:rtl/>
          <w:cs/>
          <w:lang w:val="he_IL" w:bidi="he_IL"/>
        </w:rPr>
        <w:t xml:space="preserve"> וַתִּקַּ֣ח יְהוֹשֶׁ֣בַע בַּת־הַמֶּֽלֶךְ־י֠וֹרָם אֲח֨וֹת אֲחַזְיָ֜הוּ אֶת־יוֹאָ֣שׁ בֶּן־אֲחַזְיָ֗ה וַתִּגְנֹ֤ב אֹתוֹ֙ מִתּ֤וֹךְ בְּנֵֽי־הַמֶּ֙לֶךְ֙ הממותתים אֹת֥וֹ וְאֶת־מֵינִקְתּ֖וֹ בַּחֲדַ֣ר הַמִּטּ֑וֹת וַיַּסְתִּ֧רוּ אֹת֛וֹ מִפְּנֵ֥י עֲתַלְיָ֖הוּ וְלֹ֥א הוּמָֽת׃</w:t>
      </w:r>
    </w:p>
    <w:p>
      <w:pPr>
        <w:bidi/>
      </w:pPr>
      <w:r>
        <w:rPr>
          <w:rtl/>
          <w:cs/>
          <w:lang w:val="he_IL" w:bidi="he_IL"/>
        </w:rPr>
      </w:r>
      <w:r>
        <w:rPr>
          <w:vertAlign w:val="superscript"/>
          <w:rtl/>
          <w:cs/>
          <w:lang w:val="he_IL" w:bidi="he_IL"/>
        </w:rPr>
        <w:t>3</w:t>
      </w:r>
      <w:r>
        <w:rPr>
          <w:rtl/>
          <w:cs/>
          <w:lang w:val="he_IL" w:bidi="he_IL"/>
        </w:rPr>
        <w:t xml:space="preserve"> וַיְהִ֤י אִתָּהּ֙ בֵּ֣ית יְהוָ֔ה מִתְחַבֵּ֖א שֵׁ֣שׁ שָׁנִ֑ים וַעֲתַלְיָ֖ה מֹלֶ֥כֶת עַל־הָאָֽרֶץ׃ פ</w:t>
      </w:r>
    </w:p>
    <w:p>
      <w:pPr>
        <w:bidi/>
      </w:pPr>
      <w:r>
        <w:rPr>
          <w:rtl/>
          <w:cs/>
          <w:lang w:val="he_IL" w:bidi="he_IL"/>
        </w:rPr>
      </w:r>
      <w:r>
        <w:rPr>
          <w:vertAlign w:val="superscript"/>
          <w:rtl/>
          <w:cs/>
          <w:lang w:val="he_IL" w:bidi="he_IL"/>
        </w:rPr>
        <w:t>4</w:t>
      </w:r>
      <w:r>
        <w:rPr>
          <w:rtl/>
          <w:cs/>
          <w:lang w:val="he_IL" w:bidi="he_IL"/>
        </w:rPr>
        <w:t xml:space="preserve"> וּבַשָּׁנָ֣ה הַ֠שְּׁבִיעִית שָׁלַ֨ח יְהוֹיָדָ֜ע וַיִּקַּ֣ח ׀ אֶת־שָׂרֵ֣י המאיות לַכָּרִי֙ וְלָ֣רָצִ֔ים וַיָּבֵ֥א אֹתָ֛ם אֵלָ֖יו בֵּ֣ית יְהוָ֑ה וַיִּכְרֹת֩ לָהֶ֨ם בְּרִ֜ית וַיַּשְׁבַּ֤ע אֹתָם֙ בְּבֵ֣ית יְהוָ֔ה וַיַּ֥רְא אֹתָ֖ם אֶת־בֶּן־הַמֶּֽלֶךְ׃</w:t>
      </w:r>
    </w:p>
    <w:p>
      <w:pPr>
        <w:bidi/>
      </w:pPr>
      <w:r>
        <w:rPr>
          <w:rtl/>
          <w:cs/>
          <w:lang w:val="he_IL" w:bidi="he_IL"/>
        </w:rPr>
      </w:r>
      <w:r>
        <w:rPr>
          <w:vertAlign w:val="superscript"/>
          <w:rtl/>
          <w:cs/>
          <w:lang w:val="he_IL" w:bidi="he_IL"/>
        </w:rPr>
        <w:t>5</w:t>
      </w:r>
      <w:r>
        <w:rPr>
          <w:rtl/>
          <w:cs/>
          <w:lang w:val="he_IL" w:bidi="he_IL"/>
        </w:rPr>
        <w:t xml:space="preserve"> וַיְצַוֵּ֣ם לֵאמֹ֔ר זֶ֥ה הַדָּבָ֖ר אֲשֶׁ֣ר תַּעֲשׂ֑וּן הַשְּׁלִשִׁ֤ית מִכֶּם֙ בָּאֵ֣י הַשַּׁבָּ֔ת וְשֹׁ֣מְרֵ֔י מִשְׁמֶ֖רֶת בֵּ֥ית הַמֶּֽלֶךְ׃</w:t>
      </w:r>
    </w:p>
    <w:p>
      <w:pPr>
        <w:bidi/>
      </w:pPr>
      <w:r>
        <w:rPr>
          <w:rtl/>
          <w:cs/>
          <w:lang w:val="he_IL" w:bidi="he_IL"/>
        </w:rPr>
      </w:r>
      <w:r>
        <w:rPr>
          <w:vertAlign w:val="superscript"/>
          <w:rtl/>
          <w:cs/>
          <w:lang w:val="he_IL" w:bidi="he_IL"/>
        </w:rPr>
        <w:t>6</w:t>
      </w:r>
      <w:r>
        <w:rPr>
          <w:rtl/>
          <w:cs/>
          <w:lang w:val="he_IL" w:bidi="he_IL"/>
        </w:rPr>
        <w:t xml:space="preserve"> וְהַשְּׁלִשִׁית֙ בְּשַׁ֣עַר ס֔וּר וְהַשְּׁלִשִׁ֥ית בַּשַּׁ֖עַר אַחַ֣ר הָרָצִ֑ים וּשְׁמַרְתֶּ֛ם אֶת־מִשְׁמֶ֥רֶת הַבַּ֖יִת מַסָּֽח׃</w:t>
      </w:r>
    </w:p>
    <w:p>
      <w:pPr>
        <w:bidi/>
      </w:pPr>
      <w:r>
        <w:rPr>
          <w:rtl/>
          <w:cs/>
          <w:lang w:val="he_IL" w:bidi="he_IL"/>
        </w:rPr>
      </w:r>
      <w:r>
        <w:rPr>
          <w:vertAlign w:val="superscript"/>
          <w:rtl/>
          <w:cs/>
          <w:lang w:val="he_IL" w:bidi="he_IL"/>
        </w:rPr>
        <w:t>7</w:t>
      </w:r>
      <w:r>
        <w:rPr>
          <w:rtl/>
          <w:cs/>
          <w:lang w:val="he_IL" w:bidi="he_IL"/>
        </w:rPr>
        <w:t xml:space="preserve"> וּשְׁתֵּ֤י הַיָּדוֹת֙ בָּכֶ֔ם כֹּ֖ל יֹצְאֵ֣י הַשַּׁבָּ֑ת וְשָֽׁמְר֛וּ אֶת־מִשְׁמֶ֥רֶת בֵּית־יְהוָ֖ה אֶל־הַמֶּֽלֶךְ׃</w:t>
      </w:r>
    </w:p>
    <w:p>
      <w:pPr>
        <w:bidi/>
      </w:pPr>
      <w:r>
        <w:rPr>
          <w:rtl/>
          <w:cs/>
          <w:lang w:val="he_IL" w:bidi="he_IL"/>
        </w:rPr>
      </w:r>
      <w:r>
        <w:rPr>
          <w:vertAlign w:val="superscript"/>
          <w:rtl/>
          <w:cs/>
          <w:lang w:val="he_IL" w:bidi="he_IL"/>
        </w:rPr>
        <w:t>8</w:t>
      </w:r>
      <w:r>
        <w:rPr>
          <w:rtl/>
          <w:cs/>
          <w:lang w:val="he_IL" w:bidi="he_IL"/>
        </w:rPr>
        <w:t xml:space="preserve"> וְהִקַּפְתֶּ֨ם עַל־הַמֶּ֜לֶךְ סָבִ֗יב אִ֚ישׁ וְכֵלָ֣יו בְּיָד֔וֹ וְהַבָּ֥א אֶל־הַשְּׂדֵר֖וֹת יוּמָ֑ת וִהְי֥וּ אֶת־הַמֶּ֖לֶךְ בְּצֵאת֥וֹ וּבְבֹאֽוֹ׃</w:t>
      </w:r>
    </w:p>
    <w:p>
      <w:pPr>
        <w:bidi/>
      </w:pPr>
      <w:r>
        <w:rPr>
          <w:rtl/>
          <w:cs/>
          <w:lang w:val="he_IL" w:bidi="he_IL"/>
        </w:rPr>
      </w:r>
      <w:r>
        <w:rPr>
          <w:vertAlign w:val="superscript"/>
          <w:rtl/>
          <w:cs/>
          <w:lang w:val="he_IL" w:bidi="he_IL"/>
        </w:rPr>
        <w:t>9</w:t>
      </w:r>
      <w:r>
        <w:rPr>
          <w:rtl/>
          <w:cs/>
          <w:lang w:val="he_IL" w:bidi="he_IL"/>
        </w:rPr>
        <w:t xml:space="preserve"> וַֽיַּעֲשׂ֞וּ שָׂרֵ֣י המאיות כְּכֹ֣ל אֲשֶׁר־צִוָּה֮ יְהוֹיָדָ֣ע הַכֹּהֵן֒ וַיִּקְחוּ֙ אִ֣ישׁ אֶת־אֲנָשָׁ֔יו בָּאֵ֣י הַשַּׁבָּ֔ת עִ֖ם יֹצְאֵ֣י הַשַּׁבָּ֑ת וַיָּבֹ֖אוּ אֶל־יְהוֹיָדָ֥ע הַכֹּהֵֽן׃</w:t>
      </w:r>
    </w:p>
    <w:p>
      <w:pPr>
        <w:bidi/>
      </w:pPr>
      <w:r>
        <w:rPr>
          <w:rtl/>
          <w:cs/>
          <w:lang w:val="he_IL" w:bidi="he_IL"/>
        </w:rPr>
      </w:r>
      <w:r>
        <w:rPr>
          <w:vertAlign w:val="superscript"/>
          <w:rtl/>
          <w:cs/>
          <w:lang w:val="he_IL" w:bidi="he_IL"/>
        </w:rPr>
        <w:t>10</w:t>
      </w:r>
      <w:r>
        <w:rPr>
          <w:rtl/>
          <w:cs/>
          <w:lang w:val="he_IL" w:bidi="he_IL"/>
        </w:rPr>
        <w:t xml:space="preserve"> וַיִּתֵּ֨ן הַכֹּהֵ֜ן לְשָׂרֵ֣י המאיות אֶֽת־הַחֲנִית֙ וְאֶת־הַשְּׁלָטִ֔ים אֲשֶׁ֖ר לַמֶּ֣לֶךְ דָּוִ֑ד אֲשֶׁ֖ר בְּבֵ֥ית יְהוָֽה׃</w:t>
      </w:r>
    </w:p>
    <w:p>
      <w:pPr>
        <w:bidi/>
      </w:pPr>
      <w:r>
        <w:rPr>
          <w:rtl/>
          <w:cs/>
          <w:lang w:val="he_IL" w:bidi="he_IL"/>
        </w:rPr>
      </w:r>
      <w:r>
        <w:rPr>
          <w:vertAlign w:val="superscript"/>
          <w:rtl/>
          <w:cs/>
          <w:lang w:val="he_IL" w:bidi="he_IL"/>
        </w:rPr>
        <w:t>11</w:t>
      </w:r>
      <w:r>
        <w:rPr>
          <w:rtl/>
          <w:cs/>
          <w:lang w:val="he_IL" w:bidi="he_IL"/>
        </w:rPr>
        <w:t xml:space="preserve"> וַיַּעַמְד֨וּ הָרָצִ֜ים אִ֣ישׁ ׀ וְכֵלָ֣יו בְּיָד֗וֹ מִכֶּ֨תֶף הַבַּ֤יִת הַיְמָנִית֙ עַד־כֶּ֤תֶף הַבַּ֙יִת֙ הַשְּׂמָאלִ֔ית לַמִּזְבֵּ֖חַ וְלַבָּ֑יִת עַל־הַמֶּ֖לֶךְ סָבִֽיב׃</w:t>
      </w:r>
    </w:p>
    <w:p>
      <w:pPr>
        <w:bidi/>
      </w:pPr>
      <w:r>
        <w:rPr>
          <w:rtl/>
          <w:cs/>
          <w:lang w:val="he_IL" w:bidi="he_IL"/>
        </w:rPr>
      </w:r>
      <w:r>
        <w:rPr>
          <w:vertAlign w:val="superscript"/>
          <w:rtl/>
          <w:cs/>
          <w:lang w:val="he_IL" w:bidi="he_IL"/>
        </w:rPr>
        <w:t>12</w:t>
      </w:r>
      <w:r>
        <w:rPr>
          <w:rtl/>
          <w:cs/>
          <w:lang w:val="he_IL" w:bidi="he_IL"/>
        </w:rPr>
        <w:t xml:space="preserve"> וַיּוֹצִ֣א אֶת־בֶּן־ הַמֶּ֗לֶךְ וַיִּתֵּ֤ן עָלָיו֙ אֶת־הַנֵּ֙זֶר֙ וְאֶת־הָ֣עֵד֔וּת וַיַּמְלִ֥כוּ אֹת֖וֹ וַיִּמְשָׁחֻ֑הוּ וַיַּכּוּ־כָ֔ף וַיֹּאמְר֖וּ יְחִ֥י הַמֶּֽלֶךְ׃ ס</w:t>
      </w:r>
    </w:p>
    <w:p>
      <w:pPr>
        <w:bidi/>
      </w:pPr>
      <w:r>
        <w:rPr>
          <w:rtl/>
          <w:cs/>
          <w:lang w:val="he_IL" w:bidi="he_IL"/>
        </w:rPr>
      </w:r>
      <w:r>
        <w:rPr>
          <w:vertAlign w:val="superscript"/>
          <w:rtl/>
          <w:cs/>
          <w:lang w:val="he_IL" w:bidi="he_IL"/>
        </w:rPr>
        <w:t>13</w:t>
      </w:r>
      <w:r>
        <w:rPr>
          <w:rtl/>
          <w:cs/>
          <w:lang w:val="he_IL" w:bidi="he_IL"/>
        </w:rPr>
        <w:t xml:space="preserve"> וַתִּשְׁמַ֣ע עֲתַלְיָ֔ה אֶת־ק֥וֹל הָֽרָצִ֖ין הָעָ֑ם וַתָּבֹ֥א אֶל־הָעָ֖ם בֵּ֥ית יְהוָֽה׃</w:t>
      </w:r>
    </w:p>
    <w:p>
      <w:pPr>
        <w:bidi/>
      </w:pPr>
      <w:r>
        <w:rPr>
          <w:rtl/>
          <w:cs/>
          <w:lang w:val="he_IL" w:bidi="he_IL"/>
        </w:rPr>
      </w:r>
      <w:r>
        <w:rPr>
          <w:vertAlign w:val="superscript"/>
          <w:rtl/>
          <w:cs/>
          <w:lang w:val="he_IL" w:bidi="he_IL"/>
        </w:rPr>
        <w:t>14</w:t>
      </w:r>
      <w:r>
        <w:rPr>
          <w:rtl/>
          <w:cs/>
          <w:lang w:val="he_IL" w:bidi="he_IL"/>
        </w:rPr>
        <w:t xml:space="preserve"> וַתֵּ֡רֶא וְהִנֵּ֣ה הַמֶּלֶךְ֩ עֹמֵ֨ד עַֽל־הָעַמּ֜וּד כַּמִּשְׁפָּ֗ט וְהַשָּׂרִ֤ים וְהַחֲצֹֽצְרוֹת֙ אֶל־הַמֶּ֔לֶךְ וְכָל־עַ֤ם הָאָ֙רֶץ֙ שָׂמֵ֔חַ וְתֹקֵ֖עַ בַּחֲצֹֽצְר֑וֹת וַתִּקְרַ֤ע עֲתַלְיָה֙ אֶת־בְּגָדֶ֔יהָ וַתִּקְרָ֖א קֶ֥שֶׁר קָֽשֶׁר׃ ס</w:t>
      </w:r>
    </w:p>
    <w:p>
      <w:pPr>
        <w:bidi/>
      </w:pPr>
      <w:r>
        <w:rPr>
          <w:rtl/>
          <w:cs/>
          <w:lang w:val="he_IL" w:bidi="he_IL"/>
        </w:rPr>
      </w:r>
      <w:r>
        <w:rPr>
          <w:vertAlign w:val="superscript"/>
          <w:rtl/>
          <w:cs/>
          <w:lang w:val="he_IL" w:bidi="he_IL"/>
        </w:rPr>
        <w:t>15</w:t>
      </w:r>
      <w:r>
        <w:rPr>
          <w:rtl/>
          <w:cs/>
          <w:lang w:val="he_IL" w:bidi="he_IL"/>
        </w:rPr>
        <w:t xml:space="preserve"> וַיְצַו֩ יְהוֹיָדָ֨ע הַכֹּהֵ֜ן אֶת־שָׂרֵ֥י המיאות ׀ פְּקֻדֵ֣י הַחַ֗יִל וַיֹּ֤אמֶר אֲלֵיהֶם֙ הוֹצִ֤יאוּ אֹתָהּ֙ אֶל־מִבֵּ֣ית לַשְּׂדֵרֹ֔ת וְהַבָּ֥א אַחֲרֶ֖יהָ הָמֵ֣ת בֶּחָ֑רֶב כִּ֚י אָמַ֣ר הַכֹּהֵ֔ן אַל־תּוּמַ֖ת בֵּ֥ית יְהוָֽה׃</w:t>
      </w:r>
    </w:p>
    <w:p>
      <w:pPr>
        <w:bidi/>
      </w:pPr>
      <w:r>
        <w:rPr>
          <w:rtl/>
          <w:cs/>
          <w:lang w:val="he_IL" w:bidi="he_IL"/>
        </w:rPr>
      </w:r>
      <w:r>
        <w:rPr>
          <w:vertAlign w:val="superscript"/>
          <w:rtl/>
          <w:cs/>
          <w:lang w:val="he_IL" w:bidi="he_IL"/>
        </w:rPr>
        <w:t>16</w:t>
      </w:r>
      <w:r>
        <w:rPr>
          <w:rtl/>
          <w:cs/>
          <w:lang w:val="he_IL" w:bidi="he_IL"/>
        </w:rPr>
        <w:t xml:space="preserve"> וַיָּשִׂ֤מוּ לָהּ֙ יָדַ֔יִם וַתָּב֛וֹא דֶּֽרֶךְ־מְב֥וֹא הַסּוּסִ֖ים בֵּ֣ית הַמֶּ֑לֶךְ וַתּוּמַ֖ת שָֽׁם׃ ס</w:t>
      </w:r>
    </w:p>
    <w:p>
      <w:pPr>
        <w:bidi/>
      </w:pPr>
      <w:r>
        <w:rPr>
          <w:rtl/>
          <w:cs/>
          <w:lang w:val="he_IL" w:bidi="he_IL"/>
        </w:rPr>
      </w:r>
      <w:r>
        <w:rPr>
          <w:vertAlign w:val="superscript"/>
          <w:rtl/>
          <w:cs/>
          <w:lang w:val="he_IL" w:bidi="he_IL"/>
        </w:rPr>
        <w:t>17</w:t>
      </w:r>
      <w:r>
        <w:rPr>
          <w:rtl/>
          <w:cs/>
          <w:lang w:val="he_IL" w:bidi="he_IL"/>
        </w:rPr>
        <w:t xml:space="preserve"> וַיִּכְרֹ֨ת יְהוֹיָדָ֜ע אֶֽת־הַבְּרִ֗ית בֵּ֤ין יְהוָה֙ וּבֵ֤ין הַמֶּ֙לֶךְ֙ וּבֵ֣ין הָעָ֔ם לִהְי֥וֹת לְעָ֖ם לַֽיהוָ֑ה וּבֵ֥ין הַמֶּ֖לֶךְ וּבֵ֥ין הָעָֽם׃</w:t>
      </w:r>
    </w:p>
    <w:p>
      <w:pPr>
        <w:bidi/>
      </w:pPr>
      <w:r>
        <w:rPr>
          <w:rtl/>
          <w:cs/>
          <w:lang w:val="he_IL" w:bidi="he_IL"/>
        </w:rPr>
      </w:r>
      <w:r>
        <w:rPr>
          <w:vertAlign w:val="superscript"/>
          <w:rtl/>
          <w:cs/>
          <w:lang w:val="he_IL" w:bidi="he_IL"/>
        </w:rPr>
        <w:t>18</w:t>
      </w:r>
      <w:r>
        <w:rPr>
          <w:rtl/>
          <w:cs/>
          <w:lang w:val="he_IL" w:bidi="he_IL"/>
        </w:rPr>
        <w:t xml:space="preserve"> וַיָּבֹ֣אוּ כָל־עַם֩ הָאָ֨רֶץ בֵּית־הַבַּ֜עַל וַֽיִּתְּצֻ֗הוּ אֶת־מזבחתו וְאֶת־צְלָמָיו֙ שִׁבְּר֣וּ הֵיטֵ֔ב וְאֵ֗ת מַתָּן֙ כֹּהֵ֣ן הַבַּ֔עַל הָרְג֖וּ לִפְנֵ֣י הַֽמִּזְבְּח֑וֹת וַיָּ֧שֶׂם הַכֹּהֵ֛ן פְּקֻדּ֖וֹת עַל־בֵּ֥ית יְהוָֽה׃</w:t>
      </w:r>
    </w:p>
    <w:p>
      <w:pPr>
        <w:bidi/>
      </w:pPr>
      <w:r>
        <w:rPr>
          <w:rtl/>
          <w:cs/>
          <w:lang w:val="he_IL" w:bidi="he_IL"/>
        </w:rPr>
      </w:r>
      <w:r>
        <w:rPr>
          <w:vertAlign w:val="superscript"/>
          <w:rtl/>
          <w:cs/>
          <w:lang w:val="he_IL" w:bidi="he_IL"/>
        </w:rPr>
        <w:t>19</w:t>
      </w:r>
      <w:r>
        <w:rPr>
          <w:rtl/>
          <w:cs/>
          <w:lang w:val="he_IL" w:bidi="he_IL"/>
        </w:rPr>
        <w:t xml:space="preserve"> וַיִּקַּ֣ח אֶת־שָׂרֵ֣י הַ֠מֵּאוֹת וְאֶת־הַכָּרִ֨י וְאֶת־הָרָצִ֜ים וְאֵ֣ת ׀ כָּל־עַ֣ם הָאָ֗רֶץ וַיֹּרִ֤ידוּ אֶת־הַמֶּ֙לֶךְ֙ מִבֵּ֣ית יְהוָ֔ה וַיָּב֛וֹאוּ דֶּֽרֶך־שַׁ֥עַר הָרָצִ֖ים בֵּ֣ית הַמֶּ֑לֶךְ וַיֵּ֖שֶׁב עַל־כִּסֵּ֥א הַמְּלָכִֽים׃</w:t>
      </w:r>
    </w:p>
    <w:p>
      <w:pPr>
        <w:bidi/>
      </w:pPr>
      <w:r>
        <w:rPr>
          <w:rtl/>
          <w:cs/>
          <w:lang w:val="he_IL" w:bidi="he_IL"/>
        </w:rPr>
      </w:r>
      <w:r>
        <w:rPr>
          <w:vertAlign w:val="superscript"/>
          <w:rtl/>
          <w:cs/>
          <w:lang w:val="he_IL" w:bidi="he_IL"/>
        </w:rPr>
        <w:t>20</w:t>
      </w:r>
      <w:r>
        <w:rPr>
          <w:rtl/>
          <w:cs/>
          <w:lang w:val="he_IL" w:bidi="he_IL"/>
        </w:rPr>
        <w:t xml:space="preserve"> וַיִּשְׂמַ֥ח כָּל־עַם־ הָאָ֖רֶץ וְהָעִ֣יר שָׁקָ֑טָה וְאֶת־עֲתַלְיָ֛הוּ הֵמִ֥יתוּ בַחֶ֖רֶב בֵּ֥ית מלך׃ ס</w:t>
      </w:r>
    </w:p>
    <w:p>
      <w:pPr>
        <w:pStyle w:val="Heading2"/>
        <w:bidi/>
      </w:pPr>
      <w:r>
        <w:rPr>
          <w:rtl/>
          <w:cs/>
          <w:lang w:val="he_IL" w:bidi="he_IL"/>
        </w:rPr>
        <w:t>2 Kings 12:1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בֶּן־שֶׁ֥בַע שָׁנִ֖ים יְהוֹאָ֥שׁ בְּמָלְכֽוֹ׃ פ</w:t>
      </w:r>
    </w:p>
    <w:p>
      <w:pPr>
        <w:bidi/>
      </w:pPr>
      <w:r>
        <w:rPr>
          <w:rtl/>
          <w:cs/>
          <w:lang w:val="he_IL" w:bidi="he_IL"/>
        </w:rPr>
      </w:r>
      <w:r>
        <w:rPr>
          <w:vertAlign w:val="superscript"/>
          <w:rtl/>
          <w:cs/>
          <w:lang w:val="he_IL" w:bidi="he_IL"/>
        </w:rPr>
        <w:t>2</w:t>
      </w:r>
      <w:r>
        <w:rPr>
          <w:rtl/>
          <w:cs/>
          <w:lang w:val="he_IL" w:bidi="he_IL"/>
        </w:rPr>
        <w:t xml:space="preserve"> בִּשְׁנַת־שֶׁ֤בַע לְיֵהוּא֙ מָלַ֣ךְ יְהוֹאָ֔שׁ וְאַרְבָּעִ֣ים שָׁנָ֔ה מָלַ֖ךְ בִּירֽוּשָׁלִָ֑ם וְשֵׁ֣ם אִמּ֔וֹ צִבְיָ֖ה מִבְּאֵ֥ר שָֽׁבַע׃</w:t>
      </w:r>
    </w:p>
    <w:p>
      <w:pPr>
        <w:bidi/>
      </w:pPr>
      <w:r>
        <w:rPr>
          <w:rtl/>
          <w:cs/>
          <w:lang w:val="he_IL" w:bidi="he_IL"/>
        </w:rPr>
      </w:r>
      <w:r>
        <w:rPr>
          <w:vertAlign w:val="superscript"/>
          <w:rtl/>
          <w:cs/>
          <w:lang w:val="he_IL" w:bidi="he_IL"/>
        </w:rPr>
        <w:t>3</w:t>
      </w:r>
      <w:r>
        <w:rPr>
          <w:rtl/>
          <w:cs/>
          <w:lang w:val="he_IL" w:bidi="he_IL"/>
        </w:rPr>
        <w:t xml:space="preserve"> וַיַּ֨עַשׂ יְהוֹאָ֧שׁ הַיָּשָׁ֛ר בְּעֵינֵ֥י יְהוָ֖ה כָּל־יָמָ֑יו אֲשֶׁ֣ר הוֹרָ֔הוּ יְהוֹיָדָ֖ע הַכֹּהֵֽן׃</w:t>
      </w:r>
    </w:p>
    <w:p>
      <w:pPr>
        <w:bidi/>
      </w:pPr>
      <w:r>
        <w:rPr>
          <w:rtl/>
          <w:cs/>
          <w:lang w:val="he_IL" w:bidi="he_IL"/>
        </w:rPr>
      </w:r>
      <w:r>
        <w:rPr>
          <w:vertAlign w:val="superscript"/>
          <w:rtl/>
          <w:cs/>
          <w:lang w:val="he_IL" w:bidi="he_IL"/>
        </w:rPr>
        <w:t>4</w:t>
      </w:r>
      <w:r>
        <w:rPr>
          <w:rtl/>
          <w:cs/>
          <w:lang w:val="he_IL" w:bidi="he_IL"/>
        </w:rPr>
        <w:t xml:space="preserve"> רַ֥ק הַבָּמ֖וֹת לֹא־סָ֑רוּ ע֥וֹד הָעָ֛ם מְזַבְּחִ֥ים וּֽמְקַטְּרִ֖ים בַּבָּמֽוֹת׃</w:t>
      </w:r>
    </w:p>
    <w:p>
      <w:pPr>
        <w:bidi/>
      </w:pPr>
      <w:r>
        <w:rPr>
          <w:rtl/>
          <w:cs/>
          <w:lang w:val="he_IL" w:bidi="he_IL"/>
        </w:rPr>
      </w:r>
      <w:r>
        <w:rPr>
          <w:vertAlign w:val="superscript"/>
          <w:rtl/>
          <w:cs/>
          <w:lang w:val="he_IL" w:bidi="he_IL"/>
        </w:rPr>
        <w:t>5</w:t>
      </w:r>
      <w:r>
        <w:rPr>
          <w:rtl/>
          <w:cs/>
          <w:lang w:val="he_IL" w:bidi="he_IL"/>
        </w:rPr>
        <w:t xml:space="preserve"> וַיֹּ֨אמֶר יְהוֹאָ֜שׁ אֶל־הַכֹּהֲנִ֗ים כֹּל֩ כֶּ֨סֶף הַקֳּדָשִׁ֜ים אֲשֶׁר־יוּבָ֤א בֵית־יְהוָה֙ כֶּ֣סֶף עוֹבֵ֔ר אִ֕ישׁ כֶּ֥סֶף נַפְשׁ֖וֹת עֶרְכּ֑וֹ כָּל־כֶּ֗סֶף אֲשֶׁ֤ר יַֽעֲלֶה֙ עַ֣ל לֶב־אִ֔ישׁ לְהָבִ֖יא בֵּ֥ית יְהוָֽה׃</w:t>
      </w:r>
    </w:p>
    <w:p>
      <w:pPr>
        <w:bidi/>
      </w:pPr>
      <w:r>
        <w:rPr>
          <w:rtl/>
          <w:cs/>
          <w:lang w:val="he_IL" w:bidi="he_IL"/>
        </w:rPr>
      </w:r>
      <w:r>
        <w:rPr>
          <w:vertAlign w:val="superscript"/>
          <w:rtl/>
          <w:cs/>
          <w:lang w:val="he_IL" w:bidi="he_IL"/>
        </w:rPr>
        <w:t>6</w:t>
      </w:r>
      <w:r>
        <w:rPr>
          <w:rtl/>
          <w:cs/>
          <w:lang w:val="he_IL" w:bidi="he_IL"/>
        </w:rPr>
        <w:t xml:space="preserve"> יִקְח֤וּ לָהֶם֙ הַכֹּ֣הֲנִ֔ים אִ֖ישׁ מֵאֵ֣ת מַכָּר֑וֹ וְהֵ֗ם יְחַזְּקוּ֙ אֶת־בֶּ֣דֶק הַבַּ֔יִת לְכֹ֛ל אֲשֶׁר־יִמָּצֵ֥א שָׁ֖ם בָּֽדֶק׃ פ</w:t>
      </w:r>
    </w:p>
    <w:p>
      <w:pPr>
        <w:bidi/>
      </w:pPr>
      <w:r>
        <w:rPr>
          <w:rtl/>
          <w:cs/>
          <w:lang w:val="he_IL" w:bidi="he_IL"/>
        </w:rPr>
      </w:r>
      <w:r>
        <w:rPr>
          <w:vertAlign w:val="superscript"/>
          <w:rtl/>
          <w:cs/>
          <w:lang w:val="he_IL" w:bidi="he_IL"/>
        </w:rPr>
        <w:t>7</w:t>
      </w:r>
      <w:r>
        <w:rPr>
          <w:rtl/>
          <w:cs/>
          <w:lang w:val="he_IL" w:bidi="he_IL"/>
        </w:rPr>
        <w:t xml:space="preserve"> וַיְהִ֗י בִּשְׁנַ֨ת עֶשְׂרִ֧ים וְשָׁלֹ֛שׁ שָׁנָ֖ה לַמֶּ֣לֶךְ יְהוֹאָ֑שׁ לֹֽא־חִזְּק֥וּ הַכֹּהֲנִ֖ים אֶת־בֶּ֥דֶק הַבָּֽיִת׃</w:t>
      </w:r>
    </w:p>
    <w:p>
      <w:pPr>
        <w:bidi/>
      </w:pPr>
      <w:r>
        <w:rPr>
          <w:rtl/>
          <w:cs/>
          <w:lang w:val="he_IL" w:bidi="he_IL"/>
        </w:rPr>
      </w:r>
      <w:r>
        <w:rPr>
          <w:vertAlign w:val="superscript"/>
          <w:rtl/>
          <w:cs/>
          <w:lang w:val="he_IL" w:bidi="he_IL"/>
        </w:rPr>
        <w:t>8</w:t>
      </w:r>
      <w:r>
        <w:rPr>
          <w:rtl/>
          <w:cs/>
          <w:lang w:val="he_IL" w:bidi="he_IL"/>
        </w:rPr>
        <w:t xml:space="preserve"> וַיִּקְרָא֩ הַמֶּ֨לֶךְ יְהוֹאָ֜שׁ לִיהוֹיָדָ֤ע הַכֹּהֵן֙ וְלַכֹּ֣הֲנִ֔ים וַיֹּ֣אמֶר אֲלֵהֶ֔ם מַדּ֛וּעַ אֵינְכֶ֥ם מְחַזְּקִ֖ים אֶת־בֶּ֣דֶק הַבָּ֑יִת וְעַתָּ֗ה אַל־תִּקְחוּ־כֶ֙סֶף֙ מֵאֵ֣ת מַכָּֽרֵיכֶ֔ם כִּֽי־לְבֶ֥דֶק הַבַּ֖יִת תִּתְּנֻֽהוּ׃</w:t>
      </w:r>
    </w:p>
    <w:p>
      <w:pPr>
        <w:bidi/>
      </w:pPr>
      <w:r>
        <w:rPr>
          <w:rtl/>
          <w:cs/>
          <w:lang w:val="he_IL" w:bidi="he_IL"/>
        </w:rPr>
      </w:r>
      <w:r>
        <w:rPr>
          <w:vertAlign w:val="superscript"/>
          <w:rtl/>
          <w:cs/>
          <w:lang w:val="he_IL" w:bidi="he_IL"/>
        </w:rPr>
        <w:t>9</w:t>
      </w:r>
      <w:r>
        <w:rPr>
          <w:rtl/>
          <w:cs/>
          <w:lang w:val="he_IL" w:bidi="he_IL"/>
        </w:rPr>
        <w:t xml:space="preserve"> וַיֵּאֹ֖תוּ הַכֹּֽהֲנִ֑ים לְבִלְתִּ֤י קְחַת־כֶּ֙סֶף֙ מֵאֵ֣ת הָעָ֔ם וּלְבִלְתִּ֥י חַזֵּ֖ק אֶת־בֶּ֥דֶק הַבָּֽיִת׃</w:t>
      </w:r>
    </w:p>
    <w:p>
      <w:pPr>
        <w:bidi/>
      </w:pPr>
      <w:r>
        <w:rPr>
          <w:rtl/>
          <w:cs/>
          <w:lang w:val="he_IL" w:bidi="he_IL"/>
        </w:rPr>
      </w:r>
      <w:r>
        <w:rPr>
          <w:vertAlign w:val="superscript"/>
          <w:rtl/>
          <w:cs/>
          <w:lang w:val="he_IL" w:bidi="he_IL"/>
        </w:rPr>
        <w:t>10</w:t>
      </w:r>
      <w:r>
        <w:rPr>
          <w:rtl/>
          <w:cs/>
          <w:lang w:val="he_IL" w:bidi="he_IL"/>
        </w:rPr>
        <w:t xml:space="preserve"> וַיִּקַּ֞ח יְהוֹיָדָ֤ע הַכֹּהֵן֙ אֲר֣וֹן אֶחָ֔ד וַיִּקֹּ֥ב חֹ֖ר בְּדַלְתּ֑וֹ וַיִּתֵּ֣ן אֹתוֹ֩ אֵ֨צֶל הַמִּזְבֵּ֜חַ בימין בְּבֽוֹא־אִישׁ֙ בֵּ֣ית יְהוָ֔ה וְנָֽתְנוּ־שָׁ֤מָּה הַכֹּֽהֲנִים֙ שֹׁמְרֵ֣י הַסַּ֔ף אֶת־כָּל־הַכֶּ֖סֶף הַמּוּבָ֥א בֵית־יְהוָֽה׃</w:t>
      </w:r>
    </w:p>
    <w:p>
      <w:pPr>
        <w:bidi/>
      </w:pPr>
      <w:r>
        <w:rPr>
          <w:rtl/>
          <w:cs/>
          <w:lang w:val="he_IL" w:bidi="he_IL"/>
        </w:rPr>
      </w:r>
      <w:r>
        <w:rPr>
          <w:vertAlign w:val="superscript"/>
          <w:rtl/>
          <w:cs/>
          <w:lang w:val="he_IL" w:bidi="he_IL"/>
        </w:rPr>
        <w:t>11</w:t>
      </w:r>
      <w:r>
        <w:rPr>
          <w:rtl/>
          <w:cs/>
          <w:lang w:val="he_IL" w:bidi="he_IL"/>
        </w:rPr>
        <w:t xml:space="preserve"> וַֽיְהִי֙ כִּרְאוֹתָ֔ם כִּֽי־רַ֥ב הַכֶּ֖סֶף בָּֽאָר֑וֹן וַיַּ֨עַל סֹפֵ֤ר הַמֶּ֙לֶךְ֙ וְהַכֹּהֵ֣ן הַגָּד֔וֹל וַיָּצֻ֙רוּ֙ וַיִּמְנ֔וּ אֶת־הַכֶּ֖סֶף הַנִּמְצָ֥א בֵית־יְהוָֽה׃</w:t>
      </w:r>
    </w:p>
    <w:p>
      <w:pPr>
        <w:bidi/>
      </w:pPr>
      <w:r>
        <w:rPr>
          <w:rtl/>
          <w:cs/>
          <w:lang w:val="he_IL" w:bidi="he_IL"/>
        </w:rPr>
      </w:r>
      <w:r>
        <w:rPr>
          <w:vertAlign w:val="superscript"/>
          <w:rtl/>
          <w:cs/>
          <w:lang w:val="he_IL" w:bidi="he_IL"/>
        </w:rPr>
        <w:t>12</w:t>
      </w:r>
      <w:r>
        <w:rPr>
          <w:rtl/>
          <w:cs/>
          <w:lang w:val="he_IL" w:bidi="he_IL"/>
        </w:rPr>
        <w:t xml:space="preserve"> וְנָתְנוּ֙ אֶת־הַכֶּ֣סֶף הַֽמְתֻכָּ֔ן עַל־יד עֹשֵׂ֣י הַמְּלָאכָ֔ה הפקדים בֵּ֣ית יְהוָ֑ה וַיּוֹצִיאֻ֜הוּ לְחָרָשֵׁ֤י הָעֵץ֙ וְלַבֹּנִ֔ים הָעֹשִׂ֖ים בֵּ֥ית יְהוָֽה׃</w:t>
      </w:r>
    </w:p>
    <w:p>
      <w:pPr>
        <w:bidi/>
      </w:pPr>
      <w:r>
        <w:rPr>
          <w:rtl/>
          <w:cs/>
          <w:lang w:val="he_IL" w:bidi="he_IL"/>
        </w:rPr>
      </w:r>
      <w:r>
        <w:rPr>
          <w:vertAlign w:val="superscript"/>
          <w:rtl/>
          <w:cs/>
          <w:lang w:val="he_IL" w:bidi="he_IL"/>
        </w:rPr>
        <w:t>13</w:t>
      </w:r>
      <w:r>
        <w:rPr>
          <w:rtl/>
          <w:cs/>
          <w:lang w:val="he_IL" w:bidi="he_IL"/>
        </w:rPr>
        <w:t xml:space="preserve"> וְלַגֹּֽדְרִים֙ וּלְחֹצְבֵ֣י הָאֶ֔בֶן וְלִקְנ֤וֹת עֵצִים֙ וְאַבְנֵ֣י מַחְצֵ֔ב לְחַזֵּ֖ק אֶת־בֶּ֣דֶק בֵּית־יְהוָ֑ה וּלְכֹ֛ל אֲשֶׁר־יֵצֵ֥א עַל־הַבַּ֖יִת לְחָזְקָֽה׃</w:t>
      </w:r>
    </w:p>
    <w:p>
      <w:pPr>
        <w:bidi/>
      </w:pPr>
      <w:r>
        <w:rPr>
          <w:rtl/>
          <w:cs/>
          <w:lang w:val="he_IL" w:bidi="he_IL"/>
        </w:rPr>
      </w:r>
      <w:r>
        <w:rPr>
          <w:vertAlign w:val="superscript"/>
          <w:rtl/>
          <w:cs/>
          <w:lang w:val="he_IL" w:bidi="he_IL"/>
        </w:rPr>
        <w:t>14</w:t>
      </w:r>
      <w:r>
        <w:rPr>
          <w:rtl/>
          <w:cs/>
          <w:lang w:val="he_IL" w:bidi="he_IL"/>
        </w:rPr>
        <w:t xml:space="preserve"> אַךְ֩ לֹ֨א יֵעָשֶׂ֜ה בֵּ֣ית יְהוָ֗ה סִפּ֥וֹת כֶּ֙סֶף֙ מְזַמְּר֤וֹת מִזְרָקוֹת֙ חֲצֹ֣צְר֔וֹת כָּל־כְּלִ֥י זָהָ֖ב וּכְלִי־כָ֑סֶף מִן־הַכֶּ֖סֶף הַמּוּבָ֥א בֵית־יְהוָֽה׃</w:t>
      </w:r>
    </w:p>
    <w:p>
      <w:pPr>
        <w:bidi/>
      </w:pPr>
      <w:r>
        <w:rPr>
          <w:rtl/>
          <w:cs/>
          <w:lang w:val="he_IL" w:bidi="he_IL"/>
        </w:rPr>
      </w:r>
      <w:r>
        <w:rPr>
          <w:vertAlign w:val="superscript"/>
          <w:rtl/>
          <w:cs/>
          <w:lang w:val="he_IL" w:bidi="he_IL"/>
        </w:rPr>
        <w:t>15</w:t>
      </w:r>
      <w:r>
        <w:rPr>
          <w:rtl/>
          <w:cs/>
          <w:lang w:val="he_IL" w:bidi="he_IL"/>
        </w:rPr>
        <w:t xml:space="preserve"> כִּֽי־לְעֹשֵׂ֥י הַמְּלָאכָ֖ה יִתְּנֻ֑הוּ וְחִזְּקוּ־ב֖וֹ אֶת־בֵּ֥ית יְהוָֽה׃</w:t>
      </w:r>
    </w:p>
    <w:p>
      <w:pPr>
        <w:bidi/>
      </w:pPr>
      <w:r>
        <w:rPr>
          <w:rtl/>
          <w:cs/>
          <w:lang w:val="he_IL" w:bidi="he_IL"/>
        </w:rPr>
      </w:r>
      <w:r>
        <w:rPr>
          <w:vertAlign w:val="superscript"/>
          <w:rtl/>
          <w:cs/>
          <w:lang w:val="he_IL" w:bidi="he_IL"/>
        </w:rPr>
        <w:t>16</w:t>
      </w:r>
      <w:r>
        <w:rPr>
          <w:rtl/>
          <w:cs/>
          <w:lang w:val="he_IL" w:bidi="he_IL"/>
        </w:rPr>
        <w:t xml:space="preserve"> וְלֹ֧א יְחַשְּׁב֣וּ אֶת־הָאֲנָשִׁ֗ים אֲשֶׁ֨ר יִתְּנ֤וּ אֶת־הַכֶּ֙סֶף֙ עַל־יָדָ֔ם לָתֵ֖ת לְעֹשֵׂ֣י הַמְּלָאכָ֑ה כִּ֥י בֶאֱמֻנָ֖ה הֵ֥ם עֹשִֽׂים׃</w:t>
      </w:r>
    </w:p>
    <w:p>
      <w:pPr>
        <w:bidi/>
      </w:pPr>
      <w:r>
        <w:rPr>
          <w:rtl/>
          <w:cs/>
          <w:lang w:val="he_IL" w:bidi="he_IL"/>
        </w:rPr>
      </w:r>
      <w:r>
        <w:rPr>
          <w:vertAlign w:val="superscript"/>
          <w:rtl/>
          <w:cs/>
          <w:lang w:val="he_IL" w:bidi="he_IL"/>
        </w:rPr>
        <w:t>17</w:t>
      </w:r>
      <w:r>
        <w:rPr>
          <w:rtl/>
          <w:cs/>
          <w:lang w:val="he_IL" w:bidi="he_IL"/>
        </w:rPr>
        <w:t xml:space="preserve"> כֶּ֤סֶף אָשָׁם֙ וְכֶ֣סֶף חַטָּא֔וֹת לֹ֥א יוּבָ֖א בֵּ֣ית יְהוָ֑ה לַכֹּהֲנִ֖ים יִהְיֽוּ׃ פ</w:t>
      </w:r>
    </w:p>
    <w:p>
      <w:pPr>
        <w:bidi/>
      </w:pPr>
      <w:r>
        <w:rPr>
          <w:rtl/>
          <w:cs/>
          <w:lang w:val="he_IL" w:bidi="he_IL"/>
        </w:rPr>
      </w:r>
      <w:r>
        <w:rPr>
          <w:vertAlign w:val="superscript"/>
          <w:rtl/>
          <w:cs/>
          <w:lang w:val="he_IL" w:bidi="he_IL"/>
        </w:rPr>
        <w:t>18</w:t>
      </w:r>
      <w:r>
        <w:rPr>
          <w:rtl/>
          <w:cs/>
          <w:lang w:val="he_IL" w:bidi="he_IL"/>
        </w:rPr>
        <w:t xml:space="preserve"> אָ֣ז יַעֲלֶ֗ה חֲזָאֵל֙ מֶ֣לֶךְ אֲרָ֔ם וַיִּלָּ֥חֶם עַל־גַּ֖ת וַֽיִּלְכְּדָ֑הּ וַיָּ֤שֶׂם חֲזָאֵל֙ פָּנָ֔יו לַעֲל֖וֹת עַל־יְרוּשָׁלִָֽם׃</w:t>
      </w:r>
    </w:p>
    <w:p>
      <w:pPr>
        <w:bidi/>
      </w:pPr>
      <w:r>
        <w:rPr>
          <w:rtl/>
          <w:cs/>
          <w:lang w:val="he_IL" w:bidi="he_IL"/>
        </w:rPr>
      </w:r>
      <w:r>
        <w:rPr>
          <w:vertAlign w:val="superscript"/>
          <w:rtl/>
          <w:cs/>
          <w:lang w:val="he_IL" w:bidi="he_IL"/>
        </w:rPr>
        <w:t>19</w:t>
      </w:r>
      <w:r>
        <w:rPr>
          <w:rtl/>
          <w:cs/>
          <w:lang w:val="he_IL" w:bidi="he_IL"/>
        </w:rPr>
        <w:t xml:space="preserve"> וַיִּקַּ֞ח יְהוֹאָ֣שׁ מֶֽלֶךְ־יְהוּדָ֗ה אֵ֣ת כָּל־הַקֳּדָשִׁ֡ים אֲשֶׁר־הִקְדִּ֣ישׁוּ יְהוֹשָׁפָ֣ט וִיהוֹרָם֩ וַאֲחַזְיָ֨הוּ אֲבֹתָ֜יו מַלְכֵ֤י יְהוּדָה֙ וְאֶת־קֳדָשָׁ֔יו וְאֵ֣ת כָּל־הַזָּהָ֗ב הַנִּמְצָ֛א בְּאֹצְר֥וֹת בֵּית־יְהוָ֖ה וּבֵ֣ית הַמֶּ֑לֶךְ וַיִּשְׁלַ֗ח לַֽחֲזָאֵל֙ מֶ֣לֶךְ אֲרָ֔ם וַיַּ֖עַל מֵעַ֥ל יְרוּשָׁלִָֽם׃</w:t>
      </w:r>
    </w:p>
    <w:p>
      <w:pPr>
        <w:bidi/>
      </w:pPr>
      <w:r>
        <w:rPr>
          <w:rtl/>
          <w:cs/>
          <w:lang w:val="he_IL" w:bidi="he_IL"/>
        </w:rPr>
      </w:r>
      <w:r>
        <w:rPr>
          <w:vertAlign w:val="superscript"/>
          <w:rtl/>
          <w:cs/>
          <w:lang w:val="he_IL" w:bidi="he_IL"/>
        </w:rPr>
        <w:t>20</w:t>
      </w:r>
      <w:r>
        <w:rPr>
          <w:rtl/>
          <w:cs/>
          <w:lang w:val="he_IL" w:bidi="he_IL"/>
        </w:rPr>
        <w:t xml:space="preserve"> וְיֶ֛תֶר דִּבְרֵ֥י יוֹאָ֖שׁ וְכָל־אֲשֶׁ֣ר עָשָׂ֑ה הֲלוֹא־הֵ֣ם כְּתוּבִ֗ים עַל־סֵ֛פֶר דִּבְרֵ֥י הַיָּמִ֖ים לְמַלְכֵ֥י יְהוּדָֽה׃</w:t>
      </w:r>
    </w:p>
    <w:p>
      <w:pPr>
        <w:bidi/>
      </w:pPr>
      <w:r>
        <w:rPr>
          <w:rtl/>
          <w:cs/>
          <w:lang w:val="he_IL" w:bidi="he_IL"/>
        </w:rPr>
      </w:r>
      <w:r>
        <w:rPr>
          <w:vertAlign w:val="superscript"/>
          <w:rtl/>
          <w:cs/>
          <w:lang w:val="he_IL" w:bidi="he_IL"/>
        </w:rPr>
        <w:t>21</w:t>
      </w:r>
      <w:r>
        <w:rPr>
          <w:rtl/>
          <w:cs/>
          <w:lang w:val="he_IL" w:bidi="he_IL"/>
        </w:rPr>
        <w:t xml:space="preserve"> וַיָּקֻ֥מוּ עֲבָדָ֖יו וַיִּקְשְׁרֽוּ־קָ֑שֶׁר וַיַּכּוּ֙ אֶת־יוֹאָ֔שׁ בֵּ֥ית מִלֹּ֖א הַיּוֹרֵ֥ד סִלָּֽא׃</w:t>
      </w:r>
    </w:p>
    <w:p>
      <w:pPr>
        <w:bidi/>
      </w:pPr>
      <w:r>
        <w:rPr>
          <w:rtl/>
          <w:cs/>
          <w:lang w:val="he_IL" w:bidi="he_IL"/>
        </w:rPr>
      </w:r>
      <w:r>
        <w:rPr>
          <w:vertAlign w:val="superscript"/>
          <w:rtl/>
          <w:cs/>
          <w:lang w:val="he_IL" w:bidi="he_IL"/>
        </w:rPr>
        <w:t>22</w:t>
      </w:r>
      <w:r>
        <w:rPr>
          <w:rtl/>
          <w:cs/>
          <w:lang w:val="he_IL" w:bidi="he_IL"/>
        </w:rPr>
        <w:t xml:space="preserve"> וְיוֹזָבָ֣ד בֶּן־שִׁ֠מְעָת וִיהוֹזָבָ֨ד בֶּן־שֹׁמֵ֤ר ׀ עֲבָדָיו֙ הִכֻּ֣הוּ וַיָּמֹ֔ת וַיִּקְבְּר֥וּ אֹת֛וֹ עִם־אֲבֹתָ֖יו בְּעִ֣יר דָּוִ֑ד וַיִּמְלֹ֛ךְ אֲמַצְיָ֥ה בְנ֖וֹ תַּחְתָּֽיו׃ פ</w:t>
      </w:r>
    </w:p>
    <w:p>
      <w:pPr>
        <w:pStyle w:val="Heading2"/>
        <w:bidi/>
      </w:pPr>
      <w:r>
        <w:rPr>
          <w:rtl/>
          <w:cs/>
          <w:lang w:val="he_IL" w:bidi="he_IL"/>
        </w:rPr>
        <w:t>2 Kings 13:1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עֶשְׂרִ֤ים וְשָׁלֹשׁ֙ שָׁנָ֔ה לְיוֹאָ֥שׁ בֶּן־אֲחַזְיָ֖הוּ מֶ֣לֶךְ יְהוּדָ֑ה מָ֠לַךְ יְהוֹאָחָ֨ז בֶּן־יֵה֤וּא עַל־יִשְׂרָאֵל֙ בְּשֹׁ֣מְר֔וֹן שְׁבַ֥ע עֶשְׂרֵ֖ה שָׁנָֽה׃</w:t>
      </w:r>
    </w:p>
    <w:p>
      <w:pPr>
        <w:bidi/>
      </w:pPr>
      <w:r>
        <w:rPr>
          <w:rtl/>
          <w:cs/>
          <w:lang w:val="he_IL" w:bidi="he_IL"/>
        </w:rPr>
      </w:r>
      <w:r>
        <w:rPr>
          <w:vertAlign w:val="superscript"/>
          <w:rtl/>
          <w:cs/>
          <w:lang w:val="he_IL" w:bidi="he_IL"/>
        </w:rPr>
        <w:t>2</w:t>
      </w:r>
      <w:r>
        <w:rPr>
          <w:rtl/>
          <w:cs/>
          <w:lang w:val="he_IL" w:bidi="he_IL"/>
        </w:rPr>
        <w:t xml:space="preserve"> וַיַּ֥עַשׂ הָרַ֖ע בְּעֵינֵ֣י יְהוָ֑ה וַ֠יֵּלֶךְ אַחַ֨ר חַטֹּ֜את יָרָבְעָ֧ם בֶּן־נְבָ֛ט אֲשֶׁר־הֶחֱטִ֥יא אֶת־יִשְׂרָאֵ֖ל לֹא־סָ֥ר מִמֶּֽנָּה׃</w:t>
      </w:r>
    </w:p>
    <w:p>
      <w:pPr>
        <w:bidi/>
      </w:pPr>
      <w:r>
        <w:rPr>
          <w:rtl/>
          <w:cs/>
          <w:lang w:val="he_IL" w:bidi="he_IL"/>
        </w:rPr>
      </w:r>
      <w:r>
        <w:rPr>
          <w:vertAlign w:val="superscript"/>
          <w:rtl/>
          <w:cs/>
          <w:lang w:val="he_IL" w:bidi="he_IL"/>
        </w:rPr>
        <w:t>3</w:t>
      </w:r>
      <w:r>
        <w:rPr>
          <w:rtl/>
          <w:cs/>
          <w:lang w:val="he_IL" w:bidi="he_IL"/>
        </w:rPr>
        <w:t xml:space="preserve"> וַיִּֽחַר־אַ֥ף יְהוָ֖ה בְּיִשְׂרָאֵ֑ל וַֽיִּתְּנֵ֞ם בְּיַ֣ד ׀ חֲזָאֵ֣ל מֶֽלֶךְ־אֲרָ֗ם וּבְיַ֛ד בֶּן־הֲדַ֥ד בֶּן־חֲזָאֵ֖ל כָּל־הַיָּמִֽים׃</w:t>
      </w:r>
    </w:p>
    <w:p>
      <w:pPr>
        <w:bidi/>
      </w:pPr>
      <w:r>
        <w:rPr>
          <w:rtl/>
          <w:cs/>
          <w:lang w:val="he_IL" w:bidi="he_IL"/>
        </w:rPr>
      </w:r>
      <w:r>
        <w:rPr>
          <w:vertAlign w:val="superscript"/>
          <w:rtl/>
          <w:cs/>
          <w:lang w:val="he_IL" w:bidi="he_IL"/>
        </w:rPr>
        <w:t>4</w:t>
      </w:r>
      <w:r>
        <w:rPr>
          <w:rtl/>
          <w:cs/>
          <w:lang w:val="he_IL" w:bidi="he_IL"/>
        </w:rPr>
        <w:t xml:space="preserve"> וַיְחַ֥ל יְהוֹאָחָ֖ז אֶת־פְּנֵ֣י יְהוָ֑ה וַיִּשְׁמַ֤ע אֵלָיו֙ יְהוָ֔ה כִּ֤י רָאָה֙ אֶת־לַ֣חַץ יִשְׂרָאֵ֔ל כִּֽי־לָחַ֥ץ אֹתָ֖ם מֶ֥לֶךְ אֲרָֽם׃</w:t>
      </w:r>
    </w:p>
    <w:p>
      <w:pPr>
        <w:bidi/>
      </w:pPr>
      <w:r>
        <w:rPr>
          <w:rtl/>
          <w:cs/>
          <w:lang w:val="he_IL" w:bidi="he_IL"/>
        </w:rPr>
      </w:r>
      <w:r>
        <w:rPr>
          <w:vertAlign w:val="superscript"/>
          <w:rtl/>
          <w:cs/>
          <w:lang w:val="he_IL" w:bidi="he_IL"/>
        </w:rPr>
        <w:t>5</w:t>
      </w:r>
      <w:r>
        <w:rPr>
          <w:rtl/>
          <w:cs/>
          <w:lang w:val="he_IL" w:bidi="he_IL"/>
        </w:rPr>
        <w:t xml:space="preserve"> וַיִּתֵּ֨ן יְהוָ֤ה לְיִשְׂרָאֵל֙ מוֹשִׁ֔יעַ וַיֵּ֣צְא֔וּ מִתַּ֖חַת יַד־אֲרָ֑ם וַיֵּשְׁב֧וּ בְנֵֽי־יִשְׂרָאֵ֛ל בְּאָהֳלֵיהֶ֖ם כִּתְמ֥וֹל שִׁלְשֽׁוֹם׃</w:t>
      </w:r>
    </w:p>
    <w:p>
      <w:pPr>
        <w:bidi/>
      </w:pPr>
      <w:r>
        <w:rPr>
          <w:rtl/>
          <w:cs/>
          <w:lang w:val="he_IL" w:bidi="he_IL"/>
        </w:rPr>
      </w:r>
      <w:r>
        <w:rPr>
          <w:vertAlign w:val="superscript"/>
          <w:rtl/>
          <w:cs/>
          <w:lang w:val="he_IL" w:bidi="he_IL"/>
        </w:rPr>
        <w:t>6</w:t>
      </w:r>
      <w:r>
        <w:rPr>
          <w:rtl/>
          <w:cs/>
          <w:lang w:val="he_IL" w:bidi="he_IL"/>
        </w:rPr>
        <w:t xml:space="preserve"> אַ֠ךְ לֹֽא־סָ֜רוּ מֵחַטֹּ֧אות בֵּית־יָרָבְעָ֛ם אֲשֶׁר־החטי אֶת־יִשְׂרָאֵ֖ל בָּ֣הּ הָלָ֑ךְ וְגַם֙ הָאֲשֵׁרָ֔ה עָמְדָ֖ה בְּשֹׁמְרֽוֹן׃</w:t>
      </w:r>
    </w:p>
    <w:p>
      <w:pPr>
        <w:bidi/>
      </w:pPr>
      <w:r>
        <w:rPr>
          <w:rtl/>
          <w:cs/>
          <w:lang w:val="he_IL" w:bidi="he_IL"/>
        </w:rPr>
      </w:r>
      <w:r>
        <w:rPr>
          <w:vertAlign w:val="superscript"/>
          <w:rtl/>
          <w:cs/>
          <w:lang w:val="he_IL" w:bidi="he_IL"/>
        </w:rPr>
        <w:t>7</w:t>
      </w:r>
      <w:r>
        <w:rPr>
          <w:rtl/>
          <w:cs/>
          <w:lang w:val="he_IL" w:bidi="he_IL"/>
        </w:rPr>
        <w:t xml:space="preserve"> כִּ֣י לֹא֩ הִשְׁאִ֨יר לִיהוֹאָחָ֜ז עָ֗ם כִּ֣י אִם־חֲמִשִּׁ֤ים פָּֽרָשִׁים֙ וַעֲשָׂ֣רָה רֶ֔כֶב וַעֲשֶׂ֥רֶת אֲלָפִ֖ים רַגְלִ֑י כִּ֤י אִבְּדָם֙ מֶ֣לֶךְ אֲרָ֔ם וַיְשִׂמֵ֥ם כֶּֽעָפָ֖ר לָדֻֽשׁ׃</w:t>
      </w:r>
    </w:p>
    <w:p>
      <w:pPr>
        <w:bidi/>
      </w:pPr>
      <w:r>
        <w:rPr>
          <w:rtl/>
          <w:cs/>
          <w:lang w:val="he_IL" w:bidi="he_IL"/>
        </w:rPr>
      </w:r>
      <w:r>
        <w:rPr>
          <w:vertAlign w:val="superscript"/>
          <w:rtl/>
          <w:cs/>
          <w:lang w:val="he_IL" w:bidi="he_IL"/>
        </w:rPr>
        <w:t>8</w:t>
      </w:r>
      <w:r>
        <w:rPr>
          <w:rtl/>
          <w:cs/>
          <w:lang w:val="he_IL" w:bidi="he_IL"/>
        </w:rPr>
        <w:t xml:space="preserve"> וְיֶ֨תֶר דִּבְרֵ֧י יְהוֹאָחָ֛ז וְכָל־אֲשֶׁ֥ר עָשָׂ֖ה וּגְבוּרָת֑וֹ הֲלוֹא־הֵ֣ם כְּתוּבִ֗ים עַל־סֵ֛פֶר דִּבְרֵ֥י הַיָּמִ֖ים לְמַלְכֵ֥י יִשְׂרָאֵֽל׃</w:t>
      </w:r>
    </w:p>
    <w:p>
      <w:pPr>
        <w:bidi/>
      </w:pPr>
      <w:r>
        <w:rPr>
          <w:rtl/>
          <w:cs/>
          <w:lang w:val="he_IL" w:bidi="he_IL"/>
        </w:rPr>
      </w:r>
      <w:r>
        <w:rPr>
          <w:vertAlign w:val="superscript"/>
          <w:rtl/>
          <w:cs/>
          <w:lang w:val="he_IL" w:bidi="he_IL"/>
        </w:rPr>
        <w:t>9</w:t>
      </w:r>
      <w:r>
        <w:rPr>
          <w:rtl/>
          <w:cs/>
          <w:lang w:val="he_IL" w:bidi="he_IL"/>
        </w:rPr>
        <w:t xml:space="preserve"> וַיִּשְׁכַּ֤ב יְהֽוֹאָחָז֙ עִם־אֲבֹתָ֔יו וַֽיִּקְבְּרֻ֖הוּ בְּשֹׁמְר֑וֹן וַיִּמְלֹ֛ךְ יוֹאָ֥שׁ בְּנ֖וֹ תַּחְתָּֽיו׃ פ</w:t>
      </w:r>
    </w:p>
    <w:p>
      <w:pPr>
        <w:bidi/>
      </w:pPr>
      <w:r>
        <w:rPr>
          <w:rtl/>
          <w:cs/>
          <w:lang w:val="he_IL" w:bidi="he_IL"/>
        </w:rPr>
      </w:r>
      <w:r>
        <w:rPr>
          <w:vertAlign w:val="superscript"/>
          <w:rtl/>
          <w:cs/>
          <w:lang w:val="he_IL" w:bidi="he_IL"/>
        </w:rPr>
        <w:t>10</w:t>
      </w:r>
      <w:r>
        <w:rPr>
          <w:rtl/>
          <w:cs/>
          <w:lang w:val="he_IL" w:bidi="he_IL"/>
        </w:rPr>
        <w:t xml:space="preserve"> בִּשְׁנַ֨ת שְׁלֹשִׁ֤ים וָשֶׁ֙בַע֙ שָׁנָ֔ה לְיוֹאָ֖שׁ מֶ֣לֶךְ יְהוּדָ֑ה מָ֠לַךְ יְהוֹאָ֨שׁ בֶּן־יְהוֹאָחָ֤ז עַל־יִשְׂרָאֵל֙ בְּשֹׁ֣מְר֔וֹן שֵׁ֥שׁ עֶשְׂרֵ֖ה שָׁנָֽה׃</w:t>
      </w:r>
    </w:p>
    <w:p>
      <w:pPr>
        <w:bidi/>
      </w:pPr>
      <w:r>
        <w:rPr>
          <w:rtl/>
          <w:cs/>
          <w:lang w:val="he_IL" w:bidi="he_IL"/>
        </w:rPr>
      </w:r>
      <w:r>
        <w:rPr>
          <w:vertAlign w:val="superscript"/>
          <w:rtl/>
          <w:cs/>
          <w:lang w:val="he_IL" w:bidi="he_IL"/>
        </w:rPr>
        <w:t>11</w:t>
      </w:r>
      <w:r>
        <w:rPr>
          <w:rtl/>
          <w:cs/>
          <w:lang w:val="he_IL" w:bidi="he_IL"/>
        </w:rPr>
        <w:t xml:space="preserve"> וַיַּֽעֲשֶׂ֥ה הָרַ֖ע בְּעֵינֵ֣י יְהוָ֑ה לֹ֣א סָ֗ר מִכָּל־חַטֹּ֞אות יָרָבְעָ֧ם בֶּן־נְבָ֛ט אֲשֶׁר־הֶחֱטִ֥יא אֶת־יִשְׂרָאֵ֖ל בָּ֥הּ הָלָֽךְ׃</w:t>
      </w:r>
    </w:p>
    <w:p>
      <w:pPr>
        <w:bidi/>
      </w:pPr>
      <w:r>
        <w:rPr>
          <w:rtl/>
          <w:cs/>
          <w:lang w:val="he_IL" w:bidi="he_IL"/>
        </w:rPr>
      </w:r>
      <w:r>
        <w:rPr>
          <w:vertAlign w:val="superscript"/>
          <w:rtl/>
          <w:cs/>
          <w:lang w:val="he_IL" w:bidi="he_IL"/>
        </w:rPr>
        <w:t>12</w:t>
      </w:r>
      <w:r>
        <w:rPr>
          <w:rtl/>
          <w:cs/>
          <w:lang w:val="he_IL" w:bidi="he_IL"/>
        </w:rPr>
        <w:t xml:space="preserve"> וְיֶ֨תֶר דִּבְרֵ֤י יוֹאָשׁ֙ וְכָל־אֲשֶׁ֣ר עָשָׂ֔ה וּגְב֣וּרָת֔וֹ אֲשֶׁ֣ר נִלְחַ֔ם עִ֖ם אֲמַצְיָ֣ה מֶֽלֶךְ־יְהוּדָ֑ה הֲלֽוֹא־הֵ֣ם כְּתוּבִ֗ים עַל־סֵ֛פֶר דִּבְרֵ֥י הַיָּמִ֖ים לְמַלְכֵ֥י יִשְׂרָאֵֽל׃</w:t>
      </w:r>
    </w:p>
    <w:p>
      <w:pPr>
        <w:bidi/>
      </w:pPr>
      <w:r>
        <w:rPr>
          <w:rtl/>
          <w:cs/>
          <w:lang w:val="he_IL" w:bidi="he_IL"/>
        </w:rPr>
      </w:r>
      <w:r>
        <w:rPr>
          <w:vertAlign w:val="superscript"/>
          <w:rtl/>
          <w:cs/>
          <w:lang w:val="he_IL" w:bidi="he_IL"/>
        </w:rPr>
        <w:t>13</w:t>
      </w:r>
      <w:r>
        <w:rPr>
          <w:rtl/>
          <w:cs/>
          <w:lang w:val="he_IL" w:bidi="he_IL"/>
        </w:rPr>
        <w:t xml:space="preserve"> וַיִּשְׁכַּ֤ב יוֹאָשׁ֙ עִם־אֲבֹתָ֔יו וְיָרָבְעָ֖ם יָשַׁ֣ב עַל־כִּסְא֑וֹ וַיִּקָּבֵ֤ר יוֹאָשׁ֙ בְּשֹׁ֣מְר֔וֹן עִ֖ם מַלְכֵ֥י יִשְׂרָאֵֽל׃ פ</w:t>
      </w:r>
    </w:p>
    <w:p>
      <w:pPr>
        <w:bidi/>
      </w:pPr>
      <w:r>
        <w:rPr>
          <w:rtl/>
          <w:cs/>
          <w:lang w:val="he_IL" w:bidi="he_IL"/>
        </w:rPr>
      </w:r>
      <w:r>
        <w:rPr>
          <w:vertAlign w:val="superscript"/>
          <w:rtl/>
          <w:cs/>
          <w:lang w:val="he_IL" w:bidi="he_IL"/>
        </w:rPr>
        <w:t>14</w:t>
      </w:r>
      <w:r>
        <w:rPr>
          <w:rtl/>
          <w:cs/>
          <w:lang w:val="he_IL" w:bidi="he_IL"/>
        </w:rPr>
        <w:t xml:space="preserve"> וֶֽאֱלִישָׁע֙ חָלָ֣ה אֶת־חָלְי֔וֹ אֲשֶׁ֥ר יָמ֖וּת בּ֑וֹ וַיֵּ֨רֶד אֵלָ֜יו יוֹאָ֣שׁ מֶֽלֶךְ־יִשְׂרָאֵ֗ל וַיֵּ֤בְךְּ עַל־פָּנָיו֙ וַיֹּאמַ֔ר אָבִ֣י ׀ אָבִ֔י רֶ֥כֶב יִשְׂרָאֵ֖ל וּפָרָשָֽׁיו׃</w:t>
      </w:r>
    </w:p>
    <w:p>
      <w:pPr>
        <w:bidi/>
      </w:pPr>
      <w:r>
        <w:rPr>
          <w:rtl/>
          <w:cs/>
          <w:lang w:val="he_IL" w:bidi="he_IL"/>
        </w:rPr>
      </w:r>
      <w:r>
        <w:rPr>
          <w:vertAlign w:val="superscript"/>
          <w:rtl/>
          <w:cs/>
          <w:lang w:val="he_IL" w:bidi="he_IL"/>
        </w:rPr>
        <w:t>15</w:t>
      </w:r>
      <w:r>
        <w:rPr>
          <w:rtl/>
          <w:cs/>
          <w:lang w:val="he_IL" w:bidi="he_IL"/>
        </w:rPr>
        <w:t xml:space="preserve"> וַיֹּ֤אמֶר לוֹ֙ אֱלִישָׁ֔ע קַ֖ח קֶ֣שֶׁת וְחִצִּ֑ים וַיִּקַּ֥ח אֵלָ֖יו קֶ֥שֶׁת וְחִצִּֽים׃</w:t>
      </w:r>
    </w:p>
    <w:p>
      <w:pPr>
        <w:bidi/>
      </w:pPr>
      <w:r>
        <w:rPr>
          <w:rtl/>
          <w:cs/>
          <w:lang w:val="he_IL" w:bidi="he_IL"/>
        </w:rPr>
      </w:r>
      <w:r>
        <w:rPr>
          <w:vertAlign w:val="superscript"/>
          <w:rtl/>
          <w:cs/>
          <w:lang w:val="he_IL" w:bidi="he_IL"/>
        </w:rPr>
        <w:t>16</w:t>
      </w:r>
      <w:r>
        <w:rPr>
          <w:rtl/>
          <w:cs/>
          <w:lang w:val="he_IL" w:bidi="he_IL"/>
        </w:rPr>
        <w:t xml:space="preserve"> וַיֹּ֣אמֶר ׀ לְמֶ֣לֶךְ יִשְׂרָאֵ֗ל הַרְכֵּ֤ב יָֽדְךָ֙ עַל־הַקֶּ֔שֶׁת וַיַּרְכֵּ֖ב יָד֑וֹ וַיָּ֧שֶׂם אֱלִישָׁ֛ע יָדָ֖יו עַל־יְדֵ֥י הַמֶּֽלֶךְ׃</w:t>
      </w:r>
    </w:p>
    <w:p>
      <w:pPr>
        <w:bidi/>
      </w:pPr>
      <w:r>
        <w:rPr>
          <w:rtl/>
          <w:cs/>
          <w:lang w:val="he_IL" w:bidi="he_IL"/>
        </w:rPr>
      </w:r>
      <w:r>
        <w:rPr>
          <w:vertAlign w:val="superscript"/>
          <w:rtl/>
          <w:cs/>
          <w:lang w:val="he_IL" w:bidi="he_IL"/>
        </w:rPr>
        <w:t>17</w:t>
      </w:r>
      <w:r>
        <w:rPr>
          <w:rtl/>
          <w:cs/>
          <w:lang w:val="he_IL" w:bidi="he_IL"/>
        </w:rPr>
        <w:t xml:space="preserve"> וַיֹּ֗אמֶר פְּתַ֧ח הַחַלּ֛וֹן קֵ֖דְמָה וַיִּפְתָּ֑ח וַיֹּ֤אמֶר אֱלִישָׁ֤ע יְרֵה֙ וַיּ֔וֹר וַיֹּ֗אמֶר חֵץ־תְּשׁוּעָ֤ה לַֽיהוָה֙ וְחֵ֣ץ תְּשׁוּעָ֣ה בַֽאֲרָ֔ם וְהִכִּיתָ֧ אֶת־אֲרָ֛ם בַּאֲפֵ֖ק עַד־כַּלֵּֽה׃</w:t>
      </w:r>
    </w:p>
    <w:p>
      <w:pPr>
        <w:bidi/>
      </w:pPr>
      <w:r>
        <w:rPr>
          <w:rtl/>
          <w:cs/>
          <w:lang w:val="he_IL" w:bidi="he_IL"/>
        </w:rPr>
      </w:r>
      <w:r>
        <w:rPr>
          <w:vertAlign w:val="superscript"/>
          <w:rtl/>
          <w:cs/>
          <w:lang w:val="he_IL" w:bidi="he_IL"/>
        </w:rPr>
        <w:t>18</w:t>
      </w:r>
      <w:r>
        <w:rPr>
          <w:rtl/>
          <w:cs/>
          <w:lang w:val="he_IL" w:bidi="he_IL"/>
        </w:rPr>
        <w:t xml:space="preserve"> וַיֹּ֛אמֶר קַ֥ח הַחִצִּ֖ים וַיִּקָּ֑ח וַיֹּ֤אמֶר לְמֶֽלֶךְ־יִשְׂרָאֵל֙ הַךְ־אַ֔רְצָה וַיַּ֥ךְ שָֽׁלֹשׁ־פְּעָמִ֖ים וַֽיַּעֲמֹֽד׃</w:t>
      </w:r>
    </w:p>
    <w:p>
      <w:pPr>
        <w:bidi/>
      </w:pPr>
      <w:r>
        <w:rPr>
          <w:rtl/>
          <w:cs/>
          <w:lang w:val="he_IL" w:bidi="he_IL"/>
        </w:rPr>
      </w:r>
      <w:r>
        <w:rPr>
          <w:vertAlign w:val="superscript"/>
          <w:rtl/>
          <w:cs/>
          <w:lang w:val="he_IL" w:bidi="he_IL"/>
        </w:rPr>
        <w:t>19</w:t>
      </w:r>
      <w:r>
        <w:rPr>
          <w:rtl/>
          <w:cs/>
          <w:lang w:val="he_IL" w:bidi="he_IL"/>
        </w:rPr>
        <w:t xml:space="preserve"> וַיִּקְצֹ֨ף עָלָ֜יו אִ֣ישׁ הָאֱלֹהִ֗ים וַיֹּ֙אמֶר֙ לְהַכּ֨וֹת חָמֵ֤שׁ אוֹ־שֵׁשׁ֙ פְּעָמִ֔ים אָ֛ז הִכִּ֥יתָ אֶת־אֲרָ֖ם עַד־כַּלֵּ֑ה וְעַתָּ֕ה שָׁלֹ֥שׁ פְּעָמִ֖ים תַּכֶּ֥ה אֶת־אֲרָֽם׃ ס</w:t>
      </w:r>
    </w:p>
    <w:p>
      <w:pPr>
        <w:bidi/>
      </w:pPr>
      <w:r>
        <w:rPr>
          <w:rtl/>
          <w:cs/>
          <w:lang w:val="he_IL" w:bidi="he_IL"/>
        </w:rPr>
      </w:r>
      <w:r>
        <w:rPr>
          <w:vertAlign w:val="superscript"/>
          <w:rtl/>
          <w:cs/>
          <w:lang w:val="he_IL" w:bidi="he_IL"/>
        </w:rPr>
        <w:t>20</w:t>
      </w:r>
      <w:r>
        <w:rPr>
          <w:rtl/>
          <w:cs/>
          <w:lang w:val="he_IL" w:bidi="he_IL"/>
        </w:rPr>
        <w:t xml:space="preserve"> וַיָּ֥מָת אֱלִישָׁ֖ע וַֽיִּקְבְּרֻ֑הוּ וּגְדוּדֵ֥י מוֹאָ֛ב יָבֹ֥אוּ בָאָ֖רֶץ בָּ֥א שָׁנָֽה׃</w:t>
      </w:r>
    </w:p>
    <w:p>
      <w:pPr>
        <w:bidi/>
      </w:pPr>
      <w:r>
        <w:rPr>
          <w:rtl/>
          <w:cs/>
          <w:lang w:val="he_IL" w:bidi="he_IL"/>
        </w:rPr>
      </w:r>
      <w:r>
        <w:rPr>
          <w:vertAlign w:val="superscript"/>
          <w:rtl/>
          <w:cs/>
          <w:lang w:val="he_IL" w:bidi="he_IL"/>
        </w:rPr>
        <w:t>21</w:t>
      </w:r>
      <w:r>
        <w:rPr>
          <w:rtl/>
          <w:cs/>
          <w:lang w:val="he_IL" w:bidi="he_IL"/>
        </w:rPr>
        <w:t xml:space="preserve"> וַיְהִ֞י הֵ֣ם ׀ קֹבְרִ֣ים אִ֗ישׁ וְהִנֵּה֙ רָא֣וּ אֶֽת־הַגְּד֔וּד וַיַּשְׁלִ֥יכוּ אֶת־הָאִ֖ישׁ בְּקֶ֣בֶר אֱלִישָׁ֑ע וַיֵּ֜לֶךְ וַיִּגַּ֤ע הָאִישׁ֙ בְּעַצְמ֣וֹת אֱלִישָׁ֔ע וַיְחִ֖י וַיָּ֥קָם עַל־רַגְלָֽיו׃ פ</w:t>
      </w:r>
    </w:p>
    <w:p>
      <w:pPr>
        <w:bidi/>
      </w:pPr>
      <w:r>
        <w:rPr>
          <w:rtl/>
          <w:cs/>
          <w:lang w:val="he_IL" w:bidi="he_IL"/>
        </w:rPr>
      </w:r>
      <w:r>
        <w:rPr>
          <w:vertAlign w:val="superscript"/>
          <w:rtl/>
          <w:cs/>
          <w:lang w:val="he_IL" w:bidi="he_IL"/>
        </w:rPr>
        <w:t>22</w:t>
      </w:r>
      <w:r>
        <w:rPr>
          <w:rtl/>
          <w:cs/>
          <w:lang w:val="he_IL" w:bidi="he_IL"/>
        </w:rPr>
        <w:t xml:space="preserve"> וַֽחֲזָאֵל֙ מֶ֣לֶךְ אֲרָ֔ם לָחַ֖ץ אֶת־יִשְׂרָאֵ֑ל כֹּ֖ל יְמֵ֥י יְהוֹאָחָֽז׃</w:t>
      </w:r>
    </w:p>
    <w:p>
      <w:pPr>
        <w:bidi/>
      </w:pPr>
      <w:r>
        <w:rPr>
          <w:rtl/>
          <w:cs/>
          <w:lang w:val="he_IL" w:bidi="he_IL"/>
        </w:rPr>
      </w:r>
      <w:r>
        <w:rPr>
          <w:vertAlign w:val="superscript"/>
          <w:rtl/>
          <w:cs/>
          <w:lang w:val="he_IL" w:bidi="he_IL"/>
        </w:rPr>
        <w:t>23</w:t>
      </w:r>
      <w:r>
        <w:rPr>
          <w:rtl/>
          <w:cs/>
          <w:lang w:val="he_IL" w:bidi="he_IL"/>
        </w:rPr>
        <w:t xml:space="preserve"> וַיָּחָן֩ יְהוָ֨ה אֹתָ֤ם וַֽיְרַחֲמֵם֙ וַיִּ֣פֶן אֲלֵיהֶ֔ם לְמַ֣עַן בְּרִית֔וֹ אֶת־אַבְרָהָ֖ם יִצְחָ֣ק וְיַֽעֲקֹ֑ב וְלֹ֤א אָבָה֙ הַשְׁחִיתָ֔ם וְלֹֽא־הִשְׁלִיכָ֥ם מֵֽעַל־פָּנָ֖יו עַד־עָֽתָּה׃</w:t>
      </w:r>
    </w:p>
    <w:p>
      <w:pPr>
        <w:bidi/>
      </w:pPr>
      <w:r>
        <w:rPr>
          <w:rtl/>
          <w:cs/>
          <w:lang w:val="he_IL" w:bidi="he_IL"/>
        </w:rPr>
      </w:r>
      <w:r>
        <w:rPr>
          <w:vertAlign w:val="superscript"/>
          <w:rtl/>
          <w:cs/>
          <w:lang w:val="he_IL" w:bidi="he_IL"/>
        </w:rPr>
        <w:t>24</w:t>
      </w:r>
      <w:r>
        <w:rPr>
          <w:rtl/>
          <w:cs/>
          <w:lang w:val="he_IL" w:bidi="he_IL"/>
        </w:rPr>
        <w:t xml:space="preserve"> וַיָּ֖מָת חֲזָאֵ֣ל מֶֽלֶךְ־אֲרָ֑ם וַיִּמְלֹ֛ךְ בֶּן־הֲדַ֥ד בְּנ֖וֹ תַּחְתָּֽיו׃</w:t>
      </w:r>
    </w:p>
    <w:p>
      <w:pPr>
        <w:bidi/>
      </w:pPr>
      <w:r>
        <w:rPr>
          <w:rtl/>
          <w:cs/>
          <w:lang w:val="he_IL" w:bidi="he_IL"/>
        </w:rPr>
      </w:r>
      <w:r>
        <w:rPr>
          <w:vertAlign w:val="superscript"/>
          <w:rtl/>
          <w:cs/>
          <w:lang w:val="he_IL" w:bidi="he_IL"/>
        </w:rPr>
        <w:t>25</w:t>
      </w:r>
      <w:r>
        <w:rPr>
          <w:rtl/>
          <w:cs/>
          <w:lang w:val="he_IL" w:bidi="he_IL"/>
        </w:rPr>
        <w:t xml:space="preserve"> וַיָּ֜שָׁב יְהוֹאָ֣שׁ בֶּן־יְהוֹאָחָ֗ז וַיִּקַּ֤ח אֶת־הֶֽעָרִים֙ מִיַּד֙ בֶּן־הֲדַ֣ד בֶּן־חֲזָאֵ֔ל אֲשֶׁ֣ר לָקַ֗ח מִיַּ֛ד יְהוֹאָחָ֥ז אָבִ֖יו בַּמִּלְחָמָ֑ה שָׁלֹ֤שׁ פְּעָמִים֙ הִכָּ֣הוּ יוֹאָ֔שׁ וַיָּ֖שֶׁב אֶת־עָרֵ֥י יִשְׂרָאֵֽל׃ פ</w:t>
      </w:r>
    </w:p>
    <w:p>
      <w:pPr>
        <w:pStyle w:val="Heading2"/>
        <w:bidi/>
      </w:pPr>
      <w:r>
        <w:rPr>
          <w:rtl/>
          <w:cs/>
          <w:lang w:val="he_IL" w:bidi="he_IL"/>
        </w:rPr>
        <w:t>2 Kings 14:1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שְׁתַּ֔יִם לְיוֹאָ֥שׁ בֶּן־יוֹאָחָ֖ז מֶ֣לֶךְ יִשְׂרָאֵ֑ל מָלַ֛ךְ אֲמַצְיָ֥הוּ בֶן־יוֹאָ֖שׁ מֶ֥לֶךְ יְהוּדָֽה׃</w:t>
      </w:r>
    </w:p>
    <w:p>
      <w:pPr>
        <w:bidi/>
      </w:pPr>
      <w:r>
        <w:rPr>
          <w:rtl/>
          <w:cs/>
          <w:lang w:val="he_IL" w:bidi="he_IL"/>
        </w:rPr>
      </w:r>
      <w:r>
        <w:rPr>
          <w:vertAlign w:val="superscript"/>
          <w:rtl/>
          <w:cs/>
          <w:lang w:val="he_IL" w:bidi="he_IL"/>
        </w:rPr>
        <w:t>2</w:t>
      </w:r>
      <w:r>
        <w:rPr>
          <w:rtl/>
          <w:cs/>
          <w:lang w:val="he_IL" w:bidi="he_IL"/>
        </w:rPr>
        <w:t xml:space="preserve"> בֶּן־עֶשְׂרִ֨ים וְחָמֵ֤שׁ שָׁנָה֙ הָיָ֣ה בְמָלְכ֔וֹ וְעֶשְׂרִ֤ים וָתֵ֙שַׁע֙ שָׁנָ֔ה מָלַ֖ךְ בִּירוּשָׁלִָ֑ם וְשֵׁ֣ם אִמּ֔וֹ יהועדין מִן־יְרוּשָׁלִָֽם׃</w:t>
      </w:r>
    </w:p>
    <w:p>
      <w:pPr>
        <w:bidi/>
      </w:pPr>
      <w:r>
        <w:rPr>
          <w:rtl/>
          <w:cs/>
          <w:lang w:val="he_IL" w:bidi="he_IL"/>
        </w:rPr>
      </w:r>
      <w:r>
        <w:rPr>
          <w:vertAlign w:val="superscript"/>
          <w:rtl/>
          <w:cs/>
          <w:lang w:val="he_IL" w:bidi="he_IL"/>
        </w:rPr>
        <w:t>3</w:t>
      </w:r>
      <w:r>
        <w:rPr>
          <w:rtl/>
          <w:cs/>
          <w:lang w:val="he_IL" w:bidi="he_IL"/>
        </w:rPr>
        <w:t xml:space="preserve"> וַיַּ֤עַשׂ הַיָּשָׁר֙ בְּעֵינֵ֣י יְהוָ֔ה רַ֕ק לֹ֖א כְּדָוִ֣ד אָבִ֑יו כְּכֹ֧ל אֲשֶׁר־עָשָׂ֛ה יוֹאָ֥שׁ אָבִ֖יו עָשָֽׂה׃</w:t>
      </w:r>
    </w:p>
    <w:p>
      <w:pPr>
        <w:bidi/>
      </w:pPr>
      <w:r>
        <w:rPr>
          <w:rtl/>
          <w:cs/>
          <w:lang w:val="he_IL" w:bidi="he_IL"/>
        </w:rPr>
      </w:r>
      <w:r>
        <w:rPr>
          <w:vertAlign w:val="superscript"/>
          <w:rtl/>
          <w:cs/>
          <w:lang w:val="he_IL" w:bidi="he_IL"/>
        </w:rPr>
        <w:t>4</w:t>
      </w:r>
      <w:r>
        <w:rPr>
          <w:rtl/>
          <w:cs/>
          <w:lang w:val="he_IL" w:bidi="he_IL"/>
        </w:rPr>
        <w:t xml:space="preserve"> רַ֥ק הַבָּמ֖וֹת לֹא־סָ֑רוּ ע֥וֹד הָעָ֛ם מְזַבְּחִ֥ים וּֽמְקַטְּרִ֖ים בַּבָּמֽוֹת׃</w:t>
      </w:r>
    </w:p>
    <w:p>
      <w:pPr>
        <w:bidi/>
      </w:pPr>
      <w:r>
        <w:rPr>
          <w:rtl/>
          <w:cs/>
          <w:lang w:val="he_IL" w:bidi="he_IL"/>
        </w:rPr>
      </w:r>
      <w:r>
        <w:rPr>
          <w:vertAlign w:val="superscript"/>
          <w:rtl/>
          <w:cs/>
          <w:lang w:val="he_IL" w:bidi="he_IL"/>
        </w:rPr>
        <w:t>5</w:t>
      </w:r>
      <w:r>
        <w:rPr>
          <w:rtl/>
          <w:cs/>
          <w:lang w:val="he_IL" w:bidi="he_IL"/>
        </w:rPr>
        <w:t xml:space="preserve"> וַיְהִ֕י כַּאֲשֶׁ֛ר חָזְקָ֥ה הַמַּמְלָכָ֖ה בְּיָד֑וֹ וַיַּךְ֙ אֶת־עֲבָדָ֔יו הַמַּכִּ֖ים אֶת־הַמֶּ֥לֶךְ אָבִֽיו׃</w:t>
      </w:r>
    </w:p>
    <w:p>
      <w:pPr>
        <w:bidi/>
      </w:pPr>
      <w:r>
        <w:rPr>
          <w:rtl/>
          <w:cs/>
          <w:lang w:val="he_IL" w:bidi="he_IL"/>
        </w:rPr>
      </w:r>
      <w:r>
        <w:rPr>
          <w:vertAlign w:val="superscript"/>
          <w:rtl/>
          <w:cs/>
          <w:lang w:val="he_IL" w:bidi="he_IL"/>
        </w:rPr>
        <w:t>6</w:t>
      </w:r>
      <w:r>
        <w:rPr>
          <w:rtl/>
          <w:cs/>
          <w:lang w:val="he_IL" w:bidi="he_IL"/>
        </w:rPr>
        <w:t xml:space="preserve"> וְאֶת־בְּנֵ֥י הַמַּכִּ֖ים לֹ֣א הֵמִ֑ית כַּכָּת֣וּב בְּסֵ֣פֶר תּֽוֹרַת־מֹ֠שֶׁה אֲשֶׁר־צִוָּ֨ה יְהוָ֜ה לֵאמֹ֗ר לֹא־יוּמְת֨וּ אָב֤וֹת עַל־בָּנִים֙ וּבָנִים֙ לֹא־יוּמְת֣וּ עַל־אָב֔וֹת כִּ֛י אִם־אִ֥ישׁ בְּחֶטְא֖וֹ ימות׃</w:t>
      </w:r>
    </w:p>
    <w:p>
      <w:pPr>
        <w:bidi/>
      </w:pPr>
      <w:r>
        <w:rPr>
          <w:rtl/>
          <w:cs/>
          <w:lang w:val="he_IL" w:bidi="he_IL"/>
        </w:rPr>
      </w:r>
      <w:r>
        <w:rPr>
          <w:vertAlign w:val="superscript"/>
          <w:rtl/>
          <w:cs/>
          <w:lang w:val="he_IL" w:bidi="he_IL"/>
        </w:rPr>
        <w:t>7</w:t>
      </w:r>
      <w:r>
        <w:rPr>
          <w:rtl/>
          <w:cs/>
          <w:lang w:val="he_IL" w:bidi="he_IL"/>
        </w:rPr>
        <w:t xml:space="preserve"> הוּא־הִכָּ֨ה אֶת־אֱד֤וֹם בְּגֵיא־המלח עֲשֶׂ֣רֶת אֲלָפִ֔ים וְתָפַ֥שׂ אֶת־הַסֶּ֖לַע בַּמִּלְחָמָ֑ה וַיִּקְרָ֤א אֶת־שְׁמָהּ֙ יָקְתְאֵ֔ל עַ֖ד הַיּ֥וֹם הַזֶּֽה׃ פ</w:t>
      </w:r>
    </w:p>
    <w:p>
      <w:pPr>
        <w:bidi/>
      </w:pPr>
      <w:r>
        <w:rPr>
          <w:rtl/>
          <w:cs/>
          <w:lang w:val="he_IL" w:bidi="he_IL"/>
        </w:rPr>
      </w:r>
      <w:r>
        <w:rPr>
          <w:vertAlign w:val="superscript"/>
          <w:rtl/>
          <w:cs/>
          <w:lang w:val="he_IL" w:bidi="he_IL"/>
        </w:rPr>
        <w:t>8</w:t>
      </w:r>
      <w:r>
        <w:rPr>
          <w:rtl/>
          <w:cs/>
          <w:lang w:val="he_IL" w:bidi="he_IL"/>
        </w:rPr>
        <w:t xml:space="preserve"> אָ֣ז שָׁלַ֤ח אֲמַצְיָה֙ מַלְאָכִ֔ים אֶל־יְהוֹאָ֨שׁ בֶּן־יְהוֹאָחָ֧ז בֶּן־יֵה֛וּא מֶ֥לֶךְ יִשְׂרָאֵ֖ל לֵאמֹ֑ר לְכָ֖ה נִתְרָאֶ֥ה פָנִֽים׃</w:t>
      </w:r>
    </w:p>
    <w:p>
      <w:pPr>
        <w:bidi/>
      </w:pPr>
      <w:r>
        <w:rPr>
          <w:rtl/>
          <w:cs/>
          <w:lang w:val="he_IL" w:bidi="he_IL"/>
        </w:rPr>
      </w:r>
      <w:r>
        <w:rPr>
          <w:vertAlign w:val="superscript"/>
          <w:rtl/>
          <w:cs/>
          <w:lang w:val="he_IL" w:bidi="he_IL"/>
        </w:rPr>
        <w:t>9</w:t>
      </w:r>
      <w:r>
        <w:rPr>
          <w:rtl/>
          <w:cs/>
          <w:lang w:val="he_IL" w:bidi="he_IL"/>
        </w:rPr>
        <w:t xml:space="preserve"> וַיִּשְׁלַ֞ח יְהוֹאָ֣שׁ מֶֽלֶךְ־יִשְׂרָאֵ֗ל אֶל־אֲמַצְיָ֣הוּ מֶֽלֶךְ־יְהוּדָה֮ לֵאמֹר֒ הַח֜וֹחַ אֲשֶׁ֣ר בַּלְּבָנ֗וֹן שָׁ֠לַח אֶל־הָאֶ֜רֶז אֲשֶׁ֤ר בַּלְּבָנוֹן֙ לֵאמֹ֔ר תְּנָֽה־אֶת־בִּתְּךָ֥ לִבְנִ֖י לְאִשָּׁ֑ה וַֽתַּעֲבֹ֞ר חַיַּ֤ת הַשָּׂדֶה֙ אֲשֶׁ֣ר בַּלְּבָנ֔וֹן וַתִּרְמֹ֖ס אֶת־הַחֽוֹחַ׃</w:t>
      </w:r>
    </w:p>
    <w:p>
      <w:pPr>
        <w:bidi/>
      </w:pPr>
      <w:r>
        <w:rPr>
          <w:rtl/>
          <w:cs/>
          <w:lang w:val="he_IL" w:bidi="he_IL"/>
        </w:rPr>
      </w:r>
      <w:r>
        <w:rPr>
          <w:vertAlign w:val="superscript"/>
          <w:rtl/>
          <w:cs/>
          <w:lang w:val="he_IL" w:bidi="he_IL"/>
        </w:rPr>
        <w:t>10</w:t>
      </w:r>
      <w:r>
        <w:rPr>
          <w:rtl/>
          <w:cs/>
          <w:lang w:val="he_IL" w:bidi="he_IL"/>
        </w:rPr>
        <w:t xml:space="preserve"> הַכֵּ֤ה הִכִּ֙יתָ֙ אֶת־אֱד֔וֹם וּֽנְשָׂאֲךָ֖ לִבֶּ֑ךָ הִכָּבֵד֙ וְשֵׁ֣ב בְּבֵיתֶ֔ךָ וְלָ֤מָּה תִתְגָּרֶה֙ בְּרָעָ֔ה וְנָ֣פַלְתָּ֔ה אַתָּ֖ה וִיהוּדָ֥ה עִמָּֽךְ׃</w:t>
      </w:r>
    </w:p>
    <w:p>
      <w:pPr>
        <w:bidi/>
      </w:pPr>
      <w:r>
        <w:rPr>
          <w:rtl/>
          <w:cs/>
          <w:lang w:val="he_IL" w:bidi="he_IL"/>
        </w:rPr>
      </w:r>
      <w:r>
        <w:rPr>
          <w:vertAlign w:val="superscript"/>
          <w:rtl/>
          <w:cs/>
          <w:lang w:val="he_IL" w:bidi="he_IL"/>
        </w:rPr>
        <w:t>11</w:t>
      </w:r>
      <w:r>
        <w:rPr>
          <w:rtl/>
          <w:cs/>
          <w:lang w:val="he_IL" w:bidi="he_IL"/>
        </w:rPr>
        <w:t xml:space="preserve"> וְלֹא־שָׁמַ֣ע אֲמַצְיָ֔הוּ וַיַּ֨עַל יְהוֹאָ֤שׁ מֶֽלֶךְ־יִשְׂרָאֵל֙ וַיִּתְרָא֣וּ פָנִ֔ים ה֖וּא וַאֲמַצְיָ֣הוּ מֶֽלֶךְ־יְהוּדָ֑ה בְּבֵ֥ית שֶׁ֖מֶשׁ אֲשֶׁ֥ר לִיהוּדָֽה׃</w:t>
      </w:r>
    </w:p>
    <w:p>
      <w:pPr>
        <w:bidi/>
      </w:pPr>
      <w:r>
        <w:rPr>
          <w:rtl/>
          <w:cs/>
          <w:lang w:val="he_IL" w:bidi="he_IL"/>
        </w:rPr>
      </w:r>
      <w:r>
        <w:rPr>
          <w:vertAlign w:val="superscript"/>
          <w:rtl/>
          <w:cs/>
          <w:lang w:val="he_IL" w:bidi="he_IL"/>
        </w:rPr>
        <w:t>12</w:t>
      </w:r>
      <w:r>
        <w:rPr>
          <w:rtl/>
          <w:cs/>
          <w:lang w:val="he_IL" w:bidi="he_IL"/>
        </w:rPr>
        <w:t xml:space="preserve"> וַיִּנָּ֥גֶף יְהוּדָ֖ה לִפְנֵ֣י יִשְׂרָאֵ֑ל וַיָּנֻ֖סוּ אִ֥ישׁ לאהלו׃</w:t>
      </w:r>
    </w:p>
    <w:p>
      <w:pPr>
        <w:bidi/>
      </w:pPr>
      <w:r>
        <w:rPr>
          <w:rtl/>
          <w:cs/>
          <w:lang w:val="he_IL" w:bidi="he_IL"/>
        </w:rPr>
      </w:r>
      <w:r>
        <w:rPr>
          <w:vertAlign w:val="superscript"/>
          <w:rtl/>
          <w:cs/>
          <w:lang w:val="he_IL" w:bidi="he_IL"/>
        </w:rPr>
        <w:t>13</w:t>
      </w:r>
      <w:r>
        <w:rPr>
          <w:rtl/>
          <w:cs/>
          <w:lang w:val="he_IL" w:bidi="he_IL"/>
        </w:rPr>
        <w:t xml:space="preserve"> וְאֵת֩ אֲמַצְיָ֨הוּ מֶֽלֶךְ־יְהוּדָ֜ה בֶּן־יְהוֹאָ֣שׁ בֶּן־אֲחַזְיָ֗הוּ תָּפַ֛שׂ יְהוֹאָ֥שׁ מֶֽלֶךְ־יִשְׂרָאֵ֖ל בְּבֵ֣ית שָׁ֑מֶשׁ ויבאו יְר֣וּשָׁלִַ֔ם וַיִּפְרֹץ֩ בְּחוֹמַ֨ת יְרוּשָׁלִַ֜ם בְּשַׁ֤עַר אֶפְרַ֙יִם֙ עַד־שַׁ֣עַר הַפִּנָּ֔ה אַרְבַּ֥ע מֵא֖וֹת אַמָּֽה׃</w:t>
      </w:r>
    </w:p>
    <w:p>
      <w:pPr>
        <w:bidi/>
      </w:pPr>
      <w:r>
        <w:rPr>
          <w:rtl/>
          <w:cs/>
          <w:lang w:val="he_IL" w:bidi="he_IL"/>
        </w:rPr>
      </w:r>
      <w:r>
        <w:rPr>
          <w:vertAlign w:val="superscript"/>
          <w:rtl/>
          <w:cs/>
          <w:lang w:val="he_IL" w:bidi="he_IL"/>
        </w:rPr>
        <w:t>14</w:t>
      </w:r>
      <w:r>
        <w:rPr>
          <w:rtl/>
          <w:cs/>
          <w:lang w:val="he_IL" w:bidi="he_IL"/>
        </w:rPr>
        <w:t xml:space="preserve"> וְלָקַ֣ח אֶת־כָּל־הַזָּהָב־וְ֠הַכֶּסֶף וְאֵ֨ת כָּל־הַכֵּלִ֜ים הַנִּמְצְאִ֣ים בֵּית־יְהוָ֗ה וּבְאֹֽצְרוֹת֙ בֵּ֣ית הַמֶּ֔לֶךְ וְאֵ֖ת בְּנֵ֣י הַתַּֽעֲרֻב֑וֹת וַיָּ֖שָׁב שֹׁמְרֽוֹנָה׃</w:t>
      </w:r>
    </w:p>
    <w:p>
      <w:pPr>
        <w:bidi/>
      </w:pPr>
      <w:r>
        <w:rPr>
          <w:rtl/>
          <w:cs/>
          <w:lang w:val="he_IL" w:bidi="he_IL"/>
        </w:rPr>
      </w:r>
      <w:r>
        <w:rPr>
          <w:vertAlign w:val="superscript"/>
          <w:rtl/>
          <w:cs/>
          <w:lang w:val="he_IL" w:bidi="he_IL"/>
        </w:rPr>
        <w:t>15</w:t>
      </w:r>
      <w:r>
        <w:rPr>
          <w:rtl/>
          <w:cs/>
          <w:lang w:val="he_IL" w:bidi="he_IL"/>
        </w:rPr>
        <w:t xml:space="preserve"> וְיֶתֶר֩ דִּבְרֵ֨י יְהוֹאָ֜שׁ אֲשֶׁ֤ר עָשָׂה֙ וּגְב֣וּרָת֔וֹ וַאֲשֶׁ֣ר נִלְחַ֔ם עִ֖ם אֲמַצְיָ֣הוּ מֶֽלֶךְ־יְהוּדָ֑ה הֲלֹא־הֵ֣ם כְּתוּבִ֗ים עַל־סֵ֛פֶר דִּבְרֵ֥י הַיָּמִ֖ים לְמַלְכֵ֥י יִשְׂרָאֵֽל׃</w:t>
      </w:r>
    </w:p>
    <w:p>
      <w:pPr>
        <w:bidi/>
      </w:pPr>
      <w:r>
        <w:rPr>
          <w:rtl/>
          <w:cs/>
          <w:lang w:val="he_IL" w:bidi="he_IL"/>
        </w:rPr>
      </w:r>
      <w:r>
        <w:rPr>
          <w:vertAlign w:val="superscript"/>
          <w:rtl/>
          <w:cs/>
          <w:lang w:val="he_IL" w:bidi="he_IL"/>
        </w:rPr>
        <w:t>16</w:t>
      </w:r>
      <w:r>
        <w:rPr>
          <w:rtl/>
          <w:cs/>
          <w:lang w:val="he_IL" w:bidi="he_IL"/>
        </w:rPr>
        <w:t xml:space="preserve"> וַיִּשְׁכַּ֤ב יְהוֹאָשׁ֙ עִם־אֲבֹתָ֔יו וַיִּקָּבֵר֙ בְּשֹׁ֣מְר֔וֹן עִ֖ם מַלְכֵ֣י יִשְׂרָאֵ֑ל וַיִּמְלֹ֛ךְ יָרָבְעָ֥ם בְּנ֖וֹ תַּחְתָּֽיו׃ פ</w:t>
      </w:r>
    </w:p>
    <w:p>
      <w:pPr>
        <w:bidi/>
      </w:pPr>
      <w:r>
        <w:rPr>
          <w:rtl/>
          <w:cs/>
          <w:lang w:val="he_IL" w:bidi="he_IL"/>
        </w:rPr>
      </w:r>
      <w:r>
        <w:rPr>
          <w:vertAlign w:val="superscript"/>
          <w:rtl/>
          <w:cs/>
          <w:lang w:val="he_IL" w:bidi="he_IL"/>
        </w:rPr>
        <w:t>17</w:t>
      </w:r>
      <w:r>
        <w:rPr>
          <w:rtl/>
          <w:cs/>
          <w:lang w:val="he_IL" w:bidi="he_IL"/>
        </w:rPr>
        <w:t xml:space="preserve"> וַיְחִ֨י אֲמַצְיָ֤הוּ בֶן־יוֹאָשׁ֙ מֶ֣לֶךְ יְהוּדָ֔ה אַֽחֲרֵ֣י מ֔וֹת יְהוֹאָ֥שׁ בֶּן־יְהֽוֹאָחָ֖ז מֶ֣לֶךְ יִשְׂרָאֵ֑ל חֲמֵ֥שׁ עֶשְׂרֵ֖ה שָׁנָֽה׃</w:t>
      </w:r>
    </w:p>
    <w:p>
      <w:pPr>
        <w:bidi/>
      </w:pPr>
      <w:r>
        <w:rPr>
          <w:rtl/>
          <w:cs/>
          <w:lang w:val="he_IL" w:bidi="he_IL"/>
        </w:rPr>
      </w:r>
      <w:r>
        <w:rPr>
          <w:vertAlign w:val="superscript"/>
          <w:rtl/>
          <w:cs/>
          <w:lang w:val="he_IL" w:bidi="he_IL"/>
        </w:rPr>
        <w:t>18</w:t>
      </w:r>
      <w:r>
        <w:rPr>
          <w:rtl/>
          <w:cs/>
          <w:lang w:val="he_IL" w:bidi="he_IL"/>
        </w:rPr>
        <w:t xml:space="preserve"> וְיֶ֖תֶר דִּבְרֵ֣י אֲמַצְיָ֑הוּ הֲלֹא־הֵ֣ם כְּתוּבִ֗ים עַל־סֵ֛פֶר דִּבְרֵ֥י הַיָּמִ֖ים לְמַלְכֵ֥י יְהוּדָֽה׃</w:t>
      </w:r>
    </w:p>
    <w:p>
      <w:pPr>
        <w:bidi/>
      </w:pPr>
      <w:r>
        <w:rPr>
          <w:rtl/>
          <w:cs/>
          <w:lang w:val="he_IL" w:bidi="he_IL"/>
        </w:rPr>
      </w:r>
      <w:r>
        <w:rPr>
          <w:vertAlign w:val="superscript"/>
          <w:rtl/>
          <w:cs/>
          <w:lang w:val="he_IL" w:bidi="he_IL"/>
        </w:rPr>
        <w:t>19</w:t>
      </w:r>
      <w:r>
        <w:rPr>
          <w:rtl/>
          <w:cs/>
          <w:lang w:val="he_IL" w:bidi="he_IL"/>
        </w:rPr>
        <w:t xml:space="preserve"> וַיִּקְשְׁר֨וּ עָלָ֥יו קֶ֛שֶׁר בִּירוּשָׁלִַ֖ם וַיָּ֣נָס לָכִ֑ישָׁה וַיִּשְׁלְח֤וּ אַֽחֲרָיו֙ לָכִ֔ישָׁה וַיְמִתֻ֖הוּ שָֽׁם׃</w:t>
      </w:r>
    </w:p>
    <w:p>
      <w:pPr>
        <w:bidi/>
      </w:pPr>
      <w:r>
        <w:rPr>
          <w:rtl/>
          <w:cs/>
          <w:lang w:val="he_IL" w:bidi="he_IL"/>
        </w:rPr>
      </w:r>
      <w:r>
        <w:rPr>
          <w:vertAlign w:val="superscript"/>
          <w:rtl/>
          <w:cs/>
          <w:lang w:val="he_IL" w:bidi="he_IL"/>
        </w:rPr>
        <w:t>20</w:t>
      </w:r>
      <w:r>
        <w:rPr>
          <w:rtl/>
          <w:cs/>
          <w:lang w:val="he_IL" w:bidi="he_IL"/>
        </w:rPr>
        <w:t xml:space="preserve"> וַיִּשְׂא֥וּ אֹת֖וֹ עַל־הַסּוּסִ֑ים וַיִּקָּבֵ֧ר בִּירוּשָׁלִַ֛ם עִם־אֲבֹתָ֖יו בְּעִ֥יר דָּוִֽד׃</w:t>
      </w:r>
    </w:p>
    <w:p>
      <w:pPr>
        <w:bidi/>
      </w:pPr>
      <w:r>
        <w:rPr>
          <w:rtl/>
          <w:cs/>
          <w:lang w:val="he_IL" w:bidi="he_IL"/>
        </w:rPr>
      </w:r>
      <w:r>
        <w:rPr>
          <w:vertAlign w:val="superscript"/>
          <w:rtl/>
          <w:cs/>
          <w:lang w:val="he_IL" w:bidi="he_IL"/>
        </w:rPr>
        <w:t>21</w:t>
      </w:r>
      <w:r>
        <w:rPr>
          <w:rtl/>
          <w:cs/>
          <w:lang w:val="he_IL" w:bidi="he_IL"/>
        </w:rPr>
        <w:t xml:space="preserve"> וַיִּקְח֞וּ כָּל־עַ֤ם יְהוּדָה֙ אֶת־עֲזַרְיָ֔ה וְה֕וּא בֶּן־שֵׁ֥שׁ עֶשְׂרֵ֖ה שָׁנָ֑ה וַיַּמְלִ֣כוּ אֹת֔וֹ תַּ֖חַת אָבִ֥יו אֲמַצְיָֽהוּ׃</w:t>
      </w:r>
    </w:p>
    <w:p>
      <w:pPr>
        <w:bidi/>
      </w:pPr>
      <w:r>
        <w:rPr>
          <w:rtl/>
          <w:cs/>
          <w:lang w:val="he_IL" w:bidi="he_IL"/>
        </w:rPr>
      </w:r>
      <w:r>
        <w:rPr>
          <w:vertAlign w:val="superscript"/>
          <w:rtl/>
          <w:cs/>
          <w:lang w:val="he_IL" w:bidi="he_IL"/>
        </w:rPr>
        <w:t>22</w:t>
      </w:r>
      <w:r>
        <w:rPr>
          <w:rtl/>
          <w:cs/>
          <w:lang w:val="he_IL" w:bidi="he_IL"/>
        </w:rPr>
        <w:t xml:space="preserve"> ה֚וּא בָּנָ֣ה אֶת־אֵילַ֔ת וַיְשִׁבֶ֖הָ לִֽיהוּדָ֑ה אַחֲרֵ֥י שְׁכַֽב־הַמֶּ֖לֶךְ עִם־אֲבֹתָֽיו׃ פ</w:t>
      </w:r>
    </w:p>
    <w:p>
      <w:pPr>
        <w:bidi/>
      </w:pPr>
      <w:r>
        <w:rPr>
          <w:rtl/>
          <w:cs/>
          <w:lang w:val="he_IL" w:bidi="he_IL"/>
        </w:rPr>
      </w:r>
      <w:r>
        <w:rPr>
          <w:vertAlign w:val="superscript"/>
          <w:rtl/>
          <w:cs/>
          <w:lang w:val="he_IL" w:bidi="he_IL"/>
        </w:rPr>
        <w:t>23</w:t>
      </w:r>
      <w:r>
        <w:rPr>
          <w:rtl/>
          <w:cs/>
          <w:lang w:val="he_IL" w:bidi="he_IL"/>
        </w:rPr>
        <w:t xml:space="preserve"> בִּשְׁנַת֙ חֲמֵשׁ־עֶשְׂרֵ֣ה שָׁנָ֔ה לַאֲמַצְיָ֥הוּ בֶן־יוֹאָ֖שׁ מֶ֣לֶךְ יְהוּדָ֑ה מָ֠לַךְ יָרָבְעָ֨ם בֶּן־יוֹאָ֤שׁ מֶֽלֶךְ־יִשְׂרָאֵל֙ בְּשֹׁ֣מְר֔וֹן אַרְבָּעִ֥ים וְאַחַ֖ת שָׁנָֽה׃</w:t>
      </w:r>
    </w:p>
    <w:p>
      <w:pPr>
        <w:bidi/>
      </w:pPr>
      <w:r>
        <w:rPr>
          <w:rtl/>
          <w:cs/>
          <w:lang w:val="he_IL" w:bidi="he_IL"/>
        </w:rPr>
      </w:r>
      <w:r>
        <w:rPr>
          <w:vertAlign w:val="superscript"/>
          <w:rtl/>
          <w:cs/>
          <w:lang w:val="he_IL" w:bidi="he_IL"/>
        </w:rPr>
        <w:t>24</w:t>
      </w:r>
      <w:r>
        <w:rPr>
          <w:rtl/>
          <w:cs/>
          <w:lang w:val="he_IL" w:bidi="he_IL"/>
        </w:rPr>
        <w:t xml:space="preserve"> וַיַּ֥עַשׂ הָרַ֖ע בְּעֵינֵ֣י יְהוָ֑ה לֹ֣א סָ֗ר מִכָּל־חַטֹּאות֙ יָרָבְעָ֣ם בֶּן־נְבָ֔ט אֲשֶׁ֥ר הֶחֱטִ֖יא אֶת־יִשְׂרָאֵֽל׃</w:t>
      </w:r>
    </w:p>
    <w:p>
      <w:pPr>
        <w:bidi/>
      </w:pPr>
      <w:r>
        <w:rPr>
          <w:rtl/>
          <w:cs/>
          <w:lang w:val="he_IL" w:bidi="he_IL"/>
        </w:rPr>
      </w:r>
      <w:r>
        <w:rPr>
          <w:vertAlign w:val="superscript"/>
          <w:rtl/>
          <w:cs/>
          <w:lang w:val="he_IL" w:bidi="he_IL"/>
        </w:rPr>
        <w:t>25</w:t>
      </w:r>
      <w:r>
        <w:rPr>
          <w:rtl/>
          <w:cs/>
          <w:lang w:val="he_IL" w:bidi="he_IL"/>
        </w:rPr>
        <w:t xml:space="preserve"> ה֗וּא הֵשִׁיב֙ אֶת־גְּב֣וּל יִשְׂרָאֵ֔ל מִלְּב֥וֹא חֲמָ֖ת עַד־יָ֣ם הָעֲרָבָ֑ה כִּדְבַ֤ר יְהוָה֙ אֱלֹהֵ֣י יִשְׂרָאֵ֔ל אֲשֶׁ֣ר דִּבֶּ֗ר בְּיַד־עַבְדּ֞וֹ יוֹנָ֤ה בֶן־אֲמִתַּי֙ הַנָּבִ֔יא אֲשֶׁ֖ר מִגַּ֥ת הַחֵֽפֶר׃</w:t>
      </w:r>
    </w:p>
    <w:p>
      <w:pPr>
        <w:bidi/>
      </w:pPr>
      <w:r>
        <w:rPr>
          <w:rtl/>
          <w:cs/>
          <w:lang w:val="he_IL" w:bidi="he_IL"/>
        </w:rPr>
      </w:r>
      <w:r>
        <w:rPr>
          <w:vertAlign w:val="superscript"/>
          <w:rtl/>
          <w:cs/>
          <w:lang w:val="he_IL" w:bidi="he_IL"/>
        </w:rPr>
        <w:t>26</w:t>
      </w:r>
      <w:r>
        <w:rPr>
          <w:rtl/>
          <w:cs/>
          <w:lang w:val="he_IL" w:bidi="he_IL"/>
        </w:rPr>
        <w:t xml:space="preserve"> כִּי־רָאָ֧ה יְהוָ֛ה אֶת־עֳנִ֥י יִשְׂרָאֵ֖ל מֹרֶ֣ה מְאֹ֑ד וְאֶ֤פֶס עָצוּר֙ וְאֶ֣פֶס עָז֔וּב וְאֵ֥ין עֹזֵ֖ר לְיִשְׂרָאֵֽל׃</w:t>
      </w:r>
    </w:p>
    <w:p>
      <w:pPr>
        <w:bidi/>
      </w:pPr>
      <w:r>
        <w:rPr>
          <w:rtl/>
          <w:cs/>
          <w:lang w:val="he_IL" w:bidi="he_IL"/>
        </w:rPr>
      </w:r>
      <w:r>
        <w:rPr>
          <w:vertAlign w:val="superscript"/>
          <w:rtl/>
          <w:cs/>
          <w:lang w:val="he_IL" w:bidi="he_IL"/>
        </w:rPr>
        <w:t>27</w:t>
      </w:r>
      <w:r>
        <w:rPr>
          <w:rtl/>
          <w:cs/>
          <w:lang w:val="he_IL" w:bidi="he_IL"/>
        </w:rPr>
        <w:t xml:space="preserve"> וְלֹא־דִבֶּ֣ר יְהוָ֔ה לִמְחוֹת֙ אֶת־שֵׁ֣ם יִשְׂרָאֵ֔ל מִתַּ֖חַת הַשָּׁמָ֑יִם וַיּ֣וֹשִׁיעֵ֔ם בְּיַ֖ד יָרָבְעָ֥ם בֶּן־יוֹאָֽשׁ׃</w:t>
      </w:r>
    </w:p>
    <w:p>
      <w:pPr>
        <w:bidi/>
      </w:pPr>
      <w:r>
        <w:rPr>
          <w:rtl/>
          <w:cs/>
          <w:lang w:val="he_IL" w:bidi="he_IL"/>
        </w:rPr>
      </w:r>
      <w:r>
        <w:rPr>
          <w:vertAlign w:val="superscript"/>
          <w:rtl/>
          <w:cs/>
          <w:lang w:val="he_IL" w:bidi="he_IL"/>
        </w:rPr>
        <w:t>28</w:t>
      </w:r>
      <w:r>
        <w:rPr>
          <w:rtl/>
          <w:cs/>
          <w:lang w:val="he_IL" w:bidi="he_IL"/>
        </w:rPr>
        <w:t xml:space="preserve"> וְיֶתֶר֩ דִּבְרֵ֨י יָרָבְעָ֜ם וְכָל־אֲשֶׁ֤ר עָשָׂה֙ וּגְבוּרָת֣וֹ אֲשֶׁר־נִלְחָ֔ם וַאֲשֶׁ֨ר הֵשִׁ֜יב אֶת־דַּמֶּ֧שֶׂק וְאֶת־חֲמָ֛ת לִיהוּדָ֖ה בְּיִשְׂרָאֵ֑ל הֲלֹא־הֵ֣ם כְּתוּבִ֗ים עַל־סֵ֛פֶר דִּבְרֵ֥י הַיָּמִ֖ים לְמַלְכֵ֥י יִשְׂרָאֵֽל׃</w:t>
      </w:r>
    </w:p>
    <w:p>
      <w:pPr>
        <w:bidi/>
      </w:pPr>
      <w:r>
        <w:rPr>
          <w:rtl/>
          <w:cs/>
          <w:lang w:val="he_IL" w:bidi="he_IL"/>
        </w:rPr>
      </w:r>
      <w:r>
        <w:rPr>
          <w:vertAlign w:val="superscript"/>
          <w:rtl/>
          <w:cs/>
          <w:lang w:val="he_IL" w:bidi="he_IL"/>
        </w:rPr>
        <w:t>29</w:t>
      </w:r>
      <w:r>
        <w:rPr>
          <w:rtl/>
          <w:cs/>
          <w:lang w:val="he_IL" w:bidi="he_IL"/>
        </w:rPr>
        <w:t xml:space="preserve"> וַיִּשְׁכַּ֤ב יָֽרָבְעָם֙ עִם־אֲבֹתָ֔יו עִ֖ם מַלְכֵ֣י יִשְׂרָאֵ֑ל וַיִּמְלֹ֛ךְ זְכַרְיָ֥ה בְנ֖וֹ תַּחְתָּֽיו׃ פ</w:t>
      </w:r>
    </w:p>
    <w:p>
      <w:pPr>
        <w:pStyle w:val="Heading2"/>
        <w:bidi/>
      </w:pPr>
      <w:r>
        <w:rPr>
          <w:rtl/>
          <w:cs/>
          <w:lang w:val="he_IL" w:bidi="he_IL"/>
        </w:rPr>
        <w:t>2 Kings 15:1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עֶשְׂרִ֤ים וָשֶׁ֙בַע֙ שָׁנָ֔ה לְיָרָבְעָ֖ם מֶ֣לֶךְ יִשְׂרָאֵ֑ל מָלַ֛ךְ עֲזַרְיָ֥ה בֶן־אֲמַצְיָ֖ה מֶ֥לֶךְ יְהוּדָֽה׃</w:t>
      </w:r>
    </w:p>
    <w:p>
      <w:pPr>
        <w:bidi/>
      </w:pPr>
      <w:r>
        <w:rPr>
          <w:rtl/>
          <w:cs/>
          <w:lang w:val="he_IL" w:bidi="he_IL"/>
        </w:rPr>
      </w:r>
      <w:r>
        <w:rPr>
          <w:vertAlign w:val="superscript"/>
          <w:rtl/>
          <w:cs/>
          <w:lang w:val="he_IL" w:bidi="he_IL"/>
        </w:rPr>
        <w:t>2</w:t>
      </w:r>
      <w:r>
        <w:rPr>
          <w:rtl/>
          <w:cs/>
          <w:lang w:val="he_IL" w:bidi="he_IL"/>
        </w:rPr>
        <w:t xml:space="preserve"> בֶּן־שֵׁ֨שׁ עֶשְׂרֵ֤ה שָׁנָה֙ הָיָ֣ה בְמָלְכ֔וֹ וַחֲמִשִּׁ֤ים וּשְׁתַּ֙יִם֙ שָׁנָ֔ה מָלַ֖ךְ בִּירוּשָׁלִָ֑ם וְשֵׁ֣ם אִמּ֔וֹ יְכָלְיָ֖הוּ מִירוּשָׁלִָֽם׃</w:t>
      </w:r>
    </w:p>
    <w:p>
      <w:pPr>
        <w:bidi/>
      </w:pPr>
      <w:r>
        <w:rPr>
          <w:rtl/>
          <w:cs/>
          <w:lang w:val="he_IL" w:bidi="he_IL"/>
        </w:rPr>
      </w:r>
      <w:r>
        <w:rPr>
          <w:vertAlign w:val="superscript"/>
          <w:rtl/>
          <w:cs/>
          <w:lang w:val="he_IL" w:bidi="he_IL"/>
        </w:rPr>
        <w:t>3</w:t>
      </w:r>
      <w:r>
        <w:rPr>
          <w:rtl/>
          <w:cs/>
          <w:lang w:val="he_IL" w:bidi="he_IL"/>
        </w:rPr>
        <w:t xml:space="preserve"> וַיַּ֥עַשׂ הַיָּשָׁ֖ר בְּעֵינֵ֣י יְהוָ֑ה כְּכֹ֥ל אֲשֶׁר־עָשָׂ֖ה אֲמַצְיָ֥הוּ אָבִֽיו׃</w:t>
      </w:r>
    </w:p>
    <w:p>
      <w:pPr>
        <w:bidi/>
      </w:pPr>
      <w:r>
        <w:rPr>
          <w:rtl/>
          <w:cs/>
          <w:lang w:val="he_IL" w:bidi="he_IL"/>
        </w:rPr>
      </w:r>
      <w:r>
        <w:rPr>
          <w:vertAlign w:val="superscript"/>
          <w:rtl/>
          <w:cs/>
          <w:lang w:val="he_IL" w:bidi="he_IL"/>
        </w:rPr>
        <w:t>4</w:t>
      </w:r>
      <w:r>
        <w:rPr>
          <w:rtl/>
          <w:cs/>
          <w:lang w:val="he_IL" w:bidi="he_IL"/>
        </w:rPr>
        <w:t xml:space="preserve"> רַ֥ק הַבָּמ֖וֹת לֹא־סָ֑רוּ ע֥וֹד הָעָ֛ם מְזַבְּחִ֥ים וּֽמְקַטְּרִ֖ים בַּבָּמֽוֹת׃</w:t>
      </w:r>
    </w:p>
    <w:p>
      <w:pPr>
        <w:bidi/>
      </w:pPr>
      <w:r>
        <w:rPr>
          <w:rtl/>
          <w:cs/>
          <w:lang w:val="he_IL" w:bidi="he_IL"/>
        </w:rPr>
      </w:r>
      <w:r>
        <w:rPr>
          <w:vertAlign w:val="superscript"/>
          <w:rtl/>
          <w:cs/>
          <w:lang w:val="he_IL" w:bidi="he_IL"/>
        </w:rPr>
        <w:t>5</w:t>
      </w:r>
      <w:r>
        <w:rPr>
          <w:rtl/>
          <w:cs/>
          <w:lang w:val="he_IL" w:bidi="he_IL"/>
        </w:rPr>
        <w:t xml:space="preserve"> וַיְנַגַּ֨ע יְהוָ֜ה אֶת־הַמֶּ֗לֶךְ וַיְהִ֤י מְצֹרָע֙ עַד־י֣וֹם מֹת֔וֹ וַיֵּ֖שֶׁב בְּבֵ֣ית הַחָפְשִׁ֑ית וְיוֹתָ֤ם בֶּן־הַמֶּ֙לֶךְ֙ עַל־הַבַּ֔יִת שֹׁפֵ֖ט אֶת־עַ֥ם הָאָֽרֶץ׃</w:t>
      </w:r>
    </w:p>
    <w:p>
      <w:pPr>
        <w:bidi/>
      </w:pPr>
      <w:r>
        <w:rPr>
          <w:rtl/>
          <w:cs/>
          <w:lang w:val="he_IL" w:bidi="he_IL"/>
        </w:rPr>
      </w:r>
      <w:r>
        <w:rPr>
          <w:vertAlign w:val="superscript"/>
          <w:rtl/>
          <w:cs/>
          <w:lang w:val="he_IL" w:bidi="he_IL"/>
        </w:rPr>
        <w:t>6</w:t>
      </w:r>
      <w:r>
        <w:rPr>
          <w:rtl/>
          <w:cs/>
          <w:lang w:val="he_IL" w:bidi="he_IL"/>
        </w:rPr>
        <w:t xml:space="preserve"> וְיֶ֛תֶר דִּבְרֵ֥י עֲזַרְיָ֖הוּ וְכָל־אֲשֶׁ֣ר עָשָׂ֑ה הֲלֹא־הֵ֣ם כְּתוּבִ֗ים עַל־סֵ֛פֶר דִּבְרֵ֥י הַיָּמִ֖ים לְמַלְכֵ֥י יְהוּדָֽה׃</w:t>
      </w:r>
    </w:p>
    <w:p>
      <w:pPr>
        <w:bidi/>
      </w:pPr>
      <w:r>
        <w:rPr>
          <w:rtl/>
          <w:cs/>
          <w:lang w:val="he_IL" w:bidi="he_IL"/>
        </w:rPr>
      </w:r>
      <w:r>
        <w:rPr>
          <w:vertAlign w:val="superscript"/>
          <w:rtl/>
          <w:cs/>
          <w:lang w:val="he_IL" w:bidi="he_IL"/>
        </w:rPr>
        <w:t>7</w:t>
      </w:r>
      <w:r>
        <w:rPr>
          <w:rtl/>
          <w:cs/>
          <w:lang w:val="he_IL" w:bidi="he_IL"/>
        </w:rPr>
        <w:t xml:space="preserve"> וַיִּשְׁכַּ֤ב עֲזַרְיָה֙ עִם־אֲבֹתָ֔יו וַיִּקְבְּר֥וּ אֹת֛וֹ עִם־אֲבֹתָ֖יו בְּעִ֣יר דָּוִ֑ד וַיִּמְלֹ֛ךְ יוֹתָ֥ם בְּנ֖וֹ תַּחְתָּֽיו׃ פ</w:t>
      </w:r>
    </w:p>
    <w:p>
      <w:pPr>
        <w:bidi/>
      </w:pPr>
      <w:r>
        <w:rPr>
          <w:rtl/>
          <w:cs/>
          <w:lang w:val="he_IL" w:bidi="he_IL"/>
        </w:rPr>
      </w:r>
      <w:r>
        <w:rPr>
          <w:vertAlign w:val="superscript"/>
          <w:rtl/>
          <w:cs/>
          <w:lang w:val="he_IL" w:bidi="he_IL"/>
        </w:rPr>
        <w:t>8</w:t>
      </w:r>
      <w:r>
        <w:rPr>
          <w:rtl/>
          <w:cs/>
          <w:lang w:val="he_IL" w:bidi="he_IL"/>
        </w:rPr>
        <w:t xml:space="preserve"> בִּשְׁנַ֨ת שְׁלֹשִׁ֤ים וּשְׁמֹנֶה֙ שָׁנָ֔ה לַעֲזַרְיָ֖הוּ מֶ֣לֶךְ יְהוּדָ֑ה מָ֠לַךְ זְכַרְיָ֨הוּ בֶן־יָרָבְעָ֧ם עַל־יִשְׂרָאֵ֛ל בְּשֹׁמְר֖וֹן שִׁשָּׁ֥ה חֳדָשִֽׁים׃</w:t>
      </w:r>
    </w:p>
    <w:p>
      <w:pPr>
        <w:bidi/>
      </w:pPr>
      <w:r>
        <w:rPr>
          <w:rtl/>
          <w:cs/>
          <w:lang w:val="he_IL" w:bidi="he_IL"/>
        </w:rPr>
      </w:r>
      <w:r>
        <w:rPr>
          <w:vertAlign w:val="superscript"/>
          <w:rtl/>
          <w:cs/>
          <w:lang w:val="he_IL" w:bidi="he_IL"/>
        </w:rPr>
        <w:t>9</w:t>
      </w:r>
      <w:r>
        <w:rPr>
          <w:rtl/>
          <w:cs/>
          <w:lang w:val="he_IL" w:bidi="he_IL"/>
        </w:rPr>
        <w:t xml:space="preserve"> וַיַּ֤עַשׂ הָרַע֙ בְּעֵינֵ֣י יְהוָ֔ה כַּאֲשֶׁ֥ר עָשׂ֖וּ אֲבֹתָ֑יו לֹ֣א סָ֗ר מֵֽחַטֹּאות֙ יָרָבְעָ֣ם בֶּן־נְבָ֔ט אֲשֶׁ֥ר הֶחֱטִ֖יא אֶת־יִשְׂרָאֵֽל׃</w:t>
      </w:r>
    </w:p>
    <w:p>
      <w:pPr>
        <w:bidi/>
      </w:pPr>
      <w:r>
        <w:rPr>
          <w:rtl/>
          <w:cs/>
          <w:lang w:val="he_IL" w:bidi="he_IL"/>
        </w:rPr>
      </w:r>
      <w:r>
        <w:rPr>
          <w:vertAlign w:val="superscript"/>
          <w:rtl/>
          <w:cs/>
          <w:lang w:val="he_IL" w:bidi="he_IL"/>
        </w:rPr>
        <w:t>10</w:t>
      </w:r>
      <w:r>
        <w:rPr>
          <w:rtl/>
          <w:cs/>
          <w:lang w:val="he_IL" w:bidi="he_IL"/>
        </w:rPr>
        <w:t xml:space="preserve"> וַיִּקְשֹׁ֤ר עָלָיו֙ שַׁלֻּ֣ם בֶּן־יָבֵ֔שׁ וַיַּכֵּ֥הוּ קָֽבָלְ־עָ֖ם וַיְמִיתֵ֑הוּ וַיִּמְלֹ֖ךְ תַּחְתָּֽיו׃</w:t>
      </w:r>
    </w:p>
    <w:p>
      <w:pPr>
        <w:bidi/>
      </w:pPr>
      <w:r>
        <w:rPr>
          <w:rtl/>
          <w:cs/>
          <w:lang w:val="he_IL" w:bidi="he_IL"/>
        </w:rPr>
      </w:r>
      <w:r>
        <w:rPr>
          <w:vertAlign w:val="superscript"/>
          <w:rtl/>
          <w:cs/>
          <w:lang w:val="he_IL" w:bidi="he_IL"/>
        </w:rPr>
        <w:t>11</w:t>
      </w:r>
      <w:r>
        <w:rPr>
          <w:rtl/>
          <w:cs/>
          <w:lang w:val="he_IL" w:bidi="he_IL"/>
        </w:rPr>
        <w:t xml:space="preserve"> וְיֶ֖תֶר דִּבְרֵ֣י זְכַרְיָ֑ה הִנָּ֣ם כְּתוּבִ֗ים עַל־סֵ֛פֶר דִּבְרֵ֥י הַיָּמִ֖ים לְמַלְכֵ֥י יִשְׂרָאֵֽל׃</w:t>
      </w:r>
    </w:p>
    <w:p>
      <w:pPr>
        <w:bidi/>
      </w:pPr>
      <w:r>
        <w:rPr>
          <w:rtl/>
          <w:cs/>
          <w:lang w:val="he_IL" w:bidi="he_IL"/>
        </w:rPr>
      </w:r>
      <w:r>
        <w:rPr>
          <w:vertAlign w:val="superscript"/>
          <w:rtl/>
          <w:cs/>
          <w:lang w:val="he_IL" w:bidi="he_IL"/>
        </w:rPr>
        <w:t>12</w:t>
      </w:r>
      <w:r>
        <w:rPr>
          <w:rtl/>
          <w:cs/>
          <w:lang w:val="he_IL" w:bidi="he_IL"/>
        </w:rPr>
        <w:t xml:space="preserve"> ה֣וּא דְבַר־יְהוָ֗ה אֲשֶׁ֨ר דִּבֶּ֤ר אֶל־יֵהוּא֙ לֵאמֹ֔ר בְּנֵ֣י רְבִיעִ֔ים יֵשְׁב֥וּ לְךָ֖ עַל־כִּסֵּ֣א יִשְׂרָאֵ֑ל וַֽיְהִי־כֵֽן׃ פ</w:t>
      </w:r>
    </w:p>
    <w:p>
      <w:pPr>
        <w:bidi/>
      </w:pPr>
      <w:r>
        <w:rPr>
          <w:rtl/>
          <w:cs/>
          <w:lang w:val="he_IL" w:bidi="he_IL"/>
        </w:rPr>
      </w:r>
      <w:r>
        <w:rPr>
          <w:vertAlign w:val="superscript"/>
          <w:rtl/>
          <w:cs/>
          <w:lang w:val="he_IL" w:bidi="he_IL"/>
        </w:rPr>
        <w:t>13</w:t>
      </w:r>
      <w:r>
        <w:rPr>
          <w:rtl/>
          <w:cs/>
          <w:lang w:val="he_IL" w:bidi="he_IL"/>
        </w:rPr>
        <w:t xml:space="preserve"> שַׁלּ֤וּם בֶּן־יָבֵישׁ֙ מָלַ֔ךְ בִּשְׁנַ֨ת שְׁלֹשִׁ֤ים וָתֵ֙שַׁע֙ שָׁנָ֔ה לְעֻזִיָּ֖ה מֶ֣לֶךְ יְהוּדָ֑ה וַיִּמְלֹ֥ךְ יֶֽרַח־יָמִ֖ים בְּשֹׁמְרֽוֹן׃</w:t>
      </w:r>
    </w:p>
    <w:p>
      <w:pPr>
        <w:bidi/>
      </w:pPr>
      <w:r>
        <w:rPr>
          <w:rtl/>
          <w:cs/>
          <w:lang w:val="he_IL" w:bidi="he_IL"/>
        </w:rPr>
      </w:r>
      <w:r>
        <w:rPr>
          <w:vertAlign w:val="superscript"/>
          <w:rtl/>
          <w:cs/>
          <w:lang w:val="he_IL" w:bidi="he_IL"/>
        </w:rPr>
        <w:t>14</w:t>
      </w:r>
      <w:r>
        <w:rPr>
          <w:rtl/>
          <w:cs/>
          <w:lang w:val="he_IL" w:bidi="he_IL"/>
        </w:rPr>
        <w:t xml:space="preserve"> וַיַּעַל֩ מְנַחֵ֨ם בֶּן־גָּדִ֜י מִתִּרְצָ֗ה וַיָּבֹא֙ שֹׁמְר֔וֹן וַיַּ֛ךְ אֶת־שַׁלּ֥וּם בֶּן־יָבֵ֖ישׁ בְּשֹׁמְר֑וֹן וַיְמִיתֵ֖הוּ וַיִּמְלֹ֥ךְ תַּחְתָּֽיו׃</w:t>
      </w:r>
    </w:p>
    <w:p>
      <w:pPr>
        <w:bidi/>
      </w:pPr>
      <w:r>
        <w:rPr>
          <w:rtl/>
          <w:cs/>
          <w:lang w:val="he_IL" w:bidi="he_IL"/>
        </w:rPr>
      </w:r>
      <w:r>
        <w:rPr>
          <w:vertAlign w:val="superscript"/>
          <w:rtl/>
          <w:cs/>
          <w:lang w:val="he_IL" w:bidi="he_IL"/>
        </w:rPr>
        <w:t>15</w:t>
      </w:r>
      <w:r>
        <w:rPr>
          <w:rtl/>
          <w:cs/>
          <w:lang w:val="he_IL" w:bidi="he_IL"/>
        </w:rPr>
        <w:t xml:space="preserve"> וְיֶ֙תֶר֙ דִּבְרֵ֣י שַׁלּ֔וּם וְקִשְׁר֖וֹ אֲשֶׁ֣ר קָשָׁ֑ר הִנָּ֣ם כְּתֻבִ֗ים עַל־סֵ֛פֶר דִּבְרֵ֥י הַיָּמִ֖ים לְמַלְכֵ֥י יִשְׂרָאֵֽל׃ ס</w:t>
      </w:r>
    </w:p>
    <w:p>
      <w:pPr>
        <w:bidi/>
      </w:pPr>
      <w:r>
        <w:rPr>
          <w:rtl/>
          <w:cs/>
          <w:lang w:val="he_IL" w:bidi="he_IL"/>
        </w:rPr>
      </w:r>
      <w:r>
        <w:rPr>
          <w:vertAlign w:val="superscript"/>
          <w:rtl/>
          <w:cs/>
          <w:lang w:val="he_IL" w:bidi="he_IL"/>
        </w:rPr>
        <w:t>16</w:t>
      </w:r>
      <w:r>
        <w:rPr>
          <w:rtl/>
          <w:cs/>
          <w:lang w:val="he_IL" w:bidi="he_IL"/>
        </w:rPr>
        <w:t xml:space="preserve"> אָ֣ז יַכֶּֽה־מְ֠נַחֵם אֶת־תִּפְסַ֨ח וְאֶת־כָּל־אֲשֶׁר־בָּ֤הּ וְאֶת־גְּבוּלֶ֙יהָ֙ מִתִּרְצָ֔ה כִּ֛י לֹ֥א פָתַ֖ח וַיַּ֑ךְ אֵ֛ת כָּל־הֶהָ֥רוֹתֶ֖יהָ בִּקֵּֽעַ׃ פ</w:t>
      </w:r>
    </w:p>
    <w:p>
      <w:pPr>
        <w:bidi/>
      </w:pPr>
      <w:r>
        <w:rPr>
          <w:rtl/>
          <w:cs/>
          <w:lang w:val="he_IL" w:bidi="he_IL"/>
        </w:rPr>
      </w:r>
      <w:r>
        <w:rPr>
          <w:vertAlign w:val="superscript"/>
          <w:rtl/>
          <w:cs/>
          <w:lang w:val="he_IL" w:bidi="he_IL"/>
        </w:rPr>
        <w:t>17</w:t>
      </w:r>
      <w:r>
        <w:rPr>
          <w:rtl/>
          <w:cs/>
          <w:lang w:val="he_IL" w:bidi="he_IL"/>
        </w:rPr>
        <w:t xml:space="preserve"> בִּשְׁנַ֨ת שְׁלֹשִׁ֤ים וָתֵ֙שַׁע֙ שָׁנָ֔ה לַעֲזַרְיָ֖ה מֶ֣לֶךְ יְהוּדָ֑ה מָ֠לַךְ מְנַחֵ֨ם בֶּן־גָּדִ֧י עַל־יִשְׂרָאֵ֛ל עֶ֥שֶׂר שָׁנִ֖ים בְּשֹׁמְרֽוֹן׃</w:t>
      </w:r>
    </w:p>
    <w:p>
      <w:pPr>
        <w:bidi/>
      </w:pPr>
      <w:r>
        <w:rPr>
          <w:rtl/>
          <w:cs/>
          <w:lang w:val="he_IL" w:bidi="he_IL"/>
        </w:rPr>
      </w:r>
      <w:r>
        <w:rPr>
          <w:vertAlign w:val="superscript"/>
          <w:rtl/>
          <w:cs/>
          <w:lang w:val="he_IL" w:bidi="he_IL"/>
        </w:rPr>
        <w:t>18</w:t>
      </w:r>
      <w:r>
        <w:rPr>
          <w:rtl/>
          <w:cs/>
          <w:lang w:val="he_IL" w:bidi="he_IL"/>
        </w:rPr>
        <w:t xml:space="preserve"> וַיַּ֥עַשׂ הָרַ֖ע בְּעֵינֵ֣י יְהוָ֑ה לֹ֣א סָ֠ר מֵעַ֨ל חַטֹּ֜אות יָרָבְעָ֧ם בֶּן־נְבָ֛ט אֲשֶׁר־הֶחֱטִ֥יא אֶת־יִשְׂרָאֵ֖ל כָּל־יָמָֽיו׃</w:t>
      </w:r>
    </w:p>
    <w:p>
      <w:pPr>
        <w:bidi/>
      </w:pPr>
      <w:r>
        <w:rPr>
          <w:rtl/>
          <w:cs/>
          <w:lang w:val="he_IL" w:bidi="he_IL"/>
        </w:rPr>
      </w:r>
      <w:r>
        <w:rPr>
          <w:vertAlign w:val="superscript"/>
          <w:rtl/>
          <w:cs/>
          <w:lang w:val="he_IL" w:bidi="he_IL"/>
        </w:rPr>
        <w:t>19</w:t>
      </w:r>
      <w:r>
        <w:rPr>
          <w:rtl/>
          <w:cs/>
          <w:lang w:val="he_IL" w:bidi="he_IL"/>
        </w:rPr>
        <w:t xml:space="preserve"> בָּ֣א פ֤וּל מֶֽלֶךְ־אַשּׁוּר֙ עַל־הָאָ֔רֶץ וַיִּתֵּ֤ן מְנַחֵם֙ לְפ֔וּל אֶ֖לֶף כִּכַּר־כָּ֑סֶף לִהְי֤וֹת יָדָיו֙ אִתּ֔וֹ לְהַחֲזִ֥יק הַמַּמְלָכָ֖ה בְּיָדֽוֹ׃</w:t>
      </w:r>
    </w:p>
    <w:p>
      <w:pPr>
        <w:bidi/>
      </w:pPr>
      <w:r>
        <w:rPr>
          <w:rtl/>
          <w:cs/>
          <w:lang w:val="he_IL" w:bidi="he_IL"/>
        </w:rPr>
      </w:r>
      <w:r>
        <w:rPr>
          <w:vertAlign w:val="superscript"/>
          <w:rtl/>
          <w:cs/>
          <w:lang w:val="he_IL" w:bidi="he_IL"/>
        </w:rPr>
        <w:t>20</w:t>
      </w:r>
      <w:r>
        <w:rPr>
          <w:rtl/>
          <w:cs/>
          <w:lang w:val="he_IL" w:bidi="he_IL"/>
        </w:rPr>
        <w:t xml:space="preserve"> וַיֹּצֵא֩ מְנַחֵ֨ם אֶת־הַכֶּ֜סֶף עַל־יִשְׂרָאֵ֗ל עַ֚ל כָּל־גִּבּוֹרֵ֣י הַחַ֔יִל לָתֵת֙ לְמֶ֣לֶךְ אַשּׁ֔וּר חֲמִשִּׁ֧ים שְׁקָלִ֛ים כֶּ֖סֶף לְאִ֣ישׁ אֶחָ֑ד וַיָּ֙שָׁב֙ מֶ֣לֶךְ אַשּׁ֔וּר וְלֹא־עָ֥מַד שָׁ֖ם בָּאָֽרֶץ׃</w:t>
      </w:r>
    </w:p>
    <w:p>
      <w:pPr>
        <w:bidi/>
      </w:pPr>
      <w:r>
        <w:rPr>
          <w:rtl/>
          <w:cs/>
          <w:lang w:val="he_IL" w:bidi="he_IL"/>
        </w:rPr>
      </w:r>
      <w:r>
        <w:rPr>
          <w:vertAlign w:val="superscript"/>
          <w:rtl/>
          <w:cs/>
          <w:lang w:val="he_IL" w:bidi="he_IL"/>
        </w:rPr>
        <w:t>21</w:t>
      </w:r>
      <w:r>
        <w:rPr>
          <w:rtl/>
          <w:cs/>
          <w:lang w:val="he_IL" w:bidi="he_IL"/>
        </w:rPr>
        <w:t xml:space="preserve"> וְיֶ֛תֶר דִּבְרֵ֥י מְנַחֵ֖ם וְכָל־אֲשֶׁ֣ר עָשָׂ֑ה הֲלוֹא־הֵ֣ם כְּתוּבִ֗ים עַל־סֵ֛פֶר דִּבְרֵ֥י הַיָּמִ֖ים לְמַלְכֵ֥י יִשְׂרָאֵֽל׃</w:t>
      </w:r>
    </w:p>
    <w:p>
      <w:pPr>
        <w:bidi/>
      </w:pPr>
      <w:r>
        <w:rPr>
          <w:rtl/>
          <w:cs/>
          <w:lang w:val="he_IL" w:bidi="he_IL"/>
        </w:rPr>
      </w:r>
      <w:r>
        <w:rPr>
          <w:vertAlign w:val="superscript"/>
          <w:rtl/>
          <w:cs/>
          <w:lang w:val="he_IL" w:bidi="he_IL"/>
        </w:rPr>
        <w:t>22</w:t>
      </w:r>
      <w:r>
        <w:rPr>
          <w:rtl/>
          <w:cs/>
          <w:lang w:val="he_IL" w:bidi="he_IL"/>
        </w:rPr>
        <w:t xml:space="preserve"> וַיִּשְׁכַּ֥ב מְנַחֵ֖ם עִם־אֲבֹתָ֑יו וַיִּמְלֹ֛ךְ פְּקַחְיָ֥ה בְנ֖וֹ תַּחְתָּֽיו׃ פ</w:t>
      </w:r>
    </w:p>
    <w:p>
      <w:pPr>
        <w:bidi/>
      </w:pPr>
      <w:r>
        <w:rPr>
          <w:rtl/>
          <w:cs/>
          <w:lang w:val="he_IL" w:bidi="he_IL"/>
        </w:rPr>
      </w:r>
      <w:r>
        <w:rPr>
          <w:vertAlign w:val="superscript"/>
          <w:rtl/>
          <w:cs/>
          <w:lang w:val="he_IL" w:bidi="he_IL"/>
        </w:rPr>
        <w:t>23</w:t>
      </w:r>
      <w:r>
        <w:rPr>
          <w:rtl/>
          <w:cs/>
          <w:lang w:val="he_IL" w:bidi="he_IL"/>
        </w:rPr>
        <w:t xml:space="preserve"> בִּשְׁנַת֙ חֲמִשִּׁ֣ים שָׁנָ֔ה לַעֲזַרְיָ֖ה מֶ֣לֶךְ יְהוּדָ֑ה מָ֠לַךְ פְּקַֽחְיָ֨ה בֶן־מְנַחֵ֧ם עַל־יִשְׂרָאֵ֛ל בְּשֹׁמְר֖וֹן שְׁנָתָֽיִם׃</w:t>
      </w:r>
    </w:p>
    <w:p>
      <w:pPr>
        <w:bidi/>
      </w:pPr>
      <w:r>
        <w:rPr>
          <w:rtl/>
          <w:cs/>
          <w:lang w:val="he_IL" w:bidi="he_IL"/>
        </w:rPr>
      </w:r>
      <w:r>
        <w:rPr>
          <w:vertAlign w:val="superscript"/>
          <w:rtl/>
          <w:cs/>
          <w:lang w:val="he_IL" w:bidi="he_IL"/>
        </w:rPr>
        <w:t>24</w:t>
      </w:r>
      <w:r>
        <w:rPr>
          <w:rtl/>
          <w:cs/>
          <w:lang w:val="he_IL" w:bidi="he_IL"/>
        </w:rPr>
        <w:t xml:space="preserve"> וַיַּ֥עַשׂ הָרַ֖ע בְּעֵינֵ֣י יְהוָ֑ה לֹ֣א סָ֗ר מֵֽחַטֹּאות֙ יָרָבְעָ֣ם בֶּן־נְבָ֔ט אֲשֶׁ֥ר הֶחֱטִ֖יא אֶת־יִשְׂרָאֵֽל׃</w:t>
      </w:r>
    </w:p>
    <w:p>
      <w:pPr>
        <w:bidi/>
      </w:pPr>
      <w:r>
        <w:rPr>
          <w:rtl/>
          <w:cs/>
          <w:lang w:val="he_IL" w:bidi="he_IL"/>
        </w:rPr>
      </w:r>
      <w:r>
        <w:rPr>
          <w:vertAlign w:val="superscript"/>
          <w:rtl/>
          <w:cs/>
          <w:lang w:val="he_IL" w:bidi="he_IL"/>
        </w:rPr>
        <w:t>25</w:t>
      </w:r>
      <w:r>
        <w:rPr>
          <w:rtl/>
          <w:cs/>
          <w:lang w:val="he_IL" w:bidi="he_IL"/>
        </w:rPr>
        <w:t xml:space="preserve"> וַיִּקְשֹׁ֣ר עָלָיו֩ פֶּ֨קַח בֶּן־רְמַלְיָ֜הוּ שָׁלִישׁ֗וֹ וַיַּכֵּ֨הוּ בְשֹׁמְר֜וֹן בְּאַרְמ֤וֹן בֵּית־מלך אֶת־אַרְגֹּ֣ב וְאֶת־הָאַרְיֵ֔ה וְעִמּ֛וֹ חֲמִשִּׁ֥ים אִ֖ישׁ מִבְּנֵ֣י גִלְעָדִ֑ים וַיְמִיתֵ֖הוּ וַיִּמְלֹ֥ךְ תַּחְתָּֽיו׃</w:t>
      </w:r>
    </w:p>
    <w:p>
      <w:pPr>
        <w:bidi/>
      </w:pPr>
      <w:r>
        <w:rPr>
          <w:rtl/>
          <w:cs/>
          <w:lang w:val="he_IL" w:bidi="he_IL"/>
        </w:rPr>
      </w:r>
      <w:r>
        <w:rPr>
          <w:vertAlign w:val="superscript"/>
          <w:rtl/>
          <w:cs/>
          <w:lang w:val="he_IL" w:bidi="he_IL"/>
        </w:rPr>
        <w:t>26</w:t>
      </w:r>
      <w:r>
        <w:rPr>
          <w:rtl/>
          <w:cs/>
          <w:lang w:val="he_IL" w:bidi="he_IL"/>
        </w:rPr>
        <w:t xml:space="preserve"> וְיֶ֛תֶר דִּבְרֵ֥י פְקַחְיָ֖ה וְכָל־אֲשֶׁ֣ר עָשָׂ֑ה הִנָּ֣ם כְּתוּבִ֗ים עַל־סֵ֛פֶר דִּבְרֵ֥י הַיָּמִ֖ים לְמַלְכֵ֥י יִשְׂרָאֵֽל׃ פ</w:t>
      </w:r>
    </w:p>
    <w:p>
      <w:pPr>
        <w:bidi/>
      </w:pPr>
      <w:r>
        <w:rPr>
          <w:rtl/>
          <w:cs/>
          <w:lang w:val="he_IL" w:bidi="he_IL"/>
        </w:rPr>
      </w:r>
      <w:r>
        <w:rPr>
          <w:vertAlign w:val="superscript"/>
          <w:rtl/>
          <w:cs/>
          <w:lang w:val="he_IL" w:bidi="he_IL"/>
        </w:rPr>
        <w:t>27</w:t>
      </w:r>
      <w:r>
        <w:rPr>
          <w:rtl/>
          <w:cs/>
          <w:lang w:val="he_IL" w:bidi="he_IL"/>
        </w:rPr>
        <w:t xml:space="preserve"> בִּשְׁנַ֨ת חֲמִשִּׁ֤ים וּשְׁתַּ֙יִם֙ שָׁנָ֔ה לַעֲזַרְיָ֖ה מֶ֣לֶךְ יְהוּדָ֑ה מָ֠לַךְ פֶּ֣קַח בֶּן־רְמַלְיָ֧הוּ עַל־יִשְׂרָאֵ֛ל בְּשֹׁמְר֖וֹן עֶשְׂרִ֥ים שָׁנָֽה׃</w:t>
      </w:r>
    </w:p>
    <w:p>
      <w:pPr>
        <w:bidi/>
      </w:pPr>
      <w:r>
        <w:rPr>
          <w:rtl/>
          <w:cs/>
          <w:lang w:val="he_IL" w:bidi="he_IL"/>
        </w:rPr>
      </w:r>
      <w:r>
        <w:rPr>
          <w:vertAlign w:val="superscript"/>
          <w:rtl/>
          <w:cs/>
          <w:lang w:val="he_IL" w:bidi="he_IL"/>
        </w:rPr>
        <w:t>28</w:t>
      </w:r>
      <w:r>
        <w:rPr>
          <w:rtl/>
          <w:cs/>
          <w:lang w:val="he_IL" w:bidi="he_IL"/>
        </w:rPr>
        <w:t xml:space="preserve"> וַיַּ֥עַשׂ הָרַ֖ע בְּעֵינֵ֣י יְהוָ֑ה לֹ֣א סָ֗ר מִן־חַטֹּאות֙ יָרָבְעָ֣ם בֶּן־נְבָ֔ט אֲשֶׁ֥ר הֶחֱטִ֖יא אֶת־יִשְׂרָאֵֽל׃</w:t>
      </w:r>
    </w:p>
    <w:p>
      <w:pPr>
        <w:bidi/>
      </w:pPr>
      <w:r>
        <w:rPr>
          <w:rtl/>
          <w:cs/>
          <w:lang w:val="he_IL" w:bidi="he_IL"/>
        </w:rPr>
      </w:r>
      <w:r>
        <w:rPr>
          <w:vertAlign w:val="superscript"/>
          <w:rtl/>
          <w:cs/>
          <w:lang w:val="he_IL" w:bidi="he_IL"/>
        </w:rPr>
        <w:t>29</w:t>
      </w:r>
      <w:r>
        <w:rPr>
          <w:rtl/>
          <w:cs/>
          <w:lang w:val="he_IL" w:bidi="he_IL"/>
        </w:rPr>
        <w:t xml:space="preserve"> בִּימֵ֞י פֶּ֣קַח מֶֽלֶךְ־יִשְׂרָאֵ֗ל בָּא֮ תִּגְלַ֣ת פִּלְאֶסֶר֮ מֶ֣לֶךְ אַשּׁוּר֒ וַיִּקַּ֣ח אֶת־עִיּ֡וֹן וְאֶת־אָבֵ֣ל בֵּֽית־מַעֲכָ֡ה וְאֶת־יָ֠נוֹחַ וְאֶת־קֶ֨דֶשׁ וְאֶת־חָצ֤וֹר וְאֶת־הַגִּלְעָד֙ וְאֶת־הַגָּלִ֔ילָה כֹּ֖ל אֶ֣רֶץ נַפְתָּלִ֑י וַיַּגְלֵ֖ם אַשּֽׁוּרָה׃</w:t>
      </w:r>
    </w:p>
    <w:p>
      <w:pPr>
        <w:bidi/>
      </w:pPr>
      <w:r>
        <w:rPr>
          <w:rtl/>
          <w:cs/>
          <w:lang w:val="he_IL" w:bidi="he_IL"/>
        </w:rPr>
      </w:r>
      <w:r>
        <w:rPr>
          <w:vertAlign w:val="superscript"/>
          <w:rtl/>
          <w:cs/>
          <w:lang w:val="he_IL" w:bidi="he_IL"/>
        </w:rPr>
        <w:t>30</w:t>
      </w:r>
      <w:r>
        <w:rPr>
          <w:rtl/>
          <w:cs/>
          <w:lang w:val="he_IL" w:bidi="he_IL"/>
        </w:rPr>
        <w:t xml:space="preserve"> וַיִּקְשָׁר־קֶ֜שֶׁר הוֹשֵׁ֣עַ בֶּן־אֵלָ֗ה עַל־פֶּ֙קַח֙ בֶּן־רְמַלְיָ֔הוּ וַיַּכֵּ֙הוּ֙ וַיְמִיתֵ֔הוּ וַיִּמְלֹ֖ךְ תַּחְתָּ֑יו בִּשְׁנַ֣ת עֶשְׂרִ֔ים לְיוֹתָ֖ם בֶּן־עֻזִיָּֽה׃</w:t>
      </w:r>
    </w:p>
    <w:p>
      <w:pPr>
        <w:bidi/>
      </w:pPr>
      <w:r>
        <w:rPr>
          <w:rtl/>
          <w:cs/>
          <w:lang w:val="he_IL" w:bidi="he_IL"/>
        </w:rPr>
      </w:r>
      <w:r>
        <w:rPr>
          <w:vertAlign w:val="superscript"/>
          <w:rtl/>
          <w:cs/>
          <w:lang w:val="he_IL" w:bidi="he_IL"/>
        </w:rPr>
        <w:t>31</w:t>
      </w:r>
      <w:r>
        <w:rPr>
          <w:rtl/>
          <w:cs/>
          <w:lang w:val="he_IL" w:bidi="he_IL"/>
        </w:rPr>
        <w:t xml:space="preserve"> וְיֶ֥תֶר דִּבְרֵי־פֶ֖קַח וְכָל־אֲשֶׁ֣ר עָשָׂ֑ה הִנָּ֣ם כְּתוּבִ֗ים עַל־סֵ֛פֶר דִּבְרֵ֥י הַיָּמִ֖ים לְמַלְכֵ֥י יִשְׂרָאֵֽל׃ פ</w:t>
      </w:r>
    </w:p>
    <w:p>
      <w:pPr>
        <w:bidi/>
      </w:pPr>
      <w:r>
        <w:rPr>
          <w:rtl/>
          <w:cs/>
          <w:lang w:val="he_IL" w:bidi="he_IL"/>
        </w:rPr>
      </w:r>
      <w:r>
        <w:rPr>
          <w:vertAlign w:val="superscript"/>
          <w:rtl/>
          <w:cs/>
          <w:lang w:val="he_IL" w:bidi="he_IL"/>
        </w:rPr>
        <w:t>32</w:t>
      </w:r>
      <w:r>
        <w:rPr>
          <w:rtl/>
          <w:cs/>
          <w:lang w:val="he_IL" w:bidi="he_IL"/>
        </w:rPr>
        <w:t xml:space="preserve"> בִּשְׁנַ֣ת שְׁתַּ֔יִם לְפֶ֥קַח בֶּן־רְמַלְיָ֖הוּ מֶ֣לֶךְ יִשְׂרָאֵ֑ל מָלַ֛ךְ יוֹתָ֥ם בֶּן־עֻזִיָּ֖הוּ מֶ֥לֶךְ יְהוּדָֽה׃</w:t>
      </w:r>
    </w:p>
    <w:p>
      <w:pPr>
        <w:bidi/>
      </w:pPr>
      <w:r>
        <w:rPr>
          <w:rtl/>
          <w:cs/>
          <w:lang w:val="he_IL" w:bidi="he_IL"/>
        </w:rPr>
      </w:r>
      <w:r>
        <w:rPr>
          <w:vertAlign w:val="superscript"/>
          <w:rtl/>
          <w:cs/>
          <w:lang w:val="he_IL" w:bidi="he_IL"/>
        </w:rPr>
        <w:t>33</w:t>
      </w:r>
      <w:r>
        <w:rPr>
          <w:rtl/>
          <w:cs/>
          <w:lang w:val="he_IL" w:bidi="he_IL"/>
        </w:rPr>
        <w:t xml:space="preserve"> בֶּן־עֶשְׂרִ֨ים וְחָמֵ֤שׁ שָׁנָה֙ הָיָ֣ה בְמָלְכ֔וֹ וְשֵׁשׁ־עֶשְׂרֵ֣ה שָׁנָ֔ה מָלַ֖ךְ בִּירוּשָׁלִָ֑ם וְשֵׁ֣ם אִמּ֔וֹ יְרוּשָׁ֖א בַּת־צָדֽוֹק׃</w:t>
      </w:r>
    </w:p>
    <w:p>
      <w:pPr>
        <w:bidi/>
      </w:pPr>
      <w:r>
        <w:rPr>
          <w:rtl/>
          <w:cs/>
          <w:lang w:val="he_IL" w:bidi="he_IL"/>
        </w:rPr>
      </w:r>
      <w:r>
        <w:rPr>
          <w:vertAlign w:val="superscript"/>
          <w:rtl/>
          <w:cs/>
          <w:lang w:val="he_IL" w:bidi="he_IL"/>
        </w:rPr>
        <w:t>34</w:t>
      </w:r>
      <w:r>
        <w:rPr>
          <w:rtl/>
          <w:cs/>
          <w:lang w:val="he_IL" w:bidi="he_IL"/>
        </w:rPr>
        <w:t xml:space="preserve"> וַיַּ֥עַשׂ הַיָּשָׁ֖ר בְּעֵינֵ֣י יְהוָ֑ה כְּכֹ֧ל אֲשֶׁר־עָשָׂ֛ה עֻזִיָּ֥הוּ אָבִ֖יו עָשָֽׂה׃</w:t>
      </w:r>
    </w:p>
    <w:p>
      <w:pPr>
        <w:bidi/>
      </w:pPr>
      <w:r>
        <w:rPr>
          <w:rtl/>
          <w:cs/>
          <w:lang w:val="he_IL" w:bidi="he_IL"/>
        </w:rPr>
      </w:r>
      <w:r>
        <w:rPr>
          <w:vertAlign w:val="superscript"/>
          <w:rtl/>
          <w:cs/>
          <w:lang w:val="he_IL" w:bidi="he_IL"/>
        </w:rPr>
        <w:t>35</w:t>
      </w:r>
      <w:r>
        <w:rPr>
          <w:rtl/>
          <w:cs/>
          <w:lang w:val="he_IL" w:bidi="he_IL"/>
        </w:rPr>
        <w:t xml:space="preserve"> רַ֤ק הַבָּמוֹת֙ לֹ֣א סָ֔רוּ ע֗וֹד הָעָ֛ם מְזַבְּחִ֥ים וּֽמְקַטְּרִ֖ים בַּבָּמ֑וֹת ה֗וּא בָּנָ֛ה אֶת־שַׁ֥עַר בֵּית־יְהוָ֖ה הָעֶלְיֽוֹן׃</w:t>
      </w:r>
    </w:p>
    <w:p>
      <w:pPr>
        <w:bidi/>
      </w:pPr>
      <w:r>
        <w:rPr>
          <w:rtl/>
          <w:cs/>
          <w:lang w:val="he_IL" w:bidi="he_IL"/>
        </w:rPr>
      </w:r>
      <w:r>
        <w:rPr>
          <w:vertAlign w:val="superscript"/>
          <w:rtl/>
          <w:cs/>
          <w:lang w:val="he_IL" w:bidi="he_IL"/>
        </w:rPr>
        <w:t>36</w:t>
      </w:r>
      <w:r>
        <w:rPr>
          <w:rtl/>
          <w:cs/>
          <w:lang w:val="he_IL" w:bidi="he_IL"/>
        </w:rPr>
        <w:t xml:space="preserve"> וְיֶ֛תֶר דִּבְרֵ֥י יוֹתָ֖ם אֲשֶׁ֣ר עָשָׂ֑ה הֲלֹא־הֵ֣ם כְּתוּבִ֗ים עַל־סֵ֛פֶר דִּבְרֵ֥י הַיָּמִ֖ים לְמַלְכֵ֥י יְהוּדָֽה׃</w:t>
      </w:r>
    </w:p>
    <w:p>
      <w:pPr>
        <w:bidi/>
      </w:pPr>
      <w:r>
        <w:rPr>
          <w:rtl/>
          <w:cs/>
          <w:lang w:val="he_IL" w:bidi="he_IL"/>
        </w:rPr>
      </w:r>
      <w:r>
        <w:rPr>
          <w:vertAlign w:val="superscript"/>
          <w:rtl/>
          <w:cs/>
          <w:lang w:val="he_IL" w:bidi="he_IL"/>
        </w:rPr>
        <w:t>37</w:t>
      </w:r>
      <w:r>
        <w:rPr>
          <w:rtl/>
          <w:cs/>
          <w:lang w:val="he_IL" w:bidi="he_IL"/>
        </w:rPr>
        <w:t xml:space="preserve"> בַּיָּמִ֣ים הָהֵ֔ם הֵחֵ֣ל יְהוָ֗ה לְהַשְׁלִ֙יחַ֙ בִּֽיהוּדָ֔ה רְצִ֖ין מֶ֣לֶךְ אֲרָ֑ם וְאֵ֖ת פֶּ֥קַח בֶּן־רְמַלְיָֽהוּ׃</w:t>
      </w:r>
    </w:p>
    <w:p>
      <w:pPr>
        <w:bidi/>
      </w:pPr>
      <w:r>
        <w:rPr>
          <w:rtl/>
          <w:cs/>
          <w:lang w:val="he_IL" w:bidi="he_IL"/>
        </w:rPr>
      </w:r>
      <w:r>
        <w:rPr>
          <w:vertAlign w:val="superscript"/>
          <w:rtl/>
          <w:cs/>
          <w:lang w:val="he_IL" w:bidi="he_IL"/>
        </w:rPr>
        <w:t>38</w:t>
      </w:r>
      <w:r>
        <w:rPr>
          <w:rtl/>
          <w:cs/>
          <w:lang w:val="he_IL" w:bidi="he_IL"/>
        </w:rPr>
        <w:t xml:space="preserve"> וַיִּשְׁכַּ֤ב יוֹתָם֙ עִם־אֲבֹתָ֔יו וַיִּקָּבֵר֙ עִם־אֲבֹתָ֔יו בְּעִ֖יר דָּוִ֣ד אָבִ֑יו וַיִּמְלֹ֛ךְ אָחָ֥ז בְּנ֖וֹ תַּחְתָּֽיו׃ פ</w:t>
      </w:r>
    </w:p>
    <w:p>
      <w:pPr>
        <w:pStyle w:val="Heading2"/>
        <w:bidi/>
      </w:pPr>
      <w:r>
        <w:rPr>
          <w:rtl/>
          <w:cs/>
          <w:lang w:val="he_IL" w:bidi="he_IL"/>
        </w:rPr>
        <w:t>2 Kings 16:1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שְׁבַֽע־עֶשְׂרֵ֣ה שָׁנָ֔ה לְפֶ֖קַח בֶּן־רְמַלְיָ֑הוּ מָלַ֛ךְ אָחָ֥ז בֶּן־יוֹתָ֖ם מֶ֥לֶךְ יְהוּדָֽה׃</w:t>
      </w:r>
    </w:p>
    <w:p>
      <w:pPr>
        <w:bidi/>
      </w:pPr>
      <w:r>
        <w:rPr>
          <w:rtl/>
          <w:cs/>
          <w:lang w:val="he_IL" w:bidi="he_IL"/>
        </w:rPr>
      </w:r>
      <w:r>
        <w:rPr>
          <w:vertAlign w:val="superscript"/>
          <w:rtl/>
          <w:cs/>
          <w:lang w:val="he_IL" w:bidi="he_IL"/>
        </w:rPr>
        <w:t>2</w:t>
      </w:r>
      <w:r>
        <w:rPr>
          <w:rtl/>
          <w:cs/>
          <w:lang w:val="he_IL" w:bidi="he_IL"/>
        </w:rPr>
        <w:t xml:space="preserve"> בֶּן־עֶשְׂרִ֤ים שָׁנָה֙ אָחָ֣ז בְּמָלְכ֔וֹ וְשֵׁשׁ־עֶשְׂרֵ֣ה שָׁנָ֔ה מָלַ֖ךְ בִּירוּשָׁלִָ֑ם וְלֹא־עָשָׂ֣ה הַיָּשָׁ֗ר בְּעֵינֵ֛י יְהוָ֥ה אֱלֹהָ֖יו כְּדָוִ֥ד אָבִֽיו׃</w:t>
      </w:r>
    </w:p>
    <w:p>
      <w:pPr>
        <w:bidi/>
      </w:pPr>
      <w:r>
        <w:rPr>
          <w:rtl/>
          <w:cs/>
          <w:lang w:val="he_IL" w:bidi="he_IL"/>
        </w:rPr>
      </w:r>
      <w:r>
        <w:rPr>
          <w:vertAlign w:val="superscript"/>
          <w:rtl/>
          <w:cs/>
          <w:lang w:val="he_IL" w:bidi="he_IL"/>
        </w:rPr>
        <w:t>3</w:t>
      </w:r>
      <w:r>
        <w:rPr>
          <w:rtl/>
          <w:cs/>
          <w:lang w:val="he_IL" w:bidi="he_IL"/>
        </w:rPr>
        <w:t xml:space="preserve"> וַיֵּ֕לֶךְ בְּדֶ֖רֶךְ מַלְכֵ֣י יִשְׂרָאֵ֑ל וְגַ֤ם אֶת־בְּנוֹ֙ הֶעֱבִ֣יר בָּאֵ֔שׁ כְּתֹֽעֲבוֹת֙ הַגּוֹיִ֔ם אֲשֶׁ֨ר הוֹרִ֤ישׁ יְהוָה֙ אֹתָ֔ם מִפְּנֵ֖י בְּנֵ֥י יִשְׂרָאֵֽל׃</w:t>
      </w:r>
    </w:p>
    <w:p>
      <w:pPr>
        <w:bidi/>
      </w:pPr>
      <w:r>
        <w:rPr>
          <w:rtl/>
          <w:cs/>
          <w:lang w:val="he_IL" w:bidi="he_IL"/>
        </w:rPr>
      </w:r>
      <w:r>
        <w:rPr>
          <w:vertAlign w:val="superscript"/>
          <w:rtl/>
          <w:cs/>
          <w:lang w:val="he_IL" w:bidi="he_IL"/>
        </w:rPr>
        <w:t>4</w:t>
      </w:r>
      <w:r>
        <w:rPr>
          <w:rtl/>
          <w:cs/>
          <w:lang w:val="he_IL" w:bidi="he_IL"/>
        </w:rPr>
        <w:t xml:space="preserve"> וַיְזַבֵּ֧חַ וַיְקַטֵּ֛ר בַּבָּמ֖וֹת וְעַל־הַגְּבָע֑וֹת וְתַ֖חַת כָּל־עֵ֥ץ רַעֲנָֽן׃</w:t>
      </w:r>
    </w:p>
    <w:p>
      <w:pPr>
        <w:bidi/>
      </w:pPr>
      <w:r>
        <w:rPr>
          <w:rtl/>
          <w:cs/>
          <w:lang w:val="he_IL" w:bidi="he_IL"/>
        </w:rPr>
      </w:r>
      <w:r>
        <w:rPr>
          <w:vertAlign w:val="superscript"/>
          <w:rtl/>
          <w:cs/>
          <w:lang w:val="he_IL" w:bidi="he_IL"/>
        </w:rPr>
        <w:t>5</w:t>
      </w:r>
      <w:r>
        <w:rPr>
          <w:rtl/>
          <w:cs/>
          <w:lang w:val="he_IL" w:bidi="he_IL"/>
        </w:rPr>
        <w:t xml:space="preserve"> אָ֣ז יַעֲלֶ֣ה רְצִ֣ין מֶֽלֶךְ־אֲ֠רָם וּפֶ֨קַח בֶּן־רְמַלְיָ֧הוּ מֶֽלֶךְ־יִשְׂרָאֵ֛ל יְרוּשָׁלִַ֖ם לַמִּלְחָמָ֑ה וַיָּצֻ֙רוּ֙ עַל־אָחָ֔ז וְלֹ֥א יָכְל֖וּ לְהִלָּחֵֽם׃</w:t>
      </w:r>
    </w:p>
    <w:p>
      <w:pPr>
        <w:bidi/>
      </w:pPr>
      <w:r>
        <w:rPr>
          <w:rtl/>
          <w:cs/>
          <w:lang w:val="he_IL" w:bidi="he_IL"/>
        </w:rPr>
      </w:r>
      <w:r>
        <w:rPr>
          <w:vertAlign w:val="superscript"/>
          <w:rtl/>
          <w:cs/>
          <w:lang w:val="he_IL" w:bidi="he_IL"/>
        </w:rPr>
        <w:t>6</w:t>
      </w:r>
      <w:r>
        <w:rPr>
          <w:rtl/>
          <w:cs/>
          <w:lang w:val="he_IL" w:bidi="he_IL"/>
        </w:rPr>
        <w:t xml:space="preserve"> בָּעֵ֣ת הַהִ֗יא הֵ֠שִׁיב רְצִ֨ין מֶֽלֶךְ־אֲרָ֤ם אֶת־אֵילַת֙ לַֽאֲרָ֔ם וַיְנַשֵּׁ֥ל אֶת־הַיְהוּדִ֖ים מֵֽאֵיל֑וֹת וארמים בָּ֣אוּ אֵילַ֔ת וַיֵּ֣שְׁבוּ שָׁ֔ם עַ֖ד הַיּ֥וֹם הַזֶּֽה׃ פ</w:t>
      </w:r>
    </w:p>
    <w:p>
      <w:pPr>
        <w:bidi/>
      </w:pPr>
      <w:r>
        <w:rPr>
          <w:rtl/>
          <w:cs/>
          <w:lang w:val="he_IL" w:bidi="he_IL"/>
        </w:rPr>
      </w:r>
      <w:r>
        <w:rPr>
          <w:vertAlign w:val="superscript"/>
          <w:rtl/>
          <w:cs/>
          <w:lang w:val="he_IL" w:bidi="he_IL"/>
        </w:rPr>
        <w:t>7</w:t>
      </w:r>
      <w:r>
        <w:rPr>
          <w:rtl/>
          <w:cs/>
          <w:lang w:val="he_IL" w:bidi="he_IL"/>
        </w:rPr>
        <w:t xml:space="preserve"> וַיִּשְׁלַ֨ח אָחָ֜ז מַלְאָכִ֗ים אֶל־תִּ֠גְלַת פְּלֶ֤סֶר מֶֽלֶךְ־אַשּׁוּר֙ לֵאמֹ֔ר עַבְדְּךָ֥ וּבִנְךָ֖ אָ֑נִי עֲלֵ֨ה וְהוֹשִׁעֵ֜נִי מִכַּ֣ף מֶֽלֶךְ־אֲרָ֗ם וּמִכַּף֙ מֶ֣לֶךְ יִשְׂרָאֵ֔ל הַקּוֹמִ֖ים עָלָֽי׃</w:t>
      </w:r>
    </w:p>
    <w:p>
      <w:pPr>
        <w:bidi/>
      </w:pPr>
      <w:r>
        <w:rPr>
          <w:rtl/>
          <w:cs/>
          <w:lang w:val="he_IL" w:bidi="he_IL"/>
        </w:rPr>
      </w:r>
      <w:r>
        <w:rPr>
          <w:vertAlign w:val="superscript"/>
          <w:rtl/>
          <w:cs/>
          <w:lang w:val="he_IL" w:bidi="he_IL"/>
        </w:rPr>
        <w:t>8</w:t>
      </w:r>
      <w:r>
        <w:rPr>
          <w:rtl/>
          <w:cs/>
          <w:lang w:val="he_IL" w:bidi="he_IL"/>
        </w:rPr>
        <w:t xml:space="preserve"> וַיִּקַּ֨ח אָחָ֜ז אֶת־הַכֶּ֣סֶף וְאֶת־הַזָּהָ֗ב הַנִּמְצָא֙ בֵּ֣ית יְהוָ֔ה וּבְאֹֽצְר֖וֹת בֵּ֣ית הַמֶּ֑לֶךְ וַיִּשְׁלַ֥ח לְמֶֽלֶךְ־אַשּׁ֖וּר שֹֽׁחַד׃</w:t>
      </w:r>
    </w:p>
    <w:p>
      <w:pPr>
        <w:bidi/>
      </w:pPr>
      <w:r>
        <w:rPr>
          <w:rtl/>
          <w:cs/>
          <w:lang w:val="he_IL" w:bidi="he_IL"/>
        </w:rPr>
      </w:r>
      <w:r>
        <w:rPr>
          <w:vertAlign w:val="superscript"/>
          <w:rtl/>
          <w:cs/>
          <w:lang w:val="he_IL" w:bidi="he_IL"/>
        </w:rPr>
        <w:t>9</w:t>
      </w:r>
      <w:r>
        <w:rPr>
          <w:rtl/>
          <w:cs/>
          <w:lang w:val="he_IL" w:bidi="he_IL"/>
        </w:rPr>
        <w:t xml:space="preserve"> וַיִּשְׁמַ֤ע אֵלָיו֙ מֶ֣לֶךְ אַשּׁ֔וּר וַיַּעַל֩ מֶ֨לֶךְ אַשּׁ֤וּר אֶל־דַּמֶּ֙שֶׂק֙ וַֽיִּתְפְּשֶׂ֔הָ וַיַּגְלֶ֖הָ קִ֑ירָה וְאֶת־רְצִ֖ין הֵמִֽית׃</w:t>
      </w:r>
    </w:p>
    <w:p>
      <w:pPr>
        <w:bidi/>
      </w:pPr>
      <w:r>
        <w:rPr>
          <w:rtl/>
          <w:cs/>
          <w:lang w:val="he_IL" w:bidi="he_IL"/>
        </w:rPr>
      </w:r>
      <w:r>
        <w:rPr>
          <w:vertAlign w:val="superscript"/>
          <w:rtl/>
          <w:cs/>
          <w:lang w:val="he_IL" w:bidi="he_IL"/>
        </w:rPr>
        <w:t>10</w:t>
      </w:r>
      <w:r>
        <w:rPr>
          <w:rtl/>
          <w:cs/>
          <w:lang w:val="he_IL" w:bidi="he_IL"/>
        </w:rPr>
        <w:t xml:space="preserve"> וַיֵּ֣לֶךְ הַמֶּ֣לֶךְ אָחָ֡ז לִ֠קְרַאת תִּגְלַ֨ת פִּלְאֶ֤סֶר מֶֽלֶךְ־אַשּׁוּר֙ דּוּמֶּ֔שֶׂק וַיַּ֥רְא אֶת־הַמִּזְבֵּ֖חַ אֲשֶׁ֣ר בְּדַמָּ֑שֶׂק וַיִּשְׁלַח֩ הַמֶּ֨לֶךְ אָחָ֜ז אֶל־אוּרִיָּ֣ה הַכֹּהֵ֗ן אֶת־דְּמ֧וּת הַמִּזְבֵּ֛חַ וְאֶת־תַּבְנִית֖וֹ לְכָֽל־מַעֲשֵֽׂהוּ׃</w:t>
      </w:r>
    </w:p>
    <w:p>
      <w:pPr>
        <w:bidi/>
      </w:pPr>
      <w:r>
        <w:rPr>
          <w:rtl/>
          <w:cs/>
          <w:lang w:val="he_IL" w:bidi="he_IL"/>
        </w:rPr>
      </w:r>
      <w:r>
        <w:rPr>
          <w:vertAlign w:val="superscript"/>
          <w:rtl/>
          <w:cs/>
          <w:lang w:val="he_IL" w:bidi="he_IL"/>
        </w:rPr>
        <w:t>11</w:t>
      </w:r>
      <w:r>
        <w:rPr>
          <w:rtl/>
          <w:cs/>
          <w:lang w:val="he_IL" w:bidi="he_IL"/>
        </w:rPr>
        <w:t xml:space="preserve"> וַיִּ֛בֶן אוּרִיָּ֥ה הַכֹּהֵ֖ן אֶת־הַמִּזְבֵּ֑חַ כְּכֹ֣ל אֲשֶׁר־שָׁלַח֩ הַמֶּ֨לֶךְ אָחָ֜ז מִדַּמֶּ֗שֶׂק כֵּ֤ן עָשָׂה֙ אוּרִיָּ֣ה הַכֹּהֵ֔ן עַד־בּ֥וֹא הַמֶּֽלֶךְ־אָחָ֖ז מִדַּמָּֽשֶׂק׃</w:t>
      </w:r>
    </w:p>
    <w:p>
      <w:pPr>
        <w:bidi/>
      </w:pPr>
      <w:r>
        <w:rPr>
          <w:rtl/>
          <w:cs/>
          <w:lang w:val="he_IL" w:bidi="he_IL"/>
        </w:rPr>
      </w:r>
      <w:r>
        <w:rPr>
          <w:vertAlign w:val="superscript"/>
          <w:rtl/>
          <w:cs/>
          <w:lang w:val="he_IL" w:bidi="he_IL"/>
        </w:rPr>
        <w:t>12</w:t>
      </w:r>
      <w:r>
        <w:rPr>
          <w:rtl/>
          <w:cs/>
          <w:lang w:val="he_IL" w:bidi="he_IL"/>
        </w:rPr>
        <w:t xml:space="preserve"> וַיָּבֹ֤א הַמֶּ֙לֶךְ֙ מִדַּמֶּ֔שֶׂק וַיַּ֥רְא הַמֶּ֖לֶךְ אֶת־הַמִּזְבֵּ֑חַ וַיִּקְרַ֥ב הַמֶּ֛לֶךְ עַל־הַמִּזְבֵּ֖חַ וַיַּ֥עַל עָלָֽיו׃</w:t>
      </w:r>
    </w:p>
    <w:p>
      <w:pPr>
        <w:bidi/>
      </w:pPr>
      <w:r>
        <w:rPr>
          <w:rtl/>
          <w:cs/>
          <w:lang w:val="he_IL" w:bidi="he_IL"/>
        </w:rPr>
      </w:r>
      <w:r>
        <w:rPr>
          <w:vertAlign w:val="superscript"/>
          <w:rtl/>
          <w:cs/>
          <w:lang w:val="he_IL" w:bidi="he_IL"/>
        </w:rPr>
        <w:t>13</w:t>
      </w:r>
      <w:r>
        <w:rPr>
          <w:rtl/>
          <w:cs/>
          <w:lang w:val="he_IL" w:bidi="he_IL"/>
        </w:rPr>
        <w:t xml:space="preserve"> וַיַּקְטֵ֤ר אֶת־עֹֽלָתוֹ֙ וְאֶת־מִנְחָת֔וֹ וַיַּסֵּ֖ךְ אֶת־נִסְכּ֑וֹ וַיִּזְרֹ֛ק אֶת־דַּֽם־הַשְּׁלָמִ֥ים אֲשֶׁר־ל֖וֹ עַל־הַמִּזְבֵּֽחַ׃</w:t>
      </w:r>
    </w:p>
    <w:p>
      <w:pPr>
        <w:bidi/>
      </w:pPr>
      <w:r>
        <w:rPr>
          <w:rtl/>
          <w:cs/>
          <w:lang w:val="he_IL" w:bidi="he_IL"/>
        </w:rPr>
      </w:r>
      <w:r>
        <w:rPr>
          <w:vertAlign w:val="superscript"/>
          <w:rtl/>
          <w:cs/>
          <w:lang w:val="he_IL" w:bidi="he_IL"/>
        </w:rPr>
        <w:t>14</w:t>
      </w:r>
      <w:r>
        <w:rPr>
          <w:rtl/>
          <w:cs/>
          <w:lang w:val="he_IL" w:bidi="he_IL"/>
        </w:rPr>
        <w:t xml:space="preserve"> וְאֵ֨ת הַמִּזְבַּ֣ח הַנְּחֹשֶׁת֮ אֲשֶׁ֣ר לִפְנֵ֣י יְהוָה֒ וַיַּקְרֵ֗ב מֵאֵת֙ פְּנֵ֣י הַבַּ֔יִת מִבֵּין֙ הַמִּזְבֵּ֔חַ וּמִבֵּ֖ין בֵּ֣ית יְהוָ֑ה וַיִּתֵּ֥ן אֹת֛וֹ עַל־יֶ֥רֶךְ הַמִּזְבֵּ֖חַ צָפֽוֹנָה׃</w:t>
      </w:r>
    </w:p>
    <w:p>
      <w:pPr>
        <w:bidi/>
      </w:pPr>
      <w:r>
        <w:rPr>
          <w:rtl/>
          <w:cs/>
          <w:lang w:val="he_IL" w:bidi="he_IL"/>
        </w:rPr>
      </w:r>
      <w:r>
        <w:rPr>
          <w:vertAlign w:val="superscript"/>
          <w:rtl/>
          <w:cs/>
          <w:lang w:val="he_IL" w:bidi="he_IL"/>
        </w:rPr>
        <w:t>15</w:t>
      </w:r>
      <w:r>
        <w:rPr>
          <w:rtl/>
          <w:cs/>
          <w:lang w:val="he_IL" w:bidi="he_IL"/>
        </w:rPr>
        <w:t xml:space="preserve"> ויצוהו הַמֶּֽלֶךְ־אָ֠חָז אֶת־אוּרִיָּ֨ה הַכֹּהֵ֜ן לֵאמֹ֗ר עַ֣ל הַמִּזְבֵּ֣חַ הַגָּד֡וֹל הַקְטֵ֣ר אֶת־עֹֽלַת־הַבֹּקֶר֩ וְאֶת־מִנְחַ֨ת הָעֶ֜רֶב וְֽאֶת־עֹלַ֧ת הַמֶּ֣לֶךְ וְאֶת־מִנְחָת֗וֹ וְ֠אֵת עֹלַ֞ת כָּל־עַ֤ם הָאָ֙רֶץ֙ וּמִנְחָתָ֣ם וְנִסְכֵּיהֶ֔ם וְכָל־דַּ֥ם עֹלָ֛ה וְכָל־דַּם־זֶ֖בַח עָלָ֣יו תִּזְרֹ֑ק וּמִזְבַּ֧ח הַנְּחֹ֛שֶׁת יִֽהְיֶה־לִּ֖י לְבַקֵּֽר׃</w:t>
      </w:r>
    </w:p>
    <w:p>
      <w:pPr>
        <w:bidi/>
      </w:pPr>
      <w:r>
        <w:rPr>
          <w:rtl/>
          <w:cs/>
          <w:lang w:val="he_IL" w:bidi="he_IL"/>
        </w:rPr>
      </w:r>
      <w:r>
        <w:rPr>
          <w:vertAlign w:val="superscript"/>
          <w:rtl/>
          <w:cs/>
          <w:lang w:val="he_IL" w:bidi="he_IL"/>
        </w:rPr>
        <w:t>16</w:t>
      </w:r>
      <w:r>
        <w:rPr>
          <w:rtl/>
          <w:cs/>
          <w:lang w:val="he_IL" w:bidi="he_IL"/>
        </w:rPr>
        <w:t xml:space="preserve"> וַיַּ֖עַשׂ אוּרִיָּ֣ה הַכֹּהֵ֑ן כְּכֹ֥ל אֲשֶׁר־צִוָּ֖ה הַמֶּ֥לֶךְ אָחָֽז׃</w:t>
      </w:r>
    </w:p>
    <w:p>
      <w:pPr>
        <w:bidi/>
      </w:pPr>
      <w:r>
        <w:rPr>
          <w:rtl/>
          <w:cs/>
          <w:lang w:val="he_IL" w:bidi="he_IL"/>
        </w:rPr>
      </w:r>
      <w:r>
        <w:rPr>
          <w:vertAlign w:val="superscript"/>
          <w:rtl/>
          <w:cs/>
          <w:lang w:val="he_IL" w:bidi="he_IL"/>
        </w:rPr>
        <w:t>17</w:t>
      </w:r>
      <w:r>
        <w:rPr>
          <w:rtl/>
          <w:cs/>
          <w:lang w:val="he_IL" w:bidi="he_IL"/>
        </w:rPr>
        <w:t xml:space="preserve"> וַיְקַצֵּץ֩ הַמֶּ֨לֶךְ אָחָ֜ז אֶת־הַמִּסְגְּר֣וֹת הַמְּכֹנ֗וֹת וַיָּ֤סַר מֵֽעֲלֵיהֶם֙ ואת ־הַכִּיֹּ֔ר וְאֶת־הַיָּ֣ם הוֹרִ֔ד מֵעַ֛ל הַבָּקָ֥ר הַנְּחֹ֖שֶׁת אֲשֶׁ֣ר תַּחְתֶּ֑יהָ וַיִּתֵּ֣ן אֹת֔וֹ עַ֖ל מַרְצֶ֥פֶת אֲבָנִֽים׃</w:t>
      </w:r>
    </w:p>
    <w:p>
      <w:pPr>
        <w:bidi/>
      </w:pPr>
      <w:r>
        <w:rPr>
          <w:rtl/>
          <w:cs/>
          <w:lang w:val="he_IL" w:bidi="he_IL"/>
        </w:rPr>
      </w:r>
      <w:r>
        <w:rPr>
          <w:vertAlign w:val="superscript"/>
          <w:rtl/>
          <w:cs/>
          <w:lang w:val="he_IL" w:bidi="he_IL"/>
        </w:rPr>
        <w:t>18</w:t>
      </w:r>
      <w:r>
        <w:rPr>
          <w:rtl/>
          <w:cs/>
          <w:lang w:val="he_IL" w:bidi="he_IL"/>
        </w:rPr>
        <w:t xml:space="preserve"> וְאֶת־מיסך הַשַּׁבָּ֜ת אֲשֶׁר־בָּנ֣וּ בַבַּ֗יִת וְאֶת־מְב֤וֹא הַמֶּ֙לֶךְ֙ הַֽחִיצ֔וֹנָה הֵסֵ֖ב בֵּ֣ית יְהוָ֑ה מִפְּנֵ֖י מֶ֥לֶךְ אַשּֽׁוּר׃</w:t>
      </w:r>
    </w:p>
    <w:p>
      <w:pPr>
        <w:bidi/>
      </w:pPr>
      <w:r>
        <w:rPr>
          <w:rtl/>
          <w:cs/>
          <w:lang w:val="he_IL" w:bidi="he_IL"/>
        </w:rPr>
      </w:r>
      <w:r>
        <w:rPr>
          <w:vertAlign w:val="superscript"/>
          <w:rtl/>
          <w:cs/>
          <w:lang w:val="he_IL" w:bidi="he_IL"/>
        </w:rPr>
        <w:t>19</w:t>
      </w:r>
      <w:r>
        <w:rPr>
          <w:rtl/>
          <w:cs/>
          <w:lang w:val="he_IL" w:bidi="he_IL"/>
        </w:rPr>
        <w:t xml:space="preserve"> וְיֶ֛תֶר דִּבְרֵ֥י אָחָ֖ז אֲשֶׁ֣ר עָשָׂ֑ה הֲלֹא־הֵ֣ם כְּתוּבִ֗ים עַל־סֵ֛פֶר דִּבְרֵ֥י הַיָּמִ֖ים לְמַלְכֵ֥י יְהוּדָֽה׃</w:t>
      </w:r>
    </w:p>
    <w:p>
      <w:pPr>
        <w:bidi/>
      </w:pPr>
      <w:r>
        <w:rPr>
          <w:rtl/>
          <w:cs/>
          <w:lang w:val="he_IL" w:bidi="he_IL"/>
        </w:rPr>
      </w:r>
      <w:r>
        <w:rPr>
          <w:vertAlign w:val="superscript"/>
          <w:rtl/>
          <w:cs/>
          <w:lang w:val="he_IL" w:bidi="he_IL"/>
        </w:rPr>
        <w:t>20</w:t>
      </w:r>
      <w:r>
        <w:rPr>
          <w:rtl/>
          <w:cs/>
          <w:lang w:val="he_IL" w:bidi="he_IL"/>
        </w:rPr>
        <w:t xml:space="preserve"> וַיִּשְׁכַּ֤ב אָחָז֙ עִם־אֲבֹתָ֔יו וַיִּקָּבֵ֥ר עִם־אֲבֹתָ֖יו בְּעִ֣יר דָּוִ֑ד וַיִּמְלֹ֛ךְ חִזְקִיָּ֥הוּ בְנ֖וֹ תַּחְתָּֽיו׃ פ</w:t>
      </w:r>
    </w:p>
    <w:p>
      <w:pPr>
        <w:pStyle w:val="Heading2"/>
        <w:bidi/>
      </w:pPr>
      <w:r>
        <w:rPr>
          <w:rtl/>
          <w:cs/>
          <w:lang w:val="he_IL" w:bidi="he_IL"/>
        </w:rPr>
        <w:t>2 Kings 17:1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בִּשְׁנַת֙ שְׁתֵּ֣ים עֶשְׂרֵ֔ה לְאָחָ֖ז מֶ֣לֶךְ יְהוּדָ֑ה מָ֠לַךְ הוֹשֵׁ֨עַ בֶּן־אֵלָ֧ה בְשֹׁמְר֛וֹן עַל־יִשְׂרָאֵ֖ל תֵּ֥שַׁע שָׁנִֽים׃</w:t>
      </w:r>
    </w:p>
    <w:p>
      <w:pPr>
        <w:bidi/>
      </w:pPr>
      <w:r>
        <w:rPr>
          <w:rtl/>
          <w:cs/>
          <w:lang w:val="he_IL" w:bidi="he_IL"/>
        </w:rPr>
      </w:r>
      <w:r>
        <w:rPr>
          <w:vertAlign w:val="superscript"/>
          <w:rtl/>
          <w:cs/>
          <w:lang w:val="he_IL" w:bidi="he_IL"/>
        </w:rPr>
        <w:t>2</w:t>
      </w:r>
      <w:r>
        <w:rPr>
          <w:rtl/>
          <w:cs/>
          <w:lang w:val="he_IL" w:bidi="he_IL"/>
        </w:rPr>
        <w:t xml:space="preserve"> וַיַּ֥עַשׂ הָרַ֖ע בְּעֵינֵ֣י יְהוָ֑ה רַ֗ק לֹ֚א כְּמַלְכֵ֣י יִשְׂרָאֵ֔ל אֲשֶׁ֥ר הָי֖וּ לְפָנָֽיו׃</w:t>
      </w:r>
    </w:p>
    <w:p>
      <w:pPr>
        <w:bidi/>
      </w:pPr>
      <w:r>
        <w:rPr>
          <w:rtl/>
          <w:cs/>
          <w:lang w:val="he_IL" w:bidi="he_IL"/>
        </w:rPr>
      </w:r>
      <w:r>
        <w:rPr>
          <w:vertAlign w:val="superscript"/>
          <w:rtl/>
          <w:cs/>
          <w:lang w:val="he_IL" w:bidi="he_IL"/>
        </w:rPr>
        <w:t>3</w:t>
      </w:r>
      <w:r>
        <w:rPr>
          <w:rtl/>
          <w:cs/>
          <w:lang w:val="he_IL" w:bidi="he_IL"/>
        </w:rPr>
        <w:t xml:space="preserve"> עָלָ֣יו עָלָ֔ה שַׁלְמַנְאֶ֖סֶר מֶ֣לֶךְ אַשּׁ֑וּר וַֽיְהִי־ל֤וֹ הוֹשֵׁ֙עַ֙ עֶ֔בֶד וַיָּ֥שֶׁב ל֖וֹ מִנְחָֽה׃</w:t>
      </w:r>
    </w:p>
    <w:p>
      <w:pPr>
        <w:bidi/>
      </w:pPr>
      <w:r>
        <w:rPr>
          <w:rtl/>
          <w:cs/>
          <w:lang w:val="he_IL" w:bidi="he_IL"/>
        </w:rPr>
      </w:r>
      <w:r>
        <w:rPr>
          <w:vertAlign w:val="superscript"/>
          <w:rtl/>
          <w:cs/>
          <w:lang w:val="he_IL" w:bidi="he_IL"/>
        </w:rPr>
        <w:t>4</w:t>
      </w:r>
      <w:r>
        <w:rPr>
          <w:rtl/>
          <w:cs/>
          <w:lang w:val="he_IL" w:bidi="he_IL"/>
        </w:rPr>
        <w:t xml:space="preserve"> וַיִּמְצָא֩ מֶֽלֶךְ־אַשּׁ֨וּר בְּהוֹשֵׁ֜עַ קֶ֗שֶׁר אֲשֶׁ֨ר שָׁלַ֤ח מַלְאָכִים֙ אֶל־ס֣וֹא מֶֽלֶךְ־מִצְרַ֔יִם וְלֹא־הֶעֱלָ֥ה מִנְחָ֛ה לְמֶ֥לֶךְ אַשּׁ֖וּר כְּשָׁנָ֣ה בְשָׁנָ֑ה וַֽיַּעַצְרֵ֙הוּ֙ מֶ֣לֶךְ אַשּׁ֔וּר וַיַּאַסְרֵ֖הוּ בֵּ֥ית כֶּֽלֶא׃</w:t>
      </w:r>
    </w:p>
    <w:p>
      <w:pPr>
        <w:bidi/>
      </w:pPr>
      <w:r>
        <w:rPr>
          <w:rtl/>
          <w:cs/>
          <w:lang w:val="he_IL" w:bidi="he_IL"/>
        </w:rPr>
      </w:r>
      <w:r>
        <w:rPr>
          <w:vertAlign w:val="superscript"/>
          <w:rtl/>
          <w:cs/>
          <w:lang w:val="he_IL" w:bidi="he_IL"/>
        </w:rPr>
        <w:t>5</w:t>
      </w:r>
      <w:r>
        <w:rPr>
          <w:rtl/>
          <w:cs/>
          <w:lang w:val="he_IL" w:bidi="he_IL"/>
        </w:rPr>
        <w:t xml:space="preserve"> וַיַּ֥עַל מֶֽלֶךְ־אַשּׁ֖וּר בְּכָל־הָאָ֑רֶץ וַיַּ֙עַל֙ שֹׁמְר֔וֹן וַיָּ֥צַר עָלֶ֖יהָ שָׁלֹ֥שׁ שָׁנִֽים׃</w:t>
      </w:r>
    </w:p>
    <w:p>
      <w:pPr>
        <w:bidi/>
      </w:pPr>
      <w:r>
        <w:rPr>
          <w:rtl/>
          <w:cs/>
          <w:lang w:val="he_IL" w:bidi="he_IL"/>
        </w:rPr>
      </w:r>
      <w:r>
        <w:rPr>
          <w:vertAlign w:val="superscript"/>
          <w:rtl/>
          <w:cs/>
          <w:lang w:val="he_IL" w:bidi="he_IL"/>
        </w:rPr>
        <w:t>6</w:t>
      </w:r>
      <w:r>
        <w:rPr>
          <w:rtl/>
          <w:cs/>
          <w:lang w:val="he_IL" w:bidi="he_IL"/>
        </w:rPr>
        <w:t xml:space="preserve"> בִּשְׁנַ֨ת הַתְּשִׁיעִ֜ית לְהוֹשֵׁ֗עַ לָכַ֤ד מֶֽלֶךְ־אַשּׁוּר֙ אֶת־שֹׁ֣מְר֔וֹן וַיֶּ֥גֶל אֶת־יִשְׂרָאֵ֖ל אַשּׁ֑וּרָה וַיֹּ֨שֶׁב אֹתָ֜ם בַּחְלַ֧ח וּבְחָב֛וֹר נְהַ֥ר גּוֹזָ֖ן וְעָרֵ֥י מָדָֽי׃ פ</w:t>
      </w:r>
    </w:p>
    <w:p>
      <w:pPr>
        <w:bidi/>
      </w:pPr>
      <w:r>
        <w:rPr>
          <w:rtl/>
          <w:cs/>
          <w:lang w:val="he_IL" w:bidi="he_IL"/>
        </w:rPr>
      </w:r>
      <w:r>
        <w:rPr>
          <w:vertAlign w:val="superscript"/>
          <w:rtl/>
          <w:cs/>
          <w:lang w:val="he_IL" w:bidi="he_IL"/>
        </w:rPr>
        <w:t>7</w:t>
      </w:r>
      <w:r>
        <w:rPr>
          <w:rtl/>
          <w:cs/>
          <w:lang w:val="he_IL" w:bidi="he_IL"/>
        </w:rPr>
        <w:t xml:space="preserve"> וַיְהִ֗י כִּֽי־חָטְא֤וּ בְנֵֽי־יִשְׂרָאֵל֙ לַיהוָ֣ה אֱלֹהֵיהֶ֔ם הַמַּעֲלֶ֤ה אֹתָם֙ מֵאֶ֣רֶץ מִצְרַ֔יִם מִתַּ֕חַת יַ֖ד פַּרְעֹ֣ה מֶֽלֶךְ־מִצְרָ֑יִם וַיִּֽירְא֖וּ אֱלֹהִ֥ים אֲחֵרִֽים׃</w:t>
      </w:r>
    </w:p>
    <w:p>
      <w:pPr>
        <w:bidi/>
      </w:pPr>
      <w:r>
        <w:rPr>
          <w:rtl/>
          <w:cs/>
          <w:lang w:val="he_IL" w:bidi="he_IL"/>
        </w:rPr>
      </w:r>
      <w:r>
        <w:rPr>
          <w:vertAlign w:val="superscript"/>
          <w:rtl/>
          <w:cs/>
          <w:lang w:val="he_IL" w:bidi="he_IL"/>
        </w:rPr>
        <w:t>8</w:t>
      </w:r>
      <w:r>
        <w:rPr>
          <w:rtl/>
          <w:cs/>
          <w:lang w:val="he_IL" w:bidi="he_IL"/>
        </w:rPr>
        <w:t xml:space="preserve"> וַיֵּֽלְכוּ֙ בְּחֻקּ֣וֹת הַגּוֹיִ֔ם אֲשֶׁר֙ הוֹרִ֣ישׁ יְהוָ֔ה מִפְּנֵ֖י בְּנֵ֣י יִשְׂרָאֵ֑ל וּמַלְכֵ֥י יִשְׂרָאֵ֖ל אֲשֶׁ֥ר עָשֽׂוּ׃</w:t>
      </w:r>
    </w:p>
    <w:p>
      <w:pPr>
        <w:bidi/>
      </w:pPr>
      <w:r>
        <w:rPr>
          <w:rtl/>
          <w:cs/>
          <w:lang w:val="he_IL" w:bidi="he_IL"/>
        </w:rPr>
      </w:r>
      <w:r>
        <w:rPr>
          <w:vertAlign w:val="superscript"/>
          <w:rtl/>
          <w:cs/>
          <w:lang w:val="he_IL" w:bidi="he_IL"/>
        </w:rPr>
        <w:t>9</w:t>
      </w:r>
      <w:r>
        <w:rPr>
          <w:rtl/>
          <w:cs/>
          <w:lang w:val="he_IL" w:bidi="he_IL"/>
        </w:rPr>
        <w:t xml:space="preserve"> וַיְחַפְּא֣וּ בְנֵֽי־יִשְׂרָאֵ֗ל דְּבָרִים֙ אֲשֶׁ֣ר לֹא־כֵ֔ן עַל־יְהוָ֖ה אֱלֹהֵיהֶ֑ם וַיִּבְנ֨וּ לָהֶ֤ם בָּמוֹת֙ בְּכָל־עָ֣רֵיהֶ֔ם מִמִּגְדַּ֥ל נוֹצְרִ֖ים עַד־עִ֥יר מִבְצָֽר׃</w:t>
      </w:r>
    </w:p>
    <w:p>
      <w:pPr>
        <w:bidi/>
      </w:pPr>
      <w:r>
        <w:rPr>
          <w:rtl/>
          <w:cs/>
          <w:lang w:val="he_IL" w:bidi="he_IL"/>
        </w:rPr>
      </w:r>
      <w:r>
        <w:rPr>
          <w:vertAlign w:val="superscript"/>
          <w:rtl/>
          <w:cs/>
          <w:lang w:val="he_IL" w:bidi="he_IL"/>
        </w:rPr>
        <w:t>10</w:t>
      </w:r>
      <w:r>
        <w:rPr>
          <w:rtl/>
          <w:cs/>
          <w:lang w:val="he_IL" w:bidi="he_IL"/>
        </w:rPr>
        <w:t xml:space="preserve"> וַיַּצִּ֧בוּ לָהֶ֛ם מַצֵּב֖וֹת וַאֲשֵׁרִ֑ים עַ֚ל כָּל־גִּבְעָ֣ה גְבֹהָ֔ה וְתַ֖חַת כָּל־עֵ֥ץ רַעֲנָֽן׃</w:t>
      </w:r>
    </w:p>
    <w:p>
      <w:pPr>
        <w:bidi/>
      </w:pPr>
      <w:r>
        <w:rPr>
          <w:rtl/>
          <w:cs/>
          <w:lang w:val="he_IL" w:bidi="he_IL"/>
        </w:rPr>
      </w:r>
      <w:r>
        <w:rPr>
          <w:vertAlign w:val="superscript"/>
          <w:rtl/>
          <w:cs/>
          <w:lang w:val="he_IL" w:bidi="he_IL"/>
        </w:rPr>
        <w:t>11</w:t>
      </w:r>
      <w:r>
        <w:rPr>
          <w:rtl/>
          <w:cs/>
          <w:lang w:val="he_IL" w:bidi="he_IL"/>
        </w:rPr>
        <w:t xml:space="preserve"> וַיְקַטְּרוּ־שָׁם֙ בְּכָל־בָּמ֔וֹת כַּגּוֹיִ֕ם אֲשֶׁר־הֶגְלָ֥ה יְהוָ֖ה מִפְּנֵיהֶ֑ם וַֽיַּעֲשׂוּ֙ דְּבָרִ֣ים רָעִ֔ים לְהַכְעִ֖יס אֶת־יְהוָֽה׃</w:t>
      </w:r>
    </w:p>
    <w:p>
      <w:pPr>
        <w:bidi/>
      </w:pPr>
      <w:r>
        <w:rPr>
          <w:rtl/>
          <w:cs/>
          <w:lang w:val="he_IL" w:bidi="he_IL"/>
        </w:rPr>
      </w:r>
      <w:r>
        <w:rPr>
          <w:vertAlign w:val="superscript"/>
          <w:rtl/>
          <w:cs/>
          <w:lang w:val="he_IL" w:bidi="he_IL"/>
        </w:rPr>
        <w:t>12</w:t>
      </w:r>
      <w:r>
        <w:rPr>
          <w:rtl/>
          <w:cs/>
          <w:lang w:val="he_IL" w:bidi="he_IL"/>
        </w:rPr>
        <w:t xml:space="preserve"> וַיַּֽעַבְד֖וּ הַגִּלֻּלִ֑ים אֲשֶׁ֨ר אָמַ֤ר יְהוָה֙ לָהֶ֔ם לֹ֥א תַעֲשׂ֖וּ אֶת־הַדָּבָ֥ר הַזֶּֽה׃</w:t>
      </w:r>
    </w:p>
    <w:p>
      <w:pPr>
        <w:bidi/>
      </w:pPr>
      <w:r>
        <w:rPr>
          <w:rtl/>
          <w:cs/>
          <w:lang w:val="he_IL" w:bidi="he_IL"/>
        </w:rPr>
      </w:r>
      <w:r>
        <w:rPr>
          <w:vertAlign w:val="superscript"/>
          <w:rtl/>
          <w:cs/>
          <w:lang w:val="he_IL" w:bidi="he_IL"/>
        </w:rPr>
        <w:t>13</w:t>
      </w:r>
      <w:r>
        <w:rPr>
          <w:rtl/>
          <w:cs/>
          <w:lang w:val="he_IL" w:bidi="he_IL"/>
        </w:rPr>
        <w:t xml:space="preserve"> וַיָּ֣עַד יְהוָ֡ה בְּיִשְׂרָאֵ֣ל וּבִיהוּדָ֡ה בְּיַד֩ כָּל־נביאו כָל־חֹזֶ֜ה לֵאמֹ֗ר שֻׁ֝֠בוּ מִדַּרְכֵיכֶ֤ם הָֽרָעִים֙ וְשִׁמְרוּ֙ מִצְוֺתַ֣י חֻקּוֹתַ֔י כְּכָ֨ל־הַתּוֹרָ֔ה אֲשֶׁ֥ר צִוִּ֖יתִי אֶת־אֲבֹֽתֵיכֶ֑ם וַֽאֲשֶׁר֙ שָׁלַ֣חְתִּי אֲלֵיכֶ֔ם בְּיַ֖ד עֲבָדַ֥י הַנְּבִיאִֽים׃</w:t>
      </w:r>
    </w:p>
    <w:p>
      <w:pPr>
        <w:bidi/>
      </w:pPr>
      <w:r>
        <w:rPr>
          <w:rtl/>
          <w:cs/>
          <w:lang w:val="he_IL" w:bidi="he_IL"/>
        </w:rPr>
      </w:r>
      <w:r>
        <w:rPr>
          <w:vertAlign w:val="superscript"/>
          <w:rtl/>
          <w:cs/>
          <w:lang w:val="he_IL" w:bidi="he_IL"/>
        </w:rPr>
        <w:t>14</w:t>
      </w:r>
      <w:r>
        <w:rPr>
          <w:rtl/>
          <w:cs/>
          <w:lang w:val="he_IL" w:bidi="he_IL"/>
        </w:rPr>
        <w:t xml:space="preserve"> וְלֹ֖א שָׁמֵ֑עוּ וַיַּקְשׁ֤וּ אֶת־עָרְפָּם֙ כְּעֹ֣רֶף אֲבוֹתָ֔ם אֲשֶׁר֙ לֹ֣א הֶאֱמִ֔ינוּ בַּֽיהוָ֖ה אֱלֹהֵיהֶֽם׃</w:t>
      </w:r>
    </w:p>
    <w:p>
      <w:pPr>
        <w:bidi/>
      </w:pPr>
      <w:r>
        <w:rPr>
          <w:rtl/>
          <w:cs/>
          <w:lang w:val="he_IL" w:bidi="he_IL"/>
        </w:rPr>
      </w:r>
      <w:r>
        <w:rPr>
          <w:vertAlign w:val="superscript"/>
          <w:rtl/>
          <w:cs/>
          <w:lang w:val="he_IL" w:bidi="he_IL"/>
        </w:rPr>
        <w:t>15</w:t>
      </w:r>
      <w:r>
        <w:rPr>
          <w:rtl/>
          <w:cs/>
          <w:lang w:val="he_IL" w:bidi="he_IL"/>
        </w:rPr>
        <w:t xml:space="preserve"> וַיִּמְאֲס֣וּ אֶת־חֻקָּ֗יו וְאֶת־בְּרִיתוֹ֙ אֲשֶׁ֣ר כָּרַ֣ת אֶת־אֲבוֹתָ֔ם וְאֵת֙ עֵֽדְוֺתָ֔יו אֲשֶׁ֥ר הֵעִ֖יד בָּ֑ם וַיֵּ֨לְכ֜וּ אַחֲרֵ֤י הַהֶ֙בֶל֙ וַיֶּהְבָּ֔לוּ וְאַחֲרֵ֤י הַגּוֹיִם֙ אֲשֶׁ֣ר סְבִֽיבֹתָ֔ם אֲשֶׁ֨ר צִוָּ֤ה יְהוָה֙ אֹתָ֔ם לְבִלְתִּ֖י עֲשׂ֥וֹת כָּהֶֽם׃</w:t>
      </w:r>
    </w:p>
    <w:p>
      <w:pPr>
        <w:bidi/>
      </w:pPr>
      <w:r>
        <w:rPr>
          <w:rtl/>
          <w:cs/>
          <w:lang w:val="he_IL" w:bidi="he_IL"/>
        </w:rPr>
      </w:r>
      <w:r>
        <w:rPr>
          <w:vertAlign w:val="superscript"/>
          <w:rtl/>
          <w:cs/>
          <w:lang w:val="he_IL" w:bidi="he_IL"/>
        </w:rPr>
        <w:t>16</w:t>
      </w:r>
      <w:r>
        <w:rPr>
          <w:rtl/>
          <w:cs/>
          <w:lang w:val="he_IL" w:bidi="he_IL"/>
        </w:rPr>
        <w:t xml:space="preserve"> וַיַּעַזְב֗וּ אֶת־כָּל־ מִצְוֺת֙ יְהוָ֣ה אֱלֹהֵיהֶ֔ם וַיַּעֲשׂ֥וּ לָהֶ֛ם מַסֵּכָ֖ה שנים עֲגָלִ֑ים וַיַּעֲשׂ֣וּ אֲשֵׁירָ֗ה וַיִּֽשְׁתַּחֲווּ֙ לְכָל־צְבָ֣א הַשָּׁמַ֔יִם וַיַּעַבְד֖וּ אֶת־הַבָּֽעַל׃</w:t>
      </w:r>
    </w:p>
    <w:p>
      <w:pPr>
        <w:bidi/>
      </w:pPr>
      <w:r>
        <w:rPr>
          <w:rtl/>
          <w:cs/>
          <w:lang w:val="he_IL" w:bidi="he_IL"/>
        </w:rPr>
      </w:r>
      <w:r>
        <w:rPr>
          <w:vertAlign w:val="superscript"/>
          <w:rtl/>
          <w:cs/>
          <w:lang w:val="he_IL" w:bidi="he_IL"/>
        </w:rPr>
        <w:t>17</w:t>
      </w:r>
      <w:r>
        <w:rPr>
          <w:rtl/>
          <w:cs/>
          <w:lang w:val="he_IL" w:bidi="he_IL"/>
        </w:rPr>
        <w:t xml:space="preserve"> וַֽ֠יַּעֲבִירוּ אֶת־בְּנֵיהֶ֤ם וְאֶת־בְּנֽוֹתֵיהֶם֙ בָּאֵ֔שׁ וַיִּקְסְמ֥וּ קְסָמִ֖ים וַיְנַחֵ֑שׁוּ וַיִּֽתְמַכְּר֗וּ לַעֲשׂ֥וֹת הָרַ֛ע בְּעֵינֵ֥י יְהוָ֖ה לְהַכְעִיסֽוֹ׃</w:t>
      </w:r>
    </w:p>
    <w:p>
      <w:pPr>
        <w:bidi/>
      </w:pPr>
      <w:r>
        <w:rPr>
          <w:rtl/>
          <w:cs/>
          <w:lang w:val="he_IL" w:bidi="he_IL"/>
        </w:rPr>
      </w:r>
      <w:r>
        <w:rPr>
          <w:vertAlign w:val="superscript"/>
          <w:rtl/>
          <w:cs/>
          <w:lang w:val="he_IL" w:bidi="he_IL"/>
        </w:rPr>
        <w:t>18</w:t>
      </w:r>
      <w:r>
        <w:rPr>
          <w:rtl/>
          <w:cs/>
          <w:lang w:val="he_IL" w:bidi="he_IL"/>
        </w:rPr>
        <w:t xml:space="preserve"> וַיִּתְאַנַּ֨ף יְהוָ֤ה מְאֹד֙ בְּיִשְׂרָאֵ֔ל וַיְסִרֵ֖ם מֵעַ֣ל פָּנָ֑יו לֹ֣א נִשְׁאַ֔ר רַ֛ק שֵׁ֥בֶט יְהוּדָ֖ה לְבַדּֽוֹ׃</w:t>
      </w:r>
    </w:p>
    <w:p>
      <w:pPr>
        <w:bidi/>
      </w:pPr>
      <w:r>
        <w:rPr>
          <w:rtl/>
          <w:cs/>
          <w:lang w:val="he_IL" w:bidi="he_IL"/>
        </w:rPr>
      </w:r>
      <w:r>
        <w:rPr>
          <w:vertAlign w:val="superscript"/>
          <w:rtl/>
          <w:cs/>
          <w:lang w:val="he_IL" w:bidi="he_IL"/>
        </w:rPr>
        <w:t>19</w:t>
      </w:r>
      <w:r>
        <w:rPr>
          <w:rtl/>
          <w:cs/>
          <w:lang w:val="he_IL" w:bidi="he_IL"/>
        </w:rPr>
        <w:t xml:space="preserve"> גַּם־יְהוּדָ֕ה לֹ֣א שָׁמַ֔ר אֶת־מִצְוֺ֖ת יְהוָ֣ה אֱלֹהֵיהֶ֑ם וַיֵּ֣לְכ֔וּ בְּחֻקּ֥וֹת יִשְׂרָאֵ֖ל אֲשֶׁ֥ר עָשֽׂוּ׃</w:t>
      </w:r>
    </w:p>
    <w:p>
      <w:pPr>
        <w:bidi/>
      </w:pPr>
      <w:r>
        <w:rPr>
          <w:rtl/>
          <w:cs/>
          <w:lang w:val="he_IL" w:bidi="he_IL"/>
        </w:rPr>
      </w:r>
      <w:r>
        <w:rPr>
          <w:vertAlign w:val="superscript"/>
          <w:rtl/>
          <w:cs/>
          <w:lang w:val="he_IL" w:bidi="he_IL"/>
        </w:rPr>
        <w:t>20</w:t>
      </w:r>
      <w:r>
        <w:rPr>
          <w:rtl/>
          <w:cs/>
          <w:lang w:val="he_IL" w:bidi="he_IL"/>
        </w:rPr>
        <w:t xml:space="preserve"> וַיִּמְאַ֨ס יְהוָ֜ה בְּכָל־זֶ֤רַע יִשְׂרָאֵל֙ וַיְעַנֵּ֔ם וַֽיִּתְּנֵ֖ם בְּיַד־שֹׁסִ֑ים עַ֛ד אֲשֶׁ֥ר הִשְׁלִיכָ֖ם מִפָּנָֽיו׃</w:t>
      </w:r>
    </w:p>
    <w:p>
      <w:pPr>
        <w:bidi/>
      </w:pPr>
      <w:r>
        <w:rPr>
          <w:rtl/>
          <w:cs/>
          <w:lang w:val="he_IL" w:bidi="he_IL"/>
        </w:rPr>
      </w:r>
      <w:r>
        <w:rPr>
          <w:vertAlign w:val="superscript"/>
          <w:rtl/>
          <w:cs/>
          <w:lang w:val="he_IL" w:bidi="he_IL"/>
        </w:rPr>
        <w:t>21</w:t>
      </w:r>
      <w:r>
        <w:rPr>
          <w:rtl/>
          <w:cs/>
          <w:lang w:val="he_IL" w:bidi="he_IL"/>
        </w:rPr>
        <w:t xml:space="preserve"> כִּֽי־קָרַ֣ע יִשְׂרָאֵ֗ל מֵעַל֙ בֵּ֣ית דָּוִ֔ד וַיַּמְלִ֖יכוּ אֶת־יָרָבְעָ֣ם בֶּן־נְבָ֑ט וידא יָרָבְעָ֤ם אֶת־יִשְׂרָאֵל֙ מֵאַחֲרֵ֣י יְהוָ֔ה וְהֶחֱטֵיאָ֖ם חֲטָאָ֥ה גְדוֹלָֽה׃</w:t>
      </w:r>
    </w:p>
    <w:p>
      <w:pPr>
        <w:bidi/>
      </w:pPr>
      <w:r>
        <w:rPr>
          <w:rtl/>
          <w:cs/>
          <w:lang w:val="he_IL" w:bidi="he_IL"/>
        </w:rPr>
      </w:r>
      <w:r>
        <w:rPr>
          <w:vertAlign w:val="superscript"/>
          <w:rtl/>
          <w:cs/>
          <w:lang w:val="he_IL" w:bidi="he_IL"/>
        </w:rPr>
        <w:t>22</w:t>
      </w:r>
      <w:r>
        <w:rPr>
          <w:rtl/>
          <w:cs/>
          <w:lang w:val="he_IL" w:bidi="he_IL"/>
        </w:rPr>
        <w:t xml:space="preserve"> וַיֵּֽלְכוּ֙ בְּנֵ֣י יִשְׂרָאֵ֔ל בְּכָל־חַטֹּ֥אות יָרָבְעָ֖ם אֲשֶׁ֣ר עָשָׂ֑ה לֹא־סָ֖רוּ מִמֶּֽנָּה׃</w:t>
      </w:r>
    </w:p>
    <w:p>
      <w:pPr>
        <w:bidi/>
      </w:pPr>
      <w:r>
        <w:rPr>
          <w:rtl/>
          <w:cs/>
          <w:lang w:val="he_IL" w:bidi="he_IL"/>
        </w:rPr>
      </w:r>
      <w:r>
        <w:rPr>
          <w:vertAlign w:val="superscript"/>
          <w:rtl/>
          <w:cs/>
          <w:lang w:val="he_IL" w:bidi="he_IL"/>
        </w:rPr>
        <w:t>23</w:t>
      </w:r>
      <w:r>
        <w:rPr>
          <w:rtl/>
          <w:cs/>
          <w:lang w:val="he_IL" w:bidi="he_IL"/>
        </w:rPr>
        <w:t xml:space="preserve"> עַ֠ד אֲשֶׁר־הֵסִ֨יר יְהוָ֤ה אֶת־יִשְׂרָאֵל֙ מֵעַ֣ל פָּנָ֔יו כַּאֲשֶׁ֣ר דִּבֶּ֔ר בְּיַ֖ד כָּל־עֲבָדָ֣יו הַנְּבִיאִ֑ים וַיִּ֨גֶל יִשְׂרָאֵ֜ל מֵעַ֤ל אַדְמָתוֹ֙ אַשּׁ֔וּרָה עַ֖ד הַיּ֥וֹם הַזֶּֽה׃ פ</w:t>
      </w:r>
    </w:p>
    <w:p>
      <w:pPr>
        <w:bidi/>
      </w:pPr>
      <w:r>
        <w:rPr>
          <w:rtl/>
          <w:cs/>
          <w:lang w:val="he_IL" w:bidi="he_IL"/>
        </w:rPr>
      </w:r>
      <w:r>
        <w:rPr>
          <w:vertAlign w:val="superscript"/>
          <w:rtl/>
          <w:cs/>
          <w:lang w:val="he_IL" w:bidi="he_IL"/>
        </w:rPr>
        <w:t>24</w:t>
      </w:r>
      <w:r>
        <w:rPr>
          <w:rtl/>
          <w:cs/>
          <w:lang w:val="he_IL" w:bidi="he_IL"/>
        </w:rPr>
        <w:t xml:space="preserve"> וַיָּבֵ֣א מֶֽלֶךְ־אַשּׁ֡וּר מִבָּבֶ֡ל וּ֠מִכּוּ֠תָה וּמֵעַוָּ֤א וּמֵֽחֲמָת֙ וּסְפַרְוַ֔יִם וַיֹּ֙שֶׁב֙ בְּעָרֵ֣י שֹֽׁמְר֔וֹן תַּ֖חַת בְּנֵ֣י יִשְׂרָאֵ֑ל וַיִּֽרְשׁוּ֙ אֶת־שֹׁ֣מְר֔וֹן וַיֵּֽשְׁב֖וּ בְּעָרֶֽיהָ׃</w:t>
      </w:r>
    </w:p>
    <w:p>
      <w:pPr>
        <w:bidi/>
      </w:pPr>
      <w:r>
        <w:rPr>
          <w:rtl/>
          <w:cs/>
          <w:lang w:val="he_IL" w:bidi="he_IL"/>
        </w:rPr>
      </w:r>
      <w:r>
        <w:rPr>
          <w:vertAlign w:val="superscript"/>
          <w:rtl/>
          <w:cs/>
          <w:lang w:val="he_IL" w:bidi="he_IL"/>
        </w:rPr>
        <w:t>25</w:t>
      </w:r>
      <w:r>
        <w:rPr>
          <w:rtl/>
          <w:cs/>
          <w:lang w:val="he_IL" w:bidi="he_IL"/>
        </w:rPr>
        <w:t xml:space="preserve"> וַיְהִ֗י בִּתְחִלַּת֙ שִׁבְתָּ֣ם שָׁ֔ם לֹ֥א יָרְא֖וּ אֶת־יְהוָ֑ה וַיְשַׁלַּ֨ח יְהוָ֤ה בָּהֶם֙ אֶת־הָ֣אֲרָי֔וֹת וַיִּֽהְי֥וּ הֹרְגִ֖ים בָּהֶֽם׃</w:t>
      </w:r>
    </w:p>
    <w:p>
      <w:pPr>
        <w:bidi/>
      </w:pPr>
      <w:r>
        <w:rPr>
          <w:rtl/>
          <w:cs/>
          <w:lang w:val="he_IL" w:bidi="he_IL"/>
        </w:rPr>
      </w:r>
      <w:r>
        <w:rPr>
          <w:vertAlign w:val="superscript"/>
          <w:rtl/>
          <w:cs/>
          <w:lang w:val="he_IL" w:bidi="he_IL"/>
        </w:rPr>
        <w:t>26</w:t>
      </w:r>
      <w:r>
        <w:rPr>
          <w:rtl/>
          <w:cs/>
          <w:lang w:val="he_IL" w:bidi="he_IL"/>
        </w:rPr>
        <w:t xml:space="preserve"> וַיֹּאמְר֗וּ לְמֶ֣לֶךְ אַשּׁוּר֮ לֵאמֹר֒ הַגּוֹיִ֗ם אֲשֶׁ֤ר הִגְלִ֙יתָ֙ וַתּ֙וֹשֶׁב֙ בְּעָרֵ֣י שֹׁמְר֔וֹן לֹ֣א יָֽדְע֔וּ אֶת־מִשְׁפַּ֖ט אֱלֹהֵ֣י הָאָ֑רֶץ וַיְשַׁלַּח־בָּ֣ם אֶת־הָאֲרָי֗וֹת וְהִנָּם֙ מְמִיתִ֣ים אוֹתָ֔ם כַּאֲשֶׁר֙ אֵינָ֣ם יֹדְעִ֔ים אֶת־מִשְׁפַּ֖ט אֱלֹהֵ֥י הָאָֽרֶץ׃</w:t>
      </w:r>
    </w:p>
    <w:p>
      <w:pPr>
        <w:bidi/>
      </w:pPr>
      <w:r>
        <w:rPr>
          <w:rtl/>
          <w:cs/>
          <w:lang w:val="he_IL" w:bidi="he_IL"/>
        </w:rPr>
      </w:r>
      <w:r>
        <w:rPr>
          <w:vertAlign w:val="superscript"/>
          <w:rtl/>
          <w:cs/>
          <w:lang w:val="he_IL" w:bidi="he_IL"/>
        </w:rPr>
        <w:t>27</w:t>
      </w:r>
      <w:r>
        <w:rPr>
          <w:rtl/>
          <w:cs/>
          <w:lang w:val="he_IL" w:bidi="he_IL"/>
        </w:rPr>
        <w:t xml:space="preserve"> וַיְצַ֨ו מֶֽלֶךְ־אַשּׁ֜וּר לֵאמֹ֗ר הֹלִ֤יכוּ שָׁ֙מָּה֙ אֶחָ֤ד מֵהַכֹּֽהֲנִים֙ אֲשֶׁ֣ר הִגְלִיתֶ֣ם מִשָּׁ֔ם וְיֵלְכ֖וּ וְיֵ֣שְׁבוּ שָׁ֑ם וְיֹרֵ֕ם אֶת־מִשְׁפַּ֖ט אֱלֹהֵ֥י הָאָֽרֶץ׃</w:t>
      </w:r>
    </w:p>
    <w:p>
      <w:pPr>
        <w:bidi/>
      </w:pPr>
      <w:r>
        <w:rPr>
          <w:rtl/>
          <w:cs/>
          <w:lang w:val="he_IL" w:bidi="he_IL"/>
        </w:rPr>
      </w:r>
      <w:r>
        <w:rPr>
          <w:vertAlign w:val="superscript"/>
          <w:rtl/>
          <w:cs/>
          <w:lang w:val="he_IL" w:bidi="he_IL"/>
        </w:rPr>
        <w:t>28</w:t>
      </w:r>
      <w:r>
        <w:rPr>
          <w:rtl/>
          <w:cs/>
          <w:lang w:val="he_IL" w:bidi="he_IL"/>
        </w:rPr>
        <w:t xml:space="preserve"> וַיָּבֹ֞א אֶחָ֣ד מֵהַכֹּהֲנִ֗ים אֲשֶׁ֤ר הִגְלוּ֙ מִשֹּׁ֣מְר֔וֹן וַיֵּ֖שֶׁב בְּבֵֽית־אֵ֑ל וַֽיְהִי֙ מוֹרֶ֣ה אֹתָ֔ם אֵ֖יךְ יִֽירְא֥וּ אֶת־יְהוָֽה׃</w:t>
      </w:r>
    </w:p>
    <w:p>
      <w:pPr>
        <w:bidi/>
      </w:pPr>
      <w:r>
        <w:rPr>
          <w:rtl/>
          <w:cs/>
          <w:lang w:val="he_IL" w:bidi="he_IL"/>
        </w:rPr>
      </w:r>
      <w:r>
        <w:rPr>
          <w:vertAlign w:val="superscript"/>
          <w:rtl/>
          <w:cs/>
          <w:lang w:val="he_IL" w:bidi="he_IL"/>
        </w:rPr>
        <w:t>29</w:t>
      </w:r>
      <w:r>
        <w:rPr>
          <w:rtl/>
          <w:cs/>
          <w:lang w:val="he_IL" w:bidi="he_IL"/>
        </w:rPr>
        <w:t xml:space="preserve"> וַיִּהְי֣וּ עֹשִׂ֔ים גּ֥וֹי גּ֖וֹי אֱלֹהָ֑יו וַיַּנִּ֣יחוּ ׀ בְּבֵ֣ית הַבָּמ֗וֹת אֲשֶׁ֤ר עָשׂוּ֙ הַשֹּׁ֣מְרֹנִ֔ים גּ֥וֹי גּוֹי֙ בְּעָ֣רֵיהֶ֔ם אֲשֶׁ֛ר הֵ֥ם יֹשְׁבִ֖ים שָֽׁם׃</w:t>
      </w:r>
    </w:p>
    <w:p>
      <w:pPr>
        <w:bidi/>
      </w:pPr>
      <w:r>
        <w:rPr>
          <w:rtl/>
          <w:cs/>
          <w:lang w:val="he_IL" w:bidi="he_IL"/>
        </w:rPr>
      </w:r>
      <w:r>
        <w:rPr>
          <w:vertAlign w:val="superscript"/>
          <w:rtl/>
          <w:cs/>
          <w:lang w:val="he_IL" w:bidi="he_IL"/>
        </w:rPr>
        <w:t>30</w:t>
      </w:r>
      <w:r>
        <w:rPr>
          <w:rtl/>
          <w:cs/>
          <w:lang w:val="he_IL" w:bidi="he_IL"/>
        </w:rPr>
        <w:t xml:space="preserve"> וְאַנְשֵׁ֣י בָבֶ֗ל עָשׂוּ֙ אֶת־סֻכּ֣וֹת בְּנ֔וֹת וְאַנְשֵׁי־כ֔וּת עָשׂ֖וּ אֶת־נֵֽרְגַ֑ל וְאַנְשֵׁ֥י חֲמָ֖ת עָשׂ֥וּ אֶת־אֲשִׁימָֽא׃</w:t>
      </w:r>
    </w:p>
    <w:p>
      <w:pPr>
        <w:bidi/>
      </w:pPr>
      <w:r>
        <w:rPr>
          <w:rtl/>
          <w:cs/>
          <w:lang w:val="he_IL" w:bidi="he_IL"/>
        </w:rPr>
      </w:r>
      <w:r>
        <w:rPr>
          <w:vertAlign w:val="superscript"/>
          <w:rtl/>
          <w:cs/>
          <w:lang w:val="he_IL" w:bidi="he_IL"/>
        </w:rPr>
        <w:t>31</w:t>
      </w:r>
      <w:r>
        <w:rPr>
          <w:rtl/>
          <w:cs/>
          <w:lang w:val="he_IL" w:bidi="he_IL"/>
        </w:rPr>
        <w:t xml:space="preserve"> וְהָעַוִּ֛ים עָשׂ֥וּ נִבְחַ֖ז וְאֶת־תַּרְתָּ֑ק וְהַסְפַרְוִ֗ים שֹׂרְפִ֤ים אֶת־בְּנֵיהֶם֙ בָּאֵ֔שׁ לְאַדְרַמֶּ֥לֶךְ וַֽעֲנַמֶּ֖לֶךְ אלה ספרים׃</w:t>
      </w:r>
    </w:p>
    <w:p>
      <w:pPr>
        <w:bidi/>
      </w:pPr>
      <w:r>
        <w:rPr>
          <w:rtl/>
          <w:cs/>
          <w:lang w:val="he_IL" w:bidi="he_IL"/>
        </w:rPr>
      </w:r>
      <w:r>
        <w:rPr>
          <w:vertAlign w:val="superscript"/>
          <w:rtl/>
          <w:cs/>
          <w:lang w:val="he_IL" w:bidi="he_IL"/>
        </w:rPr>
        <w:t>32</w:t>
      </w:r>
      <w:r>
        <w:rPr>
          <w:rtl/>
          <w:cs/>
          <w:lang w:val="he_IL" w:bidi="he_IL"/>
        </w:rPr>
        <w:t xml:space="preserve"> וַיִּהְי֥וּ יְרֵאִ֖ים אֶת־יְהוָ֑ה וַיַּעֲשׂ֨וּ לָהֶ֤ם מִקְצוֹתָם֙ כֹּהֲנֵ֣י בָמ֔וֹת וַיִּהְי֛וּ עֹשִׂ֥ים לָהֶ֖ם בְּבֵ֥ית הַבָּמֽוֹת׃</w:t>
      </w:r>
    </w:p>
    <w:p>
      <w:pPr>
        <w:bidi/>
      </w:pPr>
      <w:r>
        <w:rPr>
          <w:rtl/>
          <w:cs/>
          <w:lang w:val="he_IL" w:bidi="he_IL"/>
        </w:rPr>
      </w:r>
      <w:r>
        <w:rPr>
          <w:vertAlign w:val="superscript"/>
          <w:rtl/>
          <w:cs/>
          <w:lang w:val="he_IL" w:bidi="he_IL"/>
        </w:rPr>
        <w:t>33</w:t>
      </w:r>
      <w:r>
        <w:rPr>
          <w:rtl/>
          <w:cs/>
          <w:lang w:val="he_IL" w:bidi="he_IL"/>
        </w:rPr>
        <w:t xml:space="preserve"> אֶת־יְהוָ֖ה הָי֣וּ יְרֵאִ֑ים וְאֶת־אֱלֹֽהֵיהֶם֙ הָי֣וּ עֹֽבְדִ֔ים כְּמִשְׁפַּט֙ הַגּוֹיִ֔ם אֲשֶׁר־הִגְל֥וּ אֹתָ֖ם מִשָּֽׁם׃</w:t>
      </w:r>
    </w:p>
    <w:p>
      <w:pPr>
        <w:bidi/>
      </w:pPr>
      <w:r>
        <w:rPr>
          <w:rtl/>
          <w:cs/>
          <w:lang w:val="he_IL" w:bidi="he_IL"/>
        </w:rPr>
      </w:r>
      <w:r>
        <w:rPr>
          <w:vertAlign w:val="superscript"/>
          <w:rtl/>
          <w:cs/>
          <w:lang w:val="he_IL" w:bidi="he_IL"/>
        </w:rPr>
        <w:t>34</w:t>
      </w:r>
      <w:r>
        <w:rPr>
          <w:rtl/>
          <w:cs/>
          <w:lang w:val="he_IL" w:bidi="he_IL"/>
        </w:rPr>
        <w:t xml:space="preserve"> עַ֣ד הַיּ֤וֹם הַזֶּה֙ הֵ֣ם עֹשִׂ֔ים כַּמִּשְׁפָּטִ֖ים הָרִֽאשֹׁנִ֑ים אֵינָ֤ם יְרֵאִים֙ אֶת־יְהוָ֔ה וְאֵינָ֣ם עֹשִׂ֗ים כְּחֻקֹּתָם֙ וּכְמִשְׁפָּטָ֔ם וְכַתּוֹרָ֣ה וְכַמִּצְוָ֗ה אֲשֶׁ֨ר צִוָּ֤ה יְהוָה֙ אֶת־בְּנֵ֣י יַעֲקֹ֔ב אֲשֶׁר־שָׂ֥ם שְׁמ֖וֹ יִשְׂרָאֵֽל׃</w:t>
      </w:r>
    </w:p>
    <w:p>
      <w:pPr>
        <w:bidi/>
      </w:pPr>
      <w:r>
        <w:rPr>
          <w:rtl/>
          <w:cs/>
          <w:lang w:val="he_IL" w:bidi="he_IL"/>
        </w:rPr>
      </w:r>
      <w:r>
        <w:rPr>
          <w:vertAlign w:val="superscript"/>
          <w:rtl/>
          <w:cs/>
          <w:lang w:val="he_IL" w:bidi="he_IL"/>
        </w:rPr>
        <w:t>35</w:t>
      </w:r>
      <w:r>
        <w:rPr>
          <w:rtl/>
          <w:cs/>
          <w:lang w:val="he_IL" w:bidi="he_IL"/>
        </w:rPr>
        <w:t xml:space="preserve"> וַיִּכְרֹ֨ת יְהוָ֤ה אִתָּם֙ בְּרִ֔ית וַיְצַוֵּ֣ם לֵאמֹ֔ר לֹ֥א תִֽירְא֖וּ אֱלֹהִ֣ים אֲחֵרִ֑ים וְלֹא־תִשְׁתַּחֲו֣וּ לָהֶ֔ם וְלֹ֣א תַעַבְד֔וּם וְלֹ֥א תִזְבְּח֖וּ לָהֶֽם׃</w:t>
      </w:r>
    </w:p>
    <w:p>
      <w:pPr>
        <w:bidi/>
      </w:pPr>
      <w:r>
        <w:rPr>
          <w:rtl/>
          <w:cs/>
          <w:lang w:val="he_IL" w:bidi="he_IL"/>
        </w:rPr>
      </w:r>
      <w:r>
        <w:rPr>
          <w:vertAlign w:val="superscript"/>
          <w:rtl/>
          <w:cs/>
          <w:lang w:val="he_IL" w:bidi="he_IL"/>
        </w:rPr>
        <w:t>36</w:t>
      </w:r>
      <w:r>
        <w:rPr>
          <w:rtl/>
          <w:cs/>
          <w:lang w:val="he_IL" w:bidi="he_IL"/>
        </w:rPr>
        <w:t xml:space="preserve"> כִּ֣י אִֽם־אֶת־יְהוָ֗ה אֲשֶׁר֩ הֶעֱלָ֨ה אֶתְכֶ֜ם מֵאֶ֧רֶץ מִצְרַ֛יִם בְּכֹ֧חַ גָּד֛וֹל וּבִזְר֥וֹעַ נְטוּיָ֖ה אֹת֣וֹ תִירָ֑אוּ וְל֥וֹ תִֽשְׁתַּחֲו֖וּ וְל֥וֹ תִזְבָּֽחוּ׃</w:t>
      </w:r>
    </w:p>
    <w:p>
      <w:pPr>
        <w:bidi/>
      </w:pPr>
      <w:r>
        <w:rPr>
          <w:rtl/>
          <w:cs/>
          <w:lang w:val="he_IL" w:bidi="he_IL"/>
        </w:rPr>
      </w:r>
      <w:r>
        <w:rPr>
          <w:vertAlign w:val="superscript"/>
          <w:rtl/>
          <w:cs/>
          <w:lang w:val="he_IL" w:bidi="he_IL"/>
        </w:rPr>
        <w:t>37</w:t>
      </w:r>
      <w:r>
        <w:rPr>
          <w:rtl/>
          <w:cs/>
          <w:lang w:val="he_IL" w:bidi="he_IL"/>
        </w:rPr>
        <w:t xml:space="preserve"> וְאֶת־הַחֻקִּ֨ים וְאֶת־הַמִּשְׁפָּטִ֜ים וְהַתּוֹרָ֤ה וְהַמִּצְוָה֙ אֲשֶׁ֣ר כָּתַ֣ב לָכֶ֔ם תִּשְׁמְר֥וּן לַעֲשׂ֖וֹת כָּל־הַיָּמִ֑ים וְלֹ֥א תִֽירְא֖וּ אֱלֹהִ֥ים אֲחֵרִֽים׃</w:t>
      </w:r>
    </w:p>
    <w:p>
      <w:pPr>
        <w:bidi/>
      </w:pPr>
      <w:r>
        <w:rPr>
          <w:rtl/>
          <w:cs/>
          <w:lang w:val="he_IL" w:bidi="he_IL"/>
        </w:rPr>
      </w:r>
      <w:r>
        <w:rPr>
          <w:vertAlign w:val="superscript"/>
          <w:rtl/>
          <w:cs/>
          <w:lang w:val="he_IL" w:bidi="he_IL"/>
        </w:rPr>
        <w:t>38</w:t>
      </w:r>
      <w:r>
        <w:rPr>
          <w:rtl/>
          <w:cs/>
          <w:lang w:val="he_IL" w:bidi="he_IL"/>
        </w:rPr>
        <w:t xml:space="preserve"> וְהַבְּרִ֛ית אֲשֶׁר־כָּרַ֥תִּי אִתְּכֶ֖ם לֹ֣א תִשְׁכָּ֑חוּ וְלֹ֥א תִֽירְא֖וּ אֱלֹהִ֥ים אֲחֵרִֽים׃</w:t>
      </w:r>
    </w:p>
    <w:p>
      <w:pPr>
        <w:bidi/>
      </w:pPr>
      <w:r>
        <w:rPr>
          <w:rtl/>
          <w:cs/>
          <w:lang w:val="he_IL" w:bidi="he_IL"/>
        </w:rPr>
      </w:r>
      <w:r>
        <w:rPr>
          <w:vertAlign w:val="superscript"/>
          <w:rtl/>
          <w:cs/>
          <w:lang w:val="he_IL" w:bidi="he_IL"/>
        </w:rPr>
        <w:t>39</w:t>
      </w:r>
      <w:r>
        <w:rPr>
          <w:rtl/>
          <w:cs/>
          <w:lang w:val="he_IL" w:bidi="he_IL"/>
        </w:rPr>
        <w:t xml:space="preserve"> כִּ֛י אִֽם־אֶת־יְהוָ֥ה אֱלֹהֵיכֶ֖ם תִּירָ֑אוּ וְהוּא֙ יַצִּ֣יל אֶתְכֶ֔ם מִיַּ֖ד כָּל־אֹיְבֵיכֶֽם׃</w:t>
      </w:r>
    </w:p>
    <w:p>
      <w:pPr>
        <w:bidi/>
      </w:pPr>
      <w:r>
        <w:rPr>
          <w:rtl/>
          <w:cs/>
          <w:lang w:val="he_IL" w:bidi="he_IL"/>
        </w:rPr>
      </w:r>
      <w:r>
        <w:rPr>
          <w:vertAlign w:val="superscript"/>
          <w:rtl/>
          <w:cs/>
          <w:lang w:val="he_IL" w:bidi="he_IL"/>
        </w:rPr>
        <w:t>40</w:t>
      </w:r>
      <w:r>
        <w:rPr>
          <w:rtl/>
          <w:cs/>
          <w:lang w:val="he_IL" w:bidi="he_IL"/>
        </w:rPr>
        <w:t xml:space="preserve"> וְלֹ֖א שָׁמֵ֑עוּ כִּ֛י אִֽם־כְּמִשְׁפָּטָ֥ם הָֽרִאשׁ֖וֹן הֵ֥ם עֹשִֽׂים׃</w:t>
      </w:r>
    </w:p>
    <w:p>
      <w:pPr>
        <w:bidi/>
      </w:pPr>
      <w:r>
        <w:rPr>
          <w:rtl/>
          <w:cs/>
          <w:lang w:val="he_IL" w:bidi="he_IL"/>
        </w:rPr>
      </w:r>
      <w:r>
        <w:rPr>
          <w:vertAlign w:val="superscript"/>
          <w:rtl/>
          <w:cs/>
          <w:lang w:val="he_IL" w:bidi="he_IL"/>
        </w:rPr>
        <w:t>41</w:t>
      </w:r>
      <w:r>
        <w:rPr>
          <w:rtl/>
          <w:cs/>
          <w:lang w:val="he_IL" w:bidi="he_IL"/>
        </w:rPr>
        <w:t xml:space="preserve"> וַיִּהְי֣וּ ׀ הַגּוֹיִ֣ם הָאֵ֗לֶּה יְרֵאִים֙ אֶת־יְהוָ֔ה וְאֶת־פְּסִֽילֵיהֶ֖ם הָי֣וּ עֹֽבְדִ֑ים גַּם־בְּנֵיהֶ֣ם ׀ וּבְנֵ֣י בְנֵיהֶ֗ם כַּאֲשֶׁ֨ר עָשׂ֤וּ אֲבֹתָם֙ הֵ֣ם עֹשִׂ֔ים עַ֖ד הַיּ֥וֹם הַזֶּֽה׃ פ</w:t>
      </w:r>
    </w:p>
    <w:p>
      <w:pPr>
        <w:pStyle w:val="Heading2"/>
        <w:bidi/>
      </w:pPr>
      <w:r>
        <w:rPr>
          <w:rtl/>
          <w:cs/>
          <w:lang w:val="he_IL" w:bidi="he_IL"/>
        </w:rPr>
        <w:t>2 Kings 18:1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בִּשְׁנַ֣ת שָׁלֹ֔שׁ לְהוֹשֵׁ֥עַ בֶּן־אֵלָ֖ה מֶ֣לֶךְ יִשְׂרָאֵ֑ל מָלַ֛ךְ חִזְקִיָּ֥ה בֶן־אָחָ֖ז מֶ֥לֶךְ יְהוּדָֽה׃</w:t>
      </w:r>
    </w:p>
    <w:p>
      <w:pPr>
        <w:bidi/>
      </w:pPr>
      <w:r>
        <w:rPr>
          <w:rtl/>
          <w:cs/>
          <w:lang w:val="he_IL" w:bidi="he_IL"/>
        </w:rPr>
      </w:r>
      <w:r>
        <w:rPr>
          <w:vertAlign w:val="superscript"/>
          <w:rtl/>
          <w:cs/>
          <w:lang w:val="he_IL" w:bidi="he_IL"/>
        </w:rPr>
        <w:t>2</w:t>
      </w:r>
      <w:r>
        <w:rPr>
          <w:rtl/>
          <w:cs/>
          <w:lang w:val="he_IL" w:bidi="he_IL"/>
        </w:rPr>
        <w:t xml:space="preserve"> בֶּן־עֶשְׂרִ֨ים וְחָמֵ֤שׁ שָׁנָה֙ הָיָ֣ה בְמָלְכ֔וֹ וְעֶשְׂרִ֤ים וָתֵ֙שַׁע֙ שָׁנָ֔ה מָלַ֖ךְ בִּירוּשָׁלִָ֑ם וְשֵׁ֣ם אִמּ֔וֹ אֲבִ֖י בַּת־זְכַרְיָֽה׃</w:t>
      </w:r>
    </w:p>
    <w:p>
      <w:pPr>
        <w:bidi/>
      </w:pPr>
      <w:r>
        <w:rPr>
          <w:rtl/>
          <w:cs/>
          <w:lang w:val="he_IL" w:bidi="he_IL"/>
        </w:rPr>
      </w:r>
      <w:r>
        <w:rPr>
          <w:vertAlign w:val="superscript"/>
          <w:rtl/>
          <w:cs/>
          <w:lang w:val="he_IL" w:bidi="he_IL"/>
        </w:rPr>
        <w:t>3</w:t>
      </w:r>
      <w:r>
        <w:rPr>
          <w:rtl/>
          <w:cs/>
          <w:lang w:val="he_IL" w:bidi="he_IL"/>
        </w:rPr>
        <w:t xml:space="preserve"> וַיַּ֥עַשׂ הַיָּשָׁ֖ר בְּעֵינֵ֣י יְהוָ֑ה כְּכֹ֥ל אֲשֶׁר־עָשָׂ֖ה דָּוִ֥ד אָבִֽיו׃</w:t>
      </w:r>
    </w:p>
    <w:p>
      <w:pPr>
        <w:bidi/>
      </w:pPr>
      <w:r>
        <w:rPr>
          <w:rtl/>
          <w:cs/>
          <w:lang w:val="he_IL" w:bidi="he_IL"/>
        </w:rPr>
      </w:r>
      <w:r>
        <w:rPr>
          <w:vertAlign w:val="superscript"/>
          <w:rtl/>
          <w:cs/>
          <w:lang w:val="he_IL" w:bidi="he_IL"/>
        </w:rPr>
        <w:t>4</w:t>
      </w:r>
      <w:r>
        <w:rPr>
          <w:rtl/>
          <w:cs/>
          <w:lang w:val="he_IL" w:bidi="he_IL"/>
        </w:rPr>
        <w:t xml:space="preserve"> ה֣וּא ׀ הֵסִ֣יר אֶת־הַבָּמ֗וֹת וְשִׁבַּר֙ אֶת־הַמַּצֵּבֹ֔ת וְכָרַ֖ת אֶת־הָֽאֲשֵׁרָ֑ה וְכִתַּת֩ נְחַ֨שׁ הַנְּחֹ֜שֶׁת אֲשֶׁר־עָשָׂ֣ה מֹשֶׁ֗ה כִּ֣י עַד־הַיָּמִ֤ים הָהֵ֙מָּה֙ הָי֤וּ בְנֵֽי־יִשְׂרָאֵל֙ מְקַטְּרִ֣ים ל֔וֹ וַיִּקְרָא־ל֖וֹ נְחֻשְׁתָּֽן׃</w:t>
      </w:r>
    </w:p>
    <w:p>
      <w:pPr>
        <w:bidi/>
      </w:pPr>
      <w:r>
        <w:rPr>
          <w:rtl/>
          <w:cs/>
          <w:lang w:val="he_IL" w:bidi="he_IL"/>
        </w:rPr>
      </w:r>
      <w:r>
        <w:rPr>
          <w:vertAlign w:val="superscript"/>
          <w:rtl/>
          <w:cs/>
          <w:lang w:val="he_IL" w:bidi="he_IL"/>
        </w:rPr>
        <w:t>5</w:t>
      </w:r>
      <w:r>
        <w:rPr>
          <w:rtl/>
          <w:cs/>
          <w:lang w:val="he_IL" w:bidi="he_IL"/>
        </w:rPr>
        <w:t xml:space="preserve"> בַּיהוָ֥ה אֱלֹהֵֽי־יִשְׂרָאֵ֖ל בָּטָ֑ח וְאַחֲרָ֞יו לֹא־הָיָ֣ה כָמֹ֗הוּ בְּכֹל֙ מַלְכֵ֣י יְהוּדָ֔ה וַאֲשֶׁ֥ר הָי֖וּ לְפָנָֽיו׃</w:t>
      </w:r>
    </w:p>
    <w:p>
      <w:pPr>
        <w:bidi/>
      </w:pPr>
      <w:r>
        <w:rPr>
          <w:rtl/>
          <w:cs/>
          <w:lang w:val="he_IL" w:bidi="he_IL"/>
        </w:rPr>
      </w:r>
      <w:r>
        <w:rPr>
          <w:vertAlign w:val="superscript"/>
          <w:rtl/>
          <w:cs/>
          <w:lang w:val="he_IL" w:bidi="he_IL"/>
        </w:rPr>
        <w:t>6</w:t>
      </w:r>
      <w:r>
        <w:rPr>
          <w:rtl/>
          <w:cs/>
          <w:lang w:val="he_IL" w:bidi="he_IL"/>
        </w:rPr>
        <w:t xml:space="preserve"> וַיִּדְבַּק֙ בַּֽיהוָ֔ה לֹא־סָ֖ר מֵאַֽחֲרָ֑יו וַיִּשְׁמֹר֙ מִצְוֺתָ֔יו אֲשֶׁר־צִוָּ֥ה יְהוָ֖ה אֶת־מֹשֶֽׁה׃</w:t>
      </w:r>
    </w:p>
    <w:p>
      <w:pPr>
        <w:bidi/>
      </w:pPr>
      <w:r>
        <w:rPr>
          <w:rtl/>
          <w:cs/>
          <w:lang w:val="he_IL" w:bidi="he_IL"/>
        </w:rPr>
      </w:r>
      <w:r>
        <w:rPr>
          <w:vertAlign w:val="superscript"/>
          <w:rtl/>
          <w:cs/>
          <w:lang w:val="he_IL" w:bidi="he_IL"/>
        </w:rPr>
        <w:t>7</w:t>
      </w:r>
      <w:r>
        <w:rPr>
          <w:rtl/>
          <w:cs/>
          <w:lang w:val="he_IL" w:bidi="he_IL"/>
        </w:rPr>
        <w:t xml:space="preserve"> וְהָיָ֤ה יְהוָה֙ עִמּ֔וֹ בְּכֹ֥ל אֲשֶׁר־יֵצֵ֖א יַשְׂכִּ֑יל וַיִּמְרֹ֥ד בְּמֶֽלֶךְ־אַשּׁ֖וּר וְלֹ֥א עֲבָדֽוֹ׃</w:t>
      </w:r>
    </w:p>
    <w:p>
      <w:pPr>
        <w:bidi/>
      </w:pPr>
      <w:r>
        <w:rPr>
          <w:rtl/>
          <w:cs/>
          <w:lang w:val="he_IL" w:bidi="he_IL"/>
        </w:rPr>
      </w:r>
      <w:r>
        <w:rPr>
          <w:vertAlign w:val="superscript"/>
          <w:rtl/>
          <w:cs/>
          <w:lang w:val="he_IL" w:bidi="he_IL"/>
        </w:rPr>
        <w:t>8</w:t>
      </w:r>
      <w:r>
        <w:rPr>
          <w:rtl/>
          <w:cs/>
          <w:lang w:val="he_IL" w:bidi="he_IL"/>
        </w:rPr>
        <w:t xml:space="preserve"> הֽוּא־הִכָּ֧ה אֶת־פְּלִשְׁתִּ֛ים עַד־עַזָּ֖ה וְאֶת־גְּבוּלֶ֑יהָ מִמִּגְדַּ֥ל נוֹצְרִ֖ים עַד־עִ֥יר מִבְצָֽר׃ פ</w:t>
      </w:r>
    </w:p>
    <w:p>
      <w:pPr>
        <w:bidi/>
      </w:pPr>
      <w:r>
        <w:rPr>
          <w:rtl/>
          <w:cs/>
          <w:lang w:val="he_IL" w:bidi="he_IL"/>
        </w:rPr>
      </w:r>
      <w:r>
        <w:rPr>
          <w:vertAlign w:val="superscript"/>
          <w:rtl/>
          <w:cs/>
          <w:lang w:val="he_IL" w:bidi="he_IL"/>
        </w:rPr>
        <w:t>9</w:t>
      </w:r>
      <w:r>
        <w:rPr>
          <w:rtl/>
          <w:cs/>
          <w:lang w:val="he_IL" w:bidi="he_IL"/>
        </w:rPr>
        <w:t xml:space="preserve"> וַֽיְהִ֞י בַּשָּׁנָ֤ה הָֽרְבִיעִית֙ לַמֶּ֣לֶךְ חִזְקִיָּ֔הוּ הִ֚יא הַשָּׁנָ֣ה הַשְּׁבִיעִ֔ית לְהוֹשֵׁ֥עַ בֶּן־אֵלָ֖ה מֶ֣לֶךְ יִשְׂרָאֵ֑ל עָלָ֞ה שַׁלְמַנְאֶ֧סֶר מֶֽלֶךְ־אַשּׁ֛וּר עַל־שֹׁמְר֖וֹן וַיָּ֥צַר עָלֶֽיהָ׃</w:t>
      </w:r>
    </w:p>
    <w:p>
      <w:pPr>
        <w:bidi/>
      </w:pPr>
      <w:r>
        <w:rPr>
          <w:rtl/>
          <w:cs/>
          <w:lang w:val="he_IL" w:bidi="he_IL"/>
        </w:rPr>
      </w:r>
      <w:r>
        <w:rPr>
          <w:vertAlign w:val="superscript"/>
          <w:rtl/>
          <w:cs/>
          <w:lang w:val="he_IL" w:bidi="he_IL"/>
        </w:rPr>
        <w:t>10</w:t>
      </w:r>
      <w:r>
        <w:rPr>
          <w:rtl/>
          <w:cs/>
          <w:lang w:val="he_IL" w:bidi="he_IL"/>
        </w:rPr>
        <w:t xml:space="preserve"> וַֽיִּלְכְּדֻ֗הָ מִקְצֵה֙ שָׁלֹ֣שׁ שָׁנִ֔ים בִּשְׁנַת־שֵׁ֖שׁ לְחִזְקִיָּ֑ה הִ֣יא שְׁנַת־תֵּ֗שַׁע לְהוֹשֵׁ֙עַ֙ מֶ֣לֶךְ יִשְׂרָאֵ֔ל נִלְכְּדָ֖ה שֹׁמְרֽוֹן׃</w:t>
      </w:r>
    </w:p>
    <w:p>
      <w:pPr>
        <w:bidi/>
      </w:pPr>
      <w:r>
        <w:rPr>
          <w:rtl/>
          <w:cs/>
          <w:lang w:val="he_IL" w:bidi="he_IL"/>
        </w:rPr>
      </w:r>
      <w:r>
        <w:rPr>
          <w:vertAlign w:val="superscript"/>
          <w:rtl/>
          <w:cs/>
          <w:lang w:val="he_IL" w:bidi="he_IL"/>
        </w:rPr>
        <w:t>11</w:t>
      </w:r>
      <w:r>
        <w:rPr>
          <w:rtl/>
          <w:cs/>
          <w:lang w:val="he_IL" w:bidi="he_IL"/>
        </w:rPr>
        <w:t xml:space="preserve"> וַיֶּ֧גֶל מֶֽלֶךְ־אַשּׁ֛וּר אֶת־יִשְׂרָאֵ֖ל אַשּׁ֑וּרָה וַיַּנְחֵ֞ם בַּחְלַ֧ח וּבְחָב֛וֹר נְהַ֥ר גּוֹזָ֖ן וְעָרֵ֥י מָדָֽי׃</w:t>
      </w:r>
    </w:p>
    <w:p>
      <w:pPr>
        <w:bidi/>
      </w:pPr>
      <w:r>
        <w:rPr>
          <w:rtl/>
          <w:cs/>
          <w:lang w:val="he_IL" w:bidi="he_IL"/>
        </w:rPr>
      </w:r>
      <w:r>
        <w:rPr>
          <w:vertAlign w:val="superscript"/>
          <w:rtl/>
          <w:cs/>
          <w:lang w:val="he_IL" w:bidi="he_IL"/>
        </w:rPr>
        <w:t>12</w:t>
      </w:r>
      <w:r>
        <w:rPr>
          <w:rtl/>
          <w:cs/>
          <w:lang w:val="he_IL" w:bidi="he_IL"/>
        </w:rPr>
        <w:t xml:space="preserve"> עַ֣ל ׀ אֲשֶׁ֣ר לֹֽא־שָׁמְע֗וּ בְּקוֹל֙ יְהוָ֣ה אֱלֹהֵיהֶ֔ם וַיַּעַבְרוּ֙ אֶת־בְּרִית֔וֹ אֵ֚ת כָּל־אֲשֶׁ֣ר צִוָּ֔ה מֹשֶׁ֖ה עֶ֣בֶד יְהוָ֑ה וְלֹ֥א שָׁמְע֖וּ וְלֹ֥א עָשֽׂוּ׃ פ</w:t>
      </w:r>
    </w:p>
    <w:p>
      <w:pPr>
        <w:bidi/>
      </w:pPr>
      <w:r>
        <w:rPr>
          <w:rtl/>
          <w:cs/>
          <w:lang w:val="he_IL" w:bidi="he_IL"/>
        </w:rPr>
      </w:r>
      <w:r>
        <w:rPr>
          <w:vertAlign w:val="superscript"/>
          <w:rtl/>
          <w:cs/>
          <w:lang w:val="he_IL" w:bidi="he_IL"/>
        </w:rPr>
        <w:t>13</w:t>
      </w:r>
      <w:r>
        <w:rPr>
          <w:rtl/>
          <w:cs/>
          <w:lang w:val="he_IL" w:bidi="he_IL"/>
        </w:rPr>
        <w:t xml:space="preserve"> וּבְאַרְבַּע֩ עֶשְׂרֵ֨ה שָׁנָ֜ה לַמֶּ֣לֶךְ חִזְקִיָּ֗ה עָלָ֞ה סַנְחֵרִ֤יב מֶֽלֶךְ־אַשּׁוּר֙ עַ֣ל כָּל־עָרֵ֧י יְהוּדָ֛ה הַבְּצֻר֖וֹת וַֽיִּתְפְּשֵֽׂם׃</w:t>
      </w:r>
    </w:p>
    <w:p>
      <w:pPr>
        <w:bidi/>
      </w:pPr>
      <w:r>
        <w:rPr>
          <w:rtl/>
          <w:cs/>
          <w:lang w:val="he_IL" w:bidi="he_IL"/>
        </w:rPr>
      </w:r>
      <w:r>
        <w:rPr>
          <w:vertAlign w:val="superscript"/>
          <w:rtl/>
          <w:cs/>
          <w:lang w:val="he_IL" w:bidi="he_IL"/>
        </w:rPr>
        <w:t>14</w:t>
      </w:r>
      <w:r>
        <w:rPr>
          <w:rtl/>
          <w:cs/>
          <w:lang w:val="he_IL" w:bidi="he_IL"/>
        </w:rPr>
        <w:t xml:space="preserve"> וַיִּשְׁלַ֣ח חִזְקִיָּ֣ה מֶֽלֶךְ־יְהוּדָ֣ה אֶל־מֶֽלֶךְ־אַשּׁוּר֩ ׀ לָכִ֨ישָׁה ׀ לֵאמֹ֤ר ׀ חָטָ֙אתִי֙ שׁ֣וּב מֵֽעָלַ֔י אֵ֛ת אֲשֶׁר־תִּתֵּ֥ן עָלַ֖י אֶשָּׂ֑א וַיָּ֨שֶׂם מֶֽלֶךְ־אַשּׁ֜וּר עַל־חִזְקִיָּ֣ה מֶֽלֶךְ־יְהוּדָ֗ה שְׁלֹ֤שׁ מֵאוֹת֙ כִּכַּר־כֶּ֔סֶף וּשְׁלֹשִׁ֖ים כִּכַּ֥ר זָהָֽב׃</w:t>
      </w:r>
    </w:p>
    <w:p>
      <w:pPr>
        <w:bidi/>
      </w:pPr>
      <w:r>
        <w:rPr>
          <w:rtl/>
          <w:cs/>
          <w:lang w:val="he_IL" w:bidi="he_IL"/>
        </w:rPr>
      </w:r>
      <w:r>
        <w:rPr>
          <w:vertAlign w:val="superscript"/>
          <w:rtl/>
          <w:cs/>
          <w:lang w:val="he_IL" w:bidi="he_IL"/>
        </w:rPr>
        <w:t>15</w:t>
      </w:r>
      <w:r>
        <w:rPr>
          <w:rtl/>
          <w:cs/>
          <w:lang w:val="he_IL" w:bidi="he_IL"/>
        </w:rPr>
        <w:t xml:space="preserve"> וַיִּתֵּן֙ חִזְקִיָּ֔ה אֶת־כָּל־הַכֶּ֖סֶף הַנִּמְצָ֣א בֵית־יְהוָ֑ה וּבְאֹצְר֖וֹת בֵּ֥ית הַמֶּֽלֶךְ׃</w:t>
      </w:r>
    </w:p>
    <w:p>
      <w:pPr>
        <w:bidi/>
      </w:pPr>
      <w:r>
        <w:rPr>
          <w:rtl/>
          <w:cs/>
          <w:lang w:val="he_IL" w:bidi="he_IL"/>
        </w:rPr>
      </w:r>
      <w:r>
        <w:rPr>
          <w:vertAlign w:val="superscript"/>
          <w:rtl/>
          <w:cs/>
          <w:lang w:val="he_IL" w:bidi="he_IL"/>
        </w:rPr>
        <w:t>16</w:t>
      </w:r>
      <w:r>
        <w:rPr>
          <w:rtl/>
          <w:cs/>
          <w:lang w:val="he_IL" w:bidi="he_IL"/>
        </w:rPr>
        <w:t xml:space="preserve"> בָּעֵ֣ת הַהִ֗יא קִצַּ֨ץ חִזְקִיָּ֜ה אֶת־דַּלְת֨וֹת הֵיכַ֤ל יְהוָה֙ וְאֶת־הָאֹ֣מְנ֔וֹת אֲשֶׁ֣ר צִפָּ֔ה חִזְקִיָּ֖ה מֶ֣לֶךְ יְהוּדָ֑ה וַֽיִּתְּנֵ֖ם לְמֶ֥לֶךְ אַשּֽׁוּר׃ פ</w:t>
      </w:r>
    </w:p>
    <w:p>
      <w:pPr>
        <w:bidi/>
      </w:pPr>
      <w:r>
        <w:rPr>
          <w:rtl/>
          <w:cs/>
          <w:lang w:val="he_IL" w:bidi="he_IL"/>
        </w:rPr>
      </w:r>
      <w:r>
        <w:rPr>
          <w:vertAlign w:val="superscript"/>
          <w:rtl/>
          <w:cs/>
          <w:lang w:val="he_IL" w:bidi="he_IL"/>
        </w:rPr>
        <w:t>17</w:t>
      </w:r>
      <w:r>
        <w:rPr>
          <w:rtl/>
          <w:cs/>
          <w:lang w:val="he_IL" w:bidi="he_IL"/>
        </w:rPr>
        <w:t xml:space="preserve"> וַיִּשְׁלַ֣ח מֶֽלֶךְ־אַשּׁ֡וּר אֶת־תַּרְתָּ֥ן וְאֶת־רַב־סָרִ֣יס ׀ וְאֶת־רַב־שָׁקֵ֨ה מִן־לָכִ֜ישׁ אֶל־הַמֶּ֧לֶךְ חִזְקִיָּ֛הוּ בְּחֵ֥יל כָּבֵ֖ד יְרוּשָׁלִָ֑ם וַֽיַּעֲלוּ֙ וַיָּבֹ֣אוּ יְרוּשָׁלִַ֔ם וַיַּעֲל֣וּ וַיָּבֹ֗אוּ וַיַּֽעַמְדוּ֙ בִּתְעָלַת֙ הַבְּרֵכָ֣ה הָֽעֶלְיוֹנָ֔ה אֲשֶׁ֕ר בִּמְסִלַּ֖ת שְׂדֵ֥ה כוֹבֵֽס׃</w:t>
      </w:r>
    </w:p>
    <w:p>
      <w:pPr>
        <w:bidi/>
      </w:pPr>
      <w:r>
        <w:rPr>
          <w:rtl/>
          <w:cs/>
          <w:lang w:val="he_IL" w:bidi="he_IL"/>
        </w:rPr>
      </w:r>
      <w:r>
        <w:rPr>
          <w:vertAlign w:val="superscript"/>
          <w:rtl/>
          <w:cs/>
          <w:lang w:val="he_IL" w:bidi="he_IL"/>
        </w:rPr>
        <w:t>18</w:t>
      </w:r>
      <w:r>
        <w:rPr>
          <w:rtl/>
          <w:cs/>
          <w:lang w:val="he_IL" w:bidi="he_IL"/>
        </w:rPr>
        <w:t xml:space="preserve"> וַֽיִּקְרְאוּ֙ אֶל־הַמֶּ֔לֶךְ וַיֵּצֵ֧א אֲלֵהֶ֛ם אֶלְיָקִ֥ים בֶּן־חִלְקִיָּ֖הוּ אֲשֶׁ֣ר עַל־הַבָּ֑יִת וְשֶׁבְנָה֙ הַסֹּפֵ֔ר וְיוֹאָ֥ח בֶּן־אָסָ֖ף הַמַּזְכִּֽיר׃</w:t>
      </w:r>
    </w:p>
    <w:p>
      <w:pPr>
        <w:bidi/>
      </w:pPr>
      <w:r>
        <w:rPr>
          <w:rtl/>
          <w:cs/>
          <w:lang w:val="he_IL" w:bidi="he_IL"/>
        </w:rPr>
      </w:r>
      <w:r>
        <w:rPr>
          <w:vertAlign w:val="superscript"/>
          <w:rtl/>
          <w:cs/>
          <w:lang w:val="he_IL" w:bidi="he_IL"/>
        </w:rPr>
        <w:t>19</w:t>
      </w:r>
      <w:r>
        <w:rPr>
          <w:rtl/>
          <w:cs/>
          <w:lang w:val="he_IL" w:bidi="he_IL"/>
        </w:rPr>
        <w:t xml:space="preserve"> וַיֹּ֤אמֶר אֲלֵהֶם֙ רַב־שָׁקֵ֔ה אִמְרוּ־נָ֖א אֶל־חִזְקִיָּ֑הוּ כֹּֽה־אָמַ֞ר הַמֶּ֤לֶךְ הַגָּדוֹל֙ מֶ֣לֶךְ אַשּׁ֔וּר מָ֧ה הַבִּטָּח֛וֹן הַזֶּ֖ה אֲשֶׁ֥ר בָּטָֽחְתָּ׃</w:t>
      </w:r>
    </w:p>
    <w:p>
      <w:pPr>
        <w:bidi/>
      </w:pPr>
      <w:r>
        <w:rPr>
          <w:rtl/>
          <w:cs/>
          <w:lang w:val="he_IL" w:bidi="he_IL"/>
        </w:rPr>
      </w:r>
      <w:r>
        <w:rPr>
          <w:vertAlign w:val="superscript"/>
          <w:rtl/>
          <w:cs/>
          <w:lang w:val="he_IL" w:bidi="he_IL"/>
        </w:rPr>
        <w:t>20</w:t>
      </w:r>
      <w:r>
        <w:rPr>
          <w:rtl/>
          <w:cs/>
          <w:lang w:val="he_IL" w:bidi="he_IL"/>
        </w:rPr>
        <w:t xml:space="preserve"> אָמַ֙רְתָּ֙ אַךְ־דְּבַר־ שְׂפָתַ֔יִם עֵצָ֥ה וּגְבוּרָ֖ה לַמִּלְחָמָ֑ה עַתָּה֙ עַל־מִ֣י בָטַ֔חְתָּ כִּ֥י מָרַ֖דְתָּ בִּֽי׃</w:t>
      </w:r>
    </w:p>
    <w:p>
      <w:pPr>
        <w:bidi/>
      </w:pPr>
      <w:r>
        <w:rPr>
          <w:rtl/>
          <w:cs/>
          <w:lang w:val="he_IL" w:bidi="he_IL"/>
        </w:rPr>
      </w:r>
      <w:r>
        <w:rPr>
          <w:vertAlign w:val="superscript"/>
          <w:rtl/>
          <w:cs/>
          <w:lang w:val="he_IL" w:bidi="he_IL"/>
        </w:rPr>
        <w:t>21</w:t>
      </w:r>
      <w:r>
        <w:rPr>
          <w:rtl/>
          <w:cs/>
          <w:lang w:val="he_IL" w:bidi="he_IL"/>
        </w:rPr>
        <w:t xml:space="preserve"> עַתָּ֡ה הִנֵּ֣ה בָטַ֣חְתָּ לְּךָ֡ עַל־מִשְׁעֶנֶת֩ הַקָּנֶ֨ה הָרָצ֤וּץ הַזֶּה֙ עַל־מִצְרַ֔יִם אֲשֶׁ֨ר יִסָּמֵ֥ךְ אִישׁ֙ עָלָ֔יו וּבָ֥א בְכַפּ֖וֹ וּנְקָבָ֑הּ כֵּ֚ן פַּרְעֹ֣ה מֶֽלֶךְ־מִצְרַ֔יִם לְכָֽל־הַבֹּטְחִ֖ים עָלָֽיו׃</w:t>
      </w:r>
    </w:p>
    <w:p>
      <w:pPr>
        <w:bidi/>
      </w:pPr>
      <w:r>
        <w:rPr>
          <w:rtl/>
          <w:cs/>
          <w:lang w:val="he_IL" w:bidi="he_IL"/>
        </w:rPr>
      </w:r>
      <w:r>
        <w:rPr>
          <w:vertAlign w:val="superscript"/>
          <w:rtl/>
          <w:cs/>
          <w:lang w:val="he_IL" w:bidi="he_IL"/>
        </w:rPr>
        <w:t>22</w:t>
      </w:r>
      <w:r>
        <w:rPr>
          <w:rtl/>
          <w:cs/>
          <w:lang w:val="he_IL" w:bidi="he_IL"/>
        </w:rPr>
        <w:t xml:space="preserve"> וְכִי־תֹאמְר֣וּן אֵלַ֔י אֶל־יְהוָ֥ה אֱלֹהֵ֖ינוּ בָּטָ֑חְנוּ הֲלוֹא־ה֗וּא אֲשֶׁ֨ר הֵסִ֤יר חִזְקִיָּ֙הוּ֙ אֶת־בָּמֹתָ֣יו וְאֶת־מִזְבְּחֹתָ֔יו וַיֹּ֤אמֶר לִֽיהוּדָה֙ וְלִיר֣וּשָׁלִַ֔ם לִפְנֵי֙ הַמִּזְבֵּ֣חַ הַזֶּ֔ה תִּֽשְׁתַּחֲו֖וּ בִּירוּשָׁלִָֽם׃</w:t>
      </w:r>
    </w:p>
    <w:p>
      <w:pPr>
        <w:bidi/>
      </w:pPr>
      <w:r>
        <w:rPr>
          <w:rtl/>
          <w:cs/>
          <w:lang w:val="he_IL" w:bidi="he_IL"/>
        </w:rPr>
      </w:r>
      <w:r>
        <w:rPr>
          <w:vertAlign w:val="superscript"/>
          <w:rtl/>
          <w:cs/>
          <w:lang w:val="he_IL" w:bidi="he_IL"/>
        </w:rPr>
        <w:t>23</w:t>
      </w:r>
      <w:r>
        <w:rPr>
          <w:rtl/>
          <w:cs/>
          <w:lang w:val="he_IL" w:bidi="he_IL"/>
        </w:rPr>
        <w:t xml:space="preserve"> וְעַתָּה֙ הִתְעָ֣רֶב נָ֔א אֶת־אֲדֹנִ֖י אֶת־מֶ֣לֶךְ אַשּׁ֑וּר וְאֶתְּנָ֤ה לְךָ֙ אַלְפַּ֣יִם סוּסִ֔ים אִם־תּוּכַ֕ל לָ֥תֶת לְךָ֖ רֹכְבִ֥ים עֲלֵיהֶֽם׃</w:t>
      </w:r>
    </w:p>
    <w:p>
      <w:pPr>
        <w:bidi/>
      </w:pPr>
      <w:r>
        <w:rPr>
          <w:rtl/>
          <w:cs/>
          <w:lang w:val="he_IL" w:bidi="he_IL"/>
        </w:rPr>
      </w:r>
      <w:r>
        <w:rPr>
          <w:vertAlign w:val="superscript"/>
          <w:rtl/>
          <w:cs/>
          <w:lang w:val="he_IL" w:bidi="he_IL"/>
        </w:rPr>
        <w:t>24</w:t>
      </w:r>
      <w:r>
        <w:rPr>
          <w:rtl/>
          <w:cs/>
          <w:lang w:val="he_IL" w:bidi="he_IL"/>
        </w:rPr>
        <w:t xml:space="preserve"> וְאֵ֣יךְ תָּשִׁ֗יב אֵ֠ת פְּנֵ֨י פַחַ֥ת אַחַ֛ד עַבְדֵ֥י אֲדֹנִ֖י הַקְּטַנִּ֑ים וַתִּבְטַ֤ח לְךָ֙ עַל־מִצְרַ֔יִם לְרֶ֖כֶב וּלְפָרָשִֽׁים׃</w:t>
      </w:r>
    </w:p>
    <w:p>
      <w:pPr>
        <w:bidi/>
      </w:pPr>
      <w:r>
        <w:rPr>
          <w:rtl/>
          <w:cs/>
          <w:lang w:val="he_IL" w:bidi="he_IL"/>
        </w:rPr>
      </w:r>
      <w:r>
        <w:rPr>
          <w:vertAlign w:val="superscript"/>
          <w:rtl/>
          <w:cs/>
          <w:lang w:val="he_IL" w:bidi="he_IL"/>
        </w:rPr>
        <w:t>25</w:t>
      </w:r>
      <w:r>
        <w:rPr>
          <w:rtl/>
          <w:cs/>
          <w:lang w:val="he_IL" w:bidi="he_IL"/>
        </w:rPr>
        <w:t xml:space="preserve"> עַתָּה֙ הֲמִבַּלְעֲדֵ֣י יְהוָ֔ה עָלִ֛יתִי עַל־הַמָּק֥וֹם הַזֶּ֖ה לְהַשְׁחִת֑וֹ יְהוָה֙ אָמַ֣ר אֵלַ֔י עֲלֵ֛ה עַל־הָאָ֥רֶץ הַזֹּ֖את וְהַשְׁחִיתָֽהּ׃</w:t>
      </w:r>
    </w:p>
    <w:p>
      <w:pPr>
        <w:bidi/>
      </w:pPr>
      <w:r>
        <w:rPr>
          <w:rtl/>
          <w:cs/>
          <w:lang w:val="he_IL" w:bidi="he_IL"/>
        </w:rPr>
      </w:r>
      <w:r>
        <w:rPr>
          <w:vertAlign w:val="superscript"/>
          <w:rtl/>
          <w:cs/>
          <w:lang w:val="he_IL" w:bidi="he_IL"/>
        </w:rPr>
        <w:t>26</w:t>
      </w:r>
      <w:r>
        <w:rPr>
          <w:rtl/>
          <w:cs/>
          <w:lang w:val="he_IL" w:bidi="he_IL"/>
        </w:rPr>
        <w:t xml:space="preserve"> וַיֹּ֣אמֶר אֶלְיָקִ֣ים בֶּן־חִ֠לְקִיָּהוּ וְשֶׁבְנָ֨ה וְיוֹאָ֜ח אֶל־רַב־שָׁקֵ֗ה דַּבֶּר־נָ֤א אֶל־עֲבָדֶ֙יךָ֙ אֲרָמִ֔ית כִּ֥י שֹׁמְעִ֖ים אֲנָ֑חְנוּ וְאַל־תְּדַבֵּ֤ר עִמָּ֙נוּ֙ יְהוּדִ֔ית בְּאָזְנֵ֣י הָעָ֔ם אֲשֶׁ֖ר עַל־הַחֹמָֽה׃</w:t>
      </w:r>
    </w:p>
    <w:p>
      <w:pPr>
        <w:bidi/>
      </w:pPr>
      <w:r>
        <w:rPr>
          <w:rtl/>
          <w:cs/>
          <w:lang w:val="he_IL" w:bidi="he_IL"/>
        </w:rPr>
      </w:r>
      <w:r>
        <w:rPr>
          <w:vertAlign w:val="superscript"/>
          <w:rtl/>
          <w:cs/>
          <w:lang w:val="he_IL" w:bidi="he_IL"/>
        </w:rPr>
        <w:t>27</w:t>
      </w:r>
      <w:r>
        <w:rPr>
          <w:rtl/>
          <w:cs/>
          <w:lang w:val="he_IL" w:bidi="he_IL"/>
        </w:rPr>
        <w:t xml:space="preserve"> וַיֹּ֨אמֶר אֲלֵיהֶ֜ם רַב־שָׁקֵ֗ה הַעַ֨ל אֲדֹנֶ֤יךָ וְאֵלֶ֙יךָ֙ שְׁלָחַ֣נִי אֲדֹנִ֔י לְדַבֵּ֖ר אֶת־הַדְּבָרִ֣ים הָאֵ֑לֶּה הֲלֹ֣א עַל־הָאֲנָשִׁ֗ים הַיֹּֽשְׁבִים֙ עַל־הַ֣חֹמָ֔ה לֶאֱכֹ֣ל אֶת חריהם וְלִשְׁתּ֛וֹת אֶת־שיניהם עִמָּכֶֽם׃</w:t>
      </w:r>
    </w:p>
    <w:p>
      <w:pPr>
        <w:bidi/>
      </w:pPr>
      <w:r>
        <w:rPr>
          <w:rtl/>
          <w:cs/>
          <w:lang w:val="he_IL" w:bidi="he_IL"/>
        </w:rPr>
      </w:r>
      <w:r>
        <w:rPr>
          <w:vertAlign w:val="superscript"/>
          <w:rtl/>
          <w:cs/>
          <w:lang w:val="he_IL" w:bidi="he_IL"/>
        </w:rPr>
        <w:t>28</w:t>
      </w:r>
      <w:r>
        <w:rPr>
          <w:rtl/>
          <w:cs/>
          <w:lang w:val="he_IL" w:bidi="he_IL"/>
        </w:rPr>
        <w:t xml:space="preserve"> וַֽיַּעֲמֹד֙ רַב־שָׁקֵ֔ה וַיִּקְרָ֥א בְקוֹל־גָּד֖וֹל יְהוּדִ֑ית וַיְדַבֵּ֣ר וַיֹּ֔אמֶר שִׁמְע֛וּ דְּבַר־הַמֶּ֥לֶךְ הַגָּד֖וֹל מֶ֥לֶךְ אַשּֽׁוּר׃</w:t>
      </w:r>
    </w:p>
    <w:p>
      <w:pPr>
        <w:bidi/>
      </w:pPr>
      <w:r>
        <w:rPr>
          <w:rtl/>
          <w:cs/>
          <w:lang w:val="he_IL" w:bidi="he_IL"/>
        </w:rPr>
      </w:r>
      <w:r>
        <w:rPr>
          <w:vertAlign w:val="superscript"/>
          <w:rtl/>
          <w:cs/>
          <w:lang w:val="he_IL" w:bidi="he_IL"/>
        </w:rPr>
        <w:t>29</w:t>
      </w:r>
      <w:r>
        <w:rPr>
          <w:rtl/>
          <w:cs/>
          <w:lang w:val="he_IL" w:bidi="he_IL"/>
        </w:rPr>
        <w:t xml:space="preserve"> כֹּ֚ה אָמַ֣ר הַמֶּ֔לֶךְ אַל־יַשִּׁ֥יא לָכֶ֖ם חִזְקִיָּ֑הוּ כִּי־לֹ֣א יוּכַ֔ל לְהַצִּ֥יל אֶתְכֶ֖ם מִיָּדֽוֹ׃</w:t>
      </w:r>
    </w:p>
    <w:p>
      <w:pPr>
        <w:bidi/>
      </w:pPr>
      <w:r>
        <w:rPr>
          <w:rtl/>
          <w:cs/>
          <w:lang w:val="he_IL" w:bidi="he_IL"/>
        </w:rPr>
      </w:r>
      <w:r>
        <w:rPr>
          <w:vertAlign w:val="superscript"/>
          <w:rtl/>
          <w:cs/>
          <w:lang w:val="he_IL" w:bidi="he_IL"/>
        </w:rPr>
        <w:t>30</w:t>
      </w:r>
      <w:r>
        <w:rPr>
          <w:rtl/>
          <w:cs/>
          <w:lang w:val="he_IL" w:bidi="he_IL"/>
        </w:rPr>
        <w:t xml:space="preserve"> וְאַל־יַבְטַ֨ח אֶתְכֶ֤ם חִזְקִיָּ֙הוּ֙ אֶל־יְהוָ֣ה לֵאמֹ֔ר הַצֵּ֥ל יַצִּילֵ֖נוּ יְהוָ֑ה וְלֹ֤א תִנָּתֵן֙ אֶת־הָעִ֣יר הַזֹּ֔את בְּיַ֖ד מֶ֥לֶךְ אַשּֽׁוּר׃</w:t>
      </w:r>
    </w:p>
    <w:p>
      <w:pPr>
        <w:bidi/>
      </w:pPr>
      <w:r>
        <w:rPr>
          <w:rtl/>
          <w:cs/>
          <w:lang w:val="he_IL" w:bidi="he_IL"/>
        </w:rPr>
      </w:r>
      <w:r>
        <w:rPr>
          <w:vertAlign w:val="superscript"/>
          <w:rtl/>
          <w:cs/>
          <w:lang w:val="he_IL" w:bidi="he_IL"/>
        </w:rPr>
        <w:t>31</w:t>
      </w:r>
      <w:r>
        <w:rPr>
          <w:rtl/>
          <w:cs/>
          <w:lang w:val="he_IL" w:bidi="he_IL"/>
        </w:rPr>
        <w:t xml:space="preserve"> אַֽל־תִּשְׁמְע֖וּ אֶל־חִזְקִיָּ֑הוּ כִּי֩ כֹ֨ה אָמַ֜ר מֶ֣לֶךְ אַשּׁ֗וּר עֲשֽׂוּ־אִתִּ֤י בְרָכָה֙ וּצְא֣וּ אֵלַ֔י וְאִכְל֤וּ אִישׁ־גַּפְנוֹ֙ וְאִ֣ישׁ תְּאֵֽנָת֔וֹ וּשְׁת֖וּ אִ֥ישׁ מֵֽי־בוֹרֽוֹ׃</w:t>
      </w:r>
    </w:p>
    <w:p>
      <w:pPr>
        <w:bidi/>
      </w:pPr>
      <w:r>
        <w:rPr>
          <w:rtl/>
          <w:cs/>
          <w:lang w:val="he_IL" w:bidi="he_IL"/>
        </w:rPr>
      </w:r>
      <w:r>
        <w:rPr>
          <w:vertAlign w:val="superscript"/>
          <w:rtl/>
          <w:cs/>
          <w:lang w:val="he_IL" w:bidi="he_IL"/>
        </w:rPr>
        <w:t>32</w:t>
      </w:r>
      <w:r>
        <w:rPr>
          <w:rtl/>
          <w:cs/>
          <w:lang w:val="he_IL" w:bidi="he_IL"/>
        </w:rPr>
        <w:t xml:space="preserve"> עַד־בֹּאִי֩ וְלָקַחְתִּ֨י אֶתְכֶ֜ם אֶל־אֶ֣רֶץ כְּאַרְצְכֶ֗ם אֶרֶץ֩ דָּגָ֨ן וְתִיר֜וֹשׁ אֶ֧רֶץ לֶ֣חֶם וּכְרָמִ֗ים אֶ֣רֶץ זֵ֤ית יִצְהָר֙ וּדְבַ֔שׁ וִֽחְי֖וּ וְלֹ֣א תָמֻ֑תוּ וְאַֽל־תִּשְׁמְעוּ֙ אֶל־חִזְקִיָּ֔הוּ כִּֽי־יַסִּ֤ית אֶתְכֶם֙ לֵאמֹ֔ר יְהוָ֖ה יַצִּילֵֽנוּ׃</w:t>
      </w:r>
    </w:p>
    <w:p>
      <w:pPr>
        <w:bidi/>
      </w:pPr>
      <w:r>
        <w:rPr>
          <w:rtl/>
          <w:cs/>
          <w:lang w:val="he_IL" w:bidi="he_IL"/>
        </w:rPr>
      </w:r>
      <w:r>
        <w:rPr>
          <w:vertAlign w:val="superscript"/>
          <w:rtl/>
          <w:cs/>
          <w:lang w:val="he_IL" w:bidi="he_IL"/>
        </w:rPr>
        <w:t>33</w:t>
      </w:r>
      <w:r>
        <w:rPr>
          <w:rtl/>
          <w:cs/>
          <w:lang w:val="he_IL" w:bidi="he_IL"/>
        </w:rPr>
        <w:t xml:space="preserve"> הַהַצֵּ֥ל הִצִּ֛ילוּ אֱלֹהֵ֥י הַגּוֹיִ֖ם אִ֣ישׁ אֶת־אַרְצ֑וֹ מִיַּ֖ד מֶ֥לֶךְ אַשּֽׁוּר׃</w:t>
      </w:r>
    </w:p>
    <w:p>
      <w:pPr>
        <w:bidi/>
      </w:pPr>
      <w:r>
        <w:rPr>
          <w:rtl/>
          <w:cs/>
          <w:lang w:val="he_IL" w:bidi="he_IL"/>
        </w:rPr>
      </w:r>
      <w:r>
        <w:rPr>
          <w:vertAlign w:val="superscript"/>
          <w:rtl/>
          <w:cs/>
          <w:lang w:val="he_IL" w:bidi="he_IL"/>
        </w:rPr>
        <w:t>34</w:t>
      </w:r>
      <w:r>
        <w:rPr>
          <w:rtl/>
          <w:cs/>
          <w:lang w:val="he_IL" w:bidi="he_IL"/>
        </w:rPr>
        <w:t xml:space="preserve"> אַיֵּה֩ אֱלֹהֵ֨י חֲמָ֜ת וְאַרְפָּ֗ד אַיֵּ֛ה אֱלֹהֵ֥י סְפַרְוַ֖יִם הֵנַ֣ע וְעִוָּ֑ה כִּֽי־הִצִּ֥ילוּ אֶת־שֹׁמְר֖וֹן מִיָּדִֽי׃</w:t>
      </w:r>
    </w:p>
    <w:p>
      <w:pPr>
        <w:bidi/>
      </w:pPr>
      <w:r>
        <w:rPr>
          <w:rtl/>
          <w:cs/>
          <w:lang w:val="he_IL" w:bidi="he_IL"/>
        </w:rPr>
      </w:r>
      <w:r>
        <w:rPr>
          <w:vertAlign w:val="superscript"/>
          <w:rtl/>
          <w:cs/>
          <w:lang w:val="he_IL" w:bidi="he_IL"/>
        </w:rPr>
        <w:t>35</w:t>
      </w:r>
      <w:r>
        <w:rPr>
          <w:rtl/>
          <w:cs/>
          <w:lang w:val="he_IL" w:bidi="he_IL"/>
        </w:rPr>
        <w:t xml:space="preserve"> מִ֚י בְּכָל־אֱלֹהֵ֣י הָֽאֲרָצ֔וֹת אֲשֶׁר־הִצִּ֥ילוּ אֶת־אַרְצָ֖ם מִיָּדִ֑י כִּי־יַצִּ֧יל יְהוָ֛ה אֶת־יְרוּשָׁלִַ֖ם מִיָּדִֽי׃</w:t>
      </w:r>
    </w:p>
    <w:p>
      <w:pPr>
        <w:bidi/>
      </w:pPr>
      <w:r>
        <w:rPr>
          <w:rtl/>
          <w:cs/>
          <w:lang w:val="he_IL" w:bidi="he_IL"/>
        </w:rPr>
      </w:r>
      <w:r>
        <w:rPr>
          <w:vertAlign w:val="superscript"/>
          <w:rtl/>
          <w:cs/>
          <w:lang w:val="he_IL" w:bidi="he_IL"/>
        </w:rPr>
        <w:t>36</w:t>
      </w:r>
      <w:r>
        <w:rPr>
          <w:rtl/>
          <w:cs/>
          <w:lang w:val="he_IL" w:bidi="he_IL"/>
        </w:rPr>
        <w:t xml:space="preserve"> וְהֶחֱרִ֣ישׁוּ הָעָ֔ם וְלֹֽא־עָנ֥וּ אֹת֖וֹ דָּבָ֑ר כִּי־מִצְוַ֨ת הַמֶּ֥לֶךְ הִ֛יא לֵאמֹ֖ר לֹ֥א תַעֲנֻֽהוּ׃</w:t>
      </w:r>
    </w:p>
    <w:p>
      <w:pPr>
        <w:bidi/>
      </w:pPr>
      <w:r>
        <w:rPr>
          <w:rtl/>
          <w:cs/>
          <w:lang w:val="he_IL" w:bidi="he_IL"/>
        </w:rPr>
      </w:r>
      <w:r>
        <w:rPr>
          <w:vertAlign w:val="superscript"/>
          <w:rtl/>
          <w:cs/>
          <w:lang w:val="he_IL" w:bidi="he_IL"/>
        </w:rPr>
        <w:t>37</w:t>
      </w:r>
      <w:r>
        <w:rPr>
          <w:rtl/>
          <w:cs/>
          <w:lang w:val="he_IL" w:bidi="he_IL"/>
        </w:rPr>
        <w:t xml:space="preserve"> וַיָּבֹ֣א אֶלְיָקִ֣ים בֶּן־חִלְקִיָּ֣ה אֲשֶׁר־עַל־הַ֠בַּיִת וְשֶׁבְנָ֨א הַסֹּפֵ֜ר וְיוֹאָ֨ח בֶּן־אָסָ֧ף הַמַּזְכִּ֛יר אֶל־חִזְקִיָּ֖הוּ קְרוּעֵ֣י בְגָדִ֑ים וַיַּגִּ֣דוּ ל֔וֹ דִּבְרֵ֖י רַב־שָׁקֵֽה׃</w:t>
      </w:r>
    </w:p>
    <w:p>
      <w:pPr>
        <w:pStyle w:val="Heading2"/>
        <w:bidi/>
      </w:pPr>
      <w:r>
        <w:rPr>
          <w:rtl/>
          <w:cs/>
          <w:lang w:val="he_IL" w:bidi="he_IL"/>
        </w:rPr>
        <w:t>2 Kings 19:1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כִּשְׁמֹ֙עַ֙ הַמֶּ֣לֶךְ חִזְקִיָּ֔הוּ וַיִּקְרַ֖ע אֶת־בְּגָדָ֑יו וַיִּתְכַּ֣ס בַּשָּׂ֔ק וַיָּבֹ֖א בֵּ֥ית יְהוָֽה׃</w:t>
      </w:r>
    </w:p>
    <w:p>
      <w:pPr>
        <w:bidi/>
      </w:pPr>
      <w:r>
        <w:rPr>
          <w:rtl/>
          <w:cs/>
          <w:lang w:val="he_IL" w:bidi="he_IL"/>
        </w:rPr>
      </w:r>
      <w:r>
        <w:rPr>
          <w:vertAlign w:val="superscript"/>
          <w:rtl/>
          <w:cs/>
          <w:lang w:val="he_IL" w:bidi="he_IL"/>
        </w:rPr>
        <w:t>2</w:t>
      </w:r>
      <w:r>
        <w:rPr>
          <w:rtl/>
          <w:cs/>
          <w:lang w:val="he_IL" w:bidi="he_IL"/>
        </w:rPr>
        <w:t xml:space="preserve"> וַ֠יִּשְׁלַח אֶת־אֶלְיָקִ֨ים אֲשֶׁר־עַל־הַבַּ֜יִת וְשֶׁבְנָ֣א הַסֹּפֵ֗ר וְאֵת֙ זִקְנֵ֣י הַכֹּֽהֲנִ֔ים מִתְכַּסִּ֖ים בַּשַּׂקִּ֑ים אֶל־יְשַֽׁעְיָ֥הוּ הַנָּבִ֖יא בֶּן־אָמֽוֹץ׃</w:t>
      </w:r>
    </w:p>
    <w:p>
      <w:pPr>
        <w:bidi/>
      </w:pPr>
      <w:r>
        <w:rPr>
          <w:rtl/>
          <w:cs/>
          <w:lang w:val="he_IL" w:bidi="he_IL"/>
        </w:rPr>
      </w:r>
      <w:r>
        <w:rPr>
          <w:vertAlign w:val="superscript"/>
          <w:rtl/>
          <w:cs/>
          <w:lang w:val="he_IL" w:bidi="he_IL"/>
        </w:rPr>
        <w:t>3</w:t>
      </w:r>
      <w:r>
        <w:rPr>
          <w:rtl/>
          <w:cs/>
          <w:lang w:val="he_IL" w:bidi="he_IL"/>
        </w:rPr>
        <w:t xml:space="preserve"> וַיֹּאמְר֣וּ אֵלָ֗יו כֹּ֚ה אָמַ֣ר חִזְקִיָּ֔הוּ יוֹם־צָרָ֧ה וְתוֹכֵחָ֛ה וּנְאָצָ֖ה הַיּ֣וֹם הַזֶּ֑ה כִּ֣י בָ֤אוּ בָנִים֙ עַד־מַשְׁבֵּ֔ר וְכֹ֥חַ אַ֖יִן לְלֵדָֽה׃</w:t>
      </w:r>
    </w:p>
    <w:p>
      <w:pPr>
        <w:bidi/>
      </w:pPr>
      <w:r>
        <w:rPr>
          <w:rtl/>
          <w:cs/>
          <w:lang w:val="he_IL" w:bidi="he_IL"/>
        </w:rPr>
      </w:r>
      <w:r>
        <w:rPr>
          <w:vertAlign w:val="superscript"/>
          <w:rtl/>
          <w:cs/>
          <w:lang w:val="he_IL" w:bidi="he_IL"/>
        </w:rPr>
        <w:t>4</w:t>
      </w:r>
      <w:r>
        <w:rPr>
          <w:rtl/>
          <w:cs/>
          <w:lang w:val="he_IL" w:bidi="he_IL"/>
        </w:rPr>
        <w:t xml:space="preserve"> אוּלַ֡י יִשְׁמַע֩ יְהוָ֨ה אֱלֹהֶ֜יךָ אֵ֣ת ׀ כָּל־דִּבְרֵ֣י רַב־שָׁקֵ֗ה אֲשֶׁר֩ שְׁלָח֨וֹ מֶֽלֶךְ־אַשּׁ֤וּר ׀ אֲדֹנָיו֙ לְחָרֵף֙ אֱלֹהִ֣ים חַ֔י וְהוֹכִ֙יחַ֙ בַּדְּבָרִ֔ים אֲשֶׁ֥ר שָׁמַ֖ע יְהוָ֣ה אֱלֹהֶ֑יךָ וְנָשָׂ֣אתָ תְפִלָּ֔ה בְּעַ֥ד הַשְּׁאֵרִ֖ית הַנִּמְצָאָֽה׃</w:t>
      </w:r>
    </w:p>
    <w:p>
      <w:pPr>
        <w:bidi/>
      </w:pPr>
      <w:r>
        <w:rPr>
          <w:rtl/>
          <w:cs/>
          <w:lang w:val="he_IL" w:bidi="he_IL"/>
        </w:rPr>
      </w:r>
      <w:r>
        <w:rPr>
          <w:vertAlign w:val="superscript"/>
          <w:rtl/>
          <w:cs/>
          <w:lang w:val="he_IL" w:bidi="he_IL"/>
        </w:rPr>
        <w:t>5</w:t>
      </w:r>
      <w:r>
        <w:rPr>
          <w:rtl/>
          <w:cs/>
          <w:lang w:val="he_IL" w:bidi="he_IL"/>
        </w:rPr>
        <w:t xml:space="preserve"> וַיָּבֹ֗אוּ עַבְדֵ֛י הַמֶּ֥לֶךְ חִזְקִיָּ֖הוּ אֶל־יְשַֽׁעַיָֽהוּ׃</w:t>
      </w:r>
    </w:p>
    <w:p>
      <w:pPr>
        <w:bidi/>
      </w:pPr>
      <w:r>
        <w:rPr>
          <w:rtl/>
          <w:cs/>
          <w:lang w:val="he_IL" w:bidi="he_IL"/>
        </w:rPr>
      </w:r>
      <w:r>
        <w:rPr>
          <w:vertAlign w:val="superscript"/>
          <w:rtl/>
          <w:cs/>
          <w:lang w:val="he_IL" w:bidi="he_IL"/>
        </w:rPr>
        <w:t>6</w:t>
      </w:r>
      <w:r>
        <w:rPr>
          <w:rtl/>
          <w:cs/>
          <w:lang w:val="he_IL" w:bidi="he_IL"/>
        </w:rPr>
        <w:t xml:space="preserve"> וַיֹּ֤אמֶר לָהֶם֙ יְשַֽׁעְיָ֔הוּ כֹּ֥ה תֹאמְר֖וּן אֶל־אֲדֹֽנֵיכֶ֑ם כֹּ֣ה ׀ אָמַ֣ר יְהוָ֗ה אַל־תִּירָא֙ מִפְּנֵ֤י הַדְּבָרִים֙ אֲשֶׁ֣ר שָׁמַ֗עְתָּ אֲשֶׁ֧ר גִּדְּפ֛וּ נַעֲרֵ֥י מֶֽלֶךְ־אַשּׁ֖וּר אֹתִֽי׃</w:t>
      </w:r>
    </w:p>
    <w:p>
      <w:pPr>
        <w:bidi/>
      </w:pPr>
      <w:r>
        <w:rPr>
          <w:rtl/>
          <w:cs/>
          <w:lang w:val="he_IL" w:bidi="he_IL"/>
        </w:rPr>
      </w:r>
      <w:r>
        <w:rPr>
          <w:vertAlign w:val="superscript"/>
          <w:rtl/>
          <w:cs/>
          <w:lang w:val="he_IL" w:bidi="he_IL"/>
        </w:rPr>
        <w:t>7</w:t>
      </w:r>
      <w:r>
        <w:rPr>
          <w:rtl/>
          <w:cs/>
          <w:lang w:val="he_IL" w:bidi="he_IL"/>
        </w:rPr>
        <w:t xml:space="preserve"> הִנְנִ֨י נֹתֵ֥ן בּוֹ֙ ר֔וּחַ וְשָׁמַ֥ע שְׁמוּעָ֖ה וְשָׁ֣ב לְאַרְצ֑וֹ וְהִפַּלְתִּ֥יו בַּחֶ֖רֶב בְּאַרְצֽוֹ׃</w:t>
      </w:r>
    </w:p>
    <w:p>
      <w:pPr>
        <w:bidi/>
      </w:pPr>
      <w:r>
        <w:rPr>
          <w:rtl/>
          <w:cs/>
          <w:lang w:val="he_IL" w:bidi="he_IL"/>
        </w:rPr>
      </w:r>
      <w:r>
        <w:rPr>
          <w:vertAlign w:val="superscript"/>
          <w:rtl/>
          <w:cs/>
          <w:lang w:val="he_IL" w:bidi="he_IL"/>
        </w:rPr>
        <w:t>8</w:t>
      </w:r>
      <w:r>
        <w:rPr>
          <w:rtl/>
          <w:cs/>
          <w:lang w:val="he_IL" w:bidi="he_IL"/>
        </w:rPr>
        <w:t xml:space="preserve"> וַיָּ֙שָׁב֙ רַב־שָׁקֵ֔ה וַיִּמְצָא֙ אֶת־מֶ֣לֶךְ אַשּׁ֔וּר נִלְחָ֖ם עַל־לִבְנָ֑ה כִּ֣י שָׁמַ֔ע כִּ֥י נָסַ֖ע מִלָּכִֽישׁ׃</w:t>
      </w:r>
    </w:p>
    <w:p>
      <w:pPr>
        <w:bidi/>
      </w:pPr>
      <w:r>
        <w:rPr>
          <w:rtl/>
          <w:cs/>
          <w:lang w:val="he_IL" w:bidi="he_IL"/>
        </w:rPr>
      </w:r>
      <w:r>
        <w:rPr>
          <w:vertAlign w:val="superscript"/>
          <w:rtl/>
          <w:cs/>
          <w:lang w:val="he_IL" w:bidi="he_IL"/>
        </w:rPr>
        <w:t>9</w:t>
      </w:r>
      <w:r>
        <w:rPr>
          <w:rtl/>
          <w:cs/>
          <w:lang w:val="he_IL" w:bidi="he_IL"/>
        </w:rPr>
        <w:t xml:space="preserve"> וַיִּשְׁמַ֗ע אֶל־תִּרְהָ֤קָה מֶֽלֶך־כּוּשׁ֙ לֵאמֹ֔ר הִנֵּ֥ה יָצָ֖א לְהִלָּחֵ֣ם אִתָּ֑ךְ וַיָּ֙שָׁב֙ וַיִּשְׁלַ֣ח מַלְאָכִ֔ים אֶל־חִזְקִיָּ֖הוּ לֵאמֹֽר׃</w:t>
      </w:r>
    </w:p>
    <w:p>
      <w:pPr>
        <w:bidi/>
      </w:pPr>
      <w:r>
        <w:rPr>
          <w:rtl/>
          <w:cs/>
          <w:lang w:val="he_IL" w:bidi="he_IL"/>
        </w:rPr>
      </w:r>
      <w:r>
        <w:rPr>
          <w:vertAlign w:val="superscript"/>
          <w:rtl/>
          <w:cs/>
          <w:lang w:val="he_IL" w:bidi="he_IL"/>
        </w:rPr>
        <w:t>10</w:t>
      </w:r>
      <w:r>
        <w:rPr>
          <w:rtl/>
          <w:cs/>
          <w:lang w:val="he_IL" w:bidi="he_IL"/>
        </w:rPr>
        <w:t xml:space="preserve"> כֹּ֣ה תֹאמְר֗וּן אֶל־חִזְקִיָּ֤הוּ מֶֽלֶךְ־יְהוּדָה֙ לֵאמֹ֔ר אַל־יַשִּׁאֲךָ֣ אֱלֹהֶ֔יךָ אֲשֶׁ֥ר אַתָּ֛ה בֹּטֵ֥חַ בּ֖וֹ לֵאמֹ֑ר לֹ֤א תִנָּתֵן֙ יְר֣וּשָׁלִַ֔ם בְּיַ֖ד מֶ֥לֶךְ אַשּֽׁוּר׃</w:t>
      </w:r>
    </w:p>
    <w:p>
      <w:pPr>
        <w:bidi/>
      </w:pPr>
      <w:r>
        <w:rPr>
          <w:rtl/>
          <w:cs/>
          <w:lang w:val="he_IL" w:bidi="he_IL"/>
        </w:rPr>
      </w:r>
      <w:r>
        <w:rPr>
          <w:vertAlign w:val="superscript"/>
          <w:rtl/>
          <w:cs/>
          <w:lang w:val="he_IL" w:bidi="he_IL"/>
        </w:rPr>
        <w:t>11</w:t>
      </w:r>
      <w:r>
        <w:rPr>
          <w:rtl/>
          <w:cs/>
          <w:lang w:val="he_IL" w:bidi="he_IL"/>
        </w:rPr>
        <w:t xml:space="preserve"> הִנֵּ֣ה ׀ אַתָּ֣ה שָׁמַ֗עְתָּ אֵת֩ אֲשֶׁ֨ר עָשׂ֜וּ מַלְכֵ֥י אַשּׁ֛וּר לְכָל־הָאֲרָצ֖וֹת לְהַֽחֲרִימָ֑ם וְאַתָּ֖ה תִּנָּצֵֽל׃</w:t>
      </w:r>
    </w:p>
    <w:p>
      <w:pPr>
        <w:bidi/>
      </w:pPr>
      <w:r>
        <w:rPr>
          <w:rtl/>
          <w:cs/>
          <w:lang w:val="he_IL" w:bidi="he_IL"/>
        </w:rPr>
      </w:r>
      <w:r>
        <w:rPr>
          <w:vertAlign w:val="superscript"/>
          <w:rtl/>
          <w:cs/>
          <w:lang w:val="he_IL" w:bidi="he_IL"/>
        </w:rPr>
        <w:t>12</w:t>
      </w:r>
      <w:r>
        <w:rPr>
          <w:rtl/>
          <w:cs/>
          <w:lang w:val="he_IL" w:bidi="he_IL"/>
        </w:rPr>
        <w:t xml:space="preserve"> הַהִצִּ֨ילוּ אֹתָ֜ם אֱלֹהֵ֤י הַגּוֹיִם֙ אֲשֶׁ֣ר שִׁחֲת֣וּ אֲבוֹתַ֔י אֶת־גּוֹזָ֖ן וְאֶת־חָרָ֑ן וְרֶ֥צֶף וּבְנֵי־עֶ֖דֶן אֲשֶׁ֥ר בִּתְלַאשָּֽׂר׃</w:t>
      </w:r>
    </w:p>
    <w:p>
      <w:pPr>
        <w:bidi/>
      </w:pPr>
      <w:r>
        <w:rPr>
          <w:rtl/>
          <w:cs/>
          <w:lang w:val="he_IL" w:bidi="he_IL"/>
        </w:rPr>
      </w:r>
      <w:r>
        <w:rPr>
          <w:vertAlign w:val="superscript"/>
          <w:rtl/>
          <w:cs/>
          <w:lang w:val="he_IL" w:bidi="he_IL"/>
        </w:rPr>
        <w:t>13</w:t>
      </w:r>
      <w:r>
        <w:rPr>
          <w:rtl/>
          <w:cs/>
          <w:lang w:val="he_IL" w:bidi="he_IL"/>
        </w:rPr>
        <w:t xml:space="preserve"> אַיּ֤וֹ מֶֽלֶךְ־חֲמָת֙ וּמֶ֣לֶךְ אַרְפָּ֔ד וּמֶ֖לֶךְ לָעִ֣יר סְפַרְוָ֑יִם הֵנַ֖ע וְעִוָּֽה׃</w:t>
      </w:r>
    </w:p>
    <w:p>
      <w:pPr>
        <w:bidi/>
      </w:pPr>
      <w:r>
        <w:rPr>
          <w:rtl/>
          <w:cs/>
          <w:lang w:val="he_IL" w:bidi="he_IL"/>
        </w:rPr>
      </w:r>
      <w:r>
        <w:rPr>
          <w:vertAlign w:val="superscript"/>
          <w:rtl/>
          <w:cs/>
          <w:lang w:val="he_IL" w:bidi="he_IL"/>
        </w:rPr>
        <w:t>14</w:t>
      </w:r>
      <w:r>
        <w:rPr>
          <w:rtl/>
          <w:cs/>
          <w:lang w:val="he_IL" w:bidi="he_IL"/>
        </w:rPr>
        <w:t xml:space="preserve"> וַיִּקַּ֨ח חִזְקִיָּ֧הוּ אֶת־הַסְּפָרִ֛ים מִיַּ֥ד הַמַּלְאָכִ֖ים וַיִּקְרָאֵ֑ם וַיַּ֙עַל֙ בֵּ֣ית יְהוָ֔ה וַיִּפְרְשֵׂ֥הוּ חִזְקִיָּ֖הוּ לִפְנֵ֥י יְהוָֽה׃ פ</w:t>
      </w:r>
    </w:p>
    <w:p>
      <w:pPr>
        <w:bidi/>
      </w:pPr>
      <w:r>
        <w:rPr>
          <w:rtl/>
          <w:cs/>
          <w:lang w:val="he_IL" w:bidi="he_IL"/>
        </w:rPr>
      </w:r>
      <w:r>
        <w:rPr>
          <w:vertAlign w:val="superscript"/>
          <w:rtl/>
          <w:cs/>
          <w:lang w:val="he_IL" w:bidi="he_IL"/>
        </w:rPr>
        <w:t>15</w:t>
      </w:r>
      <w:r>
        <w:rPr>
          <w:rtl/>
          <w:cs/>
          <w:lang w:val="he_IL" w:bidi="he_IL"/>
        </w:rPr>
        <w:t xml:space="preserve"> וַיִּתְפַּלֵּ֨ל חִזְקִיָּ֜הוּ לִפְנֵ֣י יְהוָה֮ וַיֹּאמַר֒ יְהוָ֞ה אֱלֹהֵ֤י יִשְׂרָאֵל֙ יֹשֵׁ֣ב הַכְּרֻבִ֔ים אַתָּה־ה֤וּא הָֽאֱלֹהִים֙ לְבַדְּךָ֔ לְכֹ֖ל מַמְלְכ֣וֹת הָאָ֑רֶץ אַתָּ֣ה עָשִׂ֔יתָ אֶת־הַשָּׁמַ֖יִם וְאֶת־הָאָֽרֶץ׃</w:t>
      </w:r>
    </w:p>
    <w:p>
      <w:pPr>
        <w:bidi/>
      </w:pPr>
      <w:r>
        <w:rPr>
          <w:rtl/>
          <w:cs/>
          <w:lang w:val="he_IL" w:bidi="he_IL"/>
        </w:rPr>
      </w:r>
      <w:r>
        <w:rPr>
          <w:vertAlign w:val="superscript"/>
          <w:rtl/>
          <w:cs/>
          <w:lang w:val="he_IL" w:bidi="he_IL"/>
        </w:rPr>
        <w:t>16</w:t>
      </w:r>
      <w:r>
        <w:rPr>
          <w:rtl/>
          <w:cs/>
          <w:lang w:val="he_IL" w:bidi="he_IL"/>
        </w:rPr>
        <w:t xml:space="preserve"> הַטֵּ֨ה יְהוָ֤ה ׀ אָזְנְךָ֙ וּֽשֲׁמָ֔ע פְּקַ֧ח יְהוָ֛ה עֵינֶ֖יךָ וּרְאֵ֑ה וּשְׁמַ֗ע אֵ֚ת דִּבְרֵ֣י סַנְחֵרִ֔יב אֲשֶׁ֣ר שְׁלָח֔וֹ לְחָרֵ֖ף אֱלֹהִ֥ים חָֽי׃</w:t>
      </w:r>
    </w:p>
    <w:p>
      <w:pPr>
        <w:bidi/>
      </w:pPr>
      <w:r>
        <w:rPr>
          <w:rtl/>
          <w:cs/>
          <w:lang w:val="he_IL" w:bidi="he_IL"/>
        </w:rPr>
      </w:r>
      <w:r>
        <w:rPr>
          <w:vertAlign w:val="superscript"/>
          <w:rtl/>
          <w:cs/>
          <w:lang w:val="he_IL" w:bidi="he_IL"/>
        </w:rPr>
        <w:t>17</w:t>
      </w:r>
      <w:r>
        <w:rPr>
          <w:rtl/>
          <w:cs/>
          <w:lang w:val="he_IL" w:bidi="he_IL"/>
        </w:rPr>
        <w:t xml:space="preserve"> אָמְנָ֖ם יְהוָ֑ה הֶחֱרִ֜יבוּ מַלְכֵ֥י אַשּׁ֛וּר אֶת־הַגּוֹיִ֖ם וְאֶת־אַרְצָֽם׃</w:t>
      </w:r>
    </w:p>
    <w:p>
      <w:pPr>
        <w:bidi/>
      </w:pPr>
      <w:r>
        <w:rPr>
          <w:rtl/>
          <w:cs/>
          <w:lang w:val="he_IL" w:bidi="he_IL"/>
        </w:rPr>
      </w:r>
      <w:r>
        <w:rPr>
          <w:vertAlign w:val="superscript"/>
          <w:rtl/>
          <w:cs/>
          <w:lang w:val="he_IL" w:bidi="he_IL"/>
        </w:rPr>
        <w:t>18</w:t>
      </w:r>
      <w:r>
        <w:rPr>
          <w:rtl/>
          <w:cs/>
          <w:lang w:val="he_IL" w:bidi="he_IL"/>
        </w:rPr>
        <w:t xml:space="preserve"> וְנָתְנ֥וּ אֶת־אֱלֹהֵיהֶ֖ם בָּאֵ֑שׁ כִּי֩ לֹ֨א אֱלֹהִ֜ים הֵ֗מָּה כִּ֣י אִם־מַעֲשֵׂ֧ה יְדֵֽי־אָדָ֛ם עֵ֥ץ וָאֶ֖בֶן וַֽיְאַבְּדֽוּם׃</w:t>
      </w:r>
    </w:p>
    <w:p>
      <w:pPr>
        <w:bidi/>
      </w:pPr>
      <w:r>
        <w:rPr>
          <w:rtl/>
          <w:cs/>
          <w:lang w:val="he_IL" w:bidi="he_IL"/>
        </w:rPr>
      </w:r>
      <w:r>
        <w:rPr>
          <w:vertAlign w:val="superscript"/>
          <w:rtl/>
          <w:cs/>
          <w:lang w:val="he_IL" w:bidi="he_IL"/>
        </w:rPr>
        <w:t>19</w:t>
      </w:r>
      <w:r>
        <w:rPr>
          <w:rtl/>
          <w:cs/>
          <w:lang w:val="he_IL" w:bidi="he_IL"/>
        </w:rPr>
        <w:t xml:space="preserve"> וְעַתָּה֙ יְהוָ֣ה אֱלֹהֵ֔ינוּ הוֹשִׁיעֵ֥נוּ נָ֖א מִיָּד֑וֹ וְיֵֽדְעוּ֙ כָּל־מַמְלְכ֣וֹת הָאָ֔רֶץ כִּ֥י אַתָּ֛ה יְהוָ֥ה אֱלֹהִ֖ים לְבַדֶּֽךָ׃ ס</w:t>
      </w:r>
    </w:p>
    <w:p>
      <w:pPr>
        <w:bidi/>
      </w:pPr>
      <w:r>
        <w:rPr>
          <w:rtl/>
          <w:cs/>
          <w:lang w:val="he_IL" w:bidi="he_IL"/>
        </w:rPr>
      </w:r>
      <w:r>
        <w:rPr>
          <w:vertAlign w:val="superscript"/>
          <w:rtl/>
          <w:cs/>
          <w:lang w:val="he_IL" w:bidi="he_IL"/>
        </w:rPr>
        <w:t>20</w:t>
      </w:r>
      <w:r>
        <w:rPr>
          <w:rtl/>
          <w:cs/>
          <w:lang w:val="he_IL" w:bidi="he_IL"/>
        </w:rPr>
        <w:t xml:space="preserve"> וַיִּשְׁלַח֙ יְשַֽׁעְיָ֣הוּ בֶן־אָמ֔וֹץ אֶל־חִזְקִיָּ֖הוּ לֵאמֹ֑ר כֹּֽה־אָמַ֤ר יְהוָה֙ אֱלֹהֵ֣י יִשְׂרָאֵ֔ל אֲשֶׁ֨ר הִתְפַּלַּ֧לְתָּ אֵלַ֛י אֶל־סַנְחֵרִ֥ב מֶֽלֶךְ־אַשּׁ֖וּר שָׁמָֽעְתִּי׃</w:t>
      </w:r>
    </w:p>
    <w:p>
      <w:pPr>
        <w:bidi/>
      </w:pPr>
      <w:r>
        <w:rPr>
          <w:rtl/>
          <w:cs/>
          <w:lang w:val="he_IL" w:bidi="he_IL"/>
        </w:rPr>
      </w:r>
      <w:r>
        <w:rPr>
          <w:vertAlign w:val="superscript"/>
          <w:rtl/>
          <w:cs/>
          <w:lang w:val="he_IL" w:bidi="he_IL"/>
        </w:rPr>
        <w:t>21</w:t>
      </w:r>
      <w:r>
        <w:rPr>
          <w:rtl/>
          <w:cs/>
          <w:lang w:val="he_IL" w:bidi="he_IL"/>
        </w:rPr>
        <w:t xml:space="preserve"> זֶ֣ה הַדָּבָ֔ר אֲשֶׁר־דִּבֶּ֥ר יְהוָ֖ה עָלָ֑יו בָּזָ֨ה לְךָ֜ לָעֲגָ֣ה לְךָ֗ בְּתוּלַת֙ בַּת־צִיּ֔וֹן אַחֲרֶ֙יךָ֙ רֹ֣אשׁ הֵנִ֔יעָה בַּ֖ת יְרוּשָׁלִָֽם׃</w:t>
      </w:r>
    </w:p>
    <w:p>
      <w:pPr>
        <w:bidi/>
      </w:pPr>
      <w:r>
        <w:rPr>
          <w:rtl/>
          <w:cs/>
          <w:lang w:val="he_IL" w:bidi="he_IL"/>
        </w:rPr>
      </w:r>
      <w:r>
        <w:rPr>
          <w:vertAlign w:val="superscript"/>
          <w:rtl/>
          <w:cs/>
          <w:lang w:val="he_IL" w:bidi="he_IL"/>
        </w:rPr>
        <w:t>22</w:t>
      </w:r>
      <w:r>
        <w:rPr>
          <w:rtl/>
          <w:cs/>
          <w:lang w:val="he_IL" w:bidi="he_IL"/>
        </w:rPr>
        <w:t xml:space="preserve"> אֶת־מִ֤י חֵרַ֙פְתָּ֙ וְגִדַּ֔פְתָּ וְעַל־מִ֖י הֲרִימ֣וֹתָ קּ֑וֹל וַתִּשָּׂ֥א מָר֛וֹם עֵינֶ֖יךָ עַל־קְד֥וֹשׁ יִשְׂרָאֵֽל׃</w:t>
      </w:r>
    </w:p>
    <w:p>
      <w:pPr>
        <w:bidi/>
      </w:pPr>
      <w:r>
        <w:rPr>
          <w:rtl/>
          <w:cs/>
          <w:lang w:val="he_IL" w:bidi="he_IL"/>
        </w:rPr>
      </w:r>
      <w:r>
        <w:rPr>
          <w:vertAlign w:val="superscript"/>
          <w:rtl/>
          <w:cs/>
          <w:lang w:val="he_IL" w:bidi="he_IL"/>
        </w:rPr>
        <w:t>23</w:t>
      </w:r>
      <w:r>
        <w:rPr>
          <w:rtl/>
          <w:cs/>
          <w:lang w:val="he_IL" w:bidi="he_IL"/>
        </w:rPr>
        <w:t xml:space="preserve"> בְּיַ֣ד מַלְאָכֶיךָ֮ חֵרַ֣פְתָּ ׀ אֲדֹנָי֒ וַתֹּ֗אמֶר ברכב רִכְבִּ֛י אֲנִ֥י עָלִ֛יתִי מְר֥וֹם הָרִ֖ים יַרְכְּתֵ֣י לְבָנ֑וֹן וְאֶכְרֹ֞ת קוֹמַ֤ת אֲרָזָיו֙ מִבְח֣וֹר בְּרֹשָׁ֔יו וְאָב֙וֹאָה֙ מְל֣וֹן קִצֹּ֔ה יַ֖עַר כַּרְמִלּֽוֹ׃</w:t>
      </w:r>
    </w:p>
    <w:p>
      <w:pPr>
        <w:bidi/>
      </w:pPr>
      <w:r>
        <w:rPr>
          <w:rtl/>
          <w:cs/>
          <w:lang w:val="he_IL" w:bidi="he_IL"/>
        </w:rPr>
      </w:r>
      <w:r>
        <w:rPr>
          <w:vertAlign w:val="superscript"/>
          <w:rtl/>
          <w:cs/>
          <w:lang w:val="he_IL" w:bidi="he_IL"/>
        </w:rPr>
        <w:t>24</w:t>
      </w:r>
      <w:r>
        <w:rPr>
          <w:rtl/>
          <w:cs/>
          <w:lang w:val="he_IL" w:bidi="he_IL"/>
        </w:rPr>
        <w:t xml:space="preserve"> אֲנִ֣י קַ֔רְתִּי וְשָׁתִ֖יתִי מַ֣יִם זָרִ֑ים וְאַחְרִב֙ בְּכַף־פְּעָמַ֔י כֹּ֖ל יְאֹרֵ֥י מָצֽוֹר׃</w:t>
      </w:r>
    </w:p>
    <w:p>
      <w:pPr>
        <w:bidi/>
      </w:pPr>
      <w:r>
        <w:rPr>
          <w:rtl/>
          <w:cs/>
          <w:lang w:val="he_IL" w:bidi="he_IL"/>
        </w:rPr>
      </w:r>
      <w:r>
        <w:rPr>
          <w:vertAlign w:val="superscript"/>
          <w:rtl/>
          <w:cs/>
          <w:lang w:val="he_IL" w:bidi="he_IL"/>
        </w:rPr>
        <w:t>25</w:t>
      </w:r>
      <w:r>
        <w:rPr>
          <w:rtl/>
          <w:cs/>
          <w:lang w:val="he_IL" w:bidi="he_IL"/>
        </w:rPr>
        <w:t xml:space="preserve"> הֲלֹֽא־שָׁמַ֤עְתָּ לְמֵֽרָחוֹק֙ אֹתָ֣הּ עָשִׂ֔יתִי לְמִ֥ימֵי קֶ֖דֶם וִֽיצַרְתִּ֑יהָ עַתָּ֣ה הֲבֵיאתִ֗יהָ וּתְהִ֗י לַהְשׁ֛וֹת גַּלִּ֥ים נִצִּ֖ים עָרִ֥ים בְּצֻרֽוֹת׃</w:t>
      </w:r>
    </w:p>
    <w:p>
      <w:pPr>
        <w:bidi/>
      </w:pPr>
      <w:r>
        <w:rPr>
          <w:rtl/>
          <w:cs/>
          <w:lang w:val="he_IL" w:bidi="he_IL"/>
        </w:rPr>
      </w:r>
      <w:r>
        <w:rPr>
          <w:vertAlign w:val="superscript"/>
          <w:rtl/>
          <w:cs/>
          <w:lang w:val="he_IL" w:bidi="he_IL"/>
        </w:rPr>
        <w:t>26</w:t>
      </w:r>
      <w:r>
        <w:rPr>
          <w:rtl/>
          <w:cs/>
          <w:lang w:val="he_IL" w:bidi="he_IL"/>
        </w:rPr>
        <w:t xml:space="preserve"> וְיֹֽשְׁבֵיהֶן֙ קִצְרֵי־יָ֔ד חַ֖תּוּ וַיֵּבֹ֑שׁוּ הָי֞וּ עֵ֤שֶׂב שָׂדֶה֙ וִ֣ירַק דֶּ֔שֶׁא חֲצִ֣יר גַּגּ֔וֹת וּשְׁדֵפָ֖ה לִפְנֵ֥י קָמָֽה׃</w:t>
      </w:r>
    </w:p>
    <w:p>
      <w:pPr>
        <w:bidi/>
      </w:pPr>
      <w:r>
        <w:rPr>
          <w:rtl/>
          <w:cs/>
          <w:lang w:val="he_IL" w:bidi="he_IL"/>
        </w:rPr>
      </w:r>
      <w:r>
        <w:rPr>
          <w:vertAlign w:val="superscript"/>
          <w:rtl/>
          <w:cs/>
          <w:lang w:val="he_IL" w:bidi="he_IL"/>
        </w:rPr>
        <w:t>27</w:t>
      </w:r>
      <w:r>
        <w:rPr>
          <w:rtl/>
          <w:cs/>
          <w:lang w:val="he_IL" w:bidi="he_IL"/>
        </w:rPr>
        <w:t xml:space="preserve"> וְשִׁבְתְּךָ֛ וְצֵאתְךָ֥ וּבֹאֲךָ֖ יָדָ֑עְתִּי וְאֵ֖ת הִֽתְרַגֶּזְךָ֥ אֵלָֽי׃</w:t>
      </w:r>
    </w:p>
    <w:p>
      <w:pPr>
        <w:bidi/>
      </w:pPr>
      <w:r>
        <w:rPr>
          <w:rtl/>
          <w:cs/>
          <w:lang w:val="he_IL" w:bidi="he_IL"/>
        </w:rPr>
      </w:r>
      <w:r>
        <w:rPr>
          <w:vertAlign w:val="superscript"/>
          <w:rtl/>
          <w:cs/>
          <w:lang w:val="he_IL" w:bidi="he_IL"/>
        </w:rPr>
        <w:t>28</w:t>
      </w:r>
      <w:r>
        <w:rPr>
          <w:rtl/>
          <w:cs/>
          <w:lang w:val="he_IL" w:bidi="he_IL"/>
        </w:rPr>
        <w:t xml:space="preserve"> יַ֚עַן הִתְרַגֶּזְךָ֣ אֵלַ֔י וְשַׁאֲנַנְךָ֖ עָלָ֣ה בְאָזְנָ֑י וְשַׂמְתִּ֨י חַחִ֜י בְּאַפֶּ֗ךָ וּמִתְגִּי֙ בִּשְׂפָתֶ֔יךָ וַהֲשִׁ֣בֹתִ֔יךָ בַּדֶּ֖רֶךְ אֲשֶׁר־בָּ֥אתָ בָּֽהּ׃</w:t>
      </w:r>
    </w:p>
    <w:p>
      <w:pPr>
        <w:bidi/>
      </w:pPr>
      <w:r>
        <w:rPr>
          <w:rtl/>
          <w:cs/>
          <w:lang w:val="he_IL" w:bidi="he_IL"/>
        </w:rPr>
      </w:r>
      <w:r>
        <w:rPr>
          <w:vertAlign w:val="superscript"/>
          <w:rtl/>
          <w:cs/>
          <w:lang w:val="he_IL" w:bidi="he_IL"/>
        </w:rPr>
        <w:t>29</w:t>
      </w:r>
      <w:r>
        <w:rPr>
          <w:rtl/>
          <w:cs/>
          <w:lang w:val="he_IL" w:bidi="he_IL"/>
        </w:rPr>
        <w:t xml:space="preserve"> וְזֶה־לְּךָ֣ הָא֔וֹת אָכ֤וֹל הַשָּׁנָה֙ סָפִ֔יחַ וּבַשָּׁנָ֥ה הַשֵּׁנִ֖ית סָחִ֑ישׁ וּבַשָּׁנָ֣ה הַשְּׁלִישִׁ֗ית זִרְע֧וּ וְקִצְר֛וּ וְנִטְע֥וּ כְרָמִ֖ים וְאִכְל֥וּ פִרְיָֽם׃</w:t>
      </w:r>
    </w:p>
    <w:p>
      <w:pPr>
        <w:bidi/>
      </w:pPr>
      <w:r>
        <w:rPr>
          <w:rtl/>
          <w:cs/>
          <w:lang w:val="he_IL" w:bidi="he_IL"/>
        </w:rPr>
      </w:r>
      <w:r>
        <w:rPr>
          <w:vertAlign w:val="superscript"/>
          <w:rtl/>
          <w:cs/>
          <w:lang w:val="he_IL" w:bidi="he_IL"/>
        </w:rPr>
        <w:t>30</w:t>
      </w:r>
      <w:r>
        <w:rPr>
          <w:rtl/>
          <w:cs/>
          <w:lang w:val="he_IL" w:bidi="he_IL"/>
        </w:rPr>
        <w:t xml:space="preserve"> וְיָ֨סְפָ֜ה פְּלֵיטַ֧ת בֵּית־יְהוּדָ֛ה הַנִּשְׁאָרָ֖ה שֹׁ֣רֶשׁ לְמָ֑טָּה וְעָשָׂ֥ה פְרִ֖י לְמָֽעְלָה׃</w:t>
      </w:r>
    </w:p>
    <w:p>
      <w:pPr>
        <w:bidi/>
      </w:pPr>
      <w:r>
        <w:rPr>
          <w:rtl/>
          <w:cs/>
          <w:lang w:val="he_IL" w:bidi="he_IL"/>
        </w:rPr>
      </w:r>
      <w:r>
        <w:rPr>
          <w:vertAlign w:val="superscript"/>
          <w:rtl/>
          <w:cs/>
          <w:lang w:val="he_IL" w:bidi="he_IL"/>
        </w:rPr>
        <w:t>31</w:t>
      </w:r>
      <w:r>
        <w:rPr>
          <w:rtl/>
          <w:cs/>
          <w:lang w:val="he_IL" w:bidi="he_IL"/>
        </w:rPr>
        <w:t xml:space="preserve"> כִּ֤י מִירוּשָׁלִַ֙ם֙ תֵּצֵ֣א שְׁאֵרִ֔ית וּפְלֵיטָ֖ה מֵהַ֣ר צִיּ֑וֹן קִנְאַ֛ת יְהוָ֥ה תַּֽעֲשֶׂה־זֹּֽאת׃ ס</w:t>
      </w:r>
    </w:p>
    <w:p>
      <w:pPr>
        <w:bidi/>
      </w:pPr>
      <w:r>
        <w:rPr>
          <w:rtl/>
          <w:cs/>
          <w:lang w:val="he_IL" w:bidi="he_IL"/>
        </w:rPr>
      </w:r>
      <w:r>
        <w:rPr>
          <w:vertAlign w:val="superscript"/>
          <w:rtl/>
          <w:cs/>
          <w:lang w:val="he_IL" w:bidi="he_IL"/>
        </w:rPr>
        <w:t>32</w:t>
      </w:r>
      <w:r>
        <w:rPr>
          <w:rtl/>
          <w:cs/>
          <w:lang w:val="he_IL" w:bidi="he_IL"/>
        </w:rPr>
        <w:t xml:space="preserve"> לָכֵ֗ן כֹּֽה־אָמַ֤ר יְהוָה֙ אֶל־מֶ֣לֶךְ אַשּׁ֔וּר לֹ֤א יָבֹא֙ אֶל־הָעִ֣יר הַזֹּ֔את וְלֹֽא־יוֹרֶ֥ה שָׁ֖ם חֵ֑ץ וְלֹֽא־יְקַדְּמֶ֣נָּה מָגֵ֔ן וְלֹֽא־יִשְׁפֹּ֥ךְ עָלֶ֖יהָ סֹלְלָֽה׃</w:t>
      </w:r>
    </w:p>
    <w:p>
      <w:pPr>
        <w:bidi/>
      </w:pPr>
      <w:r>
        <w:rPr>
          <w:rtl/>
          <w:cs/>
          <w:lang w:val="he_IL" w:bidi="he_IL"/>
        </w:rPr>
      </w:r>
      <w:r>
        <w:rPr>
          <w:vertAlign w:val="superscript"/>
          <w:rtl/>
          <w:cs/>
          <w:lang w:val="he_IL" w:bidi="he_IL"/>
        </w:rPr>
        <w:t>33</w:t>
      </w:r>
      <w:r>
        <w:rPr>
          <w:rtl/>
          <w:cs/>
          <w:lang w:val="he_IL" w:bidi="he_IL"/>
        </w:rPr>
        <w:t xml:space="preserve"> בַּדֶּ֥רֶךְ אֲשֶׁר־יָבֹ֖א בָּ֣הּ יָשׁ֑וּב וְאֶל־הָעִ֥יר הַזֹּ֛את לֹ֥א יָבֹ֖א נְאֻם־יְהוָֽה׃</w:t>
      </w:r>
    </w:p>
    <w:p>
      <w:pPr>
        <w:bidi/>
      </w:pPr>
      <w:r>
        <w:rPr>
          <w:rtl/>
          <w:cs/>
          <w:lang w:val="he_IL" w:bidi="he_IL"/>
        </w:rPr>
      </w:r>
      <w:r>
        <w:rPr>
          <w:vertAlign w:val="superscript"/>
          <w:rtl/>
          <w:cs/>
          <w:lang w:val="he_IL" w:bidi="he_IL"/>
        </w:rPr>
        <w:t>34</w:t>
      </w:r>
      <w:r>
        <w:rPr>
          <w:rtl/>
          <w:cs/>
          <w:lang w:val="he_IL" w:bidi="he_IL"/>
        </w:rPr>
        <w:t xml:space="preserve"> וְגַנּוֹתִ֛י אֶל־הָעִ֥יר הַזֹּ֖את לְהֽוֹשִׁיעָ֑הּ לְמַֽעֲנִ֔י וּלְמַ֖עַן דָּוִ֥ד עַבְדִּֽי׃</w:t>
      </w:r>
    </w:p>
    <w:p>
      <w:pPr>
        <w:bidi/>
      </w:pPr>
      <w:r>
        <w:rPr>
          <w:rtl/>
          <w:cs/>
          <w:lang w:val="he_IL" w:bidi="he_IL"/>
        </w:rPr>
      </w:r>
      <w:r>
        <w:rPr>
          <w:vertAlign w:val="superscript"/>
          <w:rtl/>
          <w:cs/>
          <w:lang w:val="he_IL" w:bidi="he_IL"/>
        </w:rPr>
        <w:t>35</w:t>
      </w:r>
      <w:r>
        <w:rPr>
          <w:rtl/>
          <w:cs/>
          <w:lang w:val="he_IL" w:bidi="he_IL"/>
        </w:rPr>
        <w:t xml:space="preserve"> וַיְהִי֮ בַּלַּ֣יְלָה הַהוּא֒ וַיֵּצֵ֣א ׀ מַלְאַ֣ךְ יְהוָ֗ה וַיַּךְ֙ בְּמַחֲנֵ֣ה אַשּׁ֔וּר מֵאָ֛ה שְׁמוֹנִ֥ים וַחֲמִשָּׁ֖ה אָ֑לֶף וַיַּשְׁכִּ֣ימוּ בַבֹּ֔קֶר וְהִנֵּ֥ה כֻלָּ֖ם פְּגָרִ֥ים מֵתִֽים׃</w:t>
      </w:r>
    </w:p>
    <w:p>
      <w:pPr>
        <w:bidi/>
      </w:pPr>
      <w:r>
        <w:rPr>
          <w:rtl/>
          <w:cs/>
          <w:lang w:val="he_IL" w:bidi="he_IL"/>
        </w:rPr>
      </w:r>
      <w:r>
        <w:rPr>
          <w:vertAlign w:val="superscript"/>
          <w:rtl/>
          <w:cs/>
          <w:lang w:val="he_IL" w:bidi="he_IL"/>
        </w:rPr>
        <w:t>36</w:t>
      </w:r>
      <w:r>
        <w:rPr>
          <w:rtl/>
          <w:cs/>
          <w:lang w:val="he_IL" w:bidi="he_IL"/>
        </w:rPr>
        <w:t xml:space="preserve"> וַיִּסַּ֣ע וַיֵּ֔לֶךְ וַיָּ֖שָׁב סַנְחֵרִ֣יב מֶֽלֶךְ־אַשּׁ֑וּר וַיֵּ֖שֶׁב בְּנִֽינְוֵֽה׃</w:t>
      </w:r>
    </w:p>
    <w:p>
      <w:pPr>
        <w:bidi/>
      </w:pPr>
      <w:r>
        <w:rPr>
          <w:rtl/>
          <w:cs/>
          <w:lang w:val="he_IL" w:bidi="he_IL"/>
        </w:rPr>
      </w:r>
      <w:r>
        <w:rPr>
          <w:vertAlign w:val="superscript"/>
          <w:rtl/>
          <w:cs/>
          <w:lang w:val="he_IL" w:bidi="he_IL"/>
        </w:rPr>
        <w:t>37</w:t>
      </w:r>
      <w:r>
        <w:rPr>
          <w:rtl/>
          <w:cs/>
          <w:lang w:val="he_IL" w:bidi="he_IL"/>
        </w:rPr>
        <w:t xml:space="preserve"> וַיְהִי֩ ה֨וּא מִֽשְׁתַּחֲוֶ֜ה בֵּ֣ית ׀ נִסְרֹ֣ךְ אֱלֹהָ֗יו וְֽאַדְרַמֶּ֨לֶךְ וְשַׂרְאֶ֤צֶר הִכֻּ֣הוּ בַחֶ֔רֶב וְהֵ֥מָּה נִמְלְט֖וּ אֶ֣רֶץ אֲרָרָ֑ט וַיִּמְלֹ֛ךְ אֵֽסַר־חַדֹּ֥ן בְּנ֖וֹ תַּחְתָּֽיו׃ פ</w:t>
      </w:r>
    </w:p>
    <w:p>
      <w:pPr>
        <w:pStyle w:val="Heading2"/>
        <w:bidi/>
      </w:pPr>
      <w:r>
        <w:rPr>
          <w:rtl/>
          <w:cs/>
          <w:lang w:val="he_IL" w:bidi="he_IL"/>
        </w:rPr>
        <w:t>2 Kings 20:1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בַּיָּמִ֣ים הָהֵ֔ם חָלָ֥ה חִזְקִיָּ֖הוּ לָמ֑וּת וַיָּבֹ֣א אֵ֠לָיו יְשַׁעְיָ֨הוּ בֶן־אָמ֜וֹץ הַנָּבִ֗יא וַיֹּ֨אמֶר אֵלָ֜יו כֹּֽה־אָמַ֤ר יְהוָה֙ צַ֣ו לְבֵיתֶ֔ךָ כִּ֛י מֵ֥ת אַתָּ֖ה וְלֹ֥א תִֽחְיֶֽה׃</w:t>
      </w:r>
    </w:p>
    <w:p>
      <w:pPr>
        <w:bidi/>
      </w:pPr>
      <w:r>
        <w:rPr>
          <w:rtl/>
          <w:cs/>
          <w:lang w:val="he_IL" w:bidi="he_IL"/>
        </w:rPr>
      </w:r>
      <w:r>
        <w:rPr>
          <w:vertAlign w:val="superscript"/>
          <w:rtl/>
          <w:cs/>
          <w:lang w:val="he_IL" w:bidi="he_IL"/>
        </w:rPr>
        <w:t>2</w:t>
      </w:r>
      <w:r>
        <w:rPr>
          <w:rtl/>
          <w:cs/>
          <w:lang w:val="he_IL" w:bidi="he_IL"/>
        </w:rPr>
        <w:t xml:space="preserve"> וַיַּסֵּ֥ב אֶת־פָּנָ֖יו אֶל־הַקִּ֑יר וַיִּ֨תְפַּלֵּ֔ל אֶל־יְהוָ֖ה לֵאמֹֽר׃</w:t>
      </w:r>
    </w:p>
    <w:p>
      <w:pPr>
        <w:bidi/>
      </w:pPr>
      <w:r>
        <w:rPr>
          <w:rtl/>
          <w:cs/>
          <w:lang w:val="he_IL" w:bidi="he_IL"/>
        </w:rPr>
      </w:r>
      <w:r>
        <w:rPr>
          <w:vertAlign w:val="superscript"/>
          <w:rtl/>
          <w:cs/>
          <w:lang w:val="he_IL" w:bidi="he_IL"/>
        </w:rPr>
        <w:t>3</w:t>
      </w:r>
      <w:r>
        <w:rPr>
          <w:rtl/>
          <w:cs/>
          <w:lang w:val="he_IL" w:bidi="he_IL"/>
        </w:rPr>
        <w:t xml:space="preserve"> אָנָּ֣ה יְהוָ֗ה זְכָר־נָ֞א אֵ֣ת אֲשֶׁ֧ר הִתְהַלַּ֣כְתִּי לְפָנֶ֗יךָ בֶּֽאֱמֶת֙ וּבְלֵבָ֣ב שָׁלֵ֔ם וְהַטּ֥וֹב בְּעֵינֶ֖יךָ עָשִׂ֑יתִי וַיֵּ֥בְךְּ חִזְקִיָּ֖הוּ בְּכִ֥י גָדֽוֹל׃ ס</w:t>
      </w:r>
    </w:p>
    <w:p>
      <w:pPr>
        <w:bidi/>
      </w:pPr>
      <w:r>
        <w:rPr>
          <w:rtl/>
          <w:cs/>
          <w:lang w:val="he_IL" w:bidi="he_IL"/>
        </w:rPr>
      </w:r>
      <w:r>
        <w:rPr>
          <w:vertAlign w:val="superscript"/>
          <w:rtl/>
          <w:cs/>
          <w:lang w:val="he_IL" w:bidi="he_IL"/>
        </w:rPr>
        <w:t>4</w:t>
      </w:r>
      <w:r>
        <w:rPr>
          <w:rtl/>
          <w:cs/>
          <w:lang w:val="he_IL" w:bidi="he_IL"/>
        </w:rPr>
        <w:t xml:space="preserve"> וַיְהִ֣י יְשַׁעְיָ֔הוּ לֹ֣א יָצָ֔א העיר הַתִּֽיכֹנָ֑ה וּדְבַר־יְהוָ֔ה הָיָ֥ה אֵלָ֖יו לֵאמֹֽר׃</w:t>
      </w:r>
    </w:p>
    <w:p>
      <w:pPr>
        <w:bidi/>
      </w:pPr>
      <w:r>
        <w:rPr>
          <w:rtl/>
          <w:cs/>
          <w:lang w:val="he_IL" w:bidi="he_IL"/>
        </w:rPr>
      </w:r>
      <w:r>
        <w:rPr>
          <w:vertAlign w:val="superscript"/>
          <w:rtl/>
          <w:cs/>
          <w:lang w:val="he_IL" w:bidi="he_IL"/>
        </w:rPr>
        <w:t>5</w:t>
      </w:r>
      <w:r>
        <w:rPr>
          <w:rtl/>
          <w:cs/>
          <w:lang w:val="he_IL" w:bidi="he_IL"/>
        </w:rPr>
        <w:t xml:space="preserve"> שׁ֣וּב וְאָמַרְתָּ֞ אֶל־חִזְקִיָּ֣הוּ נְגִיד־עַמִּ֗י כֹּֽה־אָמַ֤ר יְהוָה֙ אֱלֹהֵי֙ דָּוִ֣ד אָבִ֔יךָ שָׁמַ֙עְתִּי֙ אֶת־תְּפִלָּתֶ֔ךָ רָאִ֖יתִי אֶת־דִּמְעָתֶ֑ךָ הִנְנִי֙ רֹ֣פֶא לָ֔ךְ בַּיּוֹם֙ הַשְּׁלִישִׁ֔י תַּעֲלֶ֖ה בֵּ֥ית יְהוָֽה׃</w:t>
      </w:r>
    </w:p>
    <w:p>
      <w:pPr>
        <w:bidi/>
      </w:pPr>
      <w:r>
        <w:rPr>
          <w:rtl/>
          <w:cs/>
          <w:lang w:val="he_IL" w:bidi="he_IL"/>
        </w:rPr>
      </w:r>
      <w:r>
        <w:rPr>
          <w:vertAlign w:val="superscript"/>
          <w:rtl/>
          <w:cs/>
          <w:lang w:val="he_IL" w:bidi="he_IL"/>
        </w:rPr>
        <w:t>6</w:t>
      </w:r>
      <w:r>
        <w:rPr>
          <w:rtl/>
          <w:cs/>
          <w:lang w:val="he_IL" w:bidi="he_IL"/>
        </w:rPr>
        <w:t xml:space="preserve"> וְהֹסַפְתִּ֣י עַל־יָמֶ֗יךָ חֲמֵ֤שׁ עֶשְׂרֵה֙ שָׁנָ֔ה וּמִכַּ֤ף מֶֽלֶךְ־אַשּׁוּר֙ אַצִּ֣ילְךָ֔ וְאֵ֖ת הָעִ֣יר הַזֹּ֑את וְגַנּוֹתִי֙ עַל־הָעִ֣יר הַזֹּ֔את לְמַֽעֲנִ֔י וּלְמַ֖עַן דָּוִ֥ד עַבְדִּֽי׃</w:t>
      </w:r>
    </w:p>
    <w:p>
      <w:pPr>
        <w:bidi/>
      </w:pPr>
      <w:r>
        <w:rPr>
          <w:rtl/>
          <w:cs/>
          <w:lang w:val="he_IL" w:bidi="he_IL"/>
        </w:rPr>
      </w:r>
      <w:r>
        <w:rPr>
          <w:vertAlign w:val="superscript"/>
          <w:rtl/>
          <w:cs/>
          <w:lang w:val="he_IL" w:bidi="he_IL"/>
        </w:rPr>
        <w:t>7</w:t>
      </w:r>
      <w:r>
        <w:rPr>
          <w:rtl/>
          <w:cs/>
          <w:lang w:val="he_IL" w:bidi="he_IL"/>
        </w:rPr>
        <w:t xml:space="preserve"> וַיֹּ֣אמֶר יְשַֽׁעְיָ֔הוּ קְח֖וּ דְּבֶ֣לֶת תְּאֵנִ֑ים וַיִּקְח֛וּ וַיָּשִׂ֥ימוּ עַֽל־הַשְּׁחִ֖ין וַיֶּֽחִי׃</w:t>
      </w:r>
    </w:p>
    <w:p>
      <w:pPr>
        <w:bidi/>
      </w:pPr>
      <w:r>
        <w:rPr>
          <w:rtl/>
          <w:cs/>
          <w:lang w:val="he_IL" w:bidi="he_IL"/>
        </w:rPr>
      </w:r>
      <w:r>
        <w:rPr>
          <w:vertAlign w:val="superscript"/>
          <w:rtl/>
          <w:cs/>
          <w:lang w:val="he_IL" w:bidi="he_IL"/>
        </w:rPr>
        <w:t>8</w:t>
      </w:r>
      <w:r>
        <w:rPr>
          <w:rtl/>
          <w:cs/>
          <w:lang w:val="he_IL" w:bidi="he_IL"/>
        </w:rPr>
        <w:t xml:space="preserve"> וַיֹּ֤אמֶר חִזְקִיָּ֙הוּ֙ אֶֽל־יְשַׁעְיָ֔הוּ מָ֣ה א֔וֹת כִּֽי־יִרְפָּ֥א יְהוָ֖ה לִ֑י וְעָלִ֛יתִי בַּיּ֥וֹם הַשְּׁלִישִׁ֖י בֵּ֥ית יְהוָֽה׃</w:t>
      </w:r>
    </w:p>
    <w:p>
      <w:pPr>
        <w:bidi/>
      </w:pPr>
      <w:r>
        <w:rPr>
          <w:rtl/>
          <w:cs/>
          <w:lang w:val="he_IL" w:bidi="he_IL"/>
        </w:rPr>
      </w:r>
      <w:r>
        <w:rPr>
          <w:vertAlign w:val="superscript"/>
          <w:rtl/>
          <w:cs/>
          <w:lang w:val="he_IL" w:bidi="he_IL"/>
        </w:rPr>
        <w:t>9</w:t>
      </w:r>
      <w:r>
        <w:rPr>
          <w:rtl/>
          <w:cs/>
          <w:lang w:val="he_IL" w:bidi="he_IL"/>
        </w:rPr>
        <w:t xml:space="preserve"> וַיֹּ֣אמֶר יְשַׁעְיָ֗הוּ זֶה־לְּךָ֤ הָאוֹת֙ מֵאֵ֣ת יְהוָ֔ה כִּ֚י יַעֲשֶׂ֣ה יְהוָ֔ה אֶת־הַדָּבָ֖ר אֲשֶׁ֣ר דִּבֵּ֑ר הָלַ֤ךְ הַצֵּל֙ עֶ֣שֶׂר מַֽעֲל֔וֹת אִם־יָשׁ֖וּב עֶ֥שֶׂר מַעֲלֽוֹת׃</w:t>
      </w:r>
    </w:p>
    <w:p>
      <w:pPr>
        <w:bidi/>
      </w:pPr>
      <w:r>
        <w:rPr>
          <w:rtl/>
          <w:cs/>
          <w:lang w:val="he_IL" w:bidi="he_IL"/>
        </w:rPr>
      </w:r>
      <w:r>
        <w:rPr>
          <w:vertAlign w:val="superscript"/>
          <w:rtl/>
          <w:cs/>
          <w:lang w:val="he_IL" w:bidi="he_IL"/>
        </w:rPr>
        <w:t>10</w:t>
      </w:r>
      <w:r>
        <w:rPr>
          <w:rtl/>
          <w:cs/>
          <w:lang w:val="he_IL" w:bidi="he_IL"/>
        </w:rPr>
        <w:t xml:space="preserve"> וַיֹּ֙אמֶר֙ יְחִזְקִיָּ֔הוּ נָקֵ֣ל לַצֵּ֔ל לִנְט֖וֹת עֶ֣שֶׂר מַעֲל֑וֹת לֹ֣א כִ֔י יָשׁ֥וּב הַצֵּ֛ל אֲחֹרַנִּ֖ית עֶ֥שֶׂר מַעֲלֽוֹת׃</w:t>
      </w:r>
    </w:p>
    <w:p>
      <w:pPr>
        <w:bidi/>
      </w:pPr>
      <w:r>
        <w:rPr>
          <w:rtl/>
          <w:cs/>
          <w:lang w:val="he_IL" w:bidi="he_IL"/>
        </w:rPr>
      </w:r>
      <w:r>
        <w:rPr>
          <w:vertAlign w:val="superscript"/>
          <w:rtl/>
          <w:cs/>
          <w:lang w:val="he_IL" w:bidi="he_IL"/>
        </w:rPr>
        <w:t>11</w:t>
      </w:r>
      <w:r>
        <w:rPr>
          <w:rtl/>
          <w:cs/>
          <w:lang w:val="he_IL" w:bidi="he_IL"/>
        </w:rPr>
        <w:t xml:space="preserve"> וַיִּקְרָ֛א יְשַׁעְיָ֥הוּ הַנָּבִ֖יא אֶל־יְהוָ֑ה וַיָּ֣שֶׁב אֶת־הַצֵּ֗ל בַּֽ֠מַּעֲלוֹת אֲשֶׁ֨ר יָרְדָ֜ה בְּמַעֲל֥וֹת אָחָ֛ז אֲחֹֽרַנִּ֖ית עֶ֥שֶׂר מַעֲלֽוֹת׃ פ</w:t>
      </w:r>
    </w:p>
    <w:p>
      <w:pPr>
        <w:bidi/>
      </w:pPr>
      <w:r>
        <w:rPr>
          <w:rtl/>
          <w:cs/>
          <w:lang w:val="he_IL" w:bidi="he_IL"/>
        </w:rPr>
      </w:r>
      <w:r>
        <w:rPr>
          <w:vertAlign w:val="superscript"/>
          <w:rtl/>
          <w:cs/>
          <w:lang w:val="he_IL" w:bidi="he_IL"/>
        </w:rPr>
        <w:t>12</w:t>
      </w:r>
      <w:r>
        <w:rPr>
          <w:rtl/>
          <w:cs/>
          <w:lang w:val="he_IL" w:bidi="he_IL"/>
        </w:rPr>
        <w:t xml:space="preserve"> בָּעֵ֣ת הַהִ֡יא שָׁלַ֡ח בְּרֹאדַ֣ךְ בַּ֠לְאֲדָן בֶּֽן־בַּלְאֲדָ֧ן מֶֽלֶךְ־בָּבֶ֛ל סְפָרִ֥ים וּמִנְחָ֖ה אֶל־חִזְקִיָּ֑הוּ כִּ֣י שָׁמַ֔ע כִּ֥י חָלָ֖ה חִזְקִיָּֽהוּ׃</w:t>
      </w:r>
    </w:p>
    <w:p>
      <w:pPr>
        <w:bidi/>
      </w:pPr>
      <w:r>
        <w:rPr>
          <w:rtl/>
          <w:cs/>
          <w:lang w:val="he_IL" w:bidi="he_IL"/>
        </w:rPr>
      </w:r>
      <w:r>
        <w:rPr>
          <w:vertAlign w:val="superscript"/>
          <w:rtl/>
          <w:cs/>
          <w:lang w:val="he_IL" w:bidi="he_IL"/>
        </w:rPr>
        <w:t>13</w:t>
      </w:r>
      <w:r>
        <w:rPr>
          <w:rtl/>
          <w:cs/>
          <w:lang w:val="he_IL" w:bidi="he_IL"/>
        </w:rPr>
        <w:t xml:space="preserve"> וַיִּשְׁמַ֣ע עֲלֵיהֶם֮ חִזְקִיָּהוּ֒ וַיַּרְאֵ֣ם אֶת־כָּל־בֵּ֣ית נְכֹתֹ֡ה אֶת־הַכֶּסֶף֩ וְאֶת־הַזָּהָ֨ב וְאֶת־הַבְּשָׂמִ֜ים וְאֵ֣ת ׀ שֶׁ֣מֶן הַטּ֗וֹב וְאֵת֙ בֵּ֣ית כֵּלָ֔יו וְאֵ֛ת כָּל־אֲשֶׁ֥ר נִמְצָ֖א בְּאֽוֹצְרֹתָ֑יו לֹֽא־הָיָ֣ה דָבָ֗ר אֲ֠שֶׁר לֹֽא־הֶרְאָ֧ם חִזְקִיָּ֛הוּ בְּבֵית֖וֹ וּבְכָל־מֶמְשַׁלְתּֽוֹ׃</w:t>
      </w:r>
    </w:p>
    <w:p>
      <w:pPr>
        <w:bidi/>
      </w:pPr>
      <w:r>
        <w:rPr>
          <w:rtl/>
          <w:cs/>
          <w:lang w:val="he_IL" w:bidi="he_IL"/>
        </w:rPr>
      </w:r>
      <w:r>
        <w:rPr>
          <w:vertAlign w:val="superscript"/>
          <w:rtl/>
          <w:cs/>
          <w:lang w:val="he_IL" w:bidi="he_IL"/>
        </w:rPr>
        <w:t>14</w:t>
      </w:r>
      <w:r>
        <w:rPr>
          <w:rtl/>
          <w:cs/>
          <w:lang w:val="he_IL" w:bidi="he_IL"/>
        </w:rPr>
        <w:t xml:space="preserve"> וַיָּבֹא֙ יְשַֽׁעְיָ֣הוּ הַנָּבִ֔יא אֶל־הַמֶּ֖לֶךְ חִזְקִיָּ֑הוּ וַיֹּ֨אמֶר אֵלָ֜יו מָ֥ה אָמְר֣וּ ׀ הָאֲנָשִׁ֣ים הָאֵ֗לֶּה וּמֵאַ֙יִן֙ יָבֹ֣אוּ אֵלֶ֔יךָ וַיֹּ֙אמֶר֙ חִזְקִיָּ֔הוּ מֵאֶ֧רֶץ רְחוֹקָ֛ה בָּ֖אוּ מִבָּבֶֽל׃</w:t>
      </w:r>
    </w:p>
    <w:p>
      <w:pPr>
        <w:bidi/>
      </w:pPr>
      <w:r>
        <w:rPr>
          <w:rtl/>
          <w:cs/>
          <w:lang w:val="he_IL" w:bidi="he_IL"/>
        </w:rPr>
      </w:r>
      <w:r>
        <w:rPr>
          <w:vertAlign w:val="superscript"/>
          <w:rtl/>
          <w:cs/>
          <w:lang w:val="he_IL" w:bidi="he_IL"/>
        </w:rPr>
        <w:t>15</w:t>
      </w:r>
      <w:r>
        <w:rPr>
          <w:rtl/>
          <w:cs/>
          <w:lang w:val="he_IL" w:bidi="he_IL"/>
        </w:rPr>
        <w:t xml:space="preserve"> וַיֹּ֕אמֶר מָ֥ה רָא֖וּ בְּבֵיתֶ֑ךָ וַיֹּ֣אמֶר חִזְקִיָּ֗הוּ אֵ֣ת כָּל־אֲשֶׁ֤ר בְּבֵיתִי֙ רָא֔וּ לֹא־הָיָ֥ה דָבָ֛ר אֲשֶׁ֥ר לֹֽא־הִרְאִיתִ֖ם בְּאֹצְרֹתָֽי׃</w:t>
      </w:r>
    </w:p>
    <w:p>
      <w:pPr>
        <w:bidi/>
      </w:pPr>
      <w:r>
        <w:rPr>
          <w:rtl/>
          <w:cs/>
          <w:lang w:val="he_IL" w:bidi="he_IL"/>
        </w:rPr>
      </w:r>
      <w:r>
        <w:rPr>
          <w:vertAlign w:val="superscript"/>
          <w:rtl/>
          <w:cs/>
          <w:lang w:val="he_IL" w:bidi="he_IL"/>
        </w:rPr>
        <w:t>16</w:t>
      </w:r>
      <w:r>
        <w:rPr>
          <w:rtl/>
          <w:cs/>
          <w:lang w:val="he_IL" w:bidi="he_IL"/>
        </w:rPr>
        <w:t xml:space="preserve"> וַיֹּ֥אמֶר יְשַׁעְיָ֖הוּ אֶל־חִזְקִיָּ֑הוּ שְׁמַ֖ע דְּבַר־יְהוָֽה׃</w:t>
      </w:r>
    </w:p>
    <w:p>
      <w:pPr>
        <w:bidi/>
      </w:pPr>
      <w:r>
        <w:rPr>
          <w:rtl/>
          <w:cs/>
          <w:lang w:val="he_IL" w:bidi="he_IL"/>
        </w:rPr>
      </w:r>
      <w:r>
        <w:rPr>
          <w:vertAlign w:val="superscript"/>
          <w:rtl/>
          <w:cs/>
          <w:lang w:val="he_IL" w:bidi="he_IL"/>
        </w:rPr>
        <w:t>17</w:t>
      </w:r>
      <w:r>
        <w:rPr>
          <w:rtl/>
          <w:cs/>
          <w:lang w:val="he_IL" w:bidi="he_IL"/>
        </w:rPr>
        <w:t xml:space="preserve"> הִנֵּה֮ יָמִ֣ים בָּאִים֒ וְנִשָּׂ֣א ׀ כָּל־אֲשֶׁ֣ר בְּבֵיתֶ֗ךָ וַאֲשֶׁ֨ר אָצְר֧וּ אֲבֹתֶ֛יךָ עַד־הַיּ֥וֹם הַזֶּ֖ה בָּבֶ֑לָה לֹֽא־יִוָּתֵ֥ר דָּבָ֖ר אָמַ֥ר יְהוָֽה׃</w:t>
      </w:r>
    </w:p>
    <w:p>
      <w:pPr>
        <w:bidi/>
      </w:pPr>
      <w:r>
        <w:rPr>
          <w:rtl/>
          <w:cs/>
          <w:lang w:val="he_IL" w:bidi="he_IL"/>
        </w:rPr>
      </w:r>
      <w:r>
        <w:rPr>
          <w:vertAlign w:val="superscript"/>
          <w:rtl/>
          <w:cs/>
          <w:lang w:val="he_IL" w:bidi="he_IL"/>
        </w:rPr>
        <w:t>18</w:t>
      </w:r>
      <w:r>
        <w:rPr>
          <w:rtl/>
          <w:cs/>
          <w:lang w:val="he_IL" w:bidi="he_IL"/>
        </w:rPr>
        <w:t xml:space="preserve"> וּמִבָּנֶ֜יךָ אֲשֶׁ֨ר יֵצְא֧וּ מִמְּךָ֛ אֲשֶׁ֥ר תּוֹלִ֖יד יקח וְהָיוּ֙ סָֽרִיסִ֔ים בְּהֵיכַ֖ל מֶ֥לֶךְ בָּבֶֽל׃</w:t>
      </w:r>
    </w:p>
    <w:p>
      <w:pPr>
        <w:bidi/>
      </w:pPr>
      <w:r>
        <w:rPr>
          <w:rtl/>
          <w:cs/>
          <w:lang w:val="he_IL" w:bidi="he_IL"/>
        </w:rPr>
      </w:r>
      <w:r>
        <w:rPr>
          <w:vertAlign w:val="superscript"/>
          <w:rtl/>
          <w:cs/>
          <w:lang w:val="he_IL" w:bidi="he_IL"/>
        </w:rPr>
        <w:t>19</w:t>
      </w:r>
      <w:r>
        <w:rPr>
          <w:rtl/>
          <w:cs/>
          <w:lang w:val="he_IL" w:bidi="he_IL"/>
        </w:rPr>
        <w:t xml:space="preserve"> וַיֹּ֤אמֶר חִזְקִיָּ֙הוּ֙ אֶֽל־יְשַֽׁעְיָ֔הוּ ט֥וֹב דְּבַר־יְהוָ֖ה אֲשֶׁ֣ר דִּבַּ֑רְתָּ וַיֹּ֕אמֶר הֲל֛וֹא אִם־שָׁל֥וֹם וֶאֱמֶ֖ת יִהְיֶ֥ה בְיָמָֽי׃</w:t>
      </w:r>
    </w:p>
    <w:p>
      <w:pPr>
        <w:bidi/>
      </w:pPr>
      <w:r>
        <w:rPr>
          <w:rtl/>
          <w:cs/>
          <w:lang w:val="he_IL" w:bidi="he_IL"/>
        </w:rPr>
      </w:r>
      <w:r>
        <w:rPr>
          <w:vertAlign w:val="superscript"/>
          <w:rtl/>
          <w:cs/>
          <w:lang w:val="he_IL" w:bidi="he_IL"/>
        </w:rPr>
        <w:t>20</w:t>
      </w:r>
      <w:r>
        <w:rPr>
          <w:rtl/>
          <w:cs/>
          <w:lang w:val="he_IL" w:bidi="he_IL"/>
        </w:rPr>
        <w:t xml:space="preserve"> וְיֶ֨תֶר דִּבְרֵ֤י חִזְקִיָּ֙הוּ֙ וְכָל־גְּב֣וּרָת֔וֹ וַאֲשֶׁ֣ר עָשָׂ֗ה אֶת־הַבְּרֵכָה֙ וְאֶת־הַתְּעָלָ֔ה וַיָּבֵ֥א אֶת־הַמַּ֖יִם הָעִ֑ירָה הֲלֹא־הֵ֣ם כְּתוּבִ֗ים עַל־סֵ֛פֶר דִּבְרֵ֥י הַיָּמִ֖ים לְמַלְכֵ֥י יְהוּדָֽה׃</w:t>
      </w:r>
    </w:p>
    <w:p>
      <w:pPr>
        <w:bidi/>
      </w:pPr>
      <w:r>
        <w:rPr>
          <w:rtl/>
          <w:cs/>
          <w:lang w:val="he_IL" w:bidi="he_IL"/>
        </w:rPr>
      </w:r>
      <w:r>
        <w:rPr>
          <w:vertAlign w:val="superscript"/>
          <w:rtl/>
          <w:cs/>
          <w:lang w:val="he_IL" w:bidi="he_IL"/>
        </w:rPr>
        <w:t>21</w:t>
      </w:r>
      <w:r>
        <w:rPr>
          <w:rtl/>
          <w:cs/>
          <w:lang w:val="he_IL" w:bidi="he_IL"/>
        </w:rPr>
        <w:t xml:space="preserve"> וַיִּשְׁכַּ֥ב חִזְקִיָּ֖הוּ עִם־אֲבֹתָ֑יו וַיִּמְלֹ֛ךְ מְנַשֶּׁ֥ה בְנ֖וֹ תַּחְתָּֽיו׃ פ</w:t>
      </w:r>
    </w:p>
    <w:p>
      <w:pPr>
        <w:pStyle w:val="Heading2"/>
        <w:bidi/>
      </w:pPr>
      <w:r>
        <w:rPr>
          <w:rtl/>
          <w:cs/>
          <w:lang w:val="he_IL" w:bidi="he_IL"/>
        </w:rPr>
        <w:t>2 Kings 21:1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בֶּן־שְׁתֵּ֨ים עֶשְׂרֵ֤ה שָׁנָה֙ מְנַשֶּׁ֣ה בְמָלְכ֔וֹ וַחֲמִשִּׁ֤ים וְחָמֵשׁ֙ שָׁנָ֔ה מָלַ֖ךְ בִּירוּשָׁלִָ֑ם וְשֵׁ֥ם אִמּ֖וֹ חֶפְצִי־בָֽהּ׃</w:t>
      </w:r>
    </w:p>
    <w:p>
      <w:pPr>
        <w:bidi/>
      </w:pPr>
      <w:r>
        <w:rPr>
          <w:rtl/>
          <w:cs/>
          <w:lang w:val="he_IL" w:bidi="he_IL"/>
        </w:rPr>
      </w:r>
      <w:r>
        <w:rPr>
          <w:vertAlign w:val="superscript"/>
          <w:rtl/>
          <w:cs/>
          <w:lang w:val="he_IL" w:bidi="he_IL"/>
        </w:rPr>
        <w:t>2</w:t>
      </w:r>
      <w:r>
        <w:rPr>
          <w:rtl/>
          <w:cs/>
          <w:lang w:val="he_IL" w:bidi="he_IL"/>
        </w:rPr>
        <w:t xml:space="preserve"> וַיַּ֥עַשׂ הָרַ֖ע בְּעֵינֵ֣י יְהוָ֑ה כְּתֽוֹעֲבֹת֙ הַגּוֹיִ֔ם אֲשֶׁר֙ הוֹרִ֣ישׁ יְהוָ֔ה מִפְּנֵ֖י בְּנֵ֥י יִשְׂרָאֵֽל׃</w:t>
      </w:r>
    </w:p>
    <w:p>
      <w:pPr>
        <w:bidi/>
      </w:pPr>
      <w:r>
        <w:rPr>
          <w:rtl/>
          <w:cs/>
          <w:lang w:val="he_IL" w:bidi="he_IL"/>
        </w:rPr>
      </w:r>
      <w:r>
        <w:rPr>
          <w:vertAlign w:val="superscript"/>
          <w:rtl/>
          <w:cs/>
          <w:lang w:val="he_IL" w:bidi="he_IL"/>
        </w:rPr>
        <w:t>3</w:t>
      </w:r>
      <w:r>
        <w:rPr>
          <w:rtl/>
          <w:cs/>
          <w:lang w:val="he_IL" w:bidi="he_IL"/>
        </w:rPr>
        <w:t xml:space="preserve"> וַיָּ֗שָׁב וַיִּ֙בֶן֙ אֶת־הַבָּמ֔וֹת אֲשֶׁ֥ר אִבַּ֖ד חִזְקִיָּ֣הוּ אָבִ֑יו וַיָּ֨קֶם מִזְבְּחֹ֜ת לַבַּ֗עַל וַיַּ֤עַשׂ אֲשֵׁרָה֙ כַּאֲשֶׁ֣ר עָשָׂ֗ה אַחְאָב֙ מֶ֣לֶךְ יִשְׂרָאֵ֔ל וַיִּשְׁתַּ֙חוּ֙ לְכָל־צְבָ֣א הַשָּׁמַ֔יִם וַֽיַּעֲבֹ֖ד אֹתָֽם׃</w:t>
      </w:r>
    </w:p>
    <w:p>
      <w:pPr>
        <w:bidi/>
      </w:pPr>
      <w:r>
        <w:rPr>
          <w:rtl/>
          <w:cs/>
          <w:lang w:val="he_IL" w:bidi="he_IL"/>
        </w:rPr>
      </w:r>
      <w:r>
        <w:rPr>
          <w:vertAlign w:val="superscript"/>
          <w:rtl/>
          <w:cs/>
          <w:lang w:val="he_IL" w:bidi="he_IL"/>
        </w:rPr>
        <w:t>4</w:t>
      </w:r>
      <w:r>
        <w:rPr>
          <w:rtl/>
          <w:cs/>
          <w:lang w:val="he_IL" w:bidi="he_IL"/>
        </w:rPr>
        <w:t xml:space="preserve"> וּבָנָ֥ה מִזְבְּחֹ֖ת בְּבֵ֣ית יְהוָ֑ה אֲשֶׁר֙ אָמַ֣ר יְהוָ֔ה בִּירוּשָׁלִַ֖ם אָשִׂ֥ים אֶת־שְׁמִֽי׃</w:t>
      </w:r>
    </w:p>
    <w:p>
      <w:pPr>
        <w:bidi/>
      </w:pPr>
      <w:r>
        <w:rPr>
          <w:rtl/>
          <w:cs/>
          <w:lang w:val="he_IL" w:bidi="he_IL"/>
        </w:rPr>
      </w:r>
      <w:r>
        <w:rPr>
          <w:vertAlign w:val="superscript"/>
          <w:rtl/>
          <w:cs/>
          <w:lang w:val="he_IL" w:bidi="he_IL"/>
        </w:rPr>
        <w:t>5</w:t>
      </w:r>
      <w:r>
        <w:rPr>
          <w:rtl/>
          <w:cs/>
          <w:lang w:val="he_IL" w:bidi="he_IL"/>
        </w:rPr>
        <w:t xml:space="preserve"> וַיִּ֥בֶן מִזְבְּח֖וֹת לְכָל־צְבָ֣א הַשָּׁמָ֑יִם בִּשְׁתֵּ֖י חַצְר֥וֹת בֵּית־יְהוָֽה׃</w:t>
      </w:r>
    </w:p>
    <w:p>
      <w:pPr>
        <w:bidi/>
      </w:pPr>
      <w:r>
        <w:rPr>
          <w:rtl/>
          <w:cs/>
          <w:lang w:val="he_IL" w:bidi="he_IL"/>
        </w:rPr>
      </w:r>
      <w:r>
        <w:rPr>
          <w:vertAlign w:val="superscript"/>
          <w:rtl/>
          <w:cs/>
          <w:lang w:val="he_IL" w:bidi="he_IL"/>
        </w:rPr>
        <w:t>6</w:t>
      </w:r>
      <w:r>
        <w:rPr>
          <w:rtl/>
          <w:cs/>
          <w:lang w:val="he_IL" w:bidi="he_IL"/>
        </w:rPr>
        <w:t xml:space="preserve"> וְהֶעֱבִ֤יר אֶת־בְּנוֹ֙ בָּאֵ֔שׁ וְעוֹנֵ֣ן וְנִחֵ֔שׁ וְעָ֥שָׂה א֖וֹב וְיִדְּעֹנִ֑ים הִרְבָּ֗ה לַעֲשׂ֥וֹת הָרַ֛ע בְּעֵינֵ֥י יְהוָ֖ה לְהַכְעִֽיס׃</w:t>
      </w:r>
    </w:p>
    <w:p>
      <w:pPr>
        <w:bidi/>
      </w:pPr>
      <w:r>
        <w:rPr>
          <w:rtl/>
          <w:cs/>
          <w:lang w:val="he_IL" w:bidi="he_IL"/>
        </w:rPr>
      </w:r>
      <w:r>
        <w:rPr>
          <w:vertAlign w:val="superscript"/>
          <w:rtl/>
          <w:cs/>
          <w:lang w:val="he_IL" w:bidi="he_IL"/>
        </w:rPr>
        <w:t>7</w:t>
      </w:r>
      <w:r>
        <w:rPr>
          <w:rtl/>
          <w:cs/>
          <w:lang w:val="he_IL" w:bidi="he_IL"/>
        </w:rPr>
        <w:t xml:space="preserve"> וַיָּ֕שֶׂם אֶת־פֶּ֥סֶל הָאֲשֵׁרָ֖ה אֲשֶׁ֣ר עָשָׂ֑ה בַּבַּ֗יִת אֲשֶׁ֨ר אָמַ֤ר יְהוָה֙ אֶל־דָּוִד֙ וְאֶל־שְׁלֹמֹ֣ה בְנ֔וֹ בַּבַּ֨יִת הַזֶּ֜ה וּבִירוּשָׁלִַ֗ם אֲשֶׁ֤ר בָּחַ֙רְתִּי֙ מִכֹּל֙ שִׁבְטֵ֣י יִשְׂרָאֵ֔ל אָשִׂ֥ים אֶת־שְׁמִ֖י לְעוֹלָֽם׃</w:t>
      </w:r>
    </w:p>
    <w:p>
      <w:pPr>
        <w:bidi/>
      </w:pPr>
      <w:r>
        <w:rPr>
          <w:rtl/>
          <w:cs/>
          <w:lang w:val="he_IL" w:bidi="he_IL"/>
        </w:rPr>
      </w:r>
      <w:r>
        <w:rPr>
          <w:vertAlign w:val="superscript"/>
          <w:rtl/>
          <w:cs/>
          <w:lang w:val="he_IL" w:bidi="he_IL"/>
        </w:rPr>
        <w:t>8</w:t>
      </w:r>
      <w:r>
        <w:rPr>
          <w:rtl/>
          <w:cs/>
          <w:lang w:val="he_IL" w:bidi="he_IL"/>
        </w:rPr>
        <w:t xml:space="preserve"> וְלֹ֣א אֹסִ֗יף לְהָנִיד֙ רֶ֣גֶל יִשְׂרָאֵ֔ל מִן־הָ֣אֲדָמָ֔ה אֲשֶׁ֥ר נָתַ֖תִּי לַֽאֲבוֹתָ֑ם רַ֣ק ׀ אִם־יִשְׁמְר֣וּ לַעֲשׂ֗וֹת כְּכֹל֙ אֲשֶׁ֣ר צִוִּיתִ֔ים וּלְכָל־הַ֨תּוֹרָ֔ה אֲשֶׁר־צִוָּ֥ה אֹתָ֖ם עַבְדִּ֥י מֹשֶֽׁה׃</w:t>
      </w:r>
    </w:p>
    <w:p>
      <w:pPr>
        <w:bidi/>
      </w:pPr>
      <w:r>
        <w:rPr>
          <w:rtl/>
          <w:cs/>
          <w:lang w:val="he_IL" w:bidi="he_IL"/>
        </w:rPr>
      </w:r>
      <w:r>
        <w:rPr>
          <w:vertAlign w:val="superscript"/>
          <w:rtl/>
          <w:cs/>
          <w:lang w:val="he_IL" w:bidi="he_IL"/>
        </w:rPr>
        <w:t>9</w:t>
      </w:r>
      <w:r>
        <w:rPr>
          <w:rtl/>
          <w:cs/>
          <w:lang w:val="he_IL" w:bidi="he_IL"/>
        </w:rPr>
        <w:t xml:space="preserve"> וְלֹ֖א שָׁמֵ֑עוּ וַיַּתְעֵ֤ם מְנַשֶּׁה֙ לַעֲשׂ֣וֹת אֶת־הָרָ֔ע מִן־הַ֨גּוֹיִ֔ם אֲשֶׁר֙ הִשְׁמִ֣יד יְהוָ֔ה מִפְּנֵ֖י בְּנֵ֥י יִשְׂרָאֵֽל׃</w:t>
      </w:r>
    </w:p>
    <w:p>
      <w:pPr>
        <w:bidi/>
      </w:pPr>
      <w:r>
        <w:rPr>
          <w:rtl/>
          <w:cs/>
          <w:lang w:val="he_IL" w:bidi="he_IL"/>
        </w:rPr>
      </w:r>
      <w:r>
        <w:rPr>
          <w:vertAlign w:val="superscript"/>
          <w:rtl/>
          <w:cs/>
          <w:lang w:val="he_IL" w:bidi="he_IL"/>
        </w:rPr>
        <w:t>10</w:t>
      </w:r>
      <w:r>
        <w:rPr>
          <w:rtl/>
          <w:cs/>
          <w:lang w:val="he_IL" w:bidi="he_IL"/>
        </w:rPr>
        <w:t xml:space="preserve"> וַיְדַבֵּ֧ר יְהוָ֛ה בְּיַד־עֲבָדָ֥יו הַנְּבִיאִ֖ים לֵאמֹֽר׃</w:t>
      </w:r>
    </w:p>
    <w:p>
      <w:pPr>
        <w:bidi/>
      </w:pPr>
      <w:r>
        <w:rPr>
          <w:rtl/>
          <w:cs/>
          <w:lang w:val="he_IL" w:bidi="he_IL"/>
        </w:rPr>
      </w:r>
      <w:r>
        <w:rPr>
          <w:vertAlign w:val="superscript"/>
          <w:rtl/>
          <w:cs/>
          <w:lang w:val="he_IL" w:bidi="he_IL"/>
        </w:rPr>
        <w:t>11</w:t>
      </w:r>
      <w:r>
        <w:rPr>
          <w:rtl/>
          <w:cs/>
          <w:lang w:val="he_IL" w:bidi="he_IL"/>
        </w:rPr>
        <w:t xml:space="preserve"> יַעַן֩ אֲשֶׁ֨ר עָשָׂ֜ה מְנַשֶּׁ֤ה מֶֽלֶךְ־יְהוּדָה֙ הַתֹּעֵב֣וֹת הָאֵ֔לֶּה הֵרַ֕ע מִכֹּ֛ל אֲשֶׁר־עָשׂ֥וּ הָאֱמֹרִ֖י אֲשֶׁ֣ר לְפָנָ֑יו וַיַּחֲטִ֥א גַֽם־אֶת־יְהוּדָ֖ה בְּגִלּוּלָֽיו׃ פ</w:t>
      </w:r>
    </w:p>
    <w:p>
      <w:pPr>
        <w:bidi/>
      </w:pPr>
      <w:r>
        <w:rPr>
          <w:rtl/>
          <w:cs/>
          <w:lang w:val="he_IL" w:bidi="he_IL"/>
        </w:rPr>
      </w:r>
      <w:r>
        <w:rPr>
          <w:vertAlign w:val="superscript"/>
          <w:rtl/>
          <w:cs/>
          <w:lang w:val="he_IL" w:bidi="he_IL"/>
        </w:rPr>
        <w:t>12</w:t>
      </w:r>
      <w:r>
        <w:rPr>
          <w:rtl/>
          <w:cs/>
          <w:lang w:val="he_IL" w:bidi="he_IL"/>
        </w:rPr>
        <w:t xml:space="preserve"> לָכֵ֗ן כֹּֽה־אָמַ֤ר יְהוָה֙ אֱלֹהֵ֣י יִשְׂרָאֵ֔ל הִנְנִי֙ מֵבִ֣יא רָעָ֔ה עַל־יְרוּשָׁלִַ֖ם וִֽיהוּדָ֑ה אֲשֶׁר֙ כָּל־שמעיו תִּצַּ֖לְנָה שְׁתֵּ֥י אָזְנָֽיו׃</w:t>
      </w:r>
    </w:p>
    <w:p>
      <w:pPr>
        <w:bidi/>
      </w:pPr>
      <w:r>
        <w:rPr>
          <w:rtl/>
          <w:cs/>
          <w:lang w:val="he_IL" w:bidi="he_IL"/>
        </w:rPr>
      </w:r>
      <w:r>
        <w:rPr>
          <w:vertAlign w:val="superscript"/>
          <w:rtl/>
          <w:cs/>
          <w:lang w:val="he_IL" w:bidi="he_IL"/>
        </w:rPr>
        <w:t>13</w:t>
      </w:r>
      <w:r>
        <w:rPr>
          <w:rtl/>
          <w:cs/>
          <w:lang w:val="he_IL" w:bidi="he_IL"/>
        </w:rPr>
        <w:t xml:space="preserve"> וְנָטִ֣יתִי עַל־יְרוּשָׁלִַ֗ם אֵ֚ת קָ֣ו שֹֽׁמְר֔וֹן וְאֶת־מִשְׁקֹ֖לֶת בֵּ֣ית אַחְאָ֑ב וּמָחִ֨יתִי אֶת־יְרוּשָׁלִַ֜ם כַּֽאֲשֶׁר־יִמְחֶ֤ה אֶת־הַצַּלַּ֙חַת֙ מָחָ֔ה וְהָפַ֖ךְ עַל־פָּנֶֽיהָ׃</w:t>
      </w:r>
    </w:p>
    <w:p>
      <w:pPr>
        <w:bidi/>
      </w:pPr>
      <w:r>
        <w:rPr>
          <w:rtl/>
          <w:cs/>
          <w:lang w:val="he_IL" w:bidi="he_IL"/>
        </w:rPr>
      </w:r>
      <w:r>
        <w:rPr>
          <w:vertAlign w:val="superscript"/>
          <w:rtl/>
          <w:cs/>
          <w:lang w:val="he_IL" w:bidi="he_IL"/>
        </w:rPr>
        <w:t>14</w:t>
      </w:r>
      <w:r>
        <w:rPr>
          <w:rtl/>
          <w:cs/>
          <w:lang w:val="he_IL" w:bidi="he_IL"/>
        </w:rPr>
        <w:t xml:space="preserve"> וְנָטַשְׁתִּ֗י אֵ֚ת שְׁאֵרִ֣ית נַחֲלָתִ֔י וּנְתַתִּ֖ים בְּיַ֣ד אֹֽיְבֵיהֶ֑ם וְהָי֥וּ לְבַ֛ז וְלִמְשִׁסָּ֖ה לְכָל־אֹיְבֵיהֶֽם׃</w:t>
      </w:r>
    </w:p>
    <w:p>
      <w:pPr>
        <w:bidi/>
      </w:pPr>
      <w:r>
        <w:rPr>
          <w:rtl/>
          <w:cs/>
          <w:lang w:val="he_IL" w:bidi="he_IL"/>
        </w:rPr>
      </w:r>
      <w:r>
        <w:rPr>
          <w:vertAlign w:val="superscript"/>
          <w:rtl/>
          <w:cs/>
          <w:lang w:val="he_IL" w:bidi="he_IL"/>
        </w:rPr>
        <w:t>15</w:t>
      </w:r>
      <w:r>
        <w:rPr>
          <w:rtl/>
          <w:cs/>
          <w:lang w:val="he_IL" w:bidi="he_IL"/>
        </w:rPr>
        <w:t xml:space="preserve"> יַ֗עַן אֲשֶׁ֨ר עָשׂ֤וּ אֶת־הָרַע֙ בְּעֵינַ֔י וַיִּהְי֥וּ מַכְעִסִ֖ים אֹתִ֑י מִן־הַיּ֗וֹם אֲשֶׁ֨ר יָצְא֤וּ אֲבוֹתָם֙ מִמִּצְרַ֔יִם וְעַ֖ד הַיּ֥וֹם הַזֶּֽה׃</w:t>
      </w:r>
    </w:p>
    <w:p>
      <w:pPr>
        <w:bidi/>
      </w:pPr>
      <w:r>
        <w:rPr>
          <w:rtl/>
          <w:cs/>
          <w:lang w:val="he_IL" w:bidi="he_IL"/>
        </w:rPr>
      </w:r>
      <w:r>
        <w:rPr>
          <w:vertAlign w:val="superscript"/>
          <w:rtl/>
          <w:cs/>
          <w:lang w:val="he_IL" w:bidi="he_IL"/>
        </w:rPr>
        <w:t>16</w:t>
      </w:r>
      <w:r>
        <w:rPr>
          <w:rtl/>
          <w:cs/>
          <w:lang w:val="he_IL" w:bidi="he_IL"/>
        </w:rPr>
        <w:t xml:space="preserve"> וְגַם֩ דָּ֨ם נָקִ֜י שָׁפַ֤ךְ מְנַשֶּׁה֙ הַרְבֵּ֣ה מְאֹ֔ד עַ֛ד אֲשֶׁר־מִלֵּ֥א אֶת־יְרוּשָׁלִַ֖ם פֶּ֣ה לָפֶ֑ה לְבַ֤ד מֵֽחַטָּאתוֹ֙ אֲשֶׁ֣ר הֶחֱטִ֣יא אֶת־יְהוּדָ֔ה לַעֲשׂ֥וֹת הָרַ֖ע בְּעֵינֵ֥י יְהוָֽה׃</w:t>
      </w:r>
    </w:p>
    <w:p>
      <w:pPr>
        <w:bidi/>
      </w:pPr>
      <w:r>
        <w:rPr>
          <w:rtl/>
          <w:cs/>
          <w:lang w:val="he_IL" w:bidi="he_IL"/>
        </w:rPr>
      </w:r>
      <w:r>
        <w:rPr>
          <w:vertAlign w:val="superscript"/>
          <w:rtl/>
          <w:cs/>
          <w:lang w:val="he_IL" w:bidi="he_IL"/>
        </w:rPr>
        <w:t>17</w:t>
      </w:r>
      <w:r>
        <w:rPr>
          <w:rtl/>
          <w:cs/>
          <w:lang w:val="he_IL" w:bidi="he_IL"/>
        </w:rPr>
        <w:t xml:space="preserve"> וְיֶ֨תֶר דִּבְרֵ֤י מְנַשֶּׁה֙ וְכָל־אֲשֶׁ֣ר עָשָׂ֔ה וְחַטָּאת֖וֹ אֲשֶׁ֣ר חָטָ֑א הֲלֹא־הֵ֣ם כְּתוּבִ֗ים עַל־סֵ֛פֶר דִּבְרֵ֥י הַיָּמִ֖ים לְמַלְכֵ֥י יְהוּדָֽה׃</w:t>
      </w:r>
    </w:p>
    <w:p>
      <w:pPr>
        <w:bidi/>
      </w:pPr>
      <w:r>
        <w:rPr>
          <w:rtl/>
          <w:cs/>
          <w:lang w:val="he_IL" w:bidi="he_IL"/>
        </w:rPr>
      </w:r>
      <w:r>
        <w:rPr>
          <w:vertAlign w:val="superscript"/>
          <w:rtl/>
          <w:cs/>
          <w:lang w:val="he_IL" w:bidi="he_IL"/>
        </w:rPr>
        <w:t>18</w:t>
      </w:r>
      <w:r>
        <w:rPr>
          <w:rtl/>
          <w:cs/>
          <w:lang w:val="he_IL" w:bidi="he_IL"/>
        </w:rPr>
        <w:t xml:space="preserve"> וַיִּשְׁכַּ֤ב מְנַשֶּׁה֙ עִם־אֲבֹתָ֔יו וַיִּקָּבֵ֥ר בְּגַן־בֵּית֖וֹ בְּגַן־עֻזָּ֑א וַיִּמְלֹ֛ךְ אָמ֥וֹן בְּנ֖וֹ תַּחְתָּֽיו׃ פ</w:t>
      </w:r>
    </w:p>
    <w:p>
      <w:pPr>
        <w:bidi/>
      </w:pPr>
      <w:r>
        <w:rPr>
          <w:rtl/>
          <w:cs/>
          <w:lang w:val="he_IL" w:bidi="he_IL"/>
        </w:rPr>
      </w:r>
      <w:r>
        <w:rPr>
          <w:vertAlign w:val="superscript"/>
          <w:rtl/>
          <w:cs/>
          <w:lang w:val="he_IL" w:bidi="he_IL"/>
        </w:rPr>
        <w:t>19</w:t>
      </w:r>
      <w:r>
        <w:rPr>
          <w:rtl/>
          <w:cs/>
          <w:lang w:val="he_IL" w:bidi="he_IL"/>
        </w:rPr>
        <w:t xml:space="preserve"> בֶּן־עֶשְׂרִ֨ים וּשְׁתַּ֤יִם שָׁנָה֙ אָמ֣וֹן בְּמָלְכ֔וֹ וּשְׁתַּ֣יִם שָׁנִ֔ים מָלַ֖ךְ בִּירוּשָׁלִָ֑ם וְשֵׁ֣ם אִמּ֔וֹ מְשֻׁלֶּ֥מֶת בַּת־חָר֖וּץ מִן־יָטְבָֽה׃</w:t>
      </w:r>
    </w:p>
    <w:p>
      <w:pPr>
        <w:bidi/>
      </w:pPr>
      <w:r>
        <w:rPr>
          <w:rtl/>
          <w:cs/>
          <w:lang w:val="he_IL" w:bidi="he_IL"/>
        </w:rPr>
      </w:r>
      <w:r>
        <w:rPr>
          <w:vertAlign w:val="superscript"/>
          <w:rtl/>
          <w:cs/>
          <w:lang w:val="he_IL" w:bidi="he_IL"/>
        </w:rPr>
        <w:t>20</w:t>
      </w:r>
      <w:r>
        <w:rPr>
          <w:rtl/>
          <w:cs/>
          <w:lang w:val="he_IL" w:bidi="he_IL"/>
        </w:rPr>
        <w:t xml:space="preserve"> וַיַּ֥עַשׂ הָרַ֖ע בְּעֵינֵ֣י יְהוָ֑ה כַּאֲשֶׁ֥ר עָשָׂ֖ה מְנַשֶּׁ֥ה אָבִֽיו׃</w:t>
      </w:r>
    </w:p>
    <w:p>
      <w:pPr>
        <w:bidi/>
      </w:pPr>
      <w:r>
        <w:rPr>
          <w:rtl/>
          <w:cs/>
          <w:lang w:val="he_IL" w:bidi="he_IL"/>
        </w:rPr>
      </w:r>
      <w:r>
        <w:rPr>
          <w:vertAlign w:val="superscript"/>
          <w:rtl/>
          <w:cs/>
          <w:lang w:val="he_IL" w:bidi="he_IL"/>
        </w:rPr>
        <w:t>21</w:t>
      </w:r>
      <w:r>
        <w:rPr>
          <w:rtl/>
          <w:cs/>
          <w:lang w:val="he_IL" w:bidi="he_IL"/>
        </w:rPr>
        <w:t xml:space="preserve"> וַיֵּ֕לֶךְ בְּכָל־הַדֶּ֖רֶךְ אֲשֶׁר־הָלַ֣ךְ אָבִ֑יו וַֽיַּעֲבֹ֗ד אֶת־הַגִּלֻּלִים֙ אֲשֶׁ֣ר עָבַ֣ד אָבִ֔יו וַיִּשְׁתַּ֖חוּ לָהֶֽם׃</w:t>
      </w:r>
    </w:p>
    <w:p>
      <w:pPr>
        <w:bidi/>
      </w:pPr>
      <w:r>
        <w:rPr>
          <w:rtl/>
          <w:cs/>
          <w:lang w:val="he_IL" w:bidi="he_IL"/>
        </w:rPr>
      </w:r>
      <w:r>
        <w:rPr>
          <w:vertAlign w:val="superscript"/>
          <w:rtl/>
          <w:cs/>
          <w:lang w:val="he_IL" w:bidi="he_IL"/>
        </w:rPr>
        <w:t>22</w:t>
      </w:r>
      <w:r>
        <w:rPr>
          <w:rtl/>
          <w:cs/>
          <w:lang w:val="he_IL" w:bidi="he_IL"/>
        </w:rPr>
        <w:t xml:space="preserve"> וַיַּעֲזֹ֕ב אֶת־יְהוָ֖ה אֱלֹהֵ֣י אֲבֹתָ֑יו וְלֹ֥א הָלַ֖ךְ בְּדֶ֥רֶךְ יְהוָֽה׃</w:t>
      </w:r>
    </w:p>
    <w:p>
      <w:pPr>
        <w:bidi/>
      </w:pPr>
      <w:r>
        <w:rPr>
          <w:rtl/>
          <w:cs/>
          <w:lang w:val="he_IL" w:bidi="he_IL"/>
        </w:rPr>
      </w:r>
      <w:r>
        <w:rPr>
          <w:vertAlign w:val="superscript"/>
          <w:rtl/>
          <w:cs/>
          <w:lang w:val="he_IL" w:bidi="he_IL"/>
        </w:rPr>
        <w:t>23</w:t>
      </w:r>
      <w:r>
        <w:rPr>
          <w:rtl/>
          <w:cs/>
          <w:lang w:val="he_IL" w:bidi="he_IL"/>
        </w:rPr>
        <w:t xml:space="preserve"> וַיִּקְשְׁר֥וּ עַבְדֵֽי־אָמ֖וֹן עָלָ֑יו וַיָּמִ֥יתוּ אֶת־הַמֶּ֖לֶךְ בְּבֵיתֽוֹ׃</w:t>
      </w:r>
    </w:p>
    <w:p>
      <w:pPr>
        <w:bidi/>
      </w:pPr>
      <w:r>
        <w:rPr>
          <w:rtl/>
          <w:cs/>
          <w:lang w:val="he_IL" w:bidi="he_IL"/>
        </w:rPr>
      </w:r>
      <w:r>
        <w:rPr>
          <w:vertAlign w:val="superscript"/>
          <w:rtl/>
          <w:cs/>
          <w:lang w:val="he_IL" w:bidi="he_IL"/>
        </w:rPr>
        <w:t>24</w:t>
      </w:r>
      <w:r>
        <w:rPr>
          <w:rtl/>
          <w:cs/>
          <w:lang w:val="he_IL" w:bidi="he_IL"/>
        </w:rPr>
        <w:t xml:space="preserve"> וַיַּךְ֙ עַם־הָאָ֔רֶץ אֵ֥ת כָּל־הַקֹּשְׁרִ֖ים עַל־הַמֶּ֣לֶךְ אָמ֑וֹן וַיַּמְלִ֧יכוּ עַם־הָאָ֛רֶץ אֶת־יֹאשִׁיָּ֥הוּ בְנ֖וֹ תַּחְתָּֽיו׃</w:t>
      </w:r>
    </w:p>
    <w:p>
      <w:pPr>
        <w:bidi/>
      </w:pPr>
      <w:r>
        <w:rPr>
          <w:rtl/>
          <w:cs/>
          <w:lang w:val="he_IL" w:bidi="he_IL"/>
        </w:rPr>
      </w:r>
      <w:r>
        <w:rPr>
          <w:vertAlign w:val="superscript"/>
          <w:rtl/>
          <w:cs/>
          <w:lang w:val="he_IL" w:bidi="he_IL"/>
        </w:rPr>
        <w:t>25</w:t>
      </w:r>
      <w:r>
        <w:rPr>
          <w:rtl/>
          <w:cs/>
          <w:lang w:val="he_IL" w:bidi="he_IL"/>
        </w:rPr>
        <w:t xml:space="preserve"> וְיֶ֛תֶר דִּבְרֵ֥י אָמ֖וֹן אֲשֶׁ֣ר עָשָׂ֑ה הֲלֹא־הֵ֣ם כְּתוּבִ֗ים עַל־סֵ֛פֶר דִּבְרֵ֥י הַיָּמִ֖ים לְמַלְכֵ֥י יְהוּדָֽה׃</w:t>
      </w:r>
    </w:p>
    <w:p>
      <w:pPr>
        <w:bidi/>
      </w:pPr>
      <w:r>
        <w:rPr>
          <w:rtl/>
          <w:cs/>
          <w:lang w:val="he_IL" w:bidi="he_IL"/>
        </w:rPr>
      </w:r>
      <w:r>
        <w:rPr>
          <w:vertAlign w:val="superscript"/>
          <w:rtl/>
          <w:cs/>
          <w:lang w:val="he_IL" w:bidi="he_IL"/>
        </w:rPr>
        <w:t>26</w:t>
      </w:r>
      <w:r>
        <w:rPr>
          <w:rtl/>
          <w:cs/>
          <w:lang w:val="he_IL" w:bidi="he_IL"/>
        </w:rPr>
        <w:t xml:space="preserve"> וַיִּקְבֹּ֥ר אֹת֛וֹ בִּקְבֻרָת֖וֹ בְּגַן־עֻזָּ֑א וַיִּמְלֹ֛ךְ יֹאשִׁיָּ֥הוּ בְנ֖וֹ תַּחְתָּֽיו׃ פ</w:t>
      </w:r>
    </w:p>
    <w:p>
      <w:pPr>
        <w:pStyle w:val="Heading2"/>
        <w:bidi/>
      </w:pPr>
      <w:r>
        <w:rPr>
          <w:rtl/>
          <w:cs/>
          <w:lang w:val="he_IL" w:bidi="he_IL"/>
        </w:rPr>
        <w:t>2 Kings 22:1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בֶּן־שְׁמֹנֶ֤ה שָׁנָה֙ יֹאשִׁיָּ֣הוּ בְמָלְכ֔וֹ וּשְׁלֹשִׁ֤ים וְאַחַת֙ שָׁנָ֔ה מָלַ֖ךְ בִּירוּשָׁלִָ֑ם וְשֵׁ֣ם אִמּ֔וֹ יְדִידָ֥ה בַת־עֲדָ֖יָה מִבָּצְקַֽת׃</w:t>
      </w:r>
    </w:p>
    <w:p>
      <w:pPr>
        <w:bidi/>
      </w:pPr>
      <w:r>
        <w:rPr>
          <w:rtl/>
          <w:cs/>
          <w:lang w:val="he_IL" w:bidi="he_IL"/>
        </w:rPr>
      </w:r>
      <w:r>
        <w:rPr>
          <w:vertAlign w:val="superscript"/>
          <w:rtl/>
          <w:cs/>
          <w:lang w:val="he_IL" w:bidi="he_IL"/>
        </w:rPr>
        <w:t>2</w:t>
      </w:r>
      <w:r>
        <w:rPr>
          <w:rtl/>
          <w:cs/>
          <w:lang w:val="he_IL" w:bidi="he_IL"/>
        </w:rPr>
        <w:t xml:space="preserve"> וַיַּ֥עַשׂ הַיָּשָׁ֖ר בְּעֵינֵ֣י יְהוָ֑ה וַיֵּ֗לֶךְ בְּכָל־דֶּ֙רֶךְ֙ דָּוִ֣ד אָבִ֔יו וְלֹא־סָ֖ר יָמִ֥ין וּשְׂמֹֽאול׃ פ</w:t>
      </w:r>
    </w:p>
    <w:p>
      <w:pPr>
        <w:bidi/>
      </w:pPr>
      <w:r>
        <w:rPr>
          <w:rtl/>
          <w:cs/>
          <w:lang w:val="he_IL" w:bidi="he_IL"/>
        </w:rPr>
      </w:r>
      <w:r>
        <w:rPr>
          <w:vertAlign w:val="superscript"/>
          <w:rtl/>
          <w:cs/>
          <w:lang w:val="he_IL" w:bidi="he_IL"/>
        </w:rPr>
        <w:t>3</w:t>
      </w:r>
      <w:r>
        <w:rPr>
          <w:rtl/>
          <w:cs/>
          <w:lang w:val="he_IL" w:bidi="he_IL"/>
        </w:rPr>
        <w:t xml:space="preserve"> וַיְהִ֗י בִּשְׁמֹנֶ֤ה עֶשְׂרֵה֙ שָׁנָ֔ה לַמֶּ֖לֶךְ יֹאשִׁיָּ֑הוּ שָׁלַ֣ח הַ֠מֶּלֶךְ אֶת־שָׁפָ֨ן בֶּן־אֲצַלְיָ֤הוּ בֶן־מְשֻׁלָּם֙ הַסֹּפֵ֔ר בֵּ֥ית יְהוָ֖ה לֵאמֹֽר׃</w:t>
      </w:r>
    </w:p>
    <w:p>
      <w:pPr>
        <w:bidi/>
      </w:pPr>
      <w:r>
        <w:rPr>
          <w:rtl/>
          <w:cs/>
          <w:lang w:val="he_IL" w:bidi="he_IL"/>
        </w:rPr>
      </w:r>
      <w:r>
        <w:rPr>
          <w:vertAlign w:val="superscript"/>
          <w:rtl/>
          <w:cs/>
          <w:lang w:val="he_IL" w:bidi="he_IL"/>
        </w:rPr>
        <w:t>4</w:t>
      </w:r>
      <w:r>
        <w:rPr>
          <w:rtl/>
          <w:cs/>
          <w:lang w:val="he_IL" w:bidi="he_IL"/>
        </w:rPr>
        <w:t xml:space="preserve"> עֲלֵ֗ה אֶל־חִלְקִיָּ֙הוּ֙ הַכֹּהֵ֣ן הַגָּד֔וֹל וְיַתֵּ֣ם אֶת־הַכֶּ֔סֶף הַמּוּבָ֖א בֵּ֣ית יְהוָ֑ה אֲשֶׁ֥ר אָסְפ֛וּ שֹׁמְרֵ֥י הַסַּ֖ף מֵאֵ֥ת הָעָֽם׃</w:t>
      </w:r>
    </w:p>
    <w:p>
      <w:pPr>
        <w:bidi/>
      </w:pPr>
      <w:r>
        <w:rPr>
          <w:rtl/>
          <w:cs/>
          <w:lang w:val="he_IL" w:bidi="he_IL"/>
        </w:rPr>
      </w:r>
      <w:r>
        <w:rPr>
          <w:vertAlign w:val="superscript"/>
          <w:rtl/>
          <w:cs/>
          <w:lang w:val="he_IL" w:bidi="he_IL"/>
        </w:rPr>
        <w:t>5</w:t>
      </w:r>
      <w:r>
        <w:rPr>
          <w:rtl/>
          <w:cs/>
          <w:lang w:val="he_IL" w:bidi="he_IL"/>
        </w:rPr>
        <w:t xml:space="preserve"> ויתנה עַל־יַד֙ עֹשֵׂ֣י הַמְּלָאכָ֔ה הַמֻּפְקָדִ֖ים בבית יְהוָ֑ה וְיִתְּנ֣וּ אֹת֗וֹ לְעֹשֵׂ֤י הַמְּלָאכָה֙ אֲשֶׁר֙ בְּבֵ֣ית יְהוָ֔ה לְחַזֵּ֖ק בֶּ֥דֶק הַבָּֽיִת׃</w:t>
      </w:r>
    </w:p>
    <w:p>
      <w:pPr>
        <w:bidi/>
      </w:pPr>
      <w:r>
        <w:rPr>
          <w:rtl/>
          <w:cs/>
          <w:lang w:val="he_IL" w:bidi="he_IL"/>
        </w:rPr>
      </w:r>
      <w:r>
        <w:rPr>
          <w:vertAlign w:val="superscript"/>
          <w:rtl/>
          <w:cs/>
          <w:lang w:val="he_IL" w:bidi="he_IL"/>
        </w:rPr>
        <w:t>6</w:t>
      </w:r>
      <w:r>
        <w:rPr>
          <w:rtl/>
          <w:cs/>
          <w:lang w:val="he_IL" w:bidi="he_IL"/>
        </w:rPr>
        <w:t xml:space="preserve"> לֶחָ֣רָשִׁ֔ים וְלַבֹּנִ֖ים וְלַגֹּֽדְרִ֑ים וְלִקְנ֤וֹת עֵצִים֙ וְאַבְנֵ֣י מַחְצֵ֔ב לְחַזֵּ֖ק אֶת־הַבָּֽיִת׃</w:t>
      </w:r>
    </w:p>
    <w:p>
      <w:pPr>
        <w:bidi/>
      </w:pPr>
      <w:r>
        <w:rPr>
          <w:rtl/>
          <w:cs/>
          <w:lang w:val="he_IL" w:bidi="he_IL"/>
        </w:rPr>
      </w:r>
      <w:r>
        <w:rPr>
          <w:vertAlign w:val="superscript"/>
          <w:rtl/>
          <w:cs/>
          <w:lang w:val="he_IL" w:bidi="he_IL"/>
        </w:rPr>
        <w:t>7</w:t>
      </w:r>
      <w:r>
        <w:rPr>
          <w:rtl/>
          <w:cs/>
          <w:lang w:val="he_IL" w:bidi="he_IL"/>
        </w:rPr>
        <w:t xml:space="preserve"> אַ֚ךְ לֹא־יֵחָשֵׁ֣ב אִתָּ֔ם הַכֶּ֖סֶף הַנִּתָּ֣ן עַל־יָדָ֑ם כִּ֥י בֶאֱמוּנָ֖ה הֵ֥ם עֹשִֽׂים׃</w:t>
      </w:r>
    </w:p>
    <w:p>
      <w:pPr>
        <w:bidi/>
      </w:pPr>
      <w:r>
        <w:rPr>
          <w:rtl/>
          <w:cs/>
          <w:lang w:val="he_IL" w:bidi="he_IL"/>
        </w:rPr>
      </w:r>
      <w:r>
        <w:rPr>
          <w:vertAlign w:val="superscript"/>
          <w:rtl/>
          <w:cs/>
          <w:lang w:val="he_IL" w:bidi="he_IL"/>
        </w:rPr>
        <w:t>8</w:t>
      </w:r>
      <w:r>
        <w:rPr>
          <w:rtl/>
          <w:cs/>
          <w:lang w:val="he_IL" w:bidi="he_IL"/>
        </w:rPr>
        <w:t xml:space="preserve"> וַ֠יֹּאמֶר חִלְקִיָּ֜הוּ הַכֹּהֵ֤ן הַגָּדוֹל֙ עַל־שָׁפָ֣ן הַסֹּפֵ֔ר סֵ֧פֶר הַתּוֹרָ֛ה מָצָ֖אתִי בְּבֵ֣ית יְהוָ֑ה וַיִּתֵּ֨ן חִלְקִיָּ֧ה אֶת־הַסֵּ֛פֶר אֶל־שָׁפָ֖ן וַיִּקְרָאֵֽהוּ׃</w:t>
      </w:r>
    </w:p>
    <w:p>
      <w:pPr>
        <w:bidi/>
      </w:pPr>
      <w:r>
        <w:rPr>
          <w:rtl/>
          <w:cs/>
          <w:lang w:val="he_IL" w:bidi="he_IL"/>
        </w:rPr>
      </w:r>
      <w:r>
        <w:rPr>
          <w:vertAlign w:val="superscript"/>
          <w:rtl/>
          <w:cs/>
          <w:lang w:val="he_IL" w:bidi="he_IL"/>
        </w:rPr>
        <w:t>9</w:t>
      </w:r>
      <w:r>
        <w:rPr>
          <w:rtl/>
          <w:cs/>
          <w:lang w:val="he_IL" w:bidi="he_IL"/>
        </w:rPr>
        <w:t xml:space="preserve"> וַיָּבֹ֞א שָׁפָ֤ן הַסֹּפֵר֙ אֶל־הַמֶּ֔לֶךְ וַיָּ֥שֶׁב אֶת־הַמֶּ֖לֶךְ דָּבָ֑ר וַיֹּ֗אמֶר הִתִּ֤יכוּ עֲבָדֶ֙יךָ֙ אֶת־הַכֶּ֙סֶף֙ הַנִּמְצָ֣א בַבַּ֔יִת וַֽיִּתְּנֻ֗הוּ עַל־יַד֙ עֹשֵׂ֣י הַמְּלָאכָ֔ה הַמֻּפְקָדִ֖ים בֵּ֥ית יְהוָֽה׃</w:t>
      </w:r>
    </w:p>
    <w:p>
      <w:pPr>
        <w:bidi/>
      </w:pPr>
      <w:r>
        <w:rPr>
          <w:rtl/>
          <w:cs/>
          <w:lang w:val="he_IL" w:bidi="he_IL"/>
        </w:rPr>
      </w:r>
      <w:r>
        <w:rPr>
          <w:vertAlign w:val="superscript"/>
          <w:rtl/>
          <w:cs/>
          <w:lang w:val="he_IL" w:bidi="he_IL"/>
        </w:rPr>
        <w:t>10</w:t>
      </w:r>
      <w:r>
        <w:rPr>
          <w:rtl/>
          <w:cs/>
          <w:lang w:val="he_IL" w:bidi="he_IL"/>
        </w:rPr>
        <w:t xml:space="preserve"> וַיַּגֵּ֞ד שָׁפָ֤ן הַסֹּפֵר֙ לַמֶּ֣לֶךְ לֵאמֹ֔ר סֵ֚פֶר נָ֣תַן לִ֔י חִלְקִיָּ֖ה הַכֹּהֵ֑ן וַיִּקְרָאֵ֥הוּ שָׁפָ֖ן לִפְנֵ֥י הַמֶּֽלֶךְ׃</w:t>
      </w:r>
    </w:p>
    <w:p>
      <w:pPr>
        <w:bidi/>
      </w:pPr>
      <w:r>
        <w:rPr>
          <w:rtl/>
          <w:cs/>
          <w:lang w:val="he_IL" w:bidi="he_IL"/>
        </w:rPr>
      </w:r>
      <w:r>
        <w:rPr>
          <w:vertAlign w:val="superscript"/>
          <w:rtl/>
          <w:cs/>
          <w:lang w:val="he_IL" w:bidi="he_IL"/>
        </w:rPr>
        <w:t>11</w:t>
      </w:r>
      <w:r>
        <w:rPr>
          <w:rtl/>
          <w:cs/>
          <w:lang w:val="he_IL" w:bidi="he_IL"/>
        </w:rPr>
        <w:t xml:space="preserve"> וַֽיְהִי֙ כִּשְׁמֹ֣עַ הַמֶּ֔לֶךְ אֶת־דִּבְרֵ֖י סֵ֣פֶר הַתּוֹרָ֑ה וַיִּקְרַ֖ע אֶת־בְּגָדָֽיו׃</w:t>
      </w:r>
    </w:p>
    <w:p>
      <w:pPr>
        <w:bidi/>
      </w:pPr>
      <w:r>
        <w:rPr>
          <w:rtl/>
          <w:cs/>
          <w:lang w:val="he_IL" w:bidi="he_IL"/>
        </w:rPr>
      </w:r>
      <w:r>
        <w:rPr>
          <w:vertAlign w:val="superscript"/>
          <w:rtl/>
          <w:cs/>
          <w:lang w:val="he_IL" w:bidi="he_IL"/>
        </w:rPr>
        <w:t>12</w:t>
      </w:r>
      <w:r>
        <w:rPr>
          <w:rtl/>
          <w:cs/>
          <w:lang w:val="he_IL" w:bidi="he_IL"/>
        </w:rPr>
        <w:t xml:space="preserve"> וַיְצַ֣ו הַמֶּ֡לֶךְ אֶת־חִלְקִיָּ֣ה הַכֹּהֵ֡ן וְאֶת־אֲחִיקָ֣ם בֶּן־שָׁ֠פָן וְאֶת־עַכְבּ֨וֹר בֶּן־מִיכָיָ֜ה וְאֵ֣ת ׀ שָׁפָ֣ן הַסֹּפֵ֗ר וְאֵ֛ת עֲשָׂיָ֥ה עֶֽבֶד־הַמֶּ֖לֶךְ לֵאמֹֽר׃</w:t>
      </w:r>
    </w:p>
    <w:p>
      <w:pPr>
        <w:bidi/>
      </w:pPr>
      <w:r>
        <w:rPr>
          <w:rtl/>
          <w:cs/>
          <w:lang w:val="he_IL" w:bidi="he_IL"/>
        </w:rPr>
      </w:r>
      <w:r>
        <w:rPr>
          <w:vertAlign w:val="superscript"/>
          <w:rtl/>
          <w:cs/>
          <w:lang w:val="he_IL" w:bidi="he_IL"/>
        </w:rPr>
        <w:t>13</w:t>
      </w:r>
      <w:r>
        <w:rPr>
          <w:rtl/>
          <w:cs/>
          <w:lang w:val="he_IL" w:bidi="he_IL"/>
        </w:rPr>
        <w:t xml:space="preserve"> לְכוּ֩ דִרְשׁ֨וּ אֶת־יְהוָ֜ה בַּעֲדִ֣י וּבְעַד־הָעָ֗ם וּבְעַד֙ כָּל־יְהוּדָ֔ה עַל־דִּבְרֵ֛י הַסֵּ֥פֶר הַנִּמְצָ֖א הַזֶּ֑ה כִּֽי־גְדוֹלָ֞ה חֲמַ֣ת יְהוָ֗ה אֲשֶׁר־הִיא֙ נִצְּתָ֣ה בָ֔נוּ עַל֩ אֲשֶׁ֨ר לֹֽא־שָׁמְע֜וּ אֲבֹתֵ֗ינוּ עַל־דִּבְרֵי֙ הַסֵּ֣פֶר הַזֶּ֔ה לַעֲשׂ֖וֹת כְּכָל־הַכָּת֥וּב עָלֵֽינוּ׃</w:t>
      </w:r>
    </w:p>
    <w:p>
      <w:pPr>
        <w:bidi/>
      </w:pPr>
      <w:r>
        <w:rPr>
          <w:rtl/>
          <w:cs/>
          <w:lang w:val="he_IL" w:bidi="he_IL"/>
        </w:rPr>
      </w:r>
      <w:r>
        <w:rPr>
          <w:vertAlign w:val="superscript"/>
          <w:rtl/>
          <w:cs/>
          <w:lang w:val="he_IL" w:bidi="he_IL"/>
        </w:rPr>
        <w:t>14</w:t>
      </w:r>
      <w:r>
        <w:rPr>
          <w:rtl/>
          <w:cs/>
          <w:lang w:val="he_IL" w:bidi="he_IL"/>
        </w:rPr>
        <w:t xml:space="preserve"> וַיֵּ֣לֶךְ חִלְקִיָּ֣הוּ הַ֠כֹּהֵן וַאֲחִיקָ֨ם וְעַכְבּ֜וֹר וְשָׁפָ֣ן וַעֲשָׂיָ֗ה אֶל־חֻלְדָּ֨ה הַנְּבִיאָ֜ה אֵ֣שֶׁת ׀ שַׁלֻּ֣ם בֶּן־תִּקְוָ֗ה בֶּן־חַרְחַס֙ שֹׁמֵ֣ר הַבְּגָדִ֔ים וְהִ֛יא יֹשֶׁ֥בֶת בִּירוּשָׁלִַ֖ם בַּמִּשְׁנֶ֑ה וַֽיְדַבְּר֖וּ אֵלֶֽיהָ׃</w:t>
      </w:r>
    </w:p>
    <w:p>
      <w:pPr>
        <w:bidi/>
      </w:pPr>
      <w:r>
        <w:rPr>
          <w:rtl/>
          <w:cs/>
          <w:lang w:val="he_IL" w:bidi="he_IL"/>
        </w:rPr>
      </w:r>
      <w:r>
        <w:rPr>
          <w:vertAlign w:val="superscript"/>
          <w:rtl/>
          <w:cs/>
          <w:lang w:val="he_IL" w:bidi="he_IL"/>
        </w:rPr>
        <w:t>15</w:t>
      </w:r>
      <w:r>
        <w:rPr>
          <w:rtl/>
          <w:cs/>
          <w:lang w:val="he_IL" w:bidi="he_IL"/>
        </w:rPr>
        <w:t xml:space="preserve"> וַתֹּ֣אמֶר אֲלֵיהֶ֔ם כֹּֽה־אָמַ֥ר יְהוָ֖ה אֱלֹהֵ֣י יִשְׂרָאֵ֑ל אִמְר֣וּ לָאִ֔ישׁ אֲשֶׁר־שָׁלַ֥ח אֶתְכֶ֖ם אֵלָֽי׃</w:t>
      </w:r>
    </w:p>
    <w:p>
      <w:pPr>
        <w:bidi/>
      </w:pPr>
      <w:r>
        <w:rPr>
          <w:rtl/>
          <w:cs/>
          <w:lang w:val="he_IL" w:bidi="he_IL"/>
        </w:rPr>
      </w:r>
      <w:r>
        <w:rPr>
          <w:vertAlign w:val="superscript"/>
          <w:rtl/>
          <w:cs/>
          <w:lang w:val="he_IL" w:bidi="he_IL"/>
        </w:rPr>
        <w:t>16</w:t>
      </w:r>
      <w:r>
        <w:rPr>
          <w:rtl/>
          <w:cs/>
          <w:lang w:val="he_IL" w:bidi="he_IL"/>
        </w:rPr>
        <w:t xml:space="preserve"> כֹּ֚ה אָמַ֣ר יְהוָ֔ה הִנְנִ֨י מֵבִ֥יא רָעָ֛ה אֶל־הַמָּק֥וֹם הַזֶּ֖ה וְעַל־יֹֽשְׁבָ֑יו אֵ֚ת כָּל־דִּבְרֵ֣י הַסֵּ֔פֶר אֲשֶׁ֥ר קָרָ֖א מֶ֥לֶךְ יְהוּדָֽה׃</w:t>
      </w:r>
    </w:p>
    <w:p>
      <w:pPr>
        <w:bidi/>
      </w:pPr>
      <w:r>
        <w:rPr>
          <w:rtl/>
          <w:cs/>
          <w:lang w:val="he_IL" w:bidi="he_IL"/>
        </w:rPr>
      </w:r>
      <w:r>
        <w:rPr>
          <w:vertAlign w:val="superscript"/>
          <w:rtl/>
          <w:cs/>
          <w:lang w:val="he_IL" w:bidi="he_IL"/>
        </w:rPr>
        <w:t>17</w:t>
      </w:r>
      <w:r>
        <w:rPr>
          <w:rtl/>
          <w:cs/>
          <w:lang w:val="he_IL" w:bidi="he_IL"/>
        </w:rPr>
        <w:t xml:space="preserve"> תַּ֣חַת ׀ אֲשֶׁ֣ר עֲזָב֗וּנִי וַֽיְקַטְּרוּ֙ לֵאלֹהִ֣ים אֲחֵרִ֔ים לְמַ֙עַן֙ הַכְעִיסֵ֔נִי בְּכֹ֖ל מַעֲשֵׂ֣ה יְדֵיהֶ֑ם וְנִצְּתָ֧ה חֲמָתִ֛י בַּמָּק֥וֹם הַזֶּ֖ה וְלֹ֥א תִכְבֶּֽה׃</w:t>
      </w:r>
    </w:p>
    <w:p>
      <w:pPr>
        <w:bidi/>
      </w:pPr>
      <w:r>
        <w:rPr>
          <w:rtl/>
          <w:cs/>
          <w:lang w:val="he_IL" w:bidi="he_IL"/>
        </w:rPr>
      </w:r>
      <w:r>
        <w:rPr>
          <w:vertAlign w:val="superscript"/>
          <w:rtl/>
          <w:cs/>
          <w:lang w:val="he_IL" w:bidi="he_IL"/>
        </w:rPr>
        <w:t>18</w:t>
      </w:r>
      <w:r>
        <w:rPr>
          <w:rtl/>
          <w:cs/>
          <w:lang w:val="he_IL" w:bidi="he_IL"/>
        </w:rPr>
        <w:t xml:space="preserve"> וְאֶל־מֶ֣לֶךְ יְהוּדָ֗ה הַשֹּׁלֵ֤חַ אֶתְכֶם֙ לִדְרֹ֣שׁ אֶת־יְהוָ֔ה כֹּ֥ה תֹאמְר֖וּ אֵלָ֑יו כֹּֽה־אָמַ֤ר יְהוָה֙ אֱלֹהֵ֣י יִשְׂרָאֵ֔ל הַדְּבָרִ֖ים אֲשֶׁ֥ר שָׁמָֽעְתָּ׃</w:t>
      </w:r>
    </w:p>
    <w:p>
      <w:pPr>
        <w:bidi/>
      </w:pPr>
      <w:r>
        <w:rPr>
          <w:rtl/>
          <w:cs/>
          <w:lang w:val="he_IL" w:bidi="he_IL"/>
        </w:rPr>
      </w:r>
      <w:r>
        <w:rPr>
          <w:vertAlign w:val="superscript"/>
          <w:rtl/>
          <w:cs/>
          <w:lang w:val="he_IL" w:bidi="he_IL"/>
        </w:rPr>
        <w:t>19</w:t>
      </w:r>
      <w:r>
        <w:rPr>
          <w:rtl/>
          <w:cs/>
          <w:lang w:val="he_IL" w:bidi="he_IL"/>
        </w:rPr>
        <w:t xml:space="preserve"> יַ֠עַן רַךְ־לְבָ֨בְךָ֜ וַתִּכָּנַ֣ע ׀ מִפְּנֵ֣י יְהוָ֗ה בְּֽשָׁמְעֲךָ֡ אֲשֶׁ֣ר דִּבַּרְתִּי֩ עַל־הַמָּק֨וֹם הַזֶּ֜ה וְעַל־יֹשְׁבָ֗יו לִהְי֤וֹת לְשַׁמָּה֙ וְלִקְלָלָ֔ה וַתִּקְרַע֙ אֶת־בְּגָדֶ֔יךָ וַתִּבְכֶּ֖ה לְפָנָ֑י וְגַ֧ם אָנֹכִ֛י שָׁמַ֖עְתִּי נְאֻם־יְהוָֽה׃</w:t>
      </w:r>
    </w:p>
    <w:p>
      <w:pPr>
        <w:bidi/>
      </w:pPr>
      <w:r>
        <w:rPr>
          <w:rtl/>
          <w:cs/>
          <w:lang w:val="he_IL" w:bidi="he_IL"/>
        </w:rPr>
      </w:r>
      <w:r>
        <w:rPr>
          <w:vertAlign w:val="superscript"/>
          <w:rtl/>
          <w:cs/>
          <w:lang w:val="he_IL" w:bidi="he_IL"/>
        </w:rPr>
        <w:t>20</w:t>
      </w:r>
      <w:r>
        <w:rPr>
          <w:rtl/>
          <w:cs/>
          <w:lang w:val="he_IL" w:bidi="he_IL"/>
        </w:rPr>
        <w:t xml:space="preserve"> לָכֵן֩ הִנְנִ֨י אֹֽסִפְךָ֜ עַל־אֲבֹתֶ֗יךָ וְנֶאֱסַפְתָּ֣ אֶל־קִבְרֹתֶיךָ֮ בְּשָׁלוֹם֒ וְלֹא־תִרְאֶ֣ינָה עֵינֶ֔יךָ בְּכֹל֙ הָֽרָעָ֔ה אֲשֶׁר־אֲנִ֥י מֵבִ֖יא עַל־הַמָּק֣וֹם הַזֶּ֑ה וַיָּשִׁ֥יבוּ אֶת־הַמֶּ֖לֶךְ דָּבָֽר׃</w:t>
      </w:r>
    </w:p>
    <w:p>
      <w:pPr>
        <w:pStyle w:val="Heading2"/>
        <w:bidi/>
      </w:pPr>
      <w:r>
        <w:rPr>
          <w:rtl/>
          <w:cs/>
          <w:lang w:val="he_IL" w:bidi="he_IL"/>
        </w:rPr>
        <w:t>2 Kings 23:1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וַיִּשְׁלַ֖ח הַמֶּ֑לֶךְ וַיַּאַסְפ֣וּ אֵלָ֔יו כָּל־זִקְנֵ֥י יְהוּדָ֖ה וִירוּשָׁלִָֽם׃</w:t>
      </w:r>
    </w:p>
    <w:p>
      <w:pPr>
        <w:bidi/>
      </w:pPr>
      <w:r>
        <w:rPr>
          <w:rtl/>
          <w:cs/>
          <w:lang w:val="he_IL" w:bidi="he_IL"/>
        </w:rPr>
      </w:r>
      <w:r>
        <w:rPr>
          <w:vertAlign w:val="superscript"/>
          <w:rtl/>
          <w:cs/>
          <w:lang w:val="he_IL" w:bidi="he_IL"/>
        </w:rPr>
        <w:t>2</w:t>
      </w:r>
      <w:r>
        <w:rPr>
          <w:rtl/>
          <w:cs/>
          <w:lang w:val="he_IL" w:bidi="he_IL"/>
        </w:rPr>
        <w:t xml:space="preserve"> וַיַּ֣עַל הַמֶּ֣לֶךְ בֵּית־יְהוָ֡ה וְכָל־אִ֣ישׁ יְהוּדָה֩ וְכָל־יֹשְׁבֵ֨י יְרוּשָׁלִַ֜ם אִתּ֗וֹ וְהַכֹּֽהֲנִים֙ וְהַנְּבִיאִ֔ים וְכָל־הָעָ֖ם לְמִקָּטֹ֣ן וְעַד־גָּד֑וֹל וַיִּקְרָ֣א בְאָזְנֵיהֶ֗ם אֶת־כָּל־דִּבְרֵי֙ סֵ֣פֶר הַבְּרִ֔ית הַנִּמְצָ֖א בְּבֵ֥ית יְהוָֽה׃</w:t>
      </w:r>
    </w:p>
    <w:p>
      <w:pPr>
        <w:bidi/>
      </w:pPr>
      <w:r>
        <w:rPr>
          <w:rtl/>
          <w:cs/>
          <w:lang w:val="he_IL" w:bidi="he_IL"/>
        </w:rPr>
      </w:r>
      <w:r>
        <w:rPr>
          <w:vertAlign w:val="superscript"/>
          <w:rtl/>
          <w:cs/>
          <w:lang w:val="he_IL" w:bidi="he_IL"/>
        </w:rPr>
        <w:t>3</w:t>
      </w:r>
      <w:r>
        <w:rPr>
          <w:rtl/>
          <w:cs/>
          <w:lang w:val="he_IL" w:bidi="he_IL"/>
        </w:rPr>
        <w:t xml:space="preserve"> וַיַּעֲמֹ֣ד הַ֠מֶּלֶךְ עַֽל־הָ֨עַמּ֜וּד וַיִּכְרֹ֥ת אֶֽת־הַבְּרִ֣ית ׀ לִפְנֵ֣י יְהוָ֗ה לָלֶ֜כֶת אַחַ֤ר יְהוָה֙ וְלִשְׁמֹ֨ר מִצְוֺתָ֜יו וְאֶת־עֵדְוֺתָ֤יו וְאֶת־חֻקֹּתָיו֙ בְּכָל־לֵ֣ב וּבְכָל־נֶ֔פֶשׁ לְהָקִ֗ים אֶת־דִּבְרֵי֙ הַבְּרִ֣ית הַזֹּ֔את הַכְּתֻבִ֖ים עַל־הַסֵּ֣פֶר הַזֶּ֑ה וַיַּעֲמֹ֥ד כָּל־הָעָ֖ם בַּבְּרִֽית׃</w:t>
      </w:r>
    </w:p>
    <w:p>
      <w:pPr>
        <w:bidi/>
      </w:pPr>
      <w:r>
        <w:rPr>
          <w:rtl/>
          <w:cs/>
          <w:lang w:val="he_IL" w:bidi="he_IL"/>
        </w:rPr>
      </w:r>
      <w:r>
        <w:rPr>
          <w:vertAlign w:val="superscript"/>
          <w:rtl/>
          <w:cs/>
          <w:lang w:val="he_IL" w:bidi="he_IL"/>
        </w:rPr>
        <w:t>4</w:t>
      </w:r>
      <w:r>
        <w:rPr>
          <w:rtl/>
          <w:cs/>
          <w:lang w:val="he_IL" w:bidi="he_IL"/>
        </w:rPr>
        <w:t xml:space="preserve"> וַיְצַ֣ו הַמֶּ֡לֶךְ אֶת־חִלְקִיָּהוּ֩ הַכֹּהֵ֨ן הַגָּד֜וֹל וְאֶת־כֹּהֲנֵ֣י הַמִּשְׁנֶה֮ וְאֶת־שֹׁמְרֵ֣י הַסַּף֒ לְהוֹצִיא֙ מֵהֵיכַ֣ל יְהוָ֔ה אֵ֣ת כָּל־הַכֵּלִ֗ים הָֽעֲשׂוּיִם֙ לַבַּ֣עַל וְלָֽאֲשֵׁרָ֔ה וּלְכֹ֖ל צְבָ֣א הַשָּׁמָ֑יִם וַֽיִּשְׂרְפֵ֞ם מִח֤וּץ לִירוּשָׁלִַ֙ם֙ בְּשַׁדְמ֣וֹת קִדְר֔וֹן וְנָשָׂ֥א אֶת־עֲפָרָ֖ם בֵּֽית־אֵֽל׃</w:t>
      </w:r>
    </w:p>
    <w:p>
      <w:pPr>
        <w:bidi/>
      </w:pPr>
      <w:r>
        <w:rPr>
          <w:rtl/>
          <w:cs/>
          <w:lang w:val="he_IL" w:bidi="he_IL"/>
        </w:rPr>
      </w:r>
      <w:r>
        <w:rPr>
          <w:vertAlign w:val="superscript"/>
          <w:rtl/>
          <w:cs/>
          <w:lang w:val="he_IL" w:bidi="he_IL"/>
        </w:rPr>
        <w:t>5</w:t>
      </w:r>
      <w:r>
        <w:rPr>
          <w:rtl/>
          <w:cs/>
          <w:lang w:val="he_IL" w:bidi="he_IL"/>
        </w:rPr>
        <w:t xml:space="preserve"> וְהִשְׁבִּ֣ית אֶת־הַכְּמָרִ֗ים אֲשֶׁ֤ר נָֽתְנוּ֙ מַלְכֵ֣י יְהוּדָ֔ה וַיְקַטֵּ֤ר בַּבָּמוֹת֙ בְּעָרֵ֣י יְהוּדָ֔ה וּמְסִבֵּ֖י יְרוּשָׁלִָ֑ם וְאֶת־הַֽמְקַטְּרִ֣ים לַבַּ֗עַל לַשֶּׁ֤מֶשׁ וְלַיָּרֵ֙חַ֙ וְלַמַּזָּל֔וֹת וּלְכֹ֖ל צְבָ֥א הַשָּׁמָֽיִם׃</w:t>
      </w:r>
    </w:p>
    <w:p>
      <w:pPr>
        <w:bidi/>
      </w:pPr>
      <w:r>
        <w:rPr>
          <w:rtl/>
          <w:cs/>
          <w:lang w:val="he_IL" w:bidi="he_IL"/>
        </w:rPr>
      </w:r>
      <w:r>
        <w:rPr>
          <w:vertAlign w:val="superscript"/>
          <w:rtl/>
          <w:cs/>
          <w:lang w:val="he_IL" w:bidi="he_IL"/>
        </w:rPr>
        <w:t>6</w:t>
      </w:r>
      <w:r>
        <w:rPr>
          <w:rtl/>
          <w:cs/>
          <w:lang w:val="he_IL" w:bidi="he_IL"/>
        </w:rPr>
        <w:t xml:space="preserve"> וַיֹּצֵ֣א אֶת־הָאֲשֵׁרָה֩ מִבֵּ֨ית יְהוָ֜ה מִח֤וּץ לִירוּשָׁלִַ֙ם֙ אֶל־נַ֣חַל קִדְר֔וֹן וַיִּשְׂרֹ֥ף אֹתָ֛הּ בְּנַ֥חַל קִדְר֖וֹן וַיָּ֣דֶק לְעָפָ֑ר וַיַּשְׁלֵךְ֙ אֶת־עֲפָרָ֔הּ עַל־קֶ֖בֶר בְּנֵ֥י הָעָֽם׃</w:t>
      </w:r>
    </w:p>
    <w:p>
      <w:pPr>
        <w:bidi/>
      </w:pPr>
      <w:r>
        <w:rPr>
          <w:rtl/>
          <w:cs/>
          <w:lang w:val="he_IL" w:bidi="he_IL"/>
        </w:rPr>
      </w:r>
      <w:r>
        <w:rPr>
          <w:vertAlign w:val="superscript"/>
          <w:rtl/>
          <w:cs/>
          <w:lang w:val="he_IL" w:bidi="he_IL"/>
        </w:rPr>
        <w:t>7</w:t>
      </w:r>
      <w:r>
        <w:rPr>
          <w:rtl/>
          <w:cs/>
          <w:lang w:val="he_IL" w:bidi="he_IL"/>
        </w:rPr>
        <w:t xml:space="preserve"> וַיִּתֹּץ֙ אֶת־בָּתֵּ֣י הַקְּדֵשִׁ֔ים אֲשֶׁ֖ר בְּבֵ֣ית יְהוָ֑ה אֲשֶׁ֣ר הַנָּשִׁ֗ים אֹרְג֥וֹת שָׁ֛ם בָּתִּ֖ים לָאֲשֵׁרָֽה׃</w:t>
      </w:r>
    </w:p>
    <w:p>
      <w:pPr>
        <w:bidi/>
      </w:pPr>
      <w:r>
        <w:rPr>
          <w:rtl/>
          <w:cs/>
          <w:lang w:val="he_IL" w:bidi="he_IL"/>
        </w:rPr>
      </w:r>
      <w:r>
        <w:rPr>
          <w:vertAlign w:val="superscript"/>
          <w:rtl/>
          <w:cs/>
          <w:lang w:val="he_IL" w:bidi="he_IL"/>
        </w:rPr>
        <w:t>8</w:t>
      </w:r>
      <w:r>
        <w:rPr>
          <w:rtl/>
          <w:cs/>
          <w:lang w:val="he_IL" w:bidi="he_IL"/>
        </w:rPr>
        <w:t xml:space="preserve"> וַיָּבֵ֤א אֶת־כָּל־הַכֹּֽהֲנִים֙ מֵעָרֵ֣י יְהוּדָ֔ה וַיְטַמֵּ֣א אֶת־הַבָּמ֗וֹת אֲשֶׁ֤ר קִטְּרוּ־שָׁ֙מָּה֙ הַכֹּ֣הֲנִ֔ים מִגֶּ֖בַע עַד־בְּאֵ֣ר שָׁ֑בַע וְנָתַ֞ץ אֶת־בָּמ֣וֹת הַשְּׁעָרִ֗ים אֲשֶׁר־פֶּ֜תַח שַׁ֤עַר יְהוֹשֻׁ֙עַ֙ שַׂר־הָעִ֔יר אֲשֶֽׁר־עַל־שְׂמֹ֥אול אִ֖ישׁ בְּשַׁ֥עַר הָעִֽיר׃</w:t>
      </w:r>
    </w:p>
    <w:p>
      <w:pPr>
        <w:bidi/>
      </w:pPr>
      <w:r>
        <w:rPr>
          <w:rtl/>
          <w:cs/>
          <w:lang w:val="he_IL" w:bidi="he_IL"/>
        </w:rPr>
      </w:r>
      <w:r>
        <w:rPr>
          <w:vertAlign w:val="superscript"/>
          <w:rtl/>
          <w:cs/>
          <w:lang w:val="he_IL" w:bidi="he_IL"/>
        </w:rPr>
        <w:t>9</w:t>
      </w:r>
      <w:r>
        <w:rPr>
          <w:rtl/>
          <w:cs/>
          <w:lang w:val="he_IL" w:bidi="he_IL"/>
        </w:rPr>
        <w:t xml:space="preserve"> אַ֗ךְ לֹ֤א יַֽעֲלוּ֙ כֹּהֲנֵ֣י הַבָּמ֔וֹת אֶל־מִזְבַּ֥ח יְהוָ֖ה בִּירוּשָׁלִָ֑ם כִּ֛י אִם־אָכְל֥וּ מַצּ֖וֹת בְּת֥וֹךְ אֲחֵיהֶֽם׃</w:t>
      </w:r>
    </w:p>
    <w:p>
      <w:pPr>
        <w:bidi/>
      </w:pPr>
      <w:r>
        <w:rPr>
          <w:rtl/>
          <w:cs/>
          <w:lang w:val="he_IL" w:bidi="he_IL"/>
        </w:rPr>
      </w:r>
      <w:r>
        <w:rPr>
          <w:vertAlign w:val="superscript"/>
          <w:rtl/>
          <w:cs/>
          <w:lang w:val="he_IL" w:bidi="he_IL"/>
        </w:rPr>
        <w:t>10</w:t>
      </w:r>
      <w:r>
        <w:rPr>
          <w:rtl/>
          <w:cs/>
          <w:lang w:val="he_IL" w:bidi="he_IL"/>
        </w:rPr>
        <w:t xml:space="preserve"> וְטִמֵּ֣א אֶת־הַתֹּ֔פֶת אֲשֶׁ֖ר בְּגֵ֣י בני ־ הִנֹּ֑ם לְבִלְתִּ֗י לְהַעֲבִ֨יר אִ֜ישׁ אֶת־בְּנ֧וֹ וְאֶת־בִּתּ֛וֹ בָּאֵ֖שׁ לַמֹּֽלֶךְ׃</w:t>
      </w:r>
    </w:p>
    <w:p>
      <w:pPr>
        <w:bidi/>
      </w:pPr>
      <w:r>
        <w:rPr>
          <w:rtl/>
          <w:cs/>
          <w:lang w:val="he_IL" w:bidi="he_IL"/>
        </w:rPr>
      </w:r>
      <w:r>
        <w:rPr>
          <w:vertAlign w:val="superscript"/>
          <w:rtl/>
          <w:cs/>
          <w:lang w:val="he_IL" w:bidi="he_IL"/>
        </w:rPr>
        <w:t>11</w:t>
      </w:r>
      <w:r>
        <w:rPr>
          <w:rtl/>
          <w:cs/>
          <w:lang w:val="he_IL" w:bidi="he_IL"/>
        </w:rPr>
        <w:t xml:space="preserve"> וַיַּשְׁבֵּ֣ת אֶת־הַסּוּסִ֗ים אֲשֶׁ֣ר נָתְנוּ֩ מַלְכֵ֨י יְהוּדָ֤ה לַשֶּׁ֙מֶשׁ֙ מִבֹּ֣א בֵית־יְהוָ֔ה אֶל־לִשְׁכַּת֙ נְתַן־מֶ֣לֶךְ הַסָּרִ֔יס אֲשֶׁ֖ר בַּפַּרְוָרִ֑ים וְאֶת־מַרְכְּב֥וֹת הַשֶּׁ֖מֶשׁ שָׂרַ֥ף בָּאֵֽשׁ׃</w:t>
      </w:r>
    </w:p>
    <w:p>
      <w:pPr>
        <w:bidi/>
      </w:pPr>
      <w:r>
        <w:rPr>
          <w:rtl/>
          <w:cs/>
          <w:lang w:val="he_IL" w:bidi="he_IL"/>
        </w:rPr>
      </w:r>
      <w:r>
        <w:rPr>
          <w:vertAlign w:val="superscript"/>
          <w:rtl/>
          <w:cs/>
          <w:lang w:val="he_IL" w:bidi="he_IL"/>
        </w:rPr>
        <w:t>12</w:t>
      </w:r>
      <w:r>
        <w:rPr>
          <w:rtl/>
          <w:cs/>
          <w:lang w:val="he_IL" w:bidi="he_IL"/>
        </w:rPr>
        <w:t xml:space="preserve"> וְאֶֽת־הַֽמִּזְבְּח֡וֹת אֲשֶׁ֣ר עַל־הַגָּג֩ עֲלִיַּ֨ת אָחָ֜ז אֲשֶׁר־עָשׂ֣וּ ׀ מַלְכֵ֣י יְהוּדָ֗ה וְאֶת־הַֽמִּזְבְּחוֹת֙ אֲשֶׁר־עָשָׂ֣ה מְנַשֶּׁ֔ה בִּשְׁתֵּ֛י חַצְר֥וֹת בֵּית־יְהוָ֖ה נָתַ֣ץ הַמֶּ֑לֶךְ וַיָּ֣רָץ מִשָּׁ֔ם וְהִשְׁלִ֥יךְ אֶת־עֲפָרָ֖ם אֶל־נַ֥חַל קִדְרֽוֹן׃</w:t>
      </w:r>
    </w:p>
    <w:p>
      <w:pPr>
        <w:bidi/>
      </w:pPr>
      <w:r>
        <w:rPr>
          <w:rtl/>
          <w:cs/>
          <w:lang w:val="he_IL" w:bidi="he_IL"/>
        </w:rPr>
      </w:r>
      <w:r>
        <w:rPr>
          <w:vertAlign w:val="superscript"/>
          <w:rtl/>
          <w:cs/>
          <w:lang w:val="he_IL" w:bidi="he_IL"/>
        </w:rPr>
        <w:t>13</w:t>
      </w:r>
      <w:r>
        <w:rPr>
          <w:rtl/>
          <w:cs/>
          <w:lang w:val="he_IL" w:bidi="he_IL"/>
        </w:rPr>
        <w:t xml:space="preserve"> וְֽאֶת־הַבָּמ֞וֹת אֲשֶׁ֣ר ׀ עַל־פְּנֵ֣י יְרוּשָׁלִַ֗ם אֲשֶׁר֮ מִימִ֣ין לְהַר־הַמַּשְׁחִית֒ אֲשֶׁ֣ר בָּ֠נָה שְׁלֹמֹ֨ה מֶֽלֶךְ־יִשְׂרָאֵ֜ל לְעַשְׁתֹּ֣רֶת ׀ שִׁקֻּ֣ץ צִידֹנִ֗ים וְלִכְמוֹשׁ֙ שִׁקֻּ֣ץ מוֹאָ֔ב וּלְמִלְכֹּ֖ם תּוֹעֲבַ֣ת בְּנֵֽי־עַמּ֑וֹן טִמֵּ֖א הַמֶּֽלֶךְ׃</w:t>
      </w:r>
    </w:p>
    <w:p>
      <w:pPr>
        <w:bidi/>
      </w:pPr>
      <w:r>
        <w:rPr>
          <w:rtl/>
          <w:cs/>
          <w:lang w:val="he_IL" w:bidi="he_IL"/>
        </w:rPr>
      </w:r>
      <w:r>
        <w:rPr>
          <w:vertAlign w:val="superscript"/>
          <w:rtl/>
          <w:cs/>
          <w:lang w:val="he_IL" w:bidi="he_IL"/>
        </w:rPr>
        <w:t>14</w:t>
      </w:r>
      <w:r>
        <w:rPr>
          <w:rtl/>
          <w:cs/>
          <w:lang w:val="he_IL" w:bidi="he_IL"/>
        </w:rPr>
        <w:t xml:space="preserve"> וְשִׁבַּר֙ אֶת־הַמַּצֵּב֔וֹת וַיִּכְרֹ֖ת אֶת־הָאֲשֵׁרִ֑ים וַיְמַלֵּ֥א אֶת־מְקוֹמָ֖ם עַצְמ֥וֹת אָדָֽם׃</w:t>
      </w:r>
    </w:p>
    <w:p>
      <w:pPr>
        <w:bidi/>
      </w:pPr>
      <w:r>
        <w:rPr>
          <w:rtl/>
          <w:cs/>
          <w:lang w:val="he_IL" w:bidi="he_IL"/>
        </w:rPr>
      </w:r>
      <w:r>
        <w:rPr>
          <w:vertAlign w:val="superscript"/>
          <w:rtl/>
          <w:cs/>
          <w:lang w:val="he_IL" w:bidi="he_IL"/>
        </w:rPr>
        <w:t>15</w:t>
      </w:r>
      <w:r>
        <w:rPr>
          <w:rtl/>
          <w:cs/>
          <w:lang w:val="he_IL" w:bidi="he_IL"/>
        </w:rPr>
        <w:t xml:space="preserve"> וְגַ֨ם אֶת־הַמִּזְבֵּ֜חַ אֲשֶׁ֣ר בְּבֵֽית־אֵ֗ל הַבָּמָה֙ אֲשֶׁ֨ר עָשָׂ֜ה יָרָבְעָ֤ם בֶּן־נְבָט֙ אֲשֶׁ֣ר הֶחֱטִ֣יא אֶת־יִשְׂרָאֵ֔ל גַּ֣ם אֶת־הַמִּזְבֵּ֧חַ הַה֛וּא וְאֶת־הַבָּמָ֖ה נָתָ֑ץ וַיִּשְׂרֹ֧ף אֶת־הַבָּמָ֛ה הֵדַ֥ק לְעָפָ֖ר וְשָׂרַ֥ף אֲשֵׁרָֽה׃</w:t>
      </w:r>
    </w:p>
    <w:p>
      <w:pPr>
        <w:bidi/>
      </w:pPr>
      <w:r>
        <w:rPr>
          <w:rtl/>
          <w:cs/>
          <w:lang w:val="he_IL" w:bidi="he_IL"/>
        </w:rPr>
      </w:r>
      <w:r>
        <w:rPr>
          <w:vertAlign w:val="superscript"/>
          <w:rtl/>
          <w:cs/>
          <w:lang w:val="he_IL" w:bidi="he_IL"/>
        </w:rPr>
        <w:t>16</w:t>
      </w:r>
      <w:r>
        <w:rPr>
          <w:rtl/>
          <w:cs/>
          <w:lang w:val="he_IL" w:bidi="he_IL"/>
        </w:rPr>
        <w:t xml:space="preserve"> וַיִּ֣פֶן יֹאשִׁיָּ֗הוּ וַיַּ֨רְא אֶת־הַקְּבָרִ֤ים אֲשֶׁר־שָׁם֙ בָּהָ֔ר וַיִּשְׁלַ֗ח וַיִּקַּ֤ח אֶת־הָֽעֲצָמוֹת֙ מִן־הַקְּבָרִ֔ים וַיִּשְׂרֹ֥ף עַל־הַמִּזְבֵּ֖חַ וַֽיְטַמְּאֵ֑הוּ כִּדְבַ֣ר יְהוָ֗ה אֲשֶׁ֤ר קָרָא֙ אִ֣ישׁ הָאֱלֹהִ֔ים אֲשֶׁ֣ר קָרָ֔א אֶת־הַדְּבָרִ֖ים הָאֵֽלֶּה׃</w:t>
      </w:r>
    </w:p>
    <w:p>
      <w:pPr>
        <w:bidi/>
      </w:pPr>
      <w:r>
        <w:rPr>
          <w:rtl/>
          <w:cs/>
          <w:lang w:val="he_IL" w:bidi="he_IL"/>
        </w:rPr>
      </w:r>
      <w:r>
        <w:rPr>
          <w:vertAlign w:val="superscript"/>
          <w:rtl/>
          <w:cs/>
          <w:lang w:val="he_IL" w:bidi="he_IL"/>
        </w:rPr>
        <w:t>17</w:t>
      </w:r>
      <w:r>
        <w:rPr>
          <w:rtl/>
          <w:cs/>
          <w:lang w:val="he_IL" w:bidi="he_IL"/>
        </w:rPr>
        <w:t xml:space="preserve"> וַיֹּ֕אמֶר מָ֚ה הַצִּיּ֣וּן הַלָּ֔ז אֲשֶׁ֖ר אֲנִ֣י רֹאֶ֑ה וַיֹּאמְר֨וּ אֵלָ֜יו אַנְשֵׁ֣י הָעִ֗יר הַקֶּ֤בֶר אִישׁ־הָֽאֱלֹהִים֙ אֲשֶׁר־בָּ֣א מִֽיהוּדָ֔ה וַיִּקְרָ֗א אֶת־הַדְּבָרִ֤ים הָאֵ֙לֶּה֙ אֲשֶׁ֣ר עָשִׂ֔יתָ עַ֖ל הַמִּזְבַּ֥ח בֵּֽית־אֵֽל׃</w:t>
      </w:r>
    </w:p>
    <w:p>
      <w:pPr>
        <w:bidi/>
      </w:pPr>
      <w:r>
        <w:rPr>
          <w:rtl/>
          <w:cs/>
          <w:lang w:val="he_IL" w:bidi="he_IL"/>
        </w:rPr>
      </w:r>
      <w:r>
        <w:rPr>
          <w:vertAlign w:val="superscript"/>
          <w:rtl/>
          <w:cs/>
          <w:lang w:val="he_IL" w:bidi="he_IL"/>
        </w:rPr>
        <w:t>18</w:t>
      </w:r>
      <w:r>
        <w:rPr>
          <w:rtl/>
          <w:cs/>
          <w:lang w:val="he_IL" w:bidi="he_IL"/>
        </w:rPr>
        <w:t xml:space="preserve"> וַיֹּ֙אמֶר֙ הַנִּ֣יחוּ ל֔וֹ אִ֖ישׁ אַל־יָנַ֣ע עַצְמֹתָ֑יו וַֽיְמַלְּטוּ֙ עַצְמֹתָ֔יו אֵ֚ת עַצְמ֣וֹת הַנָּבִ֔יא אֲשֶׁר־בָּ֖א מִשֹּׁמְרֽוֹן׃</w:t>
      </w:r>
    </w:p>
    <w:p>
      <w:pPr>
        <w:bidi/>
      </w:pPr>
      <w:r>
        <w:rPr>
          <w:rtl/>
          <w:cs/>
          <w:lang w:val="he_IL" w:bidi="he_IL"/>
        </w:rPr>
      </w:r>
      <w:r>
        <w:rPr>
          <w:vertAlign w:val="superscript"/>
          <w:rtl/>
          <w:cs/>
          <w:lang w:val="he_IL" w:bidi="he_IL"/>
        </w:rPr>
        <w:t>19</w:t>
      </w:r>
      <w:r>
        <w:rPr>
          <w:rtl/>
          <w:cs/>
          <w:lang w:val="he_IL" w:bidi="he_IL"/>
        </w:rPr>
        <w:t xml:space="preserve"> וְגַם֩ אֶת־כָּל־בָּתֵּ֨י הַבָּמ֜וֹת אֲשֶׁ֣ר ׀ בְּעָרֵ֣י שֹׁמְר֗וֹן אֲשֶׁ֨ר עָשׂ֜וּ מַלְכֵ֤י יִשְׂרָאֵל֙ לְהַכְעִ֔יס הֵסִ֖יר יֹֽאשִׁיָּ֑הוּ וַיַּ֣עַשׂ לָהֶ֔ם כְּכָל־הַֽמַּעֲשִׂ֔ים אֲשֶׁ֥ר עָשָׂ֖ה בְּבֵֽית־אֵֽל׃</w:t>
      </w:r>
    </w:p>
    <w:p>
      <w:pPr>
        <w:bidi/>
      </w:pPr>
      <w:r>
        <w:rPr>
          <w:rtl/>
          <w:cs/>
          <w:lang w:val="he_IL" w:bidi="he_IL"/>
        </w:rPr>
      </w:r>
      <w:r>
        <w:rPr>
          <w:vertAlign w:val="superscript"/>
          <w:rtl/>
          <w:cs/>
          <w:lang w:val="he_IL" w:bidi="he_IL"/>
        </w:rPr>
        <w:t>20</w:t>
      </w:r>
      <w:r>
        <w:rPr>
          <w:rtl/>
          <w:cs/>
          <w:lang w:val="he_IL" w:bidi="he_IL"/>
        </w:rPr>
        <w:t xml:space="preserve"> וַ֠יִּזְבַּח אֶת־כָּל־ כֹּהֲנֵ֨י הַבָּמ֤וֹת אֲשֶׁר־שָׁם֙ עַל־הַֽמִּזְבְּח֔וֹת וַיִּשְׂרֹ֛ף אֶת־עַצְמ֥וֹת אָדָ֖ם עֲלֵיהֶ֑ם וַיָּ֖שָׁב יְרוּשָׁלִָֽם׃</w:t>
      </w:r>
    </w:p>
    <w:p>
      <w:pPr>
        <w:bidi/>
      </w:pPr>
      <w:r>
        <w:rPr>
          <w:rtl/>
          <w:cs/>
          <w:lang w:val="he_IL" w:bidi="he_IL"/>
        </w:rPr>
      </w:r>
      <w:r>
        <w:rPr>
          <w:vertAlign w:val="superscript"/>
          <w:rtl/>
          <w:cs/>
          <w:lang w:val="he_IL" w:bidi="he_IL"/>
        </w:rPr>
        <w:t>21</w:t>
      </w:r>
      <w:r>
        <w:rPr>
          <w:rtl/>
          <w:cs/>
          <w:lang w:val="he_IL" w:bidi="he_IL"/>
        </w:rPr>
        <w:t xml:space="preserve"> וַיְצַ֤ו הַמֶּ֙לֶךְ֙ אֶת־כָּל־הָעָ֣ם לֵאמֹ֔ר עֲשׂ֣וּ פֶ֔סַח לַֽיהוָ֖ה אֱלֹֽהֵיכֶ֑ם כַּכָּת֕וּב עַ֛ל סֵ֥פֶר הַבְּרִ֖ית הַזֶּֽה׃</w:t>
      </w:r>
    </w:p>
    <w:p>
      <w:pPr>
        <w:bidi/>
      </w:pPr>
      <w:r>
        <w:rPr>
          <w:rtl/>
          <w:cs/>
          <w:lang w:val="he_IL" w:bidi="he_IL"/>
        </w:rPr>
      </w:r>
      <w:r>
        <w:rPr>
          <w:vertAlign w:val="superscript"/>
          <w:rtl/>
          <w:cs/>
          <w:lang w:val="he_IL" w:bidi="he_IL"/>
        </w:rPr>
        <w:t>22</w:t>
      </w:r>
      <w:r>
        <w:rPr>
          <w:rtl/>
          <w:cs/>
          <w:lang w:val="he_IL" w:bidi="he_IL"/>
        </w:rPr>
        <w:t xml:space="preserve"> כִּ֣י לֹ֤א נַֽעֲשָׂה֙ כַּפֶּ֣סַח הַזֶּ֔ה מִימֵי֙ הַשֹּׁ֣פְטִ֔ים אֲשֶׁ֥ר שָׁפְט֖וּ אֶת־יִשְׂרָאֵ֑ל וְכֹ֗ל יְמֵ֛י מַלְכֵ֥י יִשְׂרָאֵ֖ל וּמַלְכֵ֥י יְהוּדָֽה׃</w:t>
      </w:r>
    </w:p>
    <w:p>
      <w:pPr>
        <w:bidi/>
      </w:pPr>
      <w:r>
        <w:rPr>
          <w:rtl/>
          <w:cs/>
          <w:lang w:val="he_IL" w:bidi="he_IL"/>
        </w:rPr>
      </w:r>
      <w:r>
        <w:rPr>
          <w:vertAlign w:val="superscript"/>
          <w:rtl/>
          <w:cs/>
          <w:lang w:val="he_IL" w:bidi="he_IL"/>
        </w:rPr>
        <w:t>23</w:t>
      </w:r>
      <w:r>
        <w:rPr>
          <w:rtl/>
          <w:cs/>
          <w:lang w:val="he_IL" w:bidi="he_IL"/>
        </w:rPr>
        <w:t xml:space="preserve"> כִּ֗י אִם־בִּשְׁמֹנֶ֤ה עֶשְׂרֵה֙ שָׁנָ֔ה לַמֶּ֖לֶךְ יֹֽאשִׁיָּ֑הוּ נַעֲשָׂ֞ה הַפֶּ֧סַח הַזֶּ֛ה לַיהוָ֖ה בִּירוּשָׁלִָֽם׃</w:t>
      </w:r>
    </w:p>
    <w:p>
      <w:pPr>
        <w:bidi/>
      </w:pPr>
      <w:r>
        <w:rPr>
          <w:rtl/>
          <w:cs/>
          <w:lang w:val="he_IL" w:bidi="he_IL"/>
        </w:rPr>
      </w:r>
      <w:r>
        <w:rPr>
          <w:vertAlign w:val="superscript"/>
          <w:rtl/>
          <w:cs/>
          <w:lang w:val="he_IL" w:bidi="he_IL"/>
        </w:rPr>
        <w:t>24</w:t>
      </w:r>
      <w:r>
        <w:rPr>
          <w:rtl/>
          <w:cs/>
          <w:lang w:val="he_IL" w:bidi="he_IL"/>
        </w:rPr>
        <w:t xml:space="preserve"> וְגַ֣ם אֶת־הָאֹב֣וֹת וְאֶת־הַ֠יִּדְּעֹנִים וְאֶת־הַתְּרָפִ֨ים וְאֶת־הַגִּלֻּלִ֜ים וְאֵ֣ת כָּל־הַשִּׁקֻּצִ֗ים אֲשֶׁ֤ר נִרְאוּ֙ בְּאֶ֤רֶץ יְהוּדָה֙ וּבִיר֣וּשָׁלִַ֔ם בִּעֵ֖ר יֹֽאשִׁיָּ֑הוּ לְ֠מַעַן הָקִ֞ים אֶת־דִּבְרֵ֤י הַתּוֹרָה֙ הַכְּתֻבִ֣ים עַל־הַסֵּ֔פֶר אֲשֶׁ֥ר מָצָ֛א חִלְקִיָּ֥הוּ הַכֹּהֵ֖ן בֵּ֥ית יְהוָֽה׃</w:t>
      </w:r>
    </w:p>
    <w:p>
      <w:pPr>
        <w:bidi/>
      </w:pPr>
      <w:r>
        <w:rPr>
          <w:rtl/>
          <w:cs/>
          <w:lang w:val="he_IL" w:bidi="he_IL"/>
        </w:rPr>
      </w:r>
      <w:r>
        <w:rPr>
          <w:vertAlign w:val="superscript"/>
          <w:rtl/>
          <w:cs/>
          <w:lang w:val="he_IL" w:bidi="he_IL"/>
        </w:rPr>
        <w:t>25</w:t>
      </w:r>
      <w:r>
        <w:rPr>
          <w:rtl/>
          <w:cs/>
          <w:lang w:val="he_IL" w:bidi="he_IL"/>
        </w:rPr>
        <w:t xml:space="preserve"> וְכָמֹהוּ֩ לֹֽא־הָיָ֨ה לְפָנָ֜יו מֶ֗לֶךְ אֲשֶׁר־שָׁ֤ב אֶל־יְהוָה֙ בְּכָל־לְבָב֤וֹ וּבְכָל־נַפְשׁוֹ֙ וּבְכָל־מְאֹד֔וֹ כְּכֹ֖ל תּוֹרַ֣ת מֹשֶׁ֑ה וְאַחֲרָ֖יו לֹֽא־קָ֥ם כָּמֹֽהוּ׃</w:t>
      </w:r>
    </w:p>
    <w:p>
      <w:pPr>
        <w:bidi/>
      </w:pPr>
      <w:r>
        <w:rPr>
          <w:rtl/>
          <w:cs/>
          <w:lang w:val="he_IL" w:bidi="he_IL"/>
        </w:rPr>
      </w:r>
      <w:r>
        <w:rPr>
          <w:vertAlign w:val="superscript"/>
          <w:rtl/>
          <w:cs/>
          <w:lang w:val="he_IL" w:bidi="he_IL"/>
        </w:rPr>
        <w:t>26</w:t>
      </w:r>
      <w:r>
        <w:rPr>
          <w:rtl/>
          <w:cs/>
          <w:lang w:val="he_IL" w:bidi="he_IL"/>
        </w:rPr>
        <w:t xml:space="preserve"> אַ֣ךְ ׀ לֹֽא־שָׁ֣ב יְהוָ֗ה מֵחֲר֤וֹן אַפּוֹ֙ הַגָּד֔וֹל אֲשֶׁר־חָרָ֥ה אַפּ֖וֹ בִּֽיהוּדָ֑ה עַ֚ל כָּל־הַכְּעָסִ֔ים אֲשֶׁ֥ר הִכְעִיס֖וֹ מְנַשֶּֽׁה׃</w:t>
      </w:r>
    </w:p>
    <w:p>
      <w:pPr>
        <w:bidi/>
      </w:pPr>
      <w:r>
        <w:rPr>
          <w:rtl/>
          <w:cs/>
          <w:lang w:val="he_IL" w:bidi="he_IL"/>
        </w:rPr>
      </w:r>
      <w:r>
        <w:rPr>
          <w:vertAlign w:val="superscript"/>
          <w:rtl/>
          <w:cs/>
          <w:lang w:val="he_IL" w:bidi="he_IL"/>
        </w:rPr>
        <w:t>27</w:t>
      </w:r>
      <w:r>
        <w:rPr>
          <w:rtl/>
          <w:cs/>
          <w:lang w:val="he_IL" w:bidi="he_IL"/>
        </w:rPr>
        <w:t xml:space="preserve"> וַיֹּ֣אמֶר יְהוָ֗ה גַּ֤ם אֶת־יְהוּדָה֙ אָסִיר֙ מֵעַ֣ל פָּנַ֔י כַּאֲשֶׁ֥ר הֲסִרֹ֖תִי אֶת־יִשְׂרָאֵ֑ל וּ֠מָאַסְתִּי אֶת־הָעִ֨יר הַזֹּ֤את אֲשֶׁר־בָּחַ֙רְתִּי֙ אֶת־יְר֣וּשָׁלִַ֔ם וְאֶת־הַבַּ֔יִת אֲשֶׁ֣ר אָמַ֔רְתִּי יִהְיֶ֥ה שְׁמִ֖י שָֽׁם׃</w:t>
      </w:r>
    </w:p>
    <w:p>
      <w:pPr>
        <w:bidi/>
      </w:pPr>
      <w:r>
        <w:rPr>
          <w:rtl/>
          <w:cs/>
          <w:lang w:val="he_IL" w:bidi="he_IL"/>
        </w:rPr>
      </w:r>
      <w:r>
        <w:rPr>
          <w:vertAlign w:val="superscript"/>
          <w:rtl/>
          <w:cs/>
          <w:lang w:val="he_IL" w:bidi="he_IL"/>
        </w:rPr>
        <w:t>28</w:t>
      </w:r>
      <w:r>
        <w:rPr>
          <w:rtl/>
          <w:cs/>
          <w:lang w:val="he_IL" w:bidi="he_IL"/>
        </w:rPr>
        <w:t xml:space="preserve"> וְיֶ֛תֶר דִּבְרֵ֥י יֹאשִׁיָּ֖הוּ וְכָל־אֲשֶׁ֣ר עָשָׂ֑ה הֲלֹא־הֵ֣ם כְּתוּבִ֗ים עַל־סֵ֛פֶר דִּבְרֵ֥י הַיָּמִ֖ים לְמַלְכֵ֥י יְהוּדָֽה׃</w:t>
      </w:r>
    </w:p>
    <w:p>
      <w:pPr>
        <w:bidi/>
      </w:pPr>
      <w:r>
        <w:rPr>
          <w:rtl/>
          <w:cs/>
          <w:lang w:val="he_IL" w:bidi="he_IL"/>
        </w:rPr>
      </w:r>
      <w:r>
        <w:rPr>
          <w:vertAlign w:val="superscript"/>
          <w:rtl/>
          <w:cs/>
          <w:lang w:val="he_IL" w:bidi="he_IL"/>
        </w:rPr>
        <w:t>29</w:t>
      </w:r>
      <w:r>
        <w:rPr>
          <w:rtl/>
          <w:cs/>
          <w:lang w:val="he_IL" w:bidi="he_IL"/>
        </w:rPr>
        <w:t xml:space="preserve"> בְּיָמָ֡יו עָלָה֩ פַרְעֹ֨ה נְכֹ֧ה מֶֽלֶךְ־מִצְרַ֛יִם עַל־מֶ֥לֶךְ אַשּׁ֖וּר עַל־נְהַר־פְּרָ֑ת וַיֵּ֨לֶךְ הַמֶּ֤לֶךְ יֹאשִׁיָּ֙הוּ֙ לִקְרָאת֔וֹ וַיְמִיתֵ֙הוּ֙ בִּמְגִדּ֔וֹ כִּרְאֹת֖וֹ אֹתֽוֹ׃</w:t>
      </w:r>
    </w:p>
    <w:p>
      <w:pPr>
        <w:bidi/>
      </w:pPr>
      <w:r>
        <w:rPr>
          <w:rtl/>
          <w:cs/>
          <w:lang w:val="he_IL" w:bidi="he_IL"/>
        </w:rPr>
      </w:r>
      <w:r>
        <w:rPr>
          <w:vertAlign w:val="superscript"/>
          <w:rtl/>
          <w:cs/>
          <w:lang w:val="he_IL" w:bidi="he_IL"/>
        </w:rPr>
        <w:t>30</w:t>
      </w:r>
      <w:r>
        <w:rPr>
          <w:rtl/>
          <w:cs/>
          <w:lang w:val="he_IL" w:bidi="he_IL"/>
        </w:rPr>
        <w:t xml:space="preserve"> וַיַּרְכִּבֻ֨הוּ עֲבָדָ֥יו מֵת֙ מִמְּגִדּ֔וֹ וַיְבִאֻ֙הוּ֙ יְר֣וּשָׁלִַ֔ם וַֽיִּקְבְּרֻ֖הוּ בִּקְבֻֽרָת֑וֹ וַיִּקַּ֣ח עַם־הָאָ֗רֶץ אֶת־יְהֽוֹאָחָז֙ בֶּן־יֹ֣אשִׁיָּ֔הוּ וַיִּמְשְׁח֥וּ אֹת֛וֹ וַיַּמְלִ֥יכוּ אֹת֖וֹ תַּ֥חַת אָבִֽיו׃ פ</w:t>
      </w:r>
    </w:p>
    <w:p>
      <w:pPr>
        <w:bidi/>
      </w:pPr>
      <w:r>
        <w:rPr>
          <w:rtl/>
          <w:cs/>
          <w:lang w:val="he_IL" w:bidi="he_IL"/>
        </w:rPr>
      </w:r>
      <w:r>
        <w:rPr>
          <w:vertAlign w:val="superscript"/>
          <w:rtl/>
          <w:cs/>
          <w:lang w:val="he_IL" w:bidi="he_IL"/>
        </w:rPr>
        <w:t>31</w:t>
      </w:r>
      <w:r>
        <w:rPr>
          <w:rtl/>
          <w:cs/>
          <w:lang w:val="he_IL" w:bidi="he_IL"/>
        </w:rPr>
        <w:t xml:space="preserve"> בֶּן־עֶשְׂרִ֨ים וְשָׁלֹ֤שׁ שָׁנָה֙ יְהוֹאָחָ֣ז בְּמָלְכ֔וֹ וּשְׁלֹשָׁ֣ה חֳדָשִׁ֔ים מָלַ֖ךְ בִּירוּשָׁלִָ֑ם וְשֵׁ֣ם אִמּ֔וֹ חֲמוּטַ֥ל בַּֽת־יִרְמְיָ֖הוּ מִלִּבְנָֽה׃</w:t>
      </w:r>
    </w:p>
    <w:p>
      <w:pPr>
        <w:bidi/>
      </w:pPr>
      <w:r>
        <w:rPr>
          <w:rtl/>
          <w:cs/>
          <w:lang w:val="he_IL" w:bidi="he_IL"/>
        </w:rPr>
      </w:r>
      <w:r>
        <w:rPr>
          <w:vertAlign w:val="superscript"/>
          <w:rtl/>
          <w:cs/>
          <w:lang w:val="he_IL" w:bidi="he_IL"/>
        </w:rPr>
        <w:t>32</w:t>
      </w:r>
      <w:r>
        <w:rPr>
          <w:rtl/>
          <w:cs/>
          <w:lang w:val="he_IL" w:bidi="he_IL"/>
        </w:rPr>
        <w:t xml:space="preserve"> וַיַּ֥עַשׂ הָרַ֖ע בְּעֵינֵ֣י יְהוָ֑ה כְּכֹ֥ל אֲשֶׁר־עָשׂ֖וּ אֲבֹתָֽיו׃</w:t>
      </w:r>
    </w:p>
    <w:p>
      <w:pPr>
        <w:bidi/>
      </w:pPr>
      <w:r>
        <w:rPr>
          <w:rtl/>
          <w:cs/>
          <w:lang w:val="he_IL" w:bidi="he_IL"/>
        </w:rPr>
      </w:r>
      <w:r>
        <w:rPr>
          <w:vertAlign w:val="superscript"/>
          <w:rtl/>
          <w:cs/>
          <w:lang w:val="he_IL" w:bidi="he_IL"/>
        </w:rPr>
        <w:t>33</w:t>
      </w:r>
      <w:r>
        <w:rPr>
          <w:rtl/>
          <w:cs/>
          <w:lang w:val="he_IL" w:bidi="he_IL"/>
        </w:rPr>
        <w:t xml:space="preserve"> וַיַּאַסְרֵהוּ֩ פַרְעֹ֨ה נְכֹ֤ה בְרִבְלָה֙ בְּאֶ֣רֶץ חֲמָ֔ת במלך בִּירוּשָׁלִָ֑ם וַיִּתֶּן־עֹ֙נֶשׁ֙ עַל־הָאָ֔רֶץ מֵאָ֥ה כִכַּר־כֶּ֖סֶף וְכִכַּ֥ר זָהָֽב׃</w:t>
      </w:r>
    </w:p>
    <w:p>
      <w:pPr>
        <w:bidi/>
      </w:pPr>
      <w:r>
        <w:rPr>
          <w:rtl/>
          <w:cs/>
          <w:lang w:val="he_IL" w:bidi="he_IL"/>
        </w:rPr>
      </w:r>
      <w:r>
        <w:rPr>
          <w:vertAlign w:val="superscript"/>
          <w:rtl/>
          <w:cs/>
          <w:lang w:val="he_IL" w:bidi="he_IL"/>
        </w:rPr>
        <w:t>34</w:t>
      </w:r>
      <w:r>
        <w:rPr>
          <w:rtl/>
          <w:cs/>
          <w:lang w:val="he_IL" w:bidi="he_IL"/>
        </w:rPr>
        <w:t xml:space="preserve"> וַיַּמְלֵךְ֩ פַּרְעֹ֨ה נְכֹ֜ה אֶת־אֶלְיָקִ֣ים בֶּן־יֹאשִׁיָּ֗הוּ תַּ֚חַת יֹאשִׁיָּ֣הוּ אָבִ֔יו וַיַּסֵּ֥ב אֶת־שְׁמ֖וֹ יְהוֹיָקִ֑ים וְאֶת־יְהוֹאָחָ֣ז לָקָ֔ח וַיָּבֹ֥א מִצְרַ֖יִם וַיָּ֥מָת שָֽׁם׃</w:t>
      </w:r>
    </w:p>
    <w:p>
      <w:pPr>
        <w:bidi/>
      </w:pPr>
      <w:r>
        <w:rPr>
          <w:rtl/>
          <w:cs/>
          <w:lang w:val="he_IL" w:bidi="he_IL"/>
        </w:rPr>
      </w:r>
      <w:r>
        <w:rPr>
          <w:vertAlign w:val="superscript"/>
          <w:rtl/>
          <w:cs/>
          <w:lang w:val="he_IL" w:bidi="he_IL"/>
        </w:rPr>
        <w:t>35</w:t>
      </w:r>
      <w:r>
        <w:rPr>
          <w:rtl/>
          <w:cs/>
          <w:lang w:val="he_IL" w:bidi="he_IL"/>
        </w:rPr>
        <w:t xml:space="preserve"> וְהַכֶּ֣סֶף וְהַזָּהָ֗ב נָתַ֤ן יְהוֹיָקִים֙ לְפַרְעֹ֔ה אַ֚ךְ הֶעֱרִ֣יךְ אֶת־הָאָ֔רֶץ לָתֵ֥ת אֶת־הַכֶּ֖סֶף עַל־פִּ֣י פַרְעֹ֑ה אִ֣ישׁ כְּעֶרְכּ֗וֹ נָגַ֞שׂ אֶת־הַכֶּ֤סֶף וְאֶת־הַזָּהָב֙ אֶת־עַ֣ם הָאָ֔רֶץ לָתֵ֖ת לְפַרְעֹ֥ה נְכֹֽה׃ ס</w:t>
      </w:r>
    </w:p>
    <w:p>
      <w:pPr>
        <w:bidi/>
      </w:pPr>
      <w:r>
        <w:rPr>
          <w:rtl/>
          <w:cs/>
          <w:lang w:val="he_IL" w:bidi="he_IL"/>
        </w:rPr>
      </w:r>
      <w:r>
        <w:rPr>
          <w:vertAlign w:val="superscript"/>
          <w:rtl/>
          <w:cs/>
          <w:lang w:val="he_IL" w:bidi="he_IL"/>
        </w:rPr>
        <w:t>36</w:t>
      </w:r>
      <w:r>
        <w:rPr>
          <w:rtl/>
          <w:cs/>
          <w:lang w:val="he_IL" w:bidi="he_IL"/>
        </w:rPr>
        <w:t xml:space="preserve"> בֶּן־עֶשְׂרִ֨ים וְחָמֵ֤שׁ שָׁנָ֨ה יְהוֹיָקִ֣ים בְּמָלְכ֔וֹ וְאַחַ֤ת עֶשְׂרֵה֙ שָׁנָ֔ה מָלַ֖ךְ בִּירוּשָׁלִָ֑ם וְשֵׁ֣ם אִמּ֔וֹ זבידה בַת־פְּדָיָ֖ה מִן־רוּמָֽה׃</w:t>
      </w:r>
    </w:p>
    <w:p>
      <w:pPr>
        <w:bidi/>
      </w:pPr>
      <w:r>
        <w:rPr>
          <w:rtl/>
          <w:cs/>
          <w:lang w:val="he_IL" w:bidi="he_IL"/>
        </w:rPr>
      </w:r>
      <w:r>
        <w:rPr>
          <w:vertAlign w:val="superscript"/>
          <w:rtl/>
          <w:cs/>
          <w:lang w:val="he_IL" w:bidi="he_IL"/>
        </w:rPr>
        <w:t>37</w:t>
      </w:r>
      <w:r>
        <w:rPr>
          <w:rtl/>
          <w:cs/>
          <w:lang w:val="he_IL" w:bidi="he_IL"/>
        </w:rPr>
        <w:t xml:space="preserve"> וַיַּ֥עַשׂ הָרַ֖ע בְּעֵינֵ֣י יְהוָ֑ה כְּכֹ֥ל אֲשֶׁר־עָשׂ֖וּ אֲבֹתָֽיו׃</w:t>
      </w:r>
    </w:p>
    <w:p>
      <w:pPr>
        <w:pStyle w:val="Heading2"/>
        <w:bidi/>
      </w:pPr>
      <w:r>
        <w:rPr>
          <w:rtl/>
          <w:cs/>
          <w:lang w:val="he_IL" w:bidi="he_IL"/>
        </w:rPr>
        <w:t>2 Kings 24:1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בְּיָמָ֣יו עָלָ֔ה נְבֻכַדְנֶאצַּ֖ר מֶ֣לֶךְ בָּבֶ֑ל וַיְהִי־ל֨וֹ יְהוֹיָקִ֥ים עֶ֙בֶד֙ שָׁלֹ֣שׁ שָׁנִ֔ים וַיָּ֖שָׁב וַיִּמְרָד־בּֽוֹ׃</w:t>
      </w:r>
    </w:p>
    <w:p>
      <w:pPr>
        <w:bidi/>
      </w:pPr>
      <w:r>
        <w:rPr>
          <w:rtl/>
          <w:cs/>
          <w:lang w:val="he_IL" w:bidi="he_IL"/>
        </w:rPr>
      </w:r>
      <w:r>
        <w:rPr>
          <w:vertAlign w:val="superscript"/>
          <w:rtl/>
          <w:cs/>
          <w:lang w:val="he_IL" w:bidi="he_IL"/>
        </w:rPr>
        <w:t>2</w:t>
      </w:r>
      <w:r>
        <w:rPr>
          <w:rtl/>
          <w:cs/>
          <w:lang w:val="he_IL" w:bidi="he_IL"/>
        </w:rPr>
        <w:t xml:space="preserve"> וַיְשַׁלַּ֣ח יְהוָ֣ה ׀ בּ֡וֹ אֶת־גְּדוּדֵ֣י כַשְׂדִּים֩ וְאֶת־גְּדוּדֵ֨י אֲרָ֜ם וְאֵ֣ת ׀ גְּדוּדֵ֣י מוֹאָ֗ב וְאֵת֙ גְּדוּדֵ֣י בְנֵֽי־עַמּ֔וֹן וַיְשַׁלְּחֵ֥ם בִּֽיהוּדָ֖ה לְהַֽאֲבִיד֑וֹ כִּדְבַ֣ר יְהוָ֔ה אֲשֶׁ֣ר דִּבֶּ֔ר בְּיַ֖ד עֲבָדָ֥יו הַנְּבִיאִֽים׃</w:t>
      </w:r>
    </w:p>
    <w:p>
      <w:pPr>
        <w:bidi/>
      </w:pPr>
      <w:r>
        <w:rPr>
          <w:rtl/>
          <w:cs/>
          <w:lang w:val="he_IL" w:bidi="he_IL"/>
        </w:rPr>
      </w:r>
      <w:r>
        <w:rPr>
          <w:vertAlign w:val="superscript"/>
          <w:rtl/>
          <w:cs/>
          <w:lang w:val="he_IL" w:bidi="he_IL"/>
        </w:rPr>
        <w:t>3</w:t>
      </w:r>
      <w:r>
        <w:rPr>
          <w:rtl/>
          <w:cs/>
          <w:lang w:val="he_IL" w:bidi="he_IL"/>
        </w:rPr>
        <w:t xml:space="preserve"> אַ֣ךְ ׀ עַל־פִּ֣י יְהוָ֗ה הָֽיְתָה֙ בִּֽיהוּדָ֔ה לְהָסִ֖יר מֵעַ֣ל פָּנָ֑יו בְּחַטֹּ֣את מְנַשֶּׁ֔ה כְּכֹ֖ל אֲשֶׁ֥ר עָשָֽׂה׃</w:t>
      </w:r>
    </w:p>
    <w:p>
      <w:pPr>
        <w:bidi/>
      </w:pPr>
      <w:r>
        <w:rPr>
          <w:rtl/>
          <w:cs/>
          <w:lang w:val="he_IL" w:bidi="he_IL"/>
        </w:rPr>
      </w:r>
      <w:r>
        <w:rPr>
          <w:vertAlign w:val="superscript"/>
          <w:rtl/>
          <w:cs/>
          <w:lang w:val="he_IL" w:bidi="he_IL"/>
        </w:rPr>
        <w:t>4</w:t>
      </w:r>
      <w:r>
        <w:rPr>
          <w:rtl/>
          <w:cs/>
          <w:lang w:val="he_IL" w:bidi="he_IL"/>
        </w:rPr>
        <w:t xml:space="preserve"> וְגַ֤ם דַּֽם־הַנָּקִי֙ אֲשֶׁ֣ר שָׁפָ֔ךְ וַיְמַלֵּ֥א אֶת־יְרוּשָׁלִַ֖ם דָּ֣ם נָקִ֑י וְלֹֽא־אָבָ֥ה יְהוָ֖ה לִסְלֹֽחַ׃</w:t>
      </w:r>
    </w:p>
    <w:p>
      <w:pPr>
        <w:bidi/>
      </w:pPr>
      <w:r>
        <w:rPr>
          <w:rtl/>
          <w:cs/>
          <w:lang w:val="he_IL" w:bidi="he_IL"/>
        </w:rPr>
      </w:r>
      <w:r>
        <w:rPr>
          <w:vertAlign w:val="superscript"/>
          <w:rtl/>
          <w:cs/>
          <w:lang w:val="he_IL" w:bidi="he_IL"/>
        </w:rPr>
        <w:t>5</w:t>
      </w:r>
      <w:r>
        <w:rPr>
          <w:rtl/>
          <w:cs/>
          <w:lang w:val="he_IL" w:bidi="he_IL"/>
        </w:rPr>
        <w:t xml:space="preserve"> וְיֶ֛תֶר דִּבְרֵ֥י יְהוֹיָקִ֖ים וְכָל־אֲשֶׁ֣ר עָשָׂ֑ה הֲלֹא־הֵ֣ם כְּתוּבִ֗ים עַל־סֵ֛פֶר דִּבְרֵ֥י הַיָּמִ֖ים לְמַלְכֵ֥י יְהוּדָֽה׃</w:t>
      </w:r>
    </w:p>
    <w:p>
      <w:pPr>
        <w:bidi/>
      </w:pPr>
      <w:r>
        <w:rPr>
          <w:rtl/>
          <w:cs/>
          <w:lang w:val="he_IL" w:bidi="he_IL"/>
        </w:rPr>
      </w:r>
      <w:r>
        <w:rPr>
          <w:vertAlign w:val="superscript"/>
          <w:rtl/>
          <w:cs/>
          <w:lang w:val="he_IL" w:bidi="he_IL"/>
        </w:rPr>
        <w:t>6</w:t>
      </w:r>
      <w:r>
        <w:rPr>
          <w:rtl/>
          <w:cs/>
          <w:lang w:val="he_IL" w:bidi="he_IL"/>
        </w:rPr>
        <w:t xml:space="preserve"> וַיִּשְׁכַּ֥ב יְהוֹיָקִ֖ים עִם־אֲבֹתָ֑יו וַיִּמְלֹ֛ךְ יְהוֹיָכִ֥ין בְּנ֖וֹ תַּחְתָּֽיו׃</w:t>
      </w:r>
    </w:p>
    <w:p>
      <w:pPr>
        <w:bidi/>
      </w:pPr>
      <w:r>
        <w:rPr>
          <w:rtl/>
          <w:cs/>
          <w:lang w:val="he_IL" w:bidi="he_IL"/>
        </w:rPr>
      </w:r>
      <w:r>
        <w:rPr>
          <w:vertAlign w:val="superscript"/>
          <w:rtl/>
          <w:cs/>
          <w:lang w:val="he_IL" w:bidi="he_IL"/>
        </w:rPr>
        <w:t>7</w:t>
      </w:r>
      <w:r>
        <w:rPr>
          <w:rtl/>
          <w:cs/>
          <w:lang w:val="he_IL" w:bidi="he_IL"/>
        </w:rPr>
        <w:t xml:space="preserve"> וְלֹֽא־הֹסִ֥יף עוֹד֙ מֶ֣לֶךְ מִצְרַ֔יִם לָצֵ֖את מֵֽאַרְצ֑וֹ כִּֽי־לָקַ֞ח מֶ֣לֶךְ בָּבֶ֗ל מִנַּ֤חַל מִצְרַ֙יִם֙ עַד־נְהַר־פְּרָ֔ת כֹּ֛ל אֲשֶׁ֥ר הָיְתָ֖ה לְמֶ֥לֶךְ מִצְרָֽיִם׃ פ</w:t>
      </w:r>
    </w:p>
    <w:p>
      <w:pPr>
        <w:bidi/>
      </w:pPr>
      <w:r>
        <w:rPr>
          <w:rtl/>
          <w:cs/>
          <w:lang w:val="he_IL" w:bidi="he_IL"/>
        </w:rPr>
      </w:r>
      <w:r>
        <w:rPr>
          <w:vertAlign w:val="superscript"/>
          <w:rtl/>
          <w:cs/>
          <w:lang w:val="he_IL" w:bidi="he_IL"/>
        </w:rPr>
        <w:t>8</w:t>
      </w:r>
      <w:r>
        <w:rPr>
          <w:rtl/>
          <w:cs/>
          <w:lang w:val="he_IL" w:bidi="he_IL"/>
        </w:rPr>
        <w:t xml:space="preserve"> בֶּן־שְׁמֹנֶ֨ה עֶשְׂרֵ֤ה שָׁנָה֙ יְהוֹיָכִ֣ין בְּמָלְכ֔וֹ וּשְׁלֹשָׁ֣ה חֳדָשִׁ֔ים מָלַ֖ךְ בִּירוּשָׁלִָ֑ם וְשֵׁ֣ם אִמּ֔וֹ נְחֻשְׁתָּ֥א בַת־אֶלְנָתָ֖ן מִירוּשָׁלִָֽם׃</w:t>
      </w:r>
    </w:p>
    <w:p>
      <w:pPr>
        <w:bidi/>
      </w:pPr>
      <w:r>
        <w:rPr>
          <w:rtl/>
          <w:cs/>
          <w:lang w:val="he_IL" w:bidi="he_IL"/>
        </w:rPr>
      </w:r>
      <w:r>
        <w:rPr>
          <w:vertAlign w:val="superscript"/>
          <w:rtl/>
          <w:cs/>
          <w:lang w:val="he_IL" w:bidi="he_IL"/>
        </w:rPr>
        <w:t>9</w:t>
      </w:r>
      <w:r>
        <w:rPr>
          <w:rtl/>
          <w:cs/>
          <w:lang w:val="he_IL" w:bidi="he_IL"/>
        </w:rPr>
        <w:t xml:space="preserve"> וַיַּ֥עַשׂ הָרַ֖ע בְּעֵינֵ֣י יְהוָ֑ה כְּכֹ֥ל אֲשֶׁר־עָשָׂ֖ה אָבִֽיו׃</w:t>
      </w:r>
    </w:p>
    <w:p>
      <w:pPr>
        <w:bidi/>
      </w:pPr>
      <w:r>
        <w:rPr>
          <w:rtl/>
          <w:cs/>
          <w:lang w:val="he_IL" w:bidi="he_IL"/>
        </w:rPr>
      </w:r>
      <w:r>
        <w:rPr>
          <w:vertAlign w:val="superscript"/>
          <w:rtl/>
          <w:cs/>
          <w:lang w:val="he_IL" w:bidi="he_IL"/>
        </w:rPr>
        <w:t>10</w:t>
      </w:r>
      <w:r>
        <w:rPr>
          <w:rtl/>
          <w:cs/>
          <w:lang w:val="he_IL" w:bidi="he_IL"/>
        </w:rPr>
        <w:t xml:space="preserve"> בָּעֵ֣ת הַהִ֔יא עלה עַבְדֵ֛י נְבֻכַדְנֶאצַּ֥ר מֶֽלֶךְ־בָּבֶ֖ל יְרוּשָׁלִָ֑ם וַתָּבֹ֥א הָעִ֖יר בַּמָּצֽוֹר׃</w:t>
      </w:r>
    </w:p>
    <w:p>
      <w:pPr>
        <w:bidi/>
      </w:pPr>
      <w:r>
        <w:rPr>
          <w:rtl/>
          <w:cs/>
          <w:lang w:val="he_IL" w:bidi="he_IL"/>
        </w:rPr>
      </w:r>
      <w:r>
        <w:rPr>
          <w:vertAlign w:val="superscript"/>
          <w:rtl/>
          <w:cs/>
          <w:lang w:val="he_IL" w:bidi="he_IL"/>
        </w:rPr>
        <w:t>11</w:t>
      </w:r>
      <w:r>
        <w:rPr>
          <w:rtl/>
          <w:cs/>
          <w:lang w:val="he_IL" w:bidi="he_IL"/>
        </w:rPr>
        <w:t xml:space="preserve"> וַיָּבֹ֛א נְבוּכַדְנֶאצַּ֥ר מֶֽלֶךְ־בָּבֶ֖ל עַל־הָעִ֑יר וַעֲבָדָ֖יו צָרִ֥ים עָלֶֽיהָ׃</w:t>
      </w:r>
    </w:p>
    <w:p>
      <w:pPr>
        <w:bidi/>
      </w:pPr>
      <w:r>
        <w:rPr>
          <w:rtl/>
          <w:cs/>
          <w:lang w:val="he_IL" w:bidi="he_IL"/>
        </w:rPr>
      </w:r>
      <w:r>
        <w:rPr>
          <w:vertAlign w:val="superscript"/>
          <w:rtl/>
          <w:cs/>
          <w:lang w:val="he_IL" w:bidi="he_IL"/>
        </w:rPr>
        <w:t>12</w:t>
      </w:r>
      <w:r>
        <w:rPr>
          <w:rtl/>
          <w:cs/>
          <w:lang w:val="he_IL" w:bidi="he_IL"/>
        </w:rPr>
        <w:t xml:space="preserve"> וַיֵּצֵ֞א יְהוֹיָכִ֤ין מֶֽלֶךְ־יְהוּדָה֙ עַל־מֶ֣לֶךְ בָּבֶ֔ל ה֣וּא וְאִמּ֔וֹ וַעֲבָדָ֖יו וְשָׂרָ֣יו וְסָֽרִיסָ֑יו וַיִּקַּ֤ח אֹתוֹ֙ מֶ֣לֶךְ בָּבֶ֔ל בִּשְׁנַ֥ת שְׁמֹנֶ֖ה לְמָלְכֽוֹ׃</w:t>
      </w:r>
    </w:p>
    <w:p>
      <w:pPr>
        <w:bidi/>
      </w:pPr>
      <w:r>
        <w:rPr>
          <w:rtl/>
          <w:cs/>
          <w:lang w:val="he_IL" w:bidi="he_IL"/>
        </w:rPr>
      </w:r>
      <w:r>
        <w:rPr>
          <w:vertAlign w:val="superscript"/>
          <w:rtl/>
          <w:cs/>
          <w:lang w:val="he_IL" w:bidi="he_IL"/>
        </w:rPr>
        <w:t>13</w:t>
      </w:r>
      <w:r>
        <w:rPr>
          <w:rtl/>
          <w:cs/>
          <w:lang w:val="he_IL" w:bidi="he_IL"/>
        </w:rPr>
        <w:t xml:space="preserve"> וַיּוֹצֵ֣א מִשָּׁ֗ם אֶת־כָּל־אוֹצְרוֹת֙ בֵּ֣ית יְהוָ֔ה וְאֽוֹצְר֖וֹת בֵּ֣ית הַמֶּ֑לֶךְ וַיְקַצֵּ֞ץ אֶת־כָּל־כְּלֵ֣י הַזָּהָ֗ב אֲשֶׁ֨ר עָשָׂ֜ה שְׁלֹמֹ֤ה מֶֽלֶךְ־יִשְׂרָאֵל֙ בְּהֵיכַ֣ל יְהוָ֔ה כַּֽאֲשֶׁ֖ר דִּבֶּ֥ר יְהוָֽה׃</w:t>
      </w:r>
    </w:p>
    <w:p>
      <w:pPr>
        <w:bidi/>
      </w:pPr>
      <w:r>
        <w:rPr>
          <w:rtl/>
          <w:cs/>
          <w:lang w:val="he_IL" w:bidi="he_IL"/>
        </w:rPr>
      </w:r>
      <w:r>
        <w:rPr>
          <w:vertAlign w:val="superscript"/>
          <w:rtl/>
          <w:cs/>
          <w:lang w:val="he_IL" w:bidi="he_IL"/>
        </w:rPr>
        <w:t>14</w:t>
      </w:r>
      <w:r>
        <w:rPr>
          <w:rtl/>
          <w:cs/>
          <w:lang w:val="he_IL" w:bidi="he_IL"/>
        </w:rPr>
        <w:t xml:space="preserve"> וְהִגְלָ֣ה אֶת־כָּל־ יְ֠רוּשָׁלִַם וְֽאֶת־כָּל־ הַשָּׂרִ֞ים וְאֵ֣ת ׀ כָּל־גִּבּוֹרֵ֣י הַחַ֗יִל עשרה אֲלָפִים֙ גּוֹלֶ֔ה וְכָל־הֶחָרָ֖שׁ וְהַמַּסְגֵּ֑ר לֹ֣א נִשְׁאַ֔ר זוּלַ֖ת דַּלַּ֥ת עַם־הָאָֽרֶץ׃</w:t>
      </w:r>
    </w:p>
    <w:p>
      <w:pPr>
        <w:bidi/>
      </w:pPr>
      <w:r>
        <w:rPr>
          <w:rtl/>
          <w:cs/>
          <w:lang w:val="he_IL" w:bidi="he_IL"/>
        </w:rPr>
      </w:r>
      <w:r>
        <w:rPr>
          <w:vertAlign w:val="superscript"/>
          <w:rtl/>
          <w:cs/>
          <w:lang w:val="he_IL" w:bidi="he_IL"/>
        </w:rPr>
        <w:t>15</w:t>
      </w:r>
      <w:r>
        <w:rPr>
          <w:rtl/>
          <w:cs/>
          <w:lang w:val="he_IL" w:bidi="he_IL"/>
        </w:rPr>
        <w:t xml:space="preserve"> וַיֶּ֥גֶל אֶת־יְהוֹיָכִ֖ין בָּבֶ֑לָה וְאֶת־אֵ֣ם הַ֠מֶּלֶךְ וְאֶת־נְשֵׁ֨י הַמֶּ֜לֶךְ וְאֶת־סָרִיסָ֗יו וְאֵת֙ אולי הָאָ֔רֶץ הוֹלִ֛יךְ גּוֹלָ֥ה מִירוּשָׁלִַ֖ם בָּבֶֽלָה׃</w:t>
      </w:r>
    </w:p>
    <w:p>
      <w:pPr>
        <w:bidi/>
      </w:pPr>
      <w:r>
        <w:rPr>
          <w:rtl/>
          <w:cs/>
          <w:lang w:val="he_IL" w:bidi="he_IL"/>
        </w:rPr>
      </w:r>
      <w:r>
        <w:rPr>
          <w:vertAlign w:val="superscript"/>
          <w:rtl/>
          <w:cs/>
          <w:lang w:val="he_IL" w:bidi="he_IL"/>
        </w:rPr>
        <w:t>16</w:t>
      </w:r>
      <w:r>
        <w:rPr>
          <w:rtl/>
          <w:cs/>
          <w:lang w:val="he_IL" w:bidi="he_IL"/>
        </w:rPr>
        <w:t xml:space="preserve"> וְאֵת֩ כָּל־אַנְשֵׁ֨י הַחַ֜יִל שִׁבְעַ֣ת אֲלָפִ֗ים וְהֶחָרָ֤שׁ וְהַמַּסְגֵּר֙ אֶ֔לֶף הַכֹּ֕ל גִּבּוֹרִ֖ים עֹשֵׂ֣י מִלְחָמָ֑ה וַיְבִיאֵ֧ם מֶֽלֶךְ־בָּבֶ֛ל גּוֹלָ֖ה בָּבֶֽלָה׃</w:t>
      </w:r>
    </w:p>
    <w:p>
      <w:pPr>
        <w:bidi/>
      </w:pPr>
      <w:r>
        <w:rPr>
          <w:rtl/>
          <w:cs/>
          <w:lang w:val="he_IL" w:bidi="he_IL"/>
        </w:rPr>
      </w:r>
      <w:r>
        <w:rPr>
          <w:vertAlign w:val="superscript"/>
          <w:rtl/>
          <w:cs/>
          <w:lang w:val="he_IL" w:bidi="he_IL"/>
        </w:rPr>
        <w:t>17</w:t>
      </w:r>
      <w:r>
        <w:rPr>
          <w:rtl/>
          <w:cs/>
          <w:lang w:val="he_IL" w:bidi="he_IL"/>
        </w:rPr>
        <w:t xml:space="preserve"> וַיַּמְלֵ֧ךְ מֶֽלֶךְ־בָּבֶ֛ל אֶת־מַתַּנְיָ֥ה דֹד֖וֹ תַּחְתָּ֑יו וַיַּסֵּ֥ב אֶת־שְׁמ֖וֹ צִדְקִיָּֽהוּ׃ פ</w:t>
      </w:r>
    </w:p>
    <w:p>
      <w:pPr>
        <w:bidi/>
      </w:pPr>
      <w:r>
        <w:rPr>
          <w:rtl/>
          <w:cs/>
          <w:lang w:val="he_IL" w:bidi="he_IL"/>
        </w:rPr>
      </w:r>
      <w:r>
        <w:rPr>
          <w:vertAlign w:val="superscript"/>
          <w:rtl/>
          <w:cs/>
          <w:lang w:val="he_IL" w:bidi="he_IL"/>
        </w:rPr>
        <w:t>18</w:t>
      </w:r>
      <w:r>
        <w:rPr>
          <w:rtl/>
          <w:cs/>
          <w:lang w:val="he_IL" w:bidi="he_IL"/>
        </w:rPr>
        <w:t xml:space="preserve"> בֶּן־עֶשְׂרִ֨ים וְאַחַ֤ת שָׁנָה֙ צִדְקִיָּ֣הוּ בְמָלְכ֔וֹ וְאַחַ֤ת עֶשְׂרֵה֙ שָׁנָ֔ה מָלַ֖ךְ בִּירוּשָׁלִָ֑ם וְשֵׁ֣ם אִמּ֔וֹ חמיטל בַּֽת־יִרְמְיָ֖הוּ מִלִּבְנָֽה׃</w:t>
      </w:r>
    </w:p>
    <w:p>
      <w:pPr>
        <w:bidi/>
      </w:pPr>
      <w:r>
        <w:rPr>
          <w:rtl/>
          <w:cs/>
          <w:lang w:val="he_IL" w:bidi="he_IL"/>
        </w:rPr>
      </w:r>
      <w:r>
        <w:rPr>
          <w:vertAlign w:val="superscript"/>
          <w:rtl/>
          <w:cs/>
          <w:lang w:val="he_IL" w:bidi="he_IL"/>
        </w:rPr>
        <w:t>19</w:t>
      </w:r>
      <w:r>
        <w:rPr>
          <w:rtl/>
          <w:cs/>
          <w:lang w:val="he_IL" w:bidi="he_IL"/>
        </w:rPr>
        <w:t xml:space="preserve"> וַיַּ֥עַשׂ הָרַ֖ע בְּעֵינֵ֣י יְהוָ֑ה כְּכֹ֥ל אֲשֶׁר־עָשָׂ֖ה יְהוֹיָקִֽים׃</w:t>
      </w:r>
    </w:p>
    <w:p>
      <w:pPr>
        <w:bidi/>
      </w:pPr>
      <w:r>
        <w:rPr>
          <w:rtl/>
          <w:cs/>
          <w:lang w:val="he_IL" w:bidi="he_IL"/>
        </w:rPr>
      </w:r>
      <w:r>
        <w:rPr>
          <w:vertAlign w:val="superscript"/>
          <w:rtl/>
          <w:cs/>
          <w:lang w:val="he_IL" w:bidi="he_IL"/>
        </w:rPr>
        <w:t>20</w:t>
      </w:r>
      <w:r>
        <w:rPr>
          <w:rtl/>
          <w:cs/>
          <w:lang w:val="he_IL" w:bidi="he_IL"/>
        </w:rPr>
        <w:t xml:space="preserve"> כִּ֣י ׀ עַל־אַ֣ף יְהוָ֗ה הָיְתָ֤ה בִירוּשָׁלִַ֙ם֙ וּבִ֣יהוּדָ֔ה עַד־הִשְׁלִכ֥וֹ אֹתָ֖ם מֵעַ֣ל פָּנָ֑יו וַיִּמְרֹ֥ד צִדְקִיָּ֖הוּ בְּמֶ֥לֶךְ בָּבֶֽל׃ ס</w:t>
      </w:r>
    </w:p>
    <w:p>
      <w:pPr>
        <w:pStyle w:val="Heading2"/>
        <w:bidi/>
      </w:pPr>
      <w:r>
        <w:rPr>
          <w:rtl/>
          <w:cs/>
          <w:lang w:val="he_IL" w:bidi="he_IL"/>
        </w:rPr>
        <w:t>2 Kings 25:1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בִשְׁנַ֨ת הַתְּשִׁיעִ֜ית לְמָלְכ֗וֹ בַּחֹ֣דֶשׁ הָעֲשִׂירִי֮ בֶּעָשׂ֣וֹר לַחֹדֶשׁ֒ בָּ֠א נְבֻכַדְנֶאצַּ֨ר מֶֽלֶךְ־בָּבֶ֜ל ה֧וּא וְכָל־חֵיל֛וֹ עַל־יְרוּשָׁלִַ֖ם וַיִּ֣חַן עָלֶ֑יהָ וַיִּבְנ֥וּ עָלֶ֖יהָ דָּיֵ֥ק סָבִֽיב׃</w:t>
      </w:r>
    </w:p>
    <w:p>
      <w:pPr>
        <w:bidi/>
      </w:pPr>
      <w:r>
        <w:rPr>
          <w:rtl/>
          <w:cs/>
          <w:lang w:val="he_IL" w:bidi="he_IL"/>
        </w:rPr>
      </w:r>
      <w:r>
        <w:rPr>
          <w:vertAlign w:val="superscript"/>
          <w:rtl/>
          <w:cs/>
          <w:lang w:val="he_IL" w:bidi="he_IL"/>
        </w:rPr>
        <w:t>2</w:t>
      </w:r>
      <w:r>
        <w:rPr>
          <w:rtl/>
          <w:cs/>
          <w:lang w:val="he_IL" w:bidi="he_IL"/>
        </w:rPr>
        <w:t xml:space="preserve"> וַתָּבֹ֥א הָעִ֖יר בַּמָּצ֑וֹר עַ֚ד עַשְׁתֵּ֣י עֶשְׂרֵ֣ה שָׁנָ֔ה לַמֶּ֖לֶךְ צִדְקִיָּֽהוּ׃</w:t>
      </w:r>
    </w:p>
    <w:p>
      <w:pPr>
        <w:bidi/>
      </w:pPr>
      <w:r>
        <w:rPr>
          <w:rtl/>
          <w:cs/>
          <w:lang w:val="he_IL" w:bidi="he_IL"/>
        </w:rPr>
      </w:r>
      <w:r>
        <w:rPr>
          <w:vertAlign w:val="superscript"/>
          <w:rtl/>
          <w:cs/>
          <w:lang w:val="he_IL" w:bidi="he_IL"/>
        </w:rPr>
        <w:t>3</w:t>
      </w:r>
      <w:r>
        <w:rPr>
          <w:rtl/>
          <w:cs/>
          <w:lang w:val="he_IL" w:bidi="he_IL"/>
        </w:rPr>
        <w:t xml:space="preserve"> בְּתִשְׁעָ֣ה לַחֹ֔דֶשׁ וַיֶּחֱזַ֥ק הָרָעָ֖ב בָּעִ֑יר וְלֹא־הָ֥יָה לֶ֖חֶם לְעַ֥ם הָאָֽרֶץ׃</w:t>
      </w:r>
    </w:p>
    <w:p>
      <w:pPr>
        <w:bidi/>
      </w:pPr>
      <w:r>
        <w:rPr>
          <w:rtl/>
          <w:cs/>
          <w:lang w:val="he_IL" w:bidi="he_IL"/>
        </w:rPr>
      </w:r>
      <w:r>
        <w:rPr>
          <w:vertAlign w:val="superscript"/>
          <w:rtl/>
          <w:cs/>
          <w:lang w:val="he_IL" w:bidi="he_IL"/>
        </w:rPr>
        <w:t>4</w:t>
      </w:r>
      <w:r>
        <w:rPr>
          <w:rtl/>
          <w:cs/>
          <w:lang w:val="he_IL" w:bidi="he_IL"/>
        </w:rPr>
        <w:t xml:space="preserve"> וַתִּבָּקַ֣ע הָעִ֗יר וְכָל־אַנְשֵׁ֨י הַמִּלְחָמָ֤ה ׀ הַלַּ֙יְלָה֙ דֶּ֜רֶךְ שַׁ֣עַר ׀ בֵּ֣ין הַחֹמֹתַ֗יִם אֲשֶׁר֙ עַל־גַּ֣ן הַמֶּ֔לֶךְ וְכַשְׂדִּ֥ים עַל־הָעִ֖יר סָבִ֑יב וַיֵּ֖לֶךְ דֶּ֥רֶךְ הָעֲרָבָֽה׃</w:t>
      </w:r>
    </w:p>
    <w:p>
      <w:pPr>
        <w:bidi/>
      </w:pPr>
      <w:r>
        <w:rPr>
          <w:rtl/>
          <w:cs/>
          <w:lang w:val="he_IL" w:bidi="he_IL"/>
        </w:rPr>
      </w:r>
      <w:r>
        <w:rPr>
          <w:vertAlign w:val="superscript"/>
          <w:rtl/>
          <w:cs/>
          <w:lang w:val="he_IL" w:bidi="he_IL"/>
        </w:rPr>
        <w:t>5</w:t>
      </w:r>
      <w:r>
        <w:rPr>
          <w:rtl/>
          <w:cs/>
          <w:lang w:val="he_IL" w:bidi="he_IL"/>
        </w:rPr>
        <w:t xml:space="preserve"> וַיִּרְדְּפ֤וּ חֵיל־כַּשְׂדִּים֙ אַחַ֣ר הַמֶּ֔לֶךְ וַיַּשִּׂ֥גוּ אֹת֖וֹ בְּעַרְב֣וֹת יְרֵח֑וֹ וְכָל־חֵיל֔וֹ נָפֹ֖צוּ מֵעָלָֽיו׃</w:t>
      </w:r>
    </w:p>
    <w:p>
      <w:pPr>
        <w:bidi/>
      </w:pPr>
      <w:r>
        <w:rPr>
          <w:rtl/>
          <w:cs/>
          <w:lang w:val="he_IL" w:bidi="he_IL"/>
        </w:rPr>
      </w:r>
      <w:r>
        <w:rPr>
          <w:vertAlign w:val="superscript"/>
          <w:rtl/>
          <w:cs/>
          <w:lang w:val="he_IL" w:bidi="he_IL"/>
        </w:rPr>
        <w:t>6</w:t>
      </w:r>
      <w:r>
        <w:rPr>
          <w:rtl/>
          <w:cs/>
          <w:lang w:val="he_IL" w:bidi="he_IL"/>
        </w:rPr>
        <w:t xml:space="preserve"> וַֽיִּתְפְּשׂוּ֙ אֶת־הַמֶּ֔לֶךְ וַיַּעֲל֥וּ אֹת֛וֹ אֶל־מֶ֥לֶךְ בָּבֶ֖ל רִבְלָ֑תָה וַיְדַבְּר֥וּ אִתּ֖וֹ מִשְׁפָּֽט׃</w:t>
      </w:r>
    </w:p>
    <w:p>
      <w:pPr>
        <w:bidi/>
      </w:pPr>
      <w:r>
        <w:rPr>
          <w:rtl/>
          <w:cs/>
          <w:lang w:val="he_IL" w:bidi="he_IL"/>
        </w:rPr>
      </w:r>
      <w:r>
        <w:rPr>
          <w:vertAlign w:val="superscript"/>
          <w:rtl/>
          <w:cs/>
          <w:lang w:val="he_IL" w:bidi="he_IL"/>
        </w:rPr>
        <w:t>7</w:t>
      </w:r>
      <w:r>
        <w:rPr>
          <w:rtl/>
          <w:cs/>
          <w:lang w:val="he_IL" w:bidi="he_IL"/>
        </w:rPr>
        <w:t xml:space="preserve"> וְאֶת־בְּנֵי֙ צִדְקִיָּ֔הוּ שָׁחֲט֖וּ לְעֵינָ֑יו וְאֶת־עֵינֵ֤י צִדְקִיָּ֙הוּ֙ עִוֵּ֔ר וַיַּאַסְרֵ֙הוּ֙ בַֽנְחֻשְׁתַּ֔יִם וַיְבִאֵ֖הוּ בָּבֶֽל׃ ס</w:t>
      </w:r>
    </w:p>
    <w:p>
      <w:pPr>
        <w:bidi/>
      </w:pPr>
      <w:r>
        <w:rPr>
          <w:rtl/>
          <w:cs/>
          <w:lang w:val="he_IL" w:bidi="he_IL"/>
        </w:rPr>
      </w:r>
      <w:r>
        <w:rPr>
          <w:vertAlign w:val="superscript"/>
          <w:rtl/>
          <w:cs/>
          <w:lang w:val="he_IL" w:bidi="he_IL"/>
        </w:rPr>
        <w:t>8</w:t>
      </w:r>
      <w:r>
        <w:rPr>
          <w:rtl/>
          <w:cs/>
          <w:lang w:val="he_IL" w:bidi="he_IL"/>
        </w:rPr>
        <w:t xml:space="preserve"> וּבַחֹ֤דֶשׁ הַֽחֲמִישִׁי֙ בְּשִׁבְעָ֣ה לַחֹ֔דֶשׁ הִ֗יא שְׁנַת֙ תְּשַֽׁע־עֶשְׂרֵ֣ה שָׁנָ֔ה לַמֶּ֖לֶךְ נְבֻכַדְנֶאצַּ֣ר מֶֽלֶךְ־בָּבֶ֑ל בָּ֞א נְבוּזַרְאֲדָ֧ן רַב־טַבָּחִ֛ים עֶ֥בֶד מֶֽלֶךְ־בָּבֶ֖ל יְרוּשָׁלִָֽם׃</w:t>
      </w:r>
    </w:p>
    <w:p>
      <w:pPr>
        <w:bidi/>
      </w:pPr>
      <w:r>
        <w:rPr>
          <w:rtl/>
          <w:cs/>
          <w:lang w:val="he_IL" w:bidi="he_IL"/>
        </w:rPr>
      </w:r>
      <w:r>
        <w:rPr>
          <w:vertAlign w:val="superscript"/>
          <w:rtl/>
          <w:cs/>
          <w:lang w:val="he_IL" w:bidi="he_IL"/>
        </w:rPr>
        <w:t>9</w:t>
      </w:r>
      <w:r>
        <w:rPr>
          <w:rtl/>
          <w:cs/>
          <w:lang w:val="he_IL" w:bidi="he_IL"/>
        </w:rPr>
        <w:t xml:space="preserve"> וַיִּשְׂרֹ֥ף אֶת־בֵּית־ יְהוָ֖ה וְאֶת־בֵּ֣ית הַמֶּ֑לֶךְ וְאֵ֨ת כָּל־בָּתֵּ֧י יְרוּשָׁלִַ֛ם וְאֶת־כָּל־בֵּ֥ית גָּד֖וֹל שָׂרַ֥ף בָּאֵֽשׁ׃</w:t>
      </w:r>
    </w:p>
    <w:p>
      <w:pPr>
        <w:bidi/>
      </w:pPr>
      <w:r>
        <w:rPr>
          <w:rtl/>
          <w:cs/>
          <w:lang w:val="he_IL" w:bidi="he_IL"/>
        </w:rPr>
      </w:r>
      <w:r>
        <w:rPr>
          <w:vertAlign w:val="superscript"/>
          <w:rtl/>
          <w:cs/>
          <w:lang w:val="he_IL" w:bidi="he_IL"/>
        </w:rPr>
        <w:t>10</w:t>
      </w:r>
      <w:r>
        <w:rPr>
          <w:rtl/>
          <w:cs/>
          <w:lang w:val="he_IL" w:bidi="he_IL"/>
        </w:rPr>
        <w:t xml:space="preserve"> וְאֶת־חוֹמֹ֥ת יְרוּשָׁלִַ֖ם סָבִ֑יב נָֽתְצוּ֙ כָּל־חֵ֣יל כַּשְׂדִּ֔ים אֲשֶׁ֖ר רַב־טַבָּחִֽים׃</w:t>
      </w:r>
    </w:p>
    <w:p>
      <w:pPr>
        <w:bidi/>
      </w:pPr>
      <w:r>
        <w:rPr>
          <w:rtl/>
          <w:cs/>
          <w:lang w:val="he_IL" w:bidi="he_IL"/>
        </w:rPr>
      </w:r>
      <w:r>
        <w:rPr>
          <w:vertAlign w:val="superscript"/>
          <w:rtl/>
          <w:cs/>
          <w:lang w:val="he_IL" w:bidi="he_IL"/>
        </w:rPr>
        <w:t>11</w:t>
      </w:r>
      <w:r>
        <w:rPr>
          <w:rtl/>
          <w:cs/>
          <w:lang w:val="he_IL" w:bidi="he_IL"/>
        </w:rPr>
        <w:t xml:space="preserve"> וְאֵת֩ יֶ֨תֶר הָעָ֜ם הַנִּשְׁאָרִ֣ים בָּעִ֗יר וְאֶת־הַנֹּֽפְלִים֙ אֲשֶׁ֤ר נָפְלוּ֙ עַל־הַמֶּ֣לֶךְ בָּבֶ֔ל וְאֵ֖ת יֶ֣תֶר הֶהָמ֑וֹן הֶגְלָ֕ה נְבוּזַרְאֲדָ֖ן רַב־טַבָּחִֽים׃</w:t>
      </w:r>
    </w:p>
    <w:p>
      <w:pPr>
        <w:bidi/>
      </w:pPr>
      <w:r>
        <w:rPr>
          <w:rtl/>
          <w:cs/>
          <w:lang w:val="he_IL" w:bidi="he_IL"/>
        </w:rPr>
      </w:r>
      <w:r>
        <w:rPr>
          <w:vertAlign w:val="superscript"/>
          <w:rtl/>
          <w:cs/>
          <w:lang w:val="he_IL" w:bidi="he_IL"/>
        </w:rPr>
        <w:t>12</w:t>
      </w:r>
      <w:r>
        <w:rPr>
          <w:rtl/>
          <w:cs/>
          <w:lang w:val="he_IL" w:bidi="he_IL"/>
        </w:rPr>
        <w:t xml:space="preserve"> וּמִדַּלַּ֣ת הָאָ֔רֶץ הִשְׁאִ֖יר רַב־טַבָּחִ֑ים לְכֹֽרְמִ֖ים וּלְיֹגְבִֽים׃</w:t>
      </w:r>
    </w:p>
    <w:p>
      <w:pPr>
        <w:bidi/>
      </w:pPr>
      <w:r>
        <w:rPr>
          <w:rtl/>
          <w:cs/>
          <w:lang w:val="he_IL" w:bidi="he_IL"/>
        </w:rPr>
      </w:r>
      <w:r>
        <w:rPr>
          <w:vertAlign w:val="superscript"/>
          <w:rtl/>
          <w:cs/>
          <w:lang w:val="he_IL" w:bidi="he_IL"/>
        </w:rPr>
        <w:t>13</w:t>
      </w:r>
      <w:r>
        <w:rPr>
          <w:rtl/>
          <w:cs/>
          <w:lang w:val="he_IL" w:bidi="he_IL"/>
        </w:rPr>
        <w:t xml:space="preserve"> וְאֶת־עַמּוּדֵ֨י הַנְּחֹ֜שֶׁת אֲשֶׁ֣ר בֵּית־יְהוָ֗ה וְֽאֶת־הַמְּכֹנ֞וֹת וְאֶת־יָ֧ם הַנְּחֹ֛שֶׁת אֲשֶׁ֥ר בְּבֵית־יְהוָ֖ה שִׁבְּר֣וּ כַשְׂדִּ֑ים וַיִּשְׂא֥וּ אֶת־נְחֻשְׁתָּ֖ם בָּבֶֽלָה׃</w:t>
      </w:r>
    </w:p>
    <w:p>
      <w:pPr>
        <w:bidi/>
      </w:pPr>
      <w:r>
        <w:rPr>
          <w:rtl/>
          <w:cs/>
          <w:lang w:val="he_IL" w:bidi="he_IL"/>
        </w:rPr>
      </w:r>
      <w:r>
        <w:rPr>
          <w:vertAlign w:val="superscript"/>
          <w:rtl/>
          <w:cs/>
          <w:lang w:val="he_IL" w:bidi="he_IL"/>
        </w:rPr>
        <w:t>14</w:t>
      </w:r>
      <w:r>
        <w:rPr>
          <w:rtl/>
          <w:cs/>
          <w:lang w:val="he_IL" w:bidi="he_IL"/>
        </w:rPr>
        <w:t xml:space="preserve"> וְאֶת־הַסִּירֹ֨ת וְאֶת־הַיָּעִ֜ים וְאֶת־הַֽמְזַמְּר֣וֹת וְאֶת־הַכַּפּ֗וֹת וְאֵ֨ת כָּל־כְּלֵ֧י הַנְּחֹ֛שֶׁת אֲשֶׁ֥ר יְשָֽׁרְתוּ־בָ֖ם לָקָֽחוּ׃</w:t>
      </w:r>
    </w:p>
    <w:p>
      <w:pPr>
        <w:bidi/>
      </w:pPr>
      <w:r>
        <w:rPr>
          <w:rtl/>
          <w:cs/>
          <w:lang w:val="he_IL" w:bidi="he_IL"/>
        </w:rPr>
      </w:r>
      <w:r>
        <w:rPr>
          <w:vertAlign w:val="superscript"/>
          <w:rtl/>
          <w:cs/>
          <w:lang w:val="he_IL" w:bidi="he_IL"/>
        </w:rPr>
        <w:t>15</w:t>
      </w:r>
      <w:r>
        <w:rPr>
          <w:rtl/>
          <w:cs/>
          <w:lang w:val="he_IL" w:bidi="he_IL"/>
        </w:rPr>
        <w:t xml:space="preserve"> וְאֶת־הַמַּחְתּוֹת֙ וְאֶת־הַמִּזְרָק֗וֹת אֲשֶׁ֤ר זָהָב֙ זָהָ֔ב וַאֲשֶׁר־כֶּ֖סֶף כָּ֑סֶף לָקַ֖ח רַב־טַבָּחִֽים׃</w:t>
      </w:r>
    </w:p>
    <w:p>
      <w:pPr>
        <w:bidi/>
      </w:pPr>
      <w:r>
        <w:rPr>
          <w:rtl/>
          <w:cs/>
          <w:lang w:val="he_IL" w:bidi="he_IL"/>
        </w:rPr>
      </w:r>
      <w:r>
        <w:rPr>
          <w:vertAlign w:val="superscript"/>
          <w:rtl/>
          <w:cs/>
          <w:lang w:val="he_IL" w:bidi="he_IL"/>
        </w:rPr>
        <w:t>16</w:t>
      </w:r>
      <w:r>
        <w:rPr>
          <w:rtl/>
          <w:cs/>
          <w:lang w:val="he_IL" w:bidi="he_IL"/>
        </w:rPr>
        <w:t xml:space="preserve"> הָעַמּוּדִ֣ים ׀ שְׁנַ֗יִם הַיָּ֤ם הָֽאֶחָד֙ וְהַמְּכֹנ֔וֹת אֲשֶׁר־עָשָׂ֥ה שְׁלֹמֹ֖ה לְבֵ֣ית יְהוָ֑ה לֹא־הָיָ֣ה מִשְׁקָ֔ל לִנְחֹ֖שֶׁת כָּל־הַכֵּלִ֥ים הָאֵֽלֶּה׃</w:t>
      </w:r>
    </w:p>
    <w:p>
      <w:pPr>
        <w:bidi/>
      </w:pPr>
      <w:r>
        <w:rPr>
          <w:rtl/>
          <w:cs/>
          <w:lang w:val="he_IL" w:bidi="he_IL"/>
        </w:rPr>
      </w:r>
      <w:r>
        <w:rPr>
          <w:vertAlign w:val="superscript"/>
          <w:rtl/>
          <w:cs/>
          <w:lang w:val="he_IL" w:bidi="he_IL"/>
        </w:rPr>
        <w:t>17</w:t>
      </w:r>
      <w:r>
        <w:rPr>
          <w:rtl/>
          <w:cs/>
          <w:lang w:val="he_IL" w:bidi="he_IL"/>
        </w:rPr>
        <w:t xml:space="preserve"> שְׁמֹנֶה֩ עֶשְׂרֵ֨ה אַמָּ֜ה קוֹמַ֣ת ׀ הָעַמּ֣וּד הָאֶחָ֗ד וְכֹתֶ֨רֶת עָלָ֥יו ׀ נְחֹשֶׁת֮ וְקוֹמַ֣ת הַכֹּתֶרֶת֮ שָׁלֹ֣שׁ אמה וּשְׂבָכָ֨ה וְרִמֹּנִ֧ים עַֽל־הַכֹּתֶ֛רֶת סָבִ֖יב הַכֹּ֣ל נְחֹ֑שֶׁת וְכָאֵ֛לֶּה לַֽעַמּ֥וּד הַשֵּׁנִ֖י עַל־הַשְּׂבָכָֽה׃</w:t>
      </w:r>
    </w:p>
    <w:p>
      <w:pPr>
        <w:bidi/>
      </w:pPr>
      <w:r>
        <w:rPr>
          <w:rtl/>
          <w:cs/>
          <w:lang w:val="he_IL" w:bidi="he_IL"/>
        </w:rPr>
      </w:r>
      <w:r>
        <w:rPr>
          <w:vertAlign w:val="superscript"/>
          <w:rtl/>
          <w:cs/>
          <w:lang w:val="he_IL" w:bidi="he_IL"/>
        </w:rPr>
        <w:t>18</w:t>
      </w:r>
      <w:r>
        <w:rPr>
          <w:rtl/>
          <w:cs/>
          <w:lang w:val="he_IL" w:bidi="he_IL"/>
        </w:rPr>
        <w:t xml:space="preserve"> וַיִּקַּ֣ח רַב־טַבָּחִ֗ים אֶת־שְׂרָיָה֙ כֹּהֵ֣ן הָרֹ֔אשׁ וְאֶת־צְפַנְיָ֖הוּ כֹּהֵ֣ן מִשְׁנֶ֑ה וְאֶת־שְׁלֹ֖שֶׁת שֹׁמְרֵ֥י הַסַּֽף׃</w:t>
      </w:r>
    </w:p>
    <w:p>
      <w:pPr>
        <w:bidi/>
      </w:pPr>
      <w:r>
        <w:rPr>
          <w:rtl/>
          <w:cs/>
          <w:lang w:val="he_IL" w:bidi="he_IL"/>
        </w:rPr>
      </w:r>
      <w:r>
        <w:rPr>
          <w:vertAlign w:val="superscript"/>
          <w:rtl/>
          <w:cs/>
          <w:lang w:val="he_IL" w:bidi="he_IL"/>
        </w:rPr>
        <w:t>19</w:t>
      </w:r>
      <w:r>
        <w:rPr>
          <w:rtl/>
          <w:cs/>
          <w:lang w:val="he_IL" w:bidi="he_IL"/>
        </w:rPr>
        <w:t xml:space="preserve"> וּמִן־הָעִ֡יר לָקַח֩ סָרִ֨יס אֶחָ֜ד אֲֽשֶׁר־ה֥וּא פָקִ֣יד ׀ עַל־אַנְשֵׁ֣י הַמִּלְחָמָ֗ה וַחֲמִשָּׁ֨ה אֲנָשִׁ֜ים מֵרֹאֵ֤י פְנֵֽי־הַמֶּ֙לֶךְ֙ אֲשֶׁ֣ר נִמְצְא֣וּ בָעִ֔יר וְאֵ֗ת הַסֹּפֵר֙ שַׂ֣ר הַצָּבָ֔א הַמַּצְבִּ֖א אֶת־עַ֣ם הָאָ֑רֶץ וְשִׁשִּׁ֥ים אִישׁ֙ מֵעַ֣ם הָאָ֔רֶץ הַֽנִּמְצְאִ֖ים בָּעִֽיר׃</w:t>
      </w:r>
    </w:p>
    <w:p>
      <w:pPr>
        <w:bidi/>
      </w:pPr>
      <w:r>
        <w:rPr>
          <w:rtl/>
          <w:cs/>
          <w:lang w:val="he_IL" w:bidi="he_IL"/>
        </w:rPr>
      </w:r>
      <w:r>
        <w:rPr>
          <w:vertAlign w:val="superscript"/>
          <w:rtl/>
          <w:cs/>
          <w:lang w:val="he_IL" w:bidi="he_IL"/>
        </w:rPr>
        <w:t>20</w:t>
      </w:r>
      <w:r>
        <w:rPr>
          <w:rtl/>
          <w:cs/>
          <w:lang w:val="he_IL" w:bidi="he_IL"/>
        </w:rPr>
        <w:t xml:space="preserve"> וַיִּקַּ֣ח אֹתָ֔ם נְבוּזַרְאֲדָ֖ן רַב־טַבָּחִ֑ים וַיֹּ֧לֶךְ אֹתָ֛ם עַל־מֶ֥לֶךְ בָּבֶ֖ל רִבְלָֽתָה׃</w:t>
      </w:r>
    </w:p>
    <w:p>
      <w:pPr>
        <w:bidi/>
      </w:pPr>
      <w:r>
        <w:rPr>
          <w:rtl/>
          <w:cs/>
          <w:lang w:val="he_IL" w:bidi="he_IL"/>
        </w:rPr>
      </w:r>
      <w:r>
        <w:rPr>
          <w:vertAlign w:val="superscript"/>
          <w:rtl/>
          <w:cs/>
          <w:lang w:val="he_IL" w:bidi="he_IL"/>
        </w:rPr>
        <w:t>21</w:t>
      </w:r>
      <w:r>
        <w:rPr>
          <w:rtl/>
          <w:cs/>
          <w:lang w:val="he_IL" w:bidi="he_IL"/>
        </w:rPr>
        <w:t xml:space="preserve"> וַיַּ֣ךְ אֹתָם֩ מֶ֨לֶךְ בָּבֶ֧ל וַיְמִיתֵ֛ם בְּרִבְלָ֖ה בְּאֶ֣רֶץ חֲמָ֑ת וַיִּ֥גֶל יְהוּדָ֖ה מֵעַ֥ל אַדְמָתֽוֹ׃</w:t>
      </w:r>
    </w:p>
    <w:p>
      <w:pPr>
        <w:bidi/>
      </w:pPr>
      <w:r>
        <w:rPr>
          <w:rtl/>
          <w:cs/>
          <w:lang w:val="he_IL" w:bidi="he_IL"/>
        </w:rPr>
      </w:r>
      <w:r>
        <w:rPr>
          <w:vertAlign w:val="superscript"/>
          <w:rtl/>
          <w:cs/>
          <w:lang w:val="he_IL" w:bidi="he_IL"/>
        </w:rPr>
        <w:t>22</w:t>
      </w:r>
      <w:r>
        <w:rPr>
          <w:rtl/>
          <w:cs/>
          <w:lang w:val="he_IL" w:bidi="he_IL"/>
        </w:rPr>
        <w:t xml:space="preserve"> וְהָעָ֗ם הַנִּשְׁאָר֙ בְּאֶ֣רֶץ יְהוּדָ֔ה אֲשֶׁ֣ר הִשְׁאִ֔יר נְבֽוּכַדְנֶאצַּ֖ר מֶ֣לֶךְ בָּבֶ֑ל וַיַּפְקֵ֣ד עֲלֵיהֶ֔ם אֶת־גְּדַלְיָ֖הוּ בֶּן־אֲחִיקָ֥ם בֶּן־שָׁפָֽן׃ פ</w:t>
      </w:r>
    </w:p>
    <w:p>
      <w:pPr>
        <w:bidi/>
      </w:pPr>
      <w:r>
        <w:rPr>
          <w:rtl/>
          <w:cs/>
          <w:lang w:val="he_IL" w:bidi="he_IL"/>
        </w:rPr>
      </w:r>
      <w:r>
        <w:rPr>
          <w:vertAlign w:val="superscript"/>
          <w:rtl/>
          <w:cs/>
          <w:lang w:val="he_IL" w:bidi="he_IL"/>
        </w:rPr>
        <w:t>23</w:t>
      </w:r>
      <w:r>
        <w:rPr>
          <w:rtl/>
          <w:cs/>
          <w:lang w:val="he_IL" w:bidi="he_IL"/>
        </w:rPr>
        <w:t xml:space="preserve"> וַיִּשְׁמְעוּ֩ כָל־שָׂרֵ֨י הַחֲיָלִ֜ים הֵ֣מָּה וְהָאֲנָשִׁ֗ים כִּֽי־הִפְקִ֤יד מֶֽלֶךְ־בָּבֶל֙ אֶת־גְּדַלְיָ֔הוּ וַיָּבֹ֥אוּ אֶל־גְּדַלְיָ֖הוּ הַמִּצְפָּ֑ה וְיִשְׁמָעֵ֣אל בֶּן־נְתַנְיָ֡ה וְיוֹחָנָ֣ן בֶּן־קָ֠רֵחַ וּשְׂרָיָ֨ה בֶן־תַּנְחֻ֜מֶת הַנְּטֹפָתִ֗י וְיַֽאֲזַנְיָ֙הוּ֙ בֶּן־הַמַּ֣עֲכָתִ֔י הֵ֖מָּה וְאַנְשֵׁיהֶֽם׃</w:t>
      </w:r>
    </w:p>
    <w:p>
      <w:pPr>
        <w:bidi/>
      </w:pPr>
      <w:r>
        <w:rPr>
          <w:rtl/>
          <w:cs/>
          <w:lang w:val="he_IL" w:bidi="he_IL"/>
        </w:rPr>
      </w:r>
      <w:r>
        <w:rPr>
          <w:vertAlign w:val="superscript"/>
          <w:rtl/>
          <w:cs/>
          <w:lang w:val="he_IL" w:bidi="he_IL"/>
        </w:rPr>
        <w:t>24</w:t>
      </w:r>
      <w:r>
        <w:rPr>
          <w:rtl/>
          <w:cs/>
          <w:lang w:val="he_IL" w:bidi="he_IL"/>
        </w:rPr>
        <w:t xml:space="preserve"> וַיִּשָּׁבַ֨ע לָהֶ֤ם גְּדַלְיָ֙הוּ֙ וּלְאַנְשֵׁיהֶ֔ם וַיֹּ֣אמֶר לָהֶ֔ם אַל־תִּֽירְא֖וּ מֵעַבְדֵ֣י הַכַּשְׂדִּ֑ים שְׁב֣וּ בָאָ֗רֶץ וְעִבְד֛וּ אֶת־מֶ֥לֶךְ בָּבֶ֖ל וְיִטַ֥ב לָכֶֽם׃ ס</w:t>
      </w:r>
    </w:p>
    <w:p>
      <w:pPr>
        <w:bidi/>
      </w:pPr>
      <w:r>
        <w:rPr>
          <w:rtl/>
          <w:cs/>
          <w:lang w:val="he_IL" w:bidi="he_IL"/>
        </w:rPr>
      </w:r>
      <w:r>
        <w:rPr>
          <w:vertAlign w:val="superscript"/>
          <w:rtl/>
          <w:cs/>
          <w:lang w:val="he_IL" w:bidi="he_IL"/>
        </w:rPr>
        <w:t>25</w:t>
      </w:r>
      <w:r>
        <w:rPr>
          <w:rtl/>
          <w:cs/>
          <w:lang w:val="he_IL" w:bidi="he_IL"/>
        </w:rPr>
        <w:t xml:space="preserve"> וַיְהִ֣י ׀ בַּחֹ֣דֶשׁ הַשְּׁבִיעִ֗י בָּ֣א יִשְׁמָעֵ֣אל בֶּן־נְ֠תַנְיָה בֶּן־אֱלִ֨ישָׁמָ֜ע מִזֶּ֣רַע הַמְּלוּכָ֗ה וַעֲשָׂרָ֤ה אֲנָשִׁים֙ אִתּ֔וֹ וַיַּכּ֥וּ אֶת־גְּדַלְיָ֖הוּ וַיָּמֹ֑ת וְאֶת־הַיְּהוּדִים֙ וְאֶת־הַכַּשְׂדִּ֔ים אֲשֶׁר־הָי֥וּ אִתּ֖וֹ בַּמִּצְפָּֽה׃</w:t>
      </w:r>
    </w:p>
    <w:p>
      <w:pPr>
        <w:bidi/>
      </w:pPr>
      <w:r>
        <w:rPr>
          <w:rtl/>
          <w:cs/>
          <w:lang w:val="he_IL" w:bidi="he_IL"/>
        </w:rPr>
      </w:r>
      <w:r>
        <w:rPr>
          <w:vertAlign w:val="superscript"/>
          <w:rtl/>
          <w:cs/>
          <w:lang w:val="he_IL" w:bidi="he_IL"/>
        </w:rPr>
        <w:t>26</w:t>
      </w:r>
      <w:r>
        <w:rPr>
          <w:rtl/>
          <w:cs/>
          <w:lang w:val="he_IL" w:bidi="he_IL"/>
        </w:rPr>
        <w:t xml:space="preserve"> וַיָּקֻ֨מוּ כָל־הָעָ֜ם מִקָּטֹ֤ן וְעַד־גָּדוֹל֙ וְשָׂרֵ֣י הַחֲיָלִ֔ים וַיָּבֹ֖אוּ מִצְרָ֑יִם כִּ֥י יָרְא֖וּ מִפְּנֵ֥י כַשְׂדִּֽים׃ פ</w:t>
      </w:r>
    </w:p>
    <w:p>
      <w:pPr>
        <w:bidi/>
      </w:pPr>
      <w:r>
        <w:rPr>
          <w:rtl/>
          <w:cs/>
          <w:lang w:val="he_IL" w:bidi="he_IL"/>
        </w:rPr>
      </w:r>
      <w:r>
        <w:rPr>
          <w:vertAlign w:val="superscript"/>
          <w:rtl/>
          <w:cs/>
          <w:lang w:val="he_IL" w:bidi="he_IL"/>
        </w:rPr>
        <w:t>27</w:t>
      </w:r>
      <w:r>
        <w:rPr>
          <w:rtl/>
          <w:cs/>
          <w:lang w:val="he_IL" w:bidi="he_IL"/>
        </w:rPr>
        <w:t xml:space="preserve"> וַיְהִי֩ בִשְׁלֹשִׁ֨ים וָשֶׁ֜בַע שָׁנָ֗ה לְגָלוּת֙ יְהוֹיָכִ֣ין מֶֽלֶךְ־יְהוּדָ֔ה בִּשְׁנֵ֤ים עָשָׂר֙ חֹ֔דֶשׁ בְּעֶשְׂרִ֥ים וְשִׁבְעָ֖ה לַחֹ֑דֶשׁ נָשָׂ֡א אֱוִ֣יל מְרֹדַךְ֩ מֶ֨לֶךְ בָּבֶ֜ל בִּשְׁנַ֣ת מָלְכ֗וֹ אֶת־רֹ֛אשׁ יְהוֹיָכִ֥ין מֶֽלֶךְ־יְהוּדָ֖ה מִבֵּ֥ית כֶּֽלֶא׃</w:t>
      </w:r>
    </w:p>
    <w:p>
      <w:pPr>
        <w:bidi/>
      </w:pPr>
      <w:r>
        <w:rPr>
          <w:rtl/>
          <w:cs/>
          <w:lang w:val="he_IL" w:bidi="he_IL"/>
        </w:rPr>
      </w:r>
      <w:r>
        <w:rPr>
          <w:vertAlign w:val="superscript"/>
          <w:rtl/>
          <w:cs/>
          <w:lang w:val="he_IL" w:bidi="he_IL"/>
        </w:rPr>
        <w:t>28</w:t>
      </w:r>
      <w:r>
        <w:rPr>
          <w:rtl/>
          <w:cs/>
          <w:lang w:val="he_IL" w:bidi="he_IL"/>
        </w:rPr>
        <w:t xml:space="preserve"> וַיְדַבֵּ֥ר אִתּ֖וֹ טֹב֑וֹת וַיִּתֵּן֙ אֶת־כִּסְא֔וֹ מֵעַ֗ל כִּסֵּ֧א הַמְּלָכִ֛ים אֲשֶׁ֥ר אִתּ֖וֹ בְּבָבֶֽל׃</w:t>
      </w:r>
    </w:p>
    <w:p>
      <w:pPr>
        <w:bidi/>
      </w:pPr>
      <w:r>
        <w:rPr>
          <w:rtl/>
          <w:cs/>
          <w:lang w:val="he_IL" w:bidi="he_IL"/>
        </w:rPr>
      </w:r>
      <w:r>
        <w:rPr>
          <w:vertAlign w:val="superscript"/>
          <w:rtl/>
          <w:cs/>
          <w:lang w:val="he_IL" w:bidi="he_IL"/>
        </w:rPr>
        <w:t>29</w:t>
      </w:r>
      <w:r>
        <w:rPr>
          <w:rtl/>
          <w:cs/>
          <w:lang w:val="he_IL" w:bidi="he_IL"/>
        </w:rPr>
        <w:t xml:space="preserve"> וְשִׁנָּ֕א אֵ֖ת בִּגְדֵ֣י כִלְא֑וֹ וְאָכַ֨ל לֶ֧חֶם תָּמִ֛יד לְפָנָ֖יו כָּל־יְמֵ֥י חַיָּֽיו׃</w:t>
      </w:r>
    </w:p>
    <w:p>
      <w:pPr>
        <w:bidi/>
      </w:pPr>
      <w:r>
        <w:rPr>
          <w:rtl/>
          <w:cs/>
          <w:lang w:val="he_IL" w:bidi="he_IL"/>
        </w:rPr>
      </w:r>
      <w:r>
        <w:rPr>
          <w:vertAlign w:val="superscript"/>
          <w:rtl/>
          <w:cs/>
          <w:lang w:val="he_IL" w:bidi="he_IL"/>
        </w:rPr>
        <w:t>30</w:t>
      </w:r>
      <w:r>
        <w:rPr>
          <w:rtl/>
          <w:cs/>
          <w:lang w:val="he_IL" w:bidi="he_IL"/>
        </w:rPr>
        <w:t xml:space="preserve"> וַאֲרֻחָת֗וֹ אֲרֻחַ֨ת תָּמִ֧יד נִתְּנָה־לּ֛וֹ מֵאֵ֥ת הַמֶּ֖לֶךְ דְּבַר־י֣וֹם בְּיוֹמ֑וֹ כֹּ֖ל יְמֵ֥י חַיָּֽו׃</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e_IL" w:eastAsia="en-US" w:bidi="he_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hb.openscriptures.org/HomeFiles/Oshb.html" TargetMode="External"/><Relationship Id="rId14" Type="http://schemas.openxmlformats.org/officeDocument/2006/relationships/hyperlink" Target="http://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