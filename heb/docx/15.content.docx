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Ezra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וּבִשְׁנַ֣ת אַחַ֗ת לְכ֙וֹרֶשׁ֙ מֶ֣לֶךְ פָּרַ֔ס לִכְל֥וֹת דְּבַר־יְהוָ֖ה מִפִּ֣י יִרְמְיָ֑ה הֵעִ֣יר יְהוָ֗ה אֶת־ר֙וּחַ֙ כֹּ֣רֶשׁ מֶֽלֶךְ־פָּרַ֔ס וַיַּֽעֲבֶר־קוֹל֙ בְּכָל־מַלְכוּת֔וֹ וְגַם־בְּמִכְתָּ֖ב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כֹּ֣ה אָמַ֗ר כֹּ֚רֶשׁ מֶ֣לֶךְ פָּרַ֔ס כֹּ֚ל מַמְלְכ֣וֹת הָאָ֔רֶץ נָ֣תַן לִ֔י יְהוָ֖ה אֱלֹהֵ֣י הַשָּׁמָ֑יִם וְהֽוּא־פָקַ֤ד עָלַי֙ לִבְנֽוֹת־ל֣וֹ בַ֔יִת בִּירוּשָׁלִַ֖ם אֲשֶׁ֥ר בִּֽיהוּדָֽה׃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מִֽי־בָכֶ֣ם מִכָּל־עַמּ֗וֹ יְהִ֤י אֱלֹהָיו֙ עִמּ֔וֹ וְיַ֕עַל לִירוּשָׁלִַ֖ם אֲשֶׁ֣ר בִּיהוּדָ֑ה וְיִ֗בֶן אֶת־בֵּ֤ית יְהוָה֙ אֱלֹהֵ֣י יִשְׂרָאֵ֔ל ה֥וּא הָאֱלֹהִ֖ים אֲשֶׁ֥ר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וְכָל־הַנִּשְׁאָ֗ר מִֽכָּל־הַמְּקֹמוֹת֮ אֲשֶׁ֣ר ה֣וּא גָֽר־שָׁם֒ יְנַשְּׂא֙וּהוּ֙ אַנְשֵׁ֣י מְקֹמ֔וֹ בְּכֶ֥סֶף וּבְזָהָ֖ב וּבִרְכ֣וּשׁ וּבִבְהֵמָ֑ה עִם־הַ֨נְּדָבָ֔ה לְבֵ֥ית הָאֱלֹהִ֖ים אֲשֶׁ֥ר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וַיָּק֜וּמוּ רָאשֵׁ֣י הָאָב֗וֹת לִֽיהוּדָה֙ וּבִנְיָמִ֔ן וְהַכֹּהֲנִ֖ים וְהַלְוִיִּ֑ם לְכֹ֨ל הֵעִ֤יר הָאֱלֹהִים֙ אֶת־רוּח֔וֹ לַעֲל֣וֹת לִבְנ֔וֹת אֶת־בֵּ֥ית יְהוָ֖ה אֲשֶׁ֥ר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וְכָל־סְבִיבֹֽתֵיהֶם֙ חִזְּק֣וּ בִֽידֵיהֶ֔ם בִּכְלֵי־כֶ֧סֶף בַּזָּהָ֛ב בָּרְכ֥וּשׁ וּבַבְּהֵמָ֖ה וּבַמִּגְדָּנ֑וֹת לְבַ֖ד עַל־כָּל־הִתְנַדֵּֽב׃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וְהַמֶּ֣לֶךְ כּ֔וֹרֶשׁ הוֹצִ֖יא אֶת־כְּלֵ֣י בֵית־יְהוָ֑ה אֲשֶׁ֨ר הוֹצִ֤יא נְבֽוּכַדְנֶצַּר֙ מִיר֣וּשָׁלִַ֔ם וַֽיִּתְּנֵ֖ם בְּבֵ֥ית אֱלֹהָֽיו׃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וַיּֽוֹצִיאֵ֗ם כּ֚וֹרֶשׁ מֶ֣לֶךְ פָּרַ֔ס עַל־יַ֖ד מִתְרְדָ֣ת הַגִּזְבָּ֑ר וַֽיִּסְפְּרֵם֙ לְשֵׁשְׁבַּצַּ֔ר הַנָּשִׂ֖יא לִיהוּדָֽה׃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וְאֵ֖לֶּה מִסְפָּרָ֑ם אֲגַרְטְלֵ֨י זָהָ֜ב שְׁלֹשִׁ֗ים אֲגַרְטְלֵי־כֶ֙סֶף֙ אָ֔לֶף מַחֲלָפִ֖ים תִּשְׁעָ֥ה וְעֶשְׂרִֽים׃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כְּפוֹרֵ֤י זָהָב֙ שְׁלֹשִׁ֔ים כְּפ֤וֹרֵי כֶ֙סֶף֙ מִשְׁנִ֔ים אַרְבַּ֥ע מֵא֖וֹת וַעֲשָׂרָ֑ה כֵּלִ֥ים אֲחֵרִ֖ים אָֽלֶף׃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כָּל־כֵּלִים֙ לַזָּהָ֣ב וְלַכֶּ֔סֶף חֲמֵ֥שֶׁת אֲלָפִ֖ים וְאַרְבַּ֣ע מֵא֑וֹת הַכֹּ֞ל הֶעֱלָ֣ה שֵׁשְׁבַּצַּ֗ר עִ֚ם הֵעָל֣וֹת הַגּוֹלָ֔ה מִבָּבֶ֖ל לִירוּשָׁלִָֽם׃ פ</w:t>
      </w:r>
    </w:p>
    <w:p>
      <w:pPr>
        <w:pStyle w:val="Heading2"/>
        <w:bidi/>
      </w:pPr>
      <w:r>
        <w:rPr>
          <w:rtl/>
          <w:cs/>
          <w:lang w:val="he_IL" w:bidi="he_IL"/>
        </w:rPr>
        <w:t>Ezra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וְאֵ֣לֶּה ׀ בְּנֵ֣י הַמְּדִינָ֗ה הָֽעֹלִים֙ מִשְּׁבִ֣י הַגּוֹלָ֔ה אֲשֶׁ֥ר הֶגְלָ֛ה נבוכדנצור מֶֽלֶךְ־בָּבֶ֖ל לְבָבֶ֑ל וַיָּשׁ֛וּבוּ לִירוּשָׁלִַ֥ם וִֽיהוּדָ֖ה אִ֥ישׁ לְעִירֽוֹ׃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אֲשֶׁר־בָּ֣אוּ עִם־זְרֻבָּבֶ֗ל יֵשׁ֡וּעַ נְ֠חֶמְיָה שְׂרָיָ֨ה רְֽעֵלָיָ֜ה מָרְדֳּכַ֥י בִּלְשָׁ֛ן מִסְפָּ֥ר בִּגְוַ֖י רְח֣וּם בַּעֲנָ֑ה מִסְפַּ֕ר אַנְשֵׁ֖י עַ֥ם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בְּנֵ֣י פַרְעֹ֔שׁ אַלְפַּ֕יִם מֵאָ֖ה שִׁבְעִ֥ים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בְּנֵ֣י שְׁפַטְיָ֔ה שְׁלֹ֥שׁ מֵא֖וֹת שִׁבְעִ֥ים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בְּנֵ֣י אָרַ֔ח שְׁבַ֥ע מֵא֖וֹת חֲמִשָּׁ֥ה וְשִׁבְעִֽים׃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בְּנֵֽי־פַחַ֥ת מוֹאָ֛ב לִבְנֵ֥י יֵשׁ֖וּעַ יוֹאָ֑ב אַלְפַּ֕יִם שְׁמֹנֶ֥ה מֵא֖וֹת וּשְׁנֵ֥ים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בְּנֵ֣י עֵילָ֔ם אֶ֕לֶף מָאתַ֖יִם חֲמִשִּׁ֥ים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בְּנֵ֣י זַתּ֔וּא תְּשַׁ֥ע מֵא֖וֹת וְאַרְבָּעִ֥ים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בְּנֵ֣י זַכָּ֔י שְׁבַ֥ע מֵא֖וֹת וְשִׁשִּֽׁים׃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בְּנֵ֣י בָנִ֔י שֵׁ֥שׁ מֵא֖וֹת אַרְבָּעִ֥ים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בְּנֵ֣י בֵבָ֔י שֵׁ֥שׁ מֵא֖וֹת עֶשְׂרִ֥ים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בְּנֵ֣י עַזְגָּ֔ד אֶ֕לֶף מָאתַ֖יִם עֶשְׂרִ֥ים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בְּנֵי֙ אֲדֹ֣נִיקָ֔ם שֵׁ֥שׁ מֵא֖וֹת שִׁשִּׁ֥ים וְשִׁשָּֽׁה׃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בְּנֵ֣י בִגְוָ֔י אַלְפַּ֖יִם חֲמִשִּׁ֥ים וְשִׁשָּֽׁה׃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בְּנֵ֣י עָדִ֔ין אַרְבַּ֥ע מֵא֖וֹת חֲמִשִּׁ֥ים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בְּנֵֽי־אָטֵ֥ר לִֽיחִזְקִיָּ֖ה תִּשְׁעִ֥ים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בְּנֵ֣י בֵצָ֔י שְׁלֹ֥שׁ מֵא֖וֹת עֶשְׂרִ֥ים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בְּנֵ֣י יוֹרָ֔ה מֵאָ֖ה וּשְׁנֵ֥ים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בְּנֵ֣י חָשֻׁ֔ם מָאתַ֖יִם עֶשְׂרִ֥ים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בְּנֵ֥י גִבָּ֖ר תִּשְׁעִ֥ים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בְּנֵ֣י בֵֽית־לָ֔חֶם מֵאָ֖ה עֶשְׂרִ֥ים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אַנְשֵׁ֥י נְטֹפָ֖ה חֲמִשִּׁ֥ים וְשִׁשָּֽׁה׃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אַנְשֵׁ֣י עֲנָת֔וֹת מֵאָ֖ה עֶשְׂרִ֥ים וּשְׁמֹנָֽה׃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בְּנֵ֥י עַזְמָ֖וֶת אַרְבָּעִ֥ים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בְּנֵ֨י קִרְיַ֤ת עָרִים֙ כְּפִירָ֣ה וּבְאֵר֔וֹת שְׁבַ֥ע מֵא֖וֹת וְאַרְבָּעִ֥ים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בְּנֵ֤י הָרָמָה֙ וָגָ֔בַע שֵׁ֥שׁ מֵא֖וֹת עֶשְׂרִ֥ים וְאֶחָֽד׃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אַנְשֵׁ֣י מִכְמָ֔ס מֵאָ֖ה עֶשְׂרִ֥ים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אַנְשֵׁ֤י בֵֽית־אֵל֙ וְהָעָ֔י מָאתַ֖יִם עֶשְׂרִ֥ים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בְּנֵ֥י נְב֖וֹ חֲמִשִּׁ֥ים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בְּנֵ֣י מַגְבִּ֔ישׁ מֵאָ֖ה חֲמִשִּׁ֥ים וְשִׁשָּֽׁה׃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בְּנֵי֙ עֵילָ֣ם אַחֵ֔ר אֶ֕לֶף מָאתַ֖יִם חֲמִשִּׁ֥ים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בְּנֵ֣י חָרִ֔ם שְׁלֹ֥שׁ מֵא֖וֹת וְעֶשְׂרִֽים׃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בְּנֵי־לֹד֙ חָדִ֣יד וְאוֹנ֔וֹ שְׁבַ֥ע מֵא֖וֹת עֶשְׂרִ֥ים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בְּנֵ֣י יְרֵח֔וֹ שְׁלֹ֥שׁ מֵא֖וֹת אַרְבָּעִ֥ים וַחֲמִשָּֽׁה׃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בְּנֵ֣י סְנָאָ֔ה שְׁלֹ֣שֶׁת אֲלָפִ֔ים וְשֵׁ֥שׁ מֵא֖וֹת וּשְׁלֹשִֽׁים׃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הַֽכֹּהֲנִ֑ים בְּנֵ֤י יְדַֽעְיָה֙ לְבֵ֣ית יֵשׁ֔וּעַ תְּשַׁ֥ע מֵא֖וֹת שִׁבְעִ֥ים וּשְׁלֹשָֽׁה׃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בְּנֵ֣י אִמֵּ֔ר אֶ֖לֶף חֲמִשִּׁ֥ים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בְּנֵ֣י פַשְׁח֔וּר אֶ֕לֶף מָאתַ֖יִם אַרְבָּעִ֥ים וְשִׁבְעָֽה׃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בְּנֵ֣י חָרִ֔ם אֶ֖לֶף וְשִׁבְעָ֥ה עָשָֽׂר׃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הַלְוִיִּ֑ם בְּנֵי־יֵשׁ֧וּעַ וְקַדְמִיאֵ֛ל לִבְנֵ֥י הוֹדַוְיָ֖ה שִׁבְעִ֥ים וְאַרְבָּעָֽה׃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הַֽמְשֹׁרְרִ֑ים בְּנֵ֣י אָסָ֔ף מֵאָ֖ה עֶשְׂרִ֥ים וּשְׁמֹנָֽה׃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בְּנֵ֣י הַשֹּֽׁעֲרִ֗ים בְּנֵי־שַׁלּ֤וּם בְּנֵֽי־אָטֵר֙ בְּנֵי־טַלְמ֣וֹן בְּנֵי־עַקּ֔וּב בְּנֵ֥י חֲטִיטָ֖א בְּנֵ֣י שֹׁבָ֑י הַכֹּ֕ל מֵאָ֖ה שְׁלֹשִׁ֥ים וְתִשְׁעָֽה׃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הַנְּתִינִ֑ים בְּנֵי־צִיחָ֥א בְנֵי־חֲשׂוּפָ֖א בְּנֵ֥י טַבָּעֽוֹת׃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בְּנֵי־קֵרֹ֥ס בְּֽנֵי־סִֽיעֲהָ֖א בְּנֵ֥י פָדֽוֹן׃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בְּנֵי־לְבָנָ֥ה בְנֵי־חֲגָבָ֖ה בְּנֵ֥י עַקּֽוּב׃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בְּנֵי־חָגָ֥ב בְּנֵי־שמלי בְּנֵ֥י חָנָֽן׃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בְּנֵי־גִדֵּ֥ל בְּנֵי־גַ֖חַר בְּנֵ֥י רְאָיָֽה׃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בְּנֵי־רְצִ֥ין בְּנֵי־נְקוֹדָ֖א בְּנֵ֥י גַזָּֽם׃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בְּנֵי־עֻזָּ֥א בְנֵי־פָסֵ֖חַ בְּנֵ֥י בֵסָֽי׃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בְּנֵי־אַסְנָ֥ה בְנֵי־מעינים בְּנֵ֥י נפיסים׃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בְּנֵי־בַקְבּ֥וּק בְּנֵי־חֲקוּפָ֖א בְּנֵ֥י חַרְחֽוּר׃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בְּנֵי־בַצְל֥וּת בְּנֵי־מְחִידָ֖א בְּנֵ֥י חַרְשָֽׁא׃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בְּנֵי־בַרְק֥וֹס בְּֽנֵי־סִֽיסְרָ֖א בְּנֵי־תָֽמַח׃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בְּנֵ֥י נְצִ֖יחַ בְּנֵ֥י חֲטִיפָֽא׃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בְּנֵ֖י עַבְדֵ֣י שְׁלֹמֹ֑ה בְּנֵי־סֹטַ֥י בְּנֵי־הַסֹּפֶ֖רֶת בְּנֵ֥י פְרוּדָֽא׃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בְּנֵי־יַעְלָ֥ה בְנֵי־דַרְק֖וֹן בְּנֵ֥י גִדֵּֽל׃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בְּנֵ֧י שְׁפַטְיָ֣ה בְנֵֽי־חַטִּ֗יל בְּנֵ֛י פֹּכֶ֥רֶת הַצְּבָיִ֖ים בְּנֵ֥י אָמִֽי׃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כָּ֨ל־הַנְּתִינִ֔ים וּבְנֵ֖י עַבְדֵ֣י שְׁלֹמֹ֑ה שְׁלֹ֥שׁ מֵא֖וֹת תִּשְׁעִ֥ים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וְאֵ֗לֶּה הָֽעֹלִים֙ מִתֵּ֥ל מֶ֙לַח֙ תֵּ֣ל חַרְשָׁ֔א כְּר֥וּב אַדָּ֖ן אִמֵּ֑ר וְלֹ֣א יָֽכְל֗וּ לְהַגִּ֤יד בֵּית־אֲבוֹתָם֙ וְזַרְעָ֔ם אִ֥ם מִיִּשְׂרָאֵ֖ל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בְּנֵי־דְלָיָ֥ה בְנֵי־טוֹבִיָּ֖ה בְּנֵ֣י נְקוֹדָ֑א שֵׁ֥שׁ מֵא֖וֹת חֲמִשִּׁ֥ים וּשְׁנָֽיִם׃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וּמִבְּנֵי֙ הַכֹּ֣הֲנִ֔ים בְּנֵ֥י חֳבַיָּ֖ה בְּנֵ֣י הַקּ֑וֹץ בְּנֵ֣י בַרְזִלַּ֗י אֲשֶׁ֣ר לָ֠קַח מִבְּנ֞וֹת בַּרְזִלַּ֤י הַגִּלְעָדִי֙ אִשָּׁ֔ה וַיִּקָּרֵ֖א עַל־שְׁמָֽם׃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אֵ֗לֶּה בִּקְשׁ֧וּ כְתָבָ֛ם הַמִּתְיַחְשִׂ֖ים וְלֹ֣א נִמְצָ֑אוּ וַֽיְגֹאֲל֖וּ מִן־הַכְּהֻנָּֽה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וַיֹּ֤אמֶר הַתִּרְשָׁ֙תָא֙ לָהֶ֔ם אֲשֶׁ֥ר לֹא־יֹאכְל֖וּ מִקֹּ֣דֶשׁ הַקֳּדָשִׁ֑ים עַ֛ד עֲמֹ֥ד כֹּהֵ֖ן לְאוּרִ֥ים וּלְתֻמִּֽים׃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כָּל־הַקָּהָ֖ל כְּאֶחָ֑ד אַרְבַּ֣ע רִבּ֔וֹא אַלְפַּ֖יִם שְׁלֹשׁ־מֵא֥וֹת שִׁשִּֽׁים׃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מִ֠לְּבַד עַבְדֵיהֶ֤ם וְאַמְהֹֽתֵיהֶם֙ אֵ֔לֶּה שִׁבְעַ֣ת אֲלָפִ֔ים שְׁלֹ֥שׁ מֵא֖וֹת שְׁלֹשִׁ֣ים וְשִׁבְעָ֑ה וְלָהֶ֛ם מְשֹׁרְרִ֥ים וּֽמְשֹׁרְר֖וֹת 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סוּסֵיהֶ֕ם שְׁבַ֥ע מֵא֖וֹת שְׁלֹשִׁ֣ים וְשִׁשָּׁ֑ה פִּרְדֵיהֶ֕ם מָאתַ֖יִם אַרְבָּעִ֥ים וַחֲמִשָּֽׁה׃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גְּמַ֨לֵּיהֶ֔ם אַרְבַּ֥ע מֵא֖וֹת שְׁלֹשִׁ֣ים וַחֲמִשָּׁ֑ה חֲמֹרִ֕ים שֵׁ֣שֶׁת אֲלָפִ֔ים שְׁבַ֥ע מֵא֖וֹת וְעֶשְׂרִֽים׃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68</w:t>
      </w:r>
      <w:r>
        <w:rPr>
          <w:rtl/>
          <w:cs/>
          <w:lang w:val="he_IL" w:bidi="he_IL"/>
        </w:rPr>
        <w:t xml:space="preserve"> וּמֵרָאשֵׁי֙ הָֽאָב֔וֹת בְּבוֹאָ֕ם לְבֵ֥ית יְהוָ֖ה אֲשֶׁ֣ר בִּירוּשָׁלִָ֑ם הִֽתְנַדְּבוּ֙ לְבֵ֣ית הָֽאֱלֹהִ֔ים לְהַעֲמִיד֖וֹ עַל־מְכוֹנֽוֹ׃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69</w:t>
      </w:r>
      <w:r>
        <w:rPr>
          <w:rtl/>
          <w:cs/>
          <w:lang w:val="he_IL" w:bidi="he_IL"/>
        </w:rPr>
        <w:t xml:space="preserve"> כְּכֹחָ֗ם נָתְנוּ֮ לְאוֹצַ֣ר הַמְּלָאכָה֒ זָהָ֗ב דַּרְכְּמוֹנִים֙ שֵׁשׁ־רִבֹּ֣אות וָאֶ֔לֶף ס וְכֶ֕סֶף מָנִ֖ים חֲמֵ֣שֶׁת אֲלָפִ֑ים וְכָתְנֹ֥ת כֹּהֲנִ֖ים מֵאָֽה׃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70</w:t>
      </w:r>
      <w:r>
        <w:rPr>
          <w:rtl/>
          <w:cs/>
          <w:lang w:val="he_IL" w:bidi="he_IL"/>
        </w:rPr>
        <w:t xml:space="preserve"> וַיֵּשְׁב֣וּ הַכֹּהֲנִ֣ים וְ֠הַלְוִיִּם וּֽמִן־הָעָ֞ם וְהַמְשֹׁרְרִ֧ים וְהַשּׁוֹעֲרִ֛ים וְהַנְּתִינִ֖ים בְּעָרֵיהֶ֑ם וְכָל־יִשְׂרָאֵ֖ל בְּעָרֵיהֶֽם׃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Ezra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וַיִּגַּע֙ הַחֹ֣דֶשׁ הַשְּׁבִיעִ֔י וּבְנֵ֥י יִשְׂרָאֵ֖ל בֶּעָרִ֑ים ס וַיֵּאָסְפ֥וּ הָעָ֛ם כְּאִ֥ישׁ אֶחָ֖ד אֶל־יְרוּשָׁלִָֽם׃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וַיָּקָם֩ יֵשׁ֨וּעַ בֶּן־יֽוֹצָדָ֜ק וְאֶחָ֣יו הַכֹּהֲנִ֗ים וּזְרֻבָּבֶ֤ל בֶּן־שְׁאַלְתִּיאֵל֙ וְאֶחָ֔יו וַיִּבְנ֕וּ אֶת־מִזְבַּ֖ח אֱלֹהֵ֣י יִשְׂרָאֵ֑ל לְהַעֲל֤וֹת עָלָיו֙ עֹל֔וֹת כַּכָּת֕וּב בְּתוֹרַ֖ת מֹשֶׁ֥ה אִישׁ־הָאֱלֹהִֽים׃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וַיָּכִ֤ינוּ הַמִּזְבֵּ֙חַ֙ עַל־מְכ֣וֹנֹתָ֔יו כִּ֚י בְּאֵימָ֣ה עֲלֵיהֶ֔ם מֵעַמֵּ֖י הָאֲרָצ֑וֹת ויעל עָלָ֤יו עֹלוֹת֙ לַֽיהוָ֔ה עֹל֖וֹת לַבֹּ֥קֶר וְלָעָֽרֶב׃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וַֽיַּעֲשׂ֛וּ אֶת־חַ֥ג הַסֻּכּ֖וֹת כַּכָּת֑וּב וְעֹלַ֨ת י֤וֹם בְּיוֹם֙ בְּמִסְפָּ֔ר כְּמִשְׁפַּ֖ט דְּבַר־י֥וֹם בְּיוֹמֽוֹ׃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וְאַחֲרֵיכֵ֞ן עֹלַ֤ת תָּמִיד֙ וְלֶ֣חֳדָשִׁ֔ים וּלְכָל־מוֹעֲדֵ֥י יְהוָ֖ה הַמְקֻדָּשִׁ֑ים וּלְכֹ֛ל מִתְנַדֵּ֥ב נְדָבָ֖ה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מִיּ֤וֹם אֶחָד֙ לַחֹ֣דֶשׁ הַשְּׁבִיעִ֔י הֵחֵ֕לּוּ לְהַעֲל֥וֹת עֹל֖וֹת לַיהוָ֑ה וְהֵיכַ֥ל יְהוָ֖ה לֹ֥א יֻסָּֽד׃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וַיִּ֨תְּנוּ־כֶ֔סֶף לַחֹצְבִ֖ים וְלֶחָרָשִׁ֑ים וּמַאֲכָ֨ל וּמִשְׁתֶּ֜ה וָשֶׁ֗מֶן לַצִּֽדֹנִים֙ וְלַצֹּרִ֔ים לְהָבִיא֩ עֲצֵ֨י אֲרָזִ֤ים מִן־הַלְּבָנוֹן֙ אֶל־יָ֣ם יָפ֔וֹא כְּרִשְׁי֛וֹן כּ֥וֹרֶשׁ מֶֽלֶךְ־פָּרַ֖ס עֲלֵיהֶֽם׃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וּבַשָּׁנָ֣ה הַשֵּׁנִ֗ית לְבוֹאָ֞ם אֶל־בֵּ֤ית הָֽאֱלֹהִים֙ לִיר֣וּשָׁלִַ֔ם בַּחֹ֖דֶשׁ הַשֵּׁנִ֑י הֵחֵ֡לּוּ זְרֻבָּבֶ֣ל בֶּן־שְׁ֠אַלְתִּיאֵל וְיֵשׁ֨וּעַ בֶּן־יֽוֹצָדָ֜ק וּשְׁאָ֥ר אֲחֵיהֶ֣ם ׀ הַכֹּהֲנִ֣ים וְהַלְוִיִּ֗ם וְכָל־הַבָּאִים֙ מֵהַשְּׁבִ֣י יְרֽוּשָׁלִַ֔ם וַיַּעֲמִ֣ידוּ אֶת־הַלְוִיִּ֗ם מִבֶּ֨ן עֶשְׂרִ֤ים שָׁנָה֙ וָמַ֔עְלָה לְנַצֵּ֖חַ עַל־מְלֶ֥אכֶת בֵּית־יְהוָֽה׃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וַיַּעֲמֹ֣ד יֵשׁ֡וּעַ בָּנָ֣יו וְ֠אֶחָיו קַדְמִיאֵ֨ל וּבָנָ֤יו בְּנֵֽי־יְהוּדָה֙ כְּאֶחָ֔ד לְנַצֵּ֛חַ עַל־עֹשֵׂ֥ה הַמְּלָאכָ֖ה בְּבֵ֣ית הָאֱלֹהִ֑ים ס בְּנֵי֙ חֵֽנָדָ֔ד בְּנֵיהֶ֥ם וַאֲחֵיהֶ֖ם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וְיִסְּד֥וּ הַבֹּנִ֖ים אֶת־הֵיכַ֣ל יְהוָ֑ה וַיַּעֲמִידוּ֩ הַכֹּהֲנִ֨ים מְלֻבָּשִׁ֜ים בַּחֲצֹֽצְר֗וֹת וְהַלְוִיִּ֤ם בְּנֵֽי־אָסָף֙ בַּֽמְצִלְתַּ֔יִם לְהַלֵּל֙ אֶת־יְהוָ֔ה עַל־יְדֵ֖י דָּוִ֥יד מֶֽלֶךְ־יִשְׂרָאֵֽל׃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וַֽ֠יַּעֲנוּ בְּהַלֵּ֨ל וּבְהוֹדֹ֤ת לַֽיהוָה֙ כִּ֣י ט֔וֹב כִּֽי־לְעוֹלָ֥ם חַסְדּ֖וֹ עַל־יִשְׂרָאֵ֑ל וְכָל־הָעָ֡ם הֵרִיעוּ֩ תְרוּעָ֙ה גְדוֹלָ֤ה בְהַלֵּל֙ לַֽיהוָ֔ה עַ֖ל הוּסַ֥ד בֵּית־יְהוָֽה׃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וְרַבִּ֡ים מֵהַכֹּהֲנִ֣ים וְהַלְוִיִּם֩ וְרָאשֵׁ֨י הָאָב֜וֹת הַזְּקֵנִ֗ים אֲשֶׁ֨ר רָא֜וּ אֶת־הַבַּ֤יִת הָֽרִאשׁוֹן֙ בְּיָסְד֔וֹ זֶ֤ה הַבַּ֙יִת֙ בְּעֵ֣ינֵיהֶ֔ם בֹּכִ֖ים בְּק֣וֹל גָּד֑וֹל וְרַבִּ֛ים בִּתְרוּעָ֥ה בְשִׂמְחָ֖ה לְהָרִ֥ים קֽוֹל׃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וְאֵ֣ין הָעָ֗ם מַכִּירִים֙ ק֚וֹל תְּרוּעַ֣ת הַשִּׂמְחָ֔ה לְק֖וֹל בְּכִ֣י הָעָ֑ם כִּ֣י הָעָ֗ם מְרִיעִים֙ תְּרוּעָ֣ה גְדוֹלָ֔ה וְהַקּ֥וֹל נִשְׁמַ֖ע עַד־לְמֵרָחֽוֹק׃ פ</w:t>
      </w:r>
    </w:p>
    <w:p>
      <w:pPr>
        <w:pStyle w:val="Heading2"/>
        <w:bidi/>
      </w:pPr>
      <w:r>
        <w:rPr>
          <w:rtl/>
          <w:cs/>
          <w:lang w:val="he_IL" w:bidi="he_IL"/>
        </w:rPr>
        <w:t>Ezra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וַֽיִּשְׁמְע֔וּ צָרֵ֥י יְהוּדָ֖ה וּבִנְיָמִ֑ן כִּֽי־בְנֵ֤י הַגּוֹלָה֙ בּוֹנִ֣ים הֵיכָ֔ל לַיהוָ֖ה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וַיִּגְּשׁ֨וּ אֶל־זְרֻבָּבֶ֜ל וְאֶל־רָאשֵׁ֣י הָֽאָב֗וֹת וַיֹּאמְר֤וּ לָהֶם֙ נִבְנֶ֣ה עִמָּכֶ֔ם כִּ֣י כָכֶ֔ם נִדְר֖וֹשׁ לֵֽאלֹהֵיכֶ֑ם ולא ׀ אֲנַ֣חְנוּ זֹבְחִ֗ים מִימֵי֙ אֵסַ֤ר חַדֹּן֙ מֶ֣לֶךְ אַשּׁ֔וּר הַמַּעֲלֶ֥ה אֹתָ֖נוּ פֹּֽה׃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וַיֹּאמֶר֩ לָהֶ֨ם זְרֻבָּבֶ֜ל וְיֵשׁ֗וּעַ וּשְׁאָ֨ר רָאשֵׁ֤י הָֽאָבוֹת֙ לְיִשְׂרָאֵ֔ל לֹֽא־לָ֣כֶם וָלָ֔נוּ לִבְנ֥וֹת בַּ֖יִת לֵאלֹהֵ֑ינוּ כִּי֩ אֲנַ֨חְנוּ יַ֜חַד נִבְנֶ֗ה לַֽיהוָה֙ אֱלֹהֵ֣י יִשְׂרָאֵ֔ל כַּאֲשֶׁ֣ר צִוָּ֔נוּ הַמֶּ֖לֶךְ כּ֥וֹרֶשׁ מֶֽלֶךְ־פָּרָֽס׃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וַיְהִי֙ עַם־הָאָ֔רֶץ מְרַפִּ֖ים יְדֵ֣י עַם־יְהוּדָ֑ה ומבלהים אוֹתָ֖ם לִבְנֽוֹת׃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וְסֹכְרִ֧ים עֲלֵיהֶ֛ם יוֹעֲצִ֖ים לְהָפֵ֣ר עֲצָתָ֑ם כָּל־יְמֵ֗י כּ֚וֹרֶשׁ מֶ֣לֶךְ פָּרַ֔ס וְעַד־מַלְכ֖וּת דָּרְיָ֥וֶשׁ מֶֽלֶךְ־פָּרָֽס׃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וּבְמַלְכוּת֙ אֲחַשְׁוֵר֔וֹשׁ בִּתְחִלַּ֖ת מַלְכוּת֑וֹ כָּתְב֣וּ שִׂטְנָ֔ה עַל־יֹשְׁבֵ֥י יְהוּדָ֖ה וִירוּשָׁלִָֽם׃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וּבִימֵ֣י אַרְתַּחְשַׁ֗שְׂתָּא כָּתַ֨ב בִּשְׁלָ֜ם מִתְרְדָ֤ת טָֽבְאֵל֙ וּשְׁאָ֣ר כנותו עַל־ארתחששתא מֶ֣לֶךְ פָּרָ֑ס וּכְתָב֙ הַֽנִּשְׁתְּוָ֔ן כָּת֥וּב אֲרָמִ֖ית וּמְתֻרְגָּ֥ם אֲרָמִֽית׃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רְח֣וּם בְּעֵל־טְעֵ֗ם וְשִׁמְשַׁי֙ סָֽפְרָ֔א כְּתַ֛בוּ אִגְּרָ֥ה חֲדָ֖ה עַל־יְרוּשְׁלֶ֑ם לְאַרְתַּחְשַׁ֥שְׂתְּא מַלְכָּ֖א כְּנֵֽמָא׃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אֱדַ֜יִן רְח֣וּם בְּעֵל־טְעֵ֗ם וְשִׁמְשַׁי֙ סָֽפְרָ֔א וּשְׁאָ֖ר כְּנָוָתְה֑וֹן דִּ֠ינָיֵא וַאֲפַרְסַתְכָיֵ֞א טַרְפְּלָיֵ֣א אֲפָֽרְסָיֵ֗א ארכוי בָבְלָיֵא֙ שֽׁוּשַׁנְכָיֵ֔א דהוא עֵלְמָיֵֽא׃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וּשְׁאָ֣ר אֻמַּיָּ֗א דִּ֤י הַגְלִי֙ אָסְנַפַּר֙ רַבָּ֣א וְיַקִּירָ֔א וְהוֹתֵ֣ב הִמּ֔וֹ בְּקִרְיָ֖ה דִּ֣י שָׁמְרָ֑יִן וּשְׁאָ֥ר עֲבַֽר־נַהֲרָ֖ה וּכְעֶֽנֶת׃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דְּנָה֙ פַּרְשֶׁ֣גֶן אִגַּרְתָּ֔א דִּ֚י שְׁלַ֣חוּ עֲל֔וֹהִי עַל־אַרְתַּחְשַׁ֖שְׂתְּא מַלְכָּ֑א עַבְדָ֛יךְ אֱנָ֥שׁ עֲבַֽר־נַהֲרָ֖ה וּכְעֶֽנֶת׃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יְדִ֙יעַ֙ לֶהֱוֵ֣א לְמַלְכָּ֔א דִּ֣י יְהוּדָיֵ֗א דִּ֤י סְלִ֙קוּ֙ מִן־לְוָתָ֔ךְ עֲלֶ֥ינָא אֲת֖וֹ לִירוּשְׁלֶ֑ם קִרְיְתָ֨א מָֽרָדְתָּ֤א ובאישתא בָּנַ֔יִן ושורי אשכללו וְאֻשַּׁיָּ֖א יַחִֽיטוּ׃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כְּעַ֗ן יְדִ֙יעַ֙ לֶהֱוֵ֣א לְמַלְכָּ֔א דִּ֠י הֵ֣ן קִרְיְתָ֥א דָךְ֙ תִּתְבְּנֵ֔א וְשׁוּרַיָּ֖ה יִֽשְׁתַּכְלְל֑וּן מִנְדָּֽה־בְל֤וֹ וַהֲלָךְ֙ לָ֣א יִנְתְּנ֔וּן וְאַפְּתֹ֥ם מַלְכִ֖ים תְּהַנְזִֽק׃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כְּעַ֗ן כָּל־קֳבֵל֙ דִּֽי־מְלַ֤ח הֵֽיכְלָא֙ מְלַ֔חְנָא וְעַרְוַ֣ת מַלְכָּ֔א לָ֥א אֲֽרִֽיךְ לַ֖נָא לְמֶֽחֱזֵ֑א עַ֨ל־דְּנָ֔ה שְׁלַ֖חְנָא וְהוֹדַ֥עְנָא לְמַלְכָּֽא׃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דִּ֡י יְבַקַּר֩ בִּֽסְפַר־דָּכְרָ֨נַיָּ֜א דִּ֣י אֲבָהָתָ֗ךְ וּ֠תְהַשְׁכַּח בִּסְפַ֣ר דָּכְרָנַיָּא֮ וְתִנְדַּע֒ דִּי֩ קִרְיְתָ֨א דָ֜ךְ קִרְיָ֣א מָֽרָדָ֗א וּֽמְהַנְזְקַ֤ת מַלְכִין֙ וּמְדִנָ֔ן וְאֶשְׁתַּדּוּר֙ עָבְדִ֣ין בְּגַוַּ֔הּ מִן־יוֹמָ֖ת עָלְמָ֑א עַ֨ל־דְּנָ֔ה קִרְיְתָ֥א דָ֖ךְ הָֽחָרְבַֽת׃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מְהוֹדְעִ֤ין אֲנַ֙חְנָה֙ לְמַלְכָּ֔א דִּ֠י הֵ֣ן קִרְיְתָ֥א דָךְ֙ תִּתְבְּנֵ֔א וְשׁוּרַיָּ֖ה יִֽשְׁתַּכְלְל֑וּן לָקֳבֵ֣ל דְּנָ֔ה חֲלָק֙ בַּעֲבַ֣ר נַהֲרָ֔א לָ֥א אִיתַ֖י לָֽךְ׃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פִּתְגָמָ֞א שְׁלַ֣ח מַלְכָּ֗א עַל־רְח֤וּם בְּעֵל־טְעֵם֙ וְשִׁמְשַׁ֣י סָֽפְרָ֔א וּשְׁאָר֙ כְּנָוָ֣תְה֔וֹן דִּ֥י יָתְבִ֖ין בְּשָֽׁמְרָ֑יִן וּשְׁאָ֧ר עֲבַֽר־נַהֲרָ֛ה שְׁלָ֖ם וּכְעֶֽת׃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נִשְׁתְּוָנָ֕א דִּ֥י שְׁלַחְתּ֖וּן עֲלֶ֑ינָא מְפָרַ֥שׁ קֱרִ֖י קָדָמָֽי׃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וּמִנִּי֮ שִׂ֣ים טְעֵם֒ וּבַקַּ֣רוּ וְהַשְׁכַּ֔חוּ דִּ֚י קִרְיְתָ֣א דָ֔ךְ מִן־יוֹמָת֙ עָֽלְמָ֔א עַל־מַלְכִ֖ין מִֽתְנַשְּׂאָ֑ה וּמְרַ֥ד וְאֶשְׁתַּדּ֖וּר מִתְעֲבֶד־בַּֽהּ׃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וּמַלְכִ֣ין תַּקִּיפִ֗ין הֲווֹ֙ עַל־יְר֣וּשְׁלֶ֔ם וְשַׁ֨לִּיטִ֔ין בְּכֹ֖ל עֲבַ֣ר נַהֲרָ֑ה וּמִדָּ֥ה בְל֛וֹ וַהֲלָ֖ךְ מִתְיְהֵ֥ב לְהֽוֹן׃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כְּעַן֙ שִׂ֣ימוּ טְּעֵ֔ם לְבַטָּלָ֖א גֻּבְרַיָּ֣א אִלֵּ֑ךְ וְקִרְיְתָ֥א דָךְ֙ לָ֣א תִתְבְּנֵ֔א עַד־מִנִּ֖י טַעְמָ֥א יִתְּשָֽׂם׃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וּזְהִירִ֥ין הֱו֛וֹ שָׁל֖וּ לְמֶעְבַּ֣ד עַל־דְּנָ֑ה לְמָה֙ יִשְׂגֵּ֣א חֲבָלָ֔א לְהַנְזָקַ֖ת מַלְכִֽין׃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אֱדַ֗יִן מִן־דִּ֞י פַּרְשֶׁ֤גֶן נִשְׁתְּוָנָא֙ דִּ֚י ארתחששתא מַלְכָּ֔א קֱרִ֧י קֳדָם־רְח֛וּם וְשִׁמְשַׁ֥י סָפְרָ֖א וּכְנָוָתְה֑וֹן אֲזַ֨לוּ בִבְהִיל֤וּ לִירֽוּשְׁלֶם֙ עַל־יְה֣וּדָיֵ֔א וּבַטִּ֥לוּ הִמּ֖וֹ בְּאֶדְרָ֥ע וְחָֽיִל׃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בֵּאדַ֗יִן בְּטֵלַת֙ עֲבִידַ֣ת בֵּית־אֱלָהָ֔א דִּ֖י בִּירוּשְׁלֶ֑ם וַהֲוָת֙ בָּֽטְלָ֔א עַ֚ד שְׁנַ֣ת תַּרְתֵּ֔ין לְמַלְכ֖וּת דָּרְיָ֥וֶשׁ מֶֽלֶךְ־פָּרָֽס׃ פ</w:t>
      </w:r>
    </w:p>
    <w:p>
      <w:pPr>
        <w:pStyle w:val="Heading2"/>
        <w:bidi/>
      </w:pPr>
      <w:r>
        <w:rPr>
          <w:rtl/>
          <w:cs/>
          <w:lang w:val="he_IL" w:bidi="he_IL"/>
        </w:rPr>
        <w:t>Ezra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וְהִתְנַבִּ֞י חַגַּ֣י נביאה וּזְכַרְיָ֤ה בַר־עִדּוֹא֙ נביאיא עַל־יְה֣וּדָיֵ֔א דִּ֥י בִיה֖וּד וּבִירוּשְׁלֶ֑ם בְּשֻׁ֛ם אֱלָ֥הּ יִשְׂרָאֵ֖ל עֲלֵיהֽוֹן׃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בֵּאדַ֡יִן קָ֠מוּ זְרֻבָּבֶ֤ל בַּר־שְׁאַלְתִּיאֵל֙ וְיֵשׁ֣וּעַ בַּר־יֽוֹצָדָ֔ק וְשָׁרִ֣יו לְמִבְנֵ֔א בֵּ֥ית אֱלָהָ֖א דִּ֣י בִירֽוּשְׁלֶ֑ם וְעִמְּה֛וֹן נביאיא דִֽי־אֱלָהָ֖א מְסָעֲדִ֥ין לְהֽוֹן׃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בֵּהּ־זִמְנָא֩ אֲתָ֨א עֲלֵיה֜וֹן תַּ֠תְּנַי פַּחַ֧ת עֲבַֽר־נַהֲרָ֛ה וּשְׁתַ֥ר בּוֹזְנַ֖י וּכְנָוָתְה֑וֹן וְכֵן֙ אָמְרִ֣ין לְהֹ֔ם מַן־שָׂ֨ם לְכֹ֜ם טְעֵ֗ם בַּיְתָ֤א דְנָה֙ לִבְּנֵ֔א וְאֻשַּׁרְנָ֥א דְנָ֖ה לְשַׁכְלָלָֽה׃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אֱדַ֥יִן כְּנֵ֖מָא אֲמַ֣רְנָא לְּהֹ֑ם מַן־אִנּוּן֙ שְׁמָהָ֣ת גֻּבְרַיָּ֔א דִּֽי־דְנָ֥ה בִנְיָנָ֖א בָּנַֽיִן׃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וְעֵ֣ין אֱלָהֲהֹ֗ם הֲוָת֙ עַל־שָׂבֵ֣י יְהוּדָיֵ֔א וְלָא־בַטִּ֣לוּ הִמּ֔וֹ עַד־טַעְמָ֖א לְדָרְיָ֣וֶשׁ יְהָ֑ךְ וֶאֱדַ֛יִן יְתִיב֥וּן נִשְׁתְּוָנָ֖א עַל־דְּנָֽה׃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פַּרְשֶׁ֣גֶן אִ֠גַּרְתָּא דִּֽי־שְׁלַ֞ח תַּתְּנַ֣י ׀ פַּחַ֣ת עֲבַֽר־נַהֲרָ֗ה וּשְׁתַ֤ר בּוֹזְנַי֙ וּכְנָ֣וָתֵ֔הּ אֲפַ֨רְסְכָיֵ֔א דִּ֖י בַּעֲבַ֣ר נַהֲרָ֑ה עַל־דָּרְיָ֖וֶשׁ מַלְכָּֽא׃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פִּתְגָמָ֖א שְׁלַ֣חוּ עֲל֑וֹהִי וְכִדְנָה֙ כְּתִ֣יב בְּגַוֵּ֔הּ לְדָרְיָ֥וֶשׁ מַלְכָּ֖א שְׁלָמָ֥א כֹֽלָּא׃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יְדִ֣יעַ ׀ לֶהֱוֵ֣א לְמַלְכָּ֗א דִּֽי־אֲזַ֜לְנָא לִיה֤וּד מְדִֽינְתָּא֙ לְבֵית֙ אֱלָהָ֣א רַבָּ֔א וְה֤וּא מִתְבְּנֵא֙ אֶ֣בֶן גְּלָ֔ל וְאָ֖ע מִתְּשָׂ֣ם בְּכֻתְלַיָּ֑א וַעֲבִ֥ידְתָּא דָ֛ךְ אָסְפַּ֥רְנָא מִתְעַבְדָ֖א וּמַצְלַ֥ח בְּיֶדְהֹֽם׃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אֱדַ֗יִן שְׁאֵ֙לְנָא֙ לְשָׂבַיָּ֣א אִלֵּ֔ךְ כְּנֵ֖מָא אֲמַ֣רְנָא לְּהֹ֑ם מַן־שָׂ֨ם לְכֹ֜ם טְעֵ֗ם בַּיְתָ֤א דְנָה֙ לְמִבְנְיָ֔ה וְאֻשַּׁרְנָ֥א דְנָ֖ה לְשַׁכְלָלָֽה׃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וְאַ֧ף שְׁמָהָתְהֹ֛ם שְׁאֵ֥לְנָא לְּהֹ֖ם לְהוֹדָעוּתָ֑ךְ דִּ֛י נִכְתֻּ֥ב שֻׁם־גֻּבְרַיָּ֖א דִּ֥י בְרָאשֵׁיהֹֽם׃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וּכְנֵ֥מָא פִתְגָמָ֖א הֲתִיב֣וּנָא לְמֵמַ֑ר אֲנַ֣חְנָא הִמּ֡וֹ עַבְדוֹהִי֩ דִֽי־אֱלָ֨הּ שְׁמַיָּ֜א וְאַרְעָ֗א וּבָנַ֤יִן בַּיְתָא֙ דִּֽי־הֲוָ֨א בְנֵ֜ה מִקַּדְמַ֤ת דְּנָה֙ שְׁנִ֣ין שַׂגִּיאָ֔ן וּמֶ֤לֶךְ לְיִשְׂרָאֵל֙ רַ֔ב בְּנָ֖הִי וְשַׁכְלְלֵֽהּ׃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לָהֵ֗ן מִן־דִּ֨י הַרְגִּ֤זוּ אֲבָהֳתַ֙נָא֙ לֶאֱלָ֣הּ שְׁמַיָּ֔א יְהַ֣ב הִמּ֔וֹ בְּיַ֛ד נְבוּכַדְנֶצַּ֥ר מֶֽלֶךְ־בָּבֶ֖ל כסדיא וּבַיְתָ֤ה דְנָה֙ סַתְרֵ֔הּ וְעַמָּ֖ה הַגְלִ֥י לְבָבֶֽל׃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בְּרַם֙ בִּשְׁנַ֣ת חֲדָ֔ה לְכ֥וֹרֶשׁ מַלְכָּ֖א דִּ֣י בָבֶ֑ל כּ֤וֹרֶשׁ מַלְכָּא֙ שָׂ֣ם טְעֵ֔ם בֵּית־אֱלָהָ֥א דְנָ֖ה לִבְּנֵֽא׃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וְ֠אַף מָאנַיָּ֣א דִֽי־בֵית־אֱלָהָא֮ דִּ֣י דַהֲבָ֣ה וְכַסְפָּא֒ דִּ֣י נְבוּכַדְנֶצַּ֗ר הַנְפֵּק֙ מִן־הֵֽיכְלָא֙ דִּ֣י בִֽירוּשְׁלֶ֔ם וְהֵיבֵ֣ל הִמּ֔וֹ לְהֵיכְלָ֖א דִּ֣י בָבֶ֑ל הַנְפֵּ֨ק הִמּ֜וֹ כּ֣וֹרֶשׁ מַלְכָּ֗א מִן־הֵֽיכְלָא֙ דִּ֣י בָבֶ֔ל וִיהִ֙יבוּ֙ לְשֵׁשְׁבַּצַּ֣ר שְׁמֵ֔הּ דִּ֥י פֶחָ֖ה שָׂמֵֽהּ׃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וַאֲמַר־לֵ֓הּ ׀ אלה מָֽאנַיָּ֔א שֵׂ֚א אֵֽזֶל־אֲחֵ֣ת הִמּ֔וֹ בְּהֵיכְלָ֖א דִּ֣י בִירוּשְׁלֶ֑ם וּבֵ֥ית אֱלָהָ֖א יִתְבְּנֵ֥א עַל־אַתְרֵֽהּ׃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אֱדַ֙יִן֙ שֵׁשְׁבַּצַּ֣ר דֵּ֔ךְ אֲתָ֗א יְהַ֧ב אֻשַּׁיָּ֛א דִּי־בֵ֥ית אֱלָהָ֖א דִּ֣י בִירוּשְׁלֶ֑ם וּמִן־אֱדַ֧יִן וְעַד־כְּעַ֛ן מִתְבְּנֵ֖א וְלָ֥א שְׁלִֽם׃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וּכְעַ֞ן הֵ֧ן עַל־מַלְכָּ֣א טָ֗ב יִ֠תְבַּקַּר בְּבֵ֨ית גִּנְזַיָּ֜א דִּי־מַלְכָּ֣א תַמָּה֮ דִּ֣י בְּבָבֶל֒ הֵ֣ן אִיתַ֗י דִּֽי־מִן־כּ֤וֹרֶשׁ מַלְכָּא֙ שִׂ֣ים טְעֵ֔ם לְמִבְנֵ֛א בֵּית־אֱלָהָ֥א דֵ֖ךְ בִּירוּשְׁלֶ֑ם וּרְע֥וּת מַלְכָּ֛א עַל־דְּנָ֖ה יִשְׁלַ֥ח עֲלֶֽינָא׃ ס</w:t>
      </w:r>
    </w:p>
    <w:p>
      <w:pPr>
        <w:pStyle w:val="Heading2"/>
        <w:bidi/>
      </w:pPr>
      <w:r>
        <w:rPr>
          <w:rtl/>
          <w:cs/>
          <w:lang w:val="he_IL" w:bidi="he_IL"/>
        </w:rPr>
        <w:t>Ezra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בֵּאדַ֛יִן דָּרְיָ֥וֶשׁ מַלְכָּ֖א שָׂ֣ם טְעֵ֑ם וּבַקַּ֣רוּ ׀ בְּבֵ֣ית סִפְרַיָּ֗א דִּ֧י גִנְזַיָּ֛א מְהַחֲתִ֥ין תַּמָּ֖ה בְּבָבֶֽל׃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וְהִשְׁתְּכַ֣ח בְּאַחְמְתָ֗א בְּבִֽירְתָ֛א דִּ֛י בְּמָדַ֥י מְדִינְתָּ֖ה מְגִלָּ֣ה חֲדָ֑ה וְכֵן־כְּתִ֥יב בְּגַוַּ֖הּ דִּכְרוֹנָֽה׃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בִּשְׁנַ֨ת חֲדָ֜ה לְכ֣וֹרֶשׁ מַלְכָּ֗א כּ֣וֹרֶשׁ מַלְכָּא֮ שָׂ֣ם טְעֵם֒ בֵּית־אֱלָהָ֤א בִֽירוּשְׁלֶם֙ בַּיְתָ֣א יִתְבְּנֵ֔א אֲתַר֙ דִּֽי־דָבְחִ֣ין דִּבְחִ֔ין וְאֻשּׁ֖וֹהִי מְסֽוֹבְלִ֑ין רוּמֵהּ֙ אַמִּ֣ין שִׁתִּ֔ין פְּתָיֵ֖הּ אַמִּ֥ין שִׁתִּֽין׃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נִדְבָּכִ֞ין דִּי־אֶ֤בֶן גְּלָל֙ תְּלָתָ֔א וְנִדְבָּ֖ךְ דִּי־אָ֣ע חֲדַ֑ת וְנִ֨פְקְתָ֔א מִן־בֵּ֥ית מַלְכָּ֖א תִּתְיְהִֽב׃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וְ֠אַף מָאנֵ֣י בֵית־אֱלָהָא֮ דִּ֣י דַהֲבָ֣ה וְכַסְפָּא֒ דִּ֣י נְבֽוּכַדְנֶצַּ֗ר הַנְפֵּ֛ק מִן־הֵיכְלָ֥א דִי־בִירוּשְׁלֶ֖ם וְהֵיבֵ֣ל לְבָבֶ֑ל יַהֲתִיב֗וּן וִ֠יהָךְ לְהֵיכְלָ֤א דִי־בִירֽוּשְׁלֶם֙ לְאַתְרֵ֔הּ וְתַחֵ֖ת בְּבֵ֥ית אֱלָהָֽא׃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כְּעַ֡ן תַּ֠תְּנַי פַּחַ֨ת עֲבַֽר־נַהֲרָ֜ה שְׁתַ֤ר בּוֹזְנַי֙ וּכְנָוָ֣תְה֔וֹן אֲפַרְסְכָיֵ֔א דִּ֖י בַּעֲבַ֣ר נַהֲרָ֑ה רַחִיקִ֥ין הֲו֖וֹ מִן־תַּמָּֽה׃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שְׁבֻ֕קוּ לַעֲבִידַ֖ת בֵּית־אֱלָהָ֣א דֵ֑ךְ פַּחַ֤ת יְהוּדָיֵא֙ וּלְשָׂבֵ֣י יְהוּדָיֵ֔א בֵּית־אֱלָהָ֥א דֵ֖ךְ יִבְנ֥וֹן עַל־אַתְרֵֽהּ׃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וּמִנִּי֮ שִׂ֣ים טְעֵם֒ לְמָ֣א דִֽי־תַֽעַבְד֗וּן עִם־שָׂבֵ֤י יְהוּדָיֵא֙ אִלֵּ֔ךְ לְמִבְנֵ֖א בֵּית־אֱלָהָ֣א דֵ֑ךְ וּמִנִּכְסֵ֣י מַלְכָּ֗א דִּ֚י מִדַּת֙ עֲבַ֣ר נַהֲרָ֔ה אָסְפַּ֗רְנָא נִפְקְתָ֛א תֶּהֱוֵ֧א מִֽתְיַהֲבָ֛א לְגֻבְרַיָּ֥א אִלֵּ֖ךְ דִּי־לָ֥א לְבַטָּלָֽא׃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וּמָ֣ה חַשְׁחָ֡ן וּבְנֵ֣י תוֹרִ֣ין וְדִכְרִ֣ין וְאִמְּרִ֣ין ׀ לַעֲלָוָ֣ן ׀ לֶאֱלָ֪הּ שְׁמַיָּ֟א חִנְטִ֞ין מְלַ֣ח ׀ חֲמַ֣ר וּמְשַׁ֗ח כְּמֵאמַ֨ר כָּהֲנַיָּ֤א דִי־בִירֽוּשְׁלֶם֙ לֶהֱוֵ֨א מִתְיְהֵ֥ב לְהֹ֛ם י֥וֹם ׀ בְּי֖וֹם דִּי־לָ֥א שָׁלֽוּ׃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דִּֽי־לֶהֱוֺ֧ן מְהַקְרְבִ֛ין נִיחוֹחִ֖ין לֶאֱלָ֣הּ שְׁמַיָּ֑א וּמְצַלַּ֕יִן לְחַיֵּ֥י מַלְכָּ֖א וּבְנֽוֹהִי׃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וּמִנִּי֮ שִׂ֣ים טְעֵם֒ דִּ֣י כָל־אֱנָ֗שׁ דִּ֤י יְהַשְׁנֵא֙ פִּתְגָמָ֣א דְנָ֔ה יִתְנְסַ֥ח אָע֙ מִן־בַּיְתֵ֔הּ וּזְקִ֖יף יִתְמְחֵ֣א עֲלֹ֑הִי וּבַיְתֵ֛הּ נְוָל֥וּ יִתְעֲבֵ֖ד עַל־דְּנָֽה׃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וֵֽאלָהָ֞א דִּ֣י שַׁכִּ֧ן שְׁמֵ֣הּ תַּמָּ֗ה יְמַגַּ֞ר כָּל־מֶ֤לֶךְ וְעַם֙ דִּ֣י ׀ יִשְׁלַ֣ח יְדֵ֗הּ לְהַשְׁנָיָ֛ה לְחַבָּלָ֛ה בֵּית־אֱלָהָ֥א דֵ֖ךְ דִּ֣י בִירוּשְׁלֶ֑ם אֲנָ֤ה דָרְיָ֙וֶשׁ֙ שָׂ֣מֶת טְעֵ֔ם אָסְפַּ֖רְנָא יִתְעֲבִֽד׃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אֱ֠דַיִן תַּתְּנַ֞י פַּחַ֧ת עֲבַֽר־נַהֲרָ֛ה שְׁתַ֥ר בּוֹזְנַ֖י וּכְנָוָתְה֑וֹן לָקֳבֵ֗ל דִּֽי־שְׁלַ֞ח דָּרְיָ֧וֶשׁ מַלְכָּ֛א כְּנֵ֖מָא אָסְפַּ֥רְנָא עֲבַֽדוּ׃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וְשָׂבֵ֤י יְהוּדָיֵא֙ בָּנַ֣יִן וּמַצְלְחִ֔ין בִּנְבוּאַת֙ חַגַּ֣י נביאה וּזְכַרְיָ֖ה בַּר־עִדּ֑וֹא וּבְנ֣וֹ וְשַׁכְלִ֗לוּ מִן־טַ֙עַם֙ אֱלָ֣הּ יִשְׂרָאֵ֔ל וּמִטְּעֵם֙ כּ֣וֹרֶשׁ וְדָרְיָ֔וֶשׁ וְאַרְתַּחְשַׁ֖שְׂתְּא מֶ֥לֶךְ פָּרָֽס׃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וְשֵׁיצִיא֙ בַּיְתָ֣ה דְנָ֔ה עַ֛ד י֥וֹם תְּלָתָ֖ה לִירַ֣ח אֲדָ֑ר דִּי־הִ֣יא שְׁנַת־שֵׁ֔ת לְמַלְכ֖וּת דָּרְיָ֥וֶשׁ מַלְכָּֽא׃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וַעֲבַ֣דוּ בְנֵֽי־יִ֠שְׂרָאֵל כָּהֲנַיָּ֨א וְלֵוָיֵ֜א וּשְׁאָ֣ר בְּנֵי־גָלוּתָ֗א חֲנֻכַּ֛ת בֵּית־אֱלָהָ֥א דְנָ֖ה בְּחֶדְוָֽה׃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וְהַקְרִ֗בוּ לַחֲנֻכַּת֮ בֵּית־אֱלָהָ֣א דְנָה֒ תּוֹרִ֣ין מְאָ֔ה דִּכְרִ֣ין מָאתַ֔יִן אִמְּרִ֖ין אַרְבַּ֣ע מְאָ֑ה וּצְפִירֵ֨י עִזִּ֜ין לחטיא עַל־כָּל־יִשְׂרָאֵל֙ תְּרֵֽי־עֲשַׂ֔ר לְמִנְיָ֖ן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וַהֲקִ֨ימוּ כָהֲנַיָּ֜א בִּפְלֻגָּתְה֗וֹן וְלֵוָיֵא֙ בְּמַחְלְקָ֣תְה֔וֹן עַל־עֲבִידַ֥ת אֱלָהָ֖א דִּ֣י בִירוּשְׁלֶ֑ם כִּכְתָ֖ב סְפַ֥ר מֹשֶֽׁה׃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וַיַּעֲשׂ֥וּ בְנֵי־הַגּוֹלָ֖ה אֶת־הַפָּ֑סַח בְּאַרְבָּעָ֥ה עָשָׂ֖ר לַחֹ֥דֶשׁ הָרִאשֽׁוֹן׃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כִּ֣י הִֽטַּהֲר֞וּ הַכֹּהֲנִ֧ים וְהַלְוִיִּ֛ם כְּאֶחָ֖ד כֻּלָּ֣ם טְהוֹרִ֑ים וַיִּשְׁחֲט֤וּ הַפֶּ֙סַח֙ לְכָל־בְּנֵ֣י הַגּוֹלָ֔ה וְלַאֲחֵיהֶ֥ם הַכֹּהֲנִ֖ים וְלָהֶֽם׃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וַיֹּאכְל֣וּ בְנֵֽי־יִשְׂרָאֵ֗ל הַשָּׁבִים֙ מֵֽהַגּוֹלָ֔ה וְכֹ֗ל הַנִּבְדָּ֛ל מִטֻּמְאַ֥ת גּוֹיֵֽ־הָאָ֖רֶץ אֲלֵהֶ֑ם לִדְרֹ֕שׁ לַֽיהוָ֖ה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וַיַּֽעֲשׂ֧וּ חַג־מַצּ֛וֹת שִׁבְעַ֥ת יָמִ֖ים בְּשִׂמְחָ֑ה כִּ֣י ׀ שִׂמְּחָ֣ם יְהוָ֗ה וְֽהֵסֵ֞ב לֵ֤ב מֶֽלֶךְ־אַשּׁוּר֙ עֲלֵיהֶ֔ם לְחַזֵּ֣ק יְדֵיהֶ֔ם בִּמְלֶ֥אכֶת בֵּית־הָאֱלֹהִ֖ים אֱלֹהֵ֥י 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Ezra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וְאַחַר֙ הַדְּבָרִ֣ים הָאֵ֔לֶּה בְּמַלְכ֖וּת אַרְתַּחְשַׁ֣סְתְּא מֶֽלֶךְ־פָּרָ֑ס עֶזְרָא֙ בֶּן־שְׂרָיָ֔ה בֶּן־עֲזַרְיָ֖ה בֶּן־חִלְקִיָּֽה׃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בֶּן־שַׁלּ֥וּם בֶּן־צָד֖וֹק בֶּן־אֲחִיטֽוּב׃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בֶּן־אֲמַרְיָ֥ה בֶן־עֲזַרְיָ֖ה בֶּן־מְרָיֽוֹת׃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בֶּן־זְרַֽחְיָ֥ה בֶן־עֻזִּ֖י בֶּן־בֻּקִּֽי׃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בֶּן־אֲבִישׁ֗וּעַ בֶּן־פִּֽינְחָס֙ בֶּן־אֶלְעָזָ֔ר בֶּן־אַהֲרֹ֥ן הַכֹּהֵ֖ן הָרֹֽאשׁ׃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ה֤וּא עֶזְרָא֙ עָלָ֣ה מִבָּבֶ֔ל וְהֽוּא־סֹפֵ֤ר מָהִיר֙ בְּתוֹרַ֣ת מֹשֶׁ֔ה אֲשֶׁר־נָתַ֥ן יְהוָ֖ה אֱלֹהֵ֣י יִשְׂרָאֵ֑ל וַיִּתֶּן־ל֣וֹ הַמֶּ֗לֶךְ כְּיַד־יְהוָ֤ה אֱלֹהָיו֙ עָלָ֔יו כֹּ֖ל בַּקָּשָׁתֽוֹ׃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וַיַּֽעֲל֣וּ מִבְּנֵֽי־יִ֠שְׂרָאֵל וּמִן־הַכֹּהֲנִ֨ים וְהַלְוִיִּ֜ם וְהַמְשֹׁרְרִ֧ים וְהַשֹּׁעֲרִ֛ים וְהַנְּתִינִ֖ים אֶל־יְרוּשָׁלִָ֑ם בִּשְׁנַת־שֶׁ֖בַע לְאַרְתַּחְשַׁ֥סְתְּא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וַיָּבֹ֥א יְרוּשָׁלִַ֖ם בַּחֹ֣דֶשׁ הַחֲמִישִׁ֑י הִ֛יא שְׁנַ֥ת הַשְּׁבִיעִ֖ית לַמֶּֽלֶךְ׃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כִּ֗י בְּאֶחָד֙ לַחֹ֣דֶשׁ הָרִאשׁ֔וֹן ה֣וּא יְסֻ֔ד הַֽמַּעֲלָ֖ה מִבָּבֶ֑ל וּבְאֶחָ֞ד לַחֹ֣דֶשׁ הַחֲמִישִׁ֗י בָּ֚א אֶל־יְר֣וּשָׁלִַ֔ם כְּיַד־אֱלֹהָ֖יו הַטּוֹבָ֥ה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עֶזְרָא֙ הֵכִ֣ין לְבָב֔וֹ לִדְר֛וֹשׁ אֶת־תּוֹרַ֥ת יְהוָ֖ה וְלַעֲשֹׂ֑ת וּלְלַמֵּ֥ד בְּיִשְׂרָאֵ֖ל חֹ֥ק וּמִשְׁפָּֽט׃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וְזֶ֣ה ׀ פַּרְשֶׁ֣גֶן הַֽנִּשְׁתְּוָ֗ן אֲשֶׁ֤ר נָתַן֙ הַמֶּ֣לֶךְ אַרְתַּחְשַׁ֔סְתְּא לְעֶזְרָ֥א הַכֹּהֵ֖ן הַסֹּפֵ֑ר סֹפֵ֞ר דִּבְרֵ֧י מִצְוֺת־יְהוָ֛ה וְחֻקָּ֖יו עַל־יִשְׂרָאֵֽל׃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אַ֨רְתַּחְשַׁ֔סְתְּא מֶ֖לֶךְ מַלְכַיָּ֑א לְעֶזְרָ֣א כָ֠הֲנָא סָפַ֨ר דָּתָ֜א דִּֽי־אֱלָ֧הּ שְׁמַיָּ֛א גְּמִ֖יר וּכְעֶֽנֶת׃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מִנִּי֮ שִׂ֣ים טְעֵם֒ דִּ֣י כָל־מִתְנַדַּ֣ב בְּמַלְכוּתִי֩ מִן־עַמָּ֨ה יִשְׂרָאֵ֜ל וְכָהֲנ֣וֹהִי וְלֵוָיֵ֗א לִמְהָ֧ךְ לִֽירוּשְׁלֶ֛ם עִמָּ֖ךְ יְהָֽךְ׃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כָּל־קֳבֵ֗ל דִּי֩ מִן־קֳדָ֨ם מַלְכָּ֜א וְשִׁבְעַ֤ת יָעֲטֹ֙הִי֙ שְׁלִ֔יחַ לְבַקָּרָ֥א עַל־יְה֖וּד וְלִֽירוּשְׁלֶ֑ם בְּדָ֥ת אֱלָהָ֖ךְ דִּ֥י בִידָֽךְ׃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וּלְהֵיבָלָ֖ה כְּסַ֣ף וּדְהַ֑ב דִּֽי־מַלְכָּ֣א וְיָעֲט֗וֹהִי הִתְנַדַּ֙בוּ֙ לֶאֱלָ֣הּ יִשְׂרָאֵ֔ל דִּ֥י בִֽירוּשְׁלֶ֖ם מִשְׁכְּנֵֽהּ׃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וְכֹל֙ כְּסַ֣ף וּדְהַ֔ב דִּ֣י תְהַשְׁכַּ֔ח בְּכֹ֖ל מְדִינַ֣ת בָּבֶ֑ל עִם֩ הִתְנַדָּב֨וּת עַמָּ֤א וְכָֽהֲנַיָּא֙ מִֽתְנַדְּבִ֔ין לְבֵ֥ית אֱלָהֲהֹ֖ם דִּ֥י בִירוּשְׁלֶֽם׃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כָּל־קֳבֵ֣ל דְּנָה֩ אָסְפַּ֨רְנָא תִקְנֵ֜א בְּכַסְפָּ֣א דְנָ֗ה תּוֹרִ֤ין ׀ דִּכְרִין֙ אִמְּרִ֔ין וּמִנְחָתְה֖וֹן וְנִסְכֵּיה֑וֹן וּתְקָרֵ֣ב הִמּ֔וֹ עַֽל־מַדְבְּחָ֔ה דִּ֛י בֵּ֥ית אֱלָהֲכֹ֖ם דִּ֥י בִירוּשְׁלֶֽם׃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וּמָ֣ה דִי֩ עליך וְעַל־אחיך יֵיטַ֗ב בִּשְׁאָ֛ר כַּסְפָּ֥א וְדַהֲבָ֖ה לְמֶעְבַּ֑ד כִּרְע֥וּת אֱלָהֲכֹ֖ם תַּעַבְדֽוּן׃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וּמָֽאנַיָּא֙ דִּֽי־מִתְיַהֲבִ֣ין לָ֔ךְ לְפָלְחָ֖ן בֵּ֣ית אֱלָהָ֑ךְ הַשְׁלֵ֕ם קֳדָ֖ם אֱלָ֥הּ יְרוּשְׁלֶֽם׃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וּשְׁאָ֗ר חַשְׁחוּת֙ בֵּ֣ית אֱלָהָ֔ךְ דִּ֥י יִפֶּל־לָ֖ךְ לְמִנְתַּ֑ן תִּנְתֵּ֕ן מִן־בֵּ֖ית גִּנְזֵ֥י מַלְכָּֽא׃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וּ֠מִנִּי אֲנָ֞ה אַרְתַּחְשַׁ֤סְתְּא מַלְכָּא֙ שִׂ֣ים טְעֵ֔ם לְכֹל֙ גִּזַּֽבְרַיָּ֔א דִּ֖י בַּעֲבַ֣ר נַהֲרָ֑ה דִּ֣י כָל־דִּ֣י יִ֠שְׁאֲלֶנְכוֹן עֶזְרָ֨א כָהֲנָ֜ה סָפַ֤ר דָּתָא֙ דִּֽי־אֱלָ֣הּ שְׁמַיָּ֔א אָסְפַּ֖רְנָא יִתְעֲבִֽד׃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עַד־כְּסַף֮ כַּכְּרִ֣ין מְאָה֒ וְעַד־חִנְטִין֙ כֹּרִ֣ין מְאָ֔ה וְעַד־חֲמַר֙ בַּתִּ֣ין מְאָ֔ה וְעַד־בַּתִּ֥ין מְשַׁ֖ח מְאָ֑ה וּמְלַ֖ח דִּי־לָ֥א כְתָֽב׃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כָּל־דִּ֗י מִן־טַ֙עַם֙ אֱלָ֣הּ שְׁמַיָּ֔א יִתְעֲבֵד֙ אַדְרַזְדָּ֔א לְבֵ֖ית אֱלָ֣הּ שְׁמַיָּ֑א דִּֽי־לְמָ֤ה לֶֽהֱוֵא֙ קְצַ֔ף עַל־מַלְכ֥וּת מַלְכָּ֖א וּבְנֽוֹהִי׃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וּלְכֹ֣ם מְהוֹדְעִ֗ין דִּ֣י כָל־כָּהֲנַיָּ֣א וְ֠לֵוָיֵא זַמָּ֨רַיָּ֤א תָרָֽעַיָּא֙ נְתִ֣ינַיָּ֔א וּפָ֣לְחֵ֔י בֵּ֖ית אֱלָהָ֣א דְנָ֑ה מִנְדָּ֤ה בְלוֹ֙ וַהֲלָ֔ךְ לָ֥א שַׁלִּ֖יט לְמִרְמֵ֥א עֲלֵיהֹֽם׃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וְאַ֣נְתְּ עֶזְרָ֗א כְּחָכְמַ֨ת אֱלָהָ֤ךְ דִּֽי־בִידָךְ֙ מֶ֣נִּי שָׁפְטִ֞ין וְדַיָּנִ֗ין דִּי־לֶהֱוֺ֤ן דאנין לְכָל־עַמָּה֙ דִּ֚י בַּעֲבַ֣ר נַהֲרָ֔ה לְכָל־יָדְעֵ֖י דָּתֵ֣י אֱלָהָ֑ךְ וְדִ֧י לָ֦א יָדַ֖ע תְּהוֹדְעֽוּן׃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וְכָל־דִּי־לָא֩ לֶהֱוֵ֨א עָבֵ֜ד דָּתָ֣א דִֽי־אֱלָהָ֗ךְ וְדָתָא֙ דִּ֣י מַלְכָּ֔א אָסְפַּ֕רְנָא דִּינָ֕ה לֶהֱוֵ֥א מִתְעֲבֵ֖ד מִנֵּ֑הּ הֵ֤ן לְמוֹת֙ הֵ֣ן לשרשו הֵן־לַעֲנָ֥שׁ נִכְסִ֖ין וְלֶאֱסוּרִֽין׃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בָּר֥וּךְ יְהוָ֖ה אֱלֹהֵ֣י אֲבוֹתֵ֑ינוּ אֲשֶׁ֨ר נָתַ֤ן כָּזֹאת֙ בְּלֵ֣ב הַמֶּ֔לֶךְ לְפָאֵ֕ר אֶת־בֵּ֥ית יְהוָ֖ה אֲשֶׁ֥ר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וְעָלַ֣י הִטָּה־חֶ֗סֶד לִפְנֵ֤י הַמֶּ֙לֶךְ֙ וְיֽוֹעֲצָ֔יו וּלְכָל־שָׂרֵ֥י הַמֶּ֖לֶךְ הַגִּבֹּרִ֑ים וַאֲנִ֣י הִתְחַזַּ֗קְתִּי כְּיַד־יְהוָ֤ה אֱלֹהַי֙ עָלַ֔י וָאֶקְבְּצָ֧ה מִיִּשְׂרָאֵ֛ל רָאשִׁ֖ים לַעֲל֥וֹת עִמִּֽי׃ פ</w:t>
      </w:r>
    </w:p>
    <w:p>
      <w:pPr>
        <w:pStyle w:val="Heading2"/>
        <w:bidi/>
      </w:pPr>
      <w:r>
        <w:rPr>
          <w:rtl/>
          <w:cs/>
          <w:lang w:val="he_IL" w:bidi="he_IL"/>
        </w:rPr>
        <w:t>Ezra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וְאֵ֛לֶּה רָאשֵׁ֥י אֲבֹתֵיהֶ֖ם וְהִתְיַחְשָׂ֑ם הָעֹלִ֣ים עִמִּ֗י בְּמַלְכ֛וּת אַרְתַּחְשַׁ֥סְתְּא הַמֶּ֖לֶךְ מִבָּבֶֽל׃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מִבְּנֵ֤י פִֽינְחָס֙ גֵּֽרְשֹׁ֔ם ס מִבְּנֵ֥י אִיתָמָ֖ר דָּנִיֵּ֑אל ס מִבְּנֵ֥י דָוִ֖יד חַטּֽוּשׁ׃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מִבְּנֵ֣י שְׁכַנְיָ֔ה ס מִבְּנֵ֥י פַרְעֹ֖שׁ זְכַרְיָ֑ה וְעִמּ֛וֹ הִתְיַחֵ֥שׂ לִזְכָרִ֖ים מֵאָ֥ה וַחֲמִשִּֽׁים׃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מִבְּנֵי֙ פַּחַ֣ת מוֹאָ֔ב אֶלְיְהֽוֹעֵינַ֖י בֶּן־זְרַֽחְיָ֑ה וְעִמּ֖וֹ מָאתַ֥יִם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מִבְּנֵ֥י שְׁכַנְיָ֖ה בֶּן־יַחֲזִיאֵ֑ל וְעִמּ֕וֹ שְׁלֹ֥שׁ מֵא֖וֹת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וּמִבְּנֵ֣י עָדִ֔ין עֶ֖בֶד בֶּן־יוֹנָתָ֑ן וְעִמּ֖וֹ חֲמִשִּׁ֥ים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וּמִבְּנֵ֣י עֵילָ֔ם יְשַֽׁעְיָ֖ה בֶּן־עֲתַלְיָ֑ה וְעִמּ֖וֹ שִׁבְעִ֥ים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וּמִבְּנֵ֣י שְׁפַטְיָ֔ה זְבַדְיָ֖ה בֶּן־מִֽיכָאֵ֑ל וְעִמּ֖וֹ שְׁמֹנִ֥ים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מִבְּנֵ֣י יוֹאָ֔ב עֹבַדְיָ֖ה בֶּן־יְחִיאֵ֑ל וְעִמּ֕וֹ מָאתַ֛יִם וּשְׁמֹנָ֥ה עָשָׂ֖ר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וּמִבְּנֵ֥י שְׁלוֹמִ֖ית בֶּן־יוֹסִפְיָ֑ה וְעִמּ֕וֹ מֵאָ֥ה וְשִׁשִּׁ֖ים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וּמִבְּנֵ֣י בֵבַ֔י זְכַרְיָ֖ה בֶּן־בֵּבָ֑י וְעִמּ֕וֹ עֶשְׂרִ֥ים וּשְׁמֹנָ֖ה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וּמִבְּנֵ֣י עַזְגָּ֔ד יוֹחָנָ֖ן בֶּן־הַקָּטָ֑ן וְעִמּ֕וֹ מֵאָ֥ה וַעֲשָׂרָ֖ה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וּמִבְּנֵ֣י אֲדֹנִיקָם֮ אַחֲרֹנִים֒ וְאֵ֣לֶּה שְׁמוֹתָ֔ם אֱלִיפֶ֖לֶט יְעִיאֵ֣ל וּֽשְׁמַעְיָ֑ה וְעִמָּהֶ֖ם שִׁשִּׁ֥ים הַזְּכָרִֽים׃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וּמִבְּנֵ֥י בִגְוַ֖י עוּתַ֣י וזבוד וְעִמּ֖וֹ שִׁבְעִ֥ים הַזְּכָרִֽים׃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וָֽאֶקְבְּצֵ֗ם אֶל־הַנָּהָר֙ הַבָּ֣א אֶֽל־אַהֲוָ֔א וַנַּחֲנֶ֥ה שָׁ֖ם יָמִ֣ים שְׁלֹשָׁ֑ה וָאָבִ֤ינָה בָעָם֙ וּבַכֹּ֣הֲנִ֔ים וּמִבְּנֵ֥י לֵוִ֖י לֹא־מָצָ֥אתִי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וָאֶשְׁלְחָ֡ה לֶאֱלִיעֶ֡זֶר לַאֲרִיאֵ֡ל לִֽ֠שְׁמַעְיָה וּלְאֶלְנָתָ֨ן וּלְיָרִ֜יב וּלְאֶלְנָתָ֧ן וּלְנָתָ֛ן וְלִזְכַרְיָ֥ה וְלִמְשֻׁלָּ֖ם רָאשִׁ֑ים וּלְיוֹיָרִ֥יב וּלְאֶלְנָתָ֖ן מְבִינִֽים׃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ואוצאה אוֹתָם֙ עַל־אִדּ֣וֹ הָרֹ֔אשׁ בְּכָסִפְיָ֖א הַמָּק֑וֹם וָאָשִׂימָה֩ בְּפִיהֶ֨ם דְּבָרִ֜ים לְ֠דַבֵּר אֶל־אִדּ֨וֹ אָחִ֤יו הנתונים בְּכָסִפְיָ֣א הַמָּק֔וֹם לְהָֽבִיא־לָ֥נוּ מְשָׁרְתִ֖ים לְבֵ֥ית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וַיָּבִ֨יאּוּ לָ֜נוּ כְּיַד־אֱלֹהֵ֨ינוּ הַטּוֹבָ֤ה עָלֵ֙ינוּ֙ אִ֣ישׁ שֶׂ֔כֶל מִבְּנֵ֣י מַחְלִ֔י בֶּן־לֵוִ֖י בֶּן־יִשְׂרָאֵ֑ל וְשֵׁרֵֽבְיָ֛ה וּבָנָ֥יו וְאֶחָ֖יו שְׁמֹנָ֥ה עָשָֽׂר׃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וְאֶת־חֲשַׁבְיָ֔ה וְאִתּ֥וֹ יְשַֽׁעְיָ֖ה מִבְּנֵ֣י מְרָרִ֑י אֶחָ֥יו וּבְנֵיהֶ֖ם עֶשְׂרִֽים׃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וּמִן־הַנְּתִינִ֗ים שֶׁנָּתַ֨ן דָּוִ֤יד וְהַשָּׂרִים֙ לַעֲבֹדַ֣ת הַלְוִיִּ֔ם נְתִינִ֖ים מָאתַ֣יִם וְעֶשְׂרִ֑ים כֻּלָּ֖ם נִקְּב֥וּ בְשֵׁמֽוֹת׃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וָאֶקְרָ֨א שָׁ֥ם צוֹם֙ עַל־הַנָּהָ֣ר אַהֲוָ֔א לְהִתְעַנּ֖וֹת לִפְנֵ֣י אֱלֹהֵ֑ינוּ לְבַקֵּ֤שׁ מִמֶּ֙נּוּ֙ דֶּ֣רֶךְ יְשָׁרָ֔ה לָ֥נוּ וּלְטַפֵּ֖נוּ וּלְכָל־רְכוּשֵֽׁנוּ׃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בֹ֗שְׁתִּי לִשְׁא֤וֹל מִן־הַמֶּ֙לֶךְ֙ חַ֣יִל וּפָרָשִׁ֔ים לְעָזְרֵ֥נוּ מֵאוֹיֵ֖ב בַּדָּ֑רֶךְ כִּֽי־אָמַ֨רְנוּ לַמֶּ֜לֶךְ לֵאמֹ֗ר יַד־אֱלֹהֵ֤ינוּ עַל־כָּל־מְבַקְשָׁיו֙ לְטוֹבָ֔ה וְעֻזּ֣וֹ וְאַפּ֔וֹ עַ֖ל כָּל־עֹזְבָֽיו׃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וַנָּצ֛וּמָה וַנְּבַקְשָׁ֥ה מֵאֱלֹהֵ֖ינוּ עַל־זֹ֑את וַיֵּעָתֵ֖ר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וָאַבְדִּ֛ילָה מִשָּׂרֵ֥י הַכֹּהֲנִ֖ים שְׁנֵ֣ים עָשָׂ֑ר לְשֵׁרֵֽבְיָ֣ה חֲשַׁבְיָ֔ה וְעִמָּהֶ֥ם מֵאֲחֵיהֶ֖ם עֲשָׂרָֽה׃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ואשקולה לָהֶ֔ם אֶת־הַכֶּ֥סֶף וְאֶת־הַזָּהָ֖ב וְאֶת־הַכֵּלִ֑ים תְּרוּמַ֣ת בֵּית־אֱלֹהֵ֗ינוּ הַהֵרִ֙ימוּ֙ הַמֶּ֙לֶךְ֙ וְיֹעֲצָ֣יו וְשָׂרָ֔יו וְכָל־יִשְׂרָאֵ֖ל הַנִּמְצָאִֽים׃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וָאֶשְׁקֲלָ֨ה עַל־יָדָ֜ם כֶּ֗סֶף כִּכָּרִים֙ שֵֽׁשׁ־מֵא֣וֹת וַחֲמִשִּׁ֔ים וּכְלֵי־כֶ֥סֶף מֵאָ֖ה לְכִכָּרִ֑ים זָהָ֖ב מֵאָ֥ה כִכָּֽר׃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וּכְפֹרֵ֤י זָהָב֙ עֶשְׂרִ֔ים לַאֲדַרְכֹנִ֖ים אָ֑לֶף וּכְלֵ֨י נְחֹ֜שֶׁת מֻצְהָ֤ב טוֹבָה֙ שְׁנַ֔יִם חֲמוּדֹ֖ת כַּזָּהָֽב׃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וָאֹמְרָ֣ה אֲלֵהֶ֗ם אַתֶּ֥ם קֹ֙דֶשׁ֙ לַיהוָ֔ה וְהַכֵּלִ֖ים קֹ֑דֶשׁ וְהַכֶּ֤סֶף וְהַזָּהָב֙ נְדָבָ֔ה לַיהוָ֖ה אֱלֹהֵ֥י 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שִׁקְד֣וּ וְשִׁמְר֗וּ עַֽד־תִּשְׁקְל֡וּ לִפְנֵי֩ שָׂרֵ֨י הַכֹּהֲנִ֧ים וְהַלְוִיִּ֛ם וְשָׂרֵֽי־הָאָב֥וֹת לְיִשְׂרָאֵ֖ל בִּירוּשָׁלִָ֑ם הַלִּשְׁכ֖וֹת 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וְקִבְּלוּ֙ הַכֹּהֲנִ֣ים וְהַלְוִיִּ֔ם מִשְׁקַ֛ל הַכֶּ֥סֶף וְהַזָּהָ֖ב וְהַכֵּלִ֑ים לְהָבִ֥יא לִירוּשָׁלִַ֖ם לְבֵ֥ית אֱלֹהֵֽינוּ׃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וַֽנִּסְעָ֞ה מִנְּהַ֣ר אַֽהֲוָ֗א בִּשְׁנֵ֤ים עָשָׂר֙ לַחֹ֣דֶשׁ הָרִאשׁ֔וֹן לָלֶ֖כֶת יְרוּשָׁלִָ֑ם וְיַד־אֱלֹהֵ֙ינוּ֙ הָיְתָ֣ה עָלֵ֔ינוּ וַיַּ֨צִּילֵ֔נוּ מִכַּ֥ף אוֹיֵ֛ב וְאוֹרֵ֖ב עַל־הַדָּֽרֶךְ׃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וַנָּב֖וֹא יְרוּשָׁלִָ֑ם וַנֵּ֥שֶׁב שָׁ֖ם יָמִ֥ים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וּבַיּ֣וֹם הָרְבִיעִ֡י נִשְׁקַ֣ל הַכֶּסֶף֩ וְהַזָּהָ֨ב וְהַכֵּלִ֜ים בְּבֵ֣ית אֱלֹהֵ֗ינוּ עַ֠ל יַד־מְרֵמ֤וֹת בֶּן־אֽוּרִיָּה֙ הַכֹּהֵ֔ן וְעִמּ֖וֹ אֶלְעָזָ֣ר בֶּן־פִּֽינְחָ֑ס וְעִמָּהֶ֞ם יוֹזָבָ֧ד בֶּן־יֵשׁ֛וּעַ וְנֽוֹעַדְיָ֥ה בֶן־בִּנּ֖וּי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בְּמִסְפָּ֥ר בְּמִשְׁקָ֖ל לַכֹּ֑ל וַיִּכָּתֵ֥ב כָּֽל־הַמִּשְׁקָ֖ל בָּעֵ֥ת הַהִֽיא׃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הַ֠בָּאִים מֵֽהַשְּׁבִ֨י בְנֵֽי־הַגּוֹלָ֜ה הִקְרִ֥יבוּ עֹל֣וֹת ׀ לֵאלֹהֵ֣י יִשְׂרָאֵ֗ל פָּרִ֨ים שְׁנֵים־עָשָׂ֤ר עַל־כָּל־יִשְׂרָאֵל֙ אֵילִ֣ים ׀ תִּשְׁעִ֣ים וְשִׁשָּׁ֗ה כְּבָשִׂים֙ שִׁבְעִ֣ים וְשִׁבְעָ֔ה צְפִירֵ֥י חַטָּ֖את שְׁנֵ֣ים עָשָׂ֑ר הַכֹּ֖ל עוֹלָ֥ה לַיהוָֽה׃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וַֽיִּתְּנ֣וּ ׀ אֶת־דָּתֵ֣י הַמֶּ֗לֶךְ לַאֲחַשְׁדַּרְפְּנֵי֙ הַמֶּ֔לֶךְ וּפַחֲו֖וֹת עֵ֣בֶר הַנָּהָ֑ר וְנִשְּׂא֥וּ אֶת־הָעָ֖ם וְאֶת־בֵּֽית־הָאֱלֹהִֽים׃ ס</w:t>
      </w:r>
    </w:p>
    <w:p>
      <w:pPr>
        <w:pStyle w:val="Heading2"/>
        <w:bidi/>
      </w:pPr>
      <w:r>
        <w:rPr>
          <w:rtl/>
          <w:cs/>
          <w:lang w:val="he_IL" w:bidi="he_IL"/>
        </w:rPr>
        <w:t>Ezra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וּכְכַלּ֣וֹת אֵ֗לֶּה נִגְּשׁ֨וּ אֵלַ֤י הַשָּׂרִים֙ לֵאמֹ֔ר לֹֽא־נִבְדְּל֞וּ הָעָ֤ם יִשְׂרָאֵל֙ וְהַכֹּהֲנִ֣ים וְהַלְוִיִּ֔ם מֵעַמֵּ֖י הָאֲרָצ֑וֹת כְּ֠תוֹעֲבֹֽתֵיהֶם לַכְּנַעֲנִ֨י הַחִתִּ֜י הַפְּרִזִּ֣י הַיְבוּסִ֗י הָֽעַמֹּנִי֙ הַמֹּ֣אָבִ֔י הַמִּצְרִ֖י וְהָאֱמֹרִֽי׃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כִּֽי־נָשְׂא֣וּ מִבְּנֹֽתֵיהֶ֗ם לָהֶם֙ וְלִבְנֵיהֶ֔ם וְהִתְעָֽרְבוּ֙ זֶ֣רַע הַקֹּ֔דֶשׁ בְּעַמֵּ֖י הָאֲרָצ֑וֹת וְיַ֧ד הַשָּׂרִ֣ים וְהַסְּגָנִ֗ים הָֽיְתָ֛ה בַּמַּ֥עַל הַזֶּ֖ה רִאשׁוֹנָֽה׃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וּכְשָׁמְעִי֙ אֶת־הַדָּבָ֣ר הַזֶּ֔ה קָרַ֥עְתִּי אֶת־בִּגְדִ֖י וּמְעִילִ֑י וָאֶמְרְטָ֞ה מִשְּׂעַ֤ר רֹאשִׁי֙ וּזְקָנִ֔י וָאֵשְׁבָ֖ה מְשׁוֹמֵֽם׃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וְאֵלַ֣י יֵאָסְפ֗וּ כֹּ֤ל חָרֵד֙ בְּדִבְרֵ֣י אֱלֹהֵֽי־יִשְׂרָאֵ֔ל עַ֖ל מַ֣עַל הַגּוֹלָ֑ה וַאֲנִי֙ יֹשֵׁ֣ב מְשׁוֹמֵ֔ם עַ֖ד לְמִנְחַ֥ת 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וּבְמִנְחַ֣ת הָעֶ֗רֶב קַ֚מְתִּי מִתַּֽעֲנִיתִ֔י וּבְקָרְעִ֥י בִגְדִ֖י וּמְעִילִ֑י וָֽאֶכְרְעָה֙ עַל־בִּרְכַּ֔י וָאֶפְרְשָׂ֥ה כַפַּ֖י אֶל־יְהוָ֥ה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וָאֹמְרָ֗ה אֱלֹהַי֙ בֹּ֣שְׁתִּי וְנִכְלַ֔מְתִּי לְהָרִ֧ים אֱלֹהַ֛י פָּנַ֖י אֵלֶ֑יךָ כִּ֣י עֲוֺנֹתֵ֤ינוּ רָבוּ֙ לְמַ֣עְלָה רֹּ֔אשׁ וְאַשְׁמָתֵ֥נוּ גָדְלָ֖ה עַ֥ד לַשָּׁמָֽיִם׃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מִימֵ֣י אֲבֹתֵ֗ינוּ אֲנַ֙חְנוּ֙ בְּאַשְׁמָ֣ה גְדֹלָ֔ה עַ֖ד הַיּ֣וֹם הַזֶּ֑ה וּבַעֲוֺנֹתֵ֡ינוּ נִתַּ֡נּוּ אֲנַחְנוּ֩ מְלָכֵ֨ינוּ כֹהֲנֵ֜ינוּ בְּיַ֣ד ׀ מַלְכֵ֣י הָאֲרָצ֗וֹת בַּחֶ֜רֶב בַּשְּׁבִ֧י וּבַבִּזָּ֛ה וּבְבֹ֥שֶׁת פָּנִ֖ים כְּהַיּ֥וֹם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וְעַתָּ֡ה כִּמְעַט־רֶגַע֩ הָיְתָ֨ה תְחִנָּ֜ה מֵאֵ֣ת ׀ יְהוָ֣ה אֱלֹהֵ֗ינוּ לְהַשְׁאִ֥יר לָ֙נוּ֙ פְּלֵיטָ֔ה וְלָתֶת־לָ֥נוּ יָתֵ֖ד בִּמְק֣וֹם קָדְשׁ֑וֹ לְהָאִ֤יר עֵינֵ֙ינוּ֙ אֱלֹהֵ֔ינוּ וּלְתִתֵּ֛נוּ מִֽחְיָ֥ה מְעַ֖ט בְּעַבְדֻתֵֽנוּ׃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כִּֽי־עֲבָדִ֣ים אֲנַ֔חְנוּ וּבְעַבְדֻ֔תֵנוּ לֹ֥א עֲזָבָ֖נוּ אֱלֹהֵ֑ינוּ וַֽיַּט־עָלֵ֣ינוּ חֶ֡סֶד לִפְנֵי֩ מַלְכֵ֨י פָרַ֜ס לָֽתֶת־לָ֣נוּ מִֽחְיָ֗ה לְרוֹמֵ֞ם אֶת־בֵּ֤ית אֱלֹהֵ֙ינוּ֙ וּלְהַעֲמִ֣יד אֶת־חָרְבֹתָ֔יו וְלָֽתֶת־לָ֣נוּ גָדֵ֔ר בִּֽיהוּדָ֖ה וּבִירוּשָׁלִָֽם׃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וְעַתָּ֛ה מַה־נֹּאמַ֥ר אֱלֹהֵ֖ינוּ אַֽחֲרֵי־זֹ֑את כִּ֥י עָזַ֖בְנוּ מִצְוֺתֶֽיךָ׃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אֲשֶׁ֣ר צִוִּ֗יתָ בְּיַ֨ד עֲבָדֶ֣יךָ הַנְּבִיאִים֮ לֵאמֹר֒ הָאָ֗רֶץ אֲשֶׁ֨ר אַתֶּ֤ם בָּאִים֙ לְרִשְׁתָּ֔הּ אֶ֤רֶץ נִדָּה֙ הִ֔יא בְּנִדַּ֖ת עַמֵּ֣י הָאֲרָצ֑וֹת בְּתוֹעֲבֹֽתֵיהֶ֗ם אֲשֶׁ֥ר מִלְא֛וּהָ מִפֶּ֥ה אֶל־פֶּ֖ה בְּטֻמְאָתָֽם׃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וְ֠עַתָּה בְּֽנוֹתֵיכֶ֞ם אַל־תִּתְּנ֣וּ לִבְנֵיהֶ֗ם וּבְנֹֽתֵיהֶם֙ אַל־תִּשְׂא֣וּ לִבְנֵיכֶ֔ם וְלֹֽא־תִדְרְשׁ֧וּ שְׁלֹמָ֛ם וְטוֹבָתָ֖ם עַד־עוֹלָ֑ם לְמַ֣עַן תֶּחֶזְק֗וּ וַאֲכַלְתֶּם֙ אֶת־ט֣וּב הָאָ֔רֶץ וְהוֹרַשְׁתֶּ֥ם לִבְנֵיכֶ֖ם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וְאַֽחֲרֵי֙ כָּל־הַבָּ֣א עָלֵ֔ינוּ בְּמַעֲשֵׂ֙ינוּ֙ הָרָעִ֔ים וּבְאַשְׁמָתֵ֖נוּ הַגְּדֹלָ֑ה כִּ֣י ׀ אַתָּ֣ה אֱלֹהֵ֗ינוּ חָשַׂ֤כְתָּֽ לְמַ֙טָּה֙ מֵֽעֲוֺנֵ֔נוּ וְנָתַ֥תָּה לָּ֛נוּ פְּלֵיטָ֖ה כָּזֹֽאת׃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הֲנָשׁוּב֙ לְהָפֵ֣ר מִצְוֺתֶ֔יךָ וּ֨לְהִתְחַתֵּ֔ן בְּעַמֵּ֥י הַתֹּעֵב֖וֹת הָאֵ֑לֶּה הֲל֤וֹא תֶֽאֱנַף־בָּ֙נוּ֙ עַד־כַּלֵּ֔ה לְאֵ֥ין שְׁאֵרִ֖ית וּפְלֵיטָֽה׃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יְהוָ֞ה אֱלֹהֵ֤י יִשְׂרָאֵל֙ צַדִּ֣יק אַ֔תָּה כִּֽי־נִשְׁאַ֥רְנוּ פְלֵיטָ֖ה כְּהַיּ֣וֹם הַזֶּ֑ה הִנְנ֤וּ לְפָנֶ֙יךָ֙ בְּאַשְׁמָתֵ֔ינוּ כִּ֣י אֵ֥ין לַעֲמ֛וֹד לְפָנֶ֖יךָ עַל־זֹֽאת׃ פ</w:t>
      </w:r>
    </w:p>
    <w:p>
      <w:pPr>
        <w:pStyle w:val="Heading2"/>
        <w:bidi/>
      </w:pPr>
      <w:r>
        <w:rPr>
          <w:rtl/>
          <w:cs/>
          <w:lang w:val="he_IL" w:bidi="he_IL"/>
        </w:rPr>
        <w:t>Ezra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וּכְהִתְפַּלֵּ֤ל עֶזְרָא֙ וּכְ֨הִתְוַדֹּת֔וֹ בֹּכֶה֙ וּמִתְנַפֵּ֔ל לִפְנֵ֖י בֵּ֣ית הָאֱלֹהִ֑ים נִקְבְּצוּ֩ אֵלָ֨יו מִיִּשְׂרָאֵ֜ל קָהָ֣ל רַב־מְאֹ֗ד אֲנָשִׁ֤ים וְנָשִׁים֙ וִֽילָדִ֔ים כִּֽי־בָכ֥וּ הָעָ֖ם הַרְבֵּה־בֶֽכֶה׃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וַיַּעַן֩ שְׁכַנְיָ֨ה בֶן־יְחִיאֵ֜ל מִבְּנֵ֤י עולם וַיֹּ֣אמֶר לְעֶזְרָ֔א אֲנַ֙חְנוּ֙ מָעַ֣לְנוּ בֵאלֹהֵ֔ינוּ וַנֹּ֛שֶׁב נָשִׁ֥ים נָכְרִיּ֖וֹת מֵעַמֵּ֣י הָאָ֑רֶץ וְעַתָּ֛ה יֵשׁ־מִקְוֶ֥ה לְיִשְׂרָאֵ֖ל עַל־זֹֽאת׃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וְעַתָּ֣ה נִֽכְרָת־בְּרִ֣ית לֵ֠אלֹהֵינוּ לְהוֹצִ֨יא כָל־נָשִׁ֜ים וְהַנּוֹלָ֤ד מֵהֶם֙ בַּעֲצַ֣ת אֲדֹנָ֔י וְהַחֲרֵדִ֖ים בְּמִצְוַ֣ת אֱלֹהֵ֑ינוּ וְכַתּוֹרָ֖ה יֵעָשֶֽׂה׃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ק֛וּם כִּֽי־עָלֶ֥יךָ הַדָּבָ֖ר וַאֲנַ֣חְנוּ עִמָּ֑ךְ חֲזַ֖ק וַעֲשֵֽׂה׃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וַיָּ֣קָם עֶזְרָ֡א וַיַּשְׁבַּ֣ע אֶת־שָׂרֵי֩ הַכֹּהֲנִ֨ים הַלְוִיִּ֜ם וְכָל־יִשְׂרָאֵ֗ל לַעֲשׂ֛וֹת כַּדָּבָ֥ר הַזֶּ֖ה וַיִּשָּׁבֵֽעוּ׃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וַיָּ֣קָם עֶזְרָ֗א מִלִּפְנֵי֙ בֵּ֣ית הָֽאֱלֹהִ֔ים וַיֵּ֕לֶךְ אֶל־לִשְׁכַּ֖ת יְהוֹחָנָ֣ן בֶּן־אֶלְיָשִׁ֑יב וַיֵּ֣לֶךְ שָׁ֗ם לֶ֤חֶם לֹֽא־אָכַל֙ וּמַ֣יִם לֹֽא־שָׁתָ֔ה כִּ֥י מִתְאַבֵּ֖ל עַל־מַ֥עַל הַגּוֹלָֽה׃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וַיַּעֲבִ֨ירוּ ק֜וֹל בִּיהוּדָ֣ה וִירֽוּשָׁלִַ֗ם לְכֹל֙ בְּנֵ֣י הַגּוֹלָ֔ה לְהִקָּבֵ֖ץ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וְכֹל֩ אֲשֶׁ֨ר לֹֽא־יָב֜וֹא לִשְׁלֹ֣שֶׁת הַיָּמִ֗ים כַּעֲצַ֤ת הַשָּׂרִים֙ וְהַזְּקֵנִ֔ים יָחֳרַ֖ם כָּל־רְכוּשׁ֑וֹ וְה֥וּא יִבָּדֵ֖ל מִקְּהַ֥ל הַגּוֹלָֽה׃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וַיִּקָּבְצ֣וּ כָל־אַנְשֵֽׁי ־יְהוּדָה֩ וּבִנְיָמִ֨ן ׀ יְרוּשָׁלִַ֜ם לִשְׁלֹ֣שֶׁת הַיָּמִ֗ים ה֛וּא חֹ֥דֶשׁ הַתְּשִׁיעִ֖י בְּעֶשְׂרִ֣ים בַּחֹ֑דֶשׁ וַיֵּשְׁב֣וּ כָל־הָעָ֗ם בִּרְחוֹב֙ בֵּ֣ית הָאֱלֹהִ֔ים מַרְעִידִ֥ים עַל־הַדָּבָ֖ר וּמֵהַגְּשָׁמִֽים׃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וַיָּ֨קָם עֶזְרָ֤א הַכֹּהֵן֙ וַיֹּ֣אמֶר אֲלֵהֶ֔ם אַתֶּ֣ם מְעַלְתֶּ֔ם וַתֹּשִׁ֖יבוּ נָשִׁ֣ים נָכְרִיּ֑וֹת לְהוֹסִ֖יף עַל־אַשְׁמַ֥ת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וְעַתָּ֗ה תְּנ֥וּ תוֹדָ֛ה לַיהוָ֥ה אֱלֹהֵֽי־אֲבֹתֵיכֶ֖ם וַעֲשׂ֣וּ רְצוֹנ֑וֹ וְהִבָּֽדְלוּ֙ מֵעַמֵּ֣י הָאָ֔רֶץ וּמִן־הַנָּשִׁ֖ים הַנָּכְרִיּֽוֹת׃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וַיַּֽעְנ֧וּ כָֽל־הַקָּהָ֛ל וַיֹּאמְר֖וּ ק֣וֹל גָּד֑וֹל כֵּ֛ן כדבריך עָלֵ֖ינוּ לַעֲשֽׂוֹת׃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אֲבָ֞ל הָעָ֥ם רָב֙ וְהָעֵ֣ת גְּשָׁמִ֔ים וְאֵ֥ין כֹּ֖חַ לַעֲמ֣וֹד בַּח֑וּץ וְהַמְּלָאכָ֗ה לֹֽא־לְי֤וֹם אֶחָד֙ וְלֹ֣א לִשְׁנַ֔יִם כִּֽי־הִרְבִּ֥ינוּ לִפְשֹׁ֖עַ בַּדָּבָ֥ר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יַֽעֲמְדוּ־נָ֣א שָׂ֠רֵינוּ לְֽכָל־הַקָּהָ֞ל וְכֹ֣ל ׀ אֲשֶׁ֣ר בֶּעָרֵ֗ינוּ הַהֹשִׁ֞יב נָשִׁ֤ים נָכְרִיּוֹת֙ יָבֹא֙ לְעִתִּ֣ים מְזֻמָּנִ֔ים וְעִמָּהֶ֛ם זִקְנֵי־עִ֥יר וָעִ֖יר וְשֹׁפְטֶ֑יהָ עַ֠ד לְהָשִׁ֞יב חֲר֤וֹן אַף־אֱלֹהֵ֙ינוּ֙ מִמֶּ֔נּוּ עַ֖ד לַדָּבָ֥ר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אַ֣ךְ יוֹנָתָ֧ן בֶּן־עֲשָׂהאֵ֛ל וְיַחְזְיָ֥ה בֶן־תִּקְוָ֖ה עָמְד֣וּ עַל־זֹ֑את וּמְשֻׁלָּ֛ם וְשַׁבְּתַ֥י הַלֵּוִ֖י עֲזָרֻֽם׃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וַיַּֽעֲשׂוּ־כֵן֮ בְּנֵ֣י הַגּוֹלָה֒ וַיִּבָּדְלוּ֩ עֶזְרָ֨א הַכֹּהֵ֜ן אֲנָשִׁ֨ים רָאשֵׁ֧י הָאָב֛וֹת לְבֵ֥ית אֲבֹתָ֖ם וְכֻלָּ֣ם בְּשֵׁמ֑וֹת וַיֵּשְׁב֗וּ בְּי֤וֹם אֶחָד֙ לַחֹ֣דֶשׁ הָעֲשִׂירִ֔י לְדַרְי֖וֹשׁ הַדָּבָֽר׃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וַיְכַלּ֣וּ בַכֹּ֔ל אֲנָשִׁ֕ים הַהֹשִׁ֖יבוּ נָשִׁ֣ים נָכְרִיּ֑וֹת עַ֛ד י֥וֹם אֶחָ֖ד לַחֹ֥דֶשׁ הָרִאשֽׁוֹן׃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וַיִּמָּצֵא֙ מִבְּנֵ֣י הַכֹּהֲנִ֔ים אֲשֶׁ֥ר הֹשִׁ֖יבוּ נָשִׁ֣ים נָכְרִיּ֑וֹת מִבְּנֵ֨י יֵשׁ֤וּעַ בֶּן־יֽוֹצָדָק֙ וְאֶחָ֔יו מַֽעֲשֵׂיָה֙ וֶֽאֱלִיעֶ֔זֶר וְיָרִ֖יב וּגְדַלְיָֽה׃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וַיִּתְּנ֥וּ יָדָ֖ם לְהוֹצִ֣יא נְשֵׁיהֶ֑ם וַאֲשֵׁמִ֥ים אֵֽיל־צֹ֖אן עַל־אַשְׁמָתָֽם׃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וּמִבְּנֵ֣י אִמֵּ֔ר חֲנָ֖נִי וּזְבַדְיָֽה׃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וּמִבְּנֵ֖י חָרִ֑ם מַעֲשֵׂיָ֤ה וְאֵֽלִיָּה֙ וּֽשְׁמַֽעְיָ֔ה וִיחִיאֵ֖ל וְעֻזִיָּֽה׃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וּמִבְּנֵ֖י פַּשְׁח֑וּר אֶלְיוֹעֵינַ֤י מַֽעֲשֵׂיָה֙ יִשְׁמָעֵ֣אל נְתַנְאֵ֔ל יוֹזָבָ֖ד וְאֶלְעָשָֽׂה׃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וּמִֽן־הַלְוִיִּ֑ם יוֹזָבָ֣ד וְשִׁמְעִ֗י וְקֵֽלָיָה֙ ה֣וּא קְלִיטָ֔א פְּתַֽחְיָ֥ה יְהוּדָ֖ה וֶאֱלִיעֶֽזֶר׃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וּמִן־הַמְשֹׁרְרִ֖ים אֶלְיָשִׁ֑יב וּמִן־הַשֹּׁ֣עֲרִ֔ים שַׁלֻּ֥ם וָטֶ֖לֶם וְאוּרִֽי׃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וּמִֽיִּשְׂרָאֵ֑ל מִבְּנֵ֣י פַרְעֹ֡שׁ רַ֠מְיָה וְיִזִּיָּ֤ה וּמַלְכִּיָּה֙ וּמִיָּמִ֣ן וְאֶלְעָזָ֔ר וּמַלְכִּיָּ֖ה וּבְנָיָֽה׃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וּמִבְּנֵ֖י עֵילָ֑ם מַתַּנְיָ֤ה זְכַרְיָה֙ וִיחִיאֵ֣ל וְעַבְדִּ֔י וִירֵמ֖וֹת וְאֵלִיָּֽה׃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וּמִבְּנֵ֖י זַתּ֑וּא אֶלְיוֹעֵנַ֤י אֶלְיָשִׁיב֙ מַתַּנְיָ֣ה וִֽירֵמ֔וֹת וְזָבָ֖ד וַעֲזִיזָֽא׃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וּמִבְּנֵ֖י בֵּבָ֑י יְהוֹחָנָ֥ן חֲנַנְיָ֖ה זַבַּ֥י עַתְלָֽי׃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וּמִבְּנֵ֖י בָּנִ֑י מְשֻׁלָּ֤ם מַלּוּךְ֙ וַעֲדָיָ֔ה יָשׁ֖וּב וּשְׁאָ֥ל ירמות׃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וּמִבְּנֵ֛י פַּחַ֥ת מוֹאָ֖ב עַדְנָ֣א וּכְלָ֑ל בְּנָיָ֤ה מַעֲשֵׂיָה֙ מַתַּנְיָ֣ה בְצַלְאֵ֔ל וּבִנּ֖וּי וּמְנַשֶּֽׁה׃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וּבְנֵ֖י חָרִ֑ם אֱלִיעֶ֧זֶר יִשִּׁיָּ֛ה מַלְכִּיָּ֖ה שְׁמַֽעְיָ֥ה שִׁמְעֽוֹן׃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בְּנְיָמִ֥ן מַלּ֖וּךְ שְׁמַרְיָֽה׃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מִבְּנֵ֖י חָשֻׁ֑ם מַתְּנַ֤י מַתַּתָּה֙ זָבָ֣ד אֱלִיפֶ֔לֶט יְרֵמַ֥י מְנַשֶּׁ֖ה שִׁמְעִֽי׃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מִבְּנֵ֣י בָנִ֔י מַעֲדַ֥י עַמְרָ֖ם וְאוּאֵֽל׃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בְּנָיָ֥ה בֵדְיָ֖ה כלהי׃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וַנְיָ֥ה מְרֵמ֖וֹת אֶלְיָשִֽׁיב׃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מַתַּנְיָ֥ה מַתְּנַ֖י ויעשו׃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וּבָנִ֥י וּבִנּ֖וּי שִׁמְעִֽי׃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וְשֶֽׁלֶמְיָ֥ה וְנָתָ֖ן וַעֲדָיָֽה׃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מַכְנַדְבַ֥י שָׁשַׁ֖י שָׁרָֽי׃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עֲזַרְאֵ֥ל וְשֶׁלֶמְיָ֖הוּ שְׁמַרְיָֽה׃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שַׁלּ֥וּם אֲמַרְיָ֖ה יוֹסֵֽף׃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מִבְּנֵ֖י נְב֑וֹ יְעִיאֵ֤ל מַתִּתְיָה֙ זָבָ֣ד זְבִינָ֔א ידו וְיוֹאֵ֖ל בְּנָיָֽה׃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כָּל־אֵ֕לֶּה נשאי נָשִׁ֣ים נָכְרִיּ֑וֹת וְיֵ֣שׁ מֵהֶ֣ם נָשִׁ֔ים וַיָּשִׂ֖ימוּ בָּנִֽים׃ פ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