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Malachi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מַשָּׂ֥א דְבַר־יְהוָ֖ה אֶל־יִשְׂרָאֵ֑ל בְּיַ֖ד מַלְאָכִֽי׃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אָהַ֤בְתִּי אֶתְכֶם֙ אָמַ֣ר יְהוָ֔ה וַאֲמַרְתֶּ֖ם בַּמָּ֣ה אֲהַבְתָּ֑נוּ הֲלוֹא־אָ֨ח עֵשָׂ֤ו לְיַֽעֲקֹב֙ נְאֻם־יְהוָ֔ה וָאֹהַ֖ב אֶֽת־יַעֲקֹֽב׃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וְאֶת־עֵשָׂ֖ו שָׂנֵ֑אתִי וָאָשִׂ֤ים אֶת־הָרָיו֙ שְׁמָמָ֔ה וְאֶת־נַחֲלָת֖וֹ לְתַנּ֥וֹת מִדְבָּֽר׃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כִּֽי־תֹאמַ֨ר אֱד֜וֹם רֻשַּׁ֗שְׁנוּ וְנָשׁוּב֙ וְנִבְנֶ֣ה חֳרָב֔וֹת כֹּ֤ה אָמַר֙ יְהוָ֣ה צְבָא֔וֹת הֵ֥מָּה יִבְנ֖וּ וַאֲנִ֣י אֶהֱר֑וֹס וְקָרְא֤וּ לָהֶם֙ גְּב֣וּל רִשְׁעָ֔ה וְהָעָ֛ם אֲשֶׁר־זָעַ֥ם יְהוָ֖ה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וְעֵינֵיכֶ֖ם תִּרְאֶ֑ינָה וְאַתֶּ֤ם תֹּֽאמְרוּ֙ יִגְדַּ֣ל יְהוָ֔ה מֵעַ֖ל לִגְב֥וּל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בֵּ֛ן יְכַבֵּ֥ד אָ֖ב וְעֶ֣בֶד אֲדֹנָ֑יו וְאִם־אָ֣ב אָ֣נִי אַיֵּ֣ה כְבוֹדִ֡י וְאִם־אֲדוֹנִ֣ים אָנִי֩ אַיֵּ֨ה מוֹרָאִ֜י אָמַ֣ר ׀ יְהוָ֣ה צְבָא֗וֹת לָכֶם֙ הַכֹּֽהֲנִים֙ בּוֹזֵ֣י שְׁמִ֔י וַאֲמַרְתֶּ֕ם בַּמֶּ֥ה בָזִ֖ינוּ אֶת־שְׁמֶֽךָ׃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מַגִּישִׁ֤ים עַֽל־מִזְבְּחִי֙ לֶ֣חֶם מְגֹאָ֔ל וַאֲמַרְתֶּ֖ם בַּמֶּ֣ה גֵֽאַלְנ֑וּךָ בֶּאֱמָרְכֶ֕ם שֻׁלְחַ֥ן יְהוָ֖ה נִבְזֶ֥ה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וְכִֽי־תַגִּשׁ֨וּן עִוֵּ֤ר לִזְבֹּ֙חַ֙ אֵ֣ין רָ֔ע וְכִ֥י תַגִּ֛ישׁוּ פִּסֵּ֥חַ וְחֹלֶ֖ה אֵ֣ין רָ֑ע הַקְרִיבֵ֨הוּ נָ֜א לְפֶחָתֶ֗ךָ הֲיִּרְצְךָ֙ א֚וֹ הֲיִשָּׂ֣א פָנֶ֔יךָ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וְעַתָּ֛ה חַלּוּ־נָ֥א פְנֵי־אֵ֖ל וִֽיחָנֵ֑נוּ מִיֶּדְכֶם֙ הָ֣יְתָה זֹּ֔את הֲיִשָּׂ֤א מִכֶּם֙ פָּנִ֔ים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מִ֤י גַם־בָּכֶם֙ וְיִסְגֹּ֣ר דְּלָתַ֔יִם וְלֹֽא־תָאִ֥ירוּ מִזְבְּחִ֖י חִנָּ֑ם אֵֽין־לִ֨י חֵ֜פֶץ בָּכֶ֗ם אָמַר֙ יְהוָ֣ה צְבָא֔וֹת וּמִנְחָ֖ה לֹֽא־אֶרְצֶ֥ה מִיֶּדְכֶֽם׃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מִמִּזְרַח־שֶׁ֜מֶשׁ וְעַד־מְבוֹא֗וֹ גָּד֤וֹל שְׁמִי֙ בַּגּוֹיִ֔ם וּבְכָל־מָק֗וֹם מֻקְטָ֥ר מֻגָּ֛שׁ לִשְׁמִ֖י וּמִנְחָ֣ה טְהוֹרָ֑ה כִּֽי־גָד֤וֹל שְׁמִי֙ בַּגּוֹיִ֔ם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וְאַתֶּ֖ם מְחַלְּלִ֣ים אוֹת֑וֹ בֶּאֱמָרְכֶ֗ם שֻׁלְחַ֤ן אֲדֹנָי֙ מְגֹאָ֣ל ה֔וּא וְנִיב֖וֹ נִבְזֶ֥ה אָכְלֽוֹ׃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וַאֲמַרְתֶּם֩ הִנֵּ֨ה מַתְּלָאָ֜ה וְהִפַּחְתֶּ֣ם אוֹת֗וֹ אָמַר֙ יְהוָ֣ה צְבָא֔וֹת וַהֲבֵאתֶ֣ם גָּז֗וּל וְאֶת־הַפִּסֵּ֙חַ֙ וְאֶת־הַ֣חוֹלֶ֔ה וַהֲבֵאתֶ֖ם אֶת־הַמִּנְחָ֑ה הַאֶרְצֶ֥ה אוֹתָ֛הּ מִיֶּדְכֶ֖ם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וְאָר֣וּר נוֹכֵ֗ל וְיֵ֤שׁ בְּעֶדְרוֹ֙ זָכָ֔ר וְנֹדֵ֛ר וְזֹבֵ֥חַ מָשְׁחָ֖ת לַֽאדֹנָ֑י כִּי֩ מֶ֨לֶךְ גָּד֜וֹל אָ֗נִי אָמַר֙ יְהוָ֣ה צְבָא֔וֹת וּשְׁמִ֖י נוֹרָ֥א בַגּוֹיִֽם׃</w:t>
      </w:r>
    </w:p>
    <w:p>
      <w:pPr>
        <w:pStyle w:val="Heading2"/>
        <w:bidi/>
      </w:pPr>
      <w:r>
        <w:rPr>
          <w:rtl/>
          <w:cs/>
          <w:lang w:val="he_IL" w:bidi="he_IL"/>
        </w:rPr>
        <w:t>Malachi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וְעַתָּ֗ה אֲלֵיכֶ֛ם הַמִּצְוָ֥ה הַזֹּ֖את הַכֹּהֲנִֽים׃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אִם־לֹ֣א תִשְׁמְע֡וּ וְאִם־לֹא֩ תָשִׂ֨ימוּ עַל־לֵ֜ב לָתֵ֧ת כָּב֣וֹד לִשְׁמִ֗י אָמַר֙ יְהוָ֣ה צְבָא֔וֹת וְשִׁלַּחְתִּ֤י בָכֶם֙ אֶת־הַמְּאֵרָ֔ה וְאָרוֹתִ֖י אֶת־בִּרְכֽוֹתֵיכֶ֑ם וְגַם֙ אָרוֹתִ֔יהָ כִּ֥י אֵינְכֶ֖ם שָׂמִ֥ים עַל־לֵֽב׃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הִנְנִ֨י גֹעֵ֤ר לָכֶם֙ אֶת־הַזֶּ֔רַע וְזֵרִ֤יתִי פֶ֙רֶשׁ֙ עַל־פְּנֵיכֶ֔ם פֶּ֖רֶשׁ חַגֵּיכֶ֑ם וְנָשָׂ֥א אֶתְכֶ֖ם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וִֽידַעְתֶּ֕ם כִּ֚י שִׁלַּ֣חְתִּי אֲלֵיכֶ֔ם אֵ֖ת הַמִּצְוָ֣ה הַזֹּ֑את לִֽהְי֤וֹת בְּרִיתִי֙ אֶת־לֵוִ֔י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בְּרִיתִ֣י ׀ הָיְתָ֣ה אִתּ֗וֹ הַֽחַיִּים֙ וְהַ֨שָּׁל֔וֹם וָאֶתְּנֵֽם־ל֥וֹ מוֹרָ֖א וַיִּֽירָאֵ֑נִי וּמִפְּנֵ֥י שְׁמִ֖י נִחַ֥ת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תּוֹרַ֤ת אֱמֶת֙ הָיְתָ֣ה בְּפִ֔יהוּ וְעַוְלָ֖ה לֹא־נִמְצָ֣א בִשְׂפָתָ֑יו בְּשָׁל֤וֹם וּבְמִישׁוֹר֙ הָלַ֣ךְ אִתִּ֔י וְרַבִּ֖ים הֵשִׁ֥יב מֵעָוֺֽן׃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כִּֽי־שִׂפְתֵ֤י כֹהֵן֙ יִשְׁמְרוּ־דַ֔עַת וְתוֹרָ֖ה יְבַקְשׁ֣וּ מִפִּ֑יהוּ כִּ֛י מַלְאַ֥ךְ יְהוָֽה־צְבָא֖וֹת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וְאַתֶּם֙ סַרְתֶּ֣ם מִן־הַדֶּ֔רֶךְ הִכְשַׁלְתֶּ֥ם רַבִּ֖ים בַּתּוֹרָ֑ה שִֽׁחַתֶּם֙ בְּרִ֣ית הַלֵּוִ֔י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וְגַם־אֲנִ֞י נָתַ֧תִּי אֶתְכֶ֛ם נִבְזִ֥ים וּשְׁפָלִ֖ים לְכָל־הָעָ֑ם כְּפִ֗י אֲשֶׁ֤ר אֵֽינְכֶם֙ שֹׁמְרִ֣ים אֶת־דְּרָכַ֔י וְנֹשְׂאִ֥ים פָּנִ֖ים בַּתּוֹרָֽה׃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הֲל֨וֹא אָ֤ב אֶחָד֙ לְכֻלָּ֔נוּ הֲל֛וֹא אֵ֥ל אֶֽחָ֖ד בְּרָאָ֑נוּ מַדּ֗וּעַ נִבְגַּד֙ אִ֣ישׁ בְּאָחִ֔יו לְחַלֵּ֖ל בְּרִ֥ית אֲבֹתֵֽינוּ׃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בָּגְדָ֣ה יְהוּדָ֔ה וְתוֹעֵבָ֛ה נֶעֶשְׂתָ֥ה בְיִשְׂרָאֵ֖ל וּבִירֽוּשָׁלִָ֑ם כִּ֣י ׀ חִלֵּ֣ל יְהוּדָ֗ה קֹ֤דֶשׁ יְהוָה֙ אֲשֶׁ֣ר אָהֵ֔ב וּבָעַ֖ל בַּת־אֵ֥ל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יַכְרֵ֨ת יְהוָ֜ה לָאִ֨ישׁ אֲשֶׁ֤ר יַעֲשֶׂ֙נָּה֙ עֵ֣ר וְעֹנֶ֔ה מֵאָהֳלֵ֖י יַֽעֲקֹ֑ב וּמַגִּ֣ישׁ מִנְחָ֔ה לַֽיהוָ֖ה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וְזֹאת֙ שֵׁנִ֣ית תַּֽעֲשׂ֔וּ כַּסּ֤וֹת דִּמְעָה֙ אֶת־מִזְבַּ֣ח יְהוָ֔ה בְּכִ֖י וַֽאֲנָקָ֑ה מֵאֵ֣ין ע֗וֹד פְּנוֹת֙ אֶל־הַמִּנְחָ֔ה וְלָקַ֥חַת רָצ֖וֹן מִיֶּדְכֶֽם׃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וַאֲמַרְתֶּ֖ם עַל־מָ֑ה עַ֡ל כִּי־יְהוָה֩ הֵעִ֨יד בֵּינְךָ֜ וּבֵ֣ין ׀ אֵ֣שֶׁת נְעוּרֶ֗יךָ אֲשֶׁ֤ר אַתָּה֙ בָּגַ֣דְתָּה בָּ֔הּ וְהִ֥יא חֲבֶרְתְּךָ֖ וְאֵ֥שֶׁת בְּרִיתֶֽךָ׃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וְלֹא־אֶחָ֣ד עָשָׂ֗ה וּשְׁאָ֥ר ר֙וּחַ֙ ל֔וֹ וּמָה֙ הָֽאֶחָ֔ד מְבַקֵּ֖שׁ זֶ֣רַע אֱלֹהִ֑ים וְנִשְׁמַרְתֶּם֙ בְּר֣וּחֲכֶ֔ם וּבְאֵ֥שֶׁת נְעוּרֶ֖יךָ אַל־יִבְגֹּֽד׃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כִּֽי־שָׂנֵ֣א שַׁלַּ֗ח אָמַ֤ר יְהוָה֙ אֱלֹהֵ֣י יִשְׂרָאֵ֔ל וְכִסָּ֤ה חָמָס֙ עַל־לְבוּשׁ֔וֹ אָמַ֖ר יְהוָ֣ה צְבָא֑וֹת וְנִשְׁמַרְתֶּ֥ם בְּרוּחֲכֶ֖ם וְלֹ֥א תִבְגֹּֽדוּ׃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הוֹגַעְתֶּ֤ם יְהוָה֙ בְּדִבְרֵיכֶ֔ם וַאֲמַרְתֶּ֖ם בַּמָּ֣ה הוֹגָ֑עְנוּ בֶּאֱמָרְכֶ֗ם כָּל־עֹ֨שֵׂה רָ֜ע ט֣וֹב ׀ בְּעֵינֵ֣י יְהוָ֗ה וּבָהֶם֙ ה֣וּא חָפֵ֔ץ א֥וֹ אַיֵּ֖ה אֱלֹהֵ֥י הַמִּשְׁפָּֽט׃</w:t>
      </w:r>
    </w:p>
    <w:p>
      <w:pPr>
        <w:pStyle w:val="Heading2"/>
        <w:bidi/>
      </w:pPr>
      <w:r>
        <w:rPr>
          <w:rtl/>
          <w:cs/>
          <w:lang w:val="he_IL" w:bidi="he_IL"/>
        </w:rPr>
        <w:t>Malachi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הִנְנִ֤י שֹׁלֵחַ֙ מַלְאָכִ֔י וּפִנָּה־דֶ֖רֶךְ לְפָנָ֑י וּפִתְאֹם֩ יָב֨וֹא אֶל־הֵיכָל֜וֹ הָאָד֣וֹן ׀ אֲשֶׁר־אַתֶּ֣ם מְבַקְשִׁ֗ים וּמַלְאַ֨ךְ הַבְּרִ֜ית אֲשֶׁר־אַתֶּ֤ם חֲפֵצִים֙ הִנֵּה־בָ֔א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וּמִ֤י מְכַלְכֵּל֙ אֶת־י֣וֹם בּוֹא֔וֹ וּמִ֥י הָעֹמֵ֖ד בְּהֵרָֽאוֹת֑וֹ כִּֽי־הוּא֙ כְּאֵ֣שׁ מְצָרֵ֔ף וּכְבֹרִ֖ית מְכַבְּסִֽים׃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וְיָשַׁ֨ב מְצָרֵ֤ף וּמְטַהֵר֙ כֶּ֔סֶף וְטִהַ֤ר אֶת־בְּנֵֽי־לֵוִי֙ וְזִקַּ֣ק אֹתָ֔ם כַּזָּהָ֖ב וְכַכָּ֑סֶף וְהָיוּ֙ לַֽיהוָ֔ה מַגִּישֵׁ֥י מִנְחָ֖ה בִּצְדָקָֽה׃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וְעָֽרְבָה֙ לַֽיהוָ֔ה מִנְחַ֥ת יְהוּדָ֖ה וִירֽוּשָׁלִָ֑ם כִּימֵ֣י עוֹלָ֔ם וּכְשָׁנִ֖ים קַדְמֹנִיּֽוֹת׃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וְקָרַבְתִּ֣י אֲלֵיכֶם֮ לַמִּשְׁפָּט֒ וְהָיִ֣יתִי ׀ עֵ֣ד מְמַהֵ֗ר בַּֽמְכַשְּׁפִים֙ וּבַמְנָ֣אֲפִ֔ים וּבַנִּשְׁבָּעִ֖ים לַשָּׁ֑קֶר וּבְעֹשְׁקֵ֣י שְׂכַר־שָׂ֠כִיר אַלְמָנָ֨ה וְיָת֤וֹם וּמַטֵּי־גֵר֙ וְלֹ֣א יְרֵא֔וּנִי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כִּ֛י אֲנִ֥י יְהוָ֖ה לֹ֣א שָׁנִ֑יתִי וְאַתֶּ֥ם בְּנֵֽי־יַעֲקֹ֖ב לֹ֥א כְלִיתֶֽם׃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לְמִימֵ֨י אֲבֹתֵיכֶ֜ם סַרְתֶּ֤ם מֵֽחֻקַּי֙ וְלֹ֣א שְׁמַרְתֶּ֔ם שׁ֤וּבוּ אֵלַי֙ וְאָשׁ֣וּבָה אֲלֵיכֶ֔ם אָמַ֖ר יְהוָ֣ה צְבָא֑וֹת וַאֲמַרְתֶּ֖ם בַּמֶּ֥ה נָשֽׁוּב׃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הֲיִקְבַּ֨ע אָדָ֜ם אֱלֹהִ֗ים כִּ֤י אַתֶּם֙ קֹבְעִ֣ים אֹתִ֔י וַאֲמַרְתֶּ֖ם בַּמֶּ֣ה קְבַעֲנ֑וּךָ הַֽמַּעֲשֵׂ֖ר וְהַתְּרוּמָֽה׃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בַּמְּאֵרָה֙ אַתֶּ֣ם נֵֽאָרִ֔ים וְאֹתִ֖י אַתֶּ֣ם קֹבְעִ֑ים הַגּ֖וֹי כֻּלּֽוֹ׃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הָבִ֨יאוּ אֶת־כָּל־הַֽמַּעֲשֵׂ֜ר אֶל־בֵּ֣ית הָאוֹצָ֗ר וִיהִ֥י טֶ֙רֶף֙ בְּבֵיתִ֔י וּבְחָנ֤וּנִי נָא֙ בָּזֹ֔את אָמַ֖ר יְהוָ֣ה צְבָא֑וֹת אִם־לֹ֧א אֶפְתַּ֣ח לָכֶ֗ם אֵ֚ת אֲרֻבּ֣וֹת הַשָּׁמַ֔יִם וַהֲרִיקֹתִ֥י לָכֶ֛ם בְּרָכָ֖ה עַד־בְּלִי־דָֽי׃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וְגָעַרְתִּ֤י לָכֶם֙ בָּֽאֹכֵ֔ל וְלֹֽא־יַשְׁחִ֥ת לָכֶ֖ם אֶת־פְּרִ֣י הָאֲדָמָ֑ה וְלֹא־תְשַׁכֵּ֨ל לָכֶ֤ם הַגֶּ֙פֶן֙ בַּשָּׂדֶ֔ה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וְאִשְּׁר֥וּ אֶתְכֶ֖ם כָּל־הַגּוֹיִ֑ם כִּֽי־תִהְי֤וּ אַתֶּם֙ אֶ֣רֶץ חֵ֔פֶץ אָמַ֖ר יְהוָ֥ה צְבָאֽוֹת׃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חָזְק֥וּ עָלַ֛י דִּבְרֵיכֶ֖ם אָמַ֣ר יְהוָ֑ה וַאֲמַרְתֶּ֕ם מַה־נִּדְבַּ֖רְנוּ 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אֲמַרְתֶּ֕ם שָׁ֖וְא עֲבֹ֣ד אֱלֹהִ֑ים וּמַה־בֶּ֗צַע כִּ֤י שָׁמַ֙רְנוּ֙ מִשְׁמַרְתּ֔וֹ וְכִ֤י הָלַ֙כְנוּ֙ קְדֹ֣רַנִּ֔ית מִפְּנֵ֖י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וְעַתָּ֕ה אֲנַ֖חְנוּ מְאַשְּׁרִ֣ים זֵדִ֑ים גַּם־נִבְנוּ֙ עֹשֵׂ֣י רִשְׁעָ֔ה גַּ֧ם בָּחֲנ֛וּ אֱלֹהִ֖ים וַיִּמָּלֵֽטוּ׃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אָ֧ז נִדְבְּר֛וּ יִרְאֵ֥י יְהוָ֖ה אִ֣ישׁ אֶת־רֵעֵ֑הוּ וַיַּקְשֵׁ֤ב יְהוָה֙ וַיִּשְׁמָ֔ע וַ֠יִּכָּתֵב סֵ֣פֶר זִכָּר֤וֹן לְפָנָיו֙ לְיִרְאֵ֣י יְהוָ֔ה וּלְחֹשְׁבֵ֖י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וְהָ֣יוּ לִ֗י אָמַר֙ יְהוָ֣ה צְבָא֔וֹת לַיּ֕וֹם אֲשֶׁ֥ר אֲנִ֖י עֹשֶׂ֣ה סְגֻלָּ֑ה וְחָמַלְתִּ֣י עֲלֵיהֶ֔ם כַּֽאֲשֶׁר֙ יַחְמֹ֣ל אִ֔ישׁ עַל־בְּנ֖וֹ הָעֹבֵ֥ד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וְשַׁבְתֶּם֙ וּרְאִיתֶ֔ם בֵּ֥ין צַדִּ֖יק לְרָשָׁ֑ע בֵּ֚ין עֹבֵ֣ד אֱלֹהִ֔ים לַאֲשֶׁ֖ר לֹ֥א עֲבָדֽוֹ׃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כִּֽי־הִנֵּ֤ה הַיּוֹם֙ בָּ֔א בֹּעֵ֖ר כַּתַּנּ֑וּר וְהָי֨וּ כָל־זֵדִ֜ים וְכָל־עֹשֵׂ֤ה רִשְׁעָה֙ קַ֔שׁ וְלִהַ֨ט אֹתָ֜ם הַיּ֣וֹם הַבָּ֗א אָמַר֙ יְהוָ֣ה צְבָא֔וֹת אֲשֶׁ֛ר לֹא־יַעֲזֹ֥ב לָהֶ֖ם שֹׁ֥רֶשׁ וְעָנָֽף׃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וְזָרְחָ֨ה לָכֶ֜ם יִרְאֵ֤י שְׁמִי֙ שֶׁ֣מֶשׁ צְדָקָ֔ה וּמַרְפֵּ֖א בִּכְנָפֶ֑יהָ וִֽיצָאתֶ֥ם וּפִשְׁתֶּ֖ם כְּעֶגְלֵ֥י מַרְבֵּֽק׃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וְעַסּוֹתֶ֣ם רְשָׁעִ֔ים כִּֽי־יִהְי֣וּ אֵ֔פֶר תַּ֖חַת כַּפּ֣וֹת רַגְלֵיכֶ֑ם בַּיּוֹם֙ אֲשֶׁ֣ר אֲנִ֣י עֹשֶׂ֔ה אָמַ֖ר יְהוָ֥ה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זִכְר֕וּ תּוֹרַ֖ת מֹשֶׁ֣ה עַבְדִּ֑י אֲשֶׁר֩ צִוִּ֨יתִי אוֹת֤וֹ בְחֹרֵב֙ עַל־כָּל־יִשְׂרָאֵ֔ל חֻקִּ֖ים וּמִשְׁפָּטִֽים׃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הִנֵּ֤ה אָֽנֹכִי֙ שֹׁלֵ֣חַ לָכֶ֔ם אֵ֖ת אֵלִיָּ֣ה הַנָּבִ֑יא לִפְנֵ֗י בּ֚וֹא י֣וֹם יְהוָ֔ה הַגָּד֖וֹל וְהַנּוֹרָֽא׃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וְהֵשִׁ֤יב לֵב־אָבוֹת֙ עַל־בָּנִ֔ים וְלֵ֥ב בָּנִ֖ים עַל־אֲבוֹתָ֑ם פֶּן־אָב֕וֹא וְהִכֵּיתִ֥י אֶת־הָאָ֖רֶץ חֵֽרֶם׃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