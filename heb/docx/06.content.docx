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he_IL" w:bidi="he_IL"/>
        </w:rPr>
      </w:r>
    </w:p>
    <w:p>
      <w:pPr>
        <w:pStyle w:val="Heading2"/>
        <w:bidi/>
      </w:pPr>
      <w:r>
        <w:rPr>
          <w:rtl/>
          <w:cs/>
          <w:lang w:val="he_IL" w:bidi="he_IL"/>
        </w:rPr>
        <w:t>Resource: The Westminster Leningrad Codex</w:t>
      </w:r>
      <w:r>
        <w:rPr>
          <w:rtl/>
          <w:cs/>
          <w:lang w:val="he_IL" w:bidi="he_IL"/>
        </w:rPr>
      </w:r>
    </w:p>
    <w:p>
      <w:pPr>
        <w:bidi/>
      </w:pPr>
      <w:r>
        <w:rPr>
          <w:rtl/>
          <w:cs/>
          <w:lang w:val="he_IL" w:bidi="he_IL"/>
        </w:rPr>
      </w:r>
      <w:r>
        <w:rPr>
          <w:b/>
          <w:rtl/>
          <w:cs/>
          <w:lang w:val="he_IL" w:bidi="he_IL"/>
        </w:rPr>
        <w:t>The Westminster Leningrad Codex</w:t>
      </w:r>
      <w:r>
        <w:rPr>
          <w:rtl/>
          <w:cs/>
          <w:lang w:val="he_IL" w:bidi="he_IL"/>
        </w:rPr>
        <w:t xml:space="preserve"> © 2019 </w:t>
      </w:r>
      <w:hyperlink r:id="rId13">
        <w:r>
          <w:rPr>
            <w:rtl/>
            <w:cs/>
            <w:lang w:val="he_IL" w:bidi="he_IL"/>
          </w:rPr>
          <w:rPr>
            <w:color w:val="0000EE"/>
            <w:u w:val="single"/>
          </w:rPr>
          <w:t>Open Scriptures Hebrew Bible Project</w:t>
        </w:r>
      </w:hyperlink>
      <w:r>
        <w:rPr>
          <w:rtl/>
          <w:cs/>
          <w:lang w:val="he_IL" w:bidi="he_IL"/>
        </w:rPr>
        <w:t xml:space="preserve">, licensed under a </w:t>
      </w:r>
      <w:hyperlink r:id="rId14">
        <w:r>
          <w:rPr>
            <w:rtl/>
            <w:cs/>
            <w:lang w:val="he_IL" w:bidi="he_IL"/>
          </w:rPr>
          <w:rPr>
            <w:color w:val="0000EE"/>
            <w:u w:val="single"/>
          </w:rPr>
          <w:t>Creative Commons Attribution 4.0 International License.</w:t>
        </w:r>
      </w:hyperlink>
      <w:r>
        <w:rPr>
          <w:rtl/>
          <w:cs/>
          <w:lang w:val="he_IL" w:bidi="he_IL"/>
        </w:rPr>
        <w:t>.</w:t>
      </w:r>
      <w:r>
        <w:rPr>
          <w:rtl/>
          <w:cs/>
          <w:lang w:val="he_IL" w:bidi="he_IL"/>
        </w:rPr>
      </w:r>
      <w:r>
        <w:rPr>
          <w:rtl/>
          <w:cs/>
          <w:lang w:val="he_IL" w:bidi="he_IL"/>
        </w:rPr>
      </w:r>
    </w:p>
    <w:p>
      <w:pPr>
        <w:pStyle w:val="Heading1"/>
        <w:bidi/>
      </w:pPr>
      <w:r>
        <w:rPr>
          <w:rtl/>
          <w:cs/>
          <w:lang w:val="he_IL" w:bidi="he_IL"/>
        </w:rPr>
        <w:t>The Westminster Leningrad Codex</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he_IL" w:bidi="he_IL"/>
        </w:rPr>
      </w:r>
    </w:p>
    <w:p>
      <w:pPr>
        <w:pStyle w:val="Heading2"/>
        <w:bidi/>
      </w:pPr>
      <w:r>
        <w:rPr>
          <w:rtl/>
          <w:cs/>
          <w:lang w:val="he_IL" w:bidi="he_IL"/>
        </w:rPr>
      </w:r>
    </w:p>
    <w:p>
      <w:pPr>
        <w:bidi/>
      </w:pPr>
      <w:r>
        <w:rPr>
          <w:rtl/>
          <w:cs/>
          <w:lang w:val="he_IL" w:bidi="he_IL"/>
        </w:rPr>
      </w:r>
      <w:r>
        <w:rPr>
          <w:rtl/>
          <w:cs/>
          <w:lang w:val="he_IL" w:bidi="he_IL"/>
        </w:rPr>
        <w:t xml:space="preserve"> </w:t>
      </w:r>
      <w:r>
        <w:rPr>
          <w:rtl/>
          <w:cs/>
          <w:lang w:val="he_IL" w:bidi="he_IL"/>
        </w:rPr>
      </w:r>
      <w:r>
        <w:rPr>
          <w:rtl/>
          <w:cs/>
          <w:lang w:val="he_IL" w:bidi="he_I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he_IL" w:bidi="he_IL"/>
        </w:rPr>
        <w:t>Joshua 1:1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אַחֲרֵ֛י מ֥וֹת מֹשֶׁ֖ה עֶ֣בֶד יְהוָ֑ה וַיֹּ֤אמֶר יְהוָה֙ אֶל־יְהוֹשֻׁ֣עַ בִּן־נ֔וּן מְשָׁרֵ֥ת מֹשֶׁ֖ה לֵאמֹֽר׃</w:t>
      </w:r>
    </w:p>
    <w:p>
      <w:pPr>
        <w:bidi/>
      </w:pPr>
      <w:r>
        <w:rPr>
          <w:rtl/>
          <w:cs/>
          <w:lang w:val="he_IL" w:bidi="he_IL"/>
        </w:rPr>
      </w:r>
      <w:r>
        <w:rPr>
          <w:vertAlign w:val="superscript"/>
          <w:rtl/>
          <w:cs/>
          <w:lang w:val="he_IL" w:bidi="he_IL"/>
        </w:rPr>
        <w:t>2</w:t>
      </w:r>
      <w:r>
        <w:rPr>
          <w:rtl/>
          <w:cs/>
          <w:lang w:val="he_IL" w:bidi="he_IL"/>
        </w:rPr>
        <w:t xml:space="preserve"> מֹשֶׁ֥ה עַבְדִּ֖י מֵ֑ת וְעַתָּה֩ ק֨וּם עֲבֹ֜ר אֶת־הַיַּרְדֵּ֣ן הַזֶּ֗ה אַתָּה֙ וְכָל־הָעָ֣ם הַזֶּ֔ה אֶל־הָאָ֕רֶץ אֲשֶׁ֧ר אָנֹכִ֛י נֹתֵ֥ן לָהֶ֖ם לִבְנֵ֥י יִשְׂרָאֵֽל׃</w:t>
      </w:r>
    </w:p>
    <w:p>
      <w:pPr>
        <w:bidi/>
      </w:pPr>
      <w:r>
        <w:rPr>
          <w:rtl/>
          <w:cs/>
          <w:lang w:val="he_IL" w:bidi="he_IL"/>
        </w:rPr>
      </w:r>
      <w:r>
        <w:rPr>
          <w:vertAlign w:val="superscript"/>
          <w:rtl/>
          <w:cs/>
          <w:lang w:val="he_IL" w:bidi="he_IL"/>
        </w:rPr>
        <w:t>3</w:t>
      </w:r>
      <w:r>
        <w:rPr>
          <w:rtl/>
          <w:cs/>
          <w:lang w:val="he_IL" w:bidi="he_IL"/>
        </w:rPr>
        <w:t xml:space="preserve"> כָּל־מָק֗וֹם אֲשֶׁ֨ר תִּדְרֹ֧ךְ כַּֽף־רַגְלְכֶ֛ם בּ֖וֹ לָכֶ֣ם נְתַתִּ֑יו כַּאֲשֶׁ֥ר דִּבַּ֖רְתִּי אֶל־מֹשֶֽׁה׃</w:t>
      </w:r>
    </w:p>
    <w:p>
      <w:pPr>
        <w:bidi/>
      </w:pPr>
      <w:r>
        <w:rPr>
          <w:rtl/>
          <w:cs/>
          <w:lang w:val="he_IL" w:bidi="he_IL"/>
        </w:rPr>
      </w:r>
      <w:r>
        <w:rPr>
          <w:vertAlign w:val="superscript"/>
          <w:rtl/>
          <w:cs/>
          <w:lang w:val="he_IL" w:bidi="he_IL"/>
        </w:rPr>
        <w:t>4</w:t>
      </w:r>
      <w:r>
        <w:rPr>
          <w:rtl/>
          <w:cs/>
          <w:lang w:val="he_IL" w:bidi="he_IL"/>
        </w:rPr>
        <w:t xml:space="preserve"> מֵהַמִּדְבָּר֩ וְהַלְּבָנ֨וֹן הַזֶּ֜ה וְֽעַד־הַנָּהָ֧ר הַגָּד֣וֹל נְהַר־פְּרָ֗ת כֹּ֚ל אֶ֣רֶץ הַֽחִתִּ֔ים וְעַד־הַיָּ֥ם הַגָּד֖וֹל מְב֣וֹא הַשָּׁ֑מֶשׁ יִֽהְיֶ֖ה גְּבוּלְכֶֽם׃</w:t>
      </w:r>
    </w:p>
    <w:p>
      <w:pPr>
        <w:bidi/>
      </w:pPr>
      <w:r>
        <w:rPr>
          <w:rtl/>
          <w:cs/>
          <w:lang w:val="he_IL" w:bidi="he_IL"/>
        </w:rPr>
      </w:r>
      <w:r>
        <w:rPr>
          <w:vertAlign w:val="superscript"/>
          <w:rtl/>
          <w:cs/>
          <w:lang w:val="he_IL" w:bidi="he_IL"/>
        </w:rPr>
        <w:t>5</w:t>
      </w:r>
      <w:r>
        <w:rPr>
          <w:rtl/>
          <w:cs/>
          <w:lang w:val="he_IL" w:bidi="he_IL"/>
        </w:rPr>
        <w:t xml:space="preserve"> לֹֽא־יִתְיַצֵּ֥ב אִישׁ֙ לְפָנֶ֔יךָ כֹּ֖ל יְמֵ֣י חַיֶּ֑יךָ כַּֽאֲשֶׁ֨ר הָיִ֤יתִי עִם־מֹשֶׁה֙ אֶהְיֶ֣ה עִמָּ֔ךְ לֹ֥א אַרְפְּךָ֖ וְלֹ֥א אֶעֶזְבֶֽךָּ׃</w:t>
      </w:r>
    </w:p>
    <w:p>
      <w:pPr>
        <w:bidi/>
      </w:pPr>
      <w:r>
        <w:rPr>
          <w:rtl/>
          <w:cs/>
          <w:lang w:val="he_IL" w:bidi="he_IL"/>
        </w:rPr>
      </w:r>
      <w:r>
        <w:rPr>
          <w:vertAlign w:val="superscript"/>
          <w:rtl/>
          <w:cs/>
          <w:lang w:val="he_IL" w:bidi="he_IL"/>
        </w:rPr>
        <w:t>6</w:t>
      </w:r>
      <w:r>
        <w:rPr>
          <w:rtl/>
          <w:cs/>
          <w:lang w:val="he_IL" w:bidi="he_IL"/>
        </w:rPr>
        <w:t xml:space="preserve"> חֲזַ֖ק וֶאֱמָ֑ץ כִּ֣י אַתָּ֗ה תַּנְחִיל֙ אֶת־הָעָ֣ם הַזֶּ֔ה אֶת־הָאָ֕רֶץ אֲשֶׁר־נִשְׁבַּ֥עְתִּי לַאֲבוֹתָ֖ם לָתֵ֥ת לָהֶֽם׃</w:t>
      </w:r>
    </w:p>
    <w:p>
      <w:pPr>
        <w:bidi/>
      </w:pPr>
      <w:r>
        <w:rPr>
          <w:rtl/>
          <w:cs/>
          <w:lang w:val="he_IL" w:bidi="he_IL"/>
        </w:rPr>
      </w:r>
      <w:r>
        <w:rPr>
          <w:vertAlign w:val="superscript"/>
          <w:rtl/>
          <w:cs/>
          <w:lang w:val="he_IL" w:bidi="he_IL"/>
        </w:rPr>
        <w:t>7</w:t>
      </w:r>
      <w:r>
        <w:rPr>
          <w:rtl/>
          <w:cs/>
          <w:lang w:val="he_IL" w:bidi="he_IL"/>
        </w:rPr>
        <w:t xml:space="preserve"> רַק֩ חֲזַ֨ק וֶֽאֱמַ֜ץ מְאֹ֗ד לִשְׁמֹ֤ר לַעֲשׂוֹת֙ כְּכָל־הַתּוֹרָ֗ה אֲשֶׁ֤ר צִוְּךָ֙ מֹשֶׁ֣ה עַבְדִּ֔י אַל־תָּס֥וּר מִמֶּ֖נּוּ יָמִ֣ין וּשְׂמֹ֑אול לְמַ֣עַן תַּשְׂכִּ֔יל בְּכֹ֖ל אֲשֶׁ֥ר תֵּלֵֽךְ׃</w:t>
      </w:r>
    </w:p>
    <w:p>
      <w:pPr>
        <w:bidi/>
      </w:pPr>
      <w:r>
        <w:rPr>
          <w:rtl/>
          <w:cs/>
          <w:lang w:val="he_IL" w:bidi="he_IL"/>
        </w:rPr>
      </w:r>
      <w:r>
        <w:rPr>
          <w:vertAlign w:val="superscript"/>
          <w:rtl/>
          <w:cs/>
          <w:lang w:val="he_IL" w:bidi="he_IL"/>
        </w:rPr>
        <w:t>8</w:t>
      </w:r>
      <w:r>
        <w:rPr>
          <w:rtl/>
          <w:cs/>
          <w:lang w:val="he_IL" w:bidi="he_IL"/>
        </w:rPr>
        <w:t xml:space="preserve"> לֹֽא־יָמ֡וּשׁ סֵפֶר֩ הַתּוֹרָ֨ה הַזֶּ֜ה מִפִּ֗יךָ וְהָגִ֤יתָ בּוֹ֙ יוֹמָ֣ם וָלַ֔יְלָה לְמַ֙עַן֙ תִּשְׁמֹ֣ר לַעֲשׂ֔וֹת כְּכָל־הַכָּת֖וּב בּ֑וֹ כִּי־אָ֛ז תַּצְלִ֥יחַ אֶת־דְּרָכֶ֖ךָ וְאָ֥ז תַּשְׂכִּֽיל׃</w:t>
      </w:r>
    </w:p>
    <w:p>
      <w:pPr>
        <w:bidi/>
      </w:pPr>
      <w:r>
        <w:rPr>
          <w:rtl/>
          <w:cs/>
          <w:lang w:val="he_IL" w:bidi="he_IL"/>
        </w:rPr>
      </w:r>
      <w:r>
        <w:rPr>
          <w:vertAlign w:val="superscript"/>
          <w:rtl/>
          <w:cs/>
          <w:lang w:val="he_IL" w:bidi="he_IL"/>
        </w:rPr>
        <w:t>9</w:t>
      </w:r>
      <w:r>
        <w:rPr>
          <w:rtl/>
          <w:cs/>
          <w:lang w:val="he_IL" w:bidi="he_IL"/>
        </w:rPr>
        <w:t xml:space="preserve"> הֲל֤וֹא צִוִּיתִ֙יךָ֙ חֲזַ֣ק וֶאֱמָ֔ץ אַֽל־תַּעֲרֹ֖ץ וְאַל־תֵּחָ֑ת כִּ֤י עִמְּךָ֙ יְהוָ֣ה אֱלֹהֶ֔יךָ בְּכֹ֖ל אֲשֶׁ֥ר תֵּלֵֽךְ׃ פ</w:t>
      </w:r>
    </w:p>
    <w:p>
      <w:pPr>
        <w:bidi/>
      </w:pPr>
      <w:r>
        <w:rPr>
          <w:rtl/>
          <w:cs/>
          <w:lang w:val="he_IL" w:bidi="he_IL"/>
        </w:rPr>
      </w:r>
      <w:r>
        <w:rPr>
          <w:vertAlign w:val="superscript"/>
          <w:rtl/>
          <w:cs/>
          <w:lang w:val="he_IL" w:bidi="he_IL"/>
        </w:rPr>
        <w:t>10</w:t>
      </w:r>
      <w:r>
        <w:rPr>
          <w:rtl/>
          <w:cs/>
          <w:lang w:val="he_IL" w:bidi="he_IL"/>
        </w:rPr>
        <w:t xml:space="preserve"> וַיְצַ֣ו יְהוֹשֻׁ֔עַ אֶת־שֹׁטְרֵ֥י הָעָ֖ם לֵאמֹֽר׃</w:t>
      </w:r>
    </w:p>
    <w:p>
      <w:pPr>
        <w:bidi/>
      </w:pPr>
      <w:r>
        <w:rPr>
          <w:rtl/>
          <w:cs/>
          <w:lang w:val="he_IL" w:bidi="he_IL"/>
        </w:rPr>
      </w:r>
      <w:r>
        <w:rPr>
          <w:vertAlign w:val="superscript"/>
          <w:rtl/>
          <w:cs/>
          <w:lang w:val="he_IL" w:bidi="he_IL"/>
        </w:rPr>
        <w:t>11</w:t>
      </w:r>
      <w:r>
        <w:rPr>
          <w:rtl/>
          <w:cs/>
          <w:lang w:val="he_IL" w:bidi="he_IL"/>
        </w:rPr>
        <w:t xml:space="preserve"> עִבְר֣וּ ׀ בְּקֶ֣רֶב הַֽמַּחֲנֶ֗ה וְצַוּ֤וּ אֶת־הָעָם֙ לֵאמֹ֔ר הָכִ֥ינוּ לָכֶ֖ם צֵידָ֑ה כִּ֞י בְּע֣וֹד ׀ שְׁלֹ֣שֶׁת יָמִ֗ים אַתֶּם֙ עֹֽבְרִים֙ אֶת־הַיַּרְדֵּ֣ן הַזֶּ֔ה לָבוֹא֙ לָרֶ֣שֶׁת אֶת־הָאָ֔רֶץ אֲשֶׁר֙ יְהוָ֣ה אֱלֹֽהֵיכֶ֔ם נֹתֵ֥ן לָכֶ֖ם לְרִשְׁתָּֽהּ׃ ס</w:t>
      </w:r>
    </w:p>
    <w:p>
      <w:pPr>
        <w:bidi/>
      </w:pPr>
      <w:r>
        <w:rPr>
          <w:rtl/>
          <w:cs/>
          <w:lang w:val="he_IL" w:bidi="he_IL"/>
        </w:rPr>
      </w:r>
      <w:r>
        <w:rPr>
          <w:vertAlign w:val="superscript"/>
          <w:rtl/>
          <w:cs/>
          <w:lang w:val="he_IL" w:bidi="he_IL"/>
        </w:rPr>
        <w:t>12</w:t>
      </w:r>
      <w:r>
        <w:rPr>
          <w:rtl/>
          <w:cs/>
          <w:lang w:val="he_IL" w:bidi="he_IL"/>
        </w:rPr>
        <w:t xml:space="preserve"> וְלָרֽאוּבֵנִי֙ וְלַגָּדִ֔י וְלַחֲצִ֖י שֵׁ֣בֶט הַֽמְנַשֶּׁ֑ה אָמַ֥ר יְהוֹשֻׁ֖עַ לֵאמֹֽר׃</w:t>
      </w:r>
    </w:p>
    <w:p>
      <w:pPr>
        <w:bidi/>
      </w:pPr>
      <w:r>
        <w:rPr>
          <w:rtl/>
          <w:cs/>
          <w:lang w:val="he_IL" w:bidi="he_IL"/>
        </w:rPr>
      </w:r>
      <w:r>
        <w:rPr>
          <w:vertAlign w:val="superscript"/>
          <w:rtl/>
          <w:cs/>
          <w:lang w:val="he_IL" w:bidi="he_IL"/>
        </w:rPr>
        <w:t>13</w:t>
      </w:r>
      <w:r>
        <w:rPr>
          <w:rtl/>
          <w:cs/>
          <w:lang w:val="he_IL" w:bidi="he_IL"/>
        </w:rPr>
        <w:t xml:space="preserve"> זָכוֹר֙ אֶת־הַדָּבָ֔ר אֲשֶׁ֨ר צִוָּ֥ה אֶתְכֶ֛ם מֹשֶׁ֥ה עֶֽבֶד־יְהוָ֖ה לֵאמֹ֑ר יְהוָ֤ה אֱלֹהֵיכֶם֙ מֵנִ֣יחַ לָכֶ֔ם וְנָתַ֥ן לָכֶ֖ם אֶת־הָאָ֥רֶץ הַזֹּֽאת׃</w:t>
      </w:r>
    </w:p>
    <w:p>
      <w:pPr>
        <w:bidi/>
      </w:pPr>
      <w:r>
        <w:rPr>
          <w:rtl/>
          <w:cs/>
          <w:lang w:val="he_IL" w:bidi="he_IL"/>
        </w:rPr>
      </w:r>
      <w:r>
        <w:rPr>
          <w:vertAlign w:val="superscript"/>
          <w:rtl/>
          <w:cs/>
          <w:lang w:val="he_IL" w:bidi="he_IL"/>
        </w:rPr>
        <w:t>14</w:t>
      </w:r>
      <w:r>
        <w:rPr>
          <w:rtl/>
          <w:cs/>
          <w:lang w:val="he_IL" w:bidi="he_IL"/>
        </w:rPr>
        <w:t xml:space="preserve"> נְשֵׁיכֶ֣ם טַפְּכֶם֮ וּמִקְנֵיכֶם֒ יֵשְׁב֕וּ בָּאָ֕רֶץ אֲשֶׁ֨ר נָתַ֥ן לָכֶ֛ם מֹשֶׁ֖ה בְּעֵ֣בֶר הַיַּרְדֵּ֑ן וְאַתֶּם֩ תַּעַבְר֨וּ חֲמֻשִׁ֜ים לִפְנֵ֣י אֲחֵיכֶ֗ם כֹּ֚ל גִּבּוֹרֵ֣י הַחַ֔יִל וַעֲזַרְתֶּ֖ם אוֹתָֽם׃</w:t>
      </w:r>
    </w:p>
    <w:p>
      <w:pPr>
        <w:bidi/>
      </w:pPr>
      <w:r>
        <w:rPr>
          <w:rtl/>
          <w:cs/>
          <w:lang w:val="he_IL" w:bidi="he_IL"/>
        </w:rPr>
      </w:r>
      <w:r>
        <w:rPr>
          <w:vertAlign w:val="superscript"/>
          <w:rtl/>
          <w:cs/>
          <w:lang w:val="he_IL" w:bidi="he_IL"/>
        </w:rPr>
        <w:t>15</w:t>
      </w:r>
      <w:r>
        <w:rPr>
          <w:rtl/>
          <w:cs/>
          <w:lang w:val="he_IL" w:bidi="he_IL"/>
        </w:rPr>
        <w:t xml:space="preserve"> עַ֠ד אֲשֶׁר־יָנִ֨יחַ יְהוָ֥ה ׀ לַֽאֲחֵיכֶם֮ כָּכֶם֒ וְיָרְשׁ֣וּ גַם־הֵ֔מָּה אֶת־הָאָ֕רֶץ אֲשֶׁר־יְהוָ֥ה אֱלֹֽהֵיכֶ֖ם נֹתֵ֣ן לָהֶ֑ם וְשַׁבְתֶּ֞ם לְאֶ֤רֶץ יְרֻשַּׁתְכֶם֙ וִֽירִשְׁתֶּ֣ם אוֹתָ֔הּ אֲשֶׁ֣ר ׀ נָתַ֣ן לָכֶ֗ם מֹשֶׁה֙ עֶ֣בֶד יְהוָ֔ה בְּעֵ֥בֶר הַיַּרְדֵּ֖ן מִזְרַ֥ח הַשָּֽׁמֶשׁ׃</w:t>
      </w:r>
    </w:p>
    <w:p>
      <w:pPr>
        <w:bidi/>
      </w:pPr>
      <w:r>
        <w:rPr>
          <w:rtl/>
          <w:cs/>
          <w:lang w:val="he_IL" w:bidi="he_IL"/>
        </w:rPr>
      </w:r>
      <w:r>
        <w:rPr>
          <w:vertAlign w:val="superscript"/>
          <w:rtl/>
          <w:cs/>
          <w:lang w:val="he_IL" w:bidi="he_IL"/>
        </w:rPr>
        <w:t>16</w:t>
      </w:r>
      <w:r>
        <w:rPr>
          <w:rtl/>
          <w:cs/>
          <w:lang w:val="he_IL" w:bidi="he_IL"/>
        </w:rPr>
        <w:t xml:space="preserve"> וַֽיַּעֲנ֔וּ אֶת־יְהוֹשֻׁ֖עַ לֵאמֹ֑ר כֹּ֤ל אֲשֶׁר־צִוִּיתָ֙נוּ֙ נַֽעֲשֶׂ֔ה וְאֶֽל־כָּל־אֲשֶׁ֥ר תִּשְׁלָחֵ֖נוּ נֵלֵֽךְ׃</w:t>
      </w:r>
    </w:p>
    <w:p>
      <w:pPr>
        <w:bidi/>
      </w:pPr>
      <w:r>
        <w:rPr>
          <w:rtl/>
          <w:cs/>
          <w:lang w:val="he_IL" w:bidi="he_IL"/>
        </w:rPr>
      </w:r>
      <w:r>
        <w:rPr>
          <w:vertAlign w:val="superscript"/>
          <w:rtl/>
          <w:cs/>
          <w:lang w:val="he_IL" w:bidi="he_IL"/>
        </w:rPr>
        <w:t>17</w:t>
      </w:r>
      <w:r>
        <w:rPr>
          <w:rtl/>
          <w:cs/>
          <w:lang w:val="he_IL" w:bidi="he_IL"/>
        </w:rPr>
        <w:t xml:space="preserve"> כְּכֹ֤ל אֲשֶׁר־שָׁמַ֙עְנוּ֙ אֶל־מֹשֶׁ֔ה כֵּ֖ן נִשְׁמַ֣ע אֵלֶ֑יךָ רַ֠ק יִֽהְיֶ֞ה יְהוָ֤ה אֱלֹהֶ֙יךָ֙ עִמָּ֔ךְ כַּאֲשֶׁ֥ר הָיָ֖ה עִם־מֹשֶֽׁה׃</w:t>
      </w:r>
    </w:p>
    <w:p>
      <w:pPr>
        <w:bidi/>
      </w:pPr>
      <w:r>
        <w:rPr>
          <w:rtl/>
          <w:cs/>
          <w:lang w:val="he_IL" w:bidi="he_IL"/>
        </w:rPr>
      </w:r>
      <w:r>
        <w:rPr>
          <w:vertAlign w:val="superscript"/>
          <w:rtl/>
          <w:cs/>
          <w:lang w:val="he_IL" w:bidi="he_IL"/>
        </w:rPr>
        <w:t>18</w:t>
      </w:r>
      <w:r>
        <w:rPr>
          <w:rtl/>
          <w:cs/>
          <w:lang w:val="he_IL" w:bidi="he_IL"/>
        </w:rPr>
        <w:t xml:space="preserve"> כָּל־אִ֞ישׁ אֲשֶׁר־יַמְרֶ֣ה אֶת־פִּ֗יךָ וְלֹֽא־יִשְׁמַ֧ע אֶת־דְּבָרֶ֛יךָ לְכֹ֥ל אֲשֶׁר־תְּצַוֶּ֖נּוּ יוּמָ֑ת רַ֖ק חֲזַ֥ק וֶאֱמָֽץ׃ פ</w:t>
      </w:r>
    </w:p>
    <w:p>
      <w:pPr>
        <w:pStyle w:val="Heading2"/>
        <w:bidi/>
      </w:pPr>
      <w:r>
        <w:rPr>
          <w:rtl/>
          <w:cs/>
          <w:lang w:val="he_IL" w:bidi="he_IL"/>
        </w:rPr>
        <w:t>Joshua 2:1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וַיִּשְׁלַ֣ח יְהוֹשֻׁ֣עַ־בִּן ־נ֠וּן מִֽן־הַשִּׁטִּ֞ים שְׁנַֽיִם־אֲנָשִׁ֤ים מְרַגְּלִים֙ חֶ֣רֶשׁ לֵאמֹ֔ר לְכ֛וּ רְא֥וּ אֶת־הָאָ֖רֶץ וְאֶת־יְרִיח֑וֹ וַיֵּ֨לְכ֜וּ וַ֠יָּבֹאוּ בֵּית־אִשָּׁ֥ה זוֹנָ֛ה וּשְׁמָ֥הּ רָחָ֖ב וַיִּשְׁכְּבוּ־שָֽׁמָּה ׃</w:t>
      </w:r>
    </w:p>
    <w:p>
      <w:pPr>
        <w:bidi/>
      </w:pPr>
      <w:r>
        <w:rPr>
          <w:rtl/>
          <w:cs/>
          <w:lang w:val="he_IL" w:bidi="he_IL"/>
        </w:rPr>
      </w:r>
      <w:r>
        <w:rPr>
          <w:vertAlign w:val="superscript"/>
          <w:rtl/>
          <w:cs/>
          <w:lang w:val="he_IL" w:bidi="he_IL"/>
        </w:rPr>
        <w:t>2</w:t>
      </w:r>
      <w:r>
        <w:rPr>
          <w:rtl/>
          <w:cs/>
          <w:lang w:val="he_IL" w:bidi="he_IL"/>
        </w:rPr>
        <w:t xml:space="preserve"> וַיֵּ֣אָמַ֔ר לְמֶ֥לֶךְ יְרִיח֖וֹ לֵאמֹ֑ר הִנֵּ֣ה אֲ֠נָשִׁים בָּ֣אוּ הֵ֧נָּה הַלַּ֛יְלָה מִבְּנֵ֥י יִשְׂרָאֵ֖ל לַחְפֹּ֥ר אֶת־הָאָֽרֶץ׃</w:t>
      </w:r>
    </w:p>
    <w:p>
      <w:pPr>
        <w:bidi/>
      </w:pPr>
      <w:r>
        <w:rPr>
          <w:rtl/>
          <w:cs/>
          <w:lang w:val="he_IL" w:bidi="he_IL"/>
        </w:rPr>
      </w:r>
      <w:r>
        <w:rPr>
          <w:vertAlign w:val="superscript"/>
          <w:rtl/>
          <w:cs/>
          <w:lang w:val="he_IL" w:bidi="he_IL"/>
        </w:rPr>
        <w:t>3</w:t>
      </w:r>
      <w:r>
        <w:rPr>
          <w:rtl/>
          <w:cs/>
          <w:lang w:val="he_IL" w:bidi="he_IL"/>
        </w:rPr>
        <w:t xml:space="preserve"> וַיִּשְׁלַח֙ מֶ֣לֶךְ יְרִיח֔וֹ אֶל־רָחָ֖ב לֵאמֹ֑ר ה֠וֹצִיאִי הָאֲנָשִׁ֨ים הַבָּאִ֤ים אֵלַ֙יִךְ֙ אֲשֶׁר־בָּ֣אוּ לְבֵיתֵ֔ךְ כִּ֛י לַחְפֹּ֥ר אֶת־כָּל־הָאָ֖רֶץ בָּֽאוּ׃</w:t>
      </w:r>
    </w:p>
    <w:p>
      <w:pPr>
        <w:bidi/>
      </w:pPr>
      <w:r>
        <w:rPr>
          <w:rtl/>
          <w:cs/>
          <w:lang w:val="he_IL" w:bidi="he_IL"/>
        </w:rPr>
      </w:r>
      <w:r>
        <w:rPr>
          <w:vertAlign w:val="superscript"/>
          <w:rtl/>
          <w:cs/>
          <w:lang w:val="he_IL" w:bidi="he_IL"/>
        </w:rPr>
        <w:t>4</w:t>
      </w:r>
      <w:r>
        <w:rPr>
          <w:rtl/>
          <w:cs/>
          <w:lang w:val="he_IL" w:bidi="he_IL"/>
        </w:rPr>
        <w:t xml:space="preserve"> וַתִּקַּ֧ח הָֽאִשָּׁ֛ה אֶת־שְׁנֵ֥י הָאֲנָשִׁ֖ים וַֽתִּצְפְּנ֑וֹ וַתֹּ֣אמֶר ׀ כֵּ֗ן בָּ֤אוּ אֵלַי֙ הָֽאֲנָשִׁ֔ים וְלֹ֥א יָדַ֖עְתִּי מֵאַ֥יִן הֵֽמָּה׃</w:t>
      </w:r>
    </w:p>
    <w:p>
      <w:pPr>
        <w:bidi/>
      </w:pPr>
      <w:r>
        <w:rPr>
          <w:rtl/>
          <w:cs/>
          <w:lang w:val="he_IL" w:bidi="he_IL"/>
        </w:rPr>
      </w:r>
      <w:r>
        <w:rPr>
          <w:vertAlign w:val="superscript"/>
          <w:rtl/>
          <w:cs/>
          <w:lang w:val="he_IL" w:bidi="he_IL"/>
        </w:rPr>
        <w:t>5</w:t>
      </w:r>
      <w:r>
        <w:rPr>
          <w:rtl/>
          <w:cs/>
          <w:lang w:val="he_IL" w:bidi="he_IL"/>
        </w:rPr>
        <w:t xml:space="preserve"> וַיְהִ֨י הַשַּׁ֜עַר לִסְגּ֗וֹר בַּחֹ֙שֶׁךְ֙ וְהָאֲנָשִׁ֣ים יָצָ֔אוּ לֹ֣א יָדַ֔עְתִּי אָ֥נָה הָלְכ֖וּ הָֽאֲנָשִׁ֑ים רִדְפ֥וּ מַהֵ֛ר אַחֲרֵיהֶ֖ם כִּ֥י תַשִּׂיגֽוּם׃</w:t>
      </w:r>
    </w:p>
    <w:p>
      <w:pPr>
        <w:bidi/>
      </w:pPr>
      <w:r>
        <w:rPr>
          <w:rtl/>
          <w:cs/>
          <w:lang w:val="he_IL" w:bidi="he_IL"/>
        </w:rPr>
      </w:r>
      <w:r>
        <w:rPr>
          <w:vertAlign w:val="superscript"/>
          <w:rtl/>
          <w:cs/>
          <w:lang w:val="he_IL" w:bidi="he_IL"/>
        </w:rPr>
        <w:t>6</w:t>
      </w:r>
      <w:r>
        <w:rPr>
          <w:rtl/>
          <w:cs/>
          <w:lang w:val="he_IL" w:bidi="he_IL"/>
        </w:rPr>
        <w:t xml:space="preserve"> וְהִ֖יא הֶעֱלָ֣תַם הַגָּ֑גָה וַֽתִּטְמְנֵם֙ בְּפִשְׁתֵּ֣י הָעֵ֔ץ הָעֲרֻכ֥וֹת לָ֖הּ עַל־הַגָּֽג ׃</w:t>
      </w:r>
    </w:p>
    <w:p>
      <w:pPr>
        <w:bidi/>
      </w:pPr>
      <w:r>
        <w:rPr>
          <w:rtl/>
          <w:cs/>
          <w:lang w:val="he_IL" w:bidi="he_IL"/>
        </w:rPr>
      </w:r>
      <w:r>
        <w:rPr>
          <w:vertAlign w:val="superscript"/>
          <w:rtl/>
          <w:cs/>
          <w:lang w:val="he_IL" w:bidi="he_IL"/>
        </w:rPr>
        <w:t>7</w:t>
      </w:r>
      <w:r>
        <w:rPr>
          <w:rtl/>
          <w:cs/>
          <w:lang w:val="he_IL" w:bidi="he_IL"/>
        </w:rPr>
        <w:t xml:space="preserve"> וְהָאֲנָשִׁ֗ים רָדְפ֤וּ אַֽחֲרֵיהֶם֙ דֶּ֣רֶךְ הַיַּרְדֵּ֔ן עַ֖ל הַֽמַּעְבְּר֑וֹת וְהַשַּׁ֣עַר סָגָ֔רוּ אַחֲרֵ֕י כַּאֲשֶׁ֛ר יָצְא֥וּ הָרֹדְפִ֖ים אַחֲרֵיהֶֽם׃</w:t>
      </w:r>
    </w:p>
    <w:p>
      <w:pPr>
        <w:bidi/>
      </w:pPr>
      <w:r>
        <w:rPr>
          <w:rtl/>
          <w:cs/>
          <w:lang w:val="he_IL" w:bidi="he_IL"/>
        </w:rPr>
      </w:r>
      <w:r>
        <w:rPr>
          <w:vertAlign w:val="superscript"/>
          <w:rtl/>
          <w:cs/>
          <w:lang w:val="he_IL" w:bidi="he_IL"/>
        </w:rPr>
        <w:t>8</w:t>
      </w:r>
      <w:r>
        <w:rPr>
          <w:rtl/>
          <w:cs/>
          <w:lang w:val="he_IL" w:bidi="he_IL"/>
        </w:rPr>
        <w:t xml:space="preserve"> וְהֵ֖מָּה טֶ֣רֶם יִשְׁכָּב֑וּן וְהִ֛יא עָלְתָ֥ה עֲלֵיהֶ֖ם עַל־הַגָּֽג׃</w:t>
      </w:r>
    </w:p>
    <w:p>
      <w:pPr>
        <w:bidi/>
      </w:pPr>
      <w:r>
        <w:rPr>
          <w:rtl/>
          <w:cs/>
          <w:lang w:val="he_IL" w:bidi="he_IL"/>
        </w:rPr>
      </w:r>
      <w:r>
        <w:rPr>
          <w:vertAlign w:val="superscript"/>
          <w:rtl/>
          <w:cs/>
          <w:lang w:val="he_IL" w:bidi="he_IL"/>
        </w:rPr>
        <w:t>9</w:t>
      </w:r>
      <w:r>
        <w:rPr>
          <w:rtl/>
          <w:cs/>
          <w:lang w:val="he_IL" w:bidi="he_IL"/>
        </w:rPr>
        <w:t xml:space="preserve"> וַתֹּ֙אמֶר֙ אֶל־הָ֣אֲנָשִׁ֔ים יָדַ֕עְתִּי כִּֽי־נָתַ֧ן יְהוָ֛ה לָכֶ֖ם אֶת־הָאָ֑רֶץ וְכִֽי־נָפְלָ֤ה אֵֽימַתְכֶם֙ עָלֵ֔ינוּ וְכִ֥י נָמֹ֛גוּ כָּל־יֹשְׁבֵ֥י הָאָ֖רֶץ מִפְּנֵיכֶֽם׃</w:t>
      </w:r>
    </w:p>
    <w:p>
      <w:pPr>
        <w:bidi/>
      </w:pPr>
      <w:r>
        <w:rPr>
          <w:rtl/>
          <w:cs/>
          <w:lang w:val="he_IL" w:bidi="he_IL"/>
        </w:rPr>
      </w:r>
      <w:r>
        <w:rPr>
          <w:vertAlign w:val="superscript"/>
          <w:rtl/>
          <w:cs/>
          <w:lang w:val="he_IL" w:bidi="he_IL"/>
        </w:rPr>
        <w:t>10</w:t>
      </w:r>
      <w:r>
        <w:rPr>
          <w:rtl/>
          <w:cs/>
          <w:lang w:val="he_IL" w:bidi="he_IL"/>
        </w:rPr>
        <w:t xml:space="preserve"> כִּ֣י שָׁמַ֗עְנוּ אֵ֠ת אֲשֶׁר־הוֹבִ֨ישׁ יְהוָ֜ה אֶת־מֵ֤י יַם־סוּף֙ מִפְּנֵיכֶ֔ם בְּצֵאתְכֶ֖ם מִמִּצְרָ֑יִם וַאֲשֶׁ֣ר עֲשִׂיתֶ֡ם לִשְׁנֵי֩ מַלְכֵ֨י הָאֱמֹרִ֜י אֲשֶׁ֨ר בְּעֵ֤בֶר הַיַּרְדֵּן֙ לְסִיחֹ֣ן וּלְע֔וֹג אֲשֶׁ֥ר הֶחֱרַמְתֶּ֖ם אוֹתָֽם׃</w:t>
      </w:r>
    </w:p>
    <w:p>
      <w:pPr>
        <w:bidi/>
      </w:pPr>
      <w:r>
        <w:rPr>
          <w:rtl/>
          <w:cs/>
          <w:lang w:val="he_IL" w:bidi="he_IL"/>
        </w:rPr>
      </w:r>
      <w:r>
        <w:rPr>
          <w:vertAlign w:val="superscript"/>
          <w:rtl/>
          <w:cs/>
          <w:lang w:val="he_IL" w:bidi="he_IL"/>
        </w:rPr>
        <w:t>11</w:t>
      </w:r>
      <w:r>
        <w:rPr>
          <w:rtl/>
          <w:cs/>
          <w:lang w:val="he_IL" w:bidi="he_IL"/>
        </w:rPr>
        <w:t xml:space="preserve"> וַנִּשְׁמַע֙ וַיִּמַּ֣ס לְבָבֵ֔נוּ וְלֹא־קָ֨מָה ע֥וֹד ר֛וּחַ בְּאִ֖ישׁ מִפְּנֵיכֶ֑ם כִּ֚י יְהוָ֣ה אֱלֹֽהֵיכֶ֔ם ה֤וּא אֱלֹהִים֙ בַּשָּׁמַ֣יִם מִמַּ֔עַל וְעַל־הָאָ֖רֶץ מִתָּֽחַת׃</w:t>
      </w:r>
    </w:p>
    <w:p>
      <w:pPr>
        <w:bidi/>
      </w:pPr>
      <w:r>
        <w:rPr>
          <w:rtl/>
          <w:cs/>
          <w:lang w:val="he_IL" w:bidi="he_IL"/>
        </w:rPr>
      </w:r>
      <w:r>
        <w:rPr>
          <w:vertAlign w:val="superscript"/>
          <w:rtl/>
          <w:cs/>
          <w:lang w:val="he_IL" w:bidi="he_IL"/>
        </w:rPr>
        <w:t>12</w:t>
      </w:r>
      <w:r>
        <w:rPr>
          <w:rtl/>
          <w:cs/>
          <w:lang w:val="he_IL" w:bidi="he_IL"/>
        </w:rPr>
        <w:t xml:space="preserve"> וְעַתָּ֗ה הִשָּֽׁבְעוּ־נָ֥א לִי֙ בַּֽיהוָ֔ה כִּי־עָשִׂ֥יתִי עִמָּכֶ֖ם חָ֑סֶד וַעֲשִׂיתֶ֨ם גַּם־אַתֶּ֜ם עִם־בֵּ֤ית אָבִי֙ חֶ֔סֶד וּנְתַתֶּ֥ם לִ֖י א֥וֹת אֱמֶֽת׃</w:t>
      </w:r>
    </w:p>
    <w:p>
      <w:pPr>
        <w:bidi/>
      </w:pPr>
      <w:r>
        <w:rPr>
          <w:rtl/>
          <w:cs/>
          <w:lang w:val="he_IL" w:bidi="he_IL"/>
        </w:rPr>
      </w:r>
      <w:r>
        <w:rPr>
          <w:vertAlign w:val="superscript"/>
          <w:rtl/>
          <w:cs/>
          <w:lang w:val="he_IL" w:bidi="he_IL"/>
        </w:rPr>
        <w:t>13</w:t>
      </w:r>
      <w:r>
        <w:rPr>
          <w:rtl/>
          <w:cs/>
          <w:lang w:val="he_IL" w:bidi="he_IL"/>
        </w:rPr>
        <w:t xml:space="preserve"> וְהַחֲיִתֶ֞ם אֶת־אָבִ֣י וְאֶת־אִמִּ֗י וְאֶת־אַחַי֙ וְאֶת־אחותי וְאֵ֖ת כָּל־אֲשֶׁ֣ר לָהֶ֑ם וְהִצַּלְתֶּ֥ם אֶת־נַפְשֹׁתֵ֖ינוּ מִמָּֽוֶת׃</w:t>
      </w:r>
    </w:p>
    <w:p>
      <w:pPr>
        <w:bidi/>
      </w:pPr>
      <w:r>
        <w:rPr>
          <w:rtl/>
          <w:cs/>
          <w:lang w:val="he_IL" w:bidi="he_IL"/>
        </w:rPr>
      </w:r>
      <w:r>
        <w:rPr>
          <w:vertAlign w:val="superscript"/>
          <w:rtl/>
          <w:cs/>
          <w:lang w:val="he_IL" w:bidi="he_IL"/>
        </w:rPr>
        <w:t>14</w:t>
      </w:r>
      <w:r>
        <w:rPr>
          <w:rtl/>
          <w:cs/>
          <w:lang w:val="he_IL" w:bidi="he_IL"/>
        </w:rPr>
        <w:t xml:space="preserve"> וַיֹּ֧אמְרוּ לָ֣הּ הָאֲנָשִׁ֗ים נַפְשֵׁ֤נוּ תַחְתֵּיכֶם֙ לָמ֔וּת אִ֚ם לֹ֣א תַגִּ֔ידוּ אֶת־דְּבָרֵ֖נוּ זֶ֑ה וְהָיָ֗ה בְּתֵת־יְהוָ֥ה לָ֙נוּ֙ אֶת־הָאָ֔רֶץ וְעָשִׂ֥ינוּ עִמָּ֖ךְ חֶ֥סֶד וֶאֱמֶֽת׃</w:t>
      </w:r>
    </w:p>
    <w:p>
      <w:pPr>
        <w:bidi/>
      </w:pPr>
      <w:r>
        <w:rPr>
          <w:rtl/>
          <w:cs/>
          <w:lang w:val="he_IL" w:bidi="he_IL"/>
        </w:rPr>
      </w:r>
      <w:r>
        <w:rPr>
          <w:vertAlign w:val="superscript"/>
          <w:rtl/>
          <w:cs/>
          <w:lang w:val="he_IL" w:bidi="he_IL"/>
        </w:rPr>
        <w:t>15</w:t>
      </w:r>
      <w:r>
        <w:rPr>
          <w:rtl/>
          <w:cs/>
          <w:lang w:val="he_IL" w:bidi="he_IL"/>
        </w:rPr>
        <w:t xml:space="preserve"> וַתּוֹרִדֵ֥ם בַּחֶ֖בֶל בְּעַ֣ד הַֽחַלּ֑וֹן כִּ֤י בֵיתָהּ֙ בְּקִ֣יר הַֽחוֹמָ֔ה וּבַֽחוֹמָ֖ה הִ֥יא יוֹשָֽׁבֶת׃</w:t>
      </w:r>
    </w:p>
    <w:p>
      <w:pPr>
        <w:bidi/>
      </w:pPr>
      <w:r>
        <w:rPr>
          <w:rtl/>
          <w:cs/>
          <w:lang w:val="he_IL" w:bidi="he_IL"/>
        </w:rPr>
      </w:r>
      <w:r>
        <w:rPr>
          <w:vertAlign w:val="superscript"/>
          <w:rtl/>
          <w:cs/>
          <w:lang w:val="he_IL" w:bidi="he_IL"/>
        </w:rPr>
        <w:t>16</w:t>
      </w:r>
      <w:r>
        <w:rPr>
          <w:rtl/>
          <w:cs/>
          <w:lang w:val="he_IL" w:bidi="he_IL"/>
        </w:rPr>
        <w:t xml:space="preserve"> וַתֹּ֤אמֶר לָהֶם֙ הָהָ֣רָה לֵּ֔כוּ פֶּֽן־יִפְגְּע֥וּ בָכֶ֖ם הָרֹדְפִ֑ים וְנַחְבֵּתֶ֨ם שָׁ֜מָּה שְׁלֹ֣שֶׁת יָמִ֗ים עַ֚ד שׁ֣וֹב הָרֹֽדְפִ֔ים וְאַחַ֖ר תֵּלְכ֥וּ לְדַרְכְּכֶֽם׃</w:t>
      </w:r>
    </w:p>
    <w:p>
      <w:pPr>
        <w:bidi/>
      </w:pPr>
      <w:r>
        <w:rPr>
          <w:rtl/>
          <w:cs/>
          <w:lang w:val="he_IL" w:bidi="he_IL"/>
        </w:rPr>
      </w:r>
      <w:r>
        <w:rPr>
          <w:vertAlign w:val="superscript"/>
          <w:rtl/>
          <w:cs/>
          <w:lang w:val="he_IL" w:bidi="he_IL"/>
        </w:rPr>
        <w:t>17</w:t>
      </w:r>
      <w:r>
        <w:rPr>
          <w:rtl/>
          <w:cs/>
          <w:lang w:val="he_IL" w:bidi="he_IL"/>
        </w:rPr>
        <w:t xml:space="preserve"> וַיֹּאמְר֥וּ אֵלֶ֖יהָ הָאֲנָשִׁ֑ים נְקִיִּ֣ם אֲנַ֔חְנוּ מִשְּׁבֻעָתֵ֥ךְ הַזֶּ֖ה אֲשֶׁ֥ר הִשְׁבַּעְתָּֽנוּ׃</w:t>
      </w:r>
    </w:p>
    <w:p>
      <w:pPr>
        <w:bidi/>
      </w:pPr>
      <w:r>
        <w:rPr>
          <w:rtl/>
          <w:cs/>
          <w:lang w:val="he_IL" w:bidi="he_IL"/>
        </w:rPr>
      </w:r>
      <w:r>
        <w:rPr>
          <w:vertAlign w:val="superscript"/>
          <w:rtl/>
          <w:cs/>
          <w:lang w:val="he_IL" w:bidi="he_IL"/>
        </w:rPr>
        <w:t>18</w:t>
      </w:r>
      <w:r>
        <w:rPr>
          <w:rtl/>
          <w:cs/>
          <w:lang w:val="he_IL" w:bidi="he_IL"/>
        </w:rPr>
        <w:t xml:space="preserve"> הִנֵּ֛ה אֲנַ֥חְנוּ בָאִ֖ים בָּאָ֑רֶץ אֶת־תִּקְוַ֡ת חוּט֩ הַשָּׁנִ֨י הַזֶּ֜ה תִּקְשְׁרִ֗י בַּֽחַלּוֹן֙ אֲשֶׁ֣ר הוֹרַדְתֵּ֣נוּ ב֔וֹ וְאֶת־אָבִ֨יךְ וְאֶת־אִמֵּ֜ךְ וְאֶת־אַחַ֗יִךְ וְאֵת֙ כָּל־בֵּ֣ית אָבִ֔יךְ תַּאַסְפִ֥י אֵלַ֖יִךְ הַבָּֽיְתָה׃</w:t>
      </w:r>
    </w:p>
    <w:p>
      <w:pPr>
        <w:bidi/>
      </w:pPr>
      <w:r>
        <w:rPr>
          <w:rtl/>
          <w:cs/>
          <w:lang w:val="he_IL" w:bidi="he_IL"/>
        </w:rPr>
      </w:r>
      <w:r>
        <w:rPr>
          <w:vertAlign w:val="superscript"/>
          <w:rtl/>
          <w:cs/>
          <w:lang w:val="he_IL" w:bidi="he_IL"/>
        </w:rPr>
        <w:t>19</w:t>
      </w:r>
      <w:r>
        <w:rPr>
          <w:rtl/>
          <w:cs/>
          <w:lang w:val="he_IL" w:bidi="he_IL"/>
        </w:rPr>
        <w:t xml:space="preserve"> וְהָיָ֡ה כֹּ֣ל אֲשֶׁר־יֵצֵא֩ מִדַּלְתֵ֨י בֵיתֵ֧ךְ ׀ הַח֛וּצָה דָּמ֥וֹ בְרֹאשׁ֖וֹ וַאֲנַ֣חְנוּ נְקִיִּ֑ם וְ֠כֹל אֲשֶׁ֨ר יִֽהְיֶ֤ה אִתָּךְ֙ בַּבַּ֔יִת דָּמ֣וֹ בְרֹאשֵׁ֔נוּ אִם־יָ֖ד תִּֽהְיֶה־בּֽוֹ׃</w:t>
      </w:r>
    </w:p>
    <w:p>
      <w:pPr>
        <w:bidi/>
      </w:pPr>
      <w:r>
        <w:rPr>
          <w:rtl/>
          <w:cs/>
          <w:lang w:val="he_IL" w:bidi="he_IL"/>
        </w:rPr>
      </w:r>
      <w:r>
        <w:rPr>
          <w:vertAlign w:val="superscript"/>
          <w:rtl/>
          <w:cs/>
          <w:lang w:val="he_IL" w:bidi="he_IL"/>
        </w:rPr>
        <w:t>20</w:t>
      </w:r>
      <w:r>
        <w:rPr>
          <w:rtl/>
          <w:cs/>
          <w:lang w:val="he_IL" w:bidi="he_IL"/>
        </w:rPr>
        <w:t xml:space="preserve"> וְאִם־תַּגִּ֖ידִי אֶת־דְּבָרֵ֣נוּ זֶ֑ה וְהָיִ֣ינוּ נְקִיִּ֔ם מִשְּׁבֻעָתֵ֖ךְ אֲשֶׁ֥ר הִשְׁבַּעְתָּֽנוּ׃</w:t>
      </w:r>
    </w:p>
    <w:p>
      <w:pPr>
        <w:bidi/>
      </w:pPr>
      <w:r>
        <w:rPr>
          <w:rtl/>
          <w:cs/>
          <w:lang w:val="he_IL" w:bidi="he_IL"/>
        </w:rPr>
      </w:r>
      <w:r>
        <w:rPr>
          <w:vertAlign w:val="superscript"/>
          <w:rtl/>
          <w:cs/>
          <w:lang w:val="he_IL" w:bidi="he_IL"/>
        </w:rPr>
        <w:t>21</w:t>
      </w:r>
      <w:r>
        <w:rPr>
          <w:rtl/>
          <w:cs/>
          <w:lang w:val="he_IL" w:bidi="he_IL"/>
        </w:rPr>
        <w:t xml:space="preserve"> וַתֹּ֙אמֶר֙ כְּדִבְרֵיכֶ֣ם כֶּן־ה֔וּא וַֽתְּשַׁלְּחֵ֖ם וַיֵּלֵ֑כוּ וַתִּקְשֹׁ֛ר אֶת־תִּקְוַ֥ת הַשָּׁנִ֖י בַּחַלּֽוֹן׃</w:t>
      </w:r>
    </w:p>
    <w:p>
      <w:pPr>
        <w:bidi/>
      </w:pPr>
      <w:r>
        <w:rPr>
          <w:rtl/>
          <w:cs/>
          <w:lang w:val="he_IL" w:bidi="he_IL"/>
        </w:rPr>
      </w:r>
      <w:r>
        <w:rPr>
          <w:vertAlign w:val="superscript"/>
          <w:rtl/>
          <w:cs/>
          <w:lang w:val="he_IL" w:bidi="he_IL"/>
        </w:rPr>
        <w:t>22</w:t>
      </w:r>
      <w:r>
        <w:rPr>
          <w:rtl/>
          <w:cs/>
          <w:lang w:val="he_IL" w:bidi="he_IL"/>
        </w:rPr>
        <w:t xml:space="preserve"> וַיֵּלְכוּ֙ וַיָּבֹ֣אוּ הָהָ֔רָה וַיֵּ֤שְׁבוּ שָׁם֙ שְׁלֹ֣שֶׁת יָמִ֔ים עַד־שָׁ֖בוּ הָרֹדְפִ֑ים וַיְבַקְשׁ֧וּ הָרֹדְפִ֛ים בְּכָל־הַדֶּ֖רֶךְ וְלֹ֥א מָצָֽאוּ׃</w:t>
      </w:r>
    </w:p>
    <w:p>
      <w:pPr>
        <w:bidi/>
      </w:pPr>
      <w:r>
        <w:rPr>
          <w:rtl/>
          <w:cs/>
          <w:lang w:val="he_IL" w:bidi="he_IL"/>
        </w:rPr>
      </w:r>
      <w:r>
        <w:rPr>
          <w:vertAlign w:val="superscript"/>
          <w:rtl/>
          <w:cs/>
          <w:lang w:val="he_IL" w:bidi="he_IL"/>
        </w:rPr>
        <w:t>23</w:t>
      </w:r>
      <w:r>
        <w:rPr>
          <w:rtl/>
          <w:cs/>
          <w:lang w:val="he_IL" w:bidi="he_IL"/>
        </w:rPr>
        <w:t xml:space="preserve"> וַיָּשֻׁ֜בוּ שְׁנֵ֤י הָֽאֲנָשִׁים֙ וַיֵּרְד֣וּ מֵֽהָהָ֔ר וַיַּעַבְרוּ֙ וַיָּבֹ֔אוּ אֶל־יְהוֹשֻׁ֖עַ בִּן־נ֑וּן וַיְסַ֨פְּרוּ־ל֔וֹ אֵ֥ת כָּל־הַמֹּצְא֖וֹת אוֹתָֽם׃</w:t>
      </w:r>
    </w:p>
    <w:p>
      <w:pPr>
        <w:bidi/>
      </w:pPr>
      <w:r>
        <w:rPr>
          <w:rtl/>
          <w:cs/>
          <w:lang w:val="he_IL" w:bidi="he_IL"/>
        </w:rPr>
      </w:r>
      <w:r>
        <w:rPr>
          <w:vertAlign w:val="superscript"/>
          <w:rtl/>
          <w:cs/>
          <w:lang w:val="he_IL" w:bidi="he_IL"/>
        </w:rPr>
        <w:t>24</w:t>
      </w:r>
      <w:r>
        <w:rPr>
          <w:rtl/>
          <w:cs/>
          <w:lang w:val="he_IL" w:bidi="he_IL"/>
        </w:rPr>
        <w:t xml:space="preserve"> וַיֹּאמְרוּ֙ אֶל־יְהוֹשֻׁ֔עַ כִּֽי־נָתַ֧ן יְהוָ֛ה בְּיָדֵ֖נוּ אֶת־כָּל־הָאָ֑רֶץ וְגַם־נָמֹ֛גוּ כָּל־יֹשְׁבֵ֥י הָאָ֖רֶץ מִפָּנֵֽינוּ׃ ס</w:t>
      </w:r>
    </w:p>
    <w:p>
      <w:pPr>
        <w:pStyle w:val="Heading2"/>
        <w:bidi/>
      </w:pPr>
      <w:r>
        <w:rPr>
          <w:rtl/>
          <w:cs/>
          <w:lang w:val="he_IL" w:bidi="he_IL"/>
        </w:rPr>
        <w:t>Joshua 3:1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וַיַּשְׁכֵּם֩ יְהוֹשֻׁ֨עַ בַּבֹּ֜קֶר וַיִּסְע֣וּ מֵֽהַשִּׁטִּ֗ים וַיָּבֹ֙אוּ֙ עַד־הַיַּרְדֵּ֔ן ה֖וּא וְכָל־בְּנֵ֣י יִשְׂרָאֵ֑ל וַיָּלִ֥נוּ שָׁ֖ם טֶ֥רֶם יַעֲבֹֽרוּ׃</w:t>
      </w:r>
    </w:p>
    <w:p>
      <w:pPr>
        <w:bidi/>
      </w:pPr>
      <w:r>
        <w:rPr>
          <w:rtl/>
          <w:cs/>
          <w:lang w:val="he_IL" w:bidi="he_IL"/>
        </w:rPr>
      </w:r>
      <w:r>
        <w:rPr>
          <w:vertAlign w:val="superscript"/>
          <w:rtl/>
          <w:cs/>
          <w:lang w:val="he_IL" w:bidi="he_IL"/>
        </w:rPr>
        <w:t>2</w:t>
      </w:r>
      <w:r>
        <w:rPr>
          <w:rtl/>
          <w:cs/>
          <w:lang w:val="he_IL" w:bidi="he_IL"/>
        </w:rPr>
        <w:t xml:space="preserve"> וַיְהִ֕י מִקְצֵ֖ה שְׁלֹ֣שֶׁת יָמִ֑ים וַיַּעַבְר֥וּ הַשֹּׁטְרִ֖ים בְּקֶ֥רֶב הַֽמַּחֲנֶֽה׃</w:t>
      </w:r>
    </w:p>
    <w:p>
      <w:pPr>
        <w:bidi/>
      </w:pPr>
      <w:r>
        <w:rPr>
          <w:rtl/>
          <w:cs/>
          <w:lang w:val="he_IL" w:bidi="he_IL"/>
        </w:rPr>
      </w:r>
      <w:r>
        <w:rPr>
          <w:vertAlign w:val="superscript"/>
          <w:rtl/>
          <w:cs/>
          <w:lang w:val="he_IL" w:bidi="he_IL"/>
        </w:rPr>
        <w:t>3</w:t>
      </w:r>
      <w:r>
        <w:rPr>
          <w:rtl/>
          <w:cs/>
          <w:lang w:val="he_IL" w:bidi="he_IL"/>
        </w:rPr>
        <w:t xml:space="preserve"> וַיְצַוּוּ֮ אֶת־הָעָ֣ם לֵאמֹר֒ כִּרְאֽוֹתְכֶ֗ם אֵ֣ת אֲר֤וֹן בְּרִית־יְהוָה֙ אֱלֹ֣הֵיכֶ֔ם וְהַכֹּֽהֲנִים֙ הַלְוִיִּ֔ם נֹשְׂאִ֖ים אֹת֑וֹ וְאַתֶּ֗ם תִּסְעוּ֙ מִמְּק֣וֹמְכֶ֔ם וַהֲלַכְתֶּ֖ם אַחֲרָֽיו׃</w:t>
      </w:r>
    </w:p>
    <w:p>
      <w:pPr>
        <w:bidi/>
      </w:pPr>
      <w:r>
        <w:rPr>
          <w:rtl/>
          <w:cs/>
          <w:lang w:val="he_IL" w:bidi="he_IL"/>
        </w:rPr>
      </w:r>
      <w:r>
        <w:rPr>
          <w:vertAlign w:val="superscript"/>
          <w:rtl/>
          <w:cs/>
          <w:lang w:val="he_IL" w:bidi="he_IL"/>
        </w:rPr>
        <w:t>4</w:t>
      </w:r>
      <w:r>
        <w:rPr>
          <w:rtl/>
          <w:cs/>
          <w:lang w:val="he_IL" w:bidi="he_IL"/>
        </w:rPr>
        <w:t xml:space="preserve"> אַ֣ךְ ׀ רָח֣וֹק יִהְיֶ֗ה בֵּֽינֵיכֶם֙ ובינו כְּאַלְפַּ֥יִם אַמָּ֖ה בַּמִּדָּ֑ה אַֽל־תִּקְרְב֣וּ אֵלָ֗יו לְמַ֤עַן אֲשֶׁר־תֵּֽדְעוּ֙ אֶת־הַדֶּ֙רֶךְ֙ אֲשֶׁ֣ר תֵּֽלְכוּ־בָ֔הּ כִּ֣י לֹ֧א עֲבַרְתֶּ֛ם בַּדֶּ֖רֶךְ מִתְּמ֥וֹל שִׁלְשֽׁוֹם׃ ס</w:t>
      </w:r>
    </w:p>
    <w:p>
      <w:pPr>
        <w:bidi/>
      </w:pPr>
      <w:r>
        <w:rPr>
          <w:rtl/>
          <w:cs/>
          <w:lang w:val="he_IL" w:bidi="he_IL"/>
        </w:rPr>
      </w:r>
      <w:r>
        <w:rPr>
          <w:vertAlign w:val="superscript"/>
          <w:rtl/>
          <w:cs/>
          <w:lang w:val="he_IL" w:bidi="he_IL"/>
        </w:rPr>
        <w:t>5</w:t>
      </w:r>
      <w:r>
        <w:rPr>
          <w:rtl/>
          <w:cs/>
          <w:lang w:val="he_IL" w:bidi="he_IL"/>
        </w:rPr>
        <w:t xml:space="preserve"> וַיֹּ֧אמֶר יְהוֹשֻׁ֛עַ אֶל־הָעָ֖ם הִתְקַדָּ֑שׁוּ כִּ֣י מָחָ֗ר יַעֲשֶׂ֧ה יְהוָ֛ה בְּקִרְבְּכֶ֖ם נִפְלָאֽוֹת׃</w:t>
      </w:r>
    </w:p>
    <w:p>
      <w:pPr>
        <w:bidi/>
      </w:pPr>
      <w:r>
        <w:rPr>
          <w:rtl/>
          <w:cs/>
          <w:lang w:val="he_IL" w:bidi="he_IL"/>
        </w:rPr>
      </w:r>
      <w:r>
        <w:rPr>
          <w:vertAlign w:val="superscript"/>
          <w:rtl/>
          <w:cs/>
          <w:lang w:val="he_IL" w:bidi="he_IL"/>
        </w:rPr>
        <w:t>6</w:t>
      </w:r>
      <w:r>
        <w:rPr>
          <w:rtl/>
          <w:cs/>
          <w:lang w:val="he_IL" w:bidi="he_IL"/>
        </w:rPr>
        <w:t xml:space="preserve"> וַיֹּ֤אמֶר יְהוֹשֻׁ֙עַ֙ אֶל־הַכֹּהֲנִ֣ים לֵאמֹ֔ר שְׂאוּ֙ אֶת־אֲר֣וֹן הַבְּרִ֔ית וְעִבְר֖וּ לִפְנֵ֣י הָעָ֑ם וַיִּשְׂאוּ֙ אֶת־אֲר֣וֹן הַבְּרִ֔ית וַיֵּלְכ֖וּ לִפְנֵ֥י הָעָֽם׃ ס</w:t>
      </w:r>
    </w:p>
    <w:p>
      <w:pPr>
        <w:bidi/>
      </w:pPr>
      <w:r>
        <w:rPr>
          <w:rtl/>
          <w:cs/>
          <w:lang w:val="he_IL" w:bidi="he_IL"/>
        </w:rPr>
      </w:r>
      <w:r>
        <w:rPr>
          <w:vertAlign w:val="superscript"/>
          <w:rtl/>
          <w:cs/>
          <w:lang w:val="he_IL" w:bidi="he_IL"/>
        </w:rPr>
        <w:t>7</w:t>
      </w:r>
      <w:r>
        <w:rPr>
          <w:rtl/>
          <w:cs/>
          <w:lang w:val="he_IL" w:bidi="he_IL"/>
        </w:rPr>
        <w:t xml:space="preserve"> וַיֹּ֤אמֶר יְהוָה֙ אֶל־יְהוֹשֻׁ֔עַ הַיּ֣וֹם הַזֶּ֗ה אָחֵל֙ גַּדֶּלְךָ֔ בְּעֵינֵ֖י כָּל־יִשְׂרָאֵ֑ל אֲשֶׁר֙ יֵֽדְע֔וּן כִּ֗י כַּאֲשֶׁ֥ר הָיִ֛יתִי עִם־מֹשֶׁ֖ה אֶהְיֶ֥ה עִמָּֽךְ׃</w:t>
      </w:r>
    </w:p>
    <w:p>
      <w:pPr>
        <w:bidi/>
      </w:pPr>
      <w:r>
        <w:rPr>
          <w:rtl/>
          <w:cs/>
          <w:lang w:val="he_IL" w:bidi="he_IL"/>
        </w:rPr>
      </w:r>
      <w:r>
        <w:rPr>
          <w:vertAlign w:val="superscript"/>
          <w:rtl/>
          <w:cs/>
          <w:lang w:val="he_IL" w:bidi="he_IL"/>
        </w:rPr>
        <w:t>8</w:t>
      </w:r>
      <w:r>
        <w:rPr>
          <w:rtl/>
          <w:cs/>
          <w:lang w:val="he_IL" w:bidi="he_IL"/>
        </w:rPr>
        <w:t xml:space="preserve"> וְאַתָּ֗ה תְּצַוֶּה֙ אֶת־הַכֹּ֣הֲנִ֔ים נֹשְׂאֵ֥י אֲרֽוֹן־הַבְּרִ֖ית לֵאמֹ֑ר כְּבֹאֲכֶ֗ם עַד־קְצֵה֙ מֵ֣י הַיַּרְדֵּ֔ן בַּיַּרְדֵּ֖ן תַּעֲמֹֽדוּ׃ פ</w:t>
      </w:r>
    </w:p>
    <w:p>
      <w:pPr>
        <w:bidi/>
      </w:pPr>
      <w:r>
        <w:rPr>
          <w:rtl/>
          <w:cs/>
          <w:lang w:val="he_IL" w:bidi="he_IL"/>
        </w:rPr>
      </w:r>
      <w:r>
        <w:rPr>
          <w:vertAlign w:val="superscript"/>
          <w:rtl/>
          <w:cs/>
          <w:lang w:val="he_IL" w:bidi="he_IL"/>
        </w:rPr>
        <w:t>9</w:t>
      </w:r>
      <w:r>
        <w:rPr>
          <w:rtl/>
          <w:cs/>
          <w:lang w:val="he_IL" w:bidi="he_IL"/>
        </w:rPr>
        <w:t xml:space="preserve"> וַיֹּ֥אמֶר יְהוֹשֻׁ֖עַ אֶל־בְּנֵ֣י יִשְׂרָאֵ֑ל גֹּ֣שׁוּ הֵ֔נָּה וְשִׁמְע֕וּ אֶת־דִּבְרֵ֖י יְהוָ֥ה אֱלֹֽהֵיכֶֽם׃</w:t>
      </w:r>
    </w:p>
    <w:p>
      <w:pPr>
        <w:bidi/>
      </w:pPr>
      <w:r>
        <w:rPr>
          <w:rtl/>
          <w:cs/>
          <w:lang w:val="he_IL" w:bidi="he_IL"/>
        </w:rPr>
      </w:r>
      <w:r>
        <w:rPr>
          <w:vertAlign w:val="superscript"/>
          <w:rtl/>
          <w:cs/>
          <w:lang w:val="he_IL" w:bidi="he_IL"/>
        </w:rPr>
        <w:t>10</w:t>
      </w:r>
      <w:r>
        <w:rPr>
          <w:rtl/>
          <w:cs/>
          <w:lang w:val="he_IL" w:bidi="he_IL"/>
        </w:rPr>
        <w:t xml:space="preserve"> וַיֹּ֣אמֶר יְהוֹשֻׁ֔עַ בְּזֹאת֙ תֵּֽדְע֔וּן כִּ֛י אֵ֥ל חַ֖י בְּקִרְבְּכֶ֑ם וְהוֹרֵ֣שׁ יוֹרִ֣ישׁ מִ֠פְּנֵיכֶם אֶת־הַכְּנַעֲנִ֨י וְאֶת־הַחִתִּ֜י וְאֶת־הַחִוִּ֗י וְאֶת־הַפְּרִזִּי֙ וְאֶת־הַגִּרְגָּשִׁ֔י וְהָאֱמֹרִ֖י וְהַיְבוּסִֽי׃</w:t>
      </w:r>
    </w:p>
    <w:p>
      <w:pPr>
        <w:bidi/>
      </w:pPr>
      <w:r>
        <w:rPr>
          <w:rtl/>
          <w:cs/>
          <w:lang w:val="he_IL" w:bidi="he_IL"/>
        </w:rPr>
      </w:r>
      <w:r>
        <w:rPr>
          <w:vertAlign w:val="superscript"/>
          <w:rtl/>
          <w:cs/>
          <w:lang w:val="he_IL" w:bidi="he_IL"/>
        </w:rPr>
        <w:t>11</w:t>
      </w:r>
      <w:r>
        <w:rPr>
          <w:rtl/>
          <w:cs/>
          <w:lang w:val="he_IL" w:bidi="he_IL"/>
        </w:rPr>
        <w:t xml:space="preserve"> הִנֵּה֙ אֲר֣וֹן הַבְּרִ֔ית אֲד֖וֹן כָּל־הָאָ֑רֶץ עֹבֵ֥ר לִפְנֵיכֶ֖ם בַּיַּרְדֵּֽן׃</w:t>
      </w:r>
    </w:p>
    <w:p>
      <w:pPr>
        <w:bidi/>
      </w:pPr>
      <w:r>
        <w:rPr>
          <w:rtl/>
          <w:cs/>
          <w:lang w:val="he_IL" w:bidi="he_IL"/>
        </w:rPr>
      </w:r>
      <w:r>
        <w:rPr>
          <w:vertAlign w:val="superscript"/>
          <w:rtl/>
          <w:cs/>
          <w:lang w:val="he_IL" w:bidi="he_IL"/>
        </w:rPr>
        <w:t>12</w:t>
      </w:r>
      <w:r>
        <w:rPr>
          <w:rtl/>
          <w:cs/>
          <w:lang w:val="he_IL" w:bidi="he_IL"/>
        </w:rPr>
        <w:t xml:space="preserve"> וְעַתָּ֗ה קְח֤וּ לָכֶם֙ שְׁנֵ֣י עָשָׂ֣ר אִ֔ישׁ מִשִּׁבְטֵ֖י יִשְׂרָאֵ֑ל אִישׁ־אֶחָ֥ד אִישׁ־אֶחָ֖ד לַשָּֽׁבֶט׃</w:t>
      </w:r>
    </w:p>
    <w:p>
      <w:pPr>
        <w:bidi/>
      </w:pPr>
      <w:r>
        <w:rPr>
          <w:rtl/>
          <w:cs/>
          <w:lang w:val="he_IL" w:bidi="he_IL"/>
        </w:rPr>
      </w:r>
      <w:r>
        <w:rPr>
          <w:vertAlign w:val="superscript"/>
          <w:rtl/>
          <w:cs/>
          <w:lang w:val="he_IL" w:bidi="he_IL"/>
        </w:rPr>
        <w:t>13</w:t>
      </w:r>
      <w:r>
        <w:rPr>
          <w:rtl/>
          <w:cs/>
          <w:lang w:val="he_IL" w:bidi="he_IL"/>
        </w:rPr>
        <w:t xml:space="preserve"> וְהָיָ֡ה כְּנ֣וֹחַ כַּפּ֣וֹת רַגְלֵ֣י הַכֹּהֲנִ֡ים נֹשְׂאֵי֩ אֲר֨וֹן יְהוָ֜ה אֲד֤וֹן כָּל־הָאָ֙רֶץ֙ בְּמֵ֣י הַיַּרְדֵּ֔ן מֵ֤י הַיַּרְדֵּן֙ יִכָּ֣רֵת֔וּן הַמַּ֥יִם הַיֹּרְדִ֖ים מִלְמָ֑עְלָה וְיַעַמְד֖וּ נֵ֥ד אֶחָֽד׃</w:t>
      </w:r>
    </w:p>
    <w:p>
      <w:pPr>
        <w:bidi/>
      </w:pPr>
      <w:r>
        <w:rPr>
          <w:rtl/>
          <w:cs/>
          <w:lang w:val="he_IL" w:bidi="he_IL"/>
        </w:rPr>
      </w:r>
      <w:r>
        <w:rPr>
          <w:vertAlign w:val="superscript"/>
          <w:rtl/>
          <w:cs/>
          <w:lang w:val="he_IL" w:bidi="he_IL"/>
        </w:rPr>
        <w:t>14</w:t>
      </w:r>
      <w:r>
        <w:rPr>
          <w:rtl/>
          <w:cs/>
          <w:lang w:val="he_IL" w:bidi="he_IL"/>
        </w:rPr>
        <w:t xml:space="preserve"> וַיְהִ֗י בִּנְסֹ֤עַ הָעָם֙ מֵאָ֣הֳלֵיהֶ֔ם לַעֲבֹ֖ר אֶת־הַיַּרְדֵּ֑ן וְהַכֹּהֲנִ֗ים נֹֽשְׂאֵ֛י הָאָר֥וֹן הַבְּרִ֖ית לִפְנֵ֥י הָעָֽם׃</w:t>
      </w:r>
    </w:p>
    <w:p>
      <w:pPr>
        <w:bidi/>
      </w:pPr>
      <w:r>
        <w:rPr>
          <w:rtl/>
          <w:cs/>
          <w:lang w:val="he_IL" w:bidi="he_IL"/>
        </w:rPr>
      </w:r>
      <w:r>
        <w:rPr>
          <w:vertAlign w:val="superscript"/>
          <w:rtl/>
          <w:cs/>
          <w:lang w:val="he_IL" w:bidi="he_IL"/>
        </w:rPr>
        <w:t>15</w:t>
      </w:r>
      <w:r>
        <w:rPr>
          <w:rtl/>
          <w:cs/>
          <w:lang w:val="he_IL" w:bidi="he_IL"/>
        </w:rPr>
        <w:t xml:space="preserve"> וּכְב֞וֹא נֹשְׂאֵ֤י הָֽאָרוֹן֙ עַד־הַיַּרְדֵּ֔ן וְרַגְלֵ֤י הַכֹּֽהֲנִים֙ נֹשְׂאֵ֣י הָֽאָר֔וֹן נִטְבְּל֖וּ בִּקְצֵ֣ה הַמָּ֑יִם וְהַיַּרְדֵּ֗ן מָלֵא֙ עַל־כָּל־גְּדוֹתָ֔יו כֹּ֖ל יְמֵ֥י קָצִֽיר׃</w:t>
      </w:r>
    </w:p>
    <w:p>
      <w:pPr>
        <w:bidi/>
      </w:pPr>
      <w:r>
        <w:rPr>
          <w:rtl/>
          <w:cs/>
          <w:lang w:val="he_IL" w:bidi="he_IL"/>
        </w:rPr>
      </w:r>
      <w:r>
        <w:rPr>
          <w:vertAlign w:val="superscript"/>
          <w:rtl/>
          <w:cs/>
          <w:lang w:val="he_IL" w:bidi="he_IL"/>
        </w:rPr>
        <w:t>16</w:t>
      </w:r>
      <w:r>
        <w:rPr>
          <w:rtl/>
          <w:cs/>
          <w:lang w:val="he_IL" w:bidi="he_IL"/>
        </w:rPr>
        <w:t xml:space="preserve"> וַיַּעַמְד֡וּ הַמַּיִם֩ הַיֹּרְדִ֨ים מִלְמַ֜עְלָה קָ֣מוּ נֵד־אֶחָ֗ד הַרְחֵ֨ק מְאֹ֜ד באדם הָעִיר֙ אֲשֶׁר֙ מִצַּ֣ד צָֽרְתָ֔ן וְהַיֹּרְדִ֗ים עַ֣ל יָ֧ם הָעֲרָבָ֛ה יָם־הַמֶּ֖לַח תַּ֣מּוּ נִכְרָ֑תוּ וְהָעָ֥ם עָבְר֖וּ נֶ֥גֶד יְרִיחֽוֹ׃</w:t>
      </w:r>
    </w:p>
    <w:p>
      <w:pPr>
        <w:bidi/>
      </w:pPr>
      <w:r>
        <w:rPr>
          <w:rtl/>
          <w:cs/>
          <w:lang w:val="he_IL" w:bidi="he_IL"/>
        </w:rPr>
      </w:r>
      <w:r>
        <w:rPr>
          <w:vertAlign w:val="superscript"/>
          <w:rtl/>
          <w:cs/>
          <w:lang w:val="he_IL" w:bidi="he_IL"/>
        </w:rPr>
        <w:t>17</w:t>
      </w:r>
      <w:r>
        <w:rPr>
          <w:rtl/>
          <w:cs/>
          <w:lang w:val="he_IL" w:bidi="he_IL"/>
        </w:rPr>
        <w:t xml:space="preserve"> וַיַּעַמְד֣וּ הַכֹּהֲנִ֡ים נֹ֠שְׂאֵי הָאָר֨וֹן בְּרִית־יְהוָ֜ה בֶּחָֽרָבָ֛ה בְּת֥וֹךְ הַיַּרְדֵּ֖ן הָכֵ֑ן וְכָל־יִשְׂרָאֵ֗ל עֹֽבְרִים֙ בֶּחָ֣רָבָ֔ה עַ֤ד אֲשֶׁר־תַּ֙מּוּ֙ כָּל־הַגּ֔וֹי לַעֲבֹ֖ר אֶת־הַיַּרְדֵּֽן׃</w:t>
      </w:r>
    </w:p>
    <w:p>
      <w:pPr>
        <w:pStyle w:val="Heading2"/>
        <w:bidi/>
      </w:pPr>
      <w:r>
        <w:rPr>
          <w:rtl/>
          <w:cs/>
          <w:lang w:val="he_IL" w:bidi="he_IL"/>
        </w:rPr>
        <w:t>Joshua 4:1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כַּאֲשֶׁר־תַּ֣מּוּ כָל־הַגּ֔וֹי לַעֲב֖וֹר אֶת־הַיַּרְדֵּ֑ן פ וַיֹּ֣אמֶר יְהוָ֔ה אֶל־יְהוֹשֻׁ֖עַ לֵאמֹֽר׃</w:t>
      </w:r>
    </w:p>
    <w:p>
      <w:pPr>
        <w:bidi/>
      </w:pPr>
      <w:r>
        <w:rPr>
          <w:rtl/>
          <w:cs/>
          <w:lang w:val="he_IL" w:bidi="he_IL"/>
        </w:rPr>
      </w:r>
      <w:r>
        <w:rPr>
          <w:vertAlign w:val="superscript"/>
          <w:rtl/>
          <w:cs/>
          <w:lang w:val="he_IL" w:bidi="he_IL"/>
        </w:rPr>
        <w:t>2</w:t>
      </w:r>
      <w:r>
        <w:rPr>
          <w:rtl/>
          <w:cs/>
          <w:lang w:val="he_IL" w:bidi="he_IL"/>
        </w:rPr>
        <w:t xml:space="preserve"> קְח֤וּ לָכֶם֙ מִן־הָעָ֔ם שְׁנֵ֥ים עָשָׂ֖ר אֲנָשִׁ֑ים אִישׁ־אֶחָ֥ד אִישׁ־אֶחָ֖ד מִשָּֽׁבֶט׃</w:t>
      </w:r>
    </w:p>
    <w:p>
      <w:pPr>
        <w:bidi/>
      </w:pPr>
      <w:r>
        <w:rPr>
          <w:rtl/>
          <w:cs/>
          <w:lang w:val="he_IL" w:bidi="he_IL"/>
        </w:rPr>
      </w:r>
      <w:r>
        <w:rPr>
          <w:vertAlign w:val="superscript"/>
          <w:rtl/>
          <w:cs/>
          <w:lang w:val="he_IL" w:bidi="he_IL"/>
        </w:rPr>
        <w:t>3</w:t>
      </w:r>
      <w:r>
        <w:rPr>
          <w:rtl/>
          <w:cs/>
          <w:lang w:val="he_IL" w:bidi="he_IL"/>
        </w:rPr>
        <w:t xml:space="preserve"> וְצַוּ֣וּ אוֹתָם֮ לֵאמֹר֒ שְׂאֽוּ־לָכֶ֨ם מִזֶּ֜ה מִתּ֣וֹךְ הַיַּרְדֵּ֗ן מִמַּצַּב֙ רַגְלֵ֣י הַכֹּהֲנִ֔ים הָכִ֖ין שְׁתֵּים־עֶשְׂרֵ֣ה אֲבָנִ֑ים וְהַעֲבַרְתֶּ֤ם אוֹתָם֙ עִמָּכֶ֔ם וְהִנַּחְתֶּ֣ם אוֹתָ֔ם בַּמָּל֕וֹן אֲשֶׁר־תָּלִ֥ינוּ ב֖וֹ הַלָּֽיְלָה׃ ס</w:t>
      </w:r>
    </w:p>
    <w:p>
      <w:pPr>
        <w:bidi/>
      </w:pPr>
      <w:r>
        <w:rPr>
          <w:rtl/>
          <w:cs/>
          <w:lang w:val="he_IL" w:bidi="he_IL"/>
        </w:rPr>
      </w:r>
      <w:r>
        <w:rPr>
          <w:vertAlign w:val="superscript"/>
          <w:rtl/>
          <w:cs/>
          <w:lang w:val="he_IL" w:bidi="he_IL"/>
        </w:rPr>
        <w:t>4</w:t>
      </w:r>
      <w:r>
        <w:rPr>
          <w:rtl/>
          <w:cs/>
          <w:lang w:val="he_IL" w:bidi="he_IL"/>
        </w:rPr>
        <w:t xml:space="preserve"> וַיִּקְרָ֣א יְהוֹשֻׁ֗עַ אֶל־שְׁנֵ֤ים הֶֽעָשָׂר֙ אִ֔ישׁ אֲשֶׁ֥ר הֵכִ֖ין מִבְּנֵ֣י יִשְׂרָאֵ֑ל אִישׁ־אֶחָ֥ד אִישׁ־אֶחָ֖ד מִשָּֽׁבֶט׃</w:t>
      </w:r>
    </w:p>
    <w:p>
      <w:pPr>
        <w:bidi/>
      </w:pPr>
      <w:r>
        <w:rPr>
          <w:rtl/>
          <w:cs/>
          <w:lang w:val="he_IL" w:bidi="he_IL"/>
        </w:rPr>
      </w:r>
      <w:r>
        <w:rPr>
          <w:vertAlign w:val="superscript"/>
          <w:rtl/>
          <w:cs/>
          <w:lang w:val="he_IL" w:bidi="he_IL"/>
        </w:rPr>
        <w:t>5</w:t>
      </w:r>
      <w:r>
        <w:rPr>
          <w:rtl/>
          <w:cs/>
          <w:lang w:val="he_IL" w:bidi="he_IL"/>
        </w:rPr>
        <w:t xml:space="preserve"> וַיֹּ֤אמֶר לָהֶם֙ יְהוֹשֻׁ֔עַ עִ֠בְרוּ לִפְנֵ֨י אֲר֧וֹן יְהוָ֛ה אֱלֹֽהֵיכֶ֖ם אֶל־תּ֣וֹךְ הַיַּרְדֵּ֑ן וְהָרִ֨ימוּ לָכֶ֜ם אִ֣ישׁ אֶ֤בֶן אַחַת֙ עַל־שִׁכְמ֔וֹ לְמִסְפַּ֖ר שִׁבְטֵ֥י בְנֵי־יִשְׂרָאֵֽל׃</w:t>
      </w:r>
    </w:p>
    <w:p>
      <w:pPr>
        <w:bidi/>
      </w:pPr>
      <w:r>
        <w:rPr>
          <w:rtl/>
          <w:cs/>
          <w:lang w:val="he_IL" w:bidi="he_IL"/>
        </w:rPr>
      </w:r>
      <w:r>
        <w:rPr>
          <w:vertAlign w:val="superscript"/>
          <w:rtl/>
          <w:cs/>
          <w:lang w:val="he_IL" w:bidi="he_IL"/>
        </w:rPr>
        <w:t>6</w:t>
      </w:r>
      <w:r>
        <w:rPr>
          <w:rtl/>
          <w:cs/>
          <w:lang w:val="he_IL" w:bidi="he_IL"/>
        </w:rPr>
        <w:t xml:space="preserve"> לְמַ֗עַן תִּֽהְיֶ֛ה זֹ֥את א֖וֹת בְּקִרְבְּכֶ֑ם כִּֽי־יִשְׁאָל֨וּן בְּנֵיכֶ֤ם מָחָר֙ לֵאמֹ֔ר מָ֛ה הָאֲבָנִ֥ים הָאֵ֖לֶּה לָכֶֽם׃</w:t>
      </w:r>
    </w:p>
    <w:p>
      <w:pPr>
        <w:bidi/>
      </w:pPr>
      <w:r>
        <w:rPr>
          <w:rtl/>
          <w:cs/>
          <w:lang w:val="he_IL" w:bidi="he_IL"/>
        </w:rPr>
      </w:r>
      <w:r>
        <w:rPr>
          <w:vertAlign w:val="superscript"/>
          <w:rtl/>
          <w:cs/>
          <w:lang w:val="he_IL" w:bidi="he_IL"/>
        </w:rPr>
        <w:t>7</w:t>
      </w:r>
      <w:r>
        <w:rPr>
          <w:rtl/>
          <w:cs/>
          <w:lang w:val="he_IL" w:bidi="he_IL"/>
        </w:rPr>
        <w:t xml:space="preserve"> וַאֲמַרְתֶּ֣ם לָהֶ֗ם אֲשֶׁ֨ר נִכְרְת֜וּ מֵימֵ֤י הַיַּרְדֵּן֙ מִפְּנֵי֙ אֲר֣וֹן בְּרִית־יְהוָ֔ה בְּעָבְרוֹ֙ בַּיַּרְדֵּ֔ן נִכְרְת֖וּ מֵ֣י הַיַּרְדֵּ֑ן וְ֠הָיוּ הָאֲבָנִ֨ים הָאֵ֧לֶּה לְזִכָּר֛וֹן לִבְנֵ֥י יִשְׂרָאֵ֖ל עַד־עוֹלָֽם׃</w:t>
      </w:r>
    </w:p>
    <w:p>
      <w:pPr>
        <w:bidi/>
      </w:pPr>
      <w:r>
        <w:rPr>
          <w:rtl/>
          <w:cs/>
          <w:lang w:val="he_IL" w:bidi="he_IL"/>
        </w:rPr>
      </w:r>
      <w:r>
        <w:rPr>
          <w:vertAlign w:val="superscript"/>
          <w:rtl/>
          <w:cs/>
          <w:lang w:val="he_IL" w:bidi="he_IL"/>
        </w:rPr>
        <w:t>8</w:t>
      </w:r>
      <w:r>
        <w:rPr>
          <w:rtl/>
          <w:cs/>
          <w:lang w:val="he_IL" w:bidi="he_IL"/>
        </w:rPr>
        <w:t xml:space="preserve"> וַיַּעֲשׂוּ־כֵ֣ן בְּנֵי־יִשְׂרָאֵ֘ל כַּאֲשֶׁ֣ר צִוָּ֣ה יְהוֹשֻׁעַ֒ וַיִּשְׂא֡וּ שְׁתֵּֽי־עֶשְׂרֵ֨ה אֲבָנִ֜ים מִתּ֣וֹךְ הַיַּרְדֵּ֗ן כַּאֲשֶׁ֨ר דִּבֶּ֤ר יְהוָה֙ אֶל־יְהוֹשֻׁ֔עַ לְמִסְפַּ֖ר שִׁבְטֵ֣י בְנֵֽי־יִשְׂרָאֵ֑ל וַיַּעֲבִר֤וּם עִמָּם֙ אֶל־הַמָּל֔וֹן וַיַּנִּח֖וּם שָֽׁם׃</w:t>
      </w:r>
    </w:p>
    <w:p>
      <w:pPr>
        <w:bidi/>
      </w:pPr>
      <w:r>
        <w:rPr>
          <w:rtl/>
          <w:cs/>
          <w:lang w:val="he_IL" w:bidi="he_IL"/>
        </w:rPr>
      </w:r>
      <w:r>
        <w:rPr>
          <w:vertAlign w:val="superscript"/>
          <w:rtl/>
          <w:cs/>
          <w:lang w:val="he_IL" w:bidi="he_IL"/>
        </w:rPr>
        <w:t>9</w:t>
      </w:r>
      <w:r>
        <w:rPr>
          <w:rtl/>
          <w:cs/>
          <w:lang w:val="he_IL" w:bidi="he_IL"/>
        </w:rPr>
        <w:t xml:space="preserve"> וּשְׁתֵּ֧ים עֶשְׂרֵ֣ה אֲבָנִ֗ים הֵקִ֣ים יְהוֹשֻׁעַ֮ בְּת֣וֹךְ הַיַּרְדֵּן֒ תַּ֗חַת מַצַּב֙ רַגְלֵ֣י הַכֹּהֲנִ֔ים נֹשְׂאֵ֖י אֲר֣וֹן הַבְּרִ֑ית וַיִּ֣הְיוּ שָׁ֔ם עַ֖ד הַיּ֥וֹם הַזֶּֽה׃</w:t>
      </w:r>
    </w:p>
    <w:p>
      <w:pPr>
        <w:bidi/>
      </w:pPr>
      <w:r>
        <w:rPr>
          <w:rtl/>
          <w:cs/>
          <w:lang w:val="he_IL" w:bidi="he_IL"/>
        </w:rPr>
      </w:r>
      <w:r>
        <w:rPr>
          <w:vertAlign w:val="superscript"/>
          <w:rtl/>
          <w:cs/>
          <w:lang w:val="he_IL" w:bidi="he_IL"/>
        </w:rPr>
        <w:t>10</w:t>
      </w:r>
      <w:r>
        <w:rPr>
          <w:rtl/>
          <w:cs/>
          <w:lang w:val="he_IL" w:bidi="he_IL"/>
        </w:rPr>
        <w:t xml:space="preserve"> וְהַכֹּהֲנִ֞ים נֹשְׂאֵ֣י הָאָר֗וֹן עֹמְדִים֮ בְּת֣וֹךְ הַיַּרְדֵּן֒ עַ֣ד תֹּ֣ם כָּֽל־הַ֠דָּבָר אֲשֶׁר־צִוָּ֨ה יְהוָ֤ה אֶת־יְהוֹשֻׁ֙עַ֙ לְדַבֵּ֣ר אֶל־הָעָ֔ם כְּכֹ֛ל אֲשֶׁר־צִוָּ֥ה מֹשֶׁ֖ה אֶת־יְהוֹשֻׁ֑עַ וַיְמַהֲר֥וּ הָעָ֖ם וַֽיַּעֲבֹֽרוּ׃</w:t>
      </w:r>
    </w:p>
    <w:p>
      <w:pPr>
        <w:bidi/>
      </w:pPr>
      <w:r>
        <w:rPr>
          <w:rtl/>
          <w:cs/>
          <w:lang w:val="he_IL" w:bidi="he_IL"/>
        </w:rPr>
      </w:r>
      <w:r>
        <w:rPr>
          <w:vertAlign w:val="superscript"/>
          <w:rtl/>
          <w:cs/>
          <w:lang w:val="he_IL" w:bidi="he_IL"/>
        </w:rPr>
        <w:t>11</w:t>
      </w:r>
      <w:r>
        <w:rPr>
          <w:rtl/>
          <w:cs/>
          <w:lang w:val="he_IL" w:bidi="he_IL"/>
        </w:rPr>
        <w:t xml:space="preserve"> וַיְהִ֛י כַּֽאֲשֶׁר־תַּ֥ם כָּל־הָעָ֖ם לַֽעֲב֑וֹר וַיַּעֲבֹ֧ר אֲרוֹן־יְהוָ֛ה וְהַכֹּהֲנִ֖ים לִפְנֵ֥י הָעָֽם׃</w:t>
      </w:r>
    </w:p>
    <w:p>
      <w:pPr>
        <w:bidi/>
      </w:pPr>
      <w:r>
        <w:rPr>
          <w:rtl/>
          <w:cs/>
          <w:lang w:val="he_IL" w:bidi="he_IL"/>
        </w:rPr>
      </w:r>
      <w:r>
        <w:rPr>
          <w:vertAlign w:val="superscript"/>
          <w:rtl/>
          <w:cs/>
          <w:lang w:val="he_IL" w:bidi="he_IL"/>
        </w:rPr>
        <w:t>12</w:t>
      </w:r>
      <w:r>
        <w:rPr>
          <w:rtl/>
          <w:cs/>
          <w:lang w:val="he_IL" w:bidi="he_IL"/>
        </w:rPr>
        <w:t xml:space="preserve"> וַ֠יַּעַבְרוּ בְּנֵי־רְאוּבֵ֨ן וּבְנֵי־גָ֜ד וַחֲצִ֨י שֵׁ֤בֶט הַֽמְנַשֶּׁה֙ חֲמֻשִׁ֔ים לִפְנֵ֖י בְּנֵ֣י יִשְׂרָאֵ֑ל כַּאֲשֶׁ֛ר דִּבֶּ֥ר אֲלֵיהֶ֖ם מֹשֶֽׁה׃</w:t>
      </w:r>
    </w:p>
    <w:p>
      <w:pPr>
        <w:bidi/>
      </w:pPr>
      <w:r>
        <w:rPr>
          <w:rtl/>
          <w:cs/>
          <w:lang w:val="he_IL" w:bidi="he_IL"/>
        </w:rPr>
      </w:r>
      <w:r>
        <w:rPr>
          <w:vertAlign w:val="superscript"/>
          <w:rtl/>
          <w:cs/>
          <w:lang w:val="he_IL" w:bidi="he_IL"/>
        </w:rPr>
        <w:t>13</w:t>
      </w:r>
      <w:r>
        <w:rPr>
          <w:rtl/>
          <w:cs/>
          <w:lang w:val="he_IL" w:bidi="he_IL"/>
        </w:rPr>
        <w:t xml:space="preserve"> כְּאַרְבָּעִ֥ים אֶ֖לֶף חֲלוּצֵ֣י הַצָּבָ֑א עָבְר֞וּ לִפְנֵ֤י יְהוָה֙ לַמִּלְחָמָ֔ה אֶ֖ל עַֽרְב֥וֹת יְרִיחֽוֹ׃ ס</w:t>
      </w:r>
    </w:p>
    <w:p>
      <w:pPr>
        <w:bidi/>
      </w:pPr>
      <w:r>
        <w:rPr>
          <w:rtl/>
          <w:cs/>
          <w:lang w:val="he_IL" w:bidi="he_IL"/>
        </w:rPr>
      </w:r>
      <w:r>
        <w:rPr>
          <w:vertAlign w:val="superscript"/>
          <w:rtl/>
          <w:cs/>
          <w:lang w:val="he_IL" w:bidi="he_IL"/>
        </w:rPr>
        <w:t>14</w:t>
      </w:r>
      <w:r>
        <w:rPr>
          <w:rtl/>
          <w:cs/>
          <w:lang w:val="he_IL" w:bidi="he_IL"/>
        </w:rPr>
        <w:t xml:space="preserve"> בַּיּ֣וֹם הַה֗וּא גִּדַּ֤ל יְהוָה֙ אֶת־יְהוֹשֻׁ֔עַ בְּעֵינֵ֖י כָּל־יִשְׂרָאֵ֑ל וַיִּֽרְא֣וּ אֹת֔וֹ כַּאֲשֶׁ֛ר יָרְא֥וּ אֶת־מֹשֶׁ֖ה כָּל־יְמֵ֥י חַיָּֽיו׃ פ</w:t>
      </w:r>
    </w:p>
    <w:p>
      <w:pPr>
        <w:bidi/>
      </w:pPr>
      <w:r>
        <w:rPr>
          <w:rtl/>
          <w:cs/>
          <w:lang w:val="he_IL" w:bidi="he_IL"/>
        </w:rPr>
      </w:r>
      <w:r>
        <w:rPr>
          <w:vertAlign w:val="superscript"/>
          <w:rtl/>
          <w:cs/>
          <w:lang w:val="he_IL" w:bidi="he_IL"/>
        </w:rPr>
        <w:t>15</w:t>
      </w:r>
      <w:r>
        <w:rPr>
          <w:rtl/>
          <w:cs/>
          <w:lang w:val="he_IL" w:bidi="he_IL"/>
        </w:rPr>
        <w:t xml:space="preserve"> וַיֹּ֣אמֶר יְהוָ֔ה אֶל־יְהוֹשֻׁ֖עַ לֵאמֹֽר׃</w:t>
      </w:r>
    </w:p>
    <w:p>
      <w:pPr>
        <w:bidi/>
      </w:pPr>
      <w:r>
        <w:rPr>
          <w:rtl/>
          <w:cs/>
          <w:lang w:val="he_IL" w:bidi="he_IL"/>
        </w:rPr>
      </w:r>
      <w:r>
        <w:rPr>
          <w:vertAlign w:val="superscript"/>
          <w:rtl/>
          <w:cs/>
          <w:lang w:val="he_IL" w:bidi="he_IL"/>
        </w:rPr>
        <w:t>16</w:t>
      </w:r>
      <w:r>
        <w:rPr>
          <w:rtl/>
          <w:cs/>
          <w:lang w:val="he_IL" w:bidi="he_IL"/>
        </w:rPr>
        <w:t xml:space="preserve"> צַוֵּה֙ אֶת־הַכֹּ֣הֲנִ֔ים נֹשְׂאֵ֖י אֲר֣וֹן הָעֵד֑וּת וְיַעֲל֖וּ מִן־הַיַּרְדֵּֽן׃</w:t>
      </w:r>
    </w:p>
    <w:p>
      <w:pPr>
        <w:bidi/>
      </w:pPr>
      <w:r>
        <w:rPr>
          <w:rtl/>
          <w:cs/>
          <w:lang w:val="he_IL" w:bidi="he_IL"/>
        </w:rPr>
      </w:r>
      <w:r>
        <w:rPr>
          <w:vertAlign w:val="superscript"/>
          <w:rtl/>
          <w:cs/>
          <w:lang w:val="he_IL" w:bidi="he_IL"/>
        </w:rPr>
        <w:t>17</w:t>
      </w:r>
      <w:r>
        <w:rPr>
          <w:rtl/>
          <w:cs/>
          <w:lang w:val="he_IL" w:bidi="he_IL"/>
        </w:rPr>
        <w:t xml:space="preserve"> וַיְצַ֣ו יְהוֹשֻׁ֔עַ אֶת־הַכֹּהֲנִ֖ים לֵאמֹ֑ר עֲל֖וּ מִן־הַיַּרְדֵּֽן׃</w:t>
      </w:r>
    </w:p>
    <w:p>
      <w:pPr>
        <w:bidi/>
      </w:pPr>
      <w:r>
        <w:rPr>
          <w:rtl/>
          <w:cs/>
          <w:lang w:val="he_IL" w:bidi="he_IL"/>
        </w:rPr>
      </w:r>
      <w:r>
        <w:rPr>
          <w:vertAlign w:val="superscript"/>
          <w:rtl/>
          <w:cs/>
          <w:lang w:val="he_IL" w:bidi="he_IL"/>
        </w:rPr>
        <w:t>18</w:t>
      </w:r>
      <w:r>
        <w:rPr>
          <w:rtl/>
          <w:cs/>
          <w:lang w:val="he_IL" w:bidi="he_IL"/>
        </w:rPr>
        <w:t xml:space="preserve"> וַ֠יְהִי בעלות הַכֹּהֲנִ֜ים נֹשְׂאֵ֨י אֲר֤וֹן בְּרִית־יְהוָה֙ מִתּ֣וֹךְ הַיַּרְדֵּ֔ן נִתְּק֗וּ כַּפּוֹת֙ רַגְלֵ֣י הַכֹּהֲנִ֔ים אֶ֖ל הֶחָרָבָ֑ה וַיָּשֻׁ֤בוּ מֵֽי־הַיַּרְדֵּן֙ לִמְקוֹמָ֔ם וַיֵּלְכ֥וּ כִתְמוֹל־שִׁלְשׁ֖וֹם עַל־כָּל־גְּדוֹתָֽיו׃</w:t>
      </w:r>
    </w:p>
    <w:p>
      <w:pPr>
        <w:bidi/>
      </w:pPr>
      <w:r>
        <w:rPr>
          <w:rtl/>
          <w:cs/>
          <w:lang w:val="he_IL" w:bidi="he_IL"/>
        </w:rPr>
      </w:r>
      <w:r>
        <w:rPr>
          <w:vertAlign w:val="superscript"/>
          <w:rtl/>
          <w:cs/>
          <w:lang w:val="he_IL" w:bidi="he_IL"/>
        </w:rPr>
        <w:t>19</w:t>
      </w:r>
      <w:r>
        <w:rPr>
          <w:rtl/>
          <w:cs/>
          <w:lang w:val="he_IL" w:bidi="he_IL"/>
        </w:rPr>
        <w:t xml:space="preserve"> וְהָעָ֗ם עָלוּ֙ מִן־הַיַּרְדֵּ֔ן בֶּעָשׂ֖וֹר לַחֹ֣דֶשׁ הָרִאשׁ֑וֹן וַֽיַּחֲנוּ֙ בַּגִּלְגָּ֔ל בִּקְצֵ֖ה מִזְרַ֥ח יְרִיחֽוֹ׃</w:t>
      </w:r>
    </w:p>
    <w:p>
      <w:pPr>
        <w:bidi/>
      </w:pPr>
      <w:r>
        <w:rPr>
          <w:rtl/>
          <w:cs/>
          <w:lang w:val="he_IL" w:bidi="he_IL"/>
        </w:rPr>
      </w:r>
      <w:r>
        <w:rPr>
          <w:vertAlign w:val="superscript"/>
          <w:rtl/>
          <w:cs/>
          <w:lang w:val="he_IL" w:bidi="he_IL"/>
        </w:rPr>
        <w:t>20</w:t>
      </w:r>
      <w:r>
        <w:rPr>
          <w:rtl/>
          <w:cs/>
          <w:lang w:val="he_IL" w:bidi="he_IL"/>
        </w:rPr>
        <w:t xml:space="preserve"> וְאֵת֩ שְׁתֵּ֨ים עֶשְׂרֵ֤ה הָֽאֲבָנִים֙ הָאֵ֔לֶּה אֲשֶׁ֥ר לָקְח֖וּ מִן־הַיַּרְדֵּ֑ן הֵקִ֥ים יְהוֹשֻׁ֖עַ בַּגִּלְגָּֽל׃</w:t>
      </w:r>
    </w:p>
    <w:p>
      <w:pPr>
        <w:bidi/>
      </w:pPr>
      <w:r>
        <w:rPr>
          <w:rtl/>
          <w:cs/>
          <w:lang w:val="he_IL" w:bidi="he_IL"/>
        </w:rPr>
      </w:r>
      <w:r>
        <w:rPr>
          <w:vertAlign w:val="superscript"/>
          <w:rtl/>
          <w:cs/>
          <w:lang w:val="he_IL" w:bidi="he_IL"/>
        </w:rPr>
        <w:t>21</w:t>
      </w:r>
      <w:r>
        <w:rPr>
          <w:rtl/>
          <w:cs/>
          <w:lang w:val="he_IL" w:bidi="he_IL"/>
        </w:rPr>
        <w:t xml:space="preserve"> וַיֹּ֛אמֶר אֶל־בְּנֵ֥י יִשְׂרָאֵ֖ל לֵאמֹ֑ר אֲשֶׁר֩ יִשְׁאָל֨וּן בְּנֵיכֶ֤ם מָחָר֙ אֶת־אֲבוֹתָ֣ם לֵאמֹ֔ר מָ֖ה הָאֲבָנִ֥ים הָאֵֽלֶּה׃</w:t>
      </w:r>
    </w:p>
    <w:p>
      <w:pPr>
        <w:bidi/>
      </w:pPr>
      <w:r>
        <w:rPr>
          <w:rtl/>
          <w:cs/>
          <w:lang w:val="he_IL" w:bidi="he_IL"/>
        </w:rPr>
      </w:r>
      <w:r>
        <w:rPr>
          <w:vertAlign w:val="superscript"/>
          <w:rtl/>
          <w:cs/>
          <w:lang w:val="he_IL" w:bidi="he_IL"/>
        </w:rPr>
        <w:t>22</w:t>
      </w:r>
      <w:r>
        <w:rPr>
          <w:rtl/>
          <w:cs/>
          <w:lang w:val="he_IL" w:bidi="he_IL"/>
        </w:rPr>
        <w:t xml:space="preserve"> וְהוֹדַעְתֶּ֖ם אֶת־בְּנֵיכֶ֣ם לֵאמֹ֑ר בַּיַּבָּשָׁה֙ עָבַ֣ר יִשְׂרָאֵ֔ל אֶת־הַיַּרְדֵּ֖ן הַזֶּֽה׃</w:t>
      </w:r>
    </w:p>
    <w:p>
      <w:pPr>
        <w:bidi/>
      </w:pPr>
      <w:r>
        <w:rPr>
          <w:rtl/>
          <w:cs/>
          <w:lang w:val="he_IL" w:bidi="he_IL"/>
        </w:rPr>
      </w:r>
      <w:r>
        <w:rPr>
          <w:vertAlign w:val="superscript"/>
          <w:rtl/>
          <w:cs/>
          <w:lang w:val="he_IL" w:bidi="he_IL"/>
        </w:rPr>
        <w:t>23</w:t>
      </w:r>
      <w:r>
        <w:rPr>
          <w:rtl/>
          <w:cs/>
          <w:lang w:val="he_IL" w:bidi="he_IL"/>
        </w:rPr>
        <w:t xml:space="preserve"> אֲשֶׁר־הוֹבִישׁ֩ יְהוָ֨ה אֱלֹהֵיכֶ֜ם אֶת־מֵ֧י הַיַּרְדֵּ֛ן מִפְּנֵיכֶ֖ם עַֽד־עָבְרְכֶ֑ם כַּאֲשֶׁ֣ר עָשָׂה֩ יְהוָ֨ה אֱלֹהֵיכֶ֧ם לְיַם־ס֛וּף אֲשֶׁר־הוֹבִ֥ישׁ מִפָּנֵ֖ינוּ עַד־עָבְרֵֽנוּ׃</w:t>
      </w:r>
    </w:p>
    <w:p>
      <w:pPr>
        <w:bidi/>
      </w:pPr>
      <w:r>
        <w:rPr>
          <w:rtl/>
          <w:cs/>
          <w:lang w:val="he_IL" w:bidi="he_IL"/>
        </w:rPr>
      </w:r>
      <w:r>
        <w:rPr>
          <w:vertAlign w:val="superscript"/>
          <w:rtl/>
          <w:cs/>
          <w:lang w:val="he_IL" w:bidi="he_IL"/>
        </w:rPr>
        <w:t>24</w:t>
      </w:r>
      <w:r>
        <w:rPr>
          <w:rtl/>
          <w:cs/>
          <w:lang w:val="he_IL" w:bidi="he_IL"/>
        </w:rPr>
        <w:t xml:space="preserve"> לְ֠מַעַן דַּ֜עַת כָּל־עַמֵּ֤י הָאָ֙רֶץ֙ אֶת־יַ֣ד יְהוָ֔ה כִּ֥י חֲזָקָ֖ה הִ֑יא לְמַ֧עַן יְרָאתֶ֛ם אֶת־יְהוָ֥ה אֱלֹהֵיכֶ֖ם כָּל־הַיָּמִֽים׃ ס</w:t>
      </w:r>
    </w:p>
    <w:p>
      <w:pPr>
        <w:pStyle w:val="Heading2"/>
        <w:bidi/>
      </w:pPr>
      <w:r>
        <w:rPr>
          <w:rtl/>
          <w:cs/>
          <w:lang w:val="he_IL" w:bidi="he_IL"/>
        </w:rPr>
        <w:t>Joshua 5:1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כִשְׁמֹ֣עַ כָּל־מַלְכֵ֣י הָאֱמֹרִ֡י אֲשֶׁר֩ בְּעֵ֨בֶר הַיַּרְדֵּ֜ן יָ֗מָּה וְכָל־מַלְכֵ֤י הַֽכְּנַעֲנִי֙ אֲשֶׁ֣ר עַל־הַיָּ֔ם אֵ֠ת אֲשֶׁר־הוֹבִ֨ישׁ יְהוָ֜ה אֶת־מֵ֧י הַיַּרְדֵּ֛ן מִפְּנֵ֥י בְנֵֽי־יִשְׂרָאֵ֖ל עַד־עברנו וַיִּמַּ֣ס לְבָבָ֗ם וְלֹא־הָ֨יָה בָ֥ם עוֹד֙ ר֔וּחַ מִפְּנֵ֖י בְּנֵֽי־יִשְׂרָאֵֽל ׃ ס</w:t>
      </w:r>
    </w:p>
    <w:p>
      <w:pPr>
        <w:bidi/>
      </w:pPr>
      <w:r>
        <w:rPr>
          <w:rtl/>
          <w:cs/>
          <w:lang w:val="he_IL" w:bidi="he_IL"/>
        </w:rPr>
      </w:r>
      <w:r>
        <w:rPr>
          <w:vertAlign w:val="superscript"/>
          <w:rtl/>
          <w:cs/>
          <w:lang w:val="he_IL" w:bidi="he_IL"/>
        </w:rPr>
        <w:t>2</w:t>
      </w:r>
      <w:r>
        <w:rPr>
          <w:rtl/>
          <w:cs/>
          <w:lang w:val="he_IL" w:bidi="he_IL"/>
        </w:rPr>
        <w:t xml:space="preserve"> בָּעֵ֣ת הַהִ֗יא אָמַ֤ר יְהוָה֙ אֶל־יְהוֹשֻׁ֔עַ עֲשֵׂ֥ה לְךָ֖ חַֽרְב֣וֹת צֻרִ֑ים וְשׁ֛וּב מֹ֥ל אֶת־בְּנֵֽי־יִשְׂרָאֵ֖ל שֵׁנִֽית׃</w:t>
      </w:r>
    </w:p>
    <w:p>
      <w:pPr>
        <w:bidi/>
      </w:pPr>
      <w:r>
        <w:rPr>
          <w:rtl/>
          <w:cs/>
          <w:lang w:val="he_IL" w:bidi="he_IL"/>
        </w:rPr>
      </w:r>
      <w:r>
        <w:rPr>
          <w:vertAlign w:val="superscript"/>
          <w:rtl/>
          <w:cs/>
          <w:lang w:val="he_IL" w:bidi="he_IL"/>
        </w:rPr>
        <w:t>3</w:t>
      </w:r>
      <w:r>
        <w:rPr>
          <w:rtl/>
          <w:cs/>
          <w:lang w:val="he_IL" w:bidi="he_IL"/>
        </w:rPr>
        <w:t xml:space="preserve"> וַיַּעַשׂ־ל֥וֹ יְהוֹשֻׁ֖עַ חַֽרְב֣וֹת צֻרִ֑ים וַיָּ֙מָל֙ אֶת־בְּנֵ֣י יִשְׂרָאֵ֔ל אֶל־גִּבְעַ֖ת הָעֲרָלֽוֹת׃</w:t>
      </w:r>
    </w:p>
    <w:p>
      <w:pPr>
        <w:bidi/>
      </w:pPr>
      <w:r>
        <w:rPr>
          <w:rtl/>
          <w:cs/>
          <w:lang w:val="he_IL" w:bidi="he_IL"/>
        </w:rPr>
      </w:r>
      <w:r>
        <w:rPr>
          <w:vertAlign w:val="superscript"/>
          <w:rtl/>
          <w:cs/>
          <w:lang w:val="he_IL" w:bidi="he_IL"/>
        </w:rPr>
        <w:t>4</w:t>
      </w:r>
      <w:r>
        <w:rPr>
          <w:rtl/>
          <w:cs/>
          <w:lang w:val="he_IL" w:bidi="he_IL"/>
        </w:rPr>
        <w:t xml:space="preserve"> וְזֶ֥ה הַדָּבָ֖ר אֲשֶׁר־מָ֣ל יְהוֹשֻׁ֑עַ כָּל־הָעָ֣ם הַיֹּצֵא֩ מִמִּצְרַ֨יִם הַזְּכָרִ֜ים כֹּ֣ל ׀ אַנְשֵׁ֣י הַמִּלְחָמָ֗ה מֵ֤תוּ בַמִּדְבָּר֙ בַּדֶּ֔רֶךְ בְּצֵאתָ֖ם מִמִּצְרָֽיִם׃</w:t>
      </w:r>
    </w:p>
    <w:p>
      <w:pPr>
        <w:bidi/>
      </w:pPr>
      <w:r>
        <w:rPr>
          <w:rtl/>
          <w:cs/>
          <w:lang w:val="he_IL" w:bidi="he_IL"/>
        </w:rPr>
      </w:r>
      <w:r>
        <w:rPr>
          <w:vertAlign w:val="superscript"/>
          <w:rtl/>
          <w:cs/>
          <w:lang w:val="he_IL" w:bidi="he_IL"/>
        </w:rPr>
        <w:t>5</w:t>
      </w:r>
      <w:r>
        <w:rPr>
          <w:rtl/>
          <w:cs/>
          <w:lang w:val="he_IL" w:bidi="he_IL"/>
        </w:rPr>
        <w:t xml:space="preserve"> כִּֽי־מֻלִ֣ים הָי֔וּ כָּל־הָעָ֖ם הַיֹּֽצְאִ֑ים וְכָל־הָ֠עָם הַיִּלֹּדִ֨ים בַּמִּדְבָּ֥ר בַּדֶּ֛רֶךְ בְּצֵאתָ֥ם מִמִּצְרַ֖יִם לֹא־מָֽלוּ׃</w:t>
      </w:r>
    </w:p>
    <w:p>
      <w:pPr>
        <w:bidi/>
      </w:pPr>
      <w:r>
        <w:rPr>
          <w:rtl/>
          <w:cs/>
          <w:lang w:val="he_IL" w:bidi="he_IL"/>
        </w:rPr>
      </w:r>
      <w:r>
        <w:rPr>
          <w:vertAlign w:val="superscript"/>
          <w:rtl/>
          <w:cs/>
          <w:lang w:val="he_IL" w:bidi="he_IL"/>
        </w:rPr>
        <w:t>6</w:t>
      </w:r>
      <w:r>
        <w:rPr>
          <w:rtl/>
          <w:cs/>
          <w:lang w:val="he_IL" w:bidi="he_IL"/>
        </w:rPr>
        <w:t xml:space="preserve"> כִּ֣י ׀ אַרְבָּעִ֣ים שָׁנָ֗ה הָלְכ֣וּ בְנֵֽי־יִשְׂרָאֵל֮ בַּמִּדְבָּר֒ עַד־תֹּ֨ם כָּל־הַגּ֜וֹי אַנְשֵׁ֤י הַמִּלְחָמָה֙ הַיֹּצְאִ֣ים מִמִּצְרַ֔יִם אֲשֶׁ֥ר לֹֽא־שָׁמְע֖וּ בְּק֣וֹל יְהוָ֑ה אֲשֶׁ֨ר נִשְׁבַּ֤ע יְהוָה֙ לָהֶ֔ם לְבִלְתִּ֞י הַרְאוֹתָ֣ם אֶת־הָאָ֗רֶץ אֲשֶׁר֩ נִשְׁבַּ֨ע יְהוָ֤ה לַֽאֲבוֹתָם֙ לָ֣תֶת לָ֔נוּ אֶ֛רֶץ זָבַ֥ת חָלָ֖ב וּדְבָֽשׁ׃</w:t>
      </w:r>
    </w:p>
    <w:p>
      <w:pPr>
        <w:bidi/>
      </w:pPr>
      <w:r>
        <w:rPr>
          <w:rtl/>
          <w:cs/>
          <w:lang w:val="he_IL" w:bidi="he_IL"/>
        </w:rPr>
      </w:r>
      <w:r>
        <w:rPr>
          <w:vertAlign w:val="superscript"/>
          <w:rtl/>
          <w:cs/>
          <w:lang w:val="he_IL" w:bidi="he_IL"/>
        </w:rPr>
        <w:t>7</w:t>
      </w:r>
      <w:r>
        <w:rPr>
          <w:rtl/>
          <w:cs/>
          <w:lang w:val="he_IL" w:bidi="he_IL"/>
        </w:rPr>
        <w:t xml:space="preserve"> וְאֶת־בְּנֵיהֶם֙ הֵקִ֣ים תַּחְתָּ֔ם אֹתָ֖ם מָ֣ל יְהוֹשֻׁ֑עַ כִּי־עֲרֵלִ֣ים הָי֔וּ כִּ֛י לֹא־מָ֥לוּ אוֹתָ֖ם בַּדָּֽרֶךְ׃</w:t>
      </w:r>
    </w:p>
    <w:p>
      <w:pPr>
        <w:bidi/>
      </w:pPr>
      <w:r>
        <w:rPr>
          <w:rtl/>
          <w:cs/>
          <w:lang w:val="he_IL" w:bidi="he_IL"/>
        </w:rPr>
      </w:r>
      <w:r>
        <w:rPr>
          <w:vertAlign w:val="superscript"/>
          <w:rtl/>
          <w:cs/>
          <w:lang w:val="he_IL" w:bidi="he_IL"/>
        </w:rPr>
        <w:t>8</w:t>
      </w:r>
      <w:r>
        <w:rPr>
          <w:rtl/>
          <w:cs/>
          <w:lang w:val="he_IL" w:bidi="he_IL"/>
        </w:rPr>
        <w:t xml:space="preserve"> וַיְהִ֛י כַּאֲשֶׁר־תַּ֥מּוּ כָל־הַגּ֖וֹי לְהִמּ֑וֹל וַיֵּשְׁב֥וּ תַחְתָּ֛ם בַּֽמַּחֲנֶ֖ה עַ֥ד חֲיוֹתָֽם׃ פ</w:t>
      </w:r>
    </w:p>
    <w:p>
      <w:pPr>
        <w:bidi/>
      </w:pPr>
      <w:r>
        <w:rPr>
          <w:rtl/>
          <w:cs/>
          <w:lang w:val="he_IL" w:bidi="he_IL"/>
        </w:rPr>
      </w:r>
      <w:r>
        <w:rPr>
          <w:vertAlign w:val="superscript"/>
          <w:rtl/>
          <w:cs/>
          <w:lang w:val="he_IL" w:bidi="he_IL"/>
        </w:rPr>
        <w:t>9</w:t>
      </w:r>
      <w:r>
        <w:rPr>
          <w:rtl/>
          <w:cs/>
          <w:lang w:val="he_IL" w:bidi="he_IL"/>
        </w:rPr>
        <w:t xml:space="preserve"> וַיֹּ֤אמֶר יְהוָה֙ אֶל־יְהוֹשֻׁ֔עַ הַיּ֗וֹם גַּלּ֛וֹתִי אֶת־חֶרְפַּ֥ת מִצְרַ֖יִם מֵעֲלֵיכֶ֑ם וַיִּקְרָ֞א שֵׁ֣ם הַמָּק֤וֹם הַהוּא֙ גִּלְגָּ֔ל עַ֖ד הַיּ֥וֹם הַזֶּֽה׃</w:t>
      </w:r>
    </w:p>
    <w:p>
      <w:pPr>
        <w:bidi/>
      </w:pPr>
      <w:r>
        <w:rPr>
          <w:rtl/>
          <w:cs/>
          <w:lang w:val="he_IL" w:bidi="he_IL"/>
        </w:rPr>
      </w:r>
      <w:r>
        <w:rPr>
          <w:vertAlign w:val="superscript"/>
          <w:rtl/>
          <w:cs/>
          <w:lang w:val="he_IL" w:bidi="he_IL"/>
        </w:rPr>
        <w:t>10</w:t>
      </w:r>
      <w:r>
        <w:rPr>
          <w:rtl/>
          <w:cs/>
          <w:lang w:val="he_IL" w:bidi="he_IL"/>
        </w:rPr>
        <w:t xml:space="preserve"> וַיַּחֲנ֥וּ בְנֵֽי־יִשְׂרָאֵ֖ל בַּגִּלְגָּ֑ל וַיַּעֲשׂ֣וּ אֶת־הַפֶּ֡סַח בְּאַרְבָּעָה֩ עָשָׂ֨ר י֥וֹם לַחֹ֛דֶשׁ בָּעֶ֖רֶב בְּעַֽרְב֥וֹת יְרִיחֽוֹ׃</w:t>
      </w:r>
    </w:p>
    <w:p>
      <w:pPr>
        <w:bidi/>
      </w:pPr>
      <w:r>
        <w:rPr>
          <w:rtl/>
          <w:cs/>
          <w:lang w:val="he_IL" w:bidi="he_IL"/>
        </w:rPr>
      </w:r>
      <w:r>
        <w:rPr>
          <w:vertAlign w:val="superscript"/>
          <w:rtl/>
          <w:cs/>
          <w:lang w:val="he_IL" w:bidi="he_IL"/>
        </w:rPr>
        <w:t>11</w:t>
      </w:r>
      <w:r>
        <w:rPr>
          <w:rtl/>
          <w:cs/>
          <w:lang w:val="he_IL" w:bidi="he_IL"/>
        </w:rPr>
        <w:t xml:space="preserve"> וַיֹּ֨אכְל֜וּ מֵעֲב֥וּר הָאָ֛רֶץ מִמָּֽחֳרַ֥ת הַפֶּ֖סַח מַצּ֣וֹת וְקָל֑וּי בְּעֶ֖צֶם הַיּ֥וֹם הַזֶּֽה׃</w:t>
      </w:r>
    </w:p>
    <w:p>
      <w:pPr>
        <w:bidi/>
      </w:pPr>
      <w:r>
        <w:rPr>
          <w:rtl/>
          <w:cs/>
          <w:lang w:val="he_IL" w:bidi="he_IL"/>
        </w:rPr>
      </w:r>
      <w:r>
        <w:rPr>
          <w:vertAlign w:val="superscript"/>
          <w:rtl/>
          <w:cs/>
          <w:lang w:val="he_IL" w:bidi="he_IL"/>
        </w:rPr>
        <w:t>12</w:t>
      </w:r>
      <w:r>
        <w:rPr>
          <w:rtl/>
          <w:cs/>
          <w:lang w:val="he_IL" w:bidi="he_IL"/>
        </w:rPr>
        <w:t xml:space="preserve"> וַיִּשְׁבֹּ֨ת הַמָּ֜ן מִֽמָּחֳרָ֗ת בְּאָכְלָם֙ מֵעֲב֣וּר הָאָ֔רֶץ וְלֹא־הָ֥יָה ע֛וֹד לִבְנֵ֥י יִשְׂרָאֵ֖ל מָ֑ן וַיֹּאכְל֗וּ מִתְּבוּאַת֙ אֶ֣רֶץ כְּנַ֔עַן בַּשָּׁנָ֖ה הַהִֽיא׃ ס</w:t>
      </w:r>
    </w:p>
    <w:p>
      <w:pPr>
        <w:bidi/>
      </w:pPr>
      <w:r>
        <w:rPr>
          <w:rtl/>
          <w:cs/>
          <w:lang w:val="he_IL" w:bidi="he_IL"/>
        </w:rPr>
      </w:r>
      <w:r>
        <w:rPr>
          <w:vertAlign w:val="superscript"/>
          <w:rtl/>
          <w:cs/>
          <w:lang w:val="he_IL" w:bidi="he_IL"/>
        </w:rPr>
        <w:t>13</w:t>
      </w:r>
      <w:r>
        <w:rPr>
          <w:rtl/>
          <w:cs/>
          <w:lang w:val="he_IL" w:bidi="he_IL"/>
        </w:rPr>
        <w:t xml:space="preserve"> וַיְהִ֗י בִּֽהְי֣וֹת יְהוֹשֻׁעַ֮ בִּירִיחוֹ֒ וַיִּשָּׂ֤א עֵינָיו֙ וַיַּ֔רְא וְהִנֵּה־אִישׁ֙ עֹמֵ֣ד לְנֶגְדּ֔וֹ וְחַרְבּ֥וֹ שְׁלוּפָ֖ה בְּיָד֑וֹ וַיֵּ֨לֶךְ יְהוֹשֻׁ֤עַ אֵלָיו֙ וַיֹּ֣אמֶר ל֔וֹ הֲלָ֥נוּ אַתָּ֖ה אִם־לְצָרֵֽינוּ׃</w:t>
      </w:r>
    </w:p>
    <w:p>
      <w:pPr>
        <w:bidi/>
      </w:pPr>
      <w:r>
        <w:rPr>
          <w:rtl/>
          <w:cs/>
          <w:lang w:val="he_IL" w:bidi="he_IL"/>
        </w:rPr>
      </w:r>
      <w:r>
        <w:rPr>
          <w:vertAlign w:val="superscript"/>
          <w:rtl/>
          <w:cs/>
          <w:lang w:val="he_IL" w:bidi="he_IL"/>
        </w:rPr>
        <w:t>14</w:t>
      </w:r>
      <w:r>
        <w:rPr>
          <w:rtl/>
          <w:cs/>
          <w:lang w:val="he_IL" w:bidi="he_IL"/>
        </w:rPr>
        <w:t xml:space="preserve"> וַיֹּ֣אמֶר ׀ לֹ֗א כִּ֛י אֲנִ֥י שַׂר־צְבָֽא־יְהוָ֖ה עַתָּ֣ה בָ֑אתִי וַיִּפֹּל֩ יְהוֹשֻׁ֨עַ אֶל־פָּנָ֥יו אַ֙רְצָה֙ וַיִּשְׁתָּ֔חוּ וַיֹּ֣אמֶר ל֔וֹ מָ֥ה אֲדֹנִ֖י מְדַבֵּ֥ר אֶל־עַבְדּֽוֹ׃</w:t>
      </w:r>
    </w:p>
    <w:p>
      <w:pPr>
        <w:bidi/>
      </w:pPr>
      <w:r>
        <w:rPr>
          <w:rtl/>
          <w:cs/>
          <w:lang w:val="he_IL" w:bidi="he_IL"/>
        </w:rPr>
      </w:r>
      <w:r>
        <w:rPr>
          <w:vertAlign w:val="superscript"/>
          <w:rtl/>
          <w:cs/>
          <w:lang w:val="he_IL" w:bidi="he_IL"/>
        </w:rPr>
        <w:t>15</w:t>
      </w:r>
      <w:r>
        <w:rPr>
          <w:rtl/>
          <w:cs/>
          <w:lang w:val="he_IL" w:bidi="he_IL"/>
        </w:rPr>
        <w:t xml:space="preserve"> וַיֹּאמֶר֩ שַׂר־צְבָ֨א יְהוָ֜ה אֶל־יְהוֹשֻׁ֗עַ שַׁל־נַֽעַלְךָ֙ מֵעַ֣ל רַגְלֶ֔ךָ כִּ֣י הַמָּק֗וֹם אֲשֶׁ֥ר אַתָּ֛ה עֹמֵ֥ד עָלָ֖יו קֹ֣דֶשׁ ה֑וּא וַיַּ֥עַשׂ יְהוֹשֻׁ֖עַ כֵּֽן׃</w:t>
      </w:r>
    </w:p>
    <w:p>
      <w:pPr>
        <w:pStyle w:val="Heading2"/>
        <w:bidi/>
      </w:pPr>
      <w:r>
        <w:rPr>
          <w:rtl/>
          <w:cs/>
          <w:lang w:val="he_IL" w:bidi="he_IL"/>
        </w:rPr>
        <w:t>Joshua 6:1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וִֽירִיחוֹ֙ סֹגֶ֣רֶת וּמְסֻגֶּ֔רֶת מִפְּנֵ֖י בְּנֵ֣י יִשְׂרָאֵ֑ל אֵ֥ין יוֹצֵ֖א וְאֵ֥ין בָּֽא׃ ס</w:t>
      </w:r>
    </w:p>
    <w:p>
      <w:pPr>
        <w:bidi/>
      </w:pPr>
      <w:r>
        <w:rPr>
          <w:rtl/>
          <w:cs/>
          <w:lang w:val="he_IL" w:bidi="he_IL"/>
        </w:rPr>
      </w:r>
      <w:r>
        <w:rPr>
          <w:vertAlign w:val="superscript"/>
          <w:rtl/>
          <w:cs/>
          <w:lang w:val="he_IL" w:bidi="he_IL"/>
        </w:rPr>
        <w:t>2</w:t>
      </w:r>
      <w:r>
        <w:rPr>
          <w:rtl/>
          <w:cs/>
          <w:lang w:val="he_IL" w:bidi="he_IL"/>
        </w:rPr>
        <w:t xml:space="preserve"> וַיֹּ֤אמֶר יְהוָה֙ אֶל־יְהוֹשֻׁ֔עַ רְאֵה֙ נָתַ֣תִּי בְיָֽדְךָ֔ אֶת־יְרִיח֖וֹ וְאֶת־מַלְכָּ֑הּ גִּבּוֹרֵ֖י הֶחָֽיִל׃</w:t>
      </w:r>
    </w:p>
    <w:p>
      <w:pPr>
        <w:bidi/>
      </w:pPr>
      <w:r>
        <w:rPr>
          <w:rtl/>
          <w:cs/>
          <w:lang w:val="he_IL" w:bidi="he_IL"/>
        </w:rPr>
      </w:r>
      <w:r>
        <w:rPr>
          <w:vertAlign w:val="superscript"/>
          <w:rtl/>
          <w:cs/>
          <w:lang w:val="he_IL" w:bidi="he_IL"/>
        </w:rPr>
        <w:t>3</w:t>
      </w:r>
      <w:r>
        <w:rPr>
          <w:rtl/>
          <w:cs/>
          <w:lang w:val="he_IL" w:bidi="he_IL"/>
        </w:rPr>
        <w:t xml:space="preserve"> וְסַבֹּתֶ֣ם אֶת־הָעִ֗יר כֹּ֚ל אַנְשֵׁ֣י הַמִּלְחָמָ֔ה הַקֵּ֥יף אֶת־הָעִ֖יר פַּ֣עַם אֶחָ֑ת כֹּ֥ה תַעֲשֶׂ֖ה שֵׁ֥שֶׁת יָמִֽים׃</w:t>
      </w:r>
    </w:p>
    <w:p>
      <w:pPr>
        <w:bidi/>
      </w:pPr>
      <w:r>
        <w:rPr>
          <w:rtl/>
          <w:cs/>
          <w:lang w:val="he_IL" w:bidi="he_IL"/>
        </w:rPr>
      </w:r>
      <w:r>
        <w:rPr>
          <w:vertAlign w:val="superscript"/>
          <w:rtl/>
          <w:cs/>
          <w:lang w:val="he_IL" w:bidi="he_IL"/>
        </w:rPr>
        <w:t>4</w:t>
      </w:r>
      <w:r>
        <w:rPr>
          <w:rtl/>
          <w:cs/>
          <w:lang w:val="he_IL" w:bidi="he_IL"/>
        </w:rPr>
        <w:t xml:space="preserve"> וְשִׁבְעָ֣ה כֹהֲנִ֡ים יִשְׂאוּ֩ שִׁבְעָ֨ה שׁוֹפְר֤וֹת הַיּֽוֹבְלִים֙ לִפְנֵ֣י הָאָר֔וֹן וּבַיּוֹם֙ הַשְּׁבִיעִ֔י תָּסֹ֥בּוּ אֶת־הָעִ֖יר שֶׁ֣בַע פְּעָמִ֑ים וְהַכֹּ֣הֲנִ֔ים יִתְקְע֖וּ בַּשּׁוֹפָרֽוֹת׃</w:t>
      </w:r>
    </w:p>
    <w:p>
      <w:pPr>
        <w:bidi/>
      </w:pPr>
      <w:r>
        <w:rPr>
          <w:rtl/>
          <w:cs/>
          <w:lang w:val="he_IL" w:bidi="he_IL"/>
        </w:rPr>
      </w:r>
      <w:r>
        <w:rPr>
          <w:vertAlign w:val="superscript"/>
          <w:rtl/>
          <w:cs/>
          <w:lang w:val="he_IL" w:bidi="he_IL"/>
        </w:rPr>
        <w:t>5</w:t>
      </w:r>
      <w:r>
        <w:rPr>
          <w:rtl/>
          <w:cs/>
          <w:lang w:val="he_IL" w:bidi="he_IL"/>
        </w:rPr>
        <w:t xml:space="preserve"> וְהָיָ֞ה בִּמְשֹׁ֣ךְ ׀ בְּקֶ֣רֶן הַיּוֹבֵ֗ל בשמעכם אֶת־ק֣וֹל הַשּׁוֹפָ֔ר יָרִ֥יעוּ כָל־הָעָ֖ם תְּרוּעָ֣ה גְדוֹלָ֑ה וְנָ֨פְלָ֜ה חוֹמַ֤ת הָעִיר֙ תַּחְתֶּ֔יהָ וְעָל֥וּ הָעָ֖ם אִ֥ישׁ נֶגְדּֽוֹ׃</w:t>
      </w:r>
    </w:p>
    <w:p>
      <w:pPr>
        <w:bidi/>
      </w:pPr>
      <w:r>
        <w:rPr>
          <w:rtl/>
          <w:cs/>
          <w:lang w:val="he_IL" w:bidi="he_IL"/>
        </w:rPr>
      </w:r>
      <w:r>
        <w:rPr>
          <w:vertAlign w:val="superscript"/>
          <w:rtl/>
          <w:cs/>
          <w:lang w:val="he_IL" w:bidi="he_IL"/>
        </w:rPr>
        <w:t>6</w:t>
      </w:r>
      <w:r>
        <w:rPr>
          <w:rtl/>
          <w:cs/>
          <w:lang w:val="he_IL" w:bidi="he_IL"/>
        </w:rPr>
        <w:t xml:space="preserve"> וַיִּקְרָ֞א יְהוֹשֻׁ֤עַ בִּן־נוּן֙ אֶל־הַכֹּ֣הֲנִ֔ים וַיֹּ֣אמֶר אֲלֵהֶ֔ם שְׂא֖וּ אֶת־אֲר֣וֹן הַבְּרִ֑ית וְשִׁבְעָ֣ה כֹֽהֲנִ֗ים יִשְׂאוּ֙ שִׁבְעָ֤ה שֽׁוֹפְרוֹת֙ יוֹבְלִ֔ים לִפְנֵ֖י אֲר֥וֹן יְהוָֽה׃</w:t>
      </w:r>
    </w:p>
    <w:p>
      <w:pPr>
        <w:bidi/>
      </w:pPr>
      <w:r>
        <w:rPr>
          <w:rtl/>
          <w:cs/>
          <w:lang w:val="he_IL" w:bidi="he_IL"/>
        </w:rPr>
      </w:r>
      <w:r>
        <w:rPr>
          <w:vertAlign w:val="superscript"/>
          <w:rtl/>
          <w:cs/>
          <w:lang w:val="he_IL" w:bidi="he_IL"/>
        </w:rPr>
        <w:t>7</w:t>
      </w:r>
      <w:r>
        <w:rPr>
          <w:rtl/>
          <w:cs/>
          <w:lang w:val="he_IL" w:bidi="he_IL"/>
        </w:rPr>
        <w:t xml:space="preserve"> ויאמרו אֶל־הָעָ֔ם עִבְר֖וּ וְסֹ֣בּוּ אֶת־הָעִ֑יר וְהֶ֣חָל֔וּץ יַעֲבֹ֕ר לִפְנֵ֖י אֲר֥וֹן יְהוָֽה׃</w:t>
      </w:r>
    </w:p>
    <w:p>
      <w:pPr>
        <w:bidi/>
      </w:pPr>
      <w:r>
        <w:rPr>
          <w:rtl/>
          <w:cs/>
          <w:lang w:val="he_IL" w:bidi="he_IL"/>
        </w:rPr>
      </w:r>
      <w:r>
        <w:rPr>
          <w:vertAlign w:val="superscript"/>
          <w:rtl/>
          <w:cs/>
          <w:lang w:val="he_IL" w:bidi="he_IL"/>
        </w:rPr>
        <w:t>8</w:t>
      </w:r>
      <w:r>
        <w:rPr>
          <w:rtl/>
          <w:cs/>
          <w:lang w:val="he_IL" w:bidi="he_IL"/>
        </w:rPr>
        <w:t xml:space="preserve"> וַיְהִ֗י כֶּאֱמֹ֣ר יְהוֹשֻׁעַ֮ אֶל־הָעָם֒ וְשִׁבְעָ֣ה הַכֹּהֲנִ֡ים נֹשְׂאִים֩ שִׁבְעָ֨ה שׁוֹפְר֤וֹת הַיּֽוֹבְלִים֙ לִפְנֵ֣י יְהוָ֔ה עָבְר֕וּ וְתָקְע֖וּ בַּשּֽׁוֹפָר֑וֹת וַֽאֲרוֹן֙ בְּרִ֣ית יְהוָ֔ה הֹלֵ֖ךְ אַחֲרֵיהֶֽם׃</w:t>
      </w:r>
    </w:p>
    <w:p>
      <w:pPr>
        <w:bidi/>
      </w:pPr>
      <w:r>
        <w:rPr>
          <w:rtl/>
          <w:cs/>
          <w:lang w:val="he_IL" w:bidi="he_IL"/>
        </w:rPr>
      </w:r>
      <w:r>
        <w:rPr>
          <w:vertAlign w:val="superscript"/>
          <w:rtl/>
          <w:cs/>
          <w:lang w:val="he_IL" w:bidi="he_IL"/>
        </w:rPr>
        <w:t>9</w:t>
      </w:r>
      <w:r>
        <w:rPr>
          <w:rtl/>
          <w:cs/>
          <w:lang w:val="he_IL" w:bidi="he_IL"/>
        </w:rPr>
        <w:t xml:space="preserve"> וְהֶחָל֣וּץ הֹלֵ֔ךְ לִפְנֵי֙ הַכֹּ֣הֲנִ֔ים תקעו הַשּֽׁוֹפָר֑וֹת וְהַֽמְאַסֵּ֗ף הֹלֵךְ֙ אַחֲרֵ֣י הָאָר֔וֹן הָל֖וֹךְ וְתָק֥וֹעַ בַּשּׁוֹפָרֽוֹת׃</w:t>
      </w:r>
    </w:p>
    <w:p>
      <w:pPr>
        <w:bidi/>
      </w:pPr>
      <w:r>
        <w:rPr>
          <w:rtl/>
          <w:cs/>
          <w:lang w:val="he_IL" w:bidi="he_IL"/>
        </w:rPr>
      </w:r>
      <w:r>
        <w:rPr>
          <w:vertAlign w:val="superscript"/>
          <w:rtl/>
          <w:cs/>
          <w:lang w:val="he_IL" w:bidi="he_IL"/>
        </w:rPr>
        <w:t>10</w:t>
      </w:r>
      <w:r>
        <w:rPr>
          <w:rtl/>
          <w:cs/>
          <w:lang w:val="he_IL" w:bidi="he_IL"/>
        </w:rPr>
        <w:t xml:space="preserve"> וְאֶת־הָעָם֩ צִוָּ֨ה יְהוֹשֻׁ֜עַ לֵאמֹ֗ר לֹ֤א תָרִ֙יעוּ֙ וְלֹֽא־תַשְׁמִ֣יעוּ אֶת־קוֹלְכֶ֔ם וְלֹא־יֵצֵ֥א מִפִּיכֶ֖ם דָּבָ֑ר עַ֠ד י֣וֹם אָמְרִ֧י אֲלֵיכֶ֛ם הָרִ֖יעוּ וַהֲרִיעֹתֶֽם׃</w:t>
      </w:r>
    </w:p>
    <w:p>
      <w:pPr>
        <w:bidi/>
      </w:pPr>
      <w:r>
        <w:rPr>
          <w:rtl/>
          <w:cs/>
          <w:lang w:val="he_IL" w:bidi="he_IL"/>
        </w:rPr>
      </w:r>
      <w:r>
        <w:rPr>
          <w:vertAlign w:val="superscript"/>
          <w:rtl/>
          <w:cs/>
          <w:lang w:val="he_IL" w:bidi="he_IL"/>
        </w:rPr>
        <w:t>11</w:t>
      </w:r>
      <w:r>
        <w:rPr>
          <w:rtl/>
          <w:cs/>
          <w:lang w:val="he_IL" w:bidi="he_IL"/>
        </w:rPr>
        <w:t xml:space="preserve"> וַיַּסֵּ֤ב אֲרוֹן־יְהוָה֙ אֶת־הָעִ֔יר הַקֵּ֖ף פַּ֣עַם אֶחָ֑ת וַיָּבֹ֙אוּ֙ הַֽמַּחֲנֶ֔ה וַיָּלִ֖ינוּ בַּֽמַּחֲנֶֽה׃ פ</w:t>
      </w:r>
    </w:p>
    <w:p>
      <w:pPr>
        <w:bidi/>
      </w:pPr>
      <w:r>
        <w:rPr>
          <w:rtl/>
          <w:cs/>
          <w:lang w:val="he_IL" w:bidi="he_IL"/>
        </w:rPr>
      </w:r>
      <w:r>
        <w:rPr>
          <w:vertAlign w:val="superscript"/>
          <w:rtl/>
          <w:cs/>
          <w:lang w:val="he_IL" w:bidi="he_IL"/>
        </w:rPr>
        <w:t>12</w:t>
      </w:r>
      <w:r>
        <w:rPr>
          <w:rtl/>
          <w:cs/>
          <w:lang w:val="he_IL" w:bidi="he_IL"/>
        </w:rPr>
        <w:t xml:space="preserve"> וַיַּשְׁכֵּ֥ם יְהוֹשֻׁ֖עַ בַּבֹּ֑קֶר וַיִּשְׂא֥וּ הַכֹּהֲנִ֖ים אֶת־אֲר֥וֹן יְהוָֽה׃</w:t>
      </w:r>
    </w:p>
    <w:p>
      <w:pPr>
        <w:bidi/>
      </w:pPr>
      <w:r>
        <w:rPr>
          <w:rtl/>
          <w:cs/>
          <w:lang w:val="he_IL" w:bidi="he_IL"/>
        </w:rPr>
      </w:r>
      <w:r>
        <w:rPr>
          <w:vertAlign w:val="superscript"/>
          <w:rtl/>
          <w:cs/>
          <w:lang w:val="he_IL" w:bidi="he_IL"/>
        </w:rPr>
        <w:t>13</w:t>
      </w:r>
      <w:r>
        <w:rPr>
          <w:rtl/>
          <w:cs/>
          <w:lang w:val="he_IL" w:bidi="he_IL"/>
        </w:rPr>
        <w:t xml:space="preserve"> וְשִׁבְעָ֣ה הַכֹּהֲנִ֡ים נֹשְׂאִים֩ שִׁבְעָ֨ה שׁוֹפְר֜וֹת הַיֹּבְלִ֗ים לִפְנֵי֙ אֲר֣וֹן יְהוָ֔ה הֹלְכִ֣ים הָל֔וֹךְ וְתָקְע֖וּ בַּשּׁוֹפָר֑וֹת וְהֶחָלוּץ֙ הֹלֵ֣ךְ לִפְנֵיהֶ֔ם וְהַֽמְאַסֵּ֗ף הֹלֵךְ֙ אַֽחֲרֵי֙ אֲר֣וֹן יְהוָ֔ה הולך וְתָק֥וֹעַ בַּשּׁוֹפָרֽוֹת׃</w:t>
      </w:r>
    </w:p>
    <w:p>
      <w:pPr>
        <w:bidi/>
      </w:pPr>
      <w:r>
        <w:rPr>
          <w:rtl/>
          <w:cs/>
          <w:lang w:val="he_IL" w:bidi="he_IL"/>
        </w:rPr>
      </w:r>
      <w:r>
        <w:rPr>
          <w:vertAlign w:val="superscript"/>
          <w:rtl/>
          <w:cs/>
          <w:lang w:val="he_IL" w:bidi="he_IL"/>
        </w:rPr>
        <w:t>14</w:t>
      </w:r>
      <w:r>
        <w:rPr>
          <w:rtl/>
          <w:cs/>
          <w:lang w:val="he_IL" w:bidi="he_IL"/>
        </w:rPr>
        <w:t xml:space="preserve"> וַיָּסֹ֨בּוּ אֶת־הָעִ֜יר בַּיּ֤וֹם הַשֵּׁנִי֙ פַּ֣עַם אַחַ֔ת וַיָּשֻׁ֖בוּ הַֽמַּחֲנֶ֑ה כֹּ֥ה עָשׂ֖וּ שֵׁ֥שֶׁת יָמִֽים׃</w:t>
      </w:r>
    </w:p>
    <w:p>
      <w:pPr>
        <w:bidi/>
      </w:pPr>
      <w:r>
        <w:rPr>
          <w:rtl/>
          <w:cs/>
          <w:lang w:val="he_IL" w:bidi="he_IL"/>
        </w:rPr>
      </w:r>
      <w:r>
        <w:rPr>
          <w:vertAlign w:val="superscript"/>
          <w:rtl/>
          <w:cs/>
          <w:lang w:val="he_IL" w:bidi="he_IL"/>
        </w:rPr>
        <w:t>15</w:t>
      </w:r>
      <w:r>
        <w:rPr>
          <w:rtl/>
          <w:cs/>
          <w:lang w:val="he_IL" w:bidi="he_IL"/>
        </w:rPr>
        <w:t xml:space="preserve"> וַיְהִ֣י ׀ בַּיּ֣וֹם הַשְּׁבִיעִ֗י וַיַּשְׁכִּ֙מוּ֙ כַּעֲל֣וֹת הַשַּׁ֔חַר וַיָּסֹ֧בּוּ אֶת־הָעִ֛יר כַּמִּשְׁפָּ֥ט הַזֶּ֖ה שֶׁ֣בַע פְּעָמִ֑ים רַ֚ק בַּיּ֣וֹם הַה֔וּא סָבְב֥וּ אֶת־הָעִ֖יר שֶׁ֥בַע פְּעָמִֽים׃</w:t>
      </w:r>
    </w:p>
    <w:p>
      <w:pPr>
        <w:bidi/>
      </w:pPr>
      <w:r>
        <w:rPr>
          <w:rtl/>
          <w:cs/>
          <w:lang w:val="he_IL" w:bidi="he_IL"/>
        </w:rPr>
      </w:r>
      <w:r>
        <w:rPr>
          <w:vertAlign w:val="superscript"/>
          <w:rtl/>
          <w:cs/>
          <w:lang w:val="he_IL" w:bidi="he_IL"/>
        </w:rPr>
        <w:t>16</w:t>
      </w:r>
      <w:r>
        <w:rPr>
          <w:rtl/>
          <w:cs/>
          <w:lang w:val="he_IL" w:bidi="he_IL"/>
        </w:rPr>
        <w:t xml:space="preserve"> וַיְהִי֙ בַּפַּ֣עַם הַשְּׁבִיעִ֔ית תָּקְע֥וּ הַכֹּהֲנִ֖ים בַּשּׁוֹפָר֑וֹת וַיֹּ֨אמֶר יְהוֹשֻׁ֤עַ אֶל־הָעָם֙ הָרִ֔יעוּ כִּֽי־נָתַ֧ן יְהוָ֛ה לָכֶ֖ם אֶת־הָעִֽיר ׃</w:t>
      </w:r>
    </w:p>
    <w:p>
      <w:pPr>
        <w:bidi/>
      </w:pPr>
      <w:r>
        <w:rPr>
          <w:rtl/>
          <w:cs/>
          <w:lang w:val="he_IL" w:bidi="he_IL"/>
        </w:rPr>
      </w:r>
      <w:r>
        <w:rPr>
          <w:vertAlign w:val="superscript"/>
          <w:rtl/>
          <w:cs/>
          <w:lang w:val="he_IL" w:bidi="he_IL"/>
        </w:rPr>
        <w:t>17</w:t>
      </w:r>
      <w:r>
        <w:rPr>
          <w:rtl/>
          <w:cs/>
          <w:lang w:val="he_IL" w:bidi="he_IL"/>
        </w:rPr>
        <w:t xml:space="preserve"> וְהָיְתָ֨ה הָעִ֥יר חֵ֛רֶם הִ֥יא וְכָל־אֲשֶׁר־בָּ֖הּ לַֽיהוָ֑ה רַק֩ רָחָ֨ב הַזּוֹנָ֜ה תִּֽחְיֶ֗ה הִ֚יא וְכָל־אֲשֶׁ֣ר אִתָּ֣הּ בַּבַּ֔יִת כִּ֣י הֶחְבְּאַ֔תָה אֶת־הַמַּלְאָכִ֖ים אֲשֶׁ֥ר שָׁלָֽחְנוּ׃</w:t>
      </w:r>
    </w:p>
    <w:p>
      <w:pPr>
        <w:bidi/>
      </w:pPr>
      <w:r>
        <w:rPr>
          <w:rtl/>
          <w:cs/>
          <w:lang w:val="he_IL" w:bidi="he_IL"/>
        </w:rPr>
      </w:r>
      <w:r>
        <w:rPr>
          <w:vertAlign w:val="superscript"/>
          <w:rtl/>
          <w:cs/>
          <w:lang w:val="he_IL" w:bidi="he_IL"/>
        </w:rPr>
        <w:t>18</w:t>
      </w:r>
      <w:r>
        <w:rPr>
          <w:rtl/>
          <w:cs/>
          <w:lang w:val="he_IL" w:bidi="he_IL"/>
        </w:rPr>
        <w:t xml:space="preserve"> וְרַק־אַתֶּם֙ שִׁמְר֣וּ מִן־הַחֵ֔רֶם פֶּֽן־תַּחֲרִ֖ימוּ וּלְקַחְתֶּ֣ם מִן־הַחֵ֑רֶם וְשַׂמְתֶּ֞ם אֶת־מַחֲנֵ֤ה יִשְׂרָאֵל֙ לְחֵ֔רֶם וַעֲכַרְתֶּ֖ם אוֹתֽוֹ׃</w:t>
      </w:r>
    </w:p>
    <w:p>
      <w:pPr>
        <w:bidi/>
      </w:pPr>
      <w:r>
        <w:rPr>
          <w:rtl/>
          <w:cs/>
          <w:lang w:val="he_IL" w:bidi="he_IL"/>
        </w:rPr>
      </w:r>
      <w:r>
        <w:rPr>
          <w:vertAlign w:val="superscript"/>
          <w:rtl/>
          <w:cs/>
          <w:lang w:val="he_IL" w:bidi="he_IL"/>
        </w:rPr>
        <w:t>19</w:t>
      </w:r>
      <w:r>
        <w:rPr>
          <w:rtl/>
          <w:cs/>
          <w:lang w:val="he_IL" w:bidi="he_IL"/>
        </w:rPr>
        <w:t xml:space="preserve"> וְכֹ֣ל ׀ כֶּ֣סֶף וְזָהָ֗ב וּכְלֵ֤י נְחֹ֙שֶׁת֙ וּבַרְזֶ֔ל קֹ֥דֶשׁ ה֖וּא לַֽיהוָ֑ה אוֹצַ֥ר יְהוָ֖ה יָבֽוֹא׃</w:t>
      </w:r>
    </w:p>
    <w:p>
      <w:pPr>
        <w:bidi/>
      </w:pPr>
      <w:r>
        <w:rPr>
          <w:rtl/>
          <w:cs/>
          <w:lang w:val="he_IL" w:bidi="he_IL"/>
        </w:rPr>
      </w:r>
      <w:r>
        <w:rPr>
          <w:vertAlign w:val="superscript"/>
          <w:rtl/>
          <w:cs/>
          <w:lang w:val="he_IL" w:bidi="he_IL"/>
        </w:rPr>
        <w:t>20</w:t>
      </w:r>
      <w:r>
        <w:rPr>
          <w:rtl/>
          <w:cs/>
          <w:lang w:val="he_IL" w:bidi="he_IL"/>
        </w:rPr>
        <w:t xml:space="preserve"> וַיָּ֣רַע הָעָ֔ם וַֽיִּתְקְע֖וּ בַּשֹּֽׁפָר֑וֹת וַיְהִי֩ כִשְׁמֹ֨עַ הָעָ֜ם אֶת־ק֣וֹל הַשּׁוֹפָ֗ר וַיָּרִ֤יעוּ הָעָם֙ תְּרוּעָ֣ה גְדוֹלָ֔ה וַתִּפֹּ֨ל הַֽחוֹמָ֜ה תַּחְתֶּ֗יהָ וַיַּ֨עַל הָעָ֤ם הָעִ֙ירָה֙ אִ֣ישׁ נֶגְדּ֔וֹ וַֽיִּלְכְּד֖וּ אֶת־הָעִֽיר׃</w:t>
      </w:r>
    </w:p>
    <w:p>
      <w:pPr>
        <w:bidi/>
      </w:pPr>
      <w:r>
        <w:rPr>
          <w:rtl/>
          <w:cs/>
          <w:lang w:val="he_IL" w:bidi="he_IL"/>
        </w:rPr>
      </w:r>
      <w:r>
        <w:rPr>
          <w:vertAlign w:val="superscript"/>
          <w:rtl/>
          <w:cs/>
          <w:lang w:val="he_IL" w:bidi="he_IL"/>
        </w:rPr>
        <w:t>21</w:t>
      </w:r>
      <w:r>
        <w:rPr>
          <w:rtl/>
          <w:cs/>
          <w:lang w:val="he_IL" w:bidi="he_IL"/>
        </w:rPr>
        <w:t xml:space="preserve"> וַֽיַּחֲרִ֙ימוּ֙ אֶת־כָּל ־אֲשֶׁ֣ר בָּעִ֔יר מֵאִישׁ֙ וְעַד־אִשָּׁ֔ה מִנַּ֖עַר וְעַד־זָקֵ֑ן וְעַ֨ד שׁ֥וֹר וָשֶׂ֛ה וַחֲמ֖וֹר לְפִי־חָֽרֶב׃</w:t>
      </w:r>
    </w:p>
    <w:p>
      <w:pPr>
        <w:bidi/>
      </w:pPr>
      <w:r>
        <w:rPr>
          <w:rtl/>
          <w:cs/>
          <w:lang w:val="he_IL" w:bidi="he_IL"/>
        </w:rPr>
      </w:r>
      <w:r>
        <w:rPr>
          <w:vertAlign w:val="superscript"/>
          <w:rtl/>
          <w:cs/>
          <w:lang w:val="he_IL" w:bidi="he_IL"/>
        </w:rPr>
        <w:t>22</w:t>
      </w:r>
      <w:r>
        <w:rPr>
          <w:rtl/>
          <w:cs/>
          <w:lang w:val="he_IL" w:bidi="he_IL"/>
        </w:rPr>
        <w:t xml:space="preserve"> וְלִשְׁנַ֨יִם הָאֲנָשִׁ֜ים הַֽמְרַגְּלִ֤ים אֶת־הָאָ֙רֶץ֙ אָמַ֣ר יְהוֹשֻׁ֔עַ בֹּ֖אוּ בֵּית־הָאִשָּׁ֣ה הַזּוֹנָ֑ה וְהוֹצִ֨יאוּ מִשָּׁ֤ם אֶת־הָֽאִשָּׁה֙ וְאֶת־כָּל־אֲשֶׁר־לָ֔הּ כַּאֲשֶׁ֥ר נִשְׁבַּעְתֶּ֖ם לָֽהּ׃</w:t>
      </w:r>
    </w:p>
    <w:p>
      <w:pPr>
        <w:bidi/>
      </w:pPr>
      <w:r>
        <w:rPr>
          <w:rtl/>
          <w:cs/>
          <w:lang w:val="he_IL" w:bidi="he_IL"/>
        </w:rPr>
      </w:r>
      <w:r>
        <w:rPr>
          <w:vertAlign w:val="superscript"/>
          <w:rtl/>
          <w:cs/>
          <w:lang w:val="he_IL" w:bidi="he_IL"/>
        </w:rPr>
        <w:t>23</w:t>
      </w:r>
      <w:r>
        <w:rPr>
          <w:rtl/>
          <w:cs/>
          <w:lang w:val="he_IL" w:bidi="he_IL"/>
        </w:rPr>
        <w:t xml:space="preserve"> וַיָּבֹ֜אוּ הַנְּעָרִ֣ים הַֽמְרַגְּלִ֗ים וַיֹּצִ֡יאוּ אֶת־רָ֠חָב וְאֶת־אָבִ֨יהָ וְאֶת־אִמָּ֤הּ וְאֶת־אַחֶ֙יהָ֙ וְאֶת־כָּל־אֲשֶׁר־לָ֔הּ וְאֵ֥ת כָּל־מִשְׁפְּחוֹתֶ֖יהָ הוֹצִ֑יאוּ וַיַּ֨נִּיח֔וּם מִח֖וּץ לְמַחֲנֵ֥ה יִשְׂרָאֵֽל׃</w:t>
      </w:r>
    </w:p>
    <w:p>
      <w:pPr>
        <w:bidi/>
      </w:pPr>
      <w:r>
        <w:rPr>
          <w:rtl/>
          <w:cs/>
          <w:lang w:val="he_IL" w:bidi="he_IL"/>
        </w:rPr>
      </w:r>
      <w:r>
        <w:rPr>
          <w:vertAlign w:val="superscript"/>
          <w:rtl/>
          <w:cs/>
          <w:lang w:val="he_IL" w:bidi="he_IL"/>
        </w:rPr>
        <w:t>24</w:t>
      </w:r>
      <w:r>
        <w:rPr>
          <w:rtl/>
          <w:cs/>
          <w:lang w:val="he_IL" w:bidi="he_IL"/>
        </w:rPr>
        <w:t xml:space="preserve"> וְהָעִ֛יר שָׂרְפ֥וּ בָאֵ֖שׁ וְכָל־אֲשֶׁר־בָּ֑הּ רַ֣ק ׀ הַכֶּ֣סֶף וְהַזָּהָ֗ב וּכְלֵ֤י הַנְּחֹ֙שֶׁת֙ וְהַבַּרְזֶ֔ל נָתְנ֖וּ אוֹצַ֥ר בֵּית־יְהוָֽה׃</w:t>
      </w:r>
    </w:p>
    <w:p>
      <w:pPr>
        <w:bidi/>
      </w:pPr>
      <w:r>
        <w:rPr>
          <w:rtl/>
          <w:cs/>
          <w:lang w:val="he_IL" w:bidi="he_IL"/>
        </w:rPr>
      </w:r>
      <w:r>
        <w:rPr>
          <w:vertAlign w:val="superscript"/>
          <w:rtl/>
          <w:cs/>
          <w:lang w:val="he_IL" w:bidi="he_IL"/>
        </w:rPr>
        <w:t>25</w:t>
      </w:r>
      <w:r>
        <w:rPr>
          <w:rtl/>
          <w:cs/>
          <w:lang w:val="he_IL" w:bidi="he_IL"/>
        </w:rPr>
        <w:t xml:space="preserve"> וְֽאֶת־רָחָ֣ב הַ֠זּוֹנָה וְאֶת־בֵּ֨ית אָבִ֤יהָ וְאֶת־כָּל־אֲשֶׁר־לָהּ֙ הֶחֱיָ֣ה יְהוֹשֻׁ֔עַ וַתֵּ֙שֶׁב֙ בְּקֶ֣רֶב יִשְׂרָאֵ֔ל עַ֖ד הַיּ֣וֹם הַזֶּ֑ה כִּ֤י הֶחְבִּ֙יאָה֙ אֶת־הַמַּלְאָכִ֔ים אֲשֶׁר־שָׁלַ֥ח יְהוֹשֻׁ֖עַ לְרַגֵּ֥ל אֶת־יְרִיחֽוֹ׃ פ</w:t>
      </w:r>
    </w:p>
    <w:p>
      <w:pPr>
        <w:bidi/>
      </w:pPr>
      <w:r>
        <w:rPr>
          <w:rtl/>
          <w:cs/>
          <w:lang w:val="he_IL" w:bidi="he_IL"/>
        </w:rPr>
      </w:r>
      <w:r>
        <w:rPr>
          <w:vertAlign w:val="superscript"/>
          <w:rtl/>
          <w:cs/>
          <w:lang w:val="he_IL" w:bidi="he_IL"/>
        </w:rPr>
        <w:t>26</w:t>
      </w:r>
      <w:r>
        <w:rPr>
          <w:rtl/>
          <w:cs/>
          <w:lang w:val="he_IL" w:bidi="he_IL"/>
        </w:rPr>
        <w:t xml:space="preserve"> וַיַּשְׁבַּ֣ע יְהוֹשֻׁ֔עַ בָּעֵ֥ת הַהִ֖יא לֵאמֹ֑ר אָר֨וּר הָאִ֜ישׁ לִפְנֵ֣י יְהוָ֗ה אֲשֶׁ֤ר יָקוּם֙ וּבָנָ֞ה אֶת־הָעִ֤יר הַזֹּאת֙ אֶת־יְרִיח֔וֹ בִּבְכֹר֣וֹ יְיַסְּדֶ֔נָּה וּבִצְעִיר֖וֹ יַצִּ֥יב דְּלָתֶֽיהָ׃</w:t>
      </w:r>
    </w:p>
    <w:p>
      <w:pPr>
        <w:bidi/>
      </w:pPr>
      <w:r>
        <w:rPr>
          <w:rtl/>
          <w:cs/>
          <w:lang w:val="he_IL" w:bidi="he_IL"/>
        </w:rPr>
      </w:r>
      <w:r>
        <w:rPr>
          <w:vertAlign w:val="superscript"/>
          <w:rtl/>
          <w:cs/>
          <w:lang w:val="he_IL" w:bidi="he_IL"/>
        </w:rPr>
        <w:t>27</w:t>
      </w:r>
      <w:r>
        <w:rPr>
          <w:rtl/>
          <w:cs/>
          <w:lang w:val="he_IL" w:bidi="he_IL"/>
        </w:rPr>
        <w:t xml:space="preserve"> וַיְהִ֥י יְהוָ֖ה אֶת־יְהוֹשֻׁ֑עַ וַיְהִ֥י שָׁמְע֖וֹ בְּכָל־הָאָֽרֶץ׃</w:t>
      </w:r>
    </w:p>
    <w:p>
      <w:pPr>
        <w:pStyle w:val="Heading2"/>
        <w:bidi/>
      </w:pPr>
      <w:r>
        <w:rPr>
          <w:rtl/>
          <w:cs/>
          <w:lang w:val="he_IL" w:bidi="he_IL"/>
        </w:rPr>
        <w:t>Joshua 7:1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וַיִּמְעֲל֧וּ בְנֵֽי־יִשְׂרָאֵ֛ל מַ֖עַל בַּחֵ֑רֶם וַיִּקַּ֡ח עָכָ֣ן בֶּן־כַּרְמִי֩ בֶן־זַבְדִּ֨י בֶן־זֶ֜רַח לְמַטֵּ֤ה יְהוּדָה֙ מִן־הַחֵ֔רֶם וַיִּֽחַר־אַ֥ף יְהוָ֖ה בִּבְנֵ֥י יִשְׂרָאֵֽל׃</w:t>
      </w:r>
    </w:p>
    <w:p>
      <w:pPr>
        <w:bidi/>
      </w:pPr>
      <w:r>
        <w:rPr>
          <w:rtl/>
          <w:cs/>
          <w:lang w:val="he_IL" w:bidi="he_IL"/>
        </w:rPr>
      </w:r>
      <w:r>
        <w:rPr>
          <w:vertAlign w:val="superscript"/>
          <w:rtl/>
          <w:cs/>
          <w:lang w:val="he_IL" w:bidi="he_IL"/>
        </w:rPr>
        <w:t>2</w:t>
      </w:r>
      <w:r>
        <w:rPr>
          <w:rtl/>
          <w:cs/>
          <w:lang w:val="he_IL" w:bidi="he_IL"/>
        </w:rPr>
        <w:t xml:space="preserve"> וַיִּשְׁלַח֩ יְהוֹשֻׁ֨עַ אֲנָשִׁ֜ים מִֽירִיח֗וֹ הָעַ֞י אֲשֶׁ֨ר עִם־בֵּ֥ית אָ֙וֶן֙ מִקֶּ֣דֶם לְבֵֽית־אֵ֔ל וַיֹּ֤אמֶר אֲלֵיהֶם֙ לֵאמֹ֔ר עֲל֖וּ וְרַגְּל֣וּ אֶת־הָאָ֑רֶץ וַֽיַּעֲלוּ֙ הָאֲנָשִׁ֔ים וַֽיְרַגְּל֖וּ אֶת־הָעָֽי׃</w:t>
      </w:r>
    </w:p>
    <w:p>
      <w:pPr>
        <w:bidi/>
      </w:pPr>
      <w:r>
        <w:rPr>
          <w:rtl/>
          <w:cs/>
          <w:lang w:val="he_IL" w:bidi="he_IL"/>
        </w:rPr>
      </w:r>
      <w:r>
        <w:rPr>
          <w:vertAlign w:val="superscript"/>
          <w:rtl/>
          <w:cs/>
          <w:lang w:val="he_IL" w:bidi="he_IL"/>
        </w:rPr>
        <w:t>3</w:t>
      </w:r>
      <w:r>
        <w:rPr>
          <w:rtl/>
          <w:cs/>
          <w:lang w:val="he_IL" w:bidi="he_IL"/>
        </w:rPr>
        <w:t xml:space="preserve"> וַיָּשֻׁ֣בוּ אֶל־יְהוֹשֻׁ֗עַ וַיֹּאמְר֣וּ אֵלָיו֮ אַל־יַ֣עַל כָּל־הָעָם֒ כְּאַלְפַּ֣יִם אִ֗ישׁ א֚וֹ כִּשְׁלֹ֣שֶׁת אֲלָפִ֣ים אִ֔ישׁ יַעֲל֖וּ וְיַכּ֣וּ אֶת־הָעָ֑י אַל־תְּיַגַּע־שָׁ֙מָּה֙ אֶת־כָּל־הָעָ֔ם כִּ֥י מְעַ֖ט הֵֽמָּה׃</w:t>
      </w:r>
    </w:p>
    <w:p>
      <w:pPr>
        <w:bidi/>
      </w:pPr>
      <w:r>
        <w:rPr>
          <w:rtl/>
          <w:cs/>
          <w:lang w:val="he_IL" w:bidi="he_IL"/>
        </w:rPr>
      </w:r>
      <w:r>
        <w:rPr>
          <w:vertAlign w:val="superscript"/>
          <w:rtl/>
          <w:cs/>
          <w:lang w:val="he_IL" w:bidi="he_IL"/>
        </w:rPr>
        <w:t>4</w:t>
      </w:r>
      <w:r>
        <w:rPr>
          <w:rtl/>
          <w:cs/>
          <w:lang w:val="he_IL" w:bidi="he_IL"/>
        </w:rPr>
        <w:t xml:space="preserve"> וַיַּעֲל֤וּ מִן־הָעָם֙ שָׁ֔מָּה כִּשְׁלֹ֥שֶׁת אֲלָפִ֖ים אִ֑ישׁ וַיָּנֻ֕סוּ לִפְנֵ֖י אַנְשֵׁ֥י הָעָֽי׃</w:t>
      </w:r>
    </w:p>
    <w:p>
      <w:pPr>
        <w:bidi/>
      </w:pPr>
      <w:r>
        <w:rPr>
          <w:rtl/>
          <w:cs/>
          <w:lang w:val="he_IL" w:bidi="he_IL"/>
        </w:rPr>
      </w:r>
      <w:r>
        <w:rPr>
          <w:vertAlign w:val="superscript"/>
          <w:rtl/>
          <w:cs/>
          <w:lang w:val="he_IL" w:bidi="he_IL"/>
        </w:rPr>
        <w:t>5</w:t>
      </w:r>
      <w:r>
        <w:rPr>
          <w:rtl/>
          <w:cs/>
          <w:lang w:val="he_IL" w:bidi="he_IL"/>
        </w:rPr>
        <w:t xml:space="preserve"> וַיַּכּ֨וּ מֵהֶ֜ם אַנְשֵׁ֣י הָעַ֗י כִּשְׁלֹשִׁ֤ים וְשִׁשָּׁה֙ אִ֔ישׁ וַֽיִּרְדְּפ֞וּם לִפְנֵ֤י הַשַּׁ֙עַר֙ עַד־הַשְּׁבָרִ֔ים וַיַּכּ֖וּם בַּמּוֹרָ֑ד וַיִּמַּ֥ס לְבַב־הָעָ֖ם וַיְהִ֥י לְמָֽיִם׃</w:t>
      </w:r>
    </w:p>
    <w:p>
      <w:pPr>
        <w:bidi/>
      </w:pPr>
      <w:r>
        <w:rPr>
          <w:rtl/>
          <w:cs/>
          <w:lang w:val="he_IL" w:bidi="he_IL"/>
        </w:rPr>
      </w:r>
      <w:r>
        <w:rPr>
          <w:vertAlign w:val="superscript"/>
          <w:rtl/>
          <w:cs/>
          <w:lang w:val="he_IL" w:bidi="he_IL"/>
        </w:rPr>
        <w:t>6</w:t>
      </w:r>
      <w:r>
        <w:rPr>
          <w:rtl/>
          <w:cs/>
          <w:lang w:val="he_IL" w:bidi="he_IL"/>
        </w:rPr>
        <w:t xml:space="preserve"> וַיִּקְרַ֨ע יְהוֹשֻׁ֜עַ שִׂמְלֹתָ֗יו וַיִּפֹּל֩ עַל־פָּנָ֨יו אַ֜רְצָה לִפְנֵ֨י אֲר֤וֹן יְהוָה֙ עַד־הָעֶ֔רֶב ה֖וּא וְזִקְנֵ֣י יִשְׂרָאֵ֑ל וַיַּעֲל֥וּ עָפָ֖ר עַל־רֹאשָֽׁם׃</w:t>
      </w:r>
    </w:p>
    <w:p>
      <w:pPr>
        <w:bidi/>
      </w:pPr>
      <w:r>
        <w:rPr>
          <w:rtl/>
          <w:cs/>
          <w:lang w:val="he_IL" w:bidi="he_IL"/>
        </w:rPr>
      </w:r>
      <w:r>
        <w:rPr>
          <w:vertAlign w:val="superscript"/>
          <w:rtl/>
          <w:cs/>
          <w:lang w:val="he_IL" w:bidi="he_IL"/>
        </w:rPr>
        <w:t>7</w:t>
      </w:r>
      <w:r>
        <w:rPr>
          <w:rtl/>
          <w:cs/>
          <w:lang w:val="he_IL" w:bidi="he_IL"/>
        </w:rPr>
        <w:t xml:space="preserve"> וַיֹּ֨אמֶר יְהוֹשֻׁ֜עַ אֲהָ֣הּ ׀ אֲדֹנָ֣י יְהוִ֗ה לָ֠מָה הֵעֲבַ֨רְתָּ הַעֲבִ֜יר אֶת־הָעָ֤ם הַזֶּה֙ אֶת־הַיַּרְדֵּ֔ן לָתֵ֥ת אֹתָ֛נוּ בְּיַ֥ד הָאֱמֹרִ֖י לְהַאֲבִידֵ֑נוּ וְלוּ֙ הוֹאַ֣לְנוּ וַנֵּ֔שֶׁב בְּעֵ֖בֶר הַיַּרְדֵּֽן׃</w:t>
      </w:r>
    </w:p>
    <w:p>
      <w:pPr>
        <w:bidi/>
      </w:pPr>
      <w:r>
        <w:rPr>
          <w:rtl/>
          <w:cs/>
          <w:lang w:val="he_IL" w:bidi="he_IL"/>
        </w:rPr>
      </w:r>
      <w:r>
        <w:rPr>
          <w:vertAlign w:val="superscript"/>
          <w:rtl/>
          <w:cs/>
          <w:lang w:val="he_IL" w:bidi="he_IL"/>
        </w:rPr>
        <w:t>8</w:t>
      </w:r>
      <w:r>
        <w:rPr>
          <w:rtl/>
          <w:cs/>
          <w:lang w:val="he_IL" w:bidi="he_IL"/>
        </w:rPr>
        <w:t xml:space="preserve"> בִּ֖י אֲדֹנָ֑י מָ֣ה אֹמַ֔ר אַ֠חֲרֵי אֲשֶׁ֨ר הָפַ֧ךְ יִשְׂרָאֵ֛ל עֹ֖רֶף לִפְנֵ֥י אֹיְבָֽיו׃</w:t>
      </w:r>
    </w:p>
    <w:p>
      <w:pPr>
        <w:bidi/>
      </w:pPr>
      <w:r>
        <w:rPr>
          <w:rtl/>
          <w:cs/>
          <w:lang w:val="he_IL" w:bidi="he_IL"/>
        </w:rPr>
      </w:r>
      <w:r>
        <w:rPr>
          <w:vertAlign w:val="superscript"/>
          <w:rtl/>
          <w:cs/>
          <w:lang w:val="he_IL" w:bidi="he_IL"/>
        </w:rPr>
        <w:t>9</w:t>
      </w:r>
      <w:r>
        <w:rPr>
          <w:rtl/>
          <w:cs/>
          <w:lang w:val="he_IL" w:bidi="he_IL"/>
        </w:rPr>
        <w:t xml:space="preserve"> וְיִשְׁמְע֣וּ הַֽכְּנַעֲנִ֗י וְכֹל֙ יֹשְׁבֵ֣י הָאָ֔רֶץ וְנָסַ֣בּוּ עָלֵ֔ינוּ וְהִכְרִ֥יתוּ אֶת־שְׁמֵ֖נוּ מִן־הָאָ֑רֶץ וּמַֽה־תַּעֲשֵׂ֖ה לְשִׁמְךָ֥ הַגָּדֽוֹל׃ ס</w:t>
      </w:r>
    </w:p>
    <w:p>
      <w:pPr>
        <w:bidi/>
      </w:pPr>
      <w:r>
        <w:rPr>
          <w:rtl/>
          <w:cs/>
          <w:lang w:val="he_IL" w:bidi="he_IL"/>
        </w:rPr>
      </w:r>
      <w:r>
        <w:rPr>
          <w:vertAlign w:val="superscript"/>
          <w:rtl/>
          <w:cs/>
          <w:lang w:val="he_IL" w:bidi="he_IL"/>
        </w:rPr>
        <w:t>10</w:t>
      </w:r>
      <w:r>
        <w:rPr>
          <w:rtl/>
          <w:cs/>
          <w:lang w:val="he_IL" w:bidi="he_IL"/>
        </w:rPr>
        <w:t xml:space="preserve"> וַיֹּ֧אמֶר יְהוָ֛ה אֶל־יְהוֹשֻׁ֖עַ קֻ֣ם לָ֑ךְ לָ֣מָּה זֶּ֔ה אַתָּ֖ה נֹפֵ֥ל עַל־פָּנֶֽיךָ׃</w:t>
      </w:r>
    </w:p>
    <w:p>
      <w:pPr>
        <w:bidi/>
      </w:pPr>
      <w:r>
        <w:rPr>
          <w:rtl/>
          <w:cs/>
          <w:lang w:val="he_IL" w:bidi="he_IL"/>
        </w:rPr>
      </w:r>
      <w:r>
        <w:rPr>
          <w:vertAlign w:val="superscript"/>
          <w:rtl/>
          <w:cs/>
          <w:lang w:val="he_IL" w:bidi="he_IL"/>
        </w:rPr>
        <w:t>11</w:t>
      </w:r>
      <w:r>
        <w:rPr>
          <w:rtl/>
          <w:cs/>
          <w:lang w:val="he_IL" w:bidi="he_IL"/>
        </w:rPr>
        <w:t xml:space="preserve"> חָטָא֙ יִשְׂרָאֵ֔ל וְגַם֙ עָבְר֣וּ אֶת־בְּרִיתִ֔י אֲשֶׁ֥ר צִוִּ֖יתִי אוֹתָ֑ם וְגַ֤ם לָֽקְחוּ֙ מִן־הַחֵ֔רֶם וְגַ֤ם גָּֽנְבוּ֙ וְגַ֣ם כִּֽחֲשׁ֔וּ וְגַ֖ם שָׂ֥מוּ בִכְלֵיהֶֽם׃</w:t>
      </w:r>
    </w:p>
    <w:p>
      <w:pPr>
        <w:bidi/>
      </w:pPr>
      <w:r>
        <w:rPr>
          <w:rtl/>
          <w:cs/>
          <w:lang w:val="he_IL" w:bidi="he_IL"/>
        </w:rPr>
      </w:r>
      <w:r>
        <w:rPr>
          <w:vertAlign w:val="superscript"/>
          <w:rtl/>
          <w:cs/>
          <w:lang w:val="he_IL" w:bidi="he_IL"/>
        </w:rPr>
        <w:t>12</w:t>
      </w:r>
      <w:r>
        <w:rPr>
          <w:rtl/>
          <w:cs/>
          <w:lang w:val="he_IL" w:bidi="he_IL"/>
        </w:rPr>
        <w:t xml:space="preserve"> וְלֹ֨א יֻכְל֜וּ בְּנֵ֣י יִשְׂרָאֵ֗ל לָקוּם֙ לִפְנֵ֣י אֹיְבֵיהֶ֔ם עֹ֗רֶף יִפְנוּ֙ לִפְנֵ֣י אֹֽיְבֵיהֶ֔ם כִּ֥י הָי֖וּ לְחֵ֑רֶם לֹ֤א אוֹסִיף֙ לִֽהְי֣וֹת עִמָּכֶ֔ם אִם־לֹ֥א תַשְׁמִ֛ידוּ הַחֵ֖רֶם מִֽקִּרְבְּכֶֽם׃</w:t>
      </w:r>
    </w:p>
    <w:p>
      <w:pPr>
        <w:bidi/>
      </w:pPr>
      <w:r>
        <w:rPr>
          <w:rtl/>
          <w:cs/>
          <w:lang w:val="he_IL" w:bidi="he_IL"/>
        </w:rPr>
      </w:r>
      <w:r>
        <w:rPr>
          <w:vertAlign w:val="superscript"/>
          <w:rtl/>
          <w:cs/>
          <w:lang w:val="he_IL" w:bidi="he_IL"/>
        </w:rPr>
        <w:t>13</w:t>
      </w:r>
      <w:r>
        <w:rPr>
          <w:rtl/>
          <w:cs/>
          <w:lang w:val="he_IL" w:bidi="he_IL"/>
        </w:rPr>
        <w:t xml:space="preserve"> קֻ֚ם קַדֵּ֣שׁ אֶת־הָעָ֔ם וְאָמַרְתָּ֖ הִתְקַדְּשׁ֣וּ לְמָחָ֑ר כִּ֣י כֹה֩ אָמַ֨ר יְהוָ֜ה אֱלֹהֵ֣י יִשְׂרָאֵ֗ל חֵ֤רֶם בְּקִרְבְּךָ֙ יִשְׂרָאֵ֔ל לֹ֣א תוּכַ֗ל לָקוּם֙ לִפְנֵ֣י אֹיְבֶ֔יךָ עַד־הֲסִירְכֶ֥ם הַחֵ֖רֶם מִֽקִּרְבְּכֶֽם׃</w:t>
      </w:r>
    </w:p>
    <w:p>
      <w:pPr>
        <w:bidi/>
      </w:pPr>
      <w:r>
        <w:rPr>
          <w:rtl/>
          <w:cs/>
          <w:lang w:val="he_IL" w:bidi="he_IL"/>
        </w:rPr>
      </w:r>
      <w:r>
        <w:rPr>
          <w:vertAlign w:val="superscript"/>
          <w:rtl/>
          <w:cs/>
          <w:lang w:val="he_IL" w:bidi="he_IL"/>
        </w:rPr>
        <w:t>14</w:t>
      </w:r>
      <w:r>
        <w:rPr>
          <w:rtl/>
          <w:cs/>
          <w:lang w:val="he_IL" w:bidi="he_IL"/>
        </w:rPr>
        <w:t xml:space="preserve"> וְנִקְרַבְתֶּ֥ם בַּבֹּ֖קֶר לְשִׁבְטֵיכֶ֑ם וְהָיָ֡ה הַשֵּׁבֶט֩ אֲשֶׁר־יִלְכְּדֶ֨נּוּ יְהוָ֜ה יִקְרַ֣ב לַמִּשְׁפָּח֗וֹת וְהַמִּשְׁפָּחָ֞ה אֲשֶֽׁר־יִלְכְּדֶ֤נָּה יְהוָה֙ תִּקְרַ֣ב לַבָּתִּ֔ים וְהַבַּ֙יִת֙ אֲשֶׁ֣ר יִלְכְּדֶ֣נּוּ יְהוָ֔ה יִקְרַ֖ב לַגְּבָרִֽים׃</w:t>
      </w:r>
    </w:p>
    <w:p>
      <w:pPr>
        <w:bidi/>
      </w:pPr>
      <w:r>
        <w:rPr>
          <w:rtl/>
          <w:cs/>
          <w:lang w:val="he_IL" w:bidi="he_IL"/>
        </w:rPr>
      </w:r>
      <w:r>
        <w:rPr>
          <w:vertAlign w:val="superscript"/>
          <w:rtl/>
          <w:cs/>
          <w:lang w:val="he_IL" w:bidi="he_IL"/>
        </w:rPr>
        <w:t>15</w:t>
      </w:r>
      <w:r>
        <w:rPr>
          <w:rtl/>
          <w:cs/>
          <w:lang w:val="he_IL" w:bidi="he_IL"/>
        </w:rPr>
        <w:t xml:space="preserve"> וְהָיָה֙ הַנִּלְכָּ֣ד בַּחֵ֔רֶם יִשָּׂרֵ֣ף בָּאֵ֔שׁ אֹת֖וֹ וְאֶת־כָּל־אֲשֶׁר־ל֑וֹ כִּ֤י עָבַר֙ אֶת־בְּרִ֣ית יְהוָ֔ה וְכִֽי־עָשָׂ֥ה נְבָלָ֖ה בְּיִשְׂרָאֵֽל׃</w:t>
      </w:r>
    </w:p>
    <w:p>
      <w:pPr>
        <w:bidi/>
      </w:pPr>
      <w:r>
        <w:rPr>
          <w:rtl/>
          <w:cs/>
          <w:lang w:val="he_IL" w:bidi="he_IL"/>
        </w:rPr>
      </w:r>
      <w:r>
        <w:rPr>
          <w:vertAlign w:val="superscript"/>
          <w:rtl/>
          <w:cs/>
          <w:lang w:val="he_IL" w:bidi="he_IL"/>
        </w:rPr>
        <w:t>16</w:t>
      </w:r>
      <w:r>
        <w:rPr>
          <w:rtl/>
          <w:cs/>
          <w:lang w:val="he_IL" w:bidi="he_IL"/>
        </w:rPr>
        <w:t xml:space="preserve"> וַיַּשְׁכֵּ֤ם יְהוֹשֻׁ֙עַ֙ בַּבֹּ֔קֶר וַיַּקְרֵ֥ב אֶת־יִשְׂרָאֵ֖ל לִשְׁבָטָ֑יו וַיִּלָּכֵ֖ד שֵׁ֥בֶט יְהוּדָֽה׃</w:t>
      </w:r>
    </w:p>
    <w:p>
      <w:pPr>
        <w:bidi/>
      </w:pPr>
      <w:r>
        <w:rPr>
          <w:rtl/>
          <w:cs/>
          <w:lang w:val="he_IL" w:bidi="he_IL"/>
        </w:rPr>
      </w:r>
      <w:r>
        <w:rPr>
          <w:vertAlign w:val="superscript"/>
          <w:rtl/>
          <w:cs/>
          <w:lang w:val="he_IL" w:bidi="he_IL"/>
        </w:rPr>
        <w:t>17</w:t>
      </w:r>
      <w:r>
        <w:rPr>
          <w:rtl/>
          <w:cs/>
          <w:lang w:val="he_IL" w:bidi="he_IL"/>
        </w:rPr>
        <w:t xml:space="preserve"> וַיַּקְרֵב֙ אֶת־מִשְׁפַּ֣חַת יְהוּדָ֔ה וַיִּלְכֹּ֕ד אֵ֖ת מִשְׁפַּ֣חַת הַזַּרְחִ֑י וַיַּקְרֵ֞ב אֶת־מִשְׁפַּ֤חַת הַזַּרְחִי֙ לַגְּבָרִ֔ים וַיִּלָּכֵ֖ד זַבְדִּֽי׃</w:t>
      </w:r>
    </w:p>
    <w:p>
      <w:pPr>
        <w:bidi/>
      </w:pPr>
      <w:r>
        <w:rPr>
          <w:rtl/>
          <w:cs/>
          <w:lang w:val="he_IL" w:bidi="he_IL"/>
        </w:rPr>
      </w:r>
      <w:r>
        <w:rPr>
          <w:vertAlign w:val="superscript"/>
          <w:rtl/>
          <w:cs/>
          <w:lang w:val="he_IL" w:bidi="he_IL"/>
        </w:rPr>
        <w:t>18</w:t>
      </w:r>
      <w:r>
        <w:rPr>
          <w:rtl/>
          <w:cs/>
          <w:lang w:val="he_IL" w:bidi="he_IL"/>
        </w:rPr>
        <w:t xml:space="preserve"> וַיַּקְרֵ֥ב אֶת־בֵּית֖וֹ לַגְּבָרִ֑ים וַיִּלָּכֵ֗ד עָכָ֞ן בֶּן־כַּרְמִ֧י בֶן־זַבְדִּ֛י בֶּן־זֶ֖רַח לְמַטֵּ֥ה יְהוּדָֽה׃</w:t>
      </w:r>
    </w:p>
    <w:p>
      <w:pPr>
        <w:bidi/>
      </w:pPr>
      <w:r>
        <w:rPr>
          <w:rtl/>
          <w:cs/>
          <w:lang w:val="he_IL" w:bidi="he_IL"/>
        </w:rPr>
      </w:r>
      <w:r>
        <w:rPr>
          <w:vertAlign w:val="superscript"/>
          <w:rtl/>
          <w:cs/>
          <w:lang w:val="he_IL" w:bidi="he_IL"/>
        </w:rPr>
        <w:t>19</w:t>
      </w:r>
      <w:r>
        <w:rPr>
          <w:rtl/>
          <w:cs/>
          <w:lang w:val="he_IL" w:bidi="he_IL"/>
        </w:rPr>
        <w:t xml:space="preserve"> וַיֹּ֨אמֶר יְהוֹשֻׁ֜עַ אֶל־עָכָ֗ן בְּנִי֙ שִֽׂים־נָ֣א כָב֗וֹד לַֽיהוָ֛ה אֱלֹהֵ֥י יִשְׂרָאֵ֖ל וְתֶן־ל֣וֹ תוֹדָ֑ה וְהַגֶּד־נָ֥א לִי֙ מֶ֣ה עָשִׂ֔יתָ אַל־תְּכַחֵ֖ד מִמֶּֽנִּי׃</w:t>
      </w:r>
    </w:p>
    <w:p>
      <w:pPr>
        <w:bidi/>
      </w:pPr>
      <w:r>
        <w:rPr>
          <w:rtl/>
          <w:cs/>
          <w:lang w:val="he_IL" w:bidi="he_IL"/>
        </w:rPr>
      </w:r>
      <w:r>
        <w:rPr>
          <w:vertAlign w:val="superscript"/>
          <w:rtl/>
          <w:cs/>
          <w:lang w:val="he_IL" w:bidi="he_IL"/>
        </w:rPr>
        <w:t>20</w:t>
      </w:r>
      <w:r>
        <w:rPr>
          <w:rtl/>
          <w:cs/>
          <w:lang w:val="he_IL" w:bidi="he_IL"/>
        </w:rPr>
        <w:t xml:space="preserve"> וַיַּ֧עַן עָכָ֛ן אֶת־יְהוֹשֻׁ֖עַ וַיֹּאמַ֑ר אָמְנָ֗ה אָנֹכִ֤י חָטָ֙אתִי֙ לַֽיהוָה֙ אֱלֹהֵ֣י יִשְׂרָאֵ֔ל וְכָזֹ֥את וְכָזֹ֖את עָשִֽׂיתִי׃</w:t>
      </w:r>
    </w:p>
    <w:p>
      <w:pPr>
        <w:bidi/>
      </w:pPr>
      <w:r>
        <w:rPr>
          <w:rtl/>
          <w:cs/>
          <w:lang w:val="he_IL" w:bidi="he_IL"/>
        </w:rPr>
      </w:r>
      <w:r>
        <w:rPr>
          <w:vertAlign w:val="superscript"/>
          <w:rtl/>
          <w:cs/>
          <w:lang w:val="he_IL" w:bidi="he_IL"/>
        </w:rPr>
        <w:t>21</w:t>
      </w:r>
      <w:r>
        <w:rPr>
          <w:rtl/>
          <w:cs/>
          <w:lang w:val="he_IL" w:bidi="he_IL"/>
        </w:rPr>
        <w:t xml:space="preserve"> ואראה בַשָּׁלָ֡ל אַדֶּ֣רֶת שִׁנְעָר֩ אַחַ֨ת טוֹבָ֜ה וּמָאתַ֧יִם שְׁקָלִ֣ים כֶּ֗סֶף וּלְשׁ֨וֹן זָהָ֤ב אֶחָד֙ חֲמִשִּׁ֤ים שְׁקָלִים֙ מִשְׁקָל֔וֹ וָֽאֶחְמְדֵ֖ם וָֽאֶקָּחֵ֑ם וְהִנָּ֨ם טְמוּנִ֥ים בָּאָ֛רֶץ בְּת֥וֹךְ הָאָֽהֳלִ֖י וְהַכֶּ֥סֶף תַּחְתֶּֽיהָ׃</w:t>
      </w:r>
    </w:p>
    <w:p>
      <w:pPr>
        <w:bidi/>
      </w:pPr>
      <w:r>
        <w:rPr>
          <w:rtl/>
          <w:cs/>
          <w:lang w:val="he_IL" w:bidi="he_IL"/>
        </w:rPr>
      </w:r>
      <w:r>
        <w:rPr>
          <w:vertAlign w:val="superscript"/>
          <w:rtl/>
          <w:cs/>
          <w:lang w:val="he_IL" w:bidi="he_IL"/>
        </w:rPr>
        <w:t>22</w:t>
      </w:r>
      <w:r>
        <w:rPr>
          <w:rtl/>
          <w:cs/>
          <w:lang w:val="he_IL" w:bidi="he_IL"/>
        </w:rPr>
        <w:t xml:space="preserve"> וַיִּשְׁלַ֤ח יְהוֹשֻׁ֙עַ֙ מַלְאָכִ֔ים וַיָּרֻ֖צוּ הָאֹ֑הֱלָה וְהִנֵּ֧ה טְמוּנָ֛ה בְּאָהֳל֖וֹ וְהַכֶּ֥סֶף תַּחְתֶּֽיהָ׃</w:t>
      </w:r>
    </w:p>
    <w:p>
      <w:pPr>
        <w:bidi/>
      </w:pPr>
      <w:r>
        <w:rPr>
          <w:rtl/>
          <w:cs/>
          <w:lang w:val="he_IL" w:bidi="he_IL"/>
        </w:rPr>
      </w:r>
      <w:r>
        <w:rPr>
          <w:vertAlign w:val="superscript"/>
          <w:rtl/>
          <w:cs/>
          <w:lang w:val="he_IL" w:bidi="he_IL"/>
        </w:rPr>
        <w:t>23</w:t>
      </w:r>
      <w:r>
        <w:rPr>
          <w:rtl/>
          <w:cs/>
          <w:lang w:val="he_IL" w:bidi="he_IL"/>
        </w:rPr>
        <w:t xml:space="preserve"> וַיִּקָּחוּם֙ מִתּ֣וֹךְ הָאֹ֔הֶל וַיְבִאוּם֙ אֶל־יְהוֹשֻׁ֔עַ וְאֶ֖ל כָּל־בְּנֵ֣י יִשְׂרָאֵ֑ל וַיַּצִּקֻ֖ם לִפְנֵ֥י יְהוָֽה׃</w:t>
      </w:r>
    </w:p>
    <w:p>
      <w:pPr>
        <w:bidi/>
      </w:pPr>
      <w:r>
        <w:rPr>
          <w:rtl/>
          <w:cs/>
          <w:lang w:val="he_IL" w:bidi="he_IL"/>
        </w:rPr>
      </w:r>
      <w:r>
        <w:rPr>
          <w:vertAlign w:val="superscript"/>
          <w:rtl/>
          <w:cs/>
          <w:lang w:val="he_IL" w:bidi="he_IL"/>
        </w:rPr>
        <w:t>24</w:t>
      </w:r>
      <w:r>
        <w:rPr>
          <w:rtl/>
          <w:cs/>
          <w:lang w:val="he_IL" w:bidi="he_IL"/>
        </w:rPr>
        <w:t xml:space="preserve"> וַיִּקַּ֣ח יְהוֹשֻׁ֣עַ אֶת־עָכָ֣ן בֶּן־זֶ֡רַח וְאֶת־הַכֶּ֣סֶף וְאֶת־הָאַדֶּ֣רֶת וְֽאֶת־לְשׁ֣וֹן הַזָּהָ֡ב וְֽאֶת־בָּנָ֡יו וְֽאֶת־בְּנֹתָ֡יו וְאֶת־שׁוֹרוֹ֩ וְאֶת־חֲמֹר֨וֹ וְאֶת־צֹאנ֤וֹ וְאֶֽת־אָהֳלוֹ֙ וְאֶת־כָּל־אֲשֶׁר־ל֔וֹ וְכָל־יִשְׂרָאֵ֖ל עִמּ֑וֹ וַיַּעֲל֥וּ אֹתָ֖ם עֵ֥מֶק עָכֽוֹר׃</w:t>
      </w:r>
    </w:p>
    <w:p>
      <w:pPr>
        <w:bidi/>
      </w:pPr>
      <w:r>
        <w:rPr>
          <w:rtl/>
          <w:cs/>
          <w:lang w:val="he_IL" w:bidi="he_IL"/>
        </w:rPr>
      </w:r>
      <w:r>
        <w:rPr>
          <w:vertAlign w:val="superscript"/>
          <w:rtl/>
          <w:cs/>
          <w:lang w:val="he_IL" w:bidi="he_IL"/>
        </w:rPr>
        <w:t>25</w:t>
      </w:r>
      <w:r>
        <w:rPr>
          <w:rtl/>
          <w:cs/>
          <w:lang w:val="he_IL" w:bidi="he_IL"/>
        </w:rPr>
        <w:t xml:space="preserve"> וַיֹּ֤אמֶר יְהוֹשֻׁ֙עַ֙ מֶ֣ה עֲכַרְתָּ֔נוּ יַעְכֳּרְךָ֥ יְהוָ֖ה בַּיּ֣וֹם הַזֶּ֑ה וַיִּרְגְּמ֨וּ אֹת֤וֹ כָל־יִשְׂרָאֵל֙ אֶ֔בֶן וַיִּשְׂרְפ֤וּ אֹתָם֙ בָּאֵ֔שׁ וַיִּסְקְל֥וּ אֹתָ֖ם בָּאֲבָנִֽים׃</w:t>
      </w:r>
    </w:p>
    <w:p>
      <w:pPr>
        <w:bidi/>
      </w:pPr>
      <w:r>
        <w:rPr>
          <w:rtl/>
          <w:cs/>
          <w:lang w:val="he_IL" w:bidi="he_IL"/>
        </w:rPr>
      </w:r>
      <w:r>
        <w:rPr>
          <w:vertAlign w:val="superscript"/>
          <w:rtl/>
          <w:cs/>
          <w:lang w:val="he_IL" w:bidi="he_IL"/>
        </w:rPr>
        <w:t>26</w:t>
      </w:r>
      <w:r>
        <w:rPr>
          <w:rtl/>
          <w:cs/>
          <w:lang w:val="he_IL" w:bidi="he_IL"/>
        </w:rPr>
        <w:t xml:space="preserve"> וַיָּקִ֨ימוּ עָלָ֜יו גַּל־אֲבָנִ֣ים גָּד֗וֹל עַ֚ד הַיּ֣וֹם הַזֶּ֔ה וַיָּ֥שָׁב יְהוָ֖ה מֵחֲר֣וֹן אַפּ֑וֹ עַל־כֵּ֠ן קָרָ֞א שֵׁ֣ם הַמָּק֤וֹם הַהוּא֙ עֵ֣מֶק עָכ֔וֹר עַ֖ד הַיּ֥וֹם הַזֶּֽה׃ פ</w:t>
      </w:r>
    </w:p>
    <w:p>
      <w:pPr>
        <w:pStyle w:val="Heading2"/>
        <w:bidi/>
      </w:pPr>
      <w:r>
        <w:rPr>
          <w:rtl/>
          <w:cs/>
          <w:lang w:val="he_IL" w:bidi="he_IL"/>
        </w:rPr>
        <w:t>Joshua 8:1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וַיֹּ֨אמֶר יְהוָ֤ה אֶל־יְהוֹשֻׁ֙עַ֙ אַל־תִּירָ֣א וְאַל־תֵּחָ֔ת קַ֣ח עִמְּךָ֗ אֵ֚ת כָּל־עַ֣ם הַמִּלְחָמָ֔ה וְק֖וּם עֲלֵ֣ה הָעָ֑י רְאֵ֣ה ׀ נָתַ֣תִּי בְיָדְךָ֗ אֶת־מֶ֤לֶךְ הָעַי֙ וְאֶת־עַמּ֔וֹ וְאֶת־עִיר֖וֹ וְאֶת־אַרְצֽוֹ׃</w:t>
      </w:r>
    </w:p>
    <w:p>
      <w:pPr>
        <w:bidi/>
      </w:pPr>
      <w:r>
        <w:rPr>
          <w:rtl/>
          <w:cs/>
          <w:lang w:val="he_IL" w:bidi="he_IL"/>
        </w:rPr>
      </w:r>
      <w:r>
        <w:rPr>
          <w:vertAlign w:val="superscript"/>
          <w:rtl/>
          <w:cs/>
          <w:lang w:val="he_IL" w:bidi="he_IL"/>
        </w:rPr>
        <w:t>2</w:t>
      </w:r>
      <w:r>
        <w:rPr>
          <w:rtl/>
          <w:cs/>
          <w:lang w:val="he_IL" w:bidi="he_IL"/>
        </w:rPr>
        <w:t xml:space="preserve"> וְעָשִׂ֨יתָ לָעַ֜י וּלְמַלְכָּ֗הּ כַּאֲשֶׁ֨ר עָשִׂ֤יתָ לִֽירִיחוֹ֙ וּלְמַלְכָּ֔הּ רַק־שְׁלָלָ֥הּ וּבְהֶמְתָּ֖הּ תָּבֹ֣זּוּ לָכֶ֑ם שִׂים־לְךָ֥ אֹרֵ֛ב לָעִ֖יר מֵאַחֲרֶֽיהָ׃</w:t>
      </w:r>
    </w:p>
    <w:p>
      <w:pPr>
        <w:bidi/>
      </w:pPr>
      <w:r>
        <w:rPr>
          <w:rtl/>
          <w:cs/>
          <w:lang w:val="he_IL" w:bidi="he_IL"/>
        </w:rPr>
      </w:r>
      <w:r>
        <w:rPr>
          <w:vertAlign w:val="superscript"/>
          <w:rtl/>
          <w:cs/>
          <w:lang w:val="he_IL" w:bidi="he_IL"/>
        </w:rPr>
        <w:t>3</w:t>
      </w:r>
      <w:r>
        <w:rPr>
          <w:rtl/>
          <w:cs/>
          <w:lang w:val="he_IL" w:bidi="he_IL"/>
        </w:rPr>
        <w:t xml:space="preserve"> וַיָּ֧קָם יְהוֹשֻׁ֛עַ וְכָל־עַ֥ם הַמִּלְחָמָ֖ה לַעֲל֣וֹת הָעָ֑י וַיִּבְחַ֣ר יְ֠הוֹשֻׁעַ שְׁלֹשִׁ֨ים אֶ֤לֶף אִישׁ֙ גִּבּוֹרֵ֣י הַחַ֔יִל וַיִּשְׁלָחֵ֖ם לָֽיְלָה׃</w:t>
      </w:r>
    </w:p>
    <w:p>
      <w:pPr>
        <w:bidi/>
      </w:pPr>
      <w:r>
        <w:rPr>
          <w:rtl/>
          <w:cs/>
          <w:lang w:val="he_IL" w:bidi="he_IL"/>
        </w:rPr>
      </w:r>
      <w:r>
        <w:rPr>
          <w:vertAlign w:val="superscript"/>
          <w:rtl/>
          <w:cs/>
          <w:lang w:val="he_IL" w:bidi="he_IL"/>
        </w:rPr>
        <w:t>4</w:t>
      </w:r>
      <w:r>
        <w:rPr>
          <w:rtl/>
          <w:cs/>
          <w:lang w:val="he_IL" w:bidi="he_IL"/>
        </w:rPr>
        <w:t xml:space="preserve"> וַיְצַ֨ו אֹתָ֜ם לֵאמֹ֗ר רְ֠אוּ אַתֶּ֞ם אֹרְבִ֤ים לָעִיר֙ מֵאַחֲרֵ֣י הָעִ֔יר אַל־תַּרְחִ֥יקוּ מִן־הָעִ֖יר מְאֹ֑ד וִהְיִיתֶ֥ם כֻּלְּכֶ֖ם נְכֹנִֽים׃</w:t>
      </w:r>
    </w:p>
    <w:p>
      <w:pPr>
        <w:bidi/>
      </w:pPr>
      <w:r>
        <w:rPr>
          <w:rtl/>
          <w:cs/>
          <w:lang w:val="he_IL" w:bidi="he_IL"/>
        </w:rPr>
      </w:r>
      <w:r>
        <w:rPr>
          <w:vertAlign w:val="superscript"/>
          <w:rtl/>
          <w:cs/>
          <w:lang w:val="he_IL" w:bidi="he_IL"/>
        </w:rPr>
        <w:t>5</w:t>
      </w:r>
      <w:r>
        <w:rPr>
          <w:rtl/>
          <w:cs/>
          <w:lang w:val="he_IL" w:bidi="he_IL"/>
        </w:rPr>
        <w:t xml:space="preserve"> וַאֲנִ֗י וְכָל־הָעָם֙ אֲשֶׁ֣ר אִתִּ֔י נִקְרַ֖ב אֶל־הָעִ֑יר וְהָיָ֗ה כִּֽי־יֵצְא֤וּ לִקְרָאתֵ֙נוּ֙ כַּאֲשֶׁ֣ר בָּרִֽאשֹׁנָ֔ה וְנַ֖סְנוּ לִפְנֵיהֶֽם׃</w:t>
      </w:r>
    </w:p>
    <w:p>
      <w:pPr>
        <w:bidi/>
      </w:pPr>
      <w:r>
        <w:rPr>
          <w:rtl/>
          <w:cs/>
          <w:lang w:val="he_IL" w:bidi="he_IL"/>
        </w:rPr>
      </w:r>
      <w:r>
        <w:rPr>
          <w:vertAlign w:val="superscript"/>
          <w:rtl/>
          <w:cs/>
          <w:lang w:val="he_IL" w:bidi="he_IL"/>
        </w:rPr>
        <w:t>6</w:t>
      </w:r>
      <w:r>
        <w:rPr>
          <w:rtl/>
          <w:cs/>
          <w:lang w:val="he_IL" w:bidi="he_IL"/>
        </w:rPr>
        <w:t xml:space="preserve"> וְיָצְא֣וּ אַחֲרֵ֗ינוּ עַ֣ד הַתִּיקֵ֤נוּ אוֹתָם֙ מִן־הָעִ֔יר כִּ֣י יֹֽאמְר֔וּ נָסִ֣ים לְפָנֵ֔ינוּ כַּאֲשֶׁ֖ר בָּרִֽאשֹׁנָ֑ה וְנַ֖סְנוּ לִפְנֵיהֶֽם׃</w:t>
      </w:r>
    </w:p>
    <w:p>
      <w:pPr>
        <w:bidi/>
      </w:pPr>
      <w:r>
        <w:rPr>
          <w:rtl/>
          <w:cs/>
          <w:lang w:val="he_IL" w:bidi="he_IL"/>
        </w:rPr>
      </w:r>
      <w:r>
        <w:rPr>
          <w:vertAlign w:val="superscript"/>
          <w:rtl/>
          <w:cs/>
          <w:lang w:val="he_IL" w:bidi="he_IL"/>
        </w:rPr>
        <w:t>7</w:t>
      </w:r>
      <w:r>
        <w:rPr>
          <w:rtl/>
          <w:cs/>
          <w:lang w:val="he_IL" w:bidi="he_IL"/>
        </w:rPr>
        <w:t xml:space="preserve"> וְאַתֶּ֗ם תָּקֻ֙מוּ֙ מֵהָ֣אוֹרֵ֔ב וְהוֹרַשְׁתֶּ֖ם אֶת־הָעִ֑יר וּנְתָנָ֛הּ יְהוָ֥ה אֱלֹֽהֵיכֶ֖ם בְּיֶדְכֶֽם׃</w:t>
      </w:r>
    </w:p>
    <w:p>
      <w:pPr>
        <w:bidi/>
      </w:pPr>
      <w:r>
        <w:rPr>
          <w:rtl/>
          <w:cs/>
          <w:lang w:val="he_IL" w:bidi="he_IL"/>
        </w:rPr>
      </w:r>
      <w:r>
        <w:rPr>
          <w:vertAlign w:val="superscript"/>
          <w:rtl/>
          <w:cs/>
          <w:lang w:val="he_IL" w:bidi="he_IL"/>
        </w:rPr>
        <w:t>8</w:t>
      </w:r>
      <w:r>
        <w:rPr>
          <w:rtl/>
          <w:cs/>
          <w:lang w:val="he_IL" w:bidi="he_IL"/>
        </w:rPr>
        <w:t xml:space="preserve"> וְהָיָ֞ה כְּתָפְשְׂכֶ֣ם אֶת־הָעִ֗יר תַּצִּ֤יתוּ אֶת־הָעִיר֙ בָּאֵ֔שׁ כִּדְבַ֥ר יְהוָ֖ה תַּעֲשׂ֑וּ רְא֖וּ צִוִּ֥יתִי אֶתְכֶֽם׃</w:t>
      </w:r>
    </w:p>
    <w:p>
      <w:pPr>
        <w:bidi/>
      </w:pPr>
      <w:r>
        <w:rPr>
          <w:rtl/>
          <w:cs/>
          <w:lang w:val="he_IL" w:bidi="he_IL"/>
        </w:rPr>
      </w:r>
      <w:r>
        <w:rPr>
          <w:vertAlign w:val="superscript"/>
          <w:rtl/>
          <w:cs/>
          <w:lang w:val="he_IL" w:bidi="he_IL"/>
        </w:rPr>
        <w:t>9</w:t>
      </w:r>
      <w:r>
        <w:rPr>
          <w:rtl/>
          <w:cs/>
          <w:lang w:val="he_IL" w:bidi="he_IL"/>
        </w:rPr>
        <w:t xml:space="preserve"> וַיִּשְׁלָחֵ֣ם יְהוֹשֻׁ֗עַ וַיֵּֽלְכוּ֙ אֶל־הַמַּאְרָ֔ב וַיֵּשְׁב֗וּ בֵּ֧ין בֵּֽית־אֵ֛ל וּבֵ֥ין הָעַ֖י מִיָּ֣ם לָעָ֑י וַיָּ֧לֶן יְהוֹשֻׁ֛עַ בַּלַּ֥יְלָה הַה֖וּא בְּת֥וֹךְ הָעָֽם׃</w:t>
      </w:r>
    </w:p>
    <w:p>
      <w:pPr>
        <w:bidi/>
      </w:pPr>
      <w:r>
        <w:rPr>
          <w:rtl/>
          <w:cs/>
          <w:lang w:val="he_IL" w:bidi="he_IL"/>
        </w:rPr>
      </w:r>
      <w:r>
        <w:rPr>
          <w:vertAlign w:val="superscript"/>
          <w:rtl/>
          <w:cs/>
          <w:lang w:val="he_IL" w:bidi="he_IL"/>
        </w:rPr>
        <w:t>10</w:t>
      </w:r>
      <w:r>
        <w:rPr>
          <w:rtl/>
          <w:cs/>
          <w:lang w:val="he_IL" w:bidi="he_IL"/>
        </w:rPr>
        <w:t xml:space="preserve"> וַיַּשְׁכֵּ֤ם יְהוֹשֻׁ֙עַ֙ בַּבֹּ֔קֶר וַיִּפְקֹ֖ד אֶת־הָעָ֑ם וַיַּ֨עַל ה֜וּא וְזִקְנֵ֧י יִשְׂרָאֵ֛ל לִפְנֵ֥י הָעָ֖ם הָעָֽי׃</w:t>
      </w:r>
    </w:p>
    <w:p>
      <w:pPr>
        <w:bidi/>
      </w:pPr>
      <w:r>
        <w:rPr>
          <w:rtl/>
          <w:cs/>
          <w:lang w:val="he_IL" w:bidi="he_IL"/>
        </w:rPr>
      </w:r>
      <w:r>
        <w:rPr>
          <w:vertAlign w:val="superscript"/>
          <w:rtl/>
          <w:cs/>
          <w:lang w:val="he_IL" w:bidi="he_IL"/>
        </w:rPr>
        <w:t>11</w:t>
      </w:r>
      <w:r>
        <w:rPr>
          <w:rtl/>
          <w:cs/>
          <w:lang w:val="he_IL" w:bidi="he_IL"/>
        </w:rPr>
        <w:t xml:space="preserve"> וְכָל־הָעָ֨ם הַמִּלְחָמָ֜ה אֲשֶׁ֣ר אִתּ֗וֹ עָלוּ֙ וַֽיִּגְּשׁ֔וּ וַיָּבֹ֖אוּ נֶ֣גֶד הָעִ֑יר וַֽיַּחֲנוּ֙ מִצְּפ֣וֹן לָעַ֔י וְהַגַּ֖י בינו וּבֵין־הָעָֽי׃</w:t>
      </w:r>
    </w:p>
    <w:p>
      <w:pPr>
        <w:bidi/>
      </w:pPr>
      <w:r>
        <w:rPr>
          <w:rtl/>
          <w:cs/>
          <w:lang w:val="he_IL" w:bidi="he_IL"/>
        </w:rPr>
      </w:r>
      <w:r>
        <w:rPr>
          <w:vertAlign w:val="superscript"/>
          <w:rtl/>
          <w:cs/>
          <w:lang w:val="he_IL" w:bidi="he_IL"/>
        </w:rPr>
        <w:t>12</w:t>
      </w:r>
      <w:r>
        <w:rPr>
          <w:rtl/>
          <w:cs/>
          <w:lang w:val="he_IL" w:bidi="he_IL"/>
        </w:rPr>
        <w:t xml:space="preserve"> וַיִּקַּ֕ח כַּחֲמֵ֥שֶׁת אֲלָפִ֖ים אִ֑ישׁ וַיָּ֨שֶׂם אוֹתָ֜ם אֹרֵ֗ב בֵּ֧ין בֵּֽית־אֵ֛ל וּבֵ֥ין הָעַ֖י מִיָּ֥ם לָעִֽיר׃</w:t>
      </w:r>
    </w:p>
    <w:p>
      <w:pPr>
        <w:bidi/>
      </w:pPr>
      <w:r>
        <w:rPr>
          <w:rtl/>
          <w:cs/>
          <w:lang w:val="he_IL" w:bidi="he_IL"/>
        </w:rPr>
      </w:r>
      <w:r>
        <w:rPr>
          <w:vertAlign w:val="superscript"/>
          <w:rtl/>
          <w:cs/>
          <w:lang w:val="he_IL" w:bidi="he_IL"/>
        </w:rPr>
        <w:t>13</w:t>
      </w:r>
      <w:r>
        <w:rPr>
          <w:rtl/>
          <w:cs/>
          <w:lang w:val="he_IL" w:bidi="he_IL"/>
        </w:rPr>
        <w:t xml:space="preserve"> וַיָּשִׂ֨ימוּ הָעָ֜ם אֶת־כָּל־הַֽמַּחֲנֶ֗ה אֲשֶׁר֙ מִצְּפ֣וֹן לָעִ֔יר וְאֶת־עֲקֵב֖וֹ מִיָּ֣ם לָעִ֑יר וַיֵּ֧לֶךְ יְהוֹשֻׁ֛עַ בַּלַּ֥יְלָה הַה֖וּא בְּת֥וֹךְ הָעֵֽמֶק׃</w:t>
      </w:r>
    </w:p>
    <w:p>
      <w:pPr>
        <w:bidi/>
      </w:pPr>
      <w:r>
        <w:rPr>
          <w:rtl/>
          <w:cs/>
          <w:lang w:val="he_IL" w:bidi="he_IL"/>
        </w:rPr>
      </w:r>
      <w:r>
        <w:rPr>
          <w:vertAlign w:val="superscript"/>
          <w:rtl/>
          <w:cs/>
          <w:lang w:val="he_IL" w:bidi="he_IL"/>
        </w:rPr>
        <w:t>14</w:t>
      </w:r>
      <w:r>
        <w:rPr>
          <w:rtl/>
          <w:cs/>
          <w:lang w:val="he_IL" w:bidi="he_IL"/>
        </w:rPr>
        <w:t xml:space="preserve"> וַיְהִ֞י כִּרְא֣וֹת מֶֽלֶךְ־הָעַ֗י וַֽיְמַהֲר֡וּ וַיַּשְׁכִּ֡ימוּ וַיֵּצְא֣וּ אַנְשֵֽׁי־הָעִ֣יר לִקְרַֽאת־יִ֠שְׂרָאֵל לַֽמִּלְחָמָ֞ה ה֧וּא וְכָל־עַמּ֛וֹ לַמּוֹעֵ֖ד לִפְנֵ֣י הָֽעֲרָבָ֑ה וְהוּא֙ לֹ֣א יָדַ֔ע כִּֽי־אֹרֵ֥ב ל֖וֹ מֵאַחֲרֵ֥י הָעִֽיר׃</w:t>
      </w:r>
    </w:p>
    <w:p>
      <w:pPr>
        <w:bidi/>
      </w:pPr>
      <w:r>
        <w:rPr>
          <w:rtl/>
          <w:cs/>
          <w:lang w:val="he_IL" w:bidi="he_IL"/>
        </w:rPr>
      </w:r>
      <w:r>
        <w:rPr>
          <w:vertAlign w:val="superscript"/>
          <w:rtl/>
          <w:cs/>
          <w:lang w:val="he_IL" w:bidi="he_IL"/>
        </w:rPr>
        <w:t>15</w:t>
      </w:r>
      <w:r>
        <w:rPr>
          <w:rtl/>
          <w:cs/>
          <w:lang w:val="he_IL" w:bidi="he_IL"/>
        </w:rPr>
        <w:t xml:space="preserve"> וַיִּנָּֽגְע֛וּ יְהוֹשֻׁ֥עַ וְכָל־יִשְׂרָאֵ֖ל לִפְנֵיהֶ֑ם וַיָּנֻ֖סוּ דֶּ֥רֶךְ הַמִּדְבָּֽר׃</w:t>
      </w:r>
    </w:p>
    <w:p>
      <w:pPr>
        <w:bidi/>
      </w:pPr>
      <w:r>
        <w:rPr>
          <w:rtl/>
          <w:cs/>
          <w:lang w:val="he_IL" w:bidi="he_IL"/>
        </w:rPr>
      </w:r>
      <w:r>
        <w:rPr>
          <w:vertAlign w:val="superscript"/>
          <w:rtl/>
          <w:cs/>
          <w:lang w:val="he_IL" w:bidi="he_IL"/>
        </w:rPr>
        <w:t>16</w:t>
      </w:r>
      <w:r>
        <w:rPr>
          <w:rtl/>
          <w:cs/>
          <w:lang w:val="he_IL" w:bidi="he_IL"/>
        </w:rPr>
        <w:t xml:space="preserve"> וַיִּזָּעֲק֗וּ כָּל־הָעָם֙ אֲשֶׁ֣ר בעיר לִרְדֹּ֖ף אַחֲרֵיהֶ֑ם וַֽיִּרְדְּפוּ֙ אַחֲרֵ֣י יְהוֹשֻׁ֔עַ וַיִּנָּתְק֖וּ מִן־הָעִֽיר׃</w:t>
      </w:r>
    </w:p>
    <w:p>
      <w:pPr>
        <w:bidi/>
      </w:pPr>
      <w:r>
        <w:rPr>
          <w:rtl/>
          <w:cs/>
          <w:lang w:val="he_IL" w:bidi="he_IL"/>
        </w:rPr>
      </w:r>
      <w:r>
        <w:rPr>
          <w:vertAlign w:val="superscript"/>
          <w:rtl/>
          <w:cs/>
          <w:lang w:val="he_IL" w:bidi="he_IL"/>
        </w:rPr>
        <w:t>17</w:t>
      </w:r>
      <w:r>
        <w:rPr>
          <w:rtl/>
          <w:cs/>
          <w:lang w:val="he_IL" w:bidi="he_IL"/>
        </w:rPr>
        <w:t xml:space="preserve"> וְלֹֽא־נִשְׁאַ֣ר אִ֗ישׁ בָּעַי֙ וּבֵ֣ית אֵ֔ל אֲשֶׁ֥ר לֹֽא־יָצְא֖וּ אַחֲרֵ֣י יִשְׂרָאֵ֑ל וַיַּעַזְב֤וּ אֶת־הָעִיר֙ פְּתוּחָ֔ה וַֽיִּרְדְּפ֖וּ אַחֲרֵ֥י יִשְׂרָאֵֽל׃ פ</w:t>
      </w:r>
    </w:p>
    <w:p>
      <w:pPr>
        <w:bidi/>
      </w:pPr>
      <w:r>
        <w:rPr>
          <w:rtl/>
          <w:cs/>
          <w:lang w:val="he_IL" w:bidi="he_IL"/>
        </w:rPr>
      </w:r>
      <w:r>
        <w:rPr>
          <w:vertAlign w:val="superscript"/>
          <w:rtl/>
          <w:cs/>
          <w:lang w:val="he_IL" w:bidi="he_IL"/>
        </w:rPr>
        <w:t>18</w:t>
      </w:r>
      <w:r>
        <w:rPr>
          <w:rtl/>
          <w:cs/>
          <w:lang w:val="he_IL" w:bidi="he_IL"/>
        </w:rPr>
        <w:t xml:space="preserve"> וַיֹּ֨אמֶר יְהוָ֜ה אֶל־יְהוֹשֻׁ֗עַ נְ֠טֵה בַּכִּיד֤וֹן אֲשֶׁר־בְּיָֽדְךָ֙ אֶל־הָעַ֔י כִּ֥י בְיָדְךָ֖ אֶתְּנֶ֑נָּה וַיֵּ֧ט יְהוֹשֻׁ֛עַ בַּכִּיד֥וֹן אֲשֶׁר־בְּיָד֖וֹ אֶל־הָעִֽיר׃</w:t>
      </w:r>
    </w:p>
    <w:p>
      <w:pPr>
        <w:bidi/>
      </w:pPr>
      <w:r>
        <w:rPr>
          <w:rtl/>
          <w:cs/>
          <w:lang w:val="he_IL" w:bidi="he_IL"/>
        </w:rPr>
      </w:r>
      <w:r>
        <w:rPr>
          <w:vertAlign w:val="superscript"/>
          <w:rtl/>
          <w:cs/>
          <w:lang w:val="he_IL" w:bidi="he_IL"/>
        </w:rPr>
        <w:t>19</w:t>
      </w:r>
      <w:r>
        <w:rPr>
          <w:rtl/>
          <w:cs/>
          <w:lang w:val="he_IL" w:bidi="he_IL"/>
        </w:rPr>
        <w:t xml:space="preserve"> וְהָאוֹרֵ֡ב קָם֩ מְהֵרָ֨ה מִמְּקוֹמ֤וֹ וַיָּר֙וּצוּ֙ כִּנְט֣וֹת יָד֔וֹ וַיָּבֹ֥אוּ הָעִ֖יר וַֽיִּלְכְּד֑וּהָ וַֽיְמַהֲר֔וּ וַיַּצִּ֥יתוּ אֶת־הָעִ֖יר בָּאֵֽשׁ׃</w:t>
      </w:r>
    </w:p>
    <w:p>
      <w:pPr>
        <w:bidi/>
      </w:pPr>
      <w:r>
        <w:rPr>
          <w:rtl/>
          <w:cs/>
          <w:lang w:val="he_IL" w:bidi="he_IL"/>
        </w:rPr>
      </w:r>
      <w:r>
        <w:rPr>
          <w:vertAlign w:val="superscript"/>
          <w:rtl/>
          <w:cs/>
          <w:lang w:val="he_IL" w:bidi="he_IL"/>
        </w:rPr>
        <w:t>20</w:t>
      </w:r>
      <w:r>
        <w:rPr>
          <w:rtl/>
          <w:cs/>
          <w:lang w:val="he_IL" w:bidi="he_IL"/>
        </w:rPr>
        <w:t xml:space="preserve"> וַיִּפְנ֣וּ אַנְשֵׁי֩ הָעַ֨י אַחֲרֵיהֶ֜ם וַיִּרְא֗וּ וְהִנֵּ֨ה עָלָ֜ה עֲשַׁ֤ן הָעִיר֙ הַשָּׁמַ֔יְמָה וְלֹא־הָיָ֨ה בָהֶ֥ם יָדַ֛יִם לָנ֖וּס הֵ֣נָּה וָהֵ֑נָּה וְהָעָם֙ הַנָּ֣ס הַמִּדְבָּ֔ר נֶהְפַּ֖ךְ אֶל־הָרוֹדֵֽף׃</w:t>
      </w:r>
    </w:p>
    <w:p>
      <w:pPr>
        <w:bidi/>
      </w:pPr>
      <w:r>
        <w:rPr>
          <w:rtl/>
          <w:cs/>
          <w:lang w:val="he_IL" w:bidi="he_IL"/>
        </w:rPr>
      </w:r>
      <w:r>
        <w:rPr>
          <w:vertAlign w:val="superscript"/>
          <w:rtl/>
          <w:cs/>
          <w:lang w:val="he_IL" w:bidi="he_IL"/>
        </w:rPr>
        <w:t>21</w:t>
      </w:r>
      <w:r>
        <w:rPr>
          <w:rtl/>
          <w:cs/>
          <w:lang w:val="he_IL" w:bidi="he_IL"/>
        </w:rPr>
        <w:t xml:space="preserve"> וִיהוֹשֻׁ֨עַ וְכָֽל־יִשְׂרָאֵ֜ל רָא֗וּ כִּֽי־לָכַ֤ד הָֽאֹרֵב֙ אֶת־הָעִ֔יר וְכִ֥י עָלָ֖ה עֲשַׁ֣ן הָעִ֑יר וַיָּשֻׁ֕בוּ וַיַּכּ֖וּ אֶת־אַנְשֵׁ֥י הָעָֽי׃</w:t>
      </w:r>
    </w:p>
    <w:p>
      <w:pPr>
        <w:bidi/>
      </w:pPr>
      <w:r>
        <w:rPr>
          <w:rtl/>
          <w:cs/>
          <w:lang w:val="he_IL" w:bidi="he_IL"/>
        </w:rPr>
      </w:r>
      <w:r>
        <w:rPr>
          <w:vertAlign w:val="superscript"/>
          <w:rtl/>
          <w:cs/>
          <w:lang w:val="he_IL" w:bidi="he_IL"/>
        </w:rPr>
        <w:t>22</w:t>
      </w:r>
      <w:r>
        <w:rPr>
          <w:rtl/>
          <w:cs/>
          <w:lang w:val="he_IL" w:bidi="he_IL"/>
        </w:rPr>
        <w:t xml:space="preserve"> וְאֵ֨לֶּה יָצְא֤וּ מִן־הָעִיר֙ לִקְרָאתָ֔ם וַיִּֽהְי֤וּ לְיִשְׂרָאֵל֙ בַּתָּ֔וֶךְ אֵ֥לֶּה מִזֶּ֖ה וְאֵ֣לֶּה מִזֶּ֑ה וַיַּכּ֣וּ אוֹתָ֔ם עַד־בִּלְתִּ֥י הִשְׁאִֽיר־ל֖וֹ שָׂרִ֥יד וּפָלִֽיט׃</w:t>
      </w:r>
    </w:p>
    <w:p>
      <w:pPr>
        <w:bidi/>
      </w:pPr>
      <w:r>
        <w:rPr>
          <w:rtl/>
          <w:cs/>
          <w:lang w:val="he_IL" w:bidi="he_IL"/>
        </w:rPr>
      </w:r>
      <w:r>
        <w:rPr>
          <w:vertAlign w:val="superscript"/>
          <w:rtl/>
          <w:cs/>
          <w:lang w:val="he_IL" w:bidi="he_IL"/>
        </w:rPr>
        <w:t>23</w:t>
      </w:r>
      <w:r>
        <w:rPr>
          <w:rtl/>
          <w:cs/>
          <w:lang w:val="he_IL" w:bidi="he_IL"/>
        </w:rPr>
        <w:t xml:space="preserve"> וְאֶת־מֶ֥לֶךְ הָעַ֖י תָּ֣פְשׂוּ חָ֑י וַיַּקְרִ֥בוּ אֹת֖וֹ אֶל־יְהוֹשֻֽׁעַ׃</w:t>
      </w:r>
    </w:p>
    <w:p>
      <w:pPr>
        <w:bidi/>
      </w:pPr>
      <w:r>
        <w:rPr>
          <w:rtl/>
          <w:cs/>
          <w:lang w:val="he_IL" w:bidi="he_IL"/>
        </w:rPr>
      </w:r>
      <w:r>
        <w:rPr>
          <w:vertAlign w:val="superscript"/>
          <w:rtl/>
          <w:cs/>
          <w:lang w:val="he_IL" w:bidi="he_IL"/>
        </w:rPr>
        <w:t>24</w:t>
      </w:r>
      <w:r>
        <w:rPr>
          <w:rtl/>
          <w:cs/>
          <w:lang w:val="he_IL" w:bidi="he_IL"/>
        </w:rPr>
        <w:t xml:space="preserve"> וַיְהִ֣י כְּכַלּ֣וֹת יִשְׂרָאֵ֡ל לַהֲרֹג֩ אֶת־כָּל־יֹשְׁבֵ֨י הָעַ֜י בַּשָּׂדֶ֗ה בַּמִּדְבָּר֙ אֲשֶׁ֣ר רְדָפ֣וּם בּ֔וֹ וַֽיִּפְּל֥וּ כֻלָּ֛ם לְפִי־חֶ֖רֶב עַד־תֻּמָּ֑ם וַיָּשֻׁ֤בוּ כָל־יִשְׂרָאֵל֙ הָעַ֔י וַיַּכּ֥וּ אֹתָ֖הּ לְפִי־חָֽרֶב׃</w:t>
      </w:r>
    </w:p>
    <w:p>
      <w:pPr>
        <w:bidi/>
      </w:pPr>
      <w:r>
        <w:rPr>
          <w:rtl/>
          <w:cs/>
          <w:lang w:val="he_IL" w:bidi="he_IL"/>
        </w:rPr>
      </w:r>
      <w:r>
        <w:rPr>
          <w:vertAlign w:val="superscript"/>
          <w:rtl/>
          <w:cs/>
          <w:lang w:val="he_IL" w:bidi="he_IL"/>
        </w:rPr>
        <w:t>25</w:t>
      </w:r>
      <w:r>
        <w:rPr>
          <w:rtl/>
          <w:cs/>
          <w:lang w:val="he_IL" w:bidi="he_IL"/>
        </w:rPr>
        <w:t xml:space="preserve"> וַיְהִי֩ כָל־הַנֹּ֨פְלִ֜ים בַּיּ֤וֹם הַהוּא֙ מֵאִ֣ישׁ וְעַד־אִשָּׁ֔ה שְׁנֵ֥ים עָשָׂ֖ר אָ֑לֶף כֹּ֖ל אַנְשֵׁ֥י הָעָֽי׃</w:t>
      </w:r>
    </w:p>
    <w:p>
      <w:pPr>
        <w:bidi/>
      </w:pPr>
      <w:r>
        <w:rPr>
          <w:rtl/>
          <w:cs/>
          <w:lang w:val="he_IL" w:bidi="he_IL"/>
        </w:rPr>
      </w:r>
      <w:r>
        <w:rPr>
          <w:vertAlign w:val="superscript"/>
          <w:rtl/>
          <w:cs/>
          <w:lang w:val="he_IL" w:bidi="he_IL"/>
        </w:rPr>
        <w:t>26</w:t>
      </w:r>
      <w:r>
        <w:rPr>
          <w:rtl/>
          <w:cs/>
          <w:lang w:val="he_IL" w:bidi="he_IL"/>
        </w:rPr>
        <w:t xml:space="preserve"> וִיהוֹשֻׁ֙עַ֙ לֹֽא־הֵשִׁ֣יב יָד֔וֹ אֲשֶׁ֥ר נָטָ֖ה בַּכִּיד֑וֹן עַ֚ד אֲשֶׁ֣ר הֶחֱרִ֔ים אֵ֖ת כָּל־יֹשְׁבֵ֥י הָעָֽי׃</w:t>
      </w:r>
    </w:p>
    <w:p>
      <w:pPr>
        <w:bidi/>
      </w:pPr>
      <w:r>
        <w:rPr>
          <w:rtl/>
          <w:cs/>
          <w:lang w:val="he_IL" w:bidi="he_IL"/>
        </w:rPr>
      </w:r>
      <w:r>
        <w:rPr>
          <w:vertAlign w:val="superscript"/>
          <w:rtl/>
          <w:cs/>
          <w:lang w:val="he_IL" w:bidi="he_IL"/>
        </w:rPr>
        <w:t>27</w:t>
      </w:r>
      <w:r>
        <w:rPr>
          <w:rtl/>
          <w:cs/>
          <w:lang w:val="he_IL" w:bidi="he_IL"/>
        </w:rPr>
        <w:t xml:space="preserve"> רַ֣ק הַבְּהֵמָ֗ה וּשְׁלַל֙ הָעִ֣יר הַהִ֔יא בָּזְז֥וּ לָהֶ֖ם יִשְׂרָאֵ֑ל כִּדְבַ֣ר יְהוָ֔ה אֲשֶׁ֥ר צִוָּ֖ה אֶת־יְהוֹשֻֽׁעַ׃</w:t>
      </w:r>
    </w:p>
    <w:p>
      <w:pPr>
        <w:bidi/>
      </w:pPr>
      <w:r>
        <w:rPr>
          <w:rtl/>
          <w:cs/>
          <w:lang w:val="he_IL" w:bidi="he_IL"/>
        </w:rPr>
      </w:r>
      <w:r>
        <w:rPr>
          <w:vertAlign w:val="superscript"/>
          <w:rtl/>
          <w:cs/>
          <w:lang w:val="he_IL" w:bidi="he_IL"/>
        </w:rPr>
        <w:t>28</w:t>
      </w:r>
      <w:r>
        <w:rPr>
          <w:rtl/>
          <w:cs/>
          <w:lang w:val="he_IL" w:bidi="he_IL"/>
        </w:rPr>
        <w:t xml:space="preserve"> וַיִּשְׂרֹ֥ף יְהוֹשֻׁ֖עַ אֶת־הָעָ֑י וַיְשִׂימֶ֤הָ תֵּל־עוֹלָם֙ שְׁמָמָ֔ה עַ֖ד הַיּ֥וֹם הַזֶּֽה׃</w:t>
      </w:r>
    </w:p>
    <w:p>
      <w:pPr>
        <w:bidi/>
      </w:pPr>
      <w:r>
        <w:rPr>
          <w:rtl/>
          <w:cs/>
          <w:lang w:val="he_IL" w:bidi="he_IL"/>
        </w:rPr>
      </w:r>
      <w:r>
        <w:rPr>
          <w:vertAlign w:val="superscript"/>
          <w:rtl/>
          <w:cs/>
          <w:lang w:val="he_IL" w:bidi="he_IL"/>
        </w:rPr>
        <w:t>29</w:t>
      </w:r>
      <w:r>
        <w:rPr>
          <w:rtl/>
          <w:cs/>
          <w:lang w:val="he_IL" w:bidi="he_IL"/>
        </w:rPr>
        <w:t xml:space="preserve"> וְאֶת־מֶ֧לֶךְ הָעַ֛י תָּלָ֥ה עַל־הָעֵ֖ץ עַד־עֵ֣ת הָעָ֑רֶב וּכְב֣וֹא הַשֶּׁמֶשׁ֩ צִוָּ֨ה יְהוֹשֻׁ֜עַ וַיֹּרִ֧ידוּ אֶת־נִבְלָת֣וֹ מִן־הָעֵ֗ץ וַיַּשְׁלִ֤יכוּ אוֹתָהּ֙ אֶל־פֶּ֙תַח֙ שַׁ֣עַר הָעִ֔יר וַיָּקִ֤ימוּ עָלָיו֙ גַּל־אֲבָנִ֣ים גָּד֔וֹל עַ֖ד הַיּ֥וֹם הַזֶּֽה׃ פ</w:t>
      </w:r>
    </w:p>
    <w:p>
      <w:pPr>
        <w:bidi/>
      </w:pPr>
      <w:r>
        <w:rPr>
          <w:rtl/>
          <w:cs/>
          <w:lang w:val="he_IL" w:bidi="he_IL"/>
        </w:rPr>
      </w:r>
      <w:r>
        <w:rPr>
          <w:vertAlign w:val="superscript"/>
          <w:rtl/>
          <w:cs/>
          <w:lang w:val="he_IL" w:bidi="he_IL"/>
        </w:rPr>
        <w:t>30</w:t>
      </w:r>
      <w:r>
        <w:rPr>
          <w:rtl/>
          <w:cs/>
          <w:lang w:val="he_IL" w:bidi="he_IL"/>
        </w:rPr>
        <w:t xml:space="preserve"> אָ֣ז יִבְנֶ֤ה יְהוֹשֻׁ֙עַ֙ מִזְבֵּ֔חַ לַֽיהוָ֖ה אֱלֹהֵ֣י יִשְׂרָאֵ֑ל בְּהַ֖ר עֵיבָֽל׃</w:t>
      </w:r>
    </w:p>
    <w:p>
      <w:pPr>
        <w:bidi/>
      </w:pPr>
      <w:r>
        <w:rPr>
          <w:rtl/>
          <w:cs/>
          <w:lang w:val="he_IL" w:bidi="he_IL"/>
        </w:rPr>
      </w:r>
      <w:r>
        <w:rPr>
          <w:vertAlign w:val="superscript"/>
          <w:rtl/>
          <w:cs/>
          <w:lang w:val="he_IL" w:bidi="he_IL"/>
        </w:rPr>
        <w:t>31</w:t>
      </w:r>
      <w:r>
        <w:rPr>
          <w:rtl/>
          <w:cs/>
          <w:lang w:val="he_IL" w:bidi="he_IL"/>
        </w:rPr>
        <w:t xml:space="preserve"> כַּאֲשֶׁ֣ר צִוָּה֩ מֹשֶׁ֨ה עֶֽבֶד־יְהוָ֜ה אֶת־בְּנֵ֣י יִשְׂרָאֵ֗ל כַּכָּתוּב֙ בְּסֵ֙פֶר֙ תּוֹרַ֣ת מֹשֶׁ֔ה מִזְבַּח֙ אֲבָנִ֣ים שְׁלֵמ֔וֹת אֲשֶׁ֛ר לֹֽא־הֵנִ֥יף עֲלֵיהֶ֖ן בַּרְזֶ֑ל וַיַּעֲל֨וּ עָלָ֤יו עֹלוֹת֙ לַֽיהוָ֔ה וַֽיִּזְבְּח֖וּ שְׁלָמִֽים׃</w:t>
      </w:r>
    </w:p>
    <w:p>
      <w:pPr>
        <w:bidi/>
      </w:pPr>
      <w:r>
        <w:rPr>
          <w:rtl/>
          <w:cs/>
          <w:lang w:val="he_IL" w:bidi="he_IL"/>
        </w:rPr>
      </w:r>
      <w:r>
        <w:rPr>
          <w:vertAlign w:val="superscript"/>
          <w:rtl/>
          <w:cs/>
          <w:lang w:val="he_IL" w:bidi="he_IL"/>
        </w:rPr>
        <w:t>32</w:t>
      </w:r>
      <w:r>
        <w:rPr>
          <w:rtl/>
          <w:cs/>
          <w:lang w:val="he_IL" w:bidi="he_IL"/>
        </w:rPr>
        <w:t xml:space="preserve"> וַיִּכְתָּב־שָׁ֖ם עַל־הָאֲבָנִ֑ים אֵ֗ת מִשְׁנֵה֙ תּוֹרַ֣ת מֹשֶׁ֔ה אֲשֶׁ֣ר כָּתַ֔ב לִפְנֵ֖י בְּנֵ֥י יִשְׂרָאֵֽל׃</w:t>
      </w:r>
    </w:p>
    <w:p>
      <w:pPr>
        <w:bidi/>
      </w:pPr>
      <w:r>
        <w:rPr>
          <w:rtl/>
          <w:cs/>
          <w:lang w:val="he_IL" w:bidi="he_IL"/>
        </w:rPr>
      </w:r>
      <w:r>
        <w:rPr>
          <w:vertAlign w:val="superscript"/>
          <w:rtl/>
          <w:cs/>
          <w:lang w:val="he_IL" w:bidi="he_IL"/>
        </w:rPr>
        <w:t>33</w:t>
      </w:r>
      <w:r>
        <w:rPr>
          <w:rtl/>
          <w:cs/>
          <w:lang w:val="he_IL" w:bidi="he_IL"/>
        </w:rPr>
        <w:t xml:space="preserve"> וְכָל־יִשְׂרָאֵ֡ל וּזְקֵנָ֡יו וְשֹׁטְרִ֣ים ׀ וְשֹׁפְטָ֡יו עֹמְדִ֣ים מִזֶּ֣ה ׀ וּמִזֶּ֣ה ׀ לָאָר֡וֹן נֶגֶד֩ הַכֹּהֲנִ֨ים הַלְוִיִּ֜ם נֹשְׂאֵ֣י ׀ אֲר֣וֹן בְּרִית־יְהוָ֗ה כַּגֵּר֙ כָּֽאֶזְרָ֔ח חֶצְיוֹ֙ אֶל־מ֣וּל הַר־גְּרִזִ֔ים וְהַֽחֶצְי֖וֹ אֶל־מ֣וּל הַר־עֵיבָ֑ל כַּאֲשֶׁ֨ר צִוָּ֜ה מֹשֶׁ֣ה עֶֽבֶד־יְהוָ֗ה לְבָרֵ֛ךְ אֶת־הָעָ֥ם יִשְׂרָאֵ֖ל בָּרִאשֹׁנָֽה׃</w:t>
      </w:r>
    </w:p>
    <w:p>
      <w:pPr>
        <w:bidi/>
      </w:pPr>
      <w:r>
        <w:rPr>
          <w:rtl/>
          <w:cs/>
          <w:lang w:val="he_IL" w:bidi="he_IL"/>
        </w:rPr>
      </w:r>
      <w:r>
        <w:rPr>
          <w:vertAlign w:val="superscript"/>
          <w:rtl/>
          <w:cs/>
          <w:lang w:val="he_IL" w:bidi="he_IL"/>
        </w:rPr>
        <w:t>34</w:t>
      </w:r>
      <w:r>
        <w:rPr>
          <w:rtl/>
          <w:cs/>
          <w:lang w:val="he_IL" w:bidi="he_IL"/>
        </w:rPr>
        <w:t xml:space="preserve"> וְאַֽחֲרֵי־כֵ֗ן קָרָא֙ אֶת־כָּל־דִּבְרֵ֣י הַתּוֹרָ֔ה הַבְּרָכָ֖ה וְהַקְּלָלָ֑ה כְּכָל־הַכָּת֖וּב בְּסֵ֥פֶר הַתּוֹרָֽה׃</w:t>
      </w:r>
    </w:p>
    <w:p>
      <w:pPr>
        <w:bidi/>
      </w:pPr>
      <w:r>
        <w:rPr>
          <w:rtl/>
          <w:cs/>
          <w:lang w:val="he_IL" w:bidi="he_IL"/>
        </w:rPr>
      </w:r>
      <w:r>
        <w:rPr>
          <w:vertAlign w:val="superscript"/>
          <w:rtl/>
          <w:cs/>
          <w:lang w:val="he_IL" w:bidi="he_IL"/>
        </w:rPr>
        <w:t>35</w:t>
      </w:r>
      <w:r>
        <w:rPr>
          <w:rtl/>
          <w:cs/>
          <w:lang w:val="he_IL" w:bidi="he_IL"/>
        </w:rPr>
        <w:t xml:space="preserve"> לֹֽא־הָיָ֣ה דָבָ֔ר מִכֹּ֖ל אֲשֶׁר־צִוָּ֣ה מֹשֶׁ֑ה אֲשֶׁ֨ר לֹֽא־קָרָ֜א יְהוֹשֻׁ֗עַ נֶ֣גֶד כָּל־קְהַ֤ל יִשְׂרָאֵל֙ וְהַנָּשִׁ֣ים וְהַטַּ֔ף וְהַגֵּ֖ר הַהֹלֵ֥ךְ בְּקִרְבָּֽם׃ פ</w:t>
      </w:r>
    </w:p>
    <w:p>
      <w:pPr>
        <w:pStyle w:val="Heading2"/>
        <w:bidi/>
      </w:pPr>
      <w:r>
        <w:rPr>
          <w:rtl/>
          <w:cs/>
          <w:lang w:val="he_IL" w:bidi="he_IL"/>
        </w:rPr>
        <w:t>Joshua 9:1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כִשְׁמֹ֣עַ כָּֽל־הַמְּלָכִ֡ים אֲשֶׁר֩ בְּעֵ֨בֶר הַיַּרְדֵּ֜ן בָּהָ֣ר וּבַשְּׁפֵלָ֗ה וּבְכֹל֙ ח֚וֹף הַיָּ֣ם הַגָּד֔וֹל אֶל־מ֖וּל הַלְּבָנ֑וֹן הַֽחִתִּי֙ וְהָ֣אֱמֹרִ֔י הַֽכְּנַעֲנִי֙ הַפְּרִזִּ֔י הַחִוִּ֖י וְהַיְבוּסִֽי׃</w:t>
      </w:r>
    </w:p>
    <w:p>
      <w:pPr>
        <w:bidi/>
      </w:pPr>
      <w:r>
        <w:rPr>
          <w:rtl/>
          <w:cs/>
          <w:lang w:val="he_IL" w:bidi="he_IL"/>
        </w:rPr>
      </w:r>
      <w:r>
        <w:rPr>
          <w:vertAlign w:val="superscript"/>
          <w:rtl/>
          <w:cs/>
          <w:lang w:val="he_IL" w:bidi="he_IL"/>
        </w:rPr>
        <w:t>2</w:t>
      </w:r>
      <w:r>
        <w:rPr>
          <w:rtl/>
          <w:cs/>
          <w:lang w:val="he_IL" w:bidi="he_IL"/>
        </w:rPr>
        <w:t xml:space="preserve"> וַיִּֽתְקַבְּצ֣וּ יַחְדָּ֔ו לְהִלָּחֵ֥ם עִם־יְהוֹשֻׁ֖עַ וְעִם־יִשְׂרָאֵ֑ל פֶּ֖ה אֶחָֽד׃ פ</w:t>
      </w:r>
    </w:p>
    <w:p>
      <w:pPr>
        <w:bidi/>
      </w:pPr>
      <w:r>
        <w:rPr>
          <w:rtl/>
          <w:cs/>
          <w:lang w:val="he_IL" w:bidi="he_IL"/>
        </w:rPr>
      </w:r>
      <w:r>
        <w:rPr>
          <w:vertAlign w:val="superscript"/>
          <w:rtl/>
          <w:cs/>
          <w:lang w:val="he_IL" w:bidi="he_IL"/>
        </w:rPr>
        <w:t>3</w:t>
      </w:r>
      <w:r>
        <w:rPr>
          <w:rtl/>
          <w:cs/>
          <w:lang w:val="he_IL" w:bidi="he_IL"/>
        </w:rPr>
        <w:t xml:space="preserve"> וְיֹשְׁבֵ֨י גִבְע֜וֹן שָׁמְע֗וּ אֵת֩ אֲשֶׁ֨ר עָשָׂ֧ה יְהוֹשֻׁ֛עַ לִֽירִיח֖וֹ וְלָעָֽי׃</w:t>
      </w:r>
    </w:p>
    <w:p>
      <w:pPr>
        <w:bidi/>
      </w:pPr>
      <w:r>
        <w:rPr>
          <w:rtl/>
          <w:cs/>
          <w:lang w:val="he_IL" w:bidi="he_IL"/>
        </w:rPr>
      </w:r>
      <w:r>
        <w:rPr>
          <w:vertAlign w:val="superscript"/>
          <w:rtl/>
          <w:cs/>
          <w:lang w:val="he_IL" w:bidi="he_IL"/>
        </w:rPr>
        <w:t>4</w:t>
      </w:r>
      <w:r>
        <w:rPr>
          <w:rtl/>
          <w:cs/>
          <w:lang w:val="he_IL" w:bidi="he_IL"/>
        </w:rPr>
        <w:t xml:space="preserve"> וַיַּעֲשׂ֤וּ גַם־הֵ֙מָּה֙ בְּעָרְמָ֔ה וַיֵּלְכ֖וּ וַיִּצְטַיָּ֑רוּ וַיִּקְח֞וּ שַׂקִּ֤ים בָּלִים֙ לַחֲמ֣וֹרֵיהֶ֔ם וְנֹאד֥וֹת יַ֙יִן֙ בָּלִ֔ים וּמְבֻקָּעִ֖ים וּמְצֹרָרִֽים׃</w:t>
      </w:r>
    </w:p>
    <w:p>
      <w:pPr>
        <w:bidi/>
      </w:pPr>
      <w:r>
        <w:rPr>
          <w:rtl/>
          <w:cs/>
          <w:lang w:val="he_IL" w:bidi="he_IL"/>
        </w:rPr>
      </w:r>
      <w:r>
        <w:rPr>
          <w:vertAlign w:val="superscript"/>
          <w:rtl/>
          <w:cs/>
          <w:lang w:val="he_IL" w:bidi="he_IL"/>
        </w:rPr>
        <w:t>5</w:t>
      </w:r>
      <w:r>
        <w:rPr>
          <w:rtl/>
          <w:cs/>
          <w:lang w:val="he_IL" w:bidi="he_IL"/>
        </w:rPr>
        <w:t xml:space="preserve"> וּנְעָל֨וֹת בָּל֤וֹת וּמְטֻלָּאוֹת֙ בְּרַגְלֵיהֶ֔ם וּשְׂלָמ֥וֹת בָּל֖וֹת עֲלֵיהֶ֑ם וְכֹל֙ לֶ֣חֶם צֵידָ֔ם יָבֵ֖שׁ הָיָ֥ה נִקֻּדִֽים׃</w:t>
      </w:r>
    </w:p>
    <w:p>
      <w:pPr>
        <w:bidi/>
      </w:pPr>
      <w:r>
        <w:rPr>
          <w:rtl/>
          <w:cs/>
          <w:lang w:val="he_IL" w:bidi="he_IL"/>
        </w:rPr>
      </w:r>
      <w:r>
        <w:rPr>
          <w:vertAlign w:val="superscript"/>
          <w:rtl/>
          <w:cs/>
          <w:lang w:val="he_IL" w:bidi="he_IL"/>
        </w:rPr>
        <w:t>6</w:t>
      </w:r>
      <w:r>
        <w:rPr>
          <w:rtl/>
          <w:cs/>
          <w:lang w:val="he_IL" w:bidi="he_IL"/>
        </w:rPr>
        <w:t xml:space="preserve"> וַיֵּלְכ֧וּ אֶל־יְהוֹשֻׁ֛עַ אֶל־הַֽמַּחֲנֶ֖ה הַגִּלְגָּ֑ל וַיֹּאמְר֨וּ אֵלָ֜יו וְאֶל־אִ֣ישׁ יִשְׂרָאֵ֗ל מֵאֶ֤רֶץ רְחוֹקָה֙ בָּ֔אנוּ וְעַתָּ֖ה כִּרְתוּ־לָ֥נוּ בְרִֽית׃</w:t>
      </w:r>
    </w:p>
    <w:p>
      <w:pPr>
        <w:bidi/>
      </w:pPr>
      <w:r>
        <w:rPr>
          <w:rtl/>
          <w:cs/>
          <w:lang w:val="he_IL" w:bidi="he_IL"/>
        </w:rPr>
      </w:r>
      <w:r>
        <w:rPr>
          <w:vertAlign w:val="superscript"/>
          <w:rtl/>
          <w:cs/>
          <w:lang w:val="he_IL" w:bidi="he_IL"/>
        </w:rPr>
        <w:t>7</w:t>
      </w:r>
      <w:r>
        <w:rPr>
          <w:rtl/>
          <w:cs/>
          <w:lang w:val="he_IL" w:bidi="he_IL"/>
        </w:rPr>
        <w:t xml:space="preserve"> ויאמרו אִֽישׁ־יִשְׂרָאֵ֖ל אֶל־הַחִוִּ֑י אוּלַ֗י בְּקִרְבִּי֙ אַתָּ֣ה יוֹשֵׁ֔ב וְאֵ֖יךְ אכרות ־לְךָ֥ בְרִֽית׃</w:t>
      </w:r>
    </w:p>
    <w:p>
      <w:pPr>
        <w:bidi/>
      </w:pPr>
      <w:r>
        <w:rPr>
          <w:rtl/>
          <w:cs/>
          <w:lang w:val="he_IL" w:bidi="he_IL"/>
        </w:rPr>
      </w:r>
      <w:r>
        <w:rPr>
          <w:vertAlign w:val="superscript"/>
          <w:rtl/>
          <w:cs/>
          <w:lang w:val="he_IL" w:bidi="he_IL"/>
        </w:rPr>
        <w:t>8</w:t>
      </w:r>
      <w:r>
        <w:rPr>
          <w:rtl/>
          <w:cs/>
          <w:lang w:val="he_IL" w:bidi="he_IL"/>
        </w:rPr>
        <w:t xml:space="preserve"> וַיֹּאמְר֥וּ אֶל־יְהוֹשֻׁ֖עַ עֲבָדֶ֣יךָ אֲנָ֑חְנוּ וַיֹּ֨אמֶר אֲלֵהֶ֧ם יְהוֹשֻׁ֛עַ מִ֥י אַתֶּ֖ם וּמֵאַ֥יִן תָּבֹֽאוּ׃</w:t>
      </w:r>
    </w:p>
    <w:p>
      <w:pPr>
        <w:bidi/>
      </w:pPr>
      <w:r>
        <w:rPr>
          <w:rtl/>
          <w:cs/>
          <w:lang w:val="he_IL" w:bidi="he_IL"/>
        </w:rPr>
      </w:r>
      <w:r>
        <w:rPr>
          <w:vertAlign w:val="superscript"/>
          <w:rtl/>
          <w:cs/>
          <w:lang w:val="he_IL" w:bidi="he_IL"/>
        </w:rPr>
        <w:t>9</w:t>
      </w:r>
      <w:r>
        <w:rPr>
          <w:rtl/>
          <w:cs/>
          <w:lang w:val="he_IL" w:bidi="he_IL"/>
        </w:rPr>
        <w:t xml:space="preserve"> וַיֹּאמְר֣וּ אֵלָ֗יו מֵאֶ֨רֶץ רְחוֹקָ֤ה מְאֹד֙ בָּ֣אוּ עֲבָדֶ֔יךָ לְשֵׁ֖ם יְהוָ֣ה אֱלֹהֶ֑יךָ כִּֽי־שָׁמַ֣עְנוּ שָׁמְע֔וֹ וְאֵ֛ת כָּל־אֲשֶׁ֥ר עָשָׂ֖ה בְּמִצְרָֽיִם׃</w:t>
      </w:r>
    </w:p>
    <w:p>
      <w:pPr>
        <w:bidi/>
      </w:pPr>
      <w:r>
        <w:rPr>
          <w:rtl/>
          <w:cs/>
          <w:lang w:val="he_IL" w:bidi="he_IL"/>
        </w:rPr>
      </w:r>
      <w:r>
        <w:rPr>
          <w:vertAlign w:val="superscript"/>
          <w:rtl/>
          <w:cs/>
          <w:lang w:val="he_IL" w:bidi="he_IL"/>
        </w:rPr>
        <w:t>10</w:t>
      </w:r>
      <w:r>
        <w:rPr>
          <w:rtl/>
          <w:cs/>
          <w:lang w:val="he_IL" w:bidi="he_IL"/>
        </w:rPr>
        <w:t xml:space="preserve"> וְאֵ֣ת ׀ כָּל־אֲשֶׁ֣ר עָשָׂ֗ה לִשְׁנֵי֙ מַלְכֵ֣י הָאֱמֹרִ֔י אֲשֶׁ֖ר בְּעֵ֣בֶר הַיַּרְדֵּ֑ן לְסִיחוֹן֙ מֶ֣לֶךְ חֶשְׁבּ֔וֹן וּלְע֥וֹג מֶֽלֶךְ־הַבָּשָׁ֖ן אֲשֶׁ֥ר בְּעַשְׁתָּרֽוֹת׃</w:t>
      </w:r>
    </w:p>
    <w:p>
      <w:pPr>
        <w:bidi/>
      </w:pPr>
      <w:r>
        <w:rPr>
          <w:rtl/>
          <w:cs/>
          <w:lang w:val="he_IL" w:bidi="he_IL"/>
        </w:rPr>
      </w:r>
      <w:r>
        <w:rPr>
          <w:vertAlign w:val="superscript"/>
          <w:rtl/>
          <w:cs/>
          <w:lang w:val="he_IL" w:bidi="he_IL"/>
        </w:rPr>
        <w:t>11</w:t>
      </w:r>
      <w:r>
        <w:rPr>
          <w:rtl/>
          <w:cs/>
          <w:lang w:val="he_IL" w:bidi="he_IL"/>
        </w:rPr>
        <w:t xml:space="preserve"> וַיֹּאמְר֣וּ אֵלֵ֡ינוּ זְֽקֵינֵינוּ֩ וְכָל־יֹשְׁבֵ֨י אַרְצֵ֜נוּ לֵאמֹ֗ר קְח֨וּ בְיֶדְכֶ֤ם צֵידָה֙ לַדֶּ֔רֶךְ וּלְכ֖וּ לִקְרָאתָ֑ם וַאֲמַרְתֶּ֤ם אֲלֵיהֶם֙ עַבְדֵיכֶ֣ם אֲנַ֔חְנוּ וְעַתָּ֖ה כִּרְתוּ־לָ֥נוּ בְרִֽית׃</w:t>
      </w:r>
    </w:p>
    <w:p>
      <w:pPr>
        <w:bidi/>
      </w:pPr>
      <w:r>
        <w:rPr>
          <w:rtl/>
          <w:cs/>
          <w:lang w:val="he_IL" w:bidi="he_IL"/>
        </w:rPr>
      </w:r>
      <w:r>
        <w:rPr>
          <w:vertAlign w:val="superscript"/>
          <w:rtl/>
          <w:cs/>
          <w:lang w:val="he_IL" w:bidi="he_IL"/>
        </w:rPr>
        <w:t>12</w:t>
      </w:r>
      <w:r>
        <w:rPr>
          <w:rtl/>
          <w:cs/>
          <w:lang w:val="he_IL" w:bidi="he_IL"/>
        </w:rPr>
        <w:t xml:space="preserve"> זֶ֣ה ׀ לַחְמֵ֗נוּ חָ֞ם הִצְטַיַּ֤דְנוּ אֹתוֹ֙ מִבָּ֣תֵּ֔ינוּ בְּי֥וֹם צֵאתֵ֖נוּ לָלֶ֣כֶת אֲלֵיכֶ֑ם וְעַתָּה֙ הִנֵּ֣ה יָבֵ֔שׁ וְהָיָ֖ה נִקֻּדִֽים׃</w:t>
      </w:r>
    </w:p>
    <w:p>
      <w:pPr>
        <w:bidi/>
      </w:pPr>
      <w:r>
        <w:rPr>
          <w:rtl/>
          <w:cs/>
          <w:lang w:val="he_IL" w:bidi="he_IL"/>
        </w:rPr>
      </w:r>
      <w:r>
        <w:rPr>
          <w:vertAlign w:val="superscript"/>
          <w:rtl/>
          <w:cs/>
          <w:lang w:val="he_IL" w:bidi="he_IL"/>
        </w:rPr>
        <w:t>13</w:t>
      </w:r>
      <w:r>
        <w:rPr>
          <w:rtl/>
          <w:cs/>
          <w:lang w:val="he_IL" w:bidi="he_IL"/>
        </w:rPr>
        <w:t xml:space="preserve"> וְאֵ֨לֶּה נֹאד֤וֹת הַיַּ֙יִן֙ אֲשֶׁ֣ר מִלֵּ֣אנוּ חֲדָשִׁ֔ים וְהִנֵּ֖ה הִתְבַּקָּ֑עוּ וְאֵ֤לֶּה שַׂלְמוֹתֵ֙ינוּ֙ וּנְעָלֵ֔ינוּ בָּל֕וּ מֵרֹ֥ב הַדֶּ֖רֶךְ מְאֹֽד׃</w:t>
      </w:r>
    </w:p>
    <w:p>
      <w:pPr>
        <w:bidi/>
      </w:pPr>
      <w:r>
        <w:rPr>
          <w:rtl/>
          <w:cs/>
          <w:lang w:val="he_IL" w:bidi="he_IL"/>
        </w:rPr>
      </w:r>
      <w:r>
        <w:rPr>
          <w:vertAlign w:val="superscript"/>
          <w:rtl/>
          <w:cs/>
          <w:lang w:val="he_IL" w:bidi="he_IL"/>
        </w:rPr>
        <w:t>14</w:t>
      </w:r>
      <w:r>
        <w:rPr>
          <w:rtl/>
          <w:cs/>
          <w:lang w:val="he_IL" w:bidi="he_IL"/>
        </w:rPr>
        <w:t xml:space="preserve"> וַיִּקְח֥וּ הָֽאֲנָשִׁ֖ים מִצֵּידָ֑ם וְאֶת־פִּ֥י יְהוָ֖ה לֹ֥א שָׁאָֽלוּ׃</w:t>
      </w:r>
    </w:p>
    <w:p>
      <w:pPr>
        <w:bidi/>
      </w:pPr>
      <w:r>
        <w:rPr>
          <w:rtl/>
          <w:cs/>
          <w:lang w:val="he_IL" w:bidi="he_IL"/>
        </w:rPr>
      </w:r>
      <w:r>
        <w:rPr>
          <w:vertAlign w:val="superscript"/>
          <w:rtl/>
          <w:cs/>
          <w:lang w:val="he_IL" w:bidi="he_IL"/>
        </w:rPr>
        <w:t>15</w:t>
      </w:r>
      <w:r>
        <w:rPr>
          <w:rtl/>
          <w:cs/>
          <w:lang w:val="he_IL" w:bidi="he_IL"/>
        </w:rPr>
        <w:t xml:space="preserve"> וַיַּ֨עַשׂ לָהֶ֤ם יְהוֹשֻׁ֙עַ֙ שָׁל֔וֹם וַיִּכְרֹ֥ת לָהֶ֛ם בְּרִ֖ית לְחַיּוֹתָ֑ם וַיִּשָּׁבְע֣וּ לָהֶ֔ם נְשִׂיאֵ֖י הָעֵדָֽה׃</w:t>
      </w:r>
    </w:p>
    <w:p>
      <w:pPr>
        <w:bidi/>
      </w:pPr>
      <w:r>
        <w:rPr>
          <w:rtl/>
          <w:cs/>
          <w:lang w:val="he_IL" w:bidi="he_IL"/>
        </w:rPr>
      </w:r>
      <w:r>
        <w:rPr>
          <w:vertAlign w:val="superscript"/>
          <w:rtl/>
          <w:cs/>
          <w:lang w:val="he_IL" w:bidi="he_IL"/>
        </w:rPr>
        <w:t>16</w:t>
      </w:r>
      <w:r>
        <w:rPr>
          <w:rtl/>
          <w:cs/>
          <w:lang w:val="he_IL" w:bidi="he_IL"/>
        </w:rPr>
        <w:t xml:space="preserve"> וַיְהִ֗י מִקְצֵה֙ שְׁלֹ֣שֶׁת יָמִ֔ים אַחֲרֵ֕י אֲשֶׁר־כָּרְת֥וּ לָהֶ֖ם בְּרִ֑ית וַֽיִּשְׁמְע֗וּ כִּי־קְרֹבִ֥ים הֵם֙ אֵלָ֔יו וּבְקִרְבּ֖וֹ הֵ֥ם יֹשְׁבִֽים׃</w:t>
      </w:r>
    </w:p>
    <w:p>
      <w:pPr>
        <w:bidi/>
      </w:pPr>
      <w:r>
        <w:rPr>
          <w:rtl/>
          <w:cs/>
          <w:lang w:val="he_IL" w:bidi="he_IL"/>
        </w:rPr>
      </w:r>
      <w:r>
        <w:rPr>
          <w:vertAlign w:val="superscript"/>
          <w:rtl/>
          <w:cs/>
          <w:lang w:val="he_IL" w:bidi="he_IL"/>
        </w:rPr>
        <w:t>17</w:t>
      </w:r>
      <w:r>
        <w:rPr>
          <w:rtl/>
          <w:cs/>
          <w:lang w:val="he_IL" w:bidi="he_IL"/>
        </w:rPr>
        <w:t xml:space="preserve"> וַיִּסְע֣וּ בְנֵֽי־יִשְׂרָאֵ֗ל וַיָּבֹ֛אוּ אֶל־עָרֵיהֶ֖ם בַּיּ֣וֹם הַשְּׁלִישִׁ֑י וְעָרֵיהֶם֙ גִּבְע֣וֹן וְהַכְּפִירָ֔ה וּבְאֵר֖וֹת וְקִרְיַ֥ת יְעָרִֽים׃</w:t>
      </w:r>
    </w:p>
    <w:p>
      <w:pPr>
        <w:bidi/>
      </w:pPr>
      <w:r>
        <w:rPr>
          <w:rtl/>
          <w:cs/>
          <w:lang w:val="he_IL" w:bidi="he_IL"/>
        </w:rPr>
      </w:r>
      <w:r>
        <w:rPr>
          <w:vertAlign w:val="superscript"/>
          <w:rtl/>
          <w:cs/>
          <w:lang w:val="he_IL" w:bidi="he_IL"/>
        </w:rPr>
        <w:t>18</w:t>
      </w:r>
      <w:r>
        <w:rPr>
          <w:rtl/>
          <w:cs/>
          <w:lang w:val="he_IL" w:bidi="he_IL"/>
        </w:rPr>
        <w:t xml:space="preserve"> וְלֹ֤א הִכּוּם֙ בְּנֵ֣י יִשְׂרָאֵ֔ל כִּֽי־נִשְׁבְּע֤וּ לָהֶם֙ נְשִׂיאֵ֣י הָֽעֵדָ֔ה בַּֽיהוָ֖ה אֱלֹהֵ֣י יִשְׂרָאֵ֑ל וַיִּלֹּ֥נוּ כָל־הָעֵדָ֖ה עַל־הַנְּשִׂיאִֽים׃</w:t>
      </w:r>
    </w:p>
    <w:p>
      <w:pPr>
        <w:bidi/>
      </w:pPr>
      <w:r>
        <w:rPr>
          <w:rtl/>
          <w:cs/>
          <w:lang w:val="he_IL" w:bidi="he_IL"/>
        </w:rPr>
      </w:r>
      <w:r>
        <w:rPr>
          <w:vertAlign w:val="superscript"/>
          <w:rtl/>
          <w:cs/>
          <w:lang w:val="he_IL" w:bidi="he_IL"/>
        </w:rPr>
        <w:t>19</w:t>
      </w:r>
      <w:r>
        <w:rPr>
          <w:rtl/>
          <w:cs/>
          <w:lang w:val="he_IL" w:bidi="he_IL"/>
        </w:rPr>
        <w:t xml:space="preserve"> וַיֹּאמְר֤וּ כָל־הַנְּשִׂיאִים֙ אֶל־כָּל־הָ֣עֵדָ֔ה אֲנַ֙חְנוּ֙ נִשְׁבַּ֣עְנוּ לָהֶ֔ם בַּֽיהוָ֖ה אֱלֹהֵ֣י יִשְׂרָאֵ֑ל וְעַתָּ֕ה לֹ֥א נוּכַ֖ל לִנְגֹּ֥עַ בָּהֶֽם׃</w:t>
      </w:r>
    </w:p>
    <w:p>
      <w:pPr>
        <w:bidi/>
      </w:pPr>
      <w:r>
        <w:rPr>
          <w:rtl/>
          <w:cs/>
          <w:lang w:val="he_IL" w:bidi="he_IL"/>
        </w:rPr>
      </w:r>
      <w:r>
        <w:rPr>
          <w:vertAlign w:val="superscript"/>
          <w:rtl/>
          <w:cs/>
          <w:lang w:val="he_IL" w:bidi="he_IL"/>
        </w:rPr>
        <w:t>20</w:t>
      </w:r>
      <w:r>
        <w:rPr>
          <w:rtl/>
          <w:cs/>
          <w:lang w:val="he_IL" w:bidi="he_IL"/>
        </w:rPr>
        <w:t xml:space="preserve"> זֹ֛את נַעֲשֶׂ֥ה לָהֶ֖ם וְהַחֲיֵ֣ה אוֹתָ֑ם וְלֹֽא־יִֽהְיֶ֤ה עָלֵ֙ינוּ֙ קֶ֔צֶף עַל־הַשְּׁבוּעָ֖ה אֲשֶׁר־נִשְׁבַּ֥עְנוּ לָהֶֽם׃</w:t>
      </w:r>
    </w:p>
    <w:p>
      <w:pPr>
        <w:bidi/>
      </w:pPr>
      <w:r>
        <w:rPr>
          <w:rtl/>
          <w:cs/>
          <w:lang w:val="he_IL" w:bidi="he_IL"/>
        </w:rPr>
      </w:r>
      <w:r>
        <w:rPr>
          <w:vertAlign w:val="superscript"/>
          <w:rtl/>
          <w:cs/>
          <w:lang w:val="he_IL" w:bidi="he_IL"/>
        </w:rPr>
        <w:t>21</w:t>
      </w:r>
      <w:r>
        <w:rPr>
          <w:rtl/>
          <w:cs/>
          <w:lang w:val="he_IL" w:bidi="he_IL"/>
        </w:rPr>
        <w:t xml:space="preserve"> וַיֹּאמְר֧וּ אֲלֵיהֶ֛ם הַנְּשִׂיאִ֖ים יִֽחְי֑וּ וַ֠יִּֽהְיוּ חֹטְבֵ֨י עֵצִ֤ים וְשֹֽׁאֲבֵי־מַ֙יִם֙ לְכָל־הָ֣עֵדָ֔ה כַּאֲשֶׁ֛ר דִּבְּר֥וּ לָהֶ֖ם הַנְּשִׂיאִֽים׃</w:t>
      </w:r>
    </w:p>
    <w:p>
      <w:pPr>
        <w:bidi/>
      </w:pPr>
      <w:r>
        <w:rPr>
          <w:rtl/>
          <w:cs/>
          <w:lang w:val="he_IL" w:bidi="he_IL"/>
        </w:rPr>
      </w:r>
      <w:r>
        <w:rPr>
          <w:vertAlign w:val="superscript"/>
          <w:rtl/>
          <w:cs/>
          <w:lang w:val="he_IL" w:bidi="he_IL"/>
        </w:rPr>
        <w:t>22</w:t>
      </w:r>
      <w:r>
        <w:rPr>
          <w:rtl/>
          <w:cs/>
          <w:lang w:val="he_IL" w:bidi="he_IL"/>
        </w:rPr>
        <w:t xml:space="preserve"> וַיִּקְרָ֤א לָהֶם֙ יְהוֹשֻׁ֔עַ וַיְדַבֵּ֥ר אֲלֵיהֶ֖ם לֵאמֹ֑ר לָמָּה֩ רִמִּיתֶ֨ם אֹתָ֜נוּ לֵאמֹ֗ר רְחוֹקִ֨ים אֲנַ֤חְנוּ מִכֶּם֙ מְאֹ֔ד וְאַתֶּ֖ם בְּקִרְבֵּ֥נוּ יֹשְׁבִֽים׃</w:t>
      </w:r>
    </w:p>
    <w:p>
      <w:pPr>
        <w:bidi/>
      </w:pPr>
      <w:r>
        <w:rPr>
          <w:rtl/>
          <w:cs/>
          <w:lang w:val="he_IL" w:bidi="he_IL"/>
        </w:rPr>
      </w:r>
      <w:r>
        <w:rPr>
          <w:vertAlign w:val="superscript"/>
          <w:rtl/>
          <w:cs/>
          <w:lang w:val="he_IL" w:bidi="he_IL"/>
        </w:rPr>
        <w:t>23</w:t>
      </w:r>
      <w:r>
        <w:rPr>
          <w:rtl/>
          <w:cs/>
          <w:lang w:val="he_IL" w:bidi="he_IL"/>
        </w:rPr>
        <w:t xml:space="preserve"> וְעַתָּ֖ה אֲרוּרִ֣ים אַתֶּ֑ם וְלֹֽא־יִכָּרֵ֨ת מִכֶּ֜ם עֶ֗בֶד וְחֹטְבֵ֥י עֵצִ֛ים וְשֹֽׁאֲבֵי־מַ֖יִם לְבֵ֥ית אֱלֹהָֽי׃</w:t>
      </w:r>
    </w:p>
    <w:p>
      <w:pPr>
        <w:bidi/>
      </w:pPr>
      <w:r>
        <w:rPr>
          <w:rtl/>
          <w:cs/>
          <w:lang w:val="he_IL" w:bidi="he_IL"/>
        </w:rPr>
      </w:r>
      <w:r>
        <w:rPr>
          <w:vertAlign w:val="superscript"/>
          <w:rtl/>
          <w:cs/>
          <w:lang w:val="he_IL" w:bidi="he_IL"/>
        </w:rPr>
        <w:t>24</w:t>
      </w:r>
      <w:r>
        <w:rPr>
          <w:rtl/>
          <w:cs/>
          <w:lang w:val="he_IL" w:bidi="he_IL"/>
        </w:rPr>
        <w:t xml:space="preserve"> וַיַּעֲנ֨וּ אֶת־יְהוֹשֻׁ֜עַ וַיֹּאמְר֗וּ כִּי֩ הֻגֵּ֨ד הֻגַּ֤ד לַעֲבָדֶ֙יךָ֙ אֵת֩ אֲשֶׁ֨ר צִוָּ֜ה יְהוָ֤ה אֱלֹהֶ֙יךָ֙ אֶת־מֹשֶׁ֣ה עַבְדּ֔וֹ לָתֵ֤ת לָכֶם֙ אֶת־כָּל־הָאָ֔רֶץ וּלְהַשְׁמִ֛יד אֶת־כָּל־ יֹשְׁבֵ֥י הָאָ֖רֶץ מִפְּנֵיכֶ֑ם וַנִּירָ֨א מְאֹ֤ד לְנַפְשֹׁתֵ֙ינוּ֙ מִפְּנֵיכֶ֔ם וַֽנַּעֲשֵׂ֖ה אֶת־הַדָּבָ֥ר הַזֶּֽה׃</w:t>
      </w:r>
    </w:p>
    <w:p>
      <w:pPr>
        <w:bidi/>
      </w:pPr>
      <w:r>
        <w:rPr>
          <w:rtl/>
          <w:cs/>
          <w:lang w:val="he_IL" w:bidi="he_IL"/>
        </w:rPr>
      </w:r>
      <w:r>
        <w:rPr>
          <w:vertAlign w:val="superscript"/>
          <w:rtl/>
          <w:cs/>
          <w:lang w:val="he_IL" w:bidi="he_IL"/>
        </w:rPr>
        <w:t>25</w:t>
      </w:r>
      <w:r>
        <w:rPr>
          <w:rtl/>
          <w:cs/>
          <w:lang w:val="he_IL" w:bidi="he_IL"/>
        </w:rPr>
        <w:t xml:space="preserve"> וְעַתָּ֖ה הִנְנ֣וּ בְיָדֶ֑ךָ כַּטּ֨וֹב וְכַיָּשָׁ֧ר בְּעֵינֶ֛יךָ לַעֲשׂ֥וֹת לָ֖נוּ עֲשֵֽׂה׃</w:t>
      </w:r>
    </w:p>
    <w:p>
      <w:pPr>
        <w:bidi/>
      </w:pPr>
      <w:r>
        <w:rPr>
          <w:rtl/>
          <w:cs/>
          <w:lang w:val="he_IL" w:bidi="he_IL"/>
        </w:rPr>
      </w:r>
      <w:r>
        <w:rPr>
          <w:vertAlign w:val="superscript"/>
          <w:rtl/>
          <w:cs/>
          <w:lang w:val="he_IL" w:bidi="he_IL"/>
        </w:rPr>
        <w:t>26</w:t>
      </w:r>
      <w:r>
        <w:rPr>
          <w:rtl/>
          <w:cs/>
          <w:lang w:val="he_IL" w:bidi="he_IL"/>
        </w:rPr>
        <w:t xml:space="preserve"> וַיַּ֥עַשׂ לָהֶ֖ם כֵּ֑ן וַיַּצֵּ֥ל אוֹתָ֛ם מִיַּ֥ד בְּנֵֽי־יִשְׂרָאֵ֖ל וְלֹ֥א הֲרָגֽוּם׃</w:t>
      </w:r>
    </w:p>
    <w:p>
      <w:pPr>
        <w:bidi/>
      </w:pPr>
      <w:r>
        <w:rPr>
          <w:rtl/>
          <w:cs/>
          <w:lang w:val="he_IL" w:bidi="he_IL"/>
        </w:rPr>
      </w:r>
      <w:r>
        <w:rPr>
          <w:vertAlign w:val="superscript"/>
          <w:rtl/>
          <w:cs/>
          <w:lang w:val="he_IL" w:bidi="he_IL"/>
        </w:rPr>
        <w:t>27</w:t>
      </w:r>
      <w:r>
        <w:rPr>
          <w:rtl/>
          <w:cs/>
          <w:lang w:val="he_IL" w:bidi="he_IL"/>
        </w:rPr>
        <w:t xml:space="preserve"> וַיִּתְּנֵ֨ם יְהוֹשֻׁ֜עַ בַּיּ֣וֹם הַה֗וּא חֹטְבֵ֥י עֵצִ֛ים וְשֹׁ֥אֲבֵי מַ֖יִם לָֽעֵדָ֑ה וּלְמִזְבַּ֤ח יְהוָה֙ עַד־הַיּ֣וֹם הַזֶּ֔ה אֶל־הַמָּק֖וֹם אֲשֶׁ֥ר יִבְחָֽר׃ פ</w:t>
      </w:r>
    </w:p>
    <w:p>
      <w:pPr>
        <w:pStyle w:val="Heading2"/>
        <w:bidi/>
      </w:pPr>
      <w:r>
        <w:rPr>
          <w:rtl/>
          <w:cs/>
          <w:lang w:val="he_IL" w:bidi="he_IL"/>
        </w:rPr>
        <w:t>Joshua 10:1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כִשְׁמֹ֨עַ אֲדֹֽנִי־צֶ֜דֶק מֶ֣לֶךְ יְרוּשָׁלִַ֗ם כִּֽי־לָכַ֨ד יְהוֹשֻׁ֣עַ אֶת־הָעַי֮ וַיַּחֲרִימָהּ֒ כַּאֲשֶׁ֨ר עָשָׂ֤ה לִֽירִיחוֹ֙ וּלְמַלְכָּ֔הּ כֵּן־עָשָׂ֥ה לָעַ֖י וּלְמַלְכָּ֑הּ וְכִ֨י הִשְׁלִ֜ימוּ יֹשְׁבֵ֤י גִבְעוֹן֙ אֶת־יִשְׂרָאֵ֔ל וַיִּֽהְי֖וּ בְּקִרְבָּֽם׃</w:t>
      </w:r>
    </w:p>
    <w:p>
      <w:pPr>
        <w:bidi/>
      </w:pPr>
      <w:r>
        <w:rPr>
          <w:rtl/>
          <w:cs/>
          <w:lang w:val="he_IL" w:bidi="he_IL"/>
        </w:rPr>
      </w:r>
      <w:r>
        <w:rPr>
          <w:vertAlign w:val="superscript"/>
          <w:rtl/>
          <w:cs/>
          <w:lang w:val="he_IL" w:bidi="he_IL"/>
        </w:rPr>
        <w:t>2</w:t>
      </w:r>
      <w:r>
        <w:rPr>
          <w:rtl/>
          <w:cs/>
          <w:lang w:val="he_IL" w:bidi="he_IL"/>
        </w:rPr>
        <w:t xml:space="preserve"> וַיִּֽירְא֣וּ מְאֹ֔ד כִּ֣י עִ֤יר גְּדוֹלָה֙ גִּבְע֔וֹן כְּאַחַ֖ת עָרֵ֣י הַמַּמְלָכָ֑ה וְכִ֨י הִ֤יא גְדוֹלָה֙ מִן־הָעַ֔י וְכָל־אֲנָשֶׁ֖יהָ גִּבֹּרִֽים׃</w:t>
      </w:r>
    </w:p>
    <w:p>
      <w:pPr>
        <w:bidi/>
      </w:pPr>
      <w:r>
        <w:rPr>
          <w:rtl/>
          <w:cs/>
          <w:lang w:val="he_IL" w:bidi="he_IL"/>
        </w:rPr>
      </w:r>
      <w:r>
        <w:rPr>
          <w:vertAlign w:val="superscript"/>
          <w:rtl/>
          <w:cs/>
          <w:lang w:val="he_IL" w:bidi="he_IL"/>
        </w:rPr>
        <w:t>3</w:t>
      </w:r>
      <w:r>
        <w:rPr>
          <w:rtl/>
          <w:cs/>
          <w:lang w:val="he_IL" w:bidi="he_IL"/>
        </w:rPr>
        <w:t xml:space="preserve"> וַיִּשְׁלַ֨ח אֲדֹנִי־צֶ֜דֶק מֶ֣לֶךְ יְרוּשָׁלִַ֗ם אֶל־הוֹהָ֣ם מֶֽלֶךְ־חֶ֠בְרוֹן וְאֶל־פִּרְאָ֨ם מֶֽלֶךְ־יַרְמ֜וּת וְאֶל־יָפִ֧יעַ מֶֽלֶךְ־לָכִ֛ישׁ וְאֶל־דְּבִ֥יר מֶֽלֶךְ־עֶגְל֖וֹן לֵאמֹֽר׃</w:t>
      </w:r>
    </w:p>
    <w:p>
      <w:pPr>
        <w:bidi/>
      </w:pPr>
      <w:r>
        <w:rPr>
          <w:rtl/>
          <w:cs/>
          <w:lang w:val="he_IL" w:bidi="he_IL"/>
        </w:rPr>
      </w:r>
      <w:r>
        <w:rPr>
          <w:vertAlign w:val="superscript"/>
          <w:rtl/>
          <w:cs/>
          <w:lang w:val="he_IL" w:bidi="he_IL"/>
        </w:rPr>
        <w:t>4</w:t>
      </w:r>
      <w:r>
        <w:rPr>
          <w:rtl/>
          <w:cs/>
          <w:lang w:val="he_IL" w:bidi="he_IL"/>
        </w:rPr>
        <w:t xml:space="preserve"> עֲלֽוּ־אֵלַ֣י וְעִזְרֻ֔נִי וְנַכֶּ֖ה אֶת־גִּבְע֑וֹן כִּֽי־הִשְׁלִ֥ימָה אֶת־יְהוֹשֻׁ֖עַ וְאֶת־בְּנֵ֥י יִשְׂרָאֵֽל׃</w:t>
      </w:r>
    </w:p>
    <w:p>
      <w:pPr>
        <w:bidi/>
      </w:pPr>
      <w:r>
        <w:rPr>
          <w:rtl/>
          <w:cs/>
          <w:lang w:val="he_IL" w:bidi="he_IL"/>
        </w:rPr>
      </w:r>
      <w:r>
        <w:rPr>
          <w:vertAlign w:val="superscript"/>
          <w:rtl/>
          <w:cs/>
          <w:lang w:val="he_IL" w:bidi="he_IL"/>
        </w:rPr>
        <w:t>5</w:t>
      </w:r>
      <w:r>
        <w:rPr>
          <w:rtl/>
          <w:cs/>
          <w:lang w:val="he_IL" w:bidi="he_IL"/>
        </w:rPr>
        <w:t xml:space="preserve"> וַיֵּאָסְפ֨וּ וַֽיַּעֲל֜וּ חֲמֵ֣שֶׁת ׀ מַלְכֵ֣י הָאֱמֹרִ֗י מֶ֣לֶךְ יְרוּשָׁלִַ֜ם מֶֽלֶךְ־חֶבְר֤וֹן מֶֽלֶךְ־יַרְמוּת֙ מֶֽלֶךְ־לָכִ֣ישׁ מֶֽלֶךְ־עֶגְל֔וֹן הֵ֖ם וְכָל־מַֽחֲנֵיהֶ֑ם וַֽיַּחֲנוּ֙ עַל־גִּבְע֔וֹן וַיִּֽלָּחֲמ֖וּ עָלֶֽיהָ׃</w:t>
      </w:r>
    </w:p>
    <w:p>
      <w:pPr>
        <w:bidi/>
      </w:pPr>
      <w:r>
        <w:rPr>
          <w:rtl/>
          <w:cs/>
          <w:lang w:val="he_IL" w:bidi="he_IL"/>
        </w:rPr>
      </w:r>
      <w:r>
        <w:rPr>
          <w:vertAlign w:val="superscript"/>
          <w:rtl/>
          <w:cs/>
          <w:lang w:val="he_IL" w:bidi="he_IL"/>
        </w:rPr>
        <w:t>6</w:t>
      </w:r>
      <w:r>
        <w:rPr>
          <w:rtl/>
          <w:cs/>
          <w:lang w:val="he_IL" w:bidi="he_IL"/>
        </w:rPr>
        <w:t xml:space="preserve"> וַיִּשְׁלְח֣וּ אַנְשֵׁי֩ גִבְע֨וֹן אֶל־יְהוֹשֻׁ֤עַ אֶל־הַֽמַּחֲנֶה֙ הַגִּלְגָּ֣לָה לֵאמֹ֔ר אַל־תֶּ֥רֶף יָדֶ֖יךָ מֵֽעֲבָדֶ֑יךָ עֲלֵ֧ה אֵלֵ֣ינוּ מְהֵרָ֗ה וְהוֹשִׁ֤יעָה לָּ֙נוּ֙ וְעָזְרֵ֔נוּ כִּ֚י נִקְבְּצ֣וּ אֵלֵ֔ינוּ כָּל־מַלְכֵ֥י הָאֱמֹרִ֖י יֹשְׁבֵ֥י הָהָֽר׃</w:t>
      </w:r>
    </w:p>
    <w:p>
      <w:pPr>
        <w:bidi/>
      </w:pPr>
      <w:r>
        <w:rPr>
          <w:rtl/>
          <w:cs/>
          <w:lang w:val="he_IL" w:bidi="he_IL"/>
        </w:rPr>
      </w:r>
      <w:r>
        <w:rPr>
          <w:vertAlign w:val="superscript"/>
          <w:rtl/>
          <w:cs/>
          <w:lang w:val="he_IL" w:bidi="he_IL"/>
        </w:rPr>
        <w:t>7</w:t>
      </w:r>
      <w:r>
        <w:rPr>
          <w:rtl/>
          <w:cs/>
          <w:lang w:val="he_IL" w:bidi="he_IL"/>
        </w:rPr>
        <w:t xml:space="preserve"> וַיַּ֨עַל יְהוֹשֻׁ֜עַ מִן־הַגִּלְגָּ֗ל ה֚וּא וְכָל־עַ֤ם הַמִּלְחָמָה֙ עִמּ֔וֹ וְכֹ֖ל גִּבּוֹרֵ֥י הֶחָֽיִל׃ פ</w:t>
      </w:r>
    </w:p>
    <w:p>
      <w:pPr>
        <w:bidi/>
      </w:pPr>
      <w:r>
        <w:rPr>
          <w:rtl/>
          <w:cs/>
          <w:lang w:val="he_IL" w:bidi="he_IL"/>
        </w:rPr>
      </w:r>
      <w:r>
        <w:rPr>
          <w:vertAlign w:val="superscript"/>
          <w:rtl/>
          <w:cs/>
          <w:lang w:val="he_IL" w:bidi="he_IL"/>
        </w:rPr>
        <w:t>8</w:t>
      </w:r>
      <w:r>
        <w:rPr>
          <w:rtl/>
          <w:cs/>
          <w:lang w:val="he_IL" w:bidi="he_IL"/>
        </w:rPr>
        <w:t xml:space="preserve"> וַיֹּ֨אמֶר יְהוָ֤ה אֶל־יְהוֹשֻׁ֙עַ֙ אַל־תִּירָ֣א מֵהֶ֔ם כִּ֥י בְיָדְךָ֖ נְתַתִּ֑ים לֹֽא־יַעֲמֹ֥ד אִ֛ישׁ מֵהֶ֖ם בְּפָנֶֽיךָ׃</w:t>
      </w:r>
    </w:p>
    <w:p>
      <w:pPr>
        <w:bidi/>
      </w:pPr>
      <w:r>
        <w:rPr>
          <w:rtl/>
          <w:cs/>
          <w:lang w:val="he_IL" w:bidi="he_IL"/>
        </w:rPr>
      </w:r>
      <w:r>
        <w:rPr>
          <w:vertAlign w:val="superscript"/>
          <w:rtl/>
          <w:cs/>
          <w:lang w:val="he_IL" w:bidi="he_IL"/>
        </w:rPr>
        <w:t>9</w:t>
      </w:r>
      <w:r>
        <w:rPr>
          <w:rtl/>
          <w:cs/>
          <w:lang w:val="he_IL" w:bidi="he_IL"/>
        </w:rPr>
        <w:t xml:space="preserve"> וַיָּבֹ֧א אֲלֵיהֶ֛ם יְהוֹשֻׁ֖עַ פִּתְאֹ֑ם כָּל־הַלַּ֕יְלָה עָלָ֖ה מִן־הַגִּלְגָּֽל׃</w:t>
      </w:r>
    </w:p>
    <w:p>
      <w:pPr>
        <w:bidi/>
      </w:pPr>
      <w:r>
        <w:rPr>
          <w:rtl/>
          <w:cs/>
          <w:lang w:val="he_IL" w:bidi="he_IL"/>
        </w:rPr>
      </w:r>
      <w:r>
        <w:rPr>
          <w:vertAlign w:val="superscript"/>
          <w:rtl/>
          <w:cs/>
          <w:lang w:val="he_IL" w:bidi="he_IL"/>
        </w:rPr>
        <w:t>10</w:t>
      </w:r>
      <w:r>
        <w:rPr>
          <w:rtl/>
          <w:cs/>
          <w:lang w:val="he_IL" w:bidi="he_IL"/>
        </w:rPr>
        <w:t xml:space="preserve"> וַיְהֻמֵּ֤ם יְהוָה֙ לִפְנֵ֣י יִשְׂרָאֵ֔ל וַיַּכֵּ֥ם מַכָּֽה־גְדוֹלָ֖ה בְּגִבְע֑וֹן וַֽיִּרְדְּפֵ֗ם דֶּ֚רֶךְ מַעֲלֵ֣ה בֵית־חוֹרֹ֔ן וַיַּכֵּ֥ם עַד־עֲזֵקָ֖ה וְעַד־מַקֵּדָֽה׃</w:t>
      </w:r>
    </w:p>
    <w:p>
      <w:pPr>
        <w:bidi/>
      </w:pPr>
      <w:r>
        <w:rPr>
          <w:rtl/>
          <w:cs/>
          <w:lang w:val="he_IL" w:bidi="he_IL"/>
        </w:rPr>
      </w:r>
      <w:r>
        <w:rPr>
          <w:vertAlign w:val="superscript"/>
          <w:rtl/>
          <w:cs/>
          <w:lang w:val="he_IL" w:bidi="he_IL"/>
        </w:rPr>
        <w:t>11</w:t>
      </w:r>
      <w:r>
        <w:rPr>
          <w:rtl/>
          <w:cs/>
          <w:lang w:val="he_IL" w:bidi="he_IL"/>
        </w:rPr>
        <w:t xml:space="preserve"> וַיְהִ֞י בְּנֻסָ֣ם ׀ מִפְּנֵ֣י יִשְׂרָאֵ֗ל הֵ֞ם בְּמוֹרַ֤ד בֵּית־חוֹרֹן֙ וַֽיהוָ֡ה הִשְׁלִ֣יךְ עֲלֵיהֶם֩ אֲבָנִ֨ים גְּדֹל֧וֹת מִן־הַשָּׁמַ֛יִם עַד־עֲזֵקָ֖ה וַיָּמֻ֑תוּ רַבִּ֗ים אֲשֶׁר־מֵ֙תוּ֙ בְּאַבְנֵ֣י הַבָּרָ֔ד מֵאֲשֶׁ֥ר הָרְג֛וּ בְּנֵ֥י יִשְׂרָאֵ֖ל בֶּחָֽרֶב׃ ס</w:t>
      </w:r>
    </w:p>
    <w:p>
      <w:pPr>
        <w:bidi/>
      </w:pPr>
      <w:r>
        <w:rPr>
          <w:rtl/>
          <w:cs/>
          <w:lang w:val="he_IL" w:bidi="he_IL"/>
        </w:rPr>
      </w:r>
      <w:r>
        <w:rPr>
          <w:vertAlign w:val="superscript"/>
          <w:rtl/>
          <w:cs/>
          <w:lang w:val="he_IL" w:bidi="he_IL"/>
        </w:rPr>
        <w:t>12</w:t>
      </w:r>
      <w:r>
        <w:rPr>
          <w:rtl/>
          <w:cs/>
          <w:lang w:val="he_IL" w:bidi="he_IL"/>
        </w:rPr>
        <w:t xml:space="preserve"> אָ֣ז יְדַבֵּ֤ר יְהוֹשֻׁעַ֙ לַֽיהוָ֔ה בְּי֗וֹם תֵּ֤ת יְהוָה֙ אֶת־הָ֣אֱמֹרִ֔י לִפְנֵ֖י בְּנֵ֣י יִשְׂרָאֵ֑ל וַיֹּ֣אמֶר ׀ לְעֵינֵ֣י יִשְׂרָאֵ֗ל שֶׁ֚מֶשׁ בְּגִבְע֣וֹן דּ֔וֹם וְיָרֵ֖חַ בְּעֵ֥מֶק אַיָּלֽוֹן׃</w:t>
      </w:r>
    </w:p>
    <w:p>
      <w:pPr>
        <w:bidi/>
      </w:pPr>
      <w:r>
        <w:rPr>
          <w:rtl/>
          <w:cs/>
          <w:lang w:val="he_IL" w:bidi="he_IL"/>
        </w:rPr>
      </w:r>
      <w:r>
        <w:rPr>
          <w:vertAlign w:val="superscript"/>
          <w:rtl/>
          <w:cs/>
          <w:lang w:val="he_IL" w:bidi="he_IL"/>
        </w:rPr>
        <w:t>13</w:t>
      </w:r>
      <w:r>
        <w:rPr>
          <w:rtl/>
          <w:cs/>
          <w:lang w:val="he_IL" w:bidi="he_IL"/>
        </w:rPr>
        <w:t xml:space="preserve"> וַיִּדֹּ֨ם הַשֶּׁ֜מֶשׁ וְיָרֵ֣חַ עָמָ֗ד עַד־יִקֹּ֥ם גּוֹי֙ אֹֽיְבָ֔יו הֲלֹא־הִ֥יא כְתוּבָ֖ה עַל־סֵ֣פֶר הַיָּשָׁ֑ר וַיַּעֲמֹ֤ד הַשֶּׁ֙מֶשׁ֙ בַּחֲצִ֣י הַשָּׁמַ֔יִם וְלֹא־אָ֥ץ לָב֖וֹא כְּי֥וֹם תָּמִֽים׃</w:t>
      </w:r>
    </w:p>
    <w:p>
      <w:pPr>
        <w:bidi/>
      </w:pPr>
      <w:r>
        <w:rPr>
          <w:rtl/>
          <w:cs/>
          <w:lang w:val="he_IL" w:bidi="he_IL"/>
        </w:rPr>
      </w:r>
      <w:r>
        <w:rPr>
          <w:vertAlign w:val="superscript"/>
          <w:rtl/>
          <w:cs/>
          <w:lang w:val="he_IL" w:bidi="he_IL"/>
        </w:rPr>
        <w:t>14</w:t>
      </w:r>
      <w:r>
        <w:rPr>
          <w:rtl/>
          <w:cs/>
          <w:lang w:val="he_IL" w:bidi="he_IL"/>
        </w:rPr>
        <w:t xml:space="preserve"> וְלֹ֨א הָיָ֜ה כַּיּ֤וֹם הַהוּא֙ לְפָנָ֣יו וְאַחֲרָ֔יו לִשְׁמֹ֥עַ יְהוָ֖ה בְּק֣וֹל אִ֑ישׁ כִּ֣י יְהוָ֔ה נִלְחָ֖ם לְיִשְׂרָאֵֽל׃ פ</w:t>
      </w:r>
    </w:p>
    <w:p>
      <w:pPr>
        <w:bidi/>
      </w:pPr>
      <w:r>
        <w:rPr>
          <w:rtl/>
          <w:cs/>
          <w:lang w:val="he_IL" w:bidi="he_IL"/>
        </w:rPr>
      </w:r>
      <w:r>
        <w:rPr>
          <w:vertAlign w:val="superscript"/>
          <w:rtl/>
          <w:cs/>
          <w:lang w:val="he_IL" w:bidi="he_IL"/>
        </w:rPr>
        <w:t>15</w:t>
      </w:r>
      <w:r>
        <w:rPr>
          <w:rtl/>
          <w:cs/>
          <w:lang w:val="he_IL" w:bidi="he_IL"/>
        </w:rPr>
        <w:t xml:space="preserve"> וַיָּ֤שָׁב יְהוֹשֻׁ֙עַ֙ וְכָל־יִשְׂרָאֵ֣ל עִמּ֔וֹ אֶל־הַֽמַּחֲנֶ֖ה הַגִּלְגָּֽלָה׃</w:t>
      </w:r>
    </w:p>
    <w:p>
      <w:pPr>
        <w:bidi/>
      </w:pPr>
      <w:r>
        <w:rPr>
          <w:rtl/>
          <w:cs/>
          <w:lang w:val="he_IL" w:bidi="he_IL"/>
        </w:rPr>
      </w:r>
      <w:r>
        <w:rPr>
          <w:vertAlign w:val="superscript"/>
          <w:rtl/>
          <w:cs/>
          <w:lang w:val="he_IL" w:bidi="he_IL"/>
        </w:rPr>
        <w:t>16</w:t>
      </w:r>
      <w:r>
        <w:rPr>
          <w:rtl/>
          <w:cs/>
          <w:lang w:val="he_IL" w:bidi="he_IL"/>
        </w:rPr>
        <w:t xml:space="preserve"> וַיָּנֻ֕סוּ חֲמֵ֖שֶׁת הַמְּלָכִ֣ים הָאֵ֑לֶּה וַיֵּחָבְא֥וּ בַמְּעָרָ֖ה בְּמַקֵּדָֽה׃</w:t>
      </w:r>
    </w:p>
    <w:p>
      <w:pPr>
        <w:bidi/>
      </w:pPr>
      <w:r>
        <w:rPr>
          <w:rtl/>
          <w:cs/>
          <w:lang w:val="he_IL" w:bidi="he_IL"/>
        </w:rPr>
      </w:r>
      <w:r>
        <w:rPr>
          <w:vertAlign w:val="superscript"/>
          <w:rtl/>
          <w:cs/>
          <w:lang w:val="he_IL" w:bidi="he_IL"/>
        </w:rPr>
        <w:t>17</w:t>
      </w:r>
      <w:r>
        <w:rPr>
          <w:rtl/>
          <w:cs/>
          <w:lang w:val="he_IL" w:bidi="he_IL"/>
        </w:rPr>
        <w:t xml:space="preserve"> וַיֻּגַּ֖ד לִיהוֹשֻׁ֣עַ לֵאמֹ֑ר נִמְצְאוּ֙ חֲמֵ֣שֶׁת הַמְּלָכִ֔ים נֶחְבְּאִ֥ים בַּמְּעָרָ֖ה בְּמַקֵּדָֽה׃</w:t>
      </w:r>
    </w:p>
    <w:p>
      <w:pPr>
        <w:bidi/>
      </w:pPr>
      <w:r>
        <w:rPr>
          <w:rtl/>
          <w:cs/>
          <w:lang w:val="he_IL" w:bidi="he_IL"/>
        </w:rPr>
      </w:r>
      <w:r>
        <w:rPr>
          <w:vertAlign w:val="superscript"/>
          <w:rtl/>
          <w:cs/>
          <w:lang w:val="he_IL" w:bidi="he_IL"/>
        </w:rPr>
        <w:t>18</w:t>
      </w:r>
      <w:r>
        <w:rPr>
          <w:rtl/>
          <w:cs/>
          <w:lang w:val="he_IL" w:bidi="he_IL"/>
        </w:rPr>
        <w:t xml:space="preserve"> וַיֹּ֣אמֶר יְהוֹשֻׁ֔עַ גֹּ֛לּוּ אֲבָנִ֥ים גְּדֹל֖וֹת אֶל־פִּ֣י הַמְּעָרָ֑ה וְהַפְקִ֧ידוּ עָלֶ֛יהָ אֲנָשִׁ֖ים לְשָׁמְרָֽם׃</w:t>
      </w:r>
    </w:p>
    <w:p>
      <w:pPr>
        <w:bidi/>
      </w:pPr>
      <w:r>
        <w:rPr>
          <w:rtl/>
          <w:cs/>
          <w:lang w:val="he_IL" w:bidi="he_IL"/>
        </w:rPr>
      </w:r>
      <w:r>
        <w:rPr>
          <w:vertAlign w:val="superscript"/>
          <w:rtl/>
          <w:cs/>
          <w:lang w:val="he_IL" w:bidi="he_IL"/>
        </w:rPr>
        <w:t>19</w:t>
      </w:r>
      <w:r>
        <w:rPr>
          <w:rtl/>
          <w:cs/>
          <w:lang w:val="he_IL" w:bidi="he_IL"/>
        </w:rPr>
        <w:t xml:space="preserve"> וְאַתֶּם֙ אַֽל־תַּעֲמֹ֔דוּ רִדְפוּ֙ אַחֲרֵ֣י אֹֽיְבֵיכֶ֔ם וְזִנַּבְתֶּ֖ם אוֹתָ֑ם אַֽל־תִּתְּנ֗וּם לָבוֹא֙ אֶל־עָ֣רֵיהֶ֔ם כִּ֧י נְתָנָ֛ם יְהוָ֥ה אֱלֹהֵיכֶ֖ם בְּיֶדְכֶֽם׃</w:t>
      </w:r>
    </w:p>
    <w:p>
      <w:pPr>
        <w:bidi/>
      </w:pPr>
      <w:r>
        <w:rPr>
          <w:rtl/>
          <w:cs/>
          <w:lang w:val="he_IL" w:bidi="he_IL"/>
        </w:rPr>
      </w:r>
      <w:r>
        <w:rPr>
          <w:vertAlign w:val="superscript"/>
          <w:rtl/>
          <w:cs/>
          <w:lang w:val="he_IL" w:bidi="he_IL"/>
        </w:rPr>
        <w:t>20</w:t>
      </w:r>
      <w:r>
        <w:rPr>
          <w:rtl/>
          <w:cs/>
          <w:lang w:val="he_IL" w:bidi="he_IL"/>
        </w:rPr>
        <w:t xml:space="preserve"> וַיְהִי֩ כְּכַלּ֨וֹת יְהוֹשֻׁ֜עַ וּבְנֵ֣י יִשְׂרָאֵ֗ל לְהַכּוֹתָ֛ם מַכָּ֥ה גְדוֹלָֽה־מְאֹ֖ד עַד־תֻּמָּ֑ם וְהַשְּׂרִידִים֙ שָׂרְד֣וּ מֵהֶ֔ם וַיָּבֹ֖אוּ אֶל־עָרֵ֥י הַמִּבְצָֽר׃</w:t>
      </w:r>
    </w:p>
    <w:p>
      <w:pPr>
        <w:bidi/>
      </w:pPr>
      <w:r>
        <w:rPr>
          <w:rtl/>
          <w:cs/>
          <w:lang w:val="he_IL" w:bidi="he_IL"/>
        </w:rPr>
      </w:r>
      <w:r>
        <w:rPr>
          <w:vertAlign w:val="superscript"/>
          <w:rtl/>
          <w:cs/>
          <w:lang w:val="he_IL" w:bidi="he_IL"/>
        </w:rPr>
        <w:t>21</w:t>
      </w:r>
      <w:r>
        <w:rPr>
          <w:rtl/>
          <w:cs/>
          <w:lang w:val="he_IL" w:bidi="he_IL"/>
        </w:rPr>
        <w:t xml:space="preserve"> וַיָּשֻׁבוּ֩ כָל־הָעָ֨ם אֶל־הַמַּחֲנֶ֧ה אֶל־יְהוֹשֻׁ֛עַ מַקֵּדָ֖ה בְּשָׁל֑וֹם לֹֽא־חָרַ֞ץ לִבְנֵ֧י יִשְׂרָאֵ֛ל לְאִ֖ישׁ אֶת־לְשֹׁנֽוֹ׃</w:t>
      </w:r>
    </w:p>
    <w:p>
      <w:pPr>
        <w:bidi/>
      </w:pPr>
      <w:r>
        <w:rPr>
          <w:rtl/>
          <w:cs/>
          <w:lang w:val="he_IL" w:bidi="he_IL"/>
        </w:rPr>
      </w:r>
      <w:r>
        <w:rPr>
          <w:vertAlign w:val="superscript"/>
          <w:rtl/>
          <w:cs/>
          <w:lang w:val="he_IL" w:bidi="he_IL"/>
        </w:rPr>
        <w:t>22</w:t>
      </w:r>
      <w:r>
        <w:rPr>
          <w:rtl/>
          <w:cs/>
          <w:lang w:val="he_IL" w:bidi="he_IL"/>
        </w:rPr>
        <w:t xml:space="preserve"> וַיֹּ֣אמֶר יְהוֹשֻׁ֔עַ פִּתְח֖וּ אֶת־פִּ֣י הַמְּעָרָ֑ה וְהוֹצִ֣יאוּ אֵלַ֗י אֶת־חֲמֵ֛שֶׁת הַמְּלָכִ֥ים הָאֵ֖לֶּה מִן־הַמְּעָרָֽה׃</w:t>
      </w:r>
    </w:p>
    <w:p>
      <w:pPr>
        <w:bidi/>
      </w:pPr>
      <w:r>
        <w:rPr>
          <w:rtl/>
          <w:cs/>
          <w:lang w:val="he_IL" w:bidi="he_IL"/>
        </w:rPr>
      </w:r>
      <w:r>
        <w:rPr>
          <w:vertAlign w:val="superscript"/>
          <w:rtl/>
          <w:cs/>
          <w:lang w:val="he_IL" w:bidi="he_IL"/>
        </w:rPr>
        <w:t>23</w:t>
      </w:r>
      <w:r>
        <w:rPr>
          <w:rtl/>
          <w:cs/>
          <w:lang w:val="he_IL" w:bidi="he_IL"/>
        </w:rPr>
        <w:t xml:space="preserve"> וַיַּ֣עֲשׂוּ כֵ֔ן וַיֹּצִ֣יאוּ אֵלָ֗יו אֶת־חֲמֵ֛שֶׁת הַמְּלָכִ֥ים הָאֵ֖לֶּה מִן־הַמְּעָרָ֑ה אֵ֣ת ׀ מֶ֣לֶךְ יְרוּשָׁלִַ֗ם אֶת־מֶ֤לֶךְ חֶבְרוֹן֙ אֶת־מֶ֣לֶךְ יַרְמ֔וּת אֶת־מֶ֥לֶךְ לָכִ֖ישׁ אֶת־מֶ֥לֶךְ עֶגְלֽוֹן׃</w:t>
      </w:r>
    </w:p>
    <w:p>
      <w:pPr>
        <w:bidi/>
      </w:pPr>
      <w:r>
        <w:rPr>
          <w:rtl/>
          <w:cs/>
          <w:lang w:val="he_IL" w:bidi="he_IL"/>
        </w:rPr>
      </w:r>
      <w:r>
        <w:rPr>
          <w:vertAlign w:val="superscript"/>
          <w:rtl/>
          <w:cs/>
          <w:lang w:val="he_IL" w:bidi="he_IL"/>
        </w:rPr>
        <w:t>24</w:t>
      </w:r>
      <w:r>
        <w:rPr>
          <w:rtl/>
          <w:cs/>
          <w:lang w:val="he_IL" w:bidi="he_IL"/>
        </w:rPr>
        <w:t xml:space="preserve"> וַ֠יְהִי כְּֽהוֹצִיאָ֞ם אֶת־הַמְּלָכִ֣ים הָאֵלֶּה֮ אֶל־יְהוֹשֻׁעַ֒ וַיִּקְרָ֨א יְהוֹשֻׁ֜עַ אֶל־כָּל־אִ֣ישׁ יִשְׂרָאֵ֗ל וַ֠יֹּאמֶר אֶל־קְצִינֵ֞י אַנְשֵׁ֤י הַמִּלְחָמָה֙ הֶהָלְכ֣וּא אִתּ֔וֹ קִרְב֗וּ שִׂ֚ימוּ אֶת־רַגְלֵיכֶ֔ם עַֽל־צַוְּארֵ֖י הַמְּלָכִ֣ים הָאֵ֑לֶּה וַֽיִּקְרְב֔וּ וַיָּשִׂ֥ימוּ אֶת־רַגְלֵיהֶ֖ם עַל־צַוְּארֵיהֶֽם׃</w:t>
      </w:r>
    </w:p>
    <w:p>
      <w:pPr>
        <w:bidi/>
      </w:pPr>
      <w:r>
        <w:rPr>
          <w:rtl/>
          <w:cs/>
          <w:lang w:val="he_IL" w:bidi="he_IL"/>
        </w:rPr>
      </w:r>
      <w:r>
        <w:rPr>
          <w:vertAlign w:val="superscript"/>
          <w:rtl/>
          <w:cs/>
          <w:lang w:val="he_IL" w:bidi="he_IL"/>
        </w:rPr>
        <w:t>25</w:t>
      </w:r>
      <w:r>
        <w:rPr>
          <w:rtl/>
          <w:cs/>
          <w:lang w:val="he_IL" w:bidi="he_IL"/>
        </w:rPr>
        <w:t xml:space="preserve"> וַיֹּ֤אמֶר אֲלֵיהֶם֙ יְהוֹשֻׁ֔עַ אַל־תִּֽירְא֖וּ וְאַל־תֵּחָ֑תּוּ חִזְק֣וּ וְאִמְצ֔וּ כִּ֣י כָ֗כָה יַעֲשֶׂ֤ה יְהוָה֙ לְכָל־אֹ֣יְבֵיכֶ֔ם אֲשֶׁ֥ר אַתֶּ֖ם נִלְחָמִ֥ים אוֹתָֽם׃</w:t>
      </w:r>
    </w:p>
    <w:p>
      <w:pPr>
        <w:bidi/>
      </w:pPr>
      <w:r>
        <w:rPr>
          <w:rtl/>
          <w:cs/>
          <w:lang w:val="he_IL" w:bidi="he_IL"/>
        </w:rPr>
      </w:r>
      <w:r>
        <w:rPr>
          <w:vertAlign w:val="superscript"/>
          <w:rtl/>
          <w:cs/>
          <w:lang w:val="he_IL" w:bidi="he_IL"/>
        </w:rPr>
        <w:t>26</w:t>
      </w:r>
      <w:r>
        <w:rPr>
          <w:rtl/>
          <w:cs/>
          <w:lang w:val="he_IL" w:bidi="he_IL"/>
        </w:rPr>
        <w:t xml:space="preserve"> וַיַּכֵּ֨ם יְהוֹשֻׁ֤עַ אַֽחֲרֵי־כֵן֙ וַיְמִיתֵ֔ם וַיִּתְלֵ֕ם עַ֖ל חֲמִשָּׁ֣ה עֵצִ֑ים וַיִּֽהְי֛וּ תְּלוּיִ֥ם עַל־הָעֵצִ֖ים עַד־הָעָֽרֶב׃</w:t>
      </w:r>
    </w:p>
    <w:p>
      <w:pPr>
        <w:bidi/>
      </w:pPr>
      <w:r>
        <w:rPr>
          <w:rtl/>
          <w:cs/>
          <w:lang w:val="he_IL" w:bidi="he_IL"/>
        </w:rPr>
      </w:r>
      <w:r>
        <w:rPr>
          <w:vertAlign w:val="superscript"/>
          <w:rtl/>
          <w:cs/>
          <w:lang w:val="he_IL" w:bidi="he_IL"/>
        </w:rPr>
        <w:t>27</w:t>
      </w:r>
      <w:r>
        <w:rPr>
          <w:rtl/>
          <w:cs/>
          <w:lang w:val="he_IL" w:bidi="he_IL"/>
        </w:rPr>
        <w:t xml:space="preserve"> וַיְהִ֞י לְעֵ֣ת ׀ בּ֣וֹא הַשֶּׁ֗מֶשׁ צִוָּ֤ה יְהוֹשֻׁ֙עַ֙ וַיֹּֽרִידוּם֙ מֵעַ֣ל הָעֵצִ֔ים וַיַּ֨שְׁלִכֻ֔ם אֶל־הַמְּעָרָ֖ה אֲשֶׁ֣ר נֶחְבְּאוּ־שָׁ֑ם וַיָּשִׂ֜מוּ אֲבָנִ֤ים גְּדֹלוֹת֙ עַל־פִּ֣י הַמְּעָרָ֔ה עַד־עֶ֖צֶם הַיּ֥וֹם הַזֶּֽה׃ פ</w:t>
      </w:r>
    </w:p>
    <w:p>
      <w:pPr>
        <w:bidi/>
      </w:pPr>
      <w:r>
        <w:rPr>
          <w:rtl/>
          <w:cs/>
          <w:lang w:val="he_IL" w:bidi="he_IL"/>
        </w:rPr>
      </w:r>
      <w:r>
        <w:rPr>
          <w:vertAlign w:val="superscript"/>
          <w:rtl/>
          <w:cs/>
          <w:lang w:val="he_IL" w:bidi="he_IL"/>
        </w:rPr>
        <w:t>28</w:t>
      </w:r>
      <w:r>
        <w:rPr>
          <w:rtl/>
          <w:cs/>
          <w:lang w:val="he_IL" w:bidi="he_IL"/>
        </w:rPr>
        <w:t xml:space="preserve"> וְאֶת־מַקֵּדָה֩ לָכַ֨ד יְהוֹשֻׁ֜עַ בַּיּ֣וֹם הַה֗וּא וַיַּכֶּ֣הָ לְפִי־חֶרֶב֮ וְאֶת־מַלְכָּהּ֒ הֶחֱרִ֣ם אוֹתָ֗ם וְאֶת־כָּל־הַנֶּ֙פֶשׁ֙ אֲשֶׁר־בָּ֔הּ לֹ֥א הִשְׁאִ֖יר שָׂרִ֑יד וַיַּ֙עַשׂ֙ לְמֶ֣לֶךְ מַקֵּדָ֔ה כַּאֲשֶׁ֥ר עָשָׂ֖ה לְמֶ֥לֶךְ יְרִיחֽוֹ׃</w:t>
      </w:r>
    </w:p>
    <w:p>
      <w:pPr>
        <w:bidi/>
      </w:pPr>
      <w:r>
        <w:rPr>
          <w:rtl/>
          <w:cs/>
          <w:lang w:val="he_IL" w:bidi="he_IL"/>
        </w:rPr>
      </w:r>
      <w:r>
        <w:rPr>
          <w:vertAlign w:val="superscript"/>
          <w:rtl/>
          <w:cs/>
          <w:lang w:val="he_IL" w:bidi="he_IL"/>
        </w:rPr>
        <w:t>29</w:t>
      </w:r>
      <w:r>
        <w:rPr>
          <w:rtl/>
          <w:cs/>
          <w:lang w:val="he_IL" w:bidi="he_IL"/>
        </w:rPr>
        <w:t xml:space="preserve"> וַיַּעֲבֹ֣ר יְ֠הוֹשֻׁעַ וְכָֽל־יִשְׂרָאֵ֥ל עִמּ֛וֹ מִמַּקֵּדָ֖ה לִבְנָ֑ה וַיִּלָּ֖חֶם עִם־לִבְנָֽה׃</w:t>
      </w:r>
    </w:p>
    <w:p>
      <w:pPr>
        <w:bidi/>
      </w:pPr>
      <w:r>
        <w:rPr>
          <w:rtl/>
          <w:cs/>
          <w:lang w:val="he_IL" w:bidi="he_IL"/>
        </w:rPr>
      </w:r>
      <w:r>
        <w:rPr>
          <w:vertAlign w:val="superscript"/>
          <w:rtl/>
          <w:cs/>
          <w:lang w:val="he_IL" w:bidi="he_IL"/>
        </w:rPr>
        <w:t>30</w:t>
      </w:r>
      <w:r>
        <w:rPr>
          <w:rtl/>
          <w:cs/>
          <w:lang w:val="he_IL" w:bidi="he_IL"/>
        </w:rPr>
        <w:t xml:space="preserve"> וַיִּתֵּן֩ יְהוָ֨ה גַּם־אוֹתָ֜הּ בְּיַ֣ד יִשְׂרָאֵ֘ל וְאֶת־מַלְכָּהּ֒ וַיַּכֶּ֣הָ לְפִי־חֶ֗רֶב וְאֶת־כָּל־הַנֶּ֙פֶשׁ֙ אֲשֶׁר־בָּ֔הּ לֹֽא־הִשְׁאִ֥יר בָּ֖הּ שָׂרִ֑יד וַיַּ֣עַשׂ לְמַלְכָּ֔הּ כַּאֲשֶׁ֥ר עָשָׂ֖ה לְמֶ֥לֶךְ יְרִיחֽוֹ׃ ס</w:t>
      </w:r>
    </w:p>
    <w:p>
      <w:pPr>
        <w:bidi/>
      </w:pPr>
      <w:r>
        <w:rPr>
          <w:rtl/>
          <w:cs/>
          <w:lang w:val="he_IL" w:bidi="he_IL"/>
        </w:rPr>
      </w:r>
      <w:r>
        <w:rPr>
          <w:vertAlign w:val="superscript"/>
          <w:rtl/>
          <w:cs/>
          <w:lang w:val="he_IL" w:bidi="he_IL"/>
        </w:rPr>
        <w:t>31</w:t>
      </w:r>
      <w:r>
        <w:rPr>
          <w:rtl/>
          <w:cs/>
          <w:lang w:val="he_IL" w:bidi="he_IL"/>
        </w:rPr>
        <w:t xml:space="preserve"> וַיַּעֲבֹ֣ר יְ֠הוֹשֻׁעַ וְכָל־יִשְׂרָאֵ֥ל עִמּ֛וֹ מִלִּבְנָ֖ה לָכִ֑ישָׁה וַיִּ֣חַן עָלֶ֔יהָ וַיִּלָּ֖חֶם בָּֽהּ׃</w:t>
      </w:r>
    </w:p>
    <w:p>
      <w:pPr>
        <w:bidi/>
      </w:pPr>
      <w:r>
        <w:rPr>
          <w:rtl/>
          <w:cs/>
          <w:lang w:val="he_IL" w:bidi="he_IL"/>
        </w:rPr>
      </w:r>
      <w:r>
        <w:rPr>
          <w:vertAlign w:val="superscript"/>
          <w:rtl/>
          <w:cs/>
          <w:lang w:val="he_IL" w:bidi="he_IL"/>
        </w:rPr>
        <w:t>32</w:t>
      </w:r>
      <w:r>
        <w:rPr>
          <w:rtl/>
          <w:cs/>
          <w:lang w:val="he_IL" w:bidi="he_IL"/>
        </w:rPr>
        <w:t xml:space="preserve"> וַיִּתֵּן֩ יְהוָ֨ה אֶת־לָכִ֜ישׁ בְּיַ֣ד יִשְׂרָאֵ֗ל וַֽיִּלְכְּדָהּ֙ בַּיּ֣וֹם הַשֵּׁנִ֔י וַיַּכֶּ֣הָ לְפִי־חֶ֔רֶב וְאֶת־כָּל־הַנֶּ֖פֶשׁ אֲשֶׁר־בָּ֑הּ כְּכֹ֥ל אֲשֶׁר־עָשָׂ֖ה לְלִבְנָֽה׃ פ</w:t>
      </w:r>
    </w:p>
    <w:p>
      <w:pPr>
        <w:bidi/>
      </w:pPr>
      <w:r>
        <w:rPr>
          <w:rtl/>
          <w:cs/>
          <w:lang w:val="he_IL" w:bidi="he_IL"/>
        </w:rPr>
      </w:r>
      <w:r>
        <w:rPr>
          <w:vertAlign w:val="superscript"/>
          <w:rtl/>
          <w:cs/>
          <w:lang w:val="he_IL" w:bidi="he_IL"/>
        </w:rPr>
        <w:t>33</w:t>
      </w:r>
      <w:r>
        <w:rPr>
          <w:rtl/>
          <w:cs/>
          <w:lang w:val="he_IL" w:bidi="he_IL"/>
        </w:rPr>
        <w:t xml:space="preserve"> אָ֣ז עָלָ֗ה הֹרָם֙ מֶ֣לֶךְ גֶּ֔זֶר לַעְזֹ֖ר אֶת־לָכִ֑ישׁ וַיַּכֵּ֤הוּ יְהוֹשֻׁ֙עַ֙ וְאֶת־עַמּ֔וֹ עַד־בִּלְתִּ֥י הִשְׁאִֽיר־ל֖וֹ שָׂרִֽיד׃</w:t>
      </w:r>
    </w:p>
    <w:p>
      <w:pPr>
        <w:bidi/>
      </w:pPr>
      <w:r>
        <w:rPr>
          <w:rtl/>
          <w:cs/>
          <w:lang w:val="he_IL" w:bidi="he_IL"/>
        </w:rPr>
      </w:r>
      <w:r>
        <w:rPr>
          <w:vertAlign w:val="superscript"/>
          <w:rtl/>
          <w:cs/>
          <w:lang w:val="he_IL" w:bidi="he_IL"/>
        </w:rPr>
        <w:t>34</w:t>
      </w:r>
      <w:r>
        <w:rPr>
          <w:rtl/>
          <w:cs/>
          <w:lang w:val="he_IL" w:bidi="he_IL"/>
        </w:rPr>
        <w:t xml:space="preserve"> וַיַּעֲבֹ֣ר יְ֠הוֹשֻׁעַ וְכָל־יִשְׂרָאֵ֥ל עִמּ֛וֹ מִלָּכִ֖ישׁ עֶגְלֹ֑נָה וַיַּחֲנ֣וּ עָלֶ֔יהָ וַיִּֽלָּחֲמ֖וּ עָלֶֽיהָ׃</w:t>
      </w:r>
    </w:p>
    <w:p>
      <w:pPr>
        <w:bidi/>
      </w:pPr>
      <w:r>
        <w:rPr>
          <w:rtl/>
          <w:cs/>
          <w:lang w:val="he_IL" w:bidi="he_IL"/>
        </w:rPr>
      </w:r>
      <w:r>
        <w:rPr>
          <w:vertAlign w:val="superscript"/>
          <w:rtl/>
          <w:cs/>
          <w:lang w:val="he_IL" w:bidi="he_IL"/>
        </w:rPr>
        <w:t>35</w:t>
      </w:r>
      <w:r>
        <w:rPr>
          <w:rtl/>
          <w:cs/>
          <w:lang w:val="he_IL" w:bidi="he_IL"/>
        </w:rPr>
        <w:t xml:space="preserve"> וַֽיִּלְכְּד֜וּהָ בַּיּ֤וֹם הַהוּא֙ וַיַּכּ֣וּהָ לְפִי־חֶ֔רֶב וְאֵת֙ כָּל־הַנֶּ֣פֶשׁ אֲשֶׁר־בָּ֔הּ בַּיּ֥וֹם הַה֖וּא הֶחֱרִ֑ים כְּכֹ֥ל אֲשֶׁר־עָשָׂ֖ה לְלָכִֽישׁ׃ פ</w:t>
      </w:r>
    </w:p>
    <w:p>
      <w:pPr>
        <w:bidi/>
      </w:pPr>
      <w:r>
        <w:rPr>
          <w:rtl/>
          <w:cs/>
          <w:lang w:val="he_IL" w:bidi="he_IL"/>
        </w:rPr>
      </w:r>
      <w:r>
        <w:rPr>
          <w:vertAlign w:val="superscript"/>
          <w:rtl/>
          <w:cs/>
          <w:lang w:val="he_IL" w:bidi="he_IL"/>
        </w:rPr>
        <w:t>36</w:t>
      </w:r>
      <w:r>
        <w:rPr>
          <w:rtl/>
          <w:cs/>
          <w:lang w:val="he_IL" w:bidi="he_IL"/>
        </w:rPr>
        <w:t xml:space="preserve"> וַיַּ֣עַל יְ֠הוֹשֻׁעַ וְכָֽל־יִשְׂרָאֵ֥ל עִמּ֛וֹ מֵעֶגְל֖וֹנָה חֶבְר֑וֹנָה וַיִּֽלָּחֲמ֖וּ עָלֶֽיהָ׃</w:t>
      </w:r>
    </w:p>
    <w:p>
      <w:pPr>
        <w:bidi/>
      </w:pPr>
      <w:r>
        <w:rPr>
          <w:rtl/>
          <w:cs/>
          <w:lang w:val="he_IL" w:bidi="he_IL"/>
        </w:rPr>
      </w:r>
      <w:r>
        <w:rPr>
          <w:vertAlign w:val="superscript"/>
          <w:rtl/>
          <w:cs/>
          <w:lang w:val="he_IL" w:bidi="he_IL"/>
        </w:rPr>
        <w:t>37</w:t>
      </w:r>
      <w:r>
        <w:rPr>
          <w:rtl/>
          <w:cs/>
          <w:lang w:val="he_IL" w:bidi="he_IL"/>
        </w:rPr>
        <w:t xml:space="preserve"> וַיִּלְכְּד֣וּהָ וַיַּכּֽוּהָ־לְפִי־חֶ֠רֶב וְאֶת־מַלְכָּ֨הּ וְאֶת־כָּל־עָרֶ֜יהָ וְאֶת־כָּל־הַנֶּ֤פֶשׁ אֲשֶׁר־בָּהּ֙ לֹֽא־הִשְׁאִ֣יר שָׂרִ֔יד כְּכֹ֥ל אֲשֶׁר־עָשָׂ֖ה לְעֶגְל֑וֹן וַיַּחֲרֵ֣ם אוֹתָ֔הּ וְאֶת־כָּל־הַנֶּ֖פֶשׁ אֲשֶׁר־בָּֽהּ׃ ס</w:t>
      </w:r>
    </w:p>
    <w:p>
      <w:pPr>
        <w:bidi/>
      </w:pPr>
      <w:r>
        <w:rPr>
          <w:rtl/>
          <w:cs/>
          <w:lang w:val="he_IL" w:bidi="he_IL"/>
        </w:rPr>
      </w:r>
      <w:r>
        <w:rPr>
          <w:vertAlign w:val="superscript"/>
          <w:rtl/>
          <w:cs/>
          <w:lang w:val="he_IL" w:bidi="he_IL"/>
        </w:rPr>
        <w:t>38</w:t>
      </w:r>
      <w:r>
        <w:rPr>
          <w:rtl/>
          <w:cs/>
          <w:lang w:val="he_IL" w:bidi="he_IL"/>
        </w:rPr>
        <w:t xml:space="preserve"> וַיָּ֧שָׁב יְהוֹשֻׁ֛עַ וְכָל־יִשְׂרָאֵ֥ל עִמּ֖וֹ דְּבִ֑רָה וַיִּלָּ֖חֶם עָלֶֽיהָ׃</w:t>
      </w:r>
    </w:p>
    <w:p>
      <w:pPr>
        <w:bidi/>
      </w:pPr>
      <w:r>
        <w:rPr>
          <w:rtl/>
          <w:cs/>
          <w:lang w:val="he_IL" w:bidi="he_IL"/>
        </w:rPr>
      </w:r>
      <w:r>
        <w:rPr>
          <w:vertAlign w:val="superscript"/>
          <w:rtl/>
          <w:cs/>
          <w:lang w:val="he_IL" w:bidi="he_IL"/>
        </w:rPr>
        <w:t>39</w:t>
      </w:r>
      <w:r>
        <w:rPr>
          <w:rtl/>
          <w:cs/>
          <w:lang w:val="he_IL" w:bidi="he_IL"/>
        </w:rPr>
        <w:t xml:space="preserve"> וַֽיִּלְכְּדָ֞הּ וְאֶת־מַלְכָּ֤הּ וְאֶת־כָּל־עָרֶ֙יהָ֙ וַיַּכּ֣וּם לְפִי־חֶ֔רֶב וַֽיַּחֲרִ֙ימוּ֙ אֶת־כָּל־ נֶ֣פֶשׁ אֲשֶׁר־בָּ֔הּ לֹ֥א הִשְׁאִ֖יר שָׂרִ֑יד כַּאֲשֶׁ֨ר עָשָׂ֜ה לְחֶבְר֗וֹן כֵּן־עָשָׂ֤ה לִדְבִ֙רָה֙ וּלְמַלְכָּ֔הּ וְכַאֲשֶׁ֥ר עָשָׂ֛ה לְלִבְנָ֖ה וּלְמַלְכָּֽהּ׃</w:t>
      </w:r>
    </w:p>
    <w:p>
      <w:pPr>
        <w:bidi/>
      </w:pPr>
      <w:r>
        <w:rPr>
          <w:rtl/>
          <w:cs/>
          <w:lang w:val="he_IL" w:bidi="he_IL"/>
        </w:rPr>
      </w:r>
      <w:r>
        <w:rPr>
          <w:vertAlign w:val="superscript"/>
          <w:rtl/>
          <w:cs/>
          <w:lang w:val="he_IL" w:bidi="he_IL"/>
        </w:rPr>
        <w:t>40</w:t>
      </w:r>
      <w:r>
        <w:rPr>
          <w:rtl/>
          <w:cs/>
          <w:lang w:val="he_IL" w:bidi="he_IL"/>
        </w:rPr>
        <w:t xml:space="preserve"> וַיַּכֶּ֣ה יְהוֹשֻׁ֣עַ אֶת־כָּל־הָאָ֡רֶץ הָהָר֩ וְהַנֶּ֨גֶב וְהַשְּׁפֵלָ֜ה וְהָאֲשֵׁד֗וֹת וְאֵת֙ כָּל־מַלְכֵיהֶ֔ם לֹ֥א הִשְׁאִ֖יר שָׂרִ֑יד וְאֵ֤ת כָּל־הַנְּשָׁמָה֙ הֶחֱרִ֔ים כַּאֲשֶׁ֣ר צִוָּ֔ה יְהוָ֖ה אֱלֹהֵ֥י יִשְׂרָאֵֽל׃</w:t>
      </w:r>
    </w:p>
    <w:p>
      <w:pPr>
        <w:bidi/>
      </w:pPr>
      <w:r>
        <w:rPr>
          <w:rtl/>
          <w:cs/>
          <w:lang w:val="he_IL" w:bidi="he_IL"/>
        </w:rPr>
      </w:r>
      <w:r>
        <w:rPr>
          <w:vertAlign w:val="superscript"/>
          <w:rtl/>
          <w:cs/>
          <w:lang w:val="he_IL" w:bidi="he_IL"/>
        </w:rPr>
        <w:t>41</w:t>
      </w:r>
      <w:r>
        <w:rPr>
          <w:rtl/>
          <w:cs/>
          <w:lang w:val="he_IL" w:bidi="he_IL"/>
        </w:rPr>
        <w:t xml:space="preserve"> וַיַּכֵּ֧ם יְהוֹשֻׁ֛עַ מִקָּדֵ֥שׁ בַּרְנֵ֖עַ וְעַד־עַזָּ֑ה וְאֵ֛ת כָּל־אֶ֥רֶץ גֹּ֖שֶׁן וְעַד־גִּבְעֽוֹן׃</w:t>
      </w:r>
    </w:p>
    <w:p>
      <w:pPr>
        <w:bidi/>
      </w:pPr>
      <w:r>
        <w:rPr>
          <w:rtl/>
          <w:cs/>
          <w:lang w:val="he_IL" w:bidi="he_IL"/>
        </w:rPr>
      </w:r>
      <w:r>
        <w:rPr>
          <w:vertAlign w:val="superscript"/>
          <w:rtl/>
          <w:cs/>
          <w:lang w:val="he_IL" w:bidi="he_IL"/>
        </w:rPr>
        <w:t>42</w:t>
      </w:r>
      <w:r>
        <w:rPr>
          <w:rtl/>
          <w:cs/>
          <w:lang w:val="he_IL" w:bidi="he_IL"/>
        </w:rPr>
        <w:t xml:space="preserve"> וְאֵ֨ת כָּל־הַמְּלָכִ֤ים הָאֵ֙לֶּה֙ וְאֶת־אַרְצָ֔ם לָכַ֥ד יְהוֹשֻׁ֖עַ פַּ֣עַם אֶחָ֑ת כִּ֗י יְהוָה֙ אֱלֹהֵ֣י יִשְׂרָאֵ֔ל נִלְחָ֖ם לְיִשְׂרָאֵֽל׃</w:t>
      </w:r>
    </w:p>
    <w:p>
      <w:pPr>
        <w:bidi/>
      </w:pPr>
      <w:r>
        <w:rPr>
          <w:rtl/>
          <w:cs/>
          <w:lang w:val="he_IL" w:bidi="he_IL"/>
        </w:rPr>
      </w:r>
      <w:r>
        <w:rPr>
          <w:vertAlign w:val="superscript"/>
          <w:rtl/>
          <w:cs/>
          <w:lang w:val="he_IL" w:bidi="he_IL"/>
        </w:rPr>
        <w:t>43</w:t>
      </w:r>
      <w:r>
        <w:rPr>
          <w:rtl/>
          <w:cs/>
          <w:lang w:val="he_IL" w:bidi="he_IL"/>
        </w:rPr>
        <w:t xml:space="preserve"> וַיָּ֤שָׁב יְהוֹשֻׁ֙עַ֙ וְכָל־יִשְׂרָאֵ֣ל עִמּ֔וֹ אֶל־הַֽמַּחֲנֶ֖ה הַגִּלְגָּֽלָה׃ פ</w:t>
      </w:r>
    </w:p>
    <w:p>
      <w:pPr>
        <w:pStyle w:val="Heading2"/>
        <w:bidi/>
      </w:pPr>
      <w:r>
        <w:rPr>
          <w:rtl/>
          <w:cs/>
          <w:lang w:val="he_IL" w:bidi="he_IL"/>
        </w:rPr>
        <w:t>Joshua 11:1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כִּשְׁמֹ֖עַ יָבִ֣ין מֶֽלֶךְ־חָצ֑וֹר וַיִּשְׁלַ֗ח אֶל־יוֹבָב֙ מֶ֣לֶךְ מָד֔וֹן וְאֶל־מֶ֥לֶךְ שִׁמְר֖וֹן וְאֶל־מֶ֥לֶךְ אַכְשָֽׁף׃</w:t>
      </w:r>
    </w:p>
    <w:p>
      <w:pPr>
        <w:bidi/>
      </w:pPr>
      <w:r>
        <w:rPr>
          <w:rtl/>
          <w:cs/>
          <w:lang w:val="he_IL" w:bidi="he_IL"/>
        </w:rPr>
      </w:r>
      <w:r>
        <w:rPr>
          <w:vertAlign w:val="superscript"/>
          <w:rtl/>
          <w:cs/>
          <w:lang w:val="he_IL" w:bidi="he_IL"/>
        </w:rPr>
        <w:t>2</w:t>
      </w:r>
      <w:r>
        <w:rPr>
          <w:rtl/>
          <w:cs/>
          <w:lang w:val="he_IL" w:bidi="he_IL"/>
        </w:rPr>
        <w:t xml:space="preserve"> וְֽאֶל־הַמְּלָכִ֞ים אֲשֶׁ֣ר מִצְּפ֗וֹן בָּהָ֧ר וּבָעֲרָבָ֛ה נֶ֥גֶב כִּֽנֲר֖וֹת וּבַשְּׁפֵלָ֑ה וּבְנָפ֥וֹת דּ֖וֹר מִיָּֽם׃</w:t>
      </w:r>
    </w:p>
    <w:p>
      <w:pPr>
        <w:bidi/>
      </w:pPr>
      <w:r>
        <w:rPr>
          <w:rtl/>
          <w:cs/>
          <w:lang w:val="he_IL" w:bidi="he_IL"/>
        </w:rPr>
      </w:r>
      <w:r>
        <w:rPr>
          <w:vertAlign w:val="superscript"/>
          <w:rtl/>
          <w:cs/>
          <w:lang w:val="he_IL" w:bidi="he_IL"/>
        </w:rPr>
        <w:t>3</w:t>
      </w:r>
      <w:r>
        <w:rPr>
          <w:rtl/>
          <w:cs/>
          <w:lang w:val="he_IL" w:bidi="he_IL"/>
        </w:rPr>
        <w:t xml:space="preserve"> הַֽכְּנַעֲנִי֙ מִמִּזְרָ֣ח וּמִיָּ֔ם וְהָאֱמֹרִ֧י וְהַחִתִּ֛י וְהַפְּרִזִּ֥י וְהַיְבוּסִ֖י בָּהָ֑ר וְהַֽחִוִּי֙ תַּ֣חַת חֶרְמ֔וֹן בְּאֶ֖רֶץ הַמִּצְפָּֽה׃</w:t>
      </w:r>
    </w:p>
    <w:p>
      <w:pPr>
        <w:bidi/>
      </w:pPr>
      <w:r>
        <w:rPr>
          <w:rtl/>
          <w:cs/>
          <w:lang w:val="he_IL" w:bidi="he_IL"/>
        </w:rPr>
      </w:r>
      <w:r>
        <w:rPr>
          <w:vertAlign w:val="superscript"/>
          <w:rtl/>
          <w:cs/>
          <w:lang w:val="he_IL" w:bidi="he_IL"/>
        </w:rPr>
        <w:t>4</w:t>
      </w:r>
      <w:r>
        <w:rPr>
          <w:rtl/>
          <w:cs/>
          <w:lang w:val="he_IL" w:bidi="he_IL"/>
        </w:rPr>
        <w:t xml:space="preserve"> וַיֵּצְא֣וּ הֵ֗ם וְכָל־מַֽחֲנֵיהֶם֙ עִמָּ֔ם עַם־רָ֕ב כַּח֛וֹל אֲשֶׁ֥ר עַל־שְׂפַת־הַיָּ֖ם לָרֹ֑ב וְס֥וּס וָרֶ֖כֶב רַב־מְאֹֽד׃</w:t>
      </w:r>
    </w:p>
    <w:p>
      <w:pPr>
        <w:bidi/>
      </w:pPr>
      <w:r>
        <w:rPr>
          <w:rtl/>
          <w:cs/>
          <w:lang w:val="he_IL" w:bidi="he_IL"/>
        </w:rPr>
      </w:r>
      <w:r>
        <w:rPr>
          <w:vertAlign w:val="superscript"/>
          <w:rtl/>
          <w:cs/>
          <w:lang w:val="he_IL" w:bidi="he_IL"/>
        </w:rPr>
        <w:t>5</w:t>
      </w:r>
      <w:r>
        <w:rPr>
          <w:rtl/>
          <w:cs/>
          <w:lang w:val="he_IL" w:bidi="he_IL"/>
        </w:rPr>
        <w:t xml:space="preserve"> וַיִּוָּ֣עֲד֔וּ כֹּ֖ל הַמְּלָכִ֣ים הָאֵ֑לֶּה וַיָּבֹ֜אוּ וַיַּחֲנ֤וּ יַחְדָּו֙ אֶל־מֵ֣י מֵר֔וֹם לְהִלָּחֵ֖ם עִם־יִשְׂרָאֵֽל׃ פ</w:t>
      </w:r>
    </w:p>
    <w:p>
      <w:pPr>
        <w:bidi/>
      </w:pPr>
      <w:r>
        <w:rPr>
          <w:rtl/>
          <w:cs/>
          <w:lang w:val="he_IL" w:bidi="he_IL"/>
        </w:rPr>
      </w:r>
      <w:r>
        <w:rPr>
          <w:vertAlign w:val="superscript"/>
          <w:rtl/>
          <w:cs/>
          <w:lang w:val="he_IL" w:bidi="he_IL"/>
        </w:rPr>
        <w:t>6</w:t>
      </w:r>
      <w:r>
        <w:rPr>
          <w:rtl/>
          <w:cs/>
          <w:lang w:val="he_IL" w:bidi="he_IL"/>
        </w:rPr>
        <w:t xml:space="preserve"> וַיֹּ֨אמֶר יְהוָ֣ה אֶל־יְהוֹשֻׁעַ֮ אַל־תִּירָ֣א מִפְּנֵיהֶם֒ כִּֽי־מָחָ֞ר כָּעֵ֣ת הַזֹּ֗את אָנֹכִ֞י נֹתֵ֧ן אֶת־כֻּלָּ֛ם חֲלָלִ֖ים לִפְנֵ֣י יִשְׂרָאֵ֑ל אֶת־סוּסֵיהֶ֣ם תְּעַקֵּ֔ר וְאֶת־מַרְכְּבֹתֵיהֶ֖ם תִּשְׂרֹ֥ף בָּאֵֽשׁ׃</w:t>
      </w:r>
    </w:p>
    <w:p>
      <w:pPr>
        <w:bidi/>
      </w:pPr>
      <w:r>
        <w:rPr>
          <w:rtl/>
          <w:cs/>
          <w:lang w:val="he_IL" w:bidi="he_IL"/>
        </w:rPr>
      </w:r>
      <w:r>
        <w:rPr>
          <w:vertAlign w:val="superscript"/>
          <w:rtl/>
          <w:cs/>
          <w:lang w:val="he_IL" w:bidi="he_IL"/>
        </w:rPr>
        <w:t>7</w:t>
      </w:r>
      <w:r>
        <w:rPr>
          <w:rtl/>
          <w:cs/>
          <w:lang w:val="he_IL" w:bidi="he_IL"/>
        </w:rPr>
        <w:t xml:space="preserve"> וַיָּבֹ֣א יְהוֹשֻׁ֡עַ וְכָל־עַם֩ הַמִּלְחָמָ֨ה עִמּ֧וֹ עֲלֵיהֶ֛ם עַל־מֵ֥י מֵר֖וֹם פִּתְאֹ֑ם וַֽיִּפְּל֖וּ בָּהֶֽם׃</w:t>
      </w:r>
    </w:p>
    <w:p>
      <w:pPr>
        <w:bidi/>
      </w:pPr>
      <w:r>
        <w:rPr>
          <w:rtl/>
          <w:cs/>
          <w:lang w:val="he_IL" w:bidi="he_IL"/>
        </w:rPr>
      </w:r>
      <w:r>
        <w:rPr>
          <w:vertAlign w:val="superscript"/>
          <w:rtl/>
          <w:cs/>
          <w:lang w:val="he_IL" w:bidi="he_IL"/>
        </w:rPr>
        <w:t>8</w:t>
      </w:r>
      <w:r>
        <w:rPr>
          <w:rtl/>
          <w:cs/>
          <w:lang w:val="he_IL" w:bidi="he_IL"/>
        </w:rPr>
        <w:t xml:space="preserve"> וַיִּתְּנֵ֨ם יְהוָ֥ה בְּיַֽד־יִשְׂרָאֵל֮ וַיַּכּוּם֒ וַֽיִּרְדְּפ֞וּם עַד־צִיד֣וֹן רַבָּ֗ה וְעַד֙ מִשְׂרְפ֣וֹת מַ֔יִם וְעַד־בִּקְעַ֥ת מִצְפֶּ֖ה מִזְרָ֑חָה וַיַּכֻּ֕ם עַד־בִּלְתִּ֥י הִשְׁאִֽיר־לָהֶ֖ם שָׂרִֽיד׃</w:t>
      </w:r>
    </w:p>
    <w:p>
      <w:pPr>
        <w:bidi/>
      </w:pPr>
      <w:r>
        <w:rPr>
          <w:rtl/>
          <w:cs/>
          <w:lang w:val="he_IL" w:bidi="he_IL"/>
        </w:rPr>
      </w:r>
      <w:r>
        <w:rPr>
          <w:vertAlign w:val="superscript"/>
          <w:rtl/>
          <w:cs/>
          <w:lang w:val="he_IL" w:bidi="he_IL"/>
        </w:rPr>
        <w:t>9</w:t>
      </w:r>
      <w:r>
        <w:rPr>
          <w:rtl/>
          <w:cs/>
          <w:lang w:val="he_IL" w:bidi="he_IL"/>
        </w:rPr>
        <w:t xml:space="preserve"> וַיַּ֤עַשׂ לָהֶם֙ יְהוֹשֻׁ֔עַ כַּאֲשֶׁ֥ר אָֽמַר־ל֖וֹ יְהוָ֑ה אֶת־סוּסֵיהֶ֣ם עִקֵּ֔ר וְאֶת־מַרְכְּבֹתֵיהֶ֖ם שָׂרַ֥ף בָּאֵֽשׁ׃ ס</w:t>
      </w:r>
    </w:p>
    <w:p>
      <w:pPr>
        <w:bidi/>
      </w:pPr>
      <w:r>
        <w:rPr>
          <w:rtl/>
          <w:cs/>
          <w:lang w:val="he_IL" w:bidi="he_IL"/>
        </w:rPr>
      </w:r>
      <w:r>
        <w:rPr>
          <w:vertAlign w:val="superscript"/>
          <w:rtl/>
          <w:cs/>
          <w:lang w:val="he_IL" w:bidi="he_IL"/>
        </w:rPr>
        <w:t>10</w:t>
      </w:r>
      <w:r>
        <w:rPr>
          <w:rtl/>
          <w:cs/>
          <w:lang w:val="he_IL" w:bidi="he_IL"/>
        </w:rPr>
        <w:t xml:space="preserve"> וַיָּ֨שָׁב יְהוֹשֻׁ֜עַ בָּעֵ֤ת הַהִיא֙ וַיִּלְכֹּ֣ד אֶת־חָצ֔וֹר וְאֶת־מַלְכָּ֖הּ הִכָּ֣ה בֶחָ֑רֶב כִּֽי־חָצ֣וֹר לְפָנִ֔ים הִ֕יא רֹ֖אשׁ כָּל־הַמַּמְלָכ֥וֹת הָאֵֽלֶּה׃</w:t>
      </w:r>
    </w:p>
    <w:p>
      <w:pPr>
        <w:bidi/>
      </w:pPr>
      <w:r>
        <w:rPr>
          <w:rtl/>
          <w:cs/>
          <w:lang w:val="he_IL" w:bidi="he_IL"/>
        </w:rPr>
      </w:r>
      <w:r>
        <w:rPr>
          <w:vertAlign w:val="superscript"/>
          <w:rtl/>
          <w:cs/>
          <w:lang w:val="he_IL" w:bidi="he_IL"/>
        </w:rPr>
        <w:t>11</w:t>
      </w:r>
      <w:r>
        <w:rPr>
          <w:rtl/>
          <w:cs/>
          <w:lang w:val="he_IL" w:bidi="he_IL"/>
        </w:rPr>
        <w:t xml:space="preserve"> וַ֠יַּכּוּ אֶת־כָּל־ הַנֶּ֨פֶשׁ אֲשֶׁר־בָּ֤הּ לְפִי־חֶ֙רֶב֙ הַֽחֲרֵ֔ם לֹ֥א נוֹתַ֖ר כָּל־נְשָׁמָ֑ה וְאֶת־חָצ֖וֹר שָׂרַ֥ף בָּאֵֽשׁ׃</w:t>
      </w:r>
    </w:p>
    <w:p>
      <w:pPr>
        <w:bidi/>
      </w:pPr>
      <w:r>
        <w:rPr>
          <w:rtl/>
          <w:cs/>
          <w:lang w:val="he_IL" w:bidi="he_IL"/>
        </w:rPr>
      </w:r>
      <w:r>
        <w:rPr>
          <w:vertAlign w:val="superscript"/>
          <w:rtl/>
          <w:cs/>
          <w:lang w:val="he_IL" w:bidi="he_IL"/>
        </w:rPr>
        <w:t>12</w:t>
      </w:r>
      <w:r>
        <w:rPr>
          <w:rtl/>
          <w:cs/>
          <w:lang w:val="he_IL" w:bidi="he_IL"/>
        </w:rPr>
        <w:t xml:space="preserve"> וְֽאֶת־כָּל־עָרֵ֣י הַמְּלָכִֽים־הָ֠אֵלֶּה וְֽאֶת־כָּל־מַלְכֵיהֶ֞ם לָכַ֧ד יְהוֹשֻׁ֛עַ וַיַּכֵּ֥ם לְפִי־חֶ֖רֶב הֶחֱרִ֣ים אוֹתָ֑ם כַּאֲשֶׁ֣ר צִוָּ֔ה מֹשֶׁ֖ה עֶ֥בֶד יְהוָֽה׃</w:t>
      </w:r>
    </w:p>
    <w:p>
      <w:pPr>
        <w:bidi/>
      </w:pPr>
      <w:r>
        <w:rPr>
          <w:rtl/>
          <w:cs/>
          <w:lang w:val="he_IL" w:bidi="he_IL"/>
        </w:rPr>
      </w:r>
      <w:r>
        <w:rPr>
          <w:vertAlign w:val="superscript"/>
          <w:rtl/>
          <w:cs/>
          <w:lang w:val="he_IL" w:bidi="he_IL"/>
        </w:rPr>
        <w:t>13</w:t>
      </w:r>
      <w:r>
        <w:rPr>
          <w:rtl/>
          <w:cs/>
          <w:lang w:val="he_IL" w:bidi="he_IL"/>
        </w:rPr>
        <w:t xml:space="preserve"> רַ֣ק כָּל־הֶעָרִ֗ים הָעֹֽמְדוֹת֙ עַל־תִּלָּ֔ם לֹ֥א שְׂרָפָ֖ם יִשְׂרָאֵ֑ל זוּלָתִ֛י אֶת־חָצ֥וֹר לְבַדָּ֖הּ שָׂרַ֥ף יְהוֹשֻֽׁעַ׃</w:t>
      </w:r>
    </w:p>
    <w:p>
      <w:pPr>
        <w:bidi/>
      </w:pPr>
      <w:r>
        <w:rPr>
          <w:rtl/>
          <w:cs/>
          <w:lang w:val="he_IL" w:bidi="he_IL"/>
        </w:rPr>
      </w:r>
      <w:r>
        <w:rPr>
          <w:vertAlign w:val="superscript"/>
          <w:rtl/>
          <w:cs/>
          <w:lang w:val="he_IL" w:bidi="he_IL"/>
        </w:rPr>
        <w:t>14</w:t>
      </w:r>
      <w:r>
        <w:rPr>
          <w:rtl/>
          <w:cs/>
          <w:lang w:val="he_IL" w:bidi="he_IL"/>
        </w:rPr>
        <w:t xml:space="preserve"> וְ֠כֹל שְׁלַ֞ל הֶעָרִ֤ים הָאֵ֙לֶּה֙ וְהַבְּהֵמָ֔ה בָּזְז֥וּ לָהֶ֖ם בְּנֵ֣י יִשְׂרָאֵ֑ל רַ֣ק אֶֽת־כָּל־הָאָדָ֞ם הִכּ֣וּ לְפִי־חֶ֗רֶב עַד־הִשְׁמִדָם֙ אוֹתָ֔ם לֹ֥א הִשְׁאִ֖ירוּ כָּל־נְשָׁמָֽה׃</w:t>
      </w:r>
    </w:p>
    <w:p>
      <w:pPr>
        <w:bidi/>
      </w:pPr>
      <w:r>
        <w:rPr>
          <w:rtl/>
          <w:cs/>
          <w:lang w:val="he_IL" w:bidi="he_IL"/>
        </w:rPr>
      </w:r>
      <w:r>
        <w:rPr>
          <w:vertAlign w:val="superscript"/>
          <w:rtl/>
          <w:cs/>
          <w:lang w:val="he_IL" w:bidi="he_IL"/>
        </w:rPr>
        <w:t>15</w:t>
      </w:r>
      <w:r>
        <w:rPr>
          <w:rtl/>
          <w:cs/>
          <w:lang w:val="he_IL" w:bidi="he_IL"/>
        </w:rPr>
        <w:t xml:space="preserve"> כַּאֲשֶׁ֨ר צִוָּ֤ה יְהוָה֙ אֶת־מֹשֶׁ֣ה עַבְדּ֔וֹ כֵּן־צִוָּ֥ה מֹשֶׁ֖ה אֶת־יְהוֹשֻׁ֑עַ וְכֵן֙ עָשָׂ֣ה יְהוֹשֻׁ֔עַ לֹֽא־הֵסִ֣יר דָּבָ֔ר מִכֹּ֛ל אֲשֶׁר־צִוָּ֥ה יְהוָ֖ה אֶת־מֹשֶֽׁה׃</w:t>
      </w:r>
    </w:p>
    <w:p>
      <w:pPr>
        <w:bidi/>
      </w:pPr>
      <w:r>
        <w:rPr>
          <w:rtl/>
          <w:cs/>
          <w:lang w:val="he_IL" w:bidi="he_IL"/>
        </w:rPr>
      </w:r>
      <w:r>
        <w:rPr>
          <w:vertAlign w:val="superscript"/>
          <w:rtl/>
          <w:cs/>
          <w:lang w:val="he_IL" w:bidi="he_IL"/>
        </w:rPr>
        <w:t>16</w:t>
      </w:r>
      <w:r>
        <w:rPr>
          <w:rtl/>
          <w:cs/>
          <w:lang w:val="he_IL" w:bidi="he_IL"/>
        </w:rPr>
        <w:t xml:space="preserve"> וַיִּקַּ֨ח יְהוֹשֻׁ֜עַ אֶת־כָּל־הָאָ֣רֶץ הַזֹּ֗את הָהָ֤ר וְאֶת־כָּל־הַנֶּ֙גֶב֙ וְאֵת֙ כָּל־אֶ֣רֶץ הַגֹּ֔שֶׁן וְאֶת־הַשְּׁפֵלָ֖ה וְאֶת־הָעֲרָבָ֑ה וְאֶת־הַ֥ר יִשְׂרָאֵ֖ל וּשְׁפֵלָתֹֽה׃</w:t>
      </w:r>
    </w:p>
    <w:p>
      <w:pPr>
        <w:bidi/>
      </w:pPr>
      <w:r>
        <w:rPr>
          <w:rtl/>
          <w:cs/>
          <w:lang w:val="he_IL" w:bidi="he_IL"/>
        </w:rPr>
      </w:r>
      <w:r>
        <w:rPr>
          <w:vertAlign w:val="superscript"/>
          <w:rtl/>
          <w:cs/>
          <w:lang w:val="he_IL" w:bidi="he_IL"/>
        </w:rPr>
        <w:t>17</w:t>
      </w:r>
      <w:r>
        <w:rPr>
          <w:rtl/>
          <w:cs/>
          <w:lang w:val="he_IL" w:bidi="he_IL"/>
        </w:rPr>
        <w:t xml:space="preserve"> מִן־הָהָ֤ר הֶֽחָלָק֙ הָעוֹלֶ֣ה שֵׂעִ֔יר וְעַד־בַּ֤עַל גָּד֙ בְּבִקְעַ֣ת הַלְּבָנ֔וֹן תַּ֖חַת הַר־חֶרְמ֑וֹן וְאֵ֤ת כָּל־מַלְכֵיהֶם֙ לָכַ֔ד וַיַּכֵּ֖ם וַיְמִיתֵֽם׃</w:t>
      </w:r>
    </w:p>
    <w:p>
      <w:pPr>
        <w:bidi/>
      </w:pPr>
      <w:r>
        <w:rPr>
          <w:rtl/>
          <w:cs/>
          <w:lang w:val="he_IL" w:bidi="he_IL"/>
        </w:rPr>
      </w:r>
      <w:r>
        <w:rPr>
          <w:vertAlign w:val="superscript"/>
          <w:rtl/>
          <w:cs/>
          <w:lang w:val="he_IL" w:bidi="he_IL"/>
        </w:rPr>
        <w:t>18</w:t>
      </w:r>
      <w:r>
        <w:rPr>
          <w:rtl/>
          <w:cs/>
          <w:lang w:val="he_IL" w:bidi="he_IL"/>
        </w:rPr>
        <w:t xml:space="preserve"> יָמִ֣ים רַבִּ֗ים עָשָׂ֧ה יְהוֹשֻׁ֛עַ אֶת־כָּל־הַמְּלָכִ֥ים הָאֵ֖לֶּה מִלְחָמָֽה׃</w:t>
      </w:r>
    </w:p>
    <w:p>
      <w:pPr>
        <w:bidi/>
      </w:pPr>
      <w:r>
        <w:rPr>
          <w:rtl/>
          <w:cs/>
          <w:lang w:val="he_IL" w:bidi="he_IL"/>
        </w:rPr>
      </w:r>
      <w:r>
        <w:rPr>
          <w:vertAlign w:val="superscript"/>
          <w:rtl/>
          <w:cs/>
          <w:lang w:val="he_IL" w:bidi="he_IL"/>
        </w:rPr>
        <w:t>19</w:t>
      </w:r>
      <w:r>
        <w:rPr>
          <w:rtl/>
          <w:cs/>
          <w:lang w:val="he_IL" w:bidi="he_IL"/>
        </w:rPr>
        <w:t xml:space="preserve"> לֹֽא־הָיְתָ֣ה עִ֗יר אֲשֶׁ֤ר הִשְׁלִ֙ימָה֙ אֶל־בְּנֵ֣י יִשְׂרָאֵ֔ל בִּלְתִּ֥י הַחִוִּ֖י יֹשְׁבֵ֣י גִבְע֑וֹן אֶת־הַכֹּ֖ל לָקְח֥וּ בַמִּלְחָמָֽה׃</w:t>
      </w:r>
    </w:p>
    <w:p>
      <w:pPr>
        <w:bidi/>
      </w:pPr>
      <w:r>
        <w:rPr>
          <w:rtl/>
          <w:cs/>
          <w:lang w:val="he_IL" w:bidi="he_IL"/>
        </w:rPr>
      </w:r>
      <w:r>
        <w:rPr>
          <w:vertAlign w:val="superscript"/>
          <w:rtl/>
          <w:cs/>
          <w:lang w:val="he_IL" w:bidi="he_IL"/>
        </w:rPr>
        <w:t>20</w:t>
      </w:r>
      <w:r>
        <w:rPr>
          <w:rtl/>
          <w:cs/>
          <w:lang w:val="he_IL" w:bidi="he_IL"/>
        </w:rPr>
        <w:t xml:space="preserve"> כִּ֣י מֵאֵ֣ת יְהוָ֣ה ׀ הָיְתָ֡ה לְחַזֵּ֣ק אֶת־לִבָּם֩ לִקְרַ֨את הַמִּלְחָמָ֤ה אֶת־יִשְׂרָאֵל֙ לְמַ֣עַן הַֽחֲרִימָ֔ם לְבִלְתִּ֥י הֱיוֹת־לָהֶ֖ם תְּחִנָּ֑ה כִּ֚י לְמַ֣עַן הַשְׁמִידָ֔ם כַּאֲשֶׁ֛ר צִוָּ֥ה יְהוָ֖ה אֶת־מֹשֶֽׁה׃ ס</w:t>
      </w:r>
    </w:p>
    <w:p>
      <w:pPr>
        <w:bidi/>
      </w:pPr>
      <w:r>
        <w:rPr>
          <w:rtl/>
          <w:cs/>
          <w:lang w:val="he_IL" w:bidi="he_IL"/>
        </w:rPr>
      </w:r>
      <w:r>
        <w:rPr>
          <w:vertAlign w:val="superscript"/>
          <w:rtl/>
          <w:cs/>
          <w:lang w:val="he_IL" w:bidi="he_IL"/>
        </w:rPr>
        <w:t>21</w:t>
      </w:r>
      <w:r>
        <w:rPr>
          <w:rtl/>
          <w:cs/>
          <w:lang w:val="he_IL" w:bidi="he_IL"/>
        </w:rPr>
        <w:t xml:space="preserve"> וַיָּבֹ֨א יְהוֹשֻׁ֜עַ בָּעֵ֣ת הַהִ֗יא וַיַּכְרֵ֤ת אֶת־הָֽעֲנָקִים֙ מִן־הָהָ֤ר מִן־חֶבְרוֹן֙ מִן־דְּבִ֣ר מִן־עֲנָ֔ב וּמִכֹּל֙ הַ֣ר יְהוּדָ֔ה וּמִכֹּ֖ל הַ֣ר יִשְׂרָאֵ֑ל עִם־עָרֵיהֶ֖ם הֶחֱרִימָ֥ם יְהוֹשֻֽׁעַ׃</w:t>
      </w:r>
    </w:p>
    <w:p>
      <w:pPr>
        <w:bidi/>
      </w:pPr>
      <w:r>
        <w:rPr>
          <w:rtl/>
          <w:cs/>
          <w:lang w:val="he_IL" w:bidi="he_IL"/>
        </w:rPr>
      </w:r>
      <w:r>
        <w:rPr>
          <w:vertAlign w:val="superscript"/>
          <w:rtl/>
          <w:cs/>
          <w:lang w:val="he_IL" w:bidi="he_IL"/>
        </w:rPr>
        <w:t>22</w:t>
      </w:r>
      <w:r>
        <w:rPr>
          <w:rtl/>
          <w:cs/>
          <w:lang w:val="he_IL" w:bidi="he_IL"/>
        </w:rPr>
        <w:t xml:space="preserve"> לֹֽא־נוֹתַ֣ר עֲנָקִ֔ים בְּאֶ֖רֶץ בְּנֵ֣י יִשְׂרָאֵ֑ל רַ֗ק בְּעַזָּ֛ה בְּגַ֥ת וּבְאַשְׁדּ֖וֹד נִשְׁאָֽרוּ׃</w:t>
      </w:r>
    </w:p>
    <w:p>
      <w:pPr>
        <w:bidi/>
      </w:pPr>
      <w:r>
        <w:rPr>
          <w:rtl/>
          <w:cs/>
          <w:lang w:val="he_IL" w:bidi="he_IL"/>
        </w:rPr>
      </w:r>
      <w:r>
        <w:rPr>
          <w:vertAlign w:val="superscript"/>
          <w:rtl/>
          <w:cs/>
          <w:lang w:val="he_IL" w:bidi="he_IL"/>
        </w:rPr>
        <w:t>23</w:t>
      </w:r>
      <w:r>
        <w:rPr>
          <w:rtl/>
          <w:cs/>
          <w:lang w:val="he_IL" w:bidi="he_IL"/>
        </w:rPr>
        <w:t xml:space="preserve"> וַיִּקַּ֨ח יְהוֹשֻׁ֜עַ אֶת־כָּל־הָאָ֗רֶץ כְּ֠כֹל אֲשֶׁ֨ר דִּבֶּ֣ר יְהוָה֮ אֶל־מֹשֶׁה֒ וַיִּתְּנָהּ֩ יְהוֹשֻׁ֨עַ לְנַחֲלָ֧ה לְיִשְׂרָאֵ֛ל כְּמַחְלְקֹתָ֖ם לְשִׁבְטֵיהֶ֑ם וְהָאָ֥רֶץ שָׁקְטָ֖ה מִמִּלְחָמָֽה׃ פ</w:t>
      </w:r>
    </w:p>
    <w:p>
      <w:pPr>
        <w:pStyle w:val="Heading2"/>
        <w:bidi/>
      </w:pPr>
      <w:r>
        <w:rPr>
          <w:rtl/>
          <w:cs/>
          <w:lang w:val="he_IL" w:bidi="he_IL"/>
        </w:rPr>
        <w:t>Joshua 12:1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וְאֵ֣לֶּה ׀ מַלְכֵ֣י הָאָ֗רֶץ אֲשֶׁ֨ר הִכּ֤וּ בְנֵֽי־יִשְׂרָאֵל֙ וַיִּֽרְשׁ֣וּ אֶת־אַרְצָ֔ם בְּעֵ֥בֶר הַיַּרְדֵּ֖ן מִזְרְחָ֣ה הַשָּׁ֑מֶשׁ מִנַּ֤חַל אַרְנוֹן֙ עַד־הַ֣ר חֶרְמ֔וֹן וְכָל־הָעֲרָבָ֖ה מִזְרָֽחָה׃</w:t>
      </w:r>
    </w:p>
    <w:p>
      <w:pPr>
        <w:bidi/>
      </w:pPr>
      <w:r>
        <w:rPr>
          <w:rtl/>
          <w:cs/>
          <w:lang w:val="he_IL" w:bidi="he_IL"/>
        </w:rPr>
      </w:r>
      <w:r>
        <w:rPr>
          <w:vertAlign w:val="superscript"/>
          <w:rtl/>
          <w:cs/>
          <w:lang w:val="he_IL" w:bidi="he_IL"/>
        </w:rPr>
        <w:t>2</w:t>
      </w:r>
      <w:r>
        <w:rPr>
          <w:rtl/>
          <w:cs/>
          <w:lang w:val="he_IL" w:bidi="he_IL"/>
        </w:rPr>
        <w:t xml:space="preserve"> סִיחוֹן֙ מֶ֣לֶךְ הָאֱמֹרִ֔י הַיּוֹשֵׁ֖ב בְּחֶשְׁבּ֑וֹן מֹשֵׁ֡ל מֵעֲרוֹעֵ֡ר אֲשֶׁר֩ עַל־שְׂפַת־נַ֨חַל אַרְנ֜וֹן וְת֤וֹךְ הַנַּ֙חַל֙ וַחֲצִ֣י הַגִּלְעָ֔ד וְעַד֙ יַבֹּ֣ק הַנַּ֔חַל גְּב֖וּל בְּנֵ֥י עַמּֽוֹן׃</w:t>
      </w:r>
    </w:p>
    <w:p>
      <w:pPr>
        <w:bidi/>
      </w:pPr>
      <w:r>
        <w:rPr>
          <w:rtl/>
          <w:cs/>
          <w:lang w:val="he_IL" w:bidi="he_IL"/>
        </w:rPr>
      </w:r>
      <w:r>
        <w:rPr>
          <w:vertAlign w:val="superscript"/>
          <w:rtl/>
          <w:cs/>
          <w:lang w:val="he_IL" w:bidi="he_IL"/>
        </w:rPr>
        <w:t>3</w:t>
      </w:r>
      <w:r>
        <w:rPr>
          <w:rtl/>
          <w:cs/>
          <w:lang w:val="he_IL" w:bidi="he_IL"/>
        </w:rPr>
        <w:t xml:space="preserve"> וְהָעֲרָבָה֩ עַד־יָ֨ם כִּנְר֜וֹת מִזְרָ֗חָה וְ֠עַד יָ֣ם הָעֲרָבָ֤ה יָם־הַמֶּ֙לַח֙ מִזְרָ֔חָה דֶּ֖רֶךְ בֵּ֣ית הַיְשִׁמ֑וֹת וּמִ֨תֵּימָ֔ן תַּ֖חַת אַשְׁדּ֥וֹת הַפִּסְגָּֽה׃</w:t>
      </w:r>
    </w:p>
    <w:p>
      <w:pPr>
        <w:bidi/>
      </w:pPr>
      <w:r>
        <w:rPr>
          <w:rtl/>
          <w:cs/>
          <w:lang w:val="he_IL" w:bidi="he_IL"/>
        </w:rPr>
      </w:r>
      <w:r>
        <w:rPr>
          <w:vertAlign w:val="superscript"/>
          <w:rtl/>
          <w:cs/>
          <w:lang w:val="he_IL" w:bidi="he_IL"/>
        </w:rPr>
        <w:t>4</w:t>
      </w:r>
      <w:r>
        <w:rPr>
          <w:rtl/>
          <w:cs/>
          <w:lang w:val="he_IL" w:bidi="he_IL"/>
        </w:rPr>
        <w:t xml:space="preserve"> וּגְב֗וּל ע֚וֹג מֶ֣לֶךְ הַבָּשָׁ֔ן מִיֶּ֖תֶר הָרְפָאִ֑ים הַיּוֹשֵׁ֥ב בְּעַשְׁתָּר֖וֹת וּבְאֶדְרֶֽעִי׃</w:t>
      </w:r>
    </w:p>
    <w:p>
      <w:pPr>
        <w:bidi/>
      </w:pPr>
      <w:r>
        <w:rPr>
          <w:rtl/>
          <w:cs/>
          <w:lang w:val="he_IL" w:bidi="he_IL"/>
        </w:rPr>
      </w:r>
      <w:r>
        <w:rPr>
          <w:vertAlign w:val="superscript"/>
          <w:rtl/>
          <w:cs/>
          <w:lang w:val="he_IL" w:bidi="he_IL"/>
        </w:rPr>
        <w:t>5</w:t>
      </w:r>
      <w:r>
        <w:rPr>
          <w:rtl/>
          <w:cs/>
          <w:lang w:val="he_IL" w:bidi="he_IL"/>
        </w:rPr>
        <w:t xml:space="preserve"> וּ֠מֹשֵׁל בְּהַ֨ר חֶרְמ֤וֹן וּבְסַלְכָה֙ וּבְכָל־הַבָּשָׁ֔ן עַד־גְּב֥וּל הַגְּשׁוּרִ֖י וְהַמַּעֲכָתִ֑י וַחֲצִי֙ הַגִּלְעָ֔ד גְּב֖וּל סִיח֥וֹן מֶֽלֶךְ־חֶשְׁבּֽוֹן׃</w:t>
      </w:r>
    </w:p>
    <w:p>
      <w:pPr>
        <w:bidi/>
      </w:pPr>
      <w:r>
        <w:rPr>
          <w:rtl/>
          <w:cs/>
          <w:lang w:val="he_IL" w:bidi="he_IL"/>
        </w:rPr>
      </w:r>
      <w:r>
        <w:rPr>
          <w:vertAlign w:val="superscript"/>
          <w:rtl/>
          <w:cs/>
          <w:lang w:val="he_IL" w:bidi="he_IL"/>
        </w:rPr>
        <w:t>6</w:t>
      </w:r>
      <w:r>
        <w:rPr>
          <w:rtl/>
          <w:cs/>
          <w:lang w:val="he_IL" w:bidi="he_IL"/>
        </w:rPr>
        <w:t xml:space="preserve"> מֹשֶׁ֧ה עֶֽבֶד־יְהוָ֛ה וּבְנֵ֥י יִשְׂרָאֵ֖ל הִכּ֑וּם וַֽ֠יִּתְּנָהּ מֹשֶׁ֨ה עֶֽבֶד־יְהוָ֜ה יְרֻשָּׁ֗ה לָרֻֽאוּבֵנִי֙ וְלַגָּדִ֔י וְלַחֲצִ֖י שֵׁ֥בֶט הַֽמְנַשֶּֽׁה׃ ס</w:t>
      </w:r>
    </w:p>
    <w:p>
      <w:pPr>
        <w:bidi/>
      </w:pPr>
      <w:r>
        <w:rPr>
          <w:rtl/>
          <w:cs/>
          <w:lang w:val="he_IL" w:bidi="he_IL"/>
        </w:rPr>
      </w:r>
      <w:r>
        <w:rPr>
          <w:vertAlign w:val="superscript"/>
          <w:rtl/>
          <w:cs/>
          <w:lang w:val="he_IL" w:bidi="he_IL"/>
        </w:rPr>
        <w:t>7</w:t>
      </w:r>
      <w:r>
        <w:rPr>
          <w:rtl/>
          <w:cs/>
          <w:lang w:val="he_IL" w:bidi="he_IL"/>
        </w:rPr>
        <w:t xml:space="preserve"> וְאֵ֣לֶּה מַלְכֵ֣י הָאָ֡רֶץ אֲשֶׁר֩ הִכָּ֨ה יְהוֹשֻׁ֜עַ וּבְנֵ֣י יִשְׂרָאֵ֗ל בְּעֵ֤בֶר הַיַּרְדֵּן֙ יָ֔מָּה מִבַּ֤עַל גָּד֙ בְּבִקְעַ֣ת הַלְּבָנ֔וֹן וְעַד־הָהָ֥ר הֶחָלָ֖ק הָעֹלֶ֣ה שֵׂעִ֑ירָה וַיִּתְּנָ֨הּ יְהוֹשֻׁ֜עַ לְשִׁבְטֵ֧י יִשְׂרָאֵ֛ל יְרֻשָּׁ֖ה כְּמַחְלְקֹתָֽם׃</w:t>
      </w:r>
    </w:p>
    <w:p>
      <w:pPr>
        <w:bidi/>
      </w:pPr>
      <w:r>
        <w:rPr>
          <w:rtl/>
          <w:cs/>
          <w:lang w:val="he_IL" w:bidi="he_IL"/>
        </w:rPr>
      </w:r>
      <w:r>
        <w:rPr>
          <w:vertAlign w:val="superscript"/>
          <w:rtl/>
          <w:cs/>
          <w:lang w:val="he_IL" w:bidi="he_IL"/>
        </w:rPr>
        <w:t>8</w:t>
      </w:r>
      <w:r>
        <w:rPr>
          <w:rtl/>
          <w:cs/>
          <w:lang w:val="he_IL" w:bidi="he_IL"/>
        </w:rPr>
        <w:t xml:space="preserve"> בָּהָ֣ר וּבַשְּׁפֵלָ֗ה וּבָֽעֲרָבָה֙ וּבָ֣אֲשֵׁד֔וֹת וּבַמִּדְבָּ֖ר וּבַנֶּ֑גֶב הַֽחִתִּי֙ הָֽאֱמֹרִ֔י וְהַֽכְּנַעֲנִי֙ הַפְּרִזִּ֔י הַחִוִּ֖י וְהַיְבוּסִֽי׃ פ</w:t>
      </w:r>
    </w:p>
    <w:p>
      <w:pPr>
        <w:bidi/>
      </w:pPr>
      <w:r>
        <w:rPr>
          <w:rtl/>
          <w:cs/>
          <w:lang w:val="he_IL" w:bidi="he_IL"/>
        </w:rPr>
      </w:r>
      <w:r>
        <w:rPr>
          <w:vertAlign w:val="superscript"/>
          <w:rtl/>
          <w:cs/>
          <w:lang w:val="he_IL" w:bidi="he_IL"/>
        </w:rPr>
        <w:t>9</w:t>
      </w:r>
      <w:r>
        <w:rPr>
          <w:rtl/>
          <w:cs/>
          <w:lang w:val="he_IL" w:bidi="he_IL"/>
        </w:rPr>
        <w:t xml:space="preserve"> מֶ֥לֶךְ יְרִיח֖וֹ אֶחָ֑ד מֶ֧לֶךְ הָעַ֛י אֲשֶׁר־מִצַּ֥ד בֵּֽית־אֵ֖ל אֶחָֽד׃</w:t>
      </w:r>
    </w:p>
    <w:p>
      <w:pPr>
        <w:bidi/>
      </w:pPr>
      <w:r>
        <w:rPr>
          <w:rtl/>
          <w:cs/>
          <w:lang w:val="he_IL" w:bidi="he_IL"/>
        </w:rPr>
      </w:r>
      <w:r>
        <w:rPr>
          <w:vertAlign w:val="superscript"/>
          <w:rtl/>
          <w:cs/>
          <w:lang w:val="he_IL" w:bidi="he_IL"/>
        </w:rPr>
        <w:t>10</w:t>
      </w:r>
      <w:r>
        <w:rPr>
          <w:rtl/>
          <w:cs/>
          <w:lang w:val="he_IL" w:bidi="he_IL"/>
        </w:rPr>
        <w:t xml:space="preserve"> מֶ֤לֶךְ יְרוּשָׁלִַ֙ם֙ אֶחָ֔ד מֶ֥לֶךְ חֶבְר֖וֹן אֶחָֽד׃</w:t>
      </w:r>
    </w:p>
    <w:p>
      <w:pPr>
        <w:bidi/>
      </w:pPr>
      <w:r>
        <w:rPr>
          <w:rtl/>
          <w:cs/>
          <w:lang w:val="he_IL" w:bidi="he_IL"/>
        </w:rPr>
      </w:r>
      <w:r>
        <w:rPr>
          <w:vertAlign w:val="superscript"/>
          <w:rtl/>
          <w:cs/>
          <w:lang w:val="he_IL" w:bidi="he_IL"/>
        </w:rPr>
        <w:t>11</w:t>
      </w:r>
      <w:r>
        <w:rPr>
          <w:rtl/>
          <w:cs/>
          <w:lang w:val="he_IL" w:bidi="he_IL"/>
        </w:rPr>
        <w:t xml:space="preserve"> מֶ֤לֶךְ יַרְמוּת֙ אֶחָ֔ד מֶ֥לֶךְ לָכִ֖ישׁ אֶחָֽד׃</w:t>
      </w:r>
    </w:p>
    <w:p>
      <w:pPr>
        <w:bidi/>
      </w:pPr>
      <w:r>
        <w:rPr>
          <w:rtl/>
          <w:cs/>
          <w:lang w:val="he_IL" w:bidi="he_IL"/>
        </w:rPr>
      </w:r>
      <w:r>
        <w:rPr>
          <w:vertAlign w:val="superscript"/>
          <w:rtl/>
          <w:cs/>
          <w:lang w:val="he_IL" w:bidi="he_IL"/>
        </w:rPr>
        <w:t>12</w:t>
      </w:r>
      <w:r>
        <w:rPr>
          <w:rtl/>
          <w:cs/>
          <w:lang w:val="he_IL" w:bidi="he_IL"/>
        </w:rPr>
        <w:t xml:space="preserve"> מֶ֤לֶךְ עֶגְלוֹן֙ אֶחָ֔ד מֶ֥לֶךְ גֶּ֖זֶר אֶחָֽד׃</w:t>
      </w:r>
    </w:p>
    <w:p>
      <w:pPr>
        <w:bidi/>
      </w:pPr>
      <w:r>
        <w:rPr>
          <w:rtl/>
          <w:cs/>
          <w:lang w:val="he_IL" w:bidi="he_IL"/>
        </w:rPr>
      </w:r>
      <w:r>
        <w:rPr>
          <w:vertAlign w:val="superscript"/>
          <w:rtl/>
          <w:cs/>
          <w:lang w:val="he_IL" w:bidi="he_IL"/>
        </w:rPr>
        <w:t>13</w:t>
      </w:r>
      <w:r>
        <w:rPr>
          <w:rtl/>
          <w:cs/>
          <w:lang w:val="he_IL" w:bidi="he_IL"/>
        </w:rPr>
        <w:t xml:space="preserve"> מֶ֤לֶךְ דְּבִר֙ אֶחָ֔ד מֶ֥לֶךְ גֶּ֖דֶר אֶחָֽד׃</w:t>
      </w:r>
    </w:p>
    <w:p>
      <w:pPr>
        <w:bidi/>
      </w:pPr>
      <w:r>
        <w:rPr>
          <w:rtl/>
          <w:cs/>
          <w:lang w:val="he_IL" w:bidi="he_IL"/>
        </w:rPr>
      </w:r>
      <w:r>
        <w:rPr>
          <w:vertAlign w:val="superscript"/>
          <w:rtl/>
          <w:cs/>
          <w:lang w:val="he_IL" w:bidi="he_IL"/>
        </w:rPr>
        <w:t>14</w:t>
      </w:r>
      <w:r>
        <w:rPr>
          <w:rtl/>
          <w:cs/>
          <w:lang w:val="he_IL" w:bidi="he_IL"/>
        </w:rPr>
        <w:t xml:space="preserve"> מֶ֤לֶךְ חָרְמָה֙ אֶחָ֔ד מֶ֥לֶךְ עֲרָ֖ד אֶחָֽד׃</w:t>
      </w:r>
    </w:p>
    <w:p>
      <w:pPr>
        <w:bidi/>
      </w:pPr>
      <w:r>
        <w:rPr>
          <w:rtl/>
          <w:cs/>
          <w:lang w:val="he_IL" w:bidi="he_IL"/>
        </w:rPr>
      </w:r>
      <w:r>
        <w:rPr>
          <w:vertAlign w:val="superscript"/>
          <w:rtl/>
          <w:cs/>
          <w:lang w:val="he_IL" w:bidi="he_IL"/>
        </w:rPr>
        <w:t>15</w:t>
      </w:r>
      <w:r>
        <w:rPr>
          <w:rtl/>
          <w:cs/>
          <w:lang w:val="he_IL" w:bidi="he_IL"/>
        </w:rPr>
        <w:t xml:space="preserve"> מֶ֤לֶךְ לִבְנָה֙ אֶחָ֔ד מֶ֥לֶךְ עֲדֻלָּ֖ם אֶחָֽד׃</w:t>
      </w:r>
    </w:p>
    <w:p>
      <w:pPr>
        <w:bidi/>
      </w:pPr>
      <w:r>
        <w:rPr>
          <w:rtl/>
          <w:cs/>
          <w:lang w:val="he_IL" w:bidi="he_IL"/>
        </w:rPr>
      </w:r>
      <w:r>
        <w:rPr>
          <w:vertAlign w:val="superscript"/>
          <w:rtl/>
          <w:cs/>
          <w:lang w:val="he_IL" w:bidi="he_IL"/>
        </w:rPr>
        <w:t>16</w:t>
      </w:r>
      <w:r>
        <w:rPr>
          <w:rtl/>
          <w:cs/>
          <w:lang w:val="he_IL" w:bidi="he_IL"/>
        </w:rPr>
        <w:t xml:space="preserve"> מֶ֤לֶךְ מַקֵּדָה֙ אֶחָ֔ד מֶ֥לֶךְ בֵּֽית־אֵ֖ל אֶחָֽד׃</w:t>
      </w:r>
    </w:p>
    <w:p>
      <w:pPr>
        <w:bidi/>
      </w:pPr>
      <w:r>
        <w:rPr>
          <w:rtl/>
          <w:cs/>
          <w:lang w:val="he_IL" w:bidi="he_IL"/>
        </w:rPr>
      </w:r>
      <w:r>
        <w:rPr>
          <w:vertAlign w:val="superscript"/>
          <w:rtl/>
          <w:cs/>
          <w:lang w:val="he_IL" w:bidi="he_IL"/>
        </w:rPr>
        <w:t>17</w:t>
      </w:r>
      <w:r>
        <w:rPr>
          <w:rtl/>
          <w:cs/>
          <w:lang w:val="he_IL" w:bidi="he_IL"/>
        </w:rPr>
        <w:t xml:space="preserve"> מֶ֤לֶךְ תַּפּ֙וּחַ֙ אֶחָ֔ד מֶ֥לֶךְ חֵ֖פֶר אֶחָֽד׃</w:t>
      </w:r>
    </w:p>
    <w:p>
      <w:pPr>
        <w:bidi/>
      </w:pPr>
      <w:r>
        <w:rPr>
          <w:rtl/>
          <w:cs/>
          <w:lang w:val="he_IL" w:bidi="he_IL"/>
        </w:rPr>
      </w:r>
      <w:r>
        <w:rPr>
          <w:vertAlign w:val="superscript"/>
          <w:rtl/>
          <w:cs/>
          <w:lang w:val="he_IL" w:bidi="he_IL"/>
        </w:rPr>
        <w:t>18</w:t>
      </w:r>
      <w:r>
        <w:rPr>
          <w:rtl/>
          <w:cs/>
          <w:lang w:val="he_IL" w:bidi="he_IL"/>
        </w:rPr>
        <w:t xml:space="preserve"> מֶ֤לֶךְ אֲפֵק֙ אֶחָ֔ד מֶ֥לֶךְ לַשָּׁר֖וֹן אֶחָֽד׃</w:t>
      </w:r>
    </w:p>
    <w:p>
      <w:pPr>
        <w:bidi/>
      </w:pPr>
      <w:r>
        <w:rPr>
          <w:rtl/>
          <w:cs/>
          <w:lang w:val="he_IL" w:bidi="he_IL"/>
        </w:rPr>
      </w:r>
      <w:r>
        <w:rPr>
          <w:vertAlign w:val="superscript"/>
          <w:rtl/>
          <w:cs/>
          <w:lang w:val="he_IL" w:bidi="he_IL"/>
        </w:rPr>
        <w:t>19</w:t>
      </w:r>
      <w:r>
        <w:rPr>
          <w:rtl/>
          <w:cs/>
          <w:lang w:val="he_IL" w:bidi="he_IL"/>
        </w:rPr>
        <w:t xml:space="preserve"> מֶ֤לֶךְ מָדוֹן֙ אֶחָ֔ד מֶ֥לֶךְ חָצ֖וֹר אֶחָֽד׃</w:t>
      </w:r>
    </w:p>
    <w:p>
      <w:pPr>
        <w:bidi/>
      </w:pPr>
      <w:r>
        <w:rPr>
          <w:rtl/>
          <w:cs/>
          <w:lang w:val="he_IL" w:bidi="he_IL"/>
        </w:rPr>
      </w:r>
      <w:r>
        <w:rPr>
          <w:vertAlign w:val="superscript"/>
          <w:rtl/>
          <w:cs/>
          <w:lang w:val="he_IL" w:bidi="he_IL"/>
        </w:rPr>
        <w:t>20</w:t>
      </w:r>
      <w:r>
        <w:rPr>
          <w:rtl/>
          <w:cs/>
          <w:lang w:val="he_IL" w:bidi="he_IL"/>
        </w:rPr>
        <w:t xml:space="preserve"> מֶ֣לֶךְ שִׁמְר֤וֹן מְראוֹן֙ אֶחָ֔ד מֶ֥לֶךְ אַכְשָׁ֖ף אֶחָֽד׃</w:t>
      </w:r>
    </w:p>
    <w:p>
      <w:pPr>
        <w:bidi/>
      </w:pPr>
      <w:r>
        <w:rPr>
          <w:rtl/>
          <w:cs/>
          <w:lang w:val="he_IL" w:bidi="he_IL"/>
        </w:rPr>
      </w:r>
      <w:r>
        <w:rPr>
          <w:vertAlign w:val="superscript"/>
          <w:rtl/>
          <w:cs/>
          <w:lang w:val="he_IL" w:bidi="he_IL"/>
        </w:rPr>
        <w:t>21</w:t>
      </w:r>
      <w:r>
        <w:rPr>
          <w:rtl/>
          <w:cs/>
          <w:lang w:val="he_IL" w:bidi="he_IL"/>
        </w:rPr>
        <w:t xml:space="preserve"> מֶ֤לֶךְ תַּעְנַךְ֙ אֶחָ֔ד מֶ֥לֶךְ מְגִדּ֖וֹ אֶחָֽד׃</w:t>
      </w:r>
    </w:p>
    <w:p>
      <w:pPr>
        <w:bidi/>
      </w:pPr>
      <w:r>
        <w:rPr>
          <w:rtl/>
          <w:cs/>
          <w:lang w:val="he_IL" w:bidi="he_IL"/>
        </w:rPr>
      </w:r>
      <w:r>
        <w:rPr>
          <w:vertAlign w:val="superscript"/>
          <w:rtl/>
          <w:cs/>
          <w:lang w:val="he_IL" w:bidi="he_IL"/>
        </w:rPr>
        <w:t>22</w:t>
      </w:r>
      <w:r>
        <w:rPr>
          <w:rtl/>
          <w:cs/>
          <w:lang w:val="he_IL" w:bidi="he_IL"/>
        </w:rPr>
        <w:t xml:space="preserve"> מֶ֤לֶךְ קֶ֙דֶשׁ֙ אֶחָ֔ד מֶֽלֶךְ־יָקְנֳעָ֥ם לַכַּרְמֶ֖ל אֶחָֽד׃</w:t>
      </w:r>
    </w:p>
    <w:p>
      <w:pPr>
        <w:bidi/>
      </w:pPr>
      <w:r>
        <w:rPr>
          <w:rtl/>
          <w:cs/>
          <w:lang w:val="he_IL" w:bidi="he_IL"/>
        </w:rPr>
      </w:r>
      <w:r>
        <w:rPr>
          <w:vertAlign w:val="superscript"/>
          <w:rtl/>
          <w:cs/>
          <w:lang w:val="he_IL" w:bidi="he_IL"/>
        </w:rPr>
        <w:t>23</w:t>
      </w:r>
      <w:r>
        <w:rPr>
          <w:rtl/>
          <w:cs/>
          <w:lang w:val="he_IL" w:bidi="he_IL"/>
        </w:rPr>
        <w:t xml:space="preserve"> מֶ֥לֶךְ דּ֛וֹר לְנָפַ֥ת דּ֖וֹר אֶחָ֑ד מֶֽלֶךְ־גּוֹיִ֥ם לְגִלְגָּ֖ל אֶחָֽד׃</w:t>
      </w:r>
    </w:p>
    <w:p>
      <w:pPr>
        <w:bidi/>
      </w:pPr>
      <w:r>
        <w:rPr>
          <w:rtl/>
          <w:cs/>
          <w:lang w:val="he_IL" w:bidi="he_IL"/>
        </w:rPr>
      </w:r>
      <w:r>
        <w:rPr>
          <w:vertAlign w:val="superscript"/>
          <w:rtl/>
          <w:cs/>
          <w:lang w:val="he_IL" w:bidi="he_IL"/>
        </w:rPr>
        <w:t>24</w:t>
      </w:r>
      <w:r>
        <w:rPr>
          <w:rtl/>
          <w:cs/>
          <w:lang w:val="he_IL" w:bidi="he_IL"/>
        </w:rPr>
        <w:t xml:space="preserve"> מֶ֥לֶךְ תִּרְצָ֖ה אֶחָ֑ד כָּל־מְלָכִ֖ים שְׁלֹשִׁ֥ים וְאֶחָֽד׃ פ</w:t>
      </w:r>
    </w:p>
    <w:p>
      <w:pPr>
        <w:pStyle w:val="Heading2"/>
        <w:bidi/>
      </w:pPr>
      <w:r>
        <w:rPr>
          <w:rtl/>
          <w:cs/>
          <w:lang w:val="he_IL" w:bidi="he_IL"/>
        </w:rPr>
        <w:t>Joshua 13:1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וִיהוֹשֻׁ֣עַ זָקֵ֔ן בָּ֖א בַּיָּמִ֑ים וַיֹּ֨אמֶר יְהוָ֜ה אֵלָ֗יו אַתָּ֤ה זָקַ֙נְתָּה֙ בָּ֣אתָ בַיָּמִ֔ים וְהָאָ֛רֶץ נִשְׁאֲרָ֥ה הַרְבֵּֽה־מְאֹ֖ד לְרִשְׁתָּֽהּ׃</w:t>
      </w:r>
    </w:p>
    <w:p>
      <w:pPr>
        <w:bidi/>
      </w:pPr>
      <w:r>
        <w:rPr>
          <w:rtl/>
          <w:cs/>
          <w:lang w:val="he_IL" w:bidi="he_IL"/>
        </w:rPr>
      </w:r>
      <w:r>
        <w:rPr>
          <w:vertAlign w:val="superscript"/>
          <w:rtl/>
          <w:cs/>
          <w:lang w:val="he_IL" w:bidi="he_IL"/>
        </w:rPr>
        <w:t>2</w:t>
      </w:r>
      <w:r>
        <w:rPr>
          <w:rtl/>
          <w:cs/>
          <w:lang w:val="he_IL" w:bidi="he_IL"/>
        </w:rPr>
        <w:t xml:space="preserve"> זֹ֥את הָאָ֖רֶץ הַנִּשְׁאָ֑רֶת כָּל־גְּלִיל֥וֹת הַפְּלִשְׁתִּ֖ים וְכָל־הַגְּשׁוּרִֽי ׃</w:t>
      </w:r>
    </w:p>
    <w:p>
      <w:pPr>
        <w:bidi/>
      </w:pPr>
      <w:r>
        <w:rPr>
          <w:rtl/>
          <w:cs/>
          <w:lang w:val="he_IL" w:bidi="he_IL"/>
        </w:rPr>
      </w:r>
      <w:r>
        <w:rPr>
          <w:vertAlign w:val="superscript"/>
          <w:rtl/>
          <w:cs/>
          <w:lang w:val="he_IL" w:bidi="he_IL"/>
        </w:rPr>
        <w:t>3</w:t>
      </w:r>
      <w:r>
        <w:rPr>
          <w:rtl/>
          <w:cs/>
          <w:lang w:val="he_IL" w:bidi="he_IL"/>
        </w:rPr>
        <w:t xml:space="preserve"> מִֽן־הַשִּׁיח֞וֹר אֲשֶׁ֣ר ׀ עַל־פְּנֵ֣י מִצְרַ֗יִם וְעַ֨ד גְּב֤וּל עֶקְרוֹן֙ צָפ֔וֹנָה לַֽכְּנַעֲנִ֖י תֵּחָשֵׁ֑ב חֲמֵ֣שֶׁת ׀ סַרְנֵ֣י פְלִשְׁתִּ֗ים הָעַזָּתִ֤י וְהָאַשְׁדּוֹדִי֙ הָאֶשְׁקְלוֹנִ֣י הַגִּתִּ֔י וְהָעֶקְרוֹנִ֖י וְהָעַוִּֽים׃</w:t>
      </w:r>
    </w:p>
    <w:p>
      <w:pPr>
        <w:bidi/>
      </w:pPr>
      <w:r>
        <w:rPr>
          <w:rtl/>
          <w:cs/>
          <w:lang w:val="he_IL" w:bidi="he_IL"/>
        </w:rPr>
      </w:r>
      <w:r>
        <w:rPr>
          <w:vertAlign w:val="superscript"/>
          <w:rtl/>
          <w:cs/>
          <w:lang w:val="he_IL" w:bidi="he_IL"/>
        </w:rPr>
        <w:t>4</w:t>
      </w:r>
      <w:r>
        <w:rPr>
          <w:rtl/>
          <w:cs/>
          <w:lang w:val="he_IL" w:bidi="he_IL"/>
        </w:rPr>
        <w:t xml:space="preserve"> מִתֵּימָ֞ן כָּל־אֶ֣רֶץ הַֽכְּנַעֲנִ֗י וּמְעָרָ֛ה אֲשֶׁ֥ר לַצִּידֹנִ֖ים עַד־אֲפֵ֑קָה עַ֖ד גְּב֥וּל הָאֱמֹרִֽי׃</w:t>
      </w:r>
    </w:p>
    <w:p>
      <w:pPr>
        <w:bidi/>
      </w:pPr>
      <w:r>
        <w:rPr>
          <w:rtl/>
          <w:cs/>
          <w:lang w:val="he_IL" w:bidi="he_IL"/>
        </w:rPr>
      </w:r>
      <w:r>
        <w:rPr>
          <w:vertAlign w:val="superscript"/>
          <w:rtl/>
          <w:cs/>
          <w:lang w:val="he_IL" w:bidi="he_IL"/>
        </w:rPr>
        <w:t>5</w:t>
      </w:r>
      <w:r>
        <w:rPr>
          <w:rtl/>
          <w:cs/>
          <w:lang w:val="he_IL" w:bidi="he_IL"/>
        </w:rPr>
        <w:t xml:space="preserve"> וְהָאָ֣רֶץ הַגִּבְלִ֗י וְכָל־הַלְּבָנוֹן֙ מִזְרַ֣ח הַשֶּׁ֔מֶשׁ מִבַּ֣עַל גָּ֔ד תַּ֖חַת הַר־חֶרְמ֑וֹן עַ֖ד לְב֥וֹא חֲמָֽת׃</w:t>
      </w:r>
    </w:p>
    <w:p>
      <w:pPr>
        <w:bidi/>
      </w:pPr>
      <w:r>
        <w:rPr>
          <w:rtl/>
          <w:cs/>
          <w:lang w:val="he_IL" w:bidi="he_IL"/>
        </w:rPr>
      </w:r>
      <w:r>
        <w:rPr>
          <w:vertAlign w:val="superscript"/>
          <w:rtl/>
          <w:cs/>
          <w:lang w:val="he_IL" w:bidi="he_IL"/>
        </w:rPr>
        <w:t>6</w:t>
      </w:r>
      <w:r>
        <w:rPr>
          <w:rtl/>
          <w:cs/>
          <w:lang w:val="he_IL" w:bidi="he_IL"/>
        </w:rPr>
        <w:t xml:space="preserve"> כָּל־יֹשְׁבֵ֣י הָ֠הָר מִֽן־הַלְּבָנ֞וֹן עַד־מִשְׂרְפֹ֥ת מַ֙יִם֙ כָּל־צִ֣ידֹנִ֔ים אָֽנֹכִי֙ אוֹרִישֵׁ֔ם מִפְּנֵ֖י בְּנֵ֣י יִשְׂרָאֵ֑ל רַ֠ק הַפִּלֶ֤הָ לְיִשְׂרָאֵל֙ בְּֽנַחֲלָ֔ה כַּאֲשֶׁ֖ר צִוִּיתִֽיךָ׃</w:t>
      </w:r>
    </w:p>
    <w:p>
      <w:pPr>
        <w:bidi/>
      </w:pPr>
      <w:r>
        <w:rPr>
          <w:rtl/>
          <w:cs/>
          <w:lang w:val="he_IL" w:bidi="he_IL"/>
        </w:rPr>
      </w:r>
      <w:r>
        <w:rPr>
          <w:vertAlign w:val="superscript"/>
          <w:rtl/>
          <w:cs/>
          <w:lang w:val="he_IL" w:bidi="he_IL"/>
        </w:rPr>
        <w:t>7</w:t>
      </w:r>
      <w:r>
        <w:rPr>
          <w:rtl/>
          <w:cs/>
          <w:lang w:val="he_IL" w:bidi="he_IL"/>
        </w:rPr>
        <w:t xml:space="preserve"> וְעַתָּ֗ה חַלֵּ֞ק אֶת־הָאָ֧רֶץ הַזֹּ֛את בְּנַחֲלָ֖ה לְתִשְׁעַ֣ת הַשְּׁבָטִ֑ים וַחֲצִ֖י הַשֵּׁ֥בֶט הַֽמְנַשֶּֽׁה׃</w:t>
      </w:r>
    </w:p>
    <w:p>
      <w:pPr>
        <w:bidi/>
      </w:pPr>
      <w:r>
        <w:rPr>
          <w:rtl/>
          <w:cs/>
          <w:lang w:val="he_IL" w:bidi="he_IL"/>
        </w:rPr>
      </w:r>
      <w:r>
        <w:rPr>
          <w:vertAlign w:val="superscript"/>
          <w:rtl/>
          <w:cs/>
          <w:lang w:val="he_IL" w:bidi="he_IL"/>
        </w:rPr>
        <w:t>8</w:t>
      </w:r>
      <w:r>
        <w:rPr>
          <w:rtl/>
          <w:cs/>
          <w:lang w:val="he_IL" w:bidi="he_IL"/>
        </w:rPr>
        <w:t xml:space="preserve"> עִמּ֗וֹ הָרֽאוּבֵנִי֙ וְהַגָּדִ֔י לָקְח֖וּ נַחֲלָתָ֑ם אֲשֶׁר֩ נָתַ֨ן לָהֶ֜ם מֹשֶׁ֗ה בְּעֵ֤בֶר הַיַּרְדֵּן֙ מִזְרָ֔חָה כַּאֲשֶׁר֙ נָתַ֣ן לָהֶ֔ם מֹשֶׁ֖ה עֶ֥בֶד יְהוָֽה׃</w:t>
      </w:r>
    </w:p>
    <w:p>
      <w:pPr>
        <w:bidi/>
      </w:pPr>
      <w:r>
        <w:rPr>
          <w:rtl/>
          <w:cs/>
          <w:lang w:val="he_IL" w:bidi="he_IL"/>
        </w:rPr>
      </w:r>
      <w:r>
        <w:rPr>
          <w:vertAlign w:val="superscript"/>
          <w:rtl/>
          <w:cs/>
          <w:lang w:val="he_IL" w:bidi="he_IL"/>
        </w:rPr>
        <w:t>9</w:t>
      </w:r>
      <w:r>
        <w:rPr>
          <w:rtl/>
          <w:cs/>
          <w:lang w:val="he_IL" w:bidi="he_IL"/>
        </w:rPr>
        <w:t xml:space="preserve"> מֵעֲרוֹעֵ֡ר אֲשֶׁר֩ עַל־שְׂפַת־נַ֨חַל אַרְנ֜וֹן וְהָעִ֨יר אֲשֶׁ֧ר בְּתוֹךְ־הַנַּ֛חַל וְכָל־הַמִּישֹׁ֥ר מֵידְבָ֖א עַד־דִּיבֽוֹן׃</w:t>
      </w:r>
    </w:p>
    <w:p>
      <w:pPr>
        <w:bidi/>
      </w:pPr>
      <w:r>
        <w:rPr>
          <w:rtl/>
          <w:cs/>
          <w:lang w:val="he_IL" w:bidi="he_IL"/>
        </w:rPr>
      </w:r>
      <w:r>
        <w:rPr>
          <w:vertAlign w:val="superscript"/>
          <w:rtl/>
          <w:cs/>
          <w:lang w:val="he_IL" w:bidi="he_IL"/>
        </w:rPr>
        <w:t>10</w:t>
      </w:r>
      <w:r>
        <w:rPr>
          <w:rtl/>
          <w:cs/>
          <w:lang w:val="he_IL" w:bidi="he_IL"/>
        </w:rPr>
        <w:t xml:space="preserve"> וְכֹ֗ל עָרֵי֙ סִיחוֹן֙ מֶ֣לֶךְ הָאֱמֹרִ֔י אֲשֶׁ֥ר מָלַ֖ךְ בְּחֶשְׁבּ֑וֹן עַד־גְּב֖וּל בְּנֵ֥י עַמּֽוֹן׃</w:t>
      </w:r>
    </w:p>
    <w:p>
      <w:pPr>
        <w:bidi/>
      </w:pPr>
      <w:r>
        <w:rPr>
          <w:rtl/>
          <w:cs/>
          <w:lang w:val="he_IL" w:bidi="he_IL"/>
        </w:rPr>
      </w:r>
      <w:r>
        <w:rPr>
          <w:vertAlign w:val="superscript"/>
          <w:rtl/>
          <w:cs/>
          <w:lang w:val="he_IL" w:bidi="he_IL"/>
        </w:rPr>
        <w:t>11</w:t>
      </w:r>
      <w:r>
        <w:rPr>
          <w:rtl/>
          <w:cs/>
          <w:lang w:val="he_IL" w:bidi="he_IL"/>
        </w:rPr>
        <w:t xml:space="preserve"> וְהַגִּלְעָ֞ד וּגְב֧וּל הַגְּשׁוּרִ֣י וְהַמַּעֲכָתִ֗י וְכֹ֨ל הַ֥ר חֶרְמ֛וֹן וְכָל־הַבָּשָׁ֖ן עַד־סַלְכָֽה׃</w:t>
      </w:r>
    </w:p>
    <w:p>
      <w:pPr>
        <w:bidi/>
      </w:pPr>
      <w:r>
        <w:rPr>
          <w:rtl/>
          <w:cs/>
          <w:lang w:val="he_IL" w:bidi="he_IL"/>
        </w:rPr>
      </w:r>
      <w:r>
        <w:rPr>
          <w:vertAlign w:val="superscript"/>
          <w:rtl/>
          <w:cs/>
          <w:lang w:val="he_IL" w:bidi="he_IL"/>
        </w:rPr>
        <w:t>12</w:t>
      </w:r>
      <w:r>
        <w:rPr>
          <w:rtl/>
          <w:cs/>
          <w:lang w:val="he_IL" w:bidi="he_IL"/>
        </w:rPr>
        <w:t xml:space="preserve"> כָּל־מַמְלְכ֥וּת עוֹג֙ בַּבָּשָׁ֔ן אֲשֶׁר־מָלַ֥ךְ בְּעַשְׁתָּר֖וֹת וּבְאֶדְרֶ֑עִי ה֤וּא נִשְׁאַר֙ מִיֶּ֣תֶר הָרְפָאִ֔ים וַיַּכֵּ֥ם מֹשֶׁ֖ה וַיֹּרִשֵֽׁם׃</w:t>
      </w:r>
    </w:p>
    <w:p>
      <w:pPr>
        <w:bidi/>
      </w:pPr>
      <w:r>
        <w:rPr>
          <w:rtl/>
          <w:cs/>
          <w:lang w:val="he_IL" w:bidi="he_IL"/>
        </w:rPr>
      </w:r>
      <w:r>
        <w:rPr>
          <w:vertAlign w:val="superscript"/>
          <w:rtl/>
          <w:cs/>
          <w:lang w:val="he_IL" w:bidi="he_IL"/>
        </w:rPr>
        <w:t>13</w:t>
      </w:r>
      <w:r>
        <w:rPr>
          <w:rtl/>
          <w:cs/>
          <w:lang w:val="he_IL" w:bidi="he_IL"/>
        </w:rPr>
        <w:t xml:space="preserve"> וְלֹ֤א הוֹרִ֙ישׁוּ֙ בְּנֵ֣י יִשְׂרָאֵ֔ל אֶת־הַגְּשׁוּרִ֖י וְאֶת־הַמַּעֲכָתִ֑י וַיֵּ֨שֶׁב גְּשׁ֤וּר וּמַֽעֲכָת֙ בְּקֶ֣רֶב יִשְׂרָאֵ֔ל עַ֖ד הַיּ֥וֹם הַזֶּֽה׃</w:t>
      </w:r>
    </w:p>
    <w:p>
      <w:pPr>
        <w:bidi/>
      </w:pPr>
      <w:r>
        <w:rPr>
          <w:rtl/>
          <w:cs/>
          <w:lang w:val="he_IL" w:bidi="he_IL"/>
        </w:rPr>
      </w:r>
      <w:r>
        <w:rPr>
          <w:vertAlign w:val="superscript"/>
          <w:rtl/>
          <w:cs/>
          <w:lang w:val="he_IL" w:bidi="he_IL"/>
        </w:rPr>
        <w:t>14</w:t>
      </w:r>
      <w:r>
        <w:rPr>
          <w:rtl/>
          <w:cs/>
          <w:lang w:val="he_IL" w:bidi="he_IL"/>
        </w:rPr>
        <w:t xml:space="preserve"> רַ֚ק לְשֵׁ֣בֶט הַלֵּוִ֔י לֹ֥א נָתַ֖ן נַחֲלָ֑ה אִשֵּׁ֨י יְהוָ֜ה אֱלֹהֵ֤י יִשְׂרָאֵל֙ ה֣וּא נַחֲלָת֔וֹ כַּאֲשֶׁ֖ר דִּבֶּר־לֽוֹ׃ ס</w:t>
      </w:r>
    </w:p>
    <w:p>
      <w:pPr>
        <w:bidi/>
      </w:pPr>
      <w:r>
        <w:rPr>
          <w:rtl/>
          <w:cs/>
          <w:lang w:val="he_IL" w:bidi="he_IL"/>
        </w:rPr>
      </w:r>
      <w:r>
        <w:rPr>
          <w:vertAlign w:val="superscript"/>
          <w:rtl/>
          <w:cs/>
          <w:lang w:val="he_IL" w:bidi="he_IL"/>
        </w:rPr>
        <w:t>15</w:t>
      </w:r>
      <w:r>
        <w:rPr>
          <w:rtl/>
          <w:cs/>
          <w:lang w:val="he_IL" w:bidi="he_IL"/>
        </w:rPr>
        <w:t xml:space="preserve"> וַיִּתֵּ֣ן מֹשֶׁ֔ה לְמַטֵּ֥ה בְנֵֽי־רְאוּבֵ֖ן לְמִשְׁפְּחֹתָֽם׃</w:t>
      </w:r>
    </w:p>
    <w:p>
      <w:pPr>
        <w:bidi/>
      </w:pPr>
      <w:r>
        <w:rPr>
          <w:rtl/>
          <w:cs/>
          <w:lang w:val="he_IL" w:bidi="he_IL"/>
        </w:rPr>
      </w:r>
      <w:r>
        <w:rPr>
          <w:vertAlign w:val="superscript"/>
          <w:rtl/>
          <w:cs/>
          <w:lang w:val="he_IL" w:bidi="he_IL"/>
        </w:rPr>
        <w:t>16</w:t>
      </w:r>
      <w:r>
        <w:rPr>
          <w:rtl/>
          <w:cs/>
          <w:lang w:val="he_IL" w:bidi="he_IL"/>
        </w:rPr>
        <w:t xml:space="preserve"> וַיְהִ֨י לָהֶ֜ם הַגְּב֗וּל מֵעֲרוֹעֵ֡ר אֲשֶׁר֩ עַל־שְׂפַת־נַ֨חַל אַרְנ֜וֹן וְהָעִ֨יר אֲשֶׁ֧ר בְּתוֹךְ־הַנַּ֛חַל וְכָל־הַמִּישֹׁ֖ר עַל־מֵידְבָֽא׃</w:t>
      </w:r>
    </w:p>
    <w:p>
      <w:pPr>
        <w:bidi/>
      </w:pPr>
      <w:r>
        <w:rPr>
          <w:rtl/>
          <w:cs/>
          <w:lang w:val="he_IL" w:bidi="he_IL"/>
        </w:rPr>
      </w:r>
      <w:r>
        <w:rPr>
          <w:vertAlign w:val="superscript"/>
          <w:rtl/>
          <w:cs/>
          <w:lang w:val="he_IL" w:bidi="he_IL"/>
        </w:rPr>
        <w:t>17</w:t>
      </w:r>
      <w:r>
        <w:rPr>
          <w:rtl/>
          <w:cs/>
          <w:lang w:val="he_IL" w:bidi="he_IL"/>
        </w:rPr>
        <w:t xml:space="preserve"> חֶשְׁבּ֥וֹן וְכָל־עָרֶ֖יהָ אֲשֶׁ֣ר בַּמִּישֹׁ֑ר דִּיבוֹן֙ וּבָמ֣וֹת בַּ֔עַל וּבֵ֖ית בַּ֥עַל מְעֽוֹן׃</w:t>
      </w:r>
    </w:p>
    <w:p>
      <w:pPr>
        <w:bidi/>
      </w:pPr>
      <w:r>
        <w:rPr>
          <w:rtl/>
          <w:cs/>
          <w:lang w:val="he_IL" w:bidi="he_IL"/>
        </w:rPr>
      </w:r>
      <w:r>
        <w:rPr>
          <w:vertAlign w:val="superscript"/>
          <w:rtl/>
          <w:cs/>
          <w:lang w:val="he_IL" w:bidi="he_IL"/>
        </w:rPr>
        <w:t>18</w:t>
      </w:r>
      <w:r>
        <w:rPr>
          <w:rtl/>
          <w:cs/>
          <w:lang w:val="he_IL" w:bidi="he_IL"/>
        </w:rPr>
        <w:t xml:space="preserve"> וְיַ֥הְצָה וּקְדֵמֹ֖ת וּמֵפָֽעַת׃</w:t>
      </w:r>
    </w:p>
    <w:p>
      <w:pPr>
        <w:bidi/>
      </w:pPr>
      <w:r>
        <w:rPr>
          <w:rtl/>
          <w:cs/>
          <w:lang w:val="he_IL" w:bidi="he_IL"/>
        </w:rPr>
      </w:r>
      <w:r>
        <w:rPr>
          <w:vertAlign w:val="superscript"/>
          <w:rtl/>
          <w:cs/>
          <w:lang w:val="he_IL" w:bidi="he_IL"/>
        </w:rPr>
        <w:t>19</w:t>
      </w:r>
      <w:r>
        <w:rPr>
          <w:rtl/>
          <w:cs/>
          <w:lang w:val="he_IL" w:bidi="he_IL"/>
        </w:rPr>
        <w:t xml:space="preserve"> וְקִרְיָתַ֣יִם וְשִׂבְמָ֔ה וְצֶ֥רֶת הַשַּׁ֖חַר בְּהַ֥ר הָעֵֽמֶק׃</w:t>
      </w:r>
    </w:p>
    <w:p>
      <w:pPr>
        <w:bidi/>
      </w:pPr>
      <w:r>
        <w:rPr>
          <w:rtl/>
          <w:cs/>
          <w:lang w:val="he_IL" w:bidi="he_IL"/>
        </w:rPr>
      </w:r>
      <w:r>
        <w:rPr>
          <w:vertAlign w:val="superscript"/>
          <w:rtl/>
          <w:cs/>
          <w:lang w:val="he_IL" w:bidi="he_IL"/>
        </w:rPr>
        <w:t>20</w:t>
      </w:r>
      <w:r>
        <w:rPr>
          <w:rtl/>
          <w:cs/>
          <w:lang w:val="he_IL" w:bidi="he_IL"/>
        </w:rPr>
        <w:t xml:space="preserve"> וּבֵ֥ית פְּע֛וֹר וְאַשְׁדּ֥וֹת הַפִּסְגָּ֖ה וּבֵ֥ית הַיְשִׁמֽוֹת׃</w:t>
      </w:r>
    </w:p>
    <w:p>
      <w:pPr>
        <w:bidi/>
      </w:pPr>
      <w:r>
        <w:rPr>
          <w:rtl/>
          <w:cs/>
          <w:lang w:val="he_IL" w:bidi="he_IL"/>
        </w:rPr>
      </w:r>
      <w:r>
        <w:rPr>
          <w:vertAlign w:val="superscript"/>
          <w:rtl/>
          <w:cs/>
          <w:lang w:val="he_IL" w:bidi="he_IL"/>
        </w:rPr>
        <w:t>21</w:t>
      </w:r>
      <w:r>
        <w:rPr>
          <w:rtl/>
          <w:cs/>
          <w:lang w:val="he_IL" w:bidi="he_IL"/>
        </w:rPr>
        <w:t xml:space="preserve"> וְכֹל֙ עָרֵ֣י הַמִּישֹׁ֔ר וְכָֽל־מַמְלְכ֗וּת סִיחוֹן֙ מֶ֣לֶךְ הָאֱמֹרִ֔י אֲשֶׁ֥ר מָלַ֖ךְ בְּחֶשְׁבּ֑וֹן אֲשֶׁר֩ הִכָּ֨ה מֹשֶׁ֜ה אֹת֣וֹ ׀ וְאֶת־נְשִׂיאֵ֣י מִדְיָ֗ן אֶת־אֱוִ֤י וְאֶת־רֶ֙קֶם֙ וְאֶת־צ֤וּר וְאֶת־חוּר֙ וְאֶת־רֶ֔בַע נְסִיכֵ֣י סִיח֔וֹן יֹשְׁבֵ֖י הָאָֽרֶץ׃</w:t>
      </w:r>
    </w:p>
    <w:p>
      <w:pPr>
        <w:bidi/>
      </w:pPr>
      <w:r>
        <w:rPr>
          <w:rtl/>
          <w:cs/>
          <w:lang w:val="he_IL" w:bidi="he_IL"/>
        </w:rPr>
      </w:r>
      <w:r>
        <w:rPr>
          <w:vertAlign w:val="superscript"/>
          <w:rtl/>
          <w:cs/>
          <w:lang w:val="he_IL" w:bidi="he_IL"/>
        </w:rPr>
        <w:t>22</w:t>
      </w:r>
      <w:r>
        <w:rPr>
          <w:rtl/>
          <w:cs/>
          <w:lang w:val="he_IL" w:bidi="he_IL"/>
        </w:rPr>
        <w:t xml:space="preserve"> וְאֶת־בִּלְעָ֥ם בֶּן־בְּע֖וֹר הַקּוֹסֵ֑ם הָרְג֧וּ בְנֵֽי־יִשְׂרָאֵ֛ל בַּחֶ֖רֶב אֶל־חַלְלֵיהֶֽם׃</w:t>
      </w:r>
    </w:p>
    <w:p>
      <w:pPr>
        <w:bidi/>
      </w:pPr>
      <w:r>
        <w:rPr>
          <w:rtl/>
          <w:cs/>
          <w:lang w:val="he_IL" w:bidi="he_IL"/>
        </w:rPr>
      </w:r>
      <w:r>
        <w:rPr>
          <w:vertAlign w:val="superscript"/>
          <w:rtl/>
          <w:cs/>
          <w:lang w:val="he_IL" w:bidi="he_IL"/>
        </w:rPr>
        <w:t>23</w:t>
      </w:r>
      <w:r>
        <w:rPr>
          <w:rtl/>
          <w:cs/>
          <w:lang w:val="he_IL" w:bidi="he_IL"/>
        </w:rPr>
        <w:t xml:space="preserve"> וַיְהִ֗י גְּבוּל֙ בְּנֵ֣י רְאוּבֵ֔ן הַיַּרְדֵּ֖ן וּגְב֑וּל זֹ֣את נַחֲלַ֤ת בְּנֵֽי־רְאוּבֵן֙ לְמִשְׁפְּחֹתָ֔ם הֶעָרִ֖ים וְחַצְרֵיהֶֽן׃ פ</w:t>
      </w:r>
    </w:p>
    <w:p>
      <w:pPr>
        <w:bidi/>
      </w:pPr>
      <w:r>
        <w:rPr>
          <w:rtl/>
          <w:cs/>
          <w:lang w:val="he_IL" w:bidi="he_IL"/>
        </w:rPr>
      </w:r>
      <w:r>
        <w:rPr>
          <w:vertAlign w:val="superscript"/>
          <w:rtl/>
          <w:cs/>
          <w:lang w:val="he_IL" w:bidi="he_IL"/>
        </w:rPr>
        <w:t>24</w:t>
      </w:r>
      <w:r>
        <w:rPr>
          <w:rtl/>
          <w:cs/>
          <w:lang w:val="he_IL" w:bidi="he_IL"/>
        </w:rPr>
        <w:t xml:space="preserve"> וַיִּתֵּ֤ן מֹשֶׁה֙ לְמַטֵּה־גָ֔ד לִבְנֵי־גָ֖ד לְמִשְׁפְּחֹתָֽם׃</w:t>
      </w:r>
    </w:p>
    <w:p>
      <w:pPr>
        <w:bidi/>
      </w:pPr>
      <w:r>
        <w:rPr>
          <w:rtl/>
          <w:cs/>
          <w:lang w:val="he_IL" w:bidi="he_IL"/>
        </w:rPr>
      </w:r>
      <w:r>
        <w:rPr>
          <w:vertAlign w:val="superscript"/>
          <w:rtl/>
          <w:cs/>
          <w:lang w:val="he_IL" w:bidi="he_IL"/>
        </w:rPr>
        <w:t>25</w:t>
      </w:r>
      <w:r>
        <w:rPr>
          <w:rtl/>
          <w:cs/>
          <w:lang w:val="he_IL" w:bidi="he_IL"/>
        </w:rPr>
        <w:t xml:space="preserve"> וַיְהִ֤י לָהֶם֙ הַגְּב֔וּל יַעְזֵר֙ וְכָל־עָרֵ֣י הַגִּלְעָ֔ד וַחֲצִ֕י אֶ֖רֶץ בְּנֵ֣י עַמּ֑וֹן עַד־עֲרוֹעֵ֕ר אֲשֶׁ֖ר עַל־פְּנֵ֥י רַבָּֽה׃</w:t>
      </w:r>
    </w:p>
    <w:p>
      <w:pPr>
        <w:bidi/>
      </w:pPr>
      <w:r>
        <w:rPr>
          <w:rtl/>
          <w:cs/>
          <w:lang w:val="he_IL" w:bidi="he_IL"/>
        </w:rPr>
      </w:r>
      <w:r>
        <w:rPr>
          <w:vertAlign w:val="superscript"/>
          <w:rtl/>
          <w:cs/>
          <w:lang w:val="he_IL" w:bidi="he_IL"/>
        </w:rPr>
        <w:t>26</w:t>
      </w:r>
      <w:r>
        <w:rPr>
          <w:rtl/>
          <w:cs/>
          <w:lang w:val="he_IL" w:bidi="he_IL"/>
        </w:rPr>
        <w:t xml:space="preserve"> וּמֵחֶשְׁבּ֛וֹן עַד־רָמַ֥ת הַמִּצְפֶּ֖ה וּבְטֹנִ֑ים וּמִֽמַּחֲנַ֖יִם עַד־גְּב֥וּל לִדְבִֽר׃</w:t>
      </w:r>
    </w:p>
    <w:p>
      <w:pPr>
        <w:bidi/>
      </w:pPr>
      <w:r>
        <w:rPr>
          <w:rtl/>
          <w:cs/>
          <w:lang w:val="he_IL" w:bidi="he_IL"/>
        </w:rPr>
      </w:r>
      <w:r>
        <w:rPr>
          <w:vertAlign w:val="superscript"/>
          <w:rtl/>
          <w:cs/>
          <w:lang w:val="he_IL" w:bidi="he_IL"/>
        </w:rPr>
        <w:t>27</w:t>
      </w:r>
      <w:r>
        <w:rPr>
          <w:rtl/>
          <w:cs/>
          <w:lang w:val="he_IL" w:bidi="he_IL"/>
        </w:rPr>
        <w:t xml:space="preserve"> וּבָעֵ֡מֶק בֵּ֣ית הָרָם֩ וּבֵ֨ית נִמְרָ֜ה וְסֻכּ֣וֹת וְצָפ֗וֹן יֶ֚תֶר מַמְלְכ֗וּת סִיחוֹן֙ מֶ֣לֶךְ חֶשְׁבּ֔וֹן הַיַּרְדֵּ֖ן וּגְבֻ֑ל עַד־קְצֵה֙ יָם־כִּנֶּ֔רֶת עֵ֥בֶר הַיַּרְדֵּ֖ן מִזְרָֽחָה׃</w:t>
      </w:r>
    </w:p>
    <w:p>
      <w:pPr>
        <w:bidi/>
      </w:pPr>
      <w:r>
        <w:rPr>
          <w:rtl/>
          <w:cs/>
          <w:lang w:val="he_IL" w:bidi="he_IL"/>
        </w:rPr>
      </w:r>
      <w:r>
        <w:rPr>
          <w:vertAlign w:val="superscript"/>
          <w:rtl/>
          <w:cs/>
          <w:lang w:val="he_IL" w:bidi="he_IL"/>
        </w:rPr>
        <w:t>28</w:t>
      </w:r>
      <w:r>
        <w:rPr>
          <w:rtl/>
          <w:cs/>
          <w:lang w:val="he_IL" w:bidi="he_IL"/>
        </w:rPr>
        <w:t xml:space="preserve"> זֹ֛את נַחֲלַ֥ת בְּנֵי־גָ֖ד לְמִשְׁפְּחֹתָ֑ם הֶעָרִ֖ים וְחַצְרֵיהֶֽם׃</w:t>
      </w:r>
    </w:p>
    <w:p>
      <w:pPr>
        <w:bidi/>
      </w:pPr>
      <w:r>
        <w:rPr>
          <w:rtl/>
          <w:cs/>
          <w:lang w:val="he_IL" w:bidi="he_IL"/>
        </w:rPr>
      </w:r>
      <w:r>
        <w:rPr>
          <w:vertAlign w:val="superscript"/>
          <w:rtl/>
          <w:cs/>
          <w:lang w:val="he_IL" w:bidi="he_IL"/>
        </w:rPr>
        <w:t>29</w:t>
      </w:r>
      <w:r>
        <w:rPr>
          <w:rtl/>
          <w:cs/>
          <w:lang w:val="he_IL" w:bidi="he_IL"/>
        </w:rPr>
        <w:t xml:space="preserve"> וַיִּתֵּ֣ן מֹשֶׁ֔ה לַחֲצִ֖י שֵׁ֣בֶט מְנַשֶּׁ֑ה וַיְהִ֗י לַחֲצִ֛י מַטֵּ֥ה בְנֵֽי־מְנַשֶּׁ֖ה לְמִשְׁפְּחוֹתָֽם׃</w:t>
      </w:r>
    </w:p>
    <w:p>
      <w:pPr>
        <w:bidi/>
      </w:pPr>
      <w:r>
        <w:rPr>
          <w:rtl/>
          <w:cs/>
          <w:lang w:val="he_IL" w:bidi="he_IL"/>
        </w:rPr>
      </w:r>
      <w:r>
        <w:rPr>
          <w:vertAlign w:val="superscript"/>
          <w:rtl/>
          <w:cs/>
          <w:lang w:val="he_IL" w:bidi="he_IL"/>
        </w:rPr>
        <w:t>30</w:t>
      </w:r>
      <w:r>
        <w:rPr>
          <w:rtl/>
          <w:cs/>
          <w:lang w:val="he_IL" w:bidi="he_IL"/>
        </w:rPr>
        <w:t xml:space="preserve"> וַיְהִ֣י גְבוּלָ֗ם מִמַּחֲנַ֨יִם כָּֽל־הַבָּשָׁ֜ן כָּֽל־מַמְלְכ֣וּת ׀ ע֣וֹג מֶֽלֶךְ־הַבָּשָׁ֗ן וְכָל־חַוֺּ֥ת יָאִ֛יר אֲשֶׁ֥ר בַּבָּשָׁ֖ן שִׁשִּׁ֥ים עִֽיר׃</w:t>
      </w:r>
    </w:p>
    <w:p>
      <w:pPr>
        <w:bidi/>
      </w:pPr>
      <w:r>
        <w:rPr>
          <w:rtl/>
          <w:cs/>
          <w:lang w:val="he_IL" w:bidi="he_IL"/>
        </w:rPr>
      </w:r>
      <w:r>
        <w:rPr>
          <w:vertAlign w:val="superscript"/>
          <w:rtl/>
          <w:cs/>
          <w:lang w:val="he_IL" w:bidi="he_IL"/>
        </w:rPr>
        <w:t>31</w:t>
      </w:r>
      <w:r>
        <w:rPr>
          <w:rtl/>
          <w:cs/>
          <w:lang w:val="he_IL" w:bidi="he_IL"/>
        </w:rPr>
        <w:t xml:space="preserve"> וַחֲצִ֤י הַגִּלְעָד֙ וְעַשְׁתָּר֣וֹת וְאֶדְרֶ֔עִי עָרֵ֛י מַמְלְכ֥וּת ע֖וֹג בַּבָּשָׁ֑ן לִבְנֵ֤י מָכִיר֙ בֶּן־מְנַשֶּׁ֔ה לַחֲצִ֥י בְנֵֽי־מָכִ֖יר לְמִשְׁפְּחוֹתָֽם׃</w:t>
      </w:r>
    </w:p>
    <w:p>
      <w:pPr>
        <w:bidi/>
      </w:pPr>
      <w:r>
        <w:rPr>
          <w:rtl/>
          <w:cs/>
          <w:lang w:val="he_IL" w:bidi="he_IL"/>
        </w:rPr>
      </w:r>
      <w:r>
        <w:rPr>
          <w:vertAlign w:val="superscript"/>
          <w:rtl/>
          <w:cs/>
          <w:lang w:val="he_IL" w:bidi="he_IL"/>
        </w:rPr>
        <w:t>32</w:t>
      </w:r>
      <w:r>
        <w:rPr>
          <w:rtl/>
          <w:cs/>
          <w:lang w:val="he_IL" w:bidi="he_IL"/>
        </w:rPr>
        <w:t xml:space="preserve"> אֵ֕לֶּה אֲשֶׁר־נִחַ֥ל מֹשֶׁ֖ה בְּעַֽרְב֣וֹת מוֹאָ֑ב מֵעֵ֛בֶר לְיַרְדֵּ֥ן יְרִיח֖וֹ מִזְרָֽחָה׃ ס</w:t>
      </w:r>
    </w:p>
    <w:p>
      <w:pPr>
        <w:bidi/>
      </w:pPr>
      <w:r>
        <w:rPr>
          <w:rtl/>
          <w:cs/>
          <w:lang w:val="he_IL" w:bidi="he_IL"/>
        </w:rPr>
      </w:r>
      <w:r>
        <w:rPr>
          <w:vertAlign w:val="superscript"/>
          <w:rtl/>
          <w:cs/>
          <w:lang w:val="he_IL" w:bidi="he_IL"/>
        </w:rPr>
        <w:t>33</w:t>
      </w:r>
      <w:r>
        <w:rPr>
          <w:rtl/>
          <w:cs/>
          <w:lang w:val="he_IL" w:bidi="he_IL"/>
        </w:rPr>
        <w:t xml:space="preserve"> וּלְשֵׁ֙בֶט֙ הַלֵּוִ֔י לֹֽא־נָתַ֥ן מֹשֶׁ֖ה נַחֲלָ֑ה יְהוָ֞ה אֱלֹהֵ֤י יִשְׂרָאֵל֙ ה֣וּא נַחֲלָתָ֔ם כַּאֲשֶׁ֖ר דִּבֶּ֥ר לָהֶֽם׃</w:t>
      </w:r>
    </w:p>
    <w:p>
      <w:pPr>
        <w:pStyle w:val="Heading2"/>
        <w:bidi/>
      </w:pPr>
      <w:r>
        <w:rPr>
          <w:rtl/>
          <w:cs/>
          <w:lang w:val="he_IL" w:bidi="he_IL"/>
        </w:rPr>
        <w:t>Joshua 14:1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וְאֵ֛לֶּה אֲשֶׁר־נָחֲל֥וּ בְנֵֽי־יִשְׂרָאֵ֖ל בְּאֶ֣רֶץ כְּנָ֑עַן אֲשֶׁ֨ר נִֽחֲל֜וּ אוֹתָ֗ם אֶלְעָזָ֤ר הַכֹּהֵן֙ וִיהוֹשֻׁ֣עַ בִּן־נ֔וּן וְרָאשֵׁ֛י אֲב֥וֹת הַמַּטּ֖וֹת לִבְנֵ֥י יִשְׂרָאֵֽל׃</w:t>
      </w:r>
    </w:p>
    <w:p>
      <w:pPr>
        <w:bidi/>
      </w:pPr>
      <w:r>
        <w:rPr>
          <w:rtl/>
          <w:cs/>
          <w:lang w:val="he_IL" w:bidi="he_IL"/>
        </w:rPr>
      </w:r>
      <w:r>
        <w:rPr>
          <w:vertAlign w:val="superscript"/>
          <w:rtl/>
          <w:cs/>
          <w:lang w:val="he_IL" w:bidi="he_IL"/>
        </w:rPr>
        <w:t>2</w:t>
      </w:r>
      <w:r>
        <w:rPr>
          <w:rtl/>
          <w:cs/>
          <w:lang w:val="he_IL" w:bidi="he_IL"/>
        </w:rPr>
        <w:t xml:space="preserve"> בְּגוֹרַ֖ל נַחֲלָתָ֑ם כַּאֲשֶׁ֨ר צִוָּ֤ה יְהוָה֙ בְּיַד־מֹשֶׁ֔ה לְתִשְׁעַ֥ת הַמַּטּ֖וֹת וַחֲצִ֥י הַמַּטֶּֽה׃</w:t>
      </w:r>
    </w:p>
    <w:p>
      <w:pPr>
        <w:bidi/>
      </w:pPr>
      <w:r>
        <w:rPr>
          <w:rtl/>
          <w:cs/>
          <w:lang w:val="he_IL" w:bidi="he_IL"/>
        </w:rPr>
      </w:r>
      <w:r>
        <w:rPr>
          <w:vertAlign w:val="superscript"/>
          <w:rtl/>
          <w:cs/>
          <w:lang w:val="he_IL" w:bidi="he_IL"/>
        </w:rPr>
        <w:t>3</w:t>
      </w:r>
      <w:r>
        <w:rPr>
          <w:rtl/>
          <w:cs/>
          <w:lang w:val="he_IL" w:bidi="he_IL"/>
        </w:rPr>
        <w:t xml:space="preserve"> כִּֽי־נָתַ֨ן מֹשֶׁ֜ה נַחֲלַ֨ת שְׁנֵ֤י הַמַּטּוֹת֙ וַחֲצִ֣י הַמַּטֶּ֔ה מֵעֵ֖בֶר לַיַּרְדֵּ֑ן וְלַ֨לְוִיִּ֔ם לֹֽא־נָתַ֥ן נַחֲלָ֖ה בְּתוֹכָֽם׃</w:t>
      </w:r>
    </w:p>
    <w:p>
      <w:pPr>
        <w:bidi/>
      </w:pPr>
      <w:r>
        <w:rPr>
          <w:rtl/>
          <w:cs/>
          <w:lang w:val="he_IL" w:bidi="he_IL"/>
        </w:rPr>
      </w:r>
      <w:r>
        <w:rPr>
          <w:vertAlign w:val="superscript"/>
          <w:rtl/>
          <w:cs/>
          <w:lang w:val="he_IL" w:bidi="he_IL"/>
        </w:rPr>
        <w:t>4</w:t>
      </w:r>
      <w:r>
        <w:rPr>
          <w:rtl/>
          <w:cs/>
          <w:lang w:val="he_IL" w:bidi="he_IL"/>
        </w:rPr>
        <w:t xml:space="preserve"> כִּֽי־הָי֧וּ בְנֵֽי־יוֹסֵ֛ף שְׁנֵ֥י מַטּ֖וֹת מְנַשֶּׁ֣ה וְאֶפְרָ֑יִם וְלֹֽא־נָתְנוּ֩ חֵ֨לֶק לַלְוִיִּ֜ם בָּאָ֗רֶץ כִּ֤י אִם־עָרִים֙ לָשֶׁ֔בֶת וּמִ֨גְרְשֵׁיהֶ֔ם לְמִקְנֵיהֶ֖ם וּלְקִנְיָנָֽם׃</w:t>
      </w:r>
    </w:p>
    <w:p>
      <w:pPr>
        <w:bidi/>
      </w:pPr>
      <w:r>
        <w:rPr>
          <w:rtl/>
          <w:cs/>
          <w:lang w:val="he_IL" w:bidi="he_IL"/>
        </w:rPr>
      </w:r>
      <w:r>
        <w:rPr>
          <w:vertAlign w:val="superscript"/>
          <w:rtl/>
          <w:cs/>
          <w:lang w:val="he_IL" w:bidi="he_IL"/>
        </w:rPr>
        <w:t>5</w:t>
      </w:r>
      <w:r>
        <w:rPr>
          <w:rtl/>
          <w:cs/>
          <w:lang w:val="he_IL" w:bidi="he_IL"/>
        </w:rPr>
        <w:t xml:space="preserve"> כַּאֲשֶׁ֨ר צִוָּ֤ה יְהוָה֙ אֶת־מֹשֶׁ֔ה כֵּ֥ן עָשׂ֖וּ בְּנֵ֣י יִשְׂרָאֵ֑ל וַֽיַּחְלְק֖וּ אֶת־הָאָֽרֶץ׃ פ</w:t>
      </w:r>
    </w:p>
    <w:p>
      <w:pPr>
        <w:bidi/>
      </w:pPr>
      <w:r>
        <w:rPr>
          <w:rtl/>
          <w:cs/>
          <w:lang w:val="he_IL" w:bidi="he_IL"/>
        </w:rPr>
      </w:r>
      <w:r>
        <w:rPr>
          <w:vertAlign w:val="superscript"/>
          <w:rtl/>
          <w:cs/>
          <w:lang w:val="he_IL" w:bidi="he_IL"/>
        </w:rPr>
        <w:t>6</w:t>
      </w:r>
      <w:r>
        <w:rPr>
          <w:rtl/>
          <w:cs/>
          <w:lang w:val="he_IL" w:bidi="he_IL"/>
        </w:rPr>
        <w:t xml:space="preserve"> וַיִּגְּשׁ֨וּ בְנֵֽי־יְהוּדָ֤ה אֶל־יְהוֹשֻׁ֙עַ֙ בַּגִּלְגָּ֔ל וַיֹּ֣אמֶר אֵלָ֔יו כָּלֵ֥ב בֶּן־יְפֻנֶּ֖ה הַקְּנִזִּ֑י אַתָּ֣ה יָדַ֡עְתָּ אֶֽת־הַדָּבָר֩ אֲשֶׁר־דִּבֶּ֨ר יְהוָ֜ה אֶל־מֹשֶׁ֣ה אִישׁ־הָאֱלֹהִ֗ים עַ֧ל אֹדוֹתַ֛י וְעַ֥ל אֹדוֹתֶ֖יךָ בְּקָדֵ֥שׁ בַּרְנֵֽעַ׃</w:t>
      </w:r>
    </w:p>
    <w:p>
      <w:pPr>
        <w:bidi/>
      </w:pPr>
      <w:r>
        <w:rPr>
          <w:rtl/>
          <w:cs/>
          <w:lang w:val="he_IL" w:bidi="he_IL"/>
        </w:rPr>
      </w:r>
      <w:r>
        <w:rPr>
          <w:vertAlign w:val="superscript"/>
          <w:rtl/>
          <w:cs/>
          <w:lang w:val="he_IL" w:bidi="he_IL"/>
        </w:rPr>
        <w:t>7</w:t>
      </w:r>
      <w:r>
        <w:rPr>
          <w:rtl/>
          <w:cs/>
          <w:lang w:val="he_IL" w:bidi="he_IL"/>
        </w:rPr>
        <w:t xml:space="preserve"> בֶּן־אַרְבָּעִ֨ים שָׁנָ֜ה אָנֹכִ֗י בִּ֠שְׁלֹחַ מֹשֶׁ֨ה עֶֽבֶד־יְהוָ֥ה אֹתִ֛י מִקָּדֵ֥שׁ בַּרְנֵ֖עַ לְרַגֵּ֣ל אֶת־הָאָ֑רֶץ וָאָשֵׁ֤ב אֹתוֹ֙ דָּבָ֔ר כַּאֲשֶׁ֖ר עִם־לְבָבִֽי׃</w:t>
      </w:r>
    </w:p>
    <w:p>
      <w:pPr>
        <w:bidi/>
      </w:pPr>
      <w:r>
        <w:rPr>
          <w:rtl/>
          <w:cs/>
          <w:lang w:val="he_IL" w:bidi="he_IL"/>
        </w:rPr>
      </w:r>
      <w:r>
        <w:rPr>
          <w:vertAlign w:val="superscript"/>
          <w:rtl/>
          <w:cs/>
          <w:lang w:val="he_IL" w:bidi="he_IL"/>
        </w:rPr>
        <w:t>8</w:t>
      </w:r>
      <w:r>
        <w:rPr>
          <w:rtl/>
          <w:cs/>
          <w:lang w:val="he_IL" w:bidi="he_IL"/>
        </w:rPr>
        <w:t xml:space="preserve"> וְאַחַי֙ אֲשֶׁ֣ר עָל֣וּ עִמִּ֔י הִמְסִ֖יו אֶת־לֵ֣ב הָעָ֑ם וְאָנֹכִ֣י מִלֵּ֔אתִי אַחֲרֵ֖י יְהוָ֥ה אֱלֹהָֽי׃</w:t>
      </w:r>
    </w:p>
    <w:p>
      <w:pPr>
        <w:bidi/>
      </w:pPr>
      <w:r>
        <w:rPr>
          <w:rtl/>
          <w:cs/>
          <w:lang w:val="he_IL" w:bidi="he_IL"/>
        </w:rPr>
      </w:r>
      <w:r>
        <w:rPr>
          <w:vertAlign w:val="superscript"/>
          <w:rtl/>
          <w:cs/>
          <w:lang w:val="he_IL" w:bidi="he_IL"/>
        </w:rPr>
        <w:t>9</w:t>
      </w:r>
      <w:r>
        <w:rPr>
          <w:rtl/>
          <w:cs/>
          <w:lang w:val="he_IL" w:bidi="he_IL"/>
        </w:rPr>
        <w:t xml:space="preserve"> וַיִּשָּׁבַ֣ע מֹשֶׁ֗ה בַּיּ֣וֹם הַהוּא֮ לֵאמֹר֒ אִם־לֹ֗א הָאָ֙רֶץ֙ אֲשֶׁ֨ר דָּרְכָ֤ה רַגְלְךָ֙ בָּ֔הּ לְךָ֨ תִֽהְיֶ֧ה לְנַחֲלָ֛ה וּלְבָנֶ֖יךָ עַד־עוֹלָ֑ם כִּ֣י מִלֵּ֔אתָ אַחֲרֵ֖י יְהוָ֥ה אֱלֹהָֽי׃</w:t>
      </w:r>
    </w:p>
    <w:p>
      <w:pPr>
        <w:bidi/>
      </w:pPr>
      <w:r>
        <w:rPr>
          <w:rtl/>
          <w:cs/>
          <w:lang w:val="he_IL" w:bidi="he_IL"/>
        </w:rPr>
      </w:r>
      <w:r>
        <w:rPr>
          <w:vertAlign w:val="superscript"/>
          <w:rtl/>
          <w:cs/>
          <w:lang w:val="he_IL" w:bidi="he_IL"/>
        </w:rPr>
        <w:t>10</w:t>
      </w:r>
      <w:r>
        <w:rPr>
          <w:rtl/>
          <w:cs/>
          <w:lang w:val="he_IL" w:bidi="he_IL"/>
        </w:rPr>
        <w:t xml:space="preserve"> וְעַתָּ֗ה הִנֵּה֩ הֶחֱיָ֨ה יְהוָ֣ה ׀ אוֹתִי֮ כַּאֲשֶׁ֣ר דִּבֵּר֒ זֶה֩ אַרְבָּעִ֨ים וְחָמֵ֜שׁ שָׁנָ֗ה מֵ֠אָז דִּבֶּ֨ר יְהוָ֜ה אֶת־הַדָּבָ֤ר הַזֶּה֙ אֶל־מֹשֶׁ֔ה אֲשֶׁר־הָלַ֥ךְ יִשְׂרָאֵ֖ל בַּמִּדְבָּ֑ר וְעַתָּה֙ הִנֵּ֣ה אָנֹכִ֣י הַיּ֔וֹם בֶּן־חָמֵ֥שׁ וּשְׁמוֹנִ֖ים שָׁנָֽה׃</w:t>
      </w:r>
    </w:p>
    <w:p>
      <w:pPr>
        <w:bidi/>
      </w:pPr>
      <w:r>
        <w:rPr>
          <w:rtl/>
          <w:cs/>
          <w:lang w:val="he_IL" w:bidi="he_IL"/>
        </w:rPr>
      </w:r>
      <w:r>
        <w:rPr>
          <w:vertAlign w:val="superscript"/>
          <w:rtl/>
          <w:cs/>
          <w:lang w:val="he_IL" w:bidi="he_IL"/>
        </w:rPr>
        <w:t>11</w:t>
      </w:r>
      <w:r>
        <w:rPr>
          <w:rtl/>
          <w:cs/>
          <w:lang w:val="he_IL" w:bidi="he_IL"/>
        </w:rPr>
        <w:t xml:space="preserve"> עוֹדֶ֨נִּי הַיּ֜וֹם חָזָ֗ק כַּֽאֲשֶׁר֙ בְּי֨וֹם שְׁלֹ֤חַ אוֹתִי֙ מֹשֶׁ֔ה כְּכֹ֥חִי אָ֖ז וּכְכֹ֣חִי עָ֑תָּה לַמִּלְחָמָ֖ה וְלָצֵ֥את וְלָבֽוֹא׃</w:t>
      </w:r>
    </w:p>
    <w:p>
      <w:pPr>
        <w:bidi/>
      </w:pPr>
      <w:r>
        <w:rPr>
          <w:rtl/>
          <w:cs/>
          <w:lang w:val="he_IL" w:bidi="he_IL"/>
        </w:rPr>
      </w:r>
      <w:r>
        <w:rPr>
          <w:vertAlign w:val="superscript"/>
          <w:rtl/>
          <w:cs/>
          <w:lang w:val="he_IL" w:bidi="he_IL"/>
        </w:rPr>
        <w:t>12</w:t>
      </w:r>
      <w:r>
        <w:rPr>
          <w:rtl/>
          <w:cs/>
          <w:lang w:val="he_IL" w:bidi="he_IL"/>
        </w:rPr>
        <w:t xml:space="preserve"> וְעַתָּ֗ה תְּנָה־לִּי֙ אֶת־הָהָ֣ר הַזֶּ֔ה אֲשֶׁר־דִּבֶּ֥ר יְהוָ֖ה בַּיּ֣וֹם הַה֑וּא כִּ֣י אַתָּֽה־שָׁמַעְתָּ֩ בַיּ֨וֹם הַה֜וּא כִּֽי־עֲנָקִ֣ים שָׁ֗ם וְעָרִים֙ גְּדֹל֣וֹת בְּצֻר֔וֹת אוּלַ֨י יְהוָ֤ה אוֹתִי֙ וְה֣וֹרַשְׁתִּ֔ים כַּאֲשֶׁ֖ר דִּבֶּ֥ר יְהוָֽה׃</w:t>
      </w:r>
    </w:p>
    <w:p>
      <w:pPr>
        <w:bidi/>
      </w:pPr>
      <w:r>
        <w:rPr>
          <w:rtl/>
          <w:cs/>
          <w:lang w:val="he_IL" w:bidi="he_IL"/>
        </w:rPr>
      </w:r>
      <w:r>
        <w:rPr>
          <w:vertAlign w:val="superscript"/>
          <w:rtl/>
          <w:cs/>
          <w:lang w:val="he_IL" w:bidi="he_IL"/>
        </w:rPr>
        <w:t>13</w:t>
      </w:r>
      <w:r>
        <w:rPr>
          <w:rtl/>
          <w:cs/>
          <w:lang w:val="he_IL" w:bidi="he_IL"/>
        </w:rPr>
        <w:t xml:space="preserve"> וַֽיְבָרְכֵ֖הוּ יְהוֹשֻׁ֑עַ וַיִּתֵּ֧ן אֶת־חֶבְר֛וֹן לְכָלֵ֥ב בֶּן־יְפֻנֶּ֖ה לְנַחֲלָֽה׃</w:t>
      </w:r>
    </w:p>
    <w:p>
      <w:pPr>
        <w:bidi/>
      </w:pPr>
      <w:r>
        <w:rPr>
          <w:rtl/>
          <w:cs/>
          <w:lang w:val="he_IL" w:bidi="he_IL"/>
        </w:rPr>
      </w:r>
      <w:r>
        <w:rPr>
          <w:vertAlign w:val="superscript"/>
          <w:rtl/>
          <w:cs/>
          <w:lang w:val="he_IL" w:bidi="he_IL"/>
        </w:rPr>
        <w:t>14</w:t>
      </w:r>
      <w:r>
        <w:rPr>
          <w:rtl/>
          <w:cs/>
          <w:lang w:val="he_IL" w:bidi="he_IL"/>
        </w:rPr>
        <w:t xml:space="preserve"> עַל־כֵּ֣ן הָיְתָֽה־חֶ֠בְרוֹן לְכָלֵ֨ב בֶּן־יְפֻנֶּ֤ה הַקְּנִזִּי֙ לְֽנַחֲלָ֔ה עַ֖ד הַיּ֣וֹם הַזֶּ֑ה יַ֚עַן אֲשֶׁ֣ר מִלֵּ֔א אַחֲרֵ֕י יְהוָ֖ה אֱלֹהֵ֥י יִשְׂרָאֵֽל׃</w:t>
      </w:r>
    </w:p>
    <w:p>
      <w:pPr>
        <w:bidi/>
      </w:pPr>
      <w:r>
        <w:rPr>
          <w:rtl/>
          <w:cs/>
          <w:lang w:val="he_IL" w:bidi="he_IL"/>
        </w:rPr>
      </w:r>
      <w:r>
        <w:rPr>
          <w:vertAlign w:val="superscript"/>
          <w:rtl/>
          <w:cs/>
          <w:lang w:val="he_IL" w:bidi="he_IL"/>
        </w:rPr>
        <w:t>15</w:t>
      </w:r>
      <w:r>
        <w:rPr>
          <w:rtl/>
          <w:cs/>
          <w:lang w:val="he_IL" w:bidi="he_IL"/>
        </w:rPr>
        <w:t xml:space="preserve"> וְשֵׁ֨ם חֶבְר֤וֹן לְפָנִים֙ קִרְיַ֣ת אַרְבַּ֔ע הָאָדָ֧ם הַגָּד֛וֹל בָּעֲנָקִ֖ים ה֑וּא וְהָאָ֥רֶץ שָׁקְטָ֖ה מִמִּלְחָמָֽה׃ פ</w:t>
      </w:r>
    </w:p>
    <w:p>
      <w:pPr>
        <w:pStyle w:val="Heading2"/>
        <w:bidi/>
      </w:pPr>
      <w:r>
        <w:rPr>
          <w:rtl/>
          <w:cs/>
          <w:lang w:val="he_IL" w:bidi="he_IL"/>
        </w:rPr>
        <w:t>Joshua 15:1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הַגּוֹרָ֗ל לְמַטֵּ֛ה בְּנֵ֥י יְהוּדָ֖ה לְמִשְׁפְּחֹתָ֑ם אֶל־גְּב֨וּל אֱד֧וֹם מִדְבַּר־צִ֛ן נֶ֖גְבָּה מִקְצֵ֥ה תֵימָֽן׃</w:t>
      </w:r>
    </w:p>
    <w:p>
      <w:pPr>
        <w:bidi/>
      </w:pPr>
      <w:r>
        <w:rPr>
          <w:rtl/>
          <w:cs/>
          <w:lang w:val="he_IL" w:bidi="he_IL"/>
        </w:rPr>
      </w:r>
      <w:r>
        <w:rPr>
          <w:vertAlign w:val="superscript"/>
          <w:rtl/>
          <w:cs/>
          <w:lang w:val="he_IL" w:bidi="he_IL"/>
        </w:rPr>
        <w:t>2</w:t>
      </w:r>
      <w:r>
        <w:rPr>
          <w:rtl/>
          <w:cs/>
          <w:lang w:val="he_IL" w:bidi="he_IL"/>
        </w:rPr>
        <w:t xml:space="preserve"> וַיְהִ֤י לָהֶם֙ גְּב֣וּל נֶ֔גֶב מִקְצֵ֖ה יָ֣ם הַמֶּ֑לַח מִן־הַלָּשֹׁ֖ן הַפֹּנֶ֥ה נֶֽגְבָּה׃</w:t>
      </w:r>
    </w:p>
    <w:p>
      <w:pPr>
        <w:bidi/>
      </w:pPr>
      <w:r>
        <w:rPr>
          <w:rtl/>
          <w:cs/>
          <w:lang w:val="he_IL" w:bidi="he_IL"/>
        </w:rPr>
      </w:r>
      <w:r>
        <w:rPr>
          <w:vertAlign w:val="superscript"/>
          <w:rtl/>
          <w:cs/>
          <w:lang w:val="he_IL" w:bidi="he_IL"/>
        </w:rPr>
        <w:t>3</w:t>
      </w:r>
      <w:r>
        <w:rPr>
          <w:rtl/>
          <w:cs/>
          <w:lang w:val="he_IL" w:bidi="he_IL"/>
        </w:rPr>
        <w:t xml:space="preserve"> וְ֠יָצָא אֶל־מִנֶּ֜גֶב לְמַעֲלֵ֤ה עַקְרַבִּים֙ וְעָ֣בַר צִ֔נָה וְעָלָ֥ה מִנֶּ֖גֶב לְקָדֵ֣שׁ בַּרְנֵ֑עַ וְעָבַ֤ר חֶצְרוֹן֙ וְעָלָ֣ה אַדָּ֔רָה וְנָסַ֖ב הַקַּרְקָֽעָה׃</w:t>
      </w:r>
    </w:p>
    <w:p>
      <w:pPr>
        <w:bidi/>
      </w:pPr>
      <w:r>
        <w:rPr>
          <w:rtl/>
          <w:cs/>
          <w:lang w:val="he_IL" w:bidi="he_IL"/>
        </w:rPr>
      </w:r>
      <w:r>
        <w:rPr>
          <w:vertAlign w:val="superscript"/>
          <w:rtl/>
          <w:cs/>
          <w:lang w:val="he_IL" w:bidi="he_IL"/>
        </w:rPr>
        <w:t>4</w:t>
      </w:r>
      <w:r>
        <w:rPr>
          <w:rtl/>
          <w:cs/>
          <w:lang w:val="he_IL" w:bidi="he_IL"/>
        </w:rPr>
        <w:t xml:space="preserve"> וְעָבַ֣ר עַצְמ֗וֹנָה וְיָצָא֙ נַ֣חַל מִצְרַ֔יִם והיה תֹּצְא֥וֹת הַגְּב֖וּל יָ֑מָּה זֶה־יִהְיֶ֥ה לָכֶ֖ם גְּב֥וּל נֶֽגֶב׃</w:t>
      </w:r>
    </w:p>
    <w:p>
      <w:pPr>
        <w:bidi/>
      </w:pPr>
      <w:r>
        <w:rPr>
          <w:rtl/>
          <w:cs/>
          <w:lang w:val="he_IL" w:bidi="he_IL"/>
        </w:rPr>
      </w:r>
      <w:r>
        <w:rPr>
          <w:vertAlign w:val="superscript"/>
          <w:rtl/>
          <w:cs/>
          <w:lang w:val="he_IL" w:bidi="he_IL"/>
        </w:rPr>
        <w:t>5</w:t>
      </w:r>
      <w:r>
        <w:rPr>
          <w:rtl/>
          <w:cs/>
          <w:lang w:val="he_IL" w:bidi="he_IL"/>
        </w:rPr>
        <w:t xml:space="preserve"> וּגְב֥וּל קֵ֙דְמָה֙ יָ֣ם הַמֶּ֔לַח עַד־קְצֵ֖ה הַיַּרְדֵּ֑ן וּגְב֞וּל לִפְאַ֤ת צָפ֙וֹנָה֙ מִלְּשׁ֣וֹן הַיָּ֔ם מִקְצֵ֖ה הַיַּרְדֵּֽן׃</w:t>
      </w:r>
    </w:p>
    <w:p>
      <w:pPr>
        <w:bidi/>
      </w:pPr>
      <w:r>
        <w:rPr>
          <w:rtl/>
          <w:cs/>
          <w:lang w:val="he_IL" w:bidi="he_IL"/>
        </w:rPr>
      </w:r>
      <w:r>
        <w:rPr>
          <w:vertAlign w:val="superscript"/>
          <w:rtl/>
          <w:cs/>
          <w:lang w:val="he_IL" w:bidi="he_IL"/>
        </w:rPr>
        <w:t>6</w:t>
      </w:r>
      <w:r>
        <w:rPr>
          <w:rtl/>
          <w:cs/>
          <w:lang w:val="he_IL" w:bidi="he_IL"/>
        </w:rPr>
        <w:t xml:space="preserve"> וְעָלָ֤ה הַגְּבוּל֙ בֵּ֣ית חָגְלָ֔ה וְעָבַ֕ר מִצְּפ֖וֹן לְבֵ֣ית הָעֲרָבָ֑ה וְעָלָ֣ה הַגְּב֔וּל אֶ֥בֶן בֹּ֖הַן בֶּן־רְאוּבֵֽן׃</w:t>
      </w:r>
    </w:p>
    <w:p>
      <w:pPr>
        <w:bidi/>
      </w:pPr>
      <w:r>
        <w:rPr>
          <w:rtl/>
          <w:cs/>
          <w:lang w:val="he_IL" w:bidi="he_IL"/>
        </w:rPr>
      </w:r>
      <w:r>
        <w:rPr>
          <w:vertAlign w:val="superscript"/>
          <w:rtl/>
          <w:cs/>
          <w:lang w:val="he_IL" w:bidi="he_IL"/>
        </w:rPr>
        <w:t>7</w:t>
      </w:r>
      <w:r>
        <w:rPr>
          <w:rtl/>
          <w:cs/>
          <w:lang w:val="he_IL" w:bidi="he_IL"/>
        </w:rPr>
        <w:t xml:space="preserve"> וְעָלָ֨ה הַגְּב֥וּל ׀ דְּבִרָה֮ מֵעֵ֣מֶק עָכוֹר֒ וְצָפ֜וֹנָה פֹּנֶ֣ה אֶל־הַגִּלְגָּ֗ל אֲשֶׁר־נֹ֙כַח֙ לְמַעֲלֵ֣ה אֲדֻמִּ֔ים אֲשֶׁ֥ר מִנֶּ֖גֶב לַנָּ֑חַל וְעָבַ֤ר הַגְּבוּל֙ אֶל־מֵי־עֵ֣ין שֶׁ֔מֶשׁ וְהָי֥וּ תֹצְאֹתָ֖יו אֶל־עֵ֥ין רֹגֵֽל׃</w:t>
      </w:r>
    </w:p>
    <w:p>
      <w:pPr>
        <w:bidi/>
      </w:pPr>
      <w:r>
        <w:rPr>
          <w:rtl/>
          <w:cs/>
          <w:lang w:val="he_IL" w:bidi="he_IL"/>
        </w:rPr>
      </w:r>
      <w:r>
        <w:rPr>
          <w:vertAlign w:val="superscript"/>
          <w:rtl/>
          <w:cs/>
          <w:lang w:val="he_IL" w:bidi="he_IL"/>
        </w:rPr>
        <w:t>8</w:t>
      </w:r>
      <w:r>
        <w:rPr>
          <w:rtl/>
          <w:cs/>
          <w:lang w:val="he_IL" w:bidi="he_IL"/>
        </w:rPr>
        <w:t xml:space="preserve"> וְעָלָ֨ה הַגְּב֜וּל גֵּ֣י בֶן־הִנֹּ֗ם אֶל־כֶּ֤תֶף הַיְבוּסִי֙ מִנֶּ֔גֶב הִ֖יא יְרֽוּשָׁלִָ֑ם וְעָלָ֨ה הַגְּב֜וּל אֶל־רֹ֣אשׁ הָהָ֗ר אֲ֠שֶׁר עַל־פְּנֵ֤י גֵֽי־הִנֹּם֙ יָ֔מָּה אֲשֶׁ֛ר בִּקְצֵ֥ה עֵֽמֶק־רְפָאִ֖ים צָפֹֽנָה׃</w:t>
      </w:r>
    </w:p>
    <w:p>
      <w:pPr>
        <w:bidi/>
      </w:pPr>
      <w:r>
        <w:rPr>
          <w:rtl/>
          <w:cs/>
          <w:lang w:val="he_IL" w:bidi="he_IL"/>
        </w:rPr>
      </w:r>
      <w:r>
        <w:rPr>
          <w:vertAlign w:val="superscript"/>
          <w:rtl/>
          <w:cs/>
          <w:lang w:val="he_IL" w:bidi="he_IL"/>
        </w:rPr>
        <w:t>9</w:t>
      </w:r>
      <w:r>
        <w:rPr>
          <w:rtl/>
          <w:cs/>
          <w:lang w:val="he_IL" w:bidi="he_IL"/>
        </w:rPr>
        <w:t xml:space="preserve"> וְתָאַ֨ר הַגְּב֜וּל מֵרֹ֣אשׁ הָהָ֗ר אֶל־מַעְיַן֙ מֵ֣י נֶפְתּ֔וֹחַ וְיָצָ֖א אֶל־עָרֵ֣י הַר־עֶפְר֑וֹן וְתָאַ֤ר הַגְּבוּל֙ בַּעֲלָ֔ה הִ֖יא קִרְיַ֥ת יְעָרִֽים׃</w:t>
      </w:r>
    </w:p>
    <w:p>
      <w:pPr>
        <w:bidi/>
      </w:pPr>
      <w:r>
        <w:rPr>
          <w:rtl/>
          <w:cs/>
          <w:lang w:val="he_IL" w:bidi="he_IL"/>
        </w:rPr>
      </w:r>
      <w:r>
        <w:rPr>
          <w:vertAlign w:val="superscript"/>
          <w:rtl/>
          <w:cs/>
          <w:lang w:val="he_IL" w:bidi="he_IL"/>
        </w:rPr>
        <w:t>10</w:t>
      </w:r>
      <w:r>
        <w:rPr>
          <w:rtl/>
          <w:cs/>
          <w:lang w:val="he_IL" w:bidi="he_IL"/>
        </w:rPr>
        <w:t xml:space="preserve"> וְנָסַב֩ הַגְּב֨וּל מִבַּעֲלָ֥ה יָ֙מָּה֙ אֶל־הַ֣ר שֵׂעִ֔יר וְעָבַ֕ר אֶל־כֶּ֧תֶף הַר־יְעָרִ֛ים מִצָּפ֖וֹנָה הִ֣יא כְסָל֑וֹן וְיָרַ֥ד בֵּֽית־שֶׁ֖מֶשׁ וְעָבַ֥ר תִּמְנָֽה׃</w:t>
      </w:r>
    </w:p>
    <w:p>
      <w:pPr>
        <w:bidi/>
      </w:pPr>
      <w:r>
        <w:rPr>
          <w:rtl/>
          <w:cs/>
          <w:lang w:val="he_IL" w:bidi="he_IL"/>
        </w:rPr>
      </w:r>
      <w:r>
        <w:rPr>
          <w:vertAlign w:val="superscript"/>
          <w:rtl/>
          <w:cs/>
          <w:lang w:val="he_IL" w:bidi="he_IL"/>
        </w:rPr>
        <w:t>11</w:t>
      </w:r>
      <w:r>
        <w:rPr>
          <w:rtl/>
          <w:cs/>
          <w:lang w:val="he_IL" w:bidi="he_IL"/>
        </w:rPr>
        <w:t xml:space="preserve"> וְיָצָ֨א הַגְּב֜וּל אֶל־כֶּ֣תֶף עֶקְרוֹן֮ צָפוֹנָה֒ וְתָאַ֤ר הַגְּבוּל֙ שִׁכְּר֔וֹנָה וְעָבַ֥ר הַר־הַֽבַּעֲלָ֖ה וְיָצָ֣א יַבְנְאֵ֑ל וְהָי֛וּ תֹּצְא֥וֹת הַגְּב֖וּל יָֽמָּה׃</w:t>
      </w:r>
    </w:p>
    <w:p>
      <w:pPr>
        <w:bidi/>
      </w:pPr>
      <w:r>
        <w:rPr>
          <w:rtl/>
          <w:cs/>
          <w:lang w:val="he_IL" w:bidi="he_IL"/>
        </w:rPr>
      </w:r>
      <w:r>
        <w:rPr>
          <w:vertAlign w:val="superscript"/>
          <w:rtl/>
          <w:cs/>
          <w:lang w:val="he_IL" w:bidi="he_IL"/>
        </w:rPr>
        <w:t>12</w:t>
      </w:r>
      <w:r>
        <w:rPr>
          <w:rtl/>
          <w:cs/>
          <w:lang w:val="he_IL" w:bidi="he_IL"/>
        </w:rPr>
        <w:t xml:space="preserve"> וּגְב֣וּל יָ֔ם הַיָּ֥מָּה הַגָּד֖וֹל וּגְב֑וּל זֶ֠ה גְּב֧וּל בְּנֵֽי־יְהוּדָ֛ה סָבִ֖יב לְמִשְׁפְּחֹתָֽם׃</w:t>
      </w:r>
    </w:p>
    <w:p>
      <w:pPr>
        <w:bidi/>
      </w:pPr>
      <w:r>
        <w:rPr>
          <w:rtl/>
          <w:cs/>
          <w:lang w:val="he_IL" w:bidi="he_IL"/>
        </w:rPr>
      </w:r>
      <w:r>
        <w:rPr>
          <w:vertAlign w:val="superscript"/>
          <w:rtl/>
          <w:cs/>
          <w:lang w:val="he_IL" w:bidi="he_IL"/>
        </w:rPr>
        <w:t>13</w:t>
      </w:r>
      <w:r>
        <w:rPr>
          <w:rtl/>
          <w:cs/>
          <w:lang w:val="he_IL" w:bidi="he_IL"/>
        </w:rPr>
        <w:t xml:space="preserve"> וּלְכָלֵ֣ב בֶּן־יְפֻנֶּ֗ה נָ֤תַן חֵ֙לֶק֙ בְּת֣וֹךְ בְּנֵֽי־יְהוּדָ֔ה אֶל־פִּ֥י יְהוָ֖ה לִֽיהוֹשֻׁ֑עַ אֶת־קִרְיַ֥ת אַרְבַּ֛ע אֲבִ֥י הָעֲנָ֖ק הִ֥יא חֶבְרֽוֹן׃</w:t>
      </w:r>
    </w:p>
    <w:p>
      <w:pPr>
        <w:bidi/>
      </w:pPr>
      <w:r>
        <w:rPr>
          <w:rtl/>
          <w:cs/>
          <w:lang w:val="he_IL" w:bidi="he_IL"/>
        </w:rPr>
      </w:r>
      <w:r>
        <w:rPr>
          <w:vertAlign w:val="superscript"/>
          <w:rtl/>
          <w:cs/>
          <w:lang w:val="he_IL" w:bidi="he_IL"/>
        </w:rPr>
        <w:t>14</w:t>
      </w:r>
      <w:r>
        <w:rPr>
          <w:rtl/>
          <w:cs/>
          <w:lang w:val="he_IL" w:bidi="he_IL"/>
        </w:rPr>
        <w:t xml:space="preserve"> וַיֹּ֤רֶשׁ מִשָּׁם֙ כָּלֵ֔ב אֶת־שְׁלוֹשָׁ֖ה בְּנֵ֣י הָעֲנָ֑ק אֶת־שֵׁשַׁ֤י וְאֶת־אֲחִימַן֙ וְאֶת־תַּלְמַ֔י יְלִידֵ֖י הָעֲנָֽק׃</w:t>
      </w:r>
    </w:p>
    <w:p>
      <w:pPr>
        <w:bidi/>
      </w:pPr>
      <w:r>
        <w:rPr>
          <w:rtl/>
          <w:cs/>
          <w:lang w:val="he_IL" w:bidi="he_IL"/>
        </w:rPr>
      </w:r>
      <w:r>
        <w:rPr>
          <w:vertAlign w:val="superscript"/>
          <w:rtl/>
          <w:cs/>
          <w:lang w:val="he_IL" w:bidi="he_IL"/>
        </w:rPr>
        <w:t>15</w:t>
      </w:r>
      <w:r>
        <w:rPr>
          <w:rtl/>
          <w:cs/>
          <w:lang w:val="he_IL" w:bidi="he_IL"/>
        </w:rPr>
        <w:t xml:space="preserve"> וַיַּ֣עַל מִשָּׁ֔ם אֶל־יֹשְׁבֵ֖י דְּבִ֑ר וְשֵׁם־דְּבִ֥ר לְפָנִ֖ים קִרְיַת־סֵֽפֶר׃</w:t>
      </w:r>
    </w:p>
    <w:p>
      <w:pPr>
        <w:bidi/>
      </w:pPr>
      <w:r>
        <w:rPr>
          <w:rtl/>
          <w:cs/>
          <w:lang w:val="he_IL" w:bidi="he_IL"/>
        </w:rPr>
      </w:r>
      <w:r>
        <w:rPr>
          <w:vertAlign w:val="superscript"/>
          <w:rtl/>
          <w:cs/>
          <w:lang w:val="he_IL" w:bidi="he_IL"/>
        </w:rPr>
        <w:t>16</w:t>
      </w:r>
      <w:r>
        <w:rPr>
          <w:rtl/>
          <w:cs/>
          <w:lang w:val="he_IL" w:bidi="he_IL"/>
        </w:rPr>
        <w:t xml:space="preserve"> וַיֹּ֣אמֶר כָּלֵ֔ב אֲשֶׁר־יַכֶּ֥ה אֶת־קִרְיַת־סֵ֖פֶר וּלְכָדָ֑הּ וְנָתַ֥תִּי ל֛וֹ אֶת־עַכְסָ֥ה בִתִּ֖י לְאִשָּֽׁה׃</w:t>
      </w:r>
    </w:p>
    <w:p>
      <w:pPr>
        <w:bidi/>
      </w:pPr>
      <w:r>
        <w:rPr>
          <w:rtl/>
          <w:cs/>
          <w:lang w:val="he_IL" w:bidi="he_IL"/>
        </w:rPr>
      </w:r>
      <w:r>
        <w:rPr>
          <w:vertAlign w:val="superscript"/>
          <w:rtl/>
          <w:cs/>
          <w:lang w:val="he_IL" w:bidi="he_IL"/>
        </w:rPr>
        <w:t>17</w:t>
      </w:r>
      <w:r>
        <w:rPr>
          <w:rtl/>
          <w:cs/>
          <w:lang w:val="he_IL" w:bidi="he_IL"/>
        </w:rPr>
        <w:t xml:space="preserve"> וַֽיִּלְכְּדָ֛הּ עָתְנִיאֵ֥ל בֶּן־קְנַ֖ז אֲחִ֣י כָלֵ֑ב וַיִּתֶּן־ל֛וֹ אֶת־עַכְסָ֥ה בִתּ֖וֹ לְאִשָּֽׁה׃</w:t>
      </w:r>
    </w:p>
    <w:p>
      <w:pPr>
        <w:bidi/>
      </w:pPr>
      <w:r>
        <w:rPr>
          <w:rtl/>
          <w:cs/>
          <w:lang w:val="he_IL" w:bidi="he_IL"/>
        </w:rPr>
      </w:r>
      <w:r>
        <w:rPr>
          <w:vertAlign w:val="superscript"/>
          <w:rtl/>
          <w:cs/>
          <w:lang w:val="he_IL" w:bidi="he_IL"/>
        </w:rPr>
        <w:t>18</w:t>
      </w:r>
      <w:r>
        <w:rPr>
          <w:rtl/>
          <w:cs/>
          <w:lang w:val="he_IL" w:bidi="he_IL"/>
        </w:rPr>
        <w:t xml:space="preserve"> וַיְהִ֣י בְּבוֹאָ֗הּ וַתְּסִיתֵ֙הוּ֙ לִשְׁא֤וֹל מֵֽאֵת־אָבִ֙יהָ֙ שָׂדֶ֔ה וַתִּצְנַ֖ח מֵעַ֣ל הַחֲמ֑וֹר וַיֹּֽאמֶר־לָ֥הּ כָּלֵ֖ב מַה־לָּֽךְ׃</w:t>
      </w:r>
    </w:p>
    <w:p>
      <w:pPr>
        <w:bidi/>
      </w:pPr>
      <w:r>
        <w:rPr>
          <w:rtl/>
          <w:cs/>
          <w:lang w:val="he_IL" w:bidi="he_IL"/>
        </w:rPr>
      </w:r>
      <w:r>
        <w:rPr>
          <w:vertAlign w:val="superscript"/>
          <w:rtl/>
          <w:cs/>
          <w:lang w:val="he_IL" w:bidi="he_IL"/>
        </w:rPr>
        <w:t>19</w:t>
      </w:r>
      <w:r>
        <w:rPr>
          <w:rtl/>
          <w:cs/>
          <w:lang w:val="he_IL" w:bidi="he_IL"/>
        </w:rPr>
        <w:t xml:space="preserve"> וַתֹּ֜אמֶר תְּנָה־לִּ֣י בְרָכָ֗ה כִּ֣י אֶ֤רֶץ הַנֶּ֙גֶב֙ נְתַתָּ֔נִי וְנָתַתָּ֥ה לִ֖י גֻּלֹּ֣ת מָ֑יִם וַיִּתֶּן־לָ֗הּ אֵ֚ת גֻּלֹּ֣ת עִלִּיּ֔וֹת וְאֵ֖ת גֻּלֹּ֥ת תַּחְתִּיּֽוֹת׃ פ</w:t>
      </w:r>
    </w:p>
    <w:p>
      <w:pPr>
        <w:bidi/>
      </w:pPr>
      <w:r>
        <w:rPr>
          <w:rtl/>
          <w:cs/>
          <w:lang w:val="he_IL" w:bidi="he_IL"/>
        </w:rPr>
      </w:r>
      <w:r>
        <w:rPr>
          <w:vertAlign w:val="superscript"/>
          <w:rtl/>
          <w:cs/>
          <w:lang w:val="he_IL" w:bidi="he_IL"/>
        </w:rPr>
        <w:t>20</w:t>
      </w:r>
      <w:r>
        <w:rPr>
          <w:rtl/>
          <w:cs/>
          <w:lang w:val="he_IL" w:bidi="he_IL"/>
        </w:rPr>
        <w:t xml:space="preserve"> זֹ֗את נַחֲלַ֛ת מַטֵּ֥ה בְנֵי־יְהוּדָ֖ה לְמִשְׁפְּחֹתָֽם׃</w:t>
      </w:r>
    </w:p>
    <w:p>
      <w:pPr>
        <w:bidi/>
      </w:pPr>
      <w:r>
        <w:rPr>
          <w:rtl/>
          <w:cs/>
          <w:lang w:val="he_IL" w:bidi="he_IL"/>
        </w:rPr>
      </w:r>
      <w:r>
        <w:rPr>
          <w:vertAlign w:val="superscript"/>
          <w:rtl/>
          <w:cs/>
          <w:lang w:val="he_IL" w:bidi="he_IL"/>
        </w:rPr>
        <w:t>21</w:t>
      </w:r>
      <w:r>
        <w:rPr>
          <w:rtl/>
          <w:cs/>
          <w:lang w:val="he_IL" w:bidi="he_IL"/>
        </w:rPr>
        <w:t xml:space="preserve"> וַיִּֽהְי֣וּ הֶעָרִ֗ים מִקְצֵה֙ לְמַטֵּ֣ה בְנֵֽי־יְהוּדָ֔ה אֶל־גְּב֥וּל אֱד֖וֹם בַּנֶּ֑גְבָּה קַבְצְאֵ֥ל וְעֵ֖דֶר וְיָגֽוּר׃</w:t>
      </w:r>
    </w:p>
    <w:p>
      <w:pPr>
        <w:bidi/>
      </w:pPr>
      <w:r>
        <w:rPr>
          <w:rtl/>
          <w:cs/>
          <w:lang w:val="he_IL" w:bidi="he_IL"/>
        </w:rPr>
      </w:r>
      <w:r>
        <w:rPr>
          <w:vertAlign w:val="superscript"/>
          <w:rtl/>
          <w:cs/>
          <w:lang w:val="he_IL" w:bidi="he_IL"/>
        </w:rPr>
        <w:t>22</w:t>
      </w:r>
      <w:r>
        <w:rPr>
          <w:rtl/>
          <w:cs/>
          <w:lang w:val="he_IL" w:bidi="he_IL"/>
        </w:rPr>
        <w:t xml:space="preserve"> וְקִינָ֥ה וְדִֽימוֹנָ֖ה וְעַדְעָדָֽה׃</w:t>
      </w:r>
    </w:p>
    <w:p>
      <w:pPr>
        <w:bidi/>
      </w:pPr>
      <w:r>
        <w:rPr>
          <w:rtl/>
          <w:cs/>
          <w:lang w:val="he_IL" w:bidi="he_IL"/>
        </w:rPr>
      </w:r>
      <w:r>
        <w:rPr>
          <w:vertAlign w:val="superscript"/>
          <w:rtl/>
          <w:cs/>
          <w:lang w:val="he_IL" w:bidi="he_IL"/>
        </w:rPr>
        <w:t>23</w:t>
      </w:r>
      <w:r>
        <w:rPr>
          <w:rtl/>
          <w:cs/>
          <w:lang w:val="he_IL" w:bidi="he_IL"/>
        </w:rPr>
        <w:t xml:space="preserve"> וְקֶ֥דֶשׁ וְחָצ֖וֹר וְיִתְנָֽן׃</w:t>
      </w:r>
    </w:p>
    <w:p>
      <w:pPr>
        <w:bidi/>
      </w:pPr>
      <w:r>
        <w:rPr>
          <w:rtl/>
          <w:cs/>
          <w:lang w:val="he_IL" w:bidi="he_IL"/>
        </w:rPr>
      </w:r>
      <w:r>
        <w:rPr>
          <w:vertAlign w:val="superscript"/>
          <w:rtl/>
          <w:cs/>
          <w:lang w:val="he_IL" w:bidi="he_IL"/>
        </w:rPr>
        <w:t>24</w:t>
      </w:r>
      <w:r>
        <w:rPr>
          <w:rtl/>
          <w:cs/>
          <w:lang w:val="he_IL" w:bidi="he_IL"/>
        </w:rPr>
        <w:t xml:space="preserve"> זִ֥יף וָטֶ֖לֶם וּבְעָלֽוֹת׃</w:t>
      </w:r>
    </w:p>
    <w:p>
      <w:pPr>
        <w:bidi/>
      </w:pPr>
      <w:r>
        <w:rPr>
          <w:rtl/>
          <w:cs/>
          <w:lang w:val="he_IL" w:bidi="he_IL"/>
        </w:rPr>
      </w:r>
      <w:r>
        <w:rPr>
          <w:vertAlign w:val="superscript"/>
          <w:rtl/>
          <w:cs/>
          <w:lang w:val="he_IL" w:bidi="he_IL"/>
        </w:rPr>
        <w:t>25</w:t>
      </w:r>
      <w:r>
        <w:rPr>
          <w:rtl/>
          <w:cs/>
          <w:lang w:val="he_IL" w:bidi="he_IL"/>
        </w:rPr>
        <w:t xml:space="preserve"> וְחָצ֤וֹר ׀ חֲדַתָּה֙ וּקְרִיּ֔וֹת חֶצְר֖וֹן הִ֥יא חָצֽוֹר׃</w:t>
      </w:r>
    </w:p>
    <w:p>
      <w:pPr>
        <w:bidi/>
      </w:pPr>
      <w:r>
        <w:rPr>
          <w:rtl/>
          <w:cs/>
          <w:lang w:val="he_IL" w:bidi="he_IL"/>
        </w:rPr>
      </w:r>
      <w:r>
        <w:rPr>
          <w:vertAlign w:val="superscript"/>
          <w:rtl/>
          <w:cs/>
          <w:lang w:val="he_IL" w:bidi="he_IL"/>
        </w:rPr>
        <w:t>26</w:t>
      </w:r>
      <w:r>
        <w:rPr>
          <w:rtl/>
          <w:cs/>
          <w:lang w:val="he_IL" w:bidi="he_IL"/>
        </w:rPr>
        <w:t xml:space="preserve"> אֲמָ֥ם וּשְׁמַ֖ע וּמוֹלָדָֽה׃</w:t>
      </w:r>
    </w:p>
    <w:p>
      <w:pPr>
        <w:bidi/>
      </w:pPr>
      <w:r>
        <w:rPr>
          <w:rtl/>
          <w:cs/>
          <w:lang w:val="he_IL" w:bidi="he_IL"/>
        </w:rPr>
      </w:r>
      <w:r>
        <w:rPr>
          <w:vertAlign w:val="superscript"/>
          <w:rtl/>
          <w:cs/>
          <w:lang w:val="he_IL" w:bidi="he_IL"/>
        </w:rPr>
        <w:t>27</w:t>
      </w:r>
      <w:r>
        <w:rPr>
          <w:rtl/>
          <w:cs/>
          <w:lang w:val="he_IL" w:bidi="he_IL"/>
        </w:rPr>
        <w:t xml:space="preserve"> וַחֲצַ֥ר גַּדָּ֛ה וְחֶשְׁמ֖וֹן וּבֵ֥ית פָּֽלֶט׃</w:t>
      </w:r>
    </w:p>
    <w:p>
      <w:pPr>
        <w:bidi/>
      </w:pPr>
      <w:r>
        <w:rPr>
          <w:rtl/>
          <w:cs/>
          <w:lang w:val="he_IL" w:bidi="he_IL"/>
        </w:rPr>
      </w:r>
      <w:r>
        <w:rPr>
          <w:vertAlign w:val="superscript"/>
          <w:rtl/>
          <w:cs/>
          <w:lang w:val="he_IL" w:bidi="he_IL"/>
        </w:rPr>
        <w:t>28</w:t>
      </w:r>
      <w:r>
        <w:rPr>
          <w:rtl/>
          <w:cs/>
          <w:lang w:val="he_IL" w:bidi="he_IL"/>
        </w:rPr>
        <w:t xml:space="preserve"> וַחֲצַ֥ר שׁוּעָ֛ל וּבְאֵ֥ר שֶׁ֖בַע וּבִזְיוֹתְיָֽה׃</w:t>
      </w:r>
    </w:p>
    <w:p>
      <w:pPr>
        <w:bidi/>
      </w:pPr>
      <w:r>
        <w:rPr>
          <w:rtl/>
          <w:cs/>
          <w:lang w:val="he_IL" w:bidi="he_IL"/>
        </w:rPr>
      </w:r>
      <w:r>
        <w:rPr>
          <w:vertAlign w:val="superscript"/>
          <w:rtl/>
          <w:cs/>
          <w:lang w:val="he_IL" w:bidi="he_IL"/>
        </w:rPr>
        <w:t>29</w:t>
      </w:r>
      <w:r>
        <w:rPr>
          <w:rtl/>
          <w:cs/>
          <w:lang w:val="he_IL" w:bidi="he_IL"/>
        </w:rPr>
        <w:t xml:space="preserve"> בַּעֲלָ֥ה וְעִיִּ֖ים וָעָֽצֶם׃</w:t>
      </w:r>
    </w:p>
    <w:p>
      <w:pPr>
        <w:bidi/>
      </w:pPr>
      <w:r>
        <w:rPr>
          <w:rtl/>
          <w:cs/>
          <w:lang w:val="he_IL" w:bidi="he_IL"/>
        </w:rPr>
      </w:r>
      <w:r>
        <w:rPr>
          <w:vertAlign w:val="superscript"/>
          <w:rtl/>
          <w:cs/>
          <w:lang w:val="he_IL" w:bidi="he_IL"/>
        </w:rPr>
        <w:t>30</w:t>
      </w:r>
      <w:r>
        <w:rPr>
          <w:rtl/>
          <w:cs/>
          <w:lang w:val="he_IL" w:bidi="he_IL"/>
        </w:rPr>
        <w:t xml:space="preserve"> וְאֶלְתּוֹלַ֥ד וּכְסִ֖יל וְחָרְמָֽה׃</w:t>
      </w:r>
    </w:p>
    <w:p>
      <w:pPr>
        <w:bidi/>
      </w:pPr>
      <w:r>
        <w:rPr>
          <w:rtl/>
          <w:cs/>
          <w:lang w:val="he_IL" w:bidi="he_IL"/>
        </w:rPr>
      </w:r>
      <w:r>
        <w:rPr>
          <w:vertAlign w:val="superscript"/>
          <w:rtl/>
          <w:cs/>
          <w:lang w:val="he_IL" w:bidi="he_IL"/>
        </w:rPr>
        <w:t>31</w:t>
      </w:r>
      <w:r>
        <w:rPr>
          <w:rtl/>
          <w:cs/>
          <w:lang w:val="he_IL" w:bidi="he_IL"/>
        </w:rPr>
        <w:t xml:space="preserve"> וְצִֽקְלַ֥ג וּמַדְמַנָּ֖ה וְסַנְסַנָּֽה׃</w:t>
      </w:r>
    </w:p>
    <w:p>
      <w:pPr>
        <w:bidi/>
      </w:pPr>
      <w:r>
        <w:rPr>
          <w:rtl/>
          <w:cs/>
          <w:lang w:val="he_IL" w:bidi="he_IL"/>
        </w:rPr>
      </w:r>
      <w:r>
        <w:rPr>
          <w:vertAlign w:val="superscript"/>
          <w:rtl/>
          <w:cs/>
          <w:lang w:val="he_IL" w:bidi="he_IL"/>
        </w:rPr>
        <w:t>32</w:t>
      </w:r>
      <w:r>
        <w:rPr>
          <w:rtl/>
          <w:cs/>
          <w:lang w:val="he_IL" w:bidi="he_IL"/>
        </w:rPr>
        <w:t xml:space="preserve"> וּלְבָא֥וֹת וְשִׁלְחִ֖ים וְעַ֣יִן וְרִמּ֑וֹן כָּל־עָרִ֛ים עֶשְׂרִ֥ים וָתֵ֖שַׁע וְחַצְרֵיהֶֽן׃ ס</w:t>
      </w:r>
    </w:p>
    <w:p>
      <w:pPr>
        <w:bidi/>
      </w:pPr>
      <w:r>
        <w:rPr>
          <w:rtl/>
          <w:cs/>
          <w:lang w:val="he_IL" w:bidi="he_IL"/>
        </w:rPr>
      </w:r>
      <w:r>
        <w:rPr>
          <w:vertAlign w:val="superscript"/>
          <w:rtl/>
          <w:cs/>
          <w:lang w:val="he_IL" w:bidi="he_IL"/>
        </w:rPr>
        <w:t>33</w:t>
      </w:r>
      <w:r>
        <w:rPr>
          <w:rtl/>
          <w:cs/>
          <w:lang w:val="he_IL" w:bidi="he_IL"/>
        </w:rPr>
        <w:t xml:space="preserve"> בַּשְּׁפֵלָ֑ה אֶשְׁתָּא֥וֹל וְצָרְעָ֖ה וְאַשְׁנָֽה׃</w:t>
      </w:r>
    </w:p>
    <w:p>
      <w:pPr>
        <w:bidi/>
      </w:pPr>
      <w:r>
        <w:rPr>
          <w:rtl/>
          <w:cs/>
          <w:lang w:val="he_IL" w:bidi="he_IL"/>
        </w:rPr>
      </w:r>
      <w:r>
        <w:rPr>
          <w:vertAlign w:val="superscript"/>
          <w:rtl/>
          <w:cs/>
          <w:lang w:val="he_IL" w:bidi="he_IL"/>
        </w:rPr>
        <w:t>34</w:t>
      </w:r>
      <w:r>
        <w:rPr>
          <w:rtl/>
          <w:cs/>
          <w:lang w:val="he_IL" w:bidi="he_IL"/>
        </w:rPr>
        <w:t xml:space="preserve"> וְזָנ֙וֹחַ֙ וְעֵ֣ין גַּנִּ֔ים תַּפּ֖וּחַ וְהָעֵינָֽם׃</w:t>
      </w:r>
    </w:p>
    <w:p>
      <w:pPr>
        <w:bidi/>
      </w:pPr>
      <w:r>
        <w:rPr>
          <w:rtl/>
          <w:cs/>
          <w:lang w:val="he_IL" w:bidi="he_IL"/>
        </w:rPr>
      </w:r>
      <w:r>
        <w:rPr>
          <w:vertAlign w:val="superscript"/>
          <w:rtl/>
          <w:cs/>
          <w:lang w:val="he_IL" w:bidi="he_IL"/>
        </w:rPr>
        <w:t>35</w:t>
      </w:r>
      <w:r>
        <w:rPr>
          <w:rtl/>
          <w:cs/>
          <w:lang w:val="he_IL" w:bidi="he_IL"/>
        </w:rPr>
        <w:t xml:space="preserve"> יַרְמוּת֙ וַעֲדֻלָּ֔ם שׂוֹכֹ֖ה וַעֲזֵקָֽה׃</w:t>
      </w:r>
    </w:p>
    <w:p>
      <w:pPr>
        <w:bidi/>
      </w:pPr>
      <w:r>
        <w:rPr>
          <w:rtl/>
          <w:cs/>
          <w:lang w:val="he_IL" w:bidi="he_IL"/>
        </w:rPr>
      </w:r>
      <w:r>
        <w:rPr>
          <w:vertAlign w:val="superscript"/>
          <w:rtl/>
          <w:cs/>
          <w:lang w:val="he_IL" w:bidi="he_IL"/>
        </w:rPr>
        <w:t>36</w:t>
      </w:r>
      <w:r>
        <w:rPr>
          <w:rtl/>
          <w:cs/>
          <w:lang w:val="he_IL" w:bidi="he_IL"/>
        </w:rPr>
        <w:t xml:space="preserve"> וְשַׁעֲרַ֙יִם֙ וַעֲדִיתַ֔יִם וְהַגְּדֵרָ֖ה וּגְדֵרֹתָ֑יִם עָרִ֥ים אַרְבַּֽע־עֶשְׂרֵ֖ה וְחַצְרֵיהֶֽן׃</w:t>
      </w:r>
    </w:p>
    <w:p>
      <w:pPr>
        <w:bidi/>
      </w:pPr>
      <w:r>
        <w:rPr>
          <w:rtl/>
          <w:cs/>
          <w:lang w:val="he_IL" w:bidi="he_IL"/>
        </w:rPr>
      </w:r>
      <w:r>
        <w:rPr>
          <w:vertAlign w:val="superscript"/>
          <w:rtl/>
          <w:cs/>
          <w:lang w:val="he_IL" w:bidi="he_IL"/>
        </w:rPr>
        <w:t>37</w:t>
      </w:r>
      <w:r>
        <w:rPr>
          <w:rtl/>
          <w:cs/>
          <w:lang w:val="he_IL" w:bidi="he_IL"/>
        </w:rPr>
        <w:t xml:space="preserve"> צְנָ֥ן וַחֲדָשָׁ֖ה וּמִגְדַּל־גָּֽד׃</w:t>
      </w:r>
    </w:p>
    <w:p>
      <w:pPr>
        <w:bidi/>
      </w:pPr>
      <w:r>
        <w:rPr>
          <w:rtl/>
          <w:cs/>
          <w:lang w:val="he_IL" w:bidi="he_IL"/>
        </w:rPr>
      </w:r>
      <w:r>
        <w:rPr>
          <w:vertAlign w:val="superscript"/>
          <w:rtl/>
          <w:cs/>
          <w:lang w:val="he_IL" w:bidi="he_IL"/>
        </w:rPr>
        <w:t>38</w:t>
      </w:r>
      <w:r>
        <w:rPr>
          <w:rtl/>
          <w:cs/>
          <w:lang w:val="he_IL" w:bidi="he_IL"/>
        </w:rPr>
        <w:t xml:space="preserve"> וְדִלְעָ֥ן וְהַמִּצְפֶּ֖ה וְיָקְתְאֵֽל׃</w:t>
      </w:r>
    </w:p>
    <w:p>
      <w:pPr>
        <w:bidi/>
      </w:pPr>
      <w:r>
        <w:rPr>
          <w:rtl/>
          <w:cs/>
          <w:lang w:val="he_IL" w:bidi="he_IL"/>
        </w:rPr>
      </w:r>
      <w:r>
        <w:rPr>
          <w:vertAlign w:val="superscript"/>
          <w:rtl/>
          <w:cs/>
          <w:lang w:val="he_IL" w:bidi="he_IL"/>
        </w:rPr>
        <w:t>39</w:t>
      </w:r>
      <w:r>
        <w:rPr>
          <w:rtl/>
          <w:cs/>
          <w:lang w:val="he_IL" w:bidi="he_IL"/>
        </w:rPr>
        <w:t xml:space="preserve"> לָכִ֥ישׁ וּבָצְקַ֖ת וְעֶגְלֽוֹן׃</w:t>
      </w:r>
    </w:p>
    <w:p>
      <w:pPr>
        <w:bidi/>
      </w:pPr>
      <w:r>
        <w:rPr>
          <w:rtl/>
          <w:cs/>
          <w:lang w:val="he_IL" w:bidi="he_IL"/>
        </w:rPr>
      </w:r>
      <w:r>
        <w:rPr>
          <w:vertAlign w:val="superscript"/>
          <w:rtl/>
          <w:cs/>
          <w:lang w:val="he_IL" w:bidi="he_IL"/>
        </w:rPr>
        <w:t>40</w:t>
      </w:r>
      <w:r>
        <w:rPr>
          <w:rtl/>
          <w:cs/>
          <w:lang w:val="he_IL" w:bidi="he_IL"/>
        </w:rPr>
        <w:t xml:space="preserve"> וְכַבּ֥וֹן וְלַחְמָ֖ס וְכִתְלִֽישׁ׃</w:t>
      </w:r>
    </w:p>
    <w:p>
      <w:pPr>
        <w:bidi/>
      </w:pPr>
      <w:r>
        <w:rPr>
          <w:rtl/>
          <w:cs/>
          <w:lang w:val="he_IL" w:bidi="he_IL"/>
        </w:rPr>
      </w:r>
      <w:r>
        <w:rPr>
          <w:vertAlign w:val="superscript"/>
          <w:rtl/>
          <w:cs/>
          <w:lang w:val="he_IL" w:bidi="he_IL"/>
        </w:rPr>
        <w:t>41</w:t>
      </w:r>
      <w:r>
        <w:rPr>
          <w:rtl/>
          <w:cs/>
          <w:lang w:val="he_IL" w:bidi="he_IL"/>
        </w:rPr>
        <w:t xml:space="preserve"> וּגְדֵר֕וֹת בֵּית־דָּג֥וֹן וְנַעֲמָ֖ה וּמַקֵּדָ֑ה עָרִ֥ים שֵׁשׁ־עֶשְׂרֵ֖ה וְחַצְרֵיהֶֽן׃ ס</w:t>
      </w:r>
    </w:p>
    <w:p>
      <w:pPr>
        <w:bidi/>
      </w:pPr>
      <w:r>
        <w:rPr>
          <w:rtl/>
          <w:cs/>
          <w:lang w:val="he_IL" w:bidi="he_IL"/>
        </w:rPr>
      </w:r>
      <w:r>
        <w:rPr>
          <w:vertAlign w:val="superscript"/>
          <w:rtl/>
          <w:cs/>
          <w:lang w:val="he_IL" w:bidi="he_IL"/>
        </w:rPr>
        <w:t>42</w:t>
      </w:r>
      <w:r>
        <w:rPr>
          <w:rtl/>
          <w:cs/>
          <w:lang w:val="he_IL" w:bidi="he_IL"/>
        </w:rPr>
        <w:t xml:space="preserve"> לִבְנָ֥ה וָעֶ֖תֶר וְעָשָֽׁן׃</w:t>
      </w:r>
    </w:p>
    <w:p>
      <w:pPr>
        <w:bidi/>
      </w:pPr>
      <w:r>
        <w:rPr>
          <w:rtl/>
          <w:cs/>
          <w:lang w:val="he_IL" w:bidi="he_IL"/>
        </w:rPr>
      </w:r>
      <w:r>
        <w:rPr>
          <w:vertAlign w:val="superscript"/>
          <w:rtl/>
          <w:cs/>
          <w:lang w:val="he_IL" w:bidi="he_IL"/>
        </w:rPr>
        <w:t>43</w:t>
      </w:r>
      <w:r>
        <w:rPr>
          <w:rtl/>
          <w:cs/>
          <w:lang w:val="he_IL" w:bidi="he_IL"/>
        </w:rPr>
        <w:t xml:space="preserve"> וְיִפְתָּ֥ח וְאַשְׁנָ֖ה וּנְצִֽיב׃</w:t>
      </w:r>
    </w:p>
    <w:p>
      <w:pPr>
        <w:bidi/>
      </w:pPr>
      <w:r>
        <w:rPr>
          <w:rtl/>
          <w:cs/>
          <w:lang w:val="he_IL" w:bidi="he_IL"/>
        </w:rPr>
      </w:r>
      <w:r>
        <w:rPr>
          <w:vertAlign w:val="superscript"/>
          <w:rtl/>
          <w:cs/>
          <w:lang w:val="he_IL" w:bidi="he_IL"/>
        </w:rPr>
        <w:t>44</w:t>
      </w:r>
      <w:r>
        <w:rPr>
          <w:rtl/>
          <w:cs/>
          <w:lang w:val="he_IL" w:bidi="he_IL"/>
        </w:rPr>
        <w:t xml:space="preserve"> וּקְעִילָ֥ה וְאַכְזִ֖יב וּמָֽרֵאשָׁ֑ה עָרִ֥ים תֵּ֖שַׁע וְחַצְרֵיהֶֽן׃</w:t>
      </w:r>
    </w:p>
    <w:p>
      <w:pPr>
        <w:bidi/>
      </w:pPr>
      <w:r>
        <w:rPr>
          <w:rtl/>
          <w:cs/>
          <w:lang w:val="he_IL" w:bidi="he_IL"/>
        </w:rPr>
      </w:r>
      <w:r>
        <w:rPr>
          <w:vertAlign w:val="superscript"/>
          <w:rtl/>
          <w:cs/>
          <w:lang w:val="he_IL" w:bidi="he_IL"/>
        </w:rPr>
        <w:t>45</w:t>
      </w:r>
      <w:r>
        <w:rPr>
          <w:rtl/>
          <w:cs/>
          <w:lang w:val="he_IL" w:bidi="he_IL"/>
        </w:rPr>
        <w:t xml:space="preserve"> עֶקְר֥וֹן וּבְנֹתֶ֖יהָ וַחֲצֵרֶֽיהָ׃</w:t>
      </w:r>
    </w:p>
    <w:p>
      <w:pPr>
        <w:bidi/>
      </w:pPr>
      <w:r>
        <w:rPr>
          <w:rtl/>
          <w:cs/>
          <w:lang w:val="he_IL" w:bidi="he_IL"/>
        </w:rPr>
      </w:r>
      <w:r>
        <w:rPr>
          <w:vertAlign w:val="superscript"/>
          <w:rtl/>
          <w:cs/>
          <w:lang w:val="he_IL" w:bidi="he_IL"/>
        </w:rPr>
        <w:t>46</w:t>
      </w:r>
      <w:r>
        <w:rPr>
          <w:rtl/>
          <w:cs/>
          <w:lang w:val="he_IL" w:bidi="he_IL"/>
        </w:rPr>
        <w:t xml:space="preserve"> מֵעֶקְר֖וֹן וָיָ֑מָּה כֹּ֛ל אֲשֶׁר־עַל־יַ֥ד אַשְׁדּ֖וֹד וְחַצְרֵיהֶֽן׃</w:t>
      </w:r>
    </w:p>
    <w:p>
      <w:pPr>
        <w:bidi/>
      </w:pPr>
      <w:r>
        <w:rPr>
          <w:rtl/>
          <w:cs/>
          <w:lang w:val="he_IL" w:bidi="he_IL"/>
        </w:rPr>
      </w:r>
      <w:r>
        <w:rPr>
          <w:vertAlign w:val="superscript"/>
          <w:rtl/>
          <w:cs/>
          <w:lang w:val="he_IL" w:bidi="he_IL"/>
        </w:rPr>
        <w:t>47</w:t>
      </w:r>
      <w:r>
        <w:rPr>
          <w:rtl/>
          <w:cs/>
          <w:lang w:val="he_IL" w:bidi="he_IL"/>
        </w:rPr>
        <w:t xml:space="preserve"> אַשְׁדּ֞וֹד בְּנוֹתֶ֣יהָ וַחֲצֵרֶ֗יהָ עַזָּ֥ה בְּנוֹתֶ֥יהָ וַחֲצֵרֶ֖יהָ עַד־נַ֣חַל מִצְרָ֑יִם וְהַיָּ֥ם הגבול וּגְבֽוּל׃ ס</w:t>
      </w:r>
    </w:p>
    <w:p>
      <w:pPr>
        <w:bidi/>
      </w:pPr>
      <w:r>
        <w:rPr>
          <w:rtl/>
          <w:cs/>
          <w:lang w:val="he_IL" w:bidi="he_IL"/>
        </w:rPr>
      </w:r>
      <w:r>
        <w:rPr>
          <w:vertAlign w:val="superscript"/>
          <w:rtl/>
          <w:cs/>
          <w:lang w:val="he_IL" w:bidi="he_IL"/>
        </w:rPr>
        <w:t>48</w:t>
      </w:r>
      <w:r>
        <w:rPr>
          <w:rtl/>
          <w:cs/>
          <w:lang w:val="he_IL" w:bidi="he_IL"/>
        </w:rPr>
        <w:t xml:space="preserve"> וּבָהָ֑ר שָׁמִ֥יר וְיַתִּ֖יר וְשׂוֹכֹֽה׃</w:t>
      </w:r>
    </w:p>
    <w:p>
      <w:pPr>
        <w:bidi/>
      </w:pPr>
      <w:r>
        <w:rPr>
          <w:rtl/>
          <w:cs/>
          <w:lang w:val="he_IL" w:bidi="he_IL"/>
        </w:rPr>
      </w:r>
      <w:r>
        <w:rPr>
          <w:vertAlign w:val="superscript"/>
          <w:rtl/>
          <w:cs/>
          <w:lang w:val="he_IL" w:bidi="he_IL"/>
        </w:rPr>
        <w:t>49</w:t>
      </w:r>
      <w:r>
        <w:rPr>
          <w:rtl/>
          <w:cs/>
          <w:lang w:val="he_IL" w:bidi="he_IL"/>
        </w:rPr>
        <w:t xml:space="preserve"> וְדַנָּ֥ה וְקִרְיַת־סַנָּ֖ה הִ֥יא דְבִֽר׃</w:t>
      </w:r>
    </w:p>
    <w:p>
      <w:pPr>
        <w:bidi/>
      </w:pPr>
      <w:r>
        <w:rPr>
          <w:rtl/>
          <w:cs/>
          <w:lang w:val="he_IL" w:bidi="he_IL"/>
        </w:rPr>
      </w:r>
      <w:r>
        <w:rPr>
          <w:vertAlign w:val="superscript"/>
          <w:rtl/>
          <w:cs/>
          <w:lang w:val="he_IL" w:bidi="he_IL"/>
        </w:rPr>
        <w:t>50</w:t>
      </w:r>
      <w:r>
        <w:rPr>
          <w:rtl/>
          <w:cs/>
          <w:lang w:val="he_IL" w:bidi="he_IL"/>
        </w:rPr>
        <w:t xml:space="preserve"> וַעֲנָ֥ב וְאֶשְׁתְּמֹ֖ה וְעָנִֽים׃</w:t>
      </w:r>
    </w:p>
    <w:p>
      <w:pPr>
        <w:bidi/>
      </w:pPr>
      <w:r>
        <w:rPr>
          <w:rtl/>
          <w:cs/>
          <w:lang w:val="he_IL" w:bidi="he_IL"/>
        </w:rPr>
      </w:r>
      <w:r>
        <w:rPr>
          <w:vertAlign w:val="superscript"/>
          <w:rtl/>
          <w:cs/>
          <w:lang w:val="he_IL" w:bidi="he_IL"/>
        </w:rPr>
        <w:t>51</w:t>
      </w:r>
      <w:r>
        <w:rPr>
          <w:rtl/>
          <w:cs/>
          <w:lang w:val="he_IL" w:bidi="he_IL"/>
        </w:rPr>
        <w:t xml:space="preserve"> וְגֹ֥שֶׁן וְחֹלֹ֖ן וְגִלֹ֑ה עָרִ֥ים אַֽחַת־עֶשְׂרֵ֖ה וְחַצְרֵיהֶֽן׃</w:t>
      </w:r>
    </w:p>
    <w:p>
      <w:pPr>
        <w:bidi/>
      </w:pPr>
      <w:r>
        <w:rPr>
          <w:rtl/>
          <w:cs/>
          <w:lang w:val="he_IL" w:bidi="he_IL"/>
        </w:rPr>
      </w:r>
      <w:r>
        <w:rPr>
          <w:vertAlign w:val="superscript"/>
          <w:rtl/>
          <w:cs/>
          <w:lang w:val="he_IL" w:bidi="he_IL"/>
        </w:rPr>
        <w:t>52</w:t>
      </w:r>
      <w:r>
        <w:rPr>
          <w:rtl/>
          <w:cs/>
          <w:lang w:val="he_IL" w:bidi="he_IL"/>
        </w:rPr>
        <w:t xml:space="preserve"> אֲרַ֥ב וְרוּמָ֖ה וְאֶשְׁעָֽן׃</w:t>
      </w:r>
    </w:p>
    <w:p>
      <w:pPr>
        <w:bidi/>
      </w:pPr>
      <w:r>
        <w:rPr>
          <w:rtl/>
          <w:cs/>
          <w:lang w:val="he_IL" w:bidi="he_IL"/>
        </w:rPr>
      </w:r>
      <w:r>
        <w:rPr>
          <w:vertAlign w:val="superscript"/>
          <w:rtl/>
          <w:cs/>
          <w:lang w:val="he_IL" w:bidi="he_IL"/>
        </w:rPr>
        <w:t>53</w:t>
      </w:r>
      <w:r>
        <w:rPr>
          <w:rtl/>
          <w:cs/>
          <w:lang w:val="he_IL" w:bidi="he_IL"/>
        </w:rPr>
        <w:t xml:space="preserve"> וינים וּבֵית־תַּפּ֖וּחַ וַאֲפֵֽקָה׃</w:t>
      </w:r>
    </w:p>
    <w:p>
      <w:pPr>
        <w:bidi/>
      </w:pPr>
      <w:r>
        <w:rPr>
          <w:rtl/>
          <w:cs/>
          <w:lang w:val="he_IL" w:bidi="he_IL"/>
        </w:rPr>
      </w:r>
      <w:r>
        <w:rPr>
          <w:vertAlign w:val="superscript"/>
          <w:rtl/>
          <w:cs/>
          <w:lang w:val="he_IL" w:bidi="he_IL"/>
        </w:rPr>
        <w:t>54</w:t>
      </w:r>
      <w:r>
        <w:rPr>
          <w:rtl/>
          <w:cs/>
          <w:lang w:val="he_IL" w:bidi="he_IL"/>
        </w:rPr>
        <w:t xml:space="preserve"> וְחֻמְטָ֗ה וְקִרְיַ֥ת אַרְבַּ֛ע הִ֥יא חֶבְר֖וֹן וְצִיעֹ֑ר עָרִ֥ים תֵּ֖שַׁע וְחַצְרֵיהֶֽן׃ ס</w:t>
      </w:r>
    </w:p>
    <w:p>
      <w:pPr>
        <w:bidi/>
      </w:pPr>
      <w:r>
        <w:rPr>
          <w:rtl/>
          <w:cs/>
          <w:lang w:val="he_IL" w:bidi="he_IL"/>
        </w:rPr>
      </w:r>
      <w:r>
        <w:rPr>
          <w:vertAlign w:val="superscript"/>
          <w:rtl/>
          <w:cs/>
          <w:lang w:val="he_IL" w:bidi="he_IL"/>
        </w:rPr>
        <w:t>55</w:t>
      </w:r>
      <w:r>
        <w:rPr>
          <w:rtl/>
          <w:cs/>
          <w:lang w:val="he_IL" w:bidi="he_IL"/>
        </w:rPr>
        <w:t xml:space="preserve"> מָע֥וֹן ׀ כַּרְמֶ֖ל וָזִ֥יף וְיוּטָּֽה׃</w:t>
      </w:r>
    </w:p>
    <w:p>
      <w:pPr>
        <w:bidi/>
      </w:pPr>
      <w:r>
        <w:rPr>
          <w:rtl/>
          <w:cs/>
          <w:lang w:val="he_IL" w:bidi="he_IL"/>
        </w:rPr>
      </w:r>
      <w:r>
        <w:rPr>
          <w:vertAlign w:val="superscript"/>
          <w:rtl/>
          <w:cs/>
          <w:lang w:val="he_IL" w:bidi="he_IL"/>
        </w:rPr>
        <w:t>56</w:t>
      </w:r>
      <w:r>
        <w:rPr>
          <w:rtl/>
          <w:cs/>
          <w:lang w:val="he_IL" w:bidi="he_IL"/>
        </w:rPr>
        <w:t xml:space="preserve"> וְיִזְרְעֶ֥אל וְיָקְדְעָ֖ם וְזָנֽוֹחַ׃</w:t>
      </w:r>
    </w:p>
    <w:p>
      <w:pPr>
        <w:bidi/>
      </w:pPr>
      <w:r>
        <w:rPr>
          <w:rtl/>
          <w:cs/>
          <w:lang w:val="he_IL" w:bidi="he_IL"/>
        </w:rPr>
      </w:r>
      <w:r>
        <w:rPr>
          <w:vertAlign w:val="superscript"/>
          <w:rtl/>
          <w:cs/>
          <w:lang w:val="he_IL" w:bidi="he_IL"/>
        </w:rPr>
        <w:t>57</w:t>
      </w:r>
      <w:r>
        <w:rPr>
          <w:rtl/>
          <w:cs/>
          <w:lang w:val="he_IL" w:bidi="he_IL"/>
        </w:rPr>
        <w:t xml:space="preserve"> הַקַּ֖יִן גִּבְעָ֣ה וְתִמְנָ֑ה עָרִ֥ים עֶ֖שֶׂר וְחַצְרֵיהֶֽן׃</w:t>
      </w:r>
    </w:p>
    <w:p>
      <w:pPr>
        <w:bidi/>
      </w:pPr>
      <w:r>
        <w:rPr>
          <w:rtl/>
          <w:cs/>
          <w:lang w:val="he_IL" w:bidi="he_IL"/>
        </w:rPr>
      </w:r>
      <w:r>
        <w:rPr>
          <w:vertAlign w:val="superscript"/>
          <w:rtl/>
          <w:cs/>
          <w:lang w:val="he_IL" w:bidi="he_IL"/>
        </w:rPr>
        <w:t>58</w:t>
      </w:r>
      <w:r>
        <w:rPr>
          <w:rtl/>
          <w:cs/>
          <w:lang w:val="he_IL" w:bidi="he_IL"/>
        </w:rPr>
        <w:t xml:space="preserve"> חַלְח֥וּל בֵּֽית־צ֖וּר וּגְדֽוֹר׃</w:t>
      </w:r>
    </w:p>
    <w:p>
      <w:pPr>
        <w:bidi/>
      </w:pPr>
      <w:r>
        <w:rPr>
          <w:rtl/>
          <w:cs/>
          <w:lang w:val="he_IL" w:bidi="he_IL"/>
        </w:rPr>
      </w:r>
      <w:r>
        <w:rPr>
          <w:vertAlign w:val="superscript"/>
          <w:rtl/>
          <w:cs/>
          <w:lang w:val="he_IL" w:bidi="he_IL"/>
        </w:rPr>
        <w:t>59</w:t>
      </w:r>
      <w:r>
        <w:rPr>
          <w:rtl/>
          <w:cs/>
          <w:lang w:val="he_IL" w:bidi="he_IL"/>
        </w:rPr>
        <w:t xml:space="preserve"> וּמַעֲרָ֥ת וּבֵית־עֲנ֖וֹת וְאֶלְתְּקֹ֑ן עָרִ֥ים שֵׁ֖שׁ וְחַצְרֵיהֶֽן׃</w:t>
      </w:r>
    </w:p>
    <w:p>
      <w:pPr>
        <w:bidi/>
      </w:pPr>
      <w:r>
        <w:rPr>
          <w:rtl/>
          <w:cs/>
          <w:lang w:val="he_IL" w:bidi="he_IL"/>
        </w:rPr>
      </w:r>
      <w:r>
        <w:rPr>
          <w:vertAlign w:val="superscript"/>
          <w:rtl/>
          <w:cs/>
          <w:lang w:val="he_IL" w:bidi="he_IL"/>
        </w:rPr>
        <w:t>60</w:t>
      </w:r>
      <w:r>
        <w:rPr>
          <w:rtl/>
          <w:cs/>
          <w:lang w:val="he_IL" w:bidi="he_IL"/>
        </w:rPr>
        <w:t xml:space="preserve"> קִרְיַת־בַּ֗עַל הִ֛יא קִרְיַ֥ת יְעָרִ֖ים וְהָֽרַבָּ֑ה עָרִ֥ים שְׁתַּ֖יִם וְחַצְרֵיהֶֽן׃ ס</w:t>
      </w:r>
    </w:p>
    <w:p>
      <w:pPr>
        <w:bidi/>
      </w:pPr>
      <w:r>
        <w:rPr>
          <w:rtl/>
          <w:cs/>
          <w:lang w:val="he_IL" w:bidi="he_IL"/>
        </w:rPr>
      </w:r>
      <w:r>
        <w:rPr>
          <w:vertAlign w:val="superscript"/>
          <w:rtl/>
          <w:cs/>
          <w:lang w:val="he_IL" w:bidi="he_IL"/>
        </w:rPr>
        <w:t>61</w:t>
      </w:r>
      <w:r>
        <w:rPr>
          <w:rtl/>
          <w:cs/>
          <w:lang w:val="he_IL" w:bidi="he_IL"/>
        </w:rPr>
        <w:t xml:space="preserve"> בַּמִּדְבָּ֑ר בֵּ֚ית הָעֲרָבָ֔ה מִדִּ֖ין וּסְכָכָֽה׃</w:t>
      </w:r>
    </w:p>
    <w:p>
      <w:pPr>
        <w:bidi/>
      </w:pPr>
      <w:r>
        <w:rPr>
          <w:rtl/>
          <w:cs/>
          <w:lang w:val="he_IL" w:bidi="he_IL"/>
        </w:rPr>
      </w:r>
      <w:r>
        <w:rPr>
          <w:vertAlign w:val="superscript"/>
          <w:rtl/>
          <w:cs/>
          <w:lang w:val="he_IL" w:bidi="he_IL"/>
        </w:rPr>
        <w:t>62</w:t>
      </w:r>
      <w:r>
        <w:rPr>
          <w:rtl/>
          <w:cs/>
          <w:lang w:val="he_IL" w:bidi="he_IL"/>
        </w:rPr>
        <w:t xml:space="preserve"> וְהַנִּבְשָׁ֥ן וְעִיר־הַמֶּ֖לַח וְעֵ֣ין גֶּ֑דִי עָרִ֥ים שֵׁ֖שׁ וְחַצְרֵיהֶֽן׃</w:t>
      </w:r>
    </w:p>
    <w:p>
      <w:pPr>
        <w:bidi/>
      </w:pPr>
      <w:r>
        <w:rPr>
          <w:rtl/>
          <w:cs/>
          <w:lang w:val="he_IL" w:bidi="he_IL"/>
        </w:rPr>
      </w:r>
      <w:r>
        <w:rPr>
          <w:vertAlign w:val="superscript"/>
          <w:rtl/>
          <w:cs/>
          <w:lang w:val="he_IL" w:bidi="he_IL"/>
        </w:rPr>
        <w:t>63</w:t>
      </w:r>
      <w:r>
        <w:rPr>
          <w:rtl/>
          <w:cs/>
          <w:lang w:val="he_IL" w:bidi="he_IL"/>
        </w:rPr>
        <w:t xml:space="preserve"> וְאֶת־הַיְבוּסִי֙ יוֹשְׁבֵ֣י יְרֽוּשָׁלִַ֔ם לֹֽא־יוכלו בְנֵֽי־יְהוּדָ֖ה לְהֽוֹרִישָׁ֑ם וַיֵּ֨שֶׁב הַיְבוּסִ֜י אֶת־בְּנֵ֤י יְהוּדָה֙ בִּיר֣וּשָׁלִַ֔ם עַ֖ד הַיּ֥וֹם הַזֶּֽה׃ פ</w:t>
      </w:r>
    </w:p>
    <w:p>
      <w:pPr>
        <w:pStyle w:val="Heading2"/>
        <w:bidi/>
      </w:pPr>
      <w:r>
        <w:rPr>
          <w:rtl/>
          <w:cs/>
          <w:lang w:val="he_IL" w:bidi="he_IL"/>
        </w:rPr>
        <w:t>Joshua 16:1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וַיֵּצֵ֨א הַגּוֹרָ֜ל לִבְנֵ֤י יוֹסֵף֙ מִיַּרְדֵּ֣ן יְרִיח֔וֹ לְמֵ֥י יְרִיח֖וֹ מִזְרָ֑חָה הַמִּדְבָּ֗ר עֹלֶ֧ה מִירִיח֛וֹ בָּהָ֖ר בֵּֽית־אֵֽל׃</w:t>
      </w:r>
    </w:p>
    <w:p>
      <w:pPr>
        <w:bidi/>
      </w:pPr>
      <w:r>
        <w:rPr>
          <w:rtl/>
          <w:cs/>
          <w:lang w:val="he_IL" w:bidi="he_IL"/>
        </w:rPr>
      </w:r>
      <w:r>
        <w:rPr>
          <w:vertAlign w:val="superscript"/>
          <w:rtl/>
          <w:cs/>
          <w:lang w:val="he_IL" w:bidi="he_IL"/>
        </w:rPr>
        <w:t>2</w:t>
      </w:r>
      <w:r>
        <w:rPr>
          <w:rtl/>
          <w:cs/>
          <w:lang w:val="he_IL" w:bidi="he_IL"/>
        </w:rPr>
        <w:t xml:space="preserve"> וְיָצָ֥א מִבֵּֽית־אֵ֖ל ל֑וּזָה וְעָבַ֛ר אֶל־גְּב֥וּל הָאַרְכִּ֖י עֲטָרֽוֹת׃</w:t>
      </w:r>
    </w:p>
    <w:p>
      <w:pPr>
        <w:bidi/>
      </w:pPr>
      <w:r>
        <w:rPr>
          <w:rtl/>
          <w:cs/>
          <w:lang w:val="he_IL" w:bidi="he_IL"/>
        </w:rPr>
      </w:r>
      <w:r>
        <w:rPr>
          <w:vertAlign w:val="superscript"/>
          <w:rtl/>
          <w:cs/>
          <w:lang w:val="he_IL" w:bidi="he_IL"/>
        </w:rPr>
        <w:t>3</w:t>
      </w:r>
      <w:r>
        <w:rPr>
          <w:rtl/>
          <w:cs/>
          <w:lang w:val="he_IL" w:bidi="he_IL"/>
        </w:rPr>
        <w:t xml:space="preserve"> וְיָֽרַד־יָ֜מָּה אֶל־גְּב֣וּל הַיַּפְלֵטִ֗י עַ֣ד גְּב֧וּל בֵּית־חוֹרֹ֛ן תַּחְתּ֖וֹן וְעַד־גָּ֑זֶר וְהָי֥וּ תצאתו יָֽמָּה׃</w:t>
      </w:r>
    </w:p>
    <w:p>
      <w:pPr>
        <w:bidi/>
      </w:pPr>
      <w:r>
        <w:rPr>
          <w:rtl/>
          <w:cs/>
          <w:lang w:val="he_IL" w:bidi="he_IL"/>
        </w:rPr>
      </w:r>
      <w:r>
        <w:rPr>
          <w:vertAlign w:val="superscript"/>
          <w:rtl/>
          <w:cs/>
          <w:lang w:val="he_IL" w:bidi="he_IL"/>
        </w:rPr>
        <w:t>4</w:t>
      </w:r>
      <w:r>
        <w:rPr>
          <w:rtl/>
          <w:cs/>
          <w:lang w:val="he_IL" w:bidi="he_IL"/>
        </w:rPr>
        <w:t xml:space="preserve"> וַיִּנְחֲל֥וּ בְנֵי־יוֹסֵ֖ף מְנַשֶּׁ֥ה וְאֶפְרָֽיִם׃</w:t>
      </w:r>
    </w:p>
    <w:p>
      <w:pPr>
        <w:bidi/>
      </w:pPr>
      <w:r>
        <w:rPr>
          <w:rtl/>
          <w:cs/>
          <w:lang w:val="he_IL" w:bidi="he_IL"/>
        </w:rPr>
      </w:r>
      <w:r>
        <w:rPr>
          <w:vertAlign w:val="superscript"/>
          <w:rtl/>
          <w:cs/>
          <w:lang w:val="he_IL" w:bidi="he_IL"/>
        </w:rPr>
        <w:t>5</w:t>
      </w:r>
      <w:r>
        <w:rPr>
          <w:rtl/>
          <w:cs/>
          <w:lang w:val="he_IL" w:bidi="he_IL"/>
        </w:rPr>
        <w:t xml:space="preserve"> וַיְהִ֛י גְּב֥וּל בְּנֵֽי־אֶפְרַ֖יִם לְמִשְׁפְּחֹתָ֑ם וַיְהִ֞י גְּב֤וּל נַחֲלָתָם֙ מִזְרָ֔חָה עַטְר֣וֹת אַדָּ֔ר עַד־בֵּ֥ית חוֹרֹ֖ן עֶלְיֽוֹן׃</w:t>
      </w:r>
    </w:p>
    <w:p>
      <w:pPr>
        <w:bidi/>
      </w:pPr>
      <w:r>
        <w:rPr>
          <w:rtl/>
          <w:cs/>
          <w:lang w:val="he_IL" w:bidi="he_IL"/>
        </w:rPr>
      </w:r>
      <w:r>
        <w:rPr>
          <w:vertAlign w:val="superscript"/>
          <w:rtl/>
          <w:cs/>
          <w:lang w:val="he_IL" w:bidi="he_IL"/>
        </w:rPr>
        <w:t>6</w:t>
      </w:r>
      <w:r>
        <w:rPr>
          <w:rtl/>
          <w:cs/>
          <w:lang w:val="he_IL" w:bidi="he_IL"/>
        </w:rPr>
        <w:t xml:space="preserve"> וְיָצָ֨א הַגְּב֜וּל הַיָּ֗מָּה הַֽמִּכְמְתָת֙ מִצָּפ֔וֹן וְנָסַ֧ב הַגְּב֛וּל מִזְרָ֖חָה תַּאֲנַ֣ת שִׁלֹ֑ה וְעָבַ֣ר אוֹת֔וֹ מִמִּזְרַ֖ח יָנֽוֹחָה׃</w:t>
      </w:r>
    </w:p>
    <w:p>
      <w:pPr>
        <w:bidi/>
      </w:pPr>
      <w:r>
        <w:rPr>
          <w:rtl/>
          <w:cs/>
          <w:lang w:val="he_IL" w:bidi="he_IL"/>
        </w:rPr>
      </w:r>
      <w:r>
        <w:rPr>
          <w:vertAlign w:val="superscript"/>
          <w:rtl/>
          <w:cs/>
          <w:lang w:val="he_IL" w:bidi="he_IL"/>
        </w:rPr>
        <w:t>7</w:t>
      </w:r>
      <w:r>
        <w:rPr>
          <w:rtl/>
          <w:cs/>
          <w:lang w:val="he_IL" w:bidi="he_IL"/>
        </w:rPr>
        <w:t xml:space="preserve"> וְיָרַ֥ד מִיָּנ֖וֹחָה עֲטָר֣וֹת וְנַעֲרָ֑תָה וּפָגַע֙ בִּֽירִיח֔וֹ וְיָצָ֖א הַיַּרְדֵּֽן׃</w:t>
      </w:r>
    </w:p>
    <w:p>
      <w:pPr>
        <w:bidi/>
      </w:pPr>
      <w:r>
        <w:rPr>
          <w:rtl/>
          <w:cs/>
          <w:lang w:val="he_IL" w:bidi="he_IL"/>
        </w:rPr>
      </w:r>
      <w:r>
        <w:rPr>
          <w:vertAlign w:val="superscript"/>
          <w:rtl/>
          <w:cs/>
          <w:lang w:val="he_IL" w:bidi="he_IL"/>
        </w:rPr>
        <w:t>8</w:t>
      </w:r>
      <w:r>
        <w:rPr>
          <w:rtl/>
          <w:cs/>
          <w:lang w:val="he_IL" w:bidi="he_IL"/>
        </w:rPr>
        <w:t xml:space="preserve"> מִתַּפּ֜וּחַ יֵלֵ֨ךְ הַגְּב֥וּל יָ֙מָּה֙ נַ֣חַל קָנָ֔ה וְהָי֥וּ תֹצְאֹתָ֖יו הַיָּ֑מָּה זֹ֗את נַחֲלַ֛ת מַטֵּ֥ה בְנֵי־אֶפְרַ֖יִם לְמִשְׁפְּחֹתָֽם׃</w:t>
      </w:r>
    </w:p>
    <w:p>
      <w:pPr>
        <w:bidi/>
      </w:pPr>
      <w:r>
        <w:rPr>
          <w:rtl/>
          <w:cs/>
          <w:lang w:val="he_IL" w:bidi="he_IL"/>
        </w:rPr>
      </w:r>
      <w:r>
        <w:rPr>
          <w:vertAlign w:val="superscript"/>
          <w:rtl/>
          <w:cs/>
          <w:lang w:val="he_IL" w:bidi="he_IL"/>
        </w:rPr>
        <w:t>9</w:t>
      </w:r>
      <w:r>
        <w:rPr>
          <w:rtl/>
          <w:cs/>
          <w:lang w:val="he_IL" w:bidi="he_IL"/>
        </w:rPr>
        <w:t xml:space="preserve"> וְהֶעָרִ֗ים הַמִּבְדָּלוֹת֙ לִבְנֵ֣י אֶפְרַ֔יִם בְּת֖וֹךְ נַחֲלַ֣ת בְּנֵֽי־מְנַשֶּׁ֑ה כָּֽל־הֶעָרִ֖ים וְחַצְרֵיהֶֽן׃</w:t>
      </w:r>
    </w:p>
    <w:p>
      <w:pPr>
        <w:bidi/>
      </w:pPr>
      <w:r>
        <w:rPr>
          <w:rtl/>
          <w:cs/>
          <w:lang w:val="he_IL" w:bidi="he_IL"/>
        </w:rPr>
      </w:r>
      <w:r>
        <w:rPr>
          <w:vertAlign w:val="superscript"/>
          <w:rtl/>
          <w:cs/>
          <w:lang w:val="he_IL" w:bidi="he_IL"/>
        </w:rPr>
        <w:t>10</w:t>
      </w:r>
      <w:r>
        <w:rPr>
          <w:rtl/>
          <w:cs/>
          <w:lang w:val="he_IL" w:bidi="he_IL"/>
        </w:rPr>
        <w:t xml:space="preserve"> וְלֹ֣א הוֹרִ֔ישׁוּ אֶת־הַֽכְּנַעֲנִ֖י הַיּוֹשֵׁ֣ב בְּגָ֑זֶר וַיֵּ֨שֶׁב הַֽכְּנַעֲנִ֜י בְּקֶ֤רֶב אֶפְרַ֙יִם֙ עַד־הַיּ֣וֹם הַזֶּ֔ה וַיְהִ֖י לְמַס־עֹבֵֽד׃ פ</w:t>
      </w:r>
    </w:p>
    <w:p>
      <w:pPr>
        <w:pStyle w:val="Heading2"/>
        <w:bidi/>
      </w:pPr>
      <w:r>
        <w:rPr>
          <w:rtl/>
          <w:cs/>
          <w:lang w:val="he_IL" w:bidi="he_IL"/>
        </w:rPr>
        <w:t>Joshua 17:1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הַגּוֹרָל֙ לְמַטֵּ֣ה מְנַשֶּׁ֔ה כִּי־ה֖וּא בְּכ֣וֹר יוֹסֵ֑ף לְמָכִיר֩ בְּכ֨וֹר מְנַשֶּׁ֜ה אֲבִ֣י הַגִּלְעָ֗ד כִּ֣י ה֤וּא הָיָה֙ אִ֣ישׁ מִלְחָמָ֔ה וַֽיְהִי־ל֖וֹ הַגִּלְעָ֥ד וְהַבָּשָֽׁן׃</w:t>
      </w:r>
    </w:p>
    <w:p>
      <w:pPr>
        <w:bidi/>
      </w:pPr>
      <w:r>
        <w:rPr>
          <w:rtl/>
          <w:cs/>
          <w:lang w:val="he_IL" w:bidi="he_IL"/>
        </w:rPr>
      </w:r>
      <w:r>
        <w:rPr>
          <w:vertAlign w:val="superscript"/>
          <w:rtl/>
          <w:cs/>
          <w:lang w:val="he_IL" w:bidi="he_IL"/>
        </w:rPr>
        <w:t>2</w:t>
      </w:r>
      <w:r>
        <w:rPr>
          <w:rtl/>
          <w:cs/>
          <w:lang w:val="he_IL" w:bidi="he_IL"/>
        </w:rPr>
        <w:t xml:space="preserve"> וַ֠יְהִי לִבְנֵ֨י מְנַשֶּׁ֥ה הַנּוֹתָרִים֮ לְמִשְׁפְּחֹתָם֒ לִבְנֵ֨י אֲבִיעֶ֜זֶר וְלִבְנֵי־חֵ֗לֶק וְלִבְנֵ֤י אַשְׂרִיאֵל֙ וְלִבְנֵי־שֶׁ֔כֶם וְלִבְנֵי־חֵ֖פֶר וְלִבְנֵ֣י שְׁמִידָ֑ע אֵ֠לֶּה בְּנֵ֨י מְנַשֶּׁ֧ה בֶּן־יוֹסֵ֛ף הַזְּכָרִ֖ים לְמִשְׁפְּחֹתָֽם׃</w:t>
      </w:r>
    </w:p>
    <w:p>
      <w:pPr>
        <w:bidi/>
      </w:pPr>
      <w:r>
        <w:rPr>
          <w:rtl/>
          <w:cs/>
          <w:lang w:val="he_IL" w:bidi="he_IL"/>
        </w:rPr>
      </w:r>
      <w:r>
        <w:rPr>
          <w:vertAlign w:val="superscript"/>
          <w:rtl/>
          <w:cs/>
          <w:lang w:val="he_IL" w:bidi="he_IL"/>
        </w:rPr>
        <w:t>3</w:t>
      </w:r>
      <w:r>
        <w:rPr>
          <w:rtl/>
          <w:cs/>
          <w:lang w:val="he_IL" w:bidi="he_IL"/>
        </w:rPr>
        <w:t xml:space="preserve"> וְלִצְלָפְחָד֩ בֶּן־חֵ֨פֶר בֶּן־גִּלְעָ֜ד בֶּן־מָכִ֣יר בֶּן־מְנַשֶּׁ֗ה לֹא־הָ֥יוּ ל֛וֹ בָּנִ֖ים כִּ֣י אִם־בָּנ֑וֹת וְאֵ֙לֶּה֙ שְׁמ֣וֹת בְּנֹתָ֔יו מַחְלָ֣ה וְנֹעָ֔ה חָגְלָ֥ה מִלְכָּ֖ה וְתִרְצָֽה׃</w:t>
      </w:r>
    </w:p>
    <w:p>
      <w:pPr>
        <w:bidi/>
      </w:pPr>
      <w:r>
        <w:rPr>
          <w:rtl/>
          <w:cs/>
          <w:lang w:val="he_IL" w:bidi="he_IL"/>
        </w:rPr>
      </w:r>
      <w:r>
        <w:rPr>
          <w:vertAlign w:val="superscript"/>
          <w:rtl/>
          <w:cs/>
          <w:lang w:val="he_IL" w:bidi="he_IL"/>
        </w:rPr>
        <w:t>4</w:t>
      </w:r>
      <w:r>
        <w:rPr>
          <w:rtl/>
          <w:cs/>
          <w:lang w:val="he_IL" w:bidi="he_IL"/>
        </w:rPr>
        <w:t xml:space="preserve"> וַתִּקְרַ֡בְנָה לִפְנֵי֩ אֶלְעָזָ֨ר הַכֹּהֵ֜ן וְלִפְנֵ֣י ׀ יְהוֹשֻׁ֣עַ בִּן־נ֗וּן וְלִפְנֵ֤י הַנְּשִׂיאִים֙ לֵאמֹ֔ר יְהוָה֙ צִוָּ֣ה אֶת־מֹשֶׁ֔ה לָֽתֶת־לָ֥נוּ נַחֲלָ֖ה בְּת֣וֹךְ אַחֵ֑ינוּ וַיִּתֵּ֨ן לָהֶ֜ם אֶל־פִּ֤י יְהוָה֙ נַֽחֲלָ֔ה בְּת֖וֹךְ אֲחֵ֥י אֲבִיהֶֽן׃</w:t>
      </w:r>
    </w:p>
    <w:p>
      <w:pPr>
        <w:bidi/>
      </w:pPr>
      <w:r>
        <w:rPr>
          <w:rtl/>
          <w:cs/>
          <w:lang w:val="he_IL" w:bidi="he_IL"/>
        </w:rPr>
      </w:r>
      <w:r>
        <w:rPr>
          <w:vertAlign w:val="superscript"/>
          <w:rtl/>
          <w:cs/>
          <w:lang w:val="he_IL" w:bidi="he_IL"/>
        </w:rPr>
        <w:t>5</w:t>
      </w:r>
      <w:r>
        <w:rPr>
          <w:rtl/>
          <w:cs/>
          <w:lang w:val="he_IL" w:bidi="he_IL"/>
        </w:rPr>
        <w:t xml:space="preserve"> וַיִּפְּל֥וּ חַבְלֵֽי־מְנַשֶּׁ֖ה עֲשָׂרָ֑ה לְבַ֞ד מֵאֶ֤רֶץ הַגִּלְעָד֙ וְהַבָּשָׁ֔ן אֲשֶׁ֖ר מֵעֵ֥בֶר לַיַּרְדֵּֽן׃</w:t>
      </w:r>
    </w:p>
    <w:p>
      <w:pPr>
        <w:bidi/>
      </w:pPr>
      <w:r>
        <w:rPr>
          <w:rtl/>
          <w:cs/>
          <w:lang w:val="he_IL" w:bidi="he_IL"/>
        </w:rPr>
      </w:r>
      <w:r>
        <w:rPr>
          <w:vertAlign w:val="superscript"/>
          <w:rtl/>
          <w:cs/>
          <w:lang w:val="he_IL" w:bidi="he_IL"/>
        </w:rPr>
        <w:t>6</w:t>
      </w:r>
      <w:r>
        <w:rPr>
          <w:rtl/>
          <w:cs/>
          <w:lang w:val="he_IL" w:bidi="he_IL"/>
        </w:rPr>
        <w:t xml:space="preserve"> כִּ֚י בְּנ֣וֹת מְנַשֶּׁ֔ה נָחֲל֥וּ נַחֲלָ֖ה בְּת֣וֹךְ בָּנָ֑יו וְאֶ֙רֶץ֙ הַגִּלְעָ֔ד הָיְתָ֥ה לִבְנֵֽי־מְנַשֶּׁ֖ה הַנּֽוֹתָרִֽים׃</w:t>
      </w:r>
    </w:p>
    <w:p>
      <w:pPr>
        <w:bidi/>
      </w:pPr>
      <w:r>
        <w:rPr>
          <w:rtl/>
          <w:cs/>
          <w:lang w:val="he_IL" w:bidi="he_IL"/>
        </w:rPr>
      </w:r>
      <w:r>
        <w:rPr>
          <w:vertAlign w:val="superscript"/>
          <w:rtl/>
          <w:cs/>
          <w:lang w:val="he_IL" w:bidi="he_IL"/>
        </w:rPr>
        <w:t>7</w:t>
      </w:r>
      <w:r>
        <w:rPr>
          <w:rtl/>
          <w:cs/>
          <w:lang w:val="he_IL" w:bidi="he_IL"/>
        </w:rPr>
        <w:t xml:space="preserve"> וַיְהִ֤י גְבוּל־מְנַשֶּׁה֙ מֵֽאָשֵׁ֔ר הַֽמִּכְמְתָ֔ת אֲשֶׁ֖ר עַל־פְּנֵ֣י שְׁכֶ֑ם וְהָלַ֤ךְ הַגְּבוּל֙ אֶל־הַיָּמִ֔ין אֶל־יֹשְׁבֵ֖י עֵ֥ין תַּפּֽוּחַ׃</w:t>
      </w:r>
    </w:p>
    <w:p>
      <w:pPr>
        <w:bidi/>
      </w:pPr>
      <w:r>
        <w:rPr>
          <w:rtl/>
          <w:cs/>
          <w:lang w:val="he_IL" w:bidi="he_IL"/>
        </w:rPr>
      </w:r>
      <w:r>
        <w:rPr>
          <w:vertAlign w:val="superscript"/>
          <w:rtl/>
          <w:cs/>
          <w:lang w:val="he_IL" w:bidi="he_IL"/>
        </w:rPr>
        <w:t>8</w:t>
      </w:r>
      <w:r>
        <w:rPr>
          <w:rtl/>
          <w:cs/>
          <w:lang w:val="he_IL" w:bidi="he_IL"/>
        </w:rPr>
        <w:t xml:space="preserve"> לִמְנַשֶּׁ֕ה הָיְתָ֖ה אֶ֣רֶץ תַּפּ֑וּחַ וְתַפּ֛וּחַ אֶל־גְּב֥וּל מְנַשֶּׁ֖ה לִבְנֵ֥י אֶפְרָֽיִם׃</w:t>
      </w:r>
    </w:p>
    <w:p>
      <w:pPr>
        <w:bidi/>
      </w:pPr>
      <w:r>
        <w:rPr>
          <w:rtl/>
          <w:cs/>
          <w:lang w:val="he_IL" w:bidi="he_IL"/>
        </w:rPr>
      </w:r>
      <w:r>
        <w:rPr>
          <w:vertAlign w:val="superscript"/>
          <w:rtl/>
          <w:cs/>
          <w:lang w:val="he_IL" w:bidi="he_IL"/>
        </w:rPr>
        <w:t>9</w:t>
      </w:r>
      <w:r>
        <w:rPr>
          <w:rtl/>
          <w:cs/>
          <w:lang w:val="he_IL" w:bidi="he_IL"/>
        </w:rPr>
        <w:t xml:space="preserve"> וְיָרַ֣ד הַגְּבוּל֩ נַ֨חַל קָנָ֜ה נֶ֣גְבָּה לַנַּ֗חַל עָרִ֤ים הָאֵ֙לֶּה֙ לְאֶפְרַ֔יִם בְּת֖וֹךְ עָרֵ֣י מְנַשֶּׁ֑ה וּגְב֤וּל מְנַשֶּׁה֙ מִצְּפ֣וֹן לַנַּ֔חַל וַיְהִ֥י תֹצְאֹתָ֖יו הַיָּֽמָּה׃</w:t>
      </w:r>
    </w:p>
    <w:p>
      <w:pPr>
        <w:bidi/>
      </w:pPr>
      <w:r>
        <w:rPr>
          <w:rtl/>
          <w:cs/>
          <w:lang w:val="he_IL" w:bidi="he_IL"/>
        </w:rPr>
      </w:r>
      <w:r>
        <w:rPr>
          <w:vertAlign w:val="superscript"/>
          <w:rtl/>
          <w:cs/>
          <w:lang w:val="he_IL" w:bidi="he_IL"/>
        </w:rPr>
        <w:t>10</w:t>
      </w:r>
      <w:r>
        <w:rPr>
          <w:rtl/>
          <w:cs/>
          <w:lang w:val="he_IL" w:bidi="he_IL"/>
        </w:rPr>
        <w:t xml:space="preserve"> נֶ֣גְבָּה לְאֶפְרַ֗יִם וְצָפ֙וֹנָה֙ לִמְנַשֶּׁ֔ה וַיְהִ֥י הַיָּ֖ם גְּבוּל֑וֹ וּבְאָשֵׁר֙ יִפְגְּע֣וּן מִצָּפ֔וֹן וּבְיִשָּׂשכָ֖ר מִמִּזְרָֽח׃</w:t>
      </w:r>
    </w:p>
    <w:p>
      <w:pPr>
        <w:bidi/>
      </w:pPr>
      <w:r>
        <w:rPr>
          <w:rtl/>
          <w:cs/>
          <w:lang w:val="he_IL" w:bidi="he_IL"/>
        </w:rPr>
      </w:r>
      <w:r>
        <w:rPr>
          <w:vertAlign w:val="superscript"/>
          <w:rtl/>
          <w:cs/>
          <w:lang w:val="he_IL" w:bidi="he_IL"/>
        </w:rPr>
        <w:t>11</w:t>
      </w:r>
      <w:r>
        <w:rPr>
          <w:rtl/>
          <w:cs/>
          <w:lang w:val="he_IL" w:bidi="he_IL"/>
        </w:rPr>
        <w:t xml:space="preserve"> וַיְהִ֨י לִמְנַשֶּׁ֜ה בְּיִשָּׂשכָ֣ר וּבְאָשֵׁ֗ר בֵּית־שְׁאָ֣ן וּ֠בְנוֹתֶיהָ וְיִבְלְעָ֨ם וּבְנוֹתֶ֜יהָ וְֽאֶת־יֹשְׁבֵ֧י דֹ֣אר וּבְנוֹתֶ֗יהָ וְיֹשְׁבֵ֤י עֵֽין־דֹּר֙ וּבְנֹתֶ֔יהָ וְיֹשְׁבֵ֤י תַעְנַךְ֙ וּבְנֹתֶ֔יהָ וְיֹשְׁבֵ֥י מְגִדּ֖וֹ וּבְנוֹתֶ֑יהָ שְׁלֹ֖שֶׁת הַנָּֽפֶת׃</w:t>
      </w:r>
    </w:p>
    <w:p>
      <w:pPr>
        <w:bidi/>
      </w:pPr>
      <w:r>
        <w:rPr>
          <w:rtl/>
          <w:cs/>
          <w:lang w:val="he_IL" w:bidi="he_IL"/>
        </w:rPr>
      </w:r>
      <w:r>
        <w:rPr>
          <w:vertAlign w:val="superscript"/>
          <w:rtl/>
          <w:cs/>
          <w:lang w:val="he_IL" w:bidi="he_IL"/>
        </w:rPr>
        <w:t>12</w:t>
      </w:r>
      <w:r>
        <w:rPr>
          <w:rtl/>
          <w:cs/>
          <w:lang w:val="he_IL" w:bidi="he_IL"/>
        </w:rPr>
        <w:t xml:space="preserve"> וְלֹ֤א יָכְלוּ֙ בְּנֵ֣י מְנַשֶּׁ֔ה לְהוֹרִ֖ישׁ אֶת־הֶֽעָרִ֣ים הָאֵ֑לֶּה וַיּ֙וֹאֶל֙ הַֽכְּנַעֲנִ֔י לָשֶׁ֖בֶת בָּאָ֥רֶץ הַזֹּֽאת׃</w:t>
      </w:r>
    </w:p>
    <w:p>
      <w:pPr>
        <w:bidi/>
      </w:pPr>
      <w:r>
        <w:rPr>
          <w:rtl/>
          <w:cs/>
          <w:lang w:val="he_IL" w:bidi="he_IL"/>
        </w:rPr>
      </w:r>
      <w:r>
        <w:rPr>
          <w:vertAlign w:val="superscript"/>
          <w:rtl/>
          <w:cs/>
          <w:lang w:val="he_IL" w:bidi="he_IL"/>
        </w:rPr>
        <w:t>13</w:t>
      </w:r>
      <w:r>
        <w:rPr>
          <w:rtl/>
          <w:cs/>
          <w:lang w:val="he_IL" w:bidi="he_IL"/>
        </w:rPr>
        <w:t xml:space="preserve"> וַֽיְהִ֗י כִּ֤י חָֽזְקוּ֙ בְּנֵ֣י יִשְׂרָאֵ֔ל וַיִּתְּנ֥וּ אֶת־הַֽכְּנַעֲנִ֖י לָמַ֑ס וְהוֹרֵ֖שׁ לֹ֥א הוֹרִישֽׁוֹ׃ ס</w:t>
      </w:r>
    </w:p>
    <w:p>
      <w:pPr>
        <w:bidi/>
      </w:pPr>
      <w:r>
        <w:rPr>
          <w:rtl/>
          <w:cs/>
          <w:lang w:val="he_IL" w:bidi="he_IL"/>
        </w:rPr>
      </w:r>
      <w:r>
        <w:rPr>
          <w:vertAlign w:val="superscript"/>
          <w:rtl/>
          <w:cs/>
          <w:lang w:val="he_IL" w:bidi="he_IL"/>
        </w:rPr>
        <w:t>14</w:t>
      </w:r>
      <w:r>
        <w:rPr>
          <w:rtl/>
          <w:cs/>
          <w:lang w:val="he_IL" w:bidi="he_IL"/>
        </w:rPr>
        <w:t xml:space="preserve"> וַֽיְדַבְּרוּ֙ בְּנֵ֣י יוֹסֵ֔ף אֶת־יְהוֹשֻׁ֖עַ לֵאמֹ֑ר מַדּוּעַ֩ נָתַ֨תָּה לִּ֜י נַחֲלָ֗ה גּוֹרָ֤ל אֶחָד֙ וְחֶ֣בֶל אֶחָ֔ד וַֽאֲנִ֣י עַם־רָ֔ב עַ֥ד אֲשֶׁר־עַד־כֹּ֖ה בֵּֽרְכַ֥נִי יְהוָֽה׃</w:t>
      </w:r>
    </w:p>
    <w:p>
      <w:pPr>
        <w:bidi/>
      </w:pPr>
      <w:r>
        <w:rPr>
          <w:rtl/>
          <w:cs/>
          <w:lang w:val="he_IL" w:bidi="he_IL"/>
        </w:rPr>
      </w:r>
      <w:r>
        <w:rPr>
          <w:vertAlign w:val="superscript"/>
          <w:rtl/>
          <w:cs/>
          <w:lang w:val="he_IL" w:bidi="he_IL"/>
        </w:rPr>
        <w:t>15</w:t>
      </w:r>
      <w:r>
        <w:rPr>
          <w:rtl/>
          <w:cs/>
          <w:lang w:val="he_IL" w:bidi="he_IL"/>
        </w:rPr>
        <w:t xml:space="preserve"> וַיֹּ֨אמֶר אֲלֵיהֶ֜ם יְהוֹשֻׁ֗עַ אִם־עַם־רַ֤ב אַתָּה֙ עֲלֵ֣ה לְךָ֣ הַיַּ֔עְרָה וּבֵרֵאתָ֤ לְךָ֙ שָׁ֔ם בְּאֶ֥רֶץ הַפְּרִזִּ֖י וְהָֽרְפָאִ֑ים כִּֽי־אָ֥ץ לְךָ֖ הַר־אֶפְרָֽיִם׃</w:t>
      </w:r>
    </w:p>
    <w:p>
      <w:pPr>
        <w:bidi/>
      </w:pPr>
      <w:r>
        <w:rPr>
          <w:rtl/>
          <w:cs/>
          <w:lang w:val="he_IL" w:bidi="he_IL"/>
        </w:rPr>
      </w:r>
      <w:r>
        <w:rPr>
          <w:vertAlign w:val="superscript"/>
          <w:rtl/>
          <w:cs/>
          <w:lang w:val="he_IL" w:bidi="he_IL"/>
        </w:rPr>
        <w:t>16</w:t>
      </w:r>
      <w:r>
        <w:rPr>
          <w:rtl/>
          <w:cs/>
          <w:lang w:val="he_IL" w:bidi="he_IL"/>
        </w:rPr>
        <w:t xml:space="preserve"> וַיֹּֽאמְרוּ֙ בְּנֵ֣י יוֹסֵ֔ף לֹֽא־יִמָּ֥צֵא לָ֖נוּ הָהָ֑ר וְרֶ֣כֶב בַּרְזֶ֗ל בְּכָל־הַֽכְּנַעֲנִי֙ הַיֹּשֵׁ֣ב בְּאֶֽרֶץ־הָעֵ֔מֶק לַֽאֲשֶׁ֤ר בְּבֵית־שְׁאָן֙ וּבְנוֹתֶ֔יהָ וְלַֽאֲשֶׁ֖ר בְּעֵ֥מֶק יִזְרְעֶֽאל׃</w:t>
      </w:r>
    </w:p>
    <w:p>
      <w:pPr>
        <w:bidi/>
      </w:pPr>
      <w:r>
        <w:rPr>
          <w:rtl/>
          <w:cs/>
          <w:lang w:val="he_IL" w:bidi="he_IL"/>
        </w:rPr>
      </w:r>
      <w:r>
        <w:rPr>
          <w:vertAlign w:val="superscript"/>
          <w:rtl/>
          <w:cs/>
          <w:lang w:val="he_IL" w:bidi="he_IL"/>
        </w:rPr>
        <w:t>17</w:t>
      </w:r>
      <w:r>
        <w:rPr>
          <w:rtl/>
          <w:cs/>
          <w:lang w:val="he_IL" w:bidi="he_IL"/>
        </w:rPr>
        <w:t xml:space="preserve"> וַיֹּ֤אמֶר יְהוֹשֻׁ֙עַ֙ אֶל־בֵּ֣ית יוֹסֵ֔ף לְאֶפְרַ֥יִם וְלִמְנַשֶּׁ֖ה לֵאמֹ֑ר עַם־רַ֣ב אַתָּ֗ה וְכֹ֤חַ גָּדוֹל֙ לָ֔ךְ לֹֽא־יִהְיֶ֥ה לְךָ֖ גּוֹרָ֥ל אֶחָֽד׃</w:t>
      </w:r>
    </w:p>
    <w:p>
      <w:pPr>
        <w:bidi/>
      </w:pPr>
      <w:r>
        <w:rPr>
          <w:rtl/>
          <w:cs/>
          <w:lang w:val="he_IL" w:bidi="he_IL"/>
        </w:rPr>
      </w:r>
      <w:r>
        <w:rPr>
          <w:vertAlign w:val="superscript"/>
          <w:rtl/>
          <w:cs/>
          <w:lang w:val="he_IL" w:bidi="he_IL"/>
        </w:rPr>
        <w:t>18</w:t>
      </w:r>
      <w:r>
        <w:rPr>
          <w:rtl/>
          <w:cs/>
          <w:lang w:val="he_IL" w:bidi="he_IL"/>
        </w:rPr>
        <w:t xml:space="preserve"> כִּ֣י הַ֤ר יִֽהְיֶה־לָּךְ֙ כִּֽי־יַ֣עַר ה֔וּא וּבֵ֣רֵאת֔וֹ וְהָיָ֥ה לְךָ֖ תֹּֽצְאֹתָ֑יו כִּֽי־תוֹרִ֣ישׁ אֶת־הַֽכְּנַעֲנִ֗י כִּ֣י רֶ֤כֶב בַּרְזֶל֙ ל֔וֹ כִּ֥י חָזָ֖ק הֽוּא׃ פ</w:t>
      </w:r>
    </w:p>
    <w:p>
      <w:pPr>
        <w:pStyle w:val="Heading2"/>
        <w:bidi/>
      </w:pPr>
      <w:r>
        <w:rPr>
          <w:rtl/>
          <w:cs/>
          <w:lang w:val="he_IL" w:bidi="he_IL"/>
        </w:rPr>
        <w:t>Joshua 18:1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וַיִּקָּ֨הֲל֜וּ כָּל־עֲדַ֤ת בְּנֵֽי־יִשְׂרָאֵל֙ שִׁלֹ֔ה וַיַּשְׁכִּ֥ינוּ שָׁ֖ם אֶת־אֹ֣הֶל מוֹעֵ֑ד וְהָאָ֥רֶץ נִכְבְּשָׁ֖ה לִפְנֵיהֶֽם׃</w:t>
      </w:r>
    </w:p>
    <w:p>
      <w:pPr>
        <w:bidi/>
      </w:pPr>
      <w:r>
        <w:rPr>
          <w:rtl/>
          <w:cs/>
          <w:lang w:val="he_IL" w:bidi="he_IL"/>
        </w:rPr>
      </w:r>
      <w:r>
        <w:rPr>
          <w:vertAlign w:val="superscript"/>
          <w:rtl/>
          <w:cs/>
          <w:lang w:val="he_IL" w:bidi="he_IL"/>
        </w:rPr>
        <w:t>2</w:t>
      </w:r>
      <w:r>
        <w:rPr>
          <w:rtl/>
          <w:cs/>
          <w:lang w:val="he_IL" w:bidi="he_IL"/>
        </w:rPr>
        <w:t xml:space="preserve"> וַיִּוָּֽתְרוּ֙ בִּבְנֵ֣י יִשְׂרָאֵ֔ל אֲשֶׁ֥ר לֹֽא־חָלְק֖וּ אֶת־נַֽחֲלָתָ֑ם שִׁבְעָ֖ה שְׁבָטִֽים׃</w:t>
      </w:r>
    </w:p>
    <w:p>
      <w:pPr>
        <w:bidi/>
      </w:pPr>
      <w:r>
        <w:rPr>
          <w:rtl/>
          <w:cs/>
          <w:lang w:val="he_IL" w:bidi="he_IL"/>
        </w:rPr>
      </w:r>
      <w:r>
        <w:rPr>
          <w:vertAlign w:val="superscript"/>
          <w:rtl/>
          <w:cs/>
          <w:lang w:val="he_IL" w:bidi="he_IL"/>
        </w:rPr>
        <w:t>3</w:t>
      </w:r>
      <w:r>
        <w:rPr>
          <w:rtl/>
          <w:cs/>
          <w:lang w:val="he_IL" w:bidi="he_IL"/>
        </w:rPr>
        <w:t xml:space="preserve"> וַיֹּ֥אמֶר יְהוֹשֻׁ֖עַ אֶל־בְּנֵ֣י יִשְׂרָאֵ֑ל עַד־אָ֙נָה֙ אַתֶּ֣ם מִתְרַפִּ֔ים לָבוֹא֙ לָרֶ֣שֶׁת אֶת־הָאָ֔רֶץ אֲשֶׁר֙ נָתַ֣ן לָכֶ֔ם יְהוָ֖ה אֱלֹהֵ֥י אֲבֽוֹתֵיכֶֽם׃</w:t>
      </w:r>
    </w:p>
    <w:p>
      <w:pPr>
        <w:bidi/>
      </w:pPr>
      <w:r>
        <w:rPr>
          <w:rtl/>
          <w:cs/>
          <w:lang w:val="he_IL" w:bidi="he_IL"/>
        </w:rPr>
      </w:r>
      <w:r>
        <w:rPr>
          <w:vertAlign w:val="superscript"/>
          <w:rtl/>
          <w:cs/>
          <w:lang w:val="he_IL" w:bidi="he_IL"/>
        </w:rPr>
        <w:t>4</w:t>
      </w:r>
      <w:r>
        <w:rPr>
          <w:rtl/>
          <w:cs/>
          <w:lang w:val="he_IL" w:bidi="he_IL"/>
        </w:rPr>
        <w:t xml:space="preserve"> הָב֥וּ לָכֶ֛ם שְׁלֹשָׁ֥ה אֲנָשִׁ֖ים לַשָּׁ֑בֶט וְאֶשְׁלָחֵ֗ם וְיָקֻ֜מוּ וְיִֽתְהַלְּכ֥וּ בָאָ֛רֶץ וְיִכְתְּב֥וּ אוֹתָ֛הּ לְפִ֥י נַֽחֲלָתָ֖ם וְיָבֹ֥אוּ אֵלָֽי׃</w:t>
      </w:r>
    </w:p>
    <w:p>
      <w:pPr>
        <w:bidi/>
      </w:pPr>
      <w:r>
        <w:rPr>
          <w:rtl/>
          <w:cs/>
          <w:lang w:val="he_IL" w:bidi="he_IL"/>
        </w:rPr>
      </w:r>
      <w:r>
        <w:rPr>
          <w:vertAlign w:val="superscript"/>
          <w:rtl/>
          <w:cs/>
          <w:lang w:val="he_IL" w:bidi="he_IL"/>
        </w:rPr>
        <w:t>5</w:t>
      </w:r>
      <w:r>
        <w:rPr>
          <w:rtl/>
          <w:cs/>
          <w:lang w:val="he_IL" w:bidi="he_IL"/>
        </w:rPr>
        <w:t xml:space="preserve"> וְהִֽתְחַלְּק֥וּ אֹתָ֖הּ לְשִׁבְעָ֣ה חֲלָקִ֑ים יְהוּדָ֞ה יַעֲמֹ֤ד עַל־גְּבוּלוֹ֙ מִנֶּ֔גֶב וּבֵ֥ית יוֹסֵ֛ף יַעַמְד֥וּ עַל־גְּבוּלָ֖ם מִצָּפֽוֹן׃</w:t>
      </w:r>
    </w:p>
    <w:p>
      <w:pPr>
        <w:bidi/>
      </w:pPr>
      <w:r>
        <w:rPr>
          <w:rtl/>
          <w:cs/>
          <w:lang w:val="he_IL" w:bidi="he_IL"/>
        </w:rPr>
      </w:r>
      <w:r>
        <w:rPr>
          <w:vertAlign w:val="superscript"/>
          <w:rtl/>
          <w:cs/>
          <w:lang w:val="he_IL" w:bidi="he_IL"/>
        </w:rPr>
        <w:t>6</w:t>
      </w:r>
      <w:r>
        <w:rPr>
          <w:rtl/>
          <w:cs/>
          <w:lang w:val="he_IL" w:bidi="he_IL"/>
        </w:rPr>
        <w:t xml:space="preserve"> וְאַתֶּ֞ם תִּכְתְּב֤וּ אֶת־הָאָ֙רֶץ֙ שִׁבְעָ֣ה חֲלָקִ֔ים וַֽהֲבֵאתֶ֥ם אֵלַ֖י הֵ֑נָּה וְיָרִ֨יתִי לָכֶ֤ם גּוֹרָל֙ פֹּ֔ה לִפְנֵ֖י יְהוָ֥ה אֱלֹהֵֽינוּ׃</w:t>
      </w:r>
    </w:p>
    <w:p>
      <w:pPr>
        <w:bidi/>
      </w:pPr>
      <w:r>
        <w:rPr>
          <w:rtl/>
          <w:cs/>
          <w:lang w:val="he_IL" w:bidi="he_IL"/>
        </w:rPr>
      </w:r>
      <w:r>
        <w:rPr>
          <w:vertAlign w:val="superscript"/>
          <w:rtl/>
          <w:cs/>
          <w:lang w:val="he_IL" w:bidi="he_IL"/>
        </w:rPr>
        <w:t>7</w:t>
      </w:r>
      <w:r>
        <w:rPr>
          <w:rtl/>
          <w:cs/>
          <w:lang w:val="he_IL" w:bidi="he_IL"/>
        </w:rPr>
        <w:t xml:space="preserve"> כִּ֠י אֵֽין־חֵ֤לֶק לַלְוִיִּם֙ בְּקִרְבְּכֶ֔ם כִּֽי־כְהֻנַּ֥ת יְהוָ֖ה נַחֲלָת֑וֹ וְגָ֡ד וּרְאוּבֵ֡ן וַחֲצִי֩ שֵׁ֨בֶט הַֽמְנַשֶּׁ֜ה לָקְח֣וּ נַחֲלָתָ֗ם מֵעֵ֤בֶר לַיַּרְדֵּן֙ מִזְרָ֔חָה אֲשֶׁר֙ נָתַ֣ן לָהֶ֔ם מֹשֶׁ֖ה עֶ֥בֶד יְהוָֽה׃</w:t>
      </w:r>
    </w:p>
    <w:p>
      <w:pPr>
        <w:bidi/>
      </w:pPr>
      <w:r>
        <w:rPr>
          <w:rtl/>
          <w:cs/>
          <w:lang w:val="he_IL" w:bidi="he_IL"/>
        </w:rPr>
      </w:r>
      <w:r>
        <w:rPr>
          <w:vertAlign w:val="superscript"/>
          <w:rtl/>
          <w:cs/>
          <w:lang w:val="he_IL" w:bidi="he_IL"/>
        </w:rPr>
        <w:t>8</w:t>
      </w:r>
      <w:r>
        <w:rPr>
          <w:rtl/>
          <w:cs/>
          <w:lang w:val="he_IL" w:bidi="he_IL"/>
        </w:rPr>
        <w:t xml:space="preserve"> וַיָּקֻ֥מוּ הָאֲנָשִׁ֖ים וַיֵּלֵ֑כוּ וַיְצַ֣ו יְהוֹשֻׁ֡עַ אֶת־הַהֹלְכִים֩ לִכְתֹּ֨ב אֶת־הָאָ֜רֶץ לֵאמֹ֗ר לְ֠כוּ וְהִתְהַלְּכ֨וּ בָאָ֜רֶץ וְכִתְב֤וּ אוֹתָהּ֙ וְשׁ֣וּבוּ אֵלַ֔י וּ֠פֹה אַשְׁלִ֨יךְ לָכֶ֥ם גּוֹרָ֛ל לִפְנֵ֥י יְהוָ֖ה בְּשִׁלֹֽה׃</w:t>
      </w:r>
    </w:p>
    <w:p>
      <w:pPr>
        <w:bidi/>
      </w:pPr>
      <w:r>
        <w:rPr>
          <w:rtl/>
          <w:cs/>
          <w:lang w:val="he_IL" w:bidi="he_IL"/>
        </w:rPr>
      </w:r>
      <w:r>
        <w:rPr>
          <w:vertAlign w:val="superscript"/>
          <w:rtl/>
          <w:cs/>
          <w:lang w:val="he_IL" w:bidi="he_IL"/>
        </w:rPr>
        <w:t>9</w:t>
      </w:r>
      <w:r>
        <w:rPr>
          <w:rtl/>
          <w:cs/>
          <w:lang w:val="he_IL" w:bidi="he_IL"/>
        </w:rPr>
        <w:t xml:space="preserve"> וַיֵּלְכ֤וּ הָֽאֲנָשִׁים֙ וַיַּעַבְר֣וּ בָאָ֔רֶץ וַיִּכְתְּב֧וּהָ לֶֽעָרִ֛ים לְשִׁבְעָ֥ה חֲלָקִ֖ים עַל־סֵ֑פֶר וַיָּבֹ֧אוּ אֶל־יְהוֹשֻׁ֛עַ אֶל־הַֽמַּחֲנֶ֖ה שִׁלֹֽה׃</w:t>
      </w:r>
    </w:p>
    <w:p>
      <w:pPr>
        <w:bidi/>
      </w:pPr>
      <w:r>
        <w:rPr>
          <w:rtl/>
          <w:cs/>
          <w:lang w:val="he_IL" w:bidi="he_IL"/>
        </w:rPr>
      </w:r>
      <w:r>
        <w:rPr>
          <w:vertAlign w:val="superscript"/>
          <w:rtl/>
          <w:cs/>
          <w:lang w:val="he_IL" w:bidi="he_IL"/>
        </w:rPr>
        <w:t>10</w:t>
      </w:r>
      <w:r>
        <w:rPr>
          <w:rtl/>
          <w:cs/>
          <w:lang w:val="he_IL" w:bidi="he_IL"/>
        </w:rPr>
        <w:t xml:space="preserve"> וַיַּשְׁלֵךְ֩ לָהֶ֨ם יְהוֹשֻׁ֧עַ גּוֹרָ֛ל בְּשִׁלֹ֖ה לִפְנֵ֣י יְהוָ֑ה וַיְחַלֶּק־שָׁ֨ם יְהוֹשֻׁ֧עַ אֶת־הָאָ֛רֶץ לִבְנֵ֥י יִשְׂרָאֵ֖ל כְּמַחְלְקֹתָֽם׃ פ</w:t>
      </w:r>
    </w:p>
    <w:p>
      <w:pPr>
        <w:bidi/>
      </w:pPr>
      <w:r>
        <w:rPr>
          <w:rtl/>
          <w:cs/>
          <w:lang w:val="he_IL" w:bidi="he_IL"/>
        </w:rPr>
      </w:r>
      <w:r>
        <w:rPr>
          <w:vertAlign w:val="superscript"/>
          <w:rtl/>
          <w:cs/>
          <w:lang w:val="he_IL" w:bidi="he_IL"/>
        </w:rPr>
        <w:t>11</w:t>
      </w:r>
      <w:r>
        <w:rPr>
          <w:rtl/>
          <w:cs/>
          <w:lang w:val="he_IL" w:bidi="he_IL"/>
        </w:rPr>
        <w:t xml:space="preserve"> וַיַּ֗עַל גּוֹרַ֛ל מַטֵּ֥ה בְנֵֽי־בִנְיָמִ֖ן לְמִשְׁפְּחֹתָ֑ם וַיֵּצֵא֙ גְּב֣וּל גּֽוֹרָלָ֔ם בֵּ֚ין בְּנֵ֣י יְהוּדָ֔ה וּבֵ֖ין בְּנֵ֥י יוֹסֵֽף׃</w:t>
      </w:r>
    </w:p>
    <w:p>
      <w:pPr>
        <w:bidi/>
      </w:pPr>
      <w:r>
        <w:rPr>
          <w:rtl/>
          <w:cs/>
          <w:lang w:val="he_IL" w:bidi="he_IL"/>
        </w:rPr>
      </w:r>
      <w:r>
        <w:rPr>
          <w:vertAlign w:val="superscript"/>
          <w:rtl/>
          <w:cs/>
          <w:lang w:val="he_IL" w:bidi="he_IL"/>
        </w:rPr>
        <w:t>12</w:t>
      </w:r>
      <w:r>
        <w:rPr>
          <w:rtl/>
          <w:cs/>
          <w:lang w:val="he_IL" w:bidi="he_IL"/>
        </w:rPr>
        <w:t xml:space="preserve"> וַיְהִ֨י לָהֶ֧ם הַגְּב֛וּל לִפְאַ֥ת צָפ֖וֹנָה מִן־הַיַּרְדֵּ֑ן וְעָלָ֣ה הַגְּבוּל֩ אֶל־כֶּ֨תֶף יְרִיח֜וֹ מִצָּפ֗וֹן וְעָלָ֤ה בָהָר֙ יָ֔מָּה והיה תֹּֽצְאֹתָ֔יו מִדְבַּ֖רָה בֵּ֥ית אָֽוֶן׃</w:t>
      </w:r>
    </w:p>
    <w:p>
      <w:pPr>
        <w:bidi/>
      </w:pPr>
      <w:r>
        <w:rPr>
          <w:rtl/>
          <w:cs/>
          <w:lang w:val="he_IL" w:bidi="he_IL"/>
        </w:rPr>
      </w:r>
      <w:r>
        <w:rPr>
          <w:vertAlign w:val="superscript"/>
          <w:rtl/>
          <w:cs/>
          <w:lang w:val="he_IL" w:bidi="he_IL"/>
        </w:rPr>
        <w:t>13</w:t>
      </w:r>
      <w:r>
        <w:rPr>
          <w:rtl/>
          <w:cs/>
          <w:lang w:val="he_IL" w:bidi="he_IL"/>
        </w:rPr>
        <w:t xml:space="preserve"> וְעָבַר֩ מִשָּׁ֨ם הַגְּב֜וּל ל֗וּזָה אֶל־כֶּ֤תֶף ל֙וּזָה֙ נֶ֔גְבָּה הִ֖יא בֵּֽית־אֵ֑ל וְיָרַ֤ד הַגְּבוּל֙ עַטְר֣וֹת אַדָּ֔ר עַל־הָהָ֕ר אֲשֶׁ֛ר מִנֶּ֥גֶב לְבֵית־חֹר֖וֹן תַּחְתּֽוֹן׃</w:t>
      </w:r>
    </w:p>
    <w:p>
      <w:pPr>
        <w:bidi/>
      </w:pPr>
      <w:r>
        <w:rPr>
          <w:rtl/>
          <w:cs/>
          <w:lang w:val="he_IL" w:bidi="he_IL"/>
        </w:rPr>
      </w:r>
      <w:r>
        <w:rPr>
          <w:vertAlign w:val="superscript"/>
          <w:rtl/>
          <w:cs/>
          <w:lang w:val="he_IL" w:bidi="he_IL"/>
        </w:rPr>
        <w:t>14</w:t>
      </w:r>
      <w:r>
        <w:rPr>
          <w:rtl/>
          <w:cs/>
          <w:lang w:val="he_IL" w:bidi="he_IL"/>
        </w:rPr>
        <w:t xml:space="preserve"> וְתָאַ֣ר הַגְּבוּל֩ וְנָסַ֨ב לִפְאַת־יָ֜ם נֶ֗גְבָּה מִן־הָהָר֙ אֲשֶׁ֨ר עַל־פְּנֵ֥י בֵית־חֹרוֹן֮ נֶגְבָּה֒ והיה תֹֽצְאֹתָ֗יו אֶל־קִרְיַת־בַּ֙עַל֙ הִ֚יא קִרְיַ֣ת יְעָרִ֔ים עִ֖יר בְּנֵ֣י יְהוּדָ֑ה זֹ֖את פְּאַת־יָֽם׃</w:t>
      </w:r>
    </w:p>
    <w:p>
      <w:pPr>
        <w:bidi/>
      </w:pPr>
      <w:r>
        <w:rPr>
          <w:rtl/>
          <w:cs/>
          <w:lang w:val="he_IL" w:bidi="he_IL"/>
        </w:rPr>
      </w:r>
      <w:r>
        <w:rPr>
          <w:vertAlign w:val="superscript"/>
          <w:rtl/>
          <w:cs/>
          <w:lang w:val="he_IL" w:bidi="he_IL"/>
        </w:rPr>
        <w:t>15</w:t>
      </w:r>
      <w:r>
        <w:rPr>
          <w:rtl/>
          <w:cs/>
          <w:lang w:val="he_IL" w:bidi="he_IL"/>
        </w:rPr>
        <w:t xml:space="preserve"> וּפְאַת־נֶ֕גְבָּה מִקְצֵ֖ה קִרְיַ֣ת יְעָרִ֑ים וְיָצָ֤א הַגְּבוּל֙ יָ֔מָּה וְיָצָ֕א אֶל־מַעְיַ֖ן מֵ֥י נֶפְתּֽוֹחַ׃</w:t>
      </w:r>
    </w:p>
    <w:p>
      <w:pPr>
        <w:bidi/>
      </w:pPr>
      <w:r>
        <w:rPr>
          <w:rtl/>
          <w:cs/>
          <w:lang w:val="he_IL" w:bidi="he_IL"/>
        </w:rPr>
      </w:r>
      <w:r>
        <w:rPr>
          <w:vertAlign w:val="superscript"/>
          <w:rtl/>
          <w:cs/>
          <w:lang w:val="he_IL" w:bidi="he_IL"/>
        </w:rPr>
        <w:t>16</w:t>
      </w:r>
      <w:r>
        <w:rPr>
          <w:rtl/>
          <w:cs/>
          <w:lang w:val="he_IL" w:bidi="he_IL"/>
        </w:rPr>
        <w:t xml:space="preserve"> וְיָרַ֨ד הַגְּב֜וּל אֶל־קְצֵ֣ה הָהָ֗ר אֲשֶׁר֙ עַל־פְּנֵי֙ גֵּ֣י בֶן־הִנֹּ֔ם אֲשֶׁ֛ר בְּעֵ֥מֶק רְפָאִ֖ים צָפ֑וֹנָה וְיָרַד֩ גֵּ֨י הִנֹּ֜ם אֶל־כֶּ֤תֶף הַיְבוּסִי֙ נֶ֔גְבָּה וְיָרַ֖ד עֵ֥ין רֹגֵֽל׃</w:t>
      </w:r>
    </w:p>
    <w:p>
      <w:pPr>
        <w:bidi/>
      </w:pPr>
      <w:r>
        <w:rPr>
          <w:rtl/>
          <w:cs/>
          <w:lang w:val="he_IL" w:bidi="he_IL"/>
        </w:rPr>
      </w:r>
      <w:r>
        <w:rPr>
          <w:vertAlign w:val="superscript"/>
          <w:rtl/>
          <w:cs/>
          <w:lang w:val="he_IL" w:bidi="he_IL"/>
        </w:rPr>
        <w:t>17</w:t>
      </w:r>
      <w:r>
        <w:rPr>
          <w:rtl/>
          <w:cs/>
          <w:lang w:val="he_IL" w:bidi="he_IL"/>
        </w:rPr>
        <w:t xml:space="preserve"> וְתָאַ֣ר מִצָּפ֗וֹן וְיָצָא֙ עֵ֣ין שֶׁ֔מֶשׁ וְיָצָא֙ אֶל־גְּלִיל֔וֹת אֲשֶׁר־נֹ֖כַח מַעֲלֵ֣ה אֲדֻמִּ֑ים וְיָרַ֕ד אֶ֥בֶן בֹּ֖הַן בֶּן־רְאוּבֵֽן׃</w:t>
      </w:r>
    </w:p>
    <w:p>
      <w:pPr>
        <w:bidi/>
      </w:pPr>
      <w:r>
        <w:rPr>
          <w:rtl/>
          <w:cs/>
          <w:lang w:val="he_IL" w:bidi="he_IL"/>
        </w:rPr>
      </w:r>
      <w:r>
        <w:rPr>
          <w:vertAlign w:val="superscript"/>
          <w:rtl/>
          <w:cs/>
          <w:lang w:val="he_IL" w:bidi="he_IL"/>
        </w:rPr>
        <w:t>18</w:t>
      </w:r>
      <w:r>
        <w:rPr>
          <w:rtl/>
          <w:cs/>
          <w:lang w:val="he_IL" w:bidi="he_IL"/>
        </w:rPr>
        <w:t xml:space="preserve"> וְעָבַ֛ר אֶל־כֶּ֥תֶף מוּל־הָֽעֲרָבָ֖ה צָפ֑וֹנָה וְיָרַ֖ד הָעֲרָבָֽתָה׃</w:t>
      </w:r>
    </w:p>
    <w:p>
      <w:pPr>
        <w:bidi/>
      </w:pPr>
      <w:r>
        <w:rPr>
          <w:rtl/>
          <w:cs/>
          <w:lang w:val="he_IL" w:bidi="he_IL"/>
        </w:rPr>
      </w:r>
      <w:r>
        <w:rPr>
          <w:vertAlign w:val="superscript"/>
          <w:rtl/>
          <w:cs/>
          <w:lang w:val="he_IL" w:bidi="he_IL"/>
        </w:rPr>
        <w:t>19</w:t>
      </w:r>
      <w:r>
        <w:rPr>
          <w:rtl/>
          <w:cs/>
          <w:lang w:val="he_IL" w:bidi="he_IL"/>
        </w:rPr>
        <w:t xml:space="preserve"> וְעָבַ֨ר הַגְּב֜וּל אֶל־כֶּ֣תֶף בֵּית־חָגְלָה֮ צָפוֹנָה֒ והיה ׀ תצאותיו הַגְּב֗וּל אֶל־לְשׁ֤וֹן יָם־הַמֶּ֙לַח֙ צָפ֔וֹנָה אֶל־קְצֵ֥ה הַיַּרְדֵּ֖ן נֶ֑גְבָּה זֶ֖ה גְּב֥וּל נֶֽגֶב׃</w:t>
      </w:r>
    </w:p>
    <w:p>
      <w:pPr>
        <w:bidi/>
      </w:pPr>
      <w:r>
        <w:rPr>
          <w:rtl/>
          <w:cs/>
          <w:lang w:val="he_IL" w:bidi="he_IL"/>
        </w:rPr>
      </w:r>
      <w:r>
        <w:rPr>
          <w:vertAlign w:val="superscript"/>
          <w:rtl/>
          <w:cs/>
          <w:lang w:val="he_IL" w:bidi="he_IL"/>
        </w:rPr>
        <w:t>20</w:t>
      </w:r>
      <w:r>
        <w:rPr>
          <w:rtl/>
          <w:cs/>
          <w:lang w:val="he_IL" w:bidi="he_IL"/>
        </w:rPr>
        <w:t xml:space="preserve"> וְהַיַּרְדֵּ֥ן יִגְבֹּל־אֹת֖וֹ לִפְאַת־קֵ֑דְמָה זֹ֡את נַחֲלַת֩ בְּנֵ֨י בִנְיָמִ֧ן לִגְבֽוּלֹתֶ֛יהָ סָבִ֖יב לְמִשְׁפְּחֹתָֽם׃</w:t>
      </w:r>
    </w:p>
    <w:p>
      <w:pPr>
        <w:bidi/>
      </w:pPr>
      <w:r>
        <w:rPr>
          <w:rtl/>
          <w:cs/>
          <w:lang w:val="he_IL" w:bidi="he_IL"/>
        </w:rPr>
      </w:r>
      <w:r>
        <w:rPr>
          <w:vertAlign w:val="superscript"/>
          <w:rtl/>
          <w:cs/>
          <w:lang w:val="he_IL" w:bidi="he_IL"/>
        </w:rPr>
        <w:t>21</w:t>
      </w:r>
      <w:r>
        <w:rPr>
          <w:rtl/>
          <w:cs/>
          <w:lang w:val="he_IL" w:bidi="he_IL"/>
        </w:rPr>
        <w:t xml:space="preserve"> וְהָי֣וּ הֶֽעָרִ֗ים לְמַטֵּ֛ה בְּנֵ֥י בִנְיָמִ֖ן לְמִשְׁפְּחֽוֹתֵיהֶ֑ם יְרִיח֥וֹ וּבֵית־חָגְלָ֖ה וְעֵ֥מֶק קְצִֽיץ׃</w:t>
      </w:r>
    </w:p>
    <w:p>
      <w:pPr>
        <w:bidi/>
      </w:pPr>
      <w:r>
        <w:rPr>
          <w:rtl/>
          <w:cs/>
          <w:lang w:val="he_IL" w:bidi="he_IL"/>
        </w:rPr>
      </w:r>
      <w:r>
        <w:rPr>
          <w:vertAlign w:val="superscript"/>
          <w:rtl/>
          <w:cs/>
          <w:lang w:val="he_IL" w:bidi="he_IL"/>
        </w:rPr>
        <w:t>22</w:t>
      </w:r>
      <w:r>
        <w:rPr>
          <w:rtl/>
          <w:cs/>
          <w:lang w:val="he_IL" w:bidi="he_IL"/>
        </w:rPr>
        <w:t xml:space="preserve"> וּבֵ֧ית הָֽעֲרָבָ֛ה וּצְמָרַ֖יִם וּבֵֽית־אֵֽל׃</w:t>
      </w:r>
    </w:p>
    <w:p>
      <w:pPr>
        <w:bidi/>
      </w:pPr>
      <w:r>
        <w:rPr>
          <w:rtl/>
          <w:cs/>
          <w:lang w:val="he_IL" w:bidi="he_IL"/>
        </w:rPr>
      </w:r>
      <w:r>
        <w:rPr>
          <w:vertAlign w:val="superscript"/>
          <w:rtl/>
          <w:cs/>
          <w:lang w:val="he_IL" w:bidi="he_IL"/>
        </w:rPr>
        <w:t>23</w:t>
      </w:r>
      <w:r>
        <w:rPr>
          <w:rtl/>
          <w:cs/>
          <w:lang w:val="he_IL" w:bidi="he_IL"/>
        </w:rPr>
        <w:t xml:space="preserve"> וְהָעַוִּ֥ים וְהַפָּרָ֖ה וְעָפְרָֽה׃</w:t>
      </w:r>
    </w:p>
    <w:p>
      <w:pPr>
        <w:bidi/>
      </w:pPr>
      <w:r>
        <w:rPr>
          <w:rtl/>
          <w:cs/>
          <w:lang w:val="he_IL" w:bidi="he_IL"/>
        </w:rPr>
      </w:r>
      <w:r>
        <w:rPr>
          <w:vertAlign w:val="superscript"/>
          <w:rtl/>
          <w:cs/>
          <w:lang w:val="he_IL" w:bidi="he_IL"/>
        </w:rPr>
        <w:t>24</w:t>
      </w:r>
      <w:r>
        <w:rPr>
          <w:rtl/>
          <w:cs/>
          <w:lang w:val="he_IL" w:bidi="he_IL"/>
        </w:rPr>
        <w:t xml:space="preserve"> וּכְפַ֧ר העמני וְהָֽעָפְנִ֖י וָגָ֑בַע עָרִ֥ים שְׁתֵּים־עֶשְׂרֵ֖ה וְחַצְרֵיהֶֽן׃</w:t>
      </w:r>
    </w:p>
    <w:p>
      <w:pPr>
        <w:bidi/>
      </w:pPr>
      <w:r>
        <w:rPr>
          <w:rtl/>
          <w:cs/>
          <w:lang w:val="he_IL" w:bidi="he_IL"/>
        </w:rPr>
      </w:r>
      <w:r>
        <w:rPr>
          <w:vertAlign w:val="superscript"/>
          <w:rtl/>
          <w:cs/>
          <w:lang w:val="he_IL" w:bidi="he_IL"/>
        </w:rPr>
        <w:t>25</w:t>
      </w:r>
      <w:r>
        <w:rPr>
          <w:rtl/>
          <w:cs/>
          <w:lang w:val="he_IL" w:bidi="he_IL"/>
        </w:rPr>
        <w:t xml:space="preserve"> גִּבְע֥וֹן וְהָֽרָמָ֖ה וּבְאֵרֽוֹת׃</w:t>
      </w:r>
    </w:p>
    <w:p>
      <w:pPr>
        <w:bidi/>
      </w:pPr>
      <w:r>
        <w:rPr>
          <w:rtl/>
          <w:cs/>
          <w:lang w:val="he_IL" w:bidi="he_IL"/>
        </w:rPr>
      </w:r>
      <w:r>
        <w:rPr>
          <w:vertAlign w:val="superscript"/>
          <w:rtl/>
          <w:cs/>
          <w:lang w:val="he_IL" w:bidi="he_IL"/>
        </w:rPr>
        <w:t>26</w:t>
      </w:r>
      <w:r>
        <w:rPr>
          <w:rtl/>
          <w:cs/>
          <w:lang w:val="he_IL" w:bidi="he_IL"/>
        </w:rPr>
        <w:t xml:space="preserve"> וְהַמִּצְפֶּ֥ה וְהַכְּפִירָ֖ה וְהַמֹּצָֽה׃</w:t>
      </w:r>
    </w:p>
    <w:p>
      <w:pPr>
        <w:bidi/>
      </w:pPr>
      <w:r>
        <w:rPr>
          <w:rtl/>
          <w:cs/>
          <w:lang w:val="he_IL" w:bidi="he_IL"/>
        </w:rPr>
      </w:r>
      <w:r>
        <w:rPr>
          <w:vertAlign w:val="superscript"/>
          <w:rtl/>
          <w:cs/>
          <w:lang w:val="he_IL" w:bidi="he_IL"/>
        </w:rPr>
        <w:t>27</w:t>
      </w:r>
      <w:r>
        <w:rPr>
          <w:rtl/>
          <w:cs/>
          <w:lang w:val="he_IL" w:bidi="he_IL"/>
        </w:rPr>
        <w:t xml:space="preserve"> וְרֶ֥קֶם וְיִרְפְּאֵ֖ל וְתַרְאֲלָֽה׃</w:t>
      </w:r>
    </w:p>
    <w:p>
      <w:pPr>
        <w:bidi/>
      </w:pPr>
      <w:r>
        <w:rPr>
          <w:rtl/>
          <w:cs/>
          <w:lang w:val="he_IL" w:bidi="he_IL"/>
        </w:rPr>
      </w:r>
      <w:r>
        <w:rPr>
          <w:vertAlign w:val="superscript"/>
          <w:rtl/>
          <w:cs/>
          <w:lang w:val="he_IL" w:bidi="he_IL"/>
        </w:rPr>
        <w:t>28</w:t>
      </w:r>
      <w:r>
        <w:rPr>
          <w:rtl/>
          <w:cs/>
          <w:lang w:val="he_IL" w:bidi="he_IL"/>
        </w:rPr>
        <w:t xml:space="preserve"> וְצֵלַ֡ע הָאֶ֜לֶף וְהַיְבוּסִ֨י הִ֤יא יְרֽוּשָׁלִַ֙ם֙ גִּבְעַ֣ת קִרְיַ֔ת עָרִ֥ים אַרְבַּֽע־עֶשְׂרֵ֖ה וְחַצְרֵיהֶ֑ן זֹ֛את נַֽחֲלַ֥ת בְּנֵֽי־בִנְיָמִ֖ן לְמִשְׁפְּחֹתָֽם׃ פ</w:t>
      </w:r>
    </w:p>
    <w:p>
      <w:pPr>
        <w:pStyle w:val="Heading2"/>
        <w:bidi/>
      </w:pPr>
      <w:r>
        <w:rPr>
          <w:rtl/>
          <w:cs/>
          <w:lang w:val="he_IL" w:bidi="he_IL"/>
        </w:rPr>
        <w:t>Joshua 19:1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וַיֵּצֵ֞א הַגּוֹרָ֤ל הַשֵּׁנִי֙ לְשִׁמְע֔וֹן לְמַטֵּ֥ה בְנֵֽי־שִׁמְע֖וֹן לְמִשְׁפְּחוֹתָ֑ם וַֽיְהִי֙ נַֽחֲלָתָ֔ם בְּת֖וֹךְ נַחֲלַ֥ת בְּנֵֽי־יְהוּדָֽה׃</w:t>
      </w:r>
    </w:p>
    <w:p>
      <w:pPr>
        <w:bidi/>
      </w:pPr>
      <w:r>
        <w:rPr>
          <w:rtl/>
          <w:cs/>
          <w:lang w:val="he_IL" w:bidi="he_IL"/>
        </w:rPr>
      </w:r>
      <w:r>
        <w:rPr>
          <w:vertAlign w:val="superscript"/>
          <w:rtl/>
          <w:cs/>
          <w:lang w:val="he_IL" w:bidi="he_IL"/>
        </w:rPr>
        <w:t>2</w:t>
      </w:r>
      <w:r>
        <w:rPr>
          <w:rtl/>
          <w:cs/>
          <w:lang w:val="he_IL" w:bidi="he_IL"/>
        </w:rPr>
        <w:t xml:space="preserve"> וַיְהִ֥י לָהֶ֖ם בְּנַֽחֲלָתָ֑ם בְּאֵֽר־שֶׁ֥בַע וְשֶׁ֖בַע וּמוֹלָדָֽה׃</w:t>
      </w:r>
    </w:p>
    <w:p>
      <w:pPr>
        <w:bidi/>
      </w:pPr>
      <w:r>
        <w:rPr>
          <w:rtl/>
          <w:cs/>
          <w:lang w:val="he_IL" w:bidi="he_IL"/>
        </w:rPr>
      </w:r>
      <w:r>
        <w:rPr>
          <w:vertAlign w:val="superscript"/>
          <w:rtl/>
          <w:cs/>
          <w:lang w:val="he_IL" w:bidi="he_IL"/>
        </w:rPr>
        <w:t>3</w:t>
      </w:r>
      <w:r>
        <w:rPr>
          <w:rtl/>
          <w:cs/>
          <w:lang w:val="he_IL" w:bidi="he_IL"/>
        </w:rPr>
        <w:t xml:space="preserve"> וַחֲצַ֥ר שׁוּעָ֛ל וּבָלָ֖ה וָעָֽצֶם׃</w:t>
      </w:r>
    </w:p>
    <w:p>
      <w:pPr>
        <w:bidi/>
      </w:pPr>
      <w:r>
        <w:rPr>
          <w:rtl/>
          <w:cs/>
          <w:lang w:val="he_IL" w:bidi="he_IL"/>
        </w:rPr>
      </w:r>
      <w:r>
        <w:rPr>
          <w:vertAlign w:val="superscript"/>
          <w:rtl/>
          <w:cs/>
          <w:lang w:val="he_IL" w:bidi="he_IL"/>
        </w:rPr>
        <w:t>4</w:t>
      </w:r>
      <w:r>
        <w:rPr>
          <w:rtl/>
          <w:cs/>
          <w:lang w:val="he_IL" w:bidi="he_IL"/>
        </w:rPr>
        <w:t xml:space="preserve"> וְאֶלְתּוֹלַ֥ד וּבְת֖וּל וְחָרְמָֽה׃</w:t>
      </w:r>
    </w:p>
    <w:p>
      <w:pPr>
        <w:bidi/>
      </w:pPr>
      <w:r>
        <w:rPr>
          <w:rtl/>
          <w:cs/>
          <w:lang w:val="he_IL" w:bidi="he_IL"/>
        </w:rPr>
      </w:r>
      <w:r>
        <w:rPr>
          <w:vertAlign w:val="superscript"/>
          <w:rtl/>
          <w:cs/>
          <w:lang w:val="he_IL" w:bidi="he_IL"/>
        </w:rPr>
        <w:t>5</w:t>
      </w:r>
      <w:r>
        <w:rPr>
          <w:rtl/>
          <w:cs/>
          <w:lang w:val="he_IL" w:bidi="he_IL"/>
        </w:rPr>
        <w:t xml:space="preserve"> וְצִֽקְלַ֥ג וּבֵית־הַמַּרְכָּב֖וֹת וַחֲצַ֥ר סוּסָֽה׃</w:t>
      </w:r>
    </w:p>
    <w:p>
      <w:pPr>
        <w:bidi/>
      </w:pPr>
      <w:r>
        <w:rPr>
          <w:rtl/>
          <w:cs/>
          <w:lang w:val="he_IL" w:bidi="he_IL"/>
        </w:rPr>
      </w:r>
      <w:r>
        <w:rPr>
          <w:vertAlign w:val="superscript"/>
          <w:rtl/>
          <w:cs/>
          <w:lang w:val="he_IL" w:bidi="he_IL"/>
        </w:rPr>
        <w:t>6</w:t>
      </w:r>
      <w:r>
        <w:rPr>
          <w:rtl/>
          <w:cs/>
          <w:lang w:val="he_IL" w:bidi="he_IL"/>
        </w:rPr>
        <w:t xml:space="preserve"> וּבֵ֥ית לְבָא֖וֹת וְשָֽׁרוּחֶ֑ן עָרִ֥ים שְׁלֹשׁ־עֶשְׂרֵ֖ה וְחַצְרֵיהֶֽן׃</w:t>
      </w:r>
    </w:p>
    <w:p>
      <w:pPr>
        <w:bidi/>
      </w:pPr>
      <w:r>
        <w:rPr>
          <w:rtl/>
          <w:cs/>
          <w:lang w:val="he_IL" w:bidi="he_IL"/>
        </w:rPr>
      </w:r>
      <w:r>
        <w:rPr>
          <w:vertAlign w:val="superscript"/>
          <w:rtl/>
          <w:cs/>
          <w:lang w:val="he_IL" w:bidi="he_IL"/>
        </w:rPr>
        <w:t>7</w:t>
      </w:r>
      <w:r>
        <w:rPr>
          <w:rtl/>
          <w:cs/>
          <w:lang w:val="he_IL" w:bidi="he_IL"/>
        </w:rPr>
        <w:t xml:space="preserve"> עַ֥יִן ׀ רִמּ֖וֹן וָעֶ֣תֶר וְעָשָׁ֑ן עָרִ֥ים אַרְבַּ֖ע וְחַצְרֵיהֶֽן׃</w:t>
      </w:r>
    </w:p>
    <w:p>
      <w:pPr>
        <w:bidi/>
      </w:pPr>
      <w:r>
        <w:rPr>
          <w:rtl/>
          <w:cs/>
          <w:lang w:val="he_IL" w:bidi="he_IL"/>
        </w:rPr>
      </w:r>
      <w:r>
        <w:rPr>
          <w:vertAlign w:val="superscript"/>
          <w:rtl/>
          <w:cs/>
          <w:lang w:val="he_IL" w:bidi="he_IL"/>
        </w:rPr>
        <w:t>8</w:t>
      </w:r>
      <w:r>
        <w:rPr>
          <w:rtl/>
          <w:cs/>
          <w:lang w:val="he_IL" w:bidi="he_IL"/>
        </w:rPr>
        <w:t xml:space="preserve"> וְכָל־הַֽחֲצֵרִ֗ים אֲשֶׁ֤ר סְבִיבוֹת֙ הֶֽעָרִ֣ים הָאֵ֔לֶּה עַד־בַּֽעֲלַ֥ת בְּאֵ֖ר רָ֣אמַת נֶ֑גֶב זֹ֗את נַחֲלַ֛ת מַטֵּ֥ה בְנֵֽי־שִׁמְע֖וֹן לְמִשְׁפְּחֹתָֽם׃</w:t>
      </w:r>
    </w:p>
    <w:p>
      <w:pPr>
        <w:bidi/>
      </w:pPr>
      <w:r>
        <w:rPr>
          <w:rtl/>
          <w:cs/>
          <w:lang w:val="he_IL" w:bidi="he_IL"/>
        </w:rPr>
      </w:r>
      <w:r>
        <w:rPr>
          <w:vertAlign w:val="superscript"/>
          <w:rtl/>
          <w:cs/>
          <w:lang w:val="he_IL" w:bidi="he_IL"/>
        </w:rPr>
        <w:t>9</w:t>
      </w:r>
      <w:r>
        <w:rPr>
          <w:rtl/>
          <w:cs/>
          <w:lang w:val="he_IL" w:bidi="he_IL"/>
        </w:rPr>
        <w:t xml:space="preserve"> מֵחֶ֙בֶל֙ בְּנֵ֣י יְהוּדָ֔ה נַחֲלַ֖ת בְּנֵ֣י שִׁמְע֑וֹן כִּֽי־הָיָ֞ה חֵ֤לֶק בְּנֵֽי־יְהוּדָה֙ רַ֣ב מֵהֶ֔ם וַיִּנְחֲל֥וּ בְנֵֽי־שִׁמְע֖וֹן בְּת֥וֹךְ נַחֲלָתָֽם׃ פ</w:t>
      </w:r>
    </w:p>
    <w:p>
      <w:pPr>
        <w:bidi/>
      </w:pPr>
      <w:r>
        <w:rPr>
          <w:rtl/>
          <w:cs/>
          <w:lang w:val="he_IL" w:bidi="he_IL"/>
        </w:rPr>
      </w:r>
      <w:r>
        <w:rPr>
          <w:vertAlign w:val="superscript"/>
          <w:rtl/>
          <w:cs/>
          <w:lang w:val="he_IL" w:bidi="he_IL"/>
        </w:rPr>
        <w:t>10</w:t>
      </w:r>
      <w:r>
        <w:rPr>
          <w:rtl/>
          <w:cs/>
          <w:lang w:val="he_IL" w:bidi="he_IL"/>
        </w:rPr>
        <w:t xml:space="preserve"> וַיַּ֙עַל֙ הַגּוֹרָ֣ל הַשְּׁלִישִׁ֔י לִבְנֵ֥י זְבוּלֻ֖ן לְמִשְׁפְּחֹתָ֑ם וַיְהִ֛י גְּב֥וּל נַחֲלָתָ֖ם עַד־שָׂרִֽיד׃</w:t>
      </w:r>
    </w:p>
    <w:p>
      <w:pPr>
        <w:bidi/>
      </w:pPr>
      <w:r>
        <w:rPr>
          <w:rtl/>
          <w:cs/>
          <w:lang w:val="he_IL" w:bidi="he_IL"/>
        </w:rPr>
      </w:r>
      <w:r>
        <w:rPr>
          <w:vertAlign w:val="superscript"/>
          <w:rtl/>
          <w:cs/>
          <w:lang w:val="he_IL" w:bidi="he_IL"/>
        </w:rPr>
        <w:t>11</w:t>
      </w:r>
      <w:r>
        <w:rPr>
          <w:rtl/>
          <w:cs/>
          <w:lang w:val="he_IL" w:bidi="he_IL"/>
        </w:rPr>
        <w:t xml:space="preserve"> וְעָלָ֨ה גְבוּלָ֧ם ׀ לַיָּ֛מָּה וּמַרְעֲלָ֖ה וּפָגַ֣ע בְּדַבָּ֑שֶׁת וּפָגַע֙ אֶל־הַנַּ֔חַל אֲשֶׁ֖ר עַל־פְּנֵ֥י יָקְנְעָֽם׃</w:t>
      </w:r>
    </w:p>
    <w:p>
      <w:pPr>
        <w:bidi/>
      </w:pPr>
      <w:r>
        <w:rPr>
          <w:rtl/>
          <w:cs/>
          <w:lang w:val="he_IL" w:bidi="he_IL"/>
        </w:rPr>
      </w:r>
      <w:r>
        <w:rPr>
          <w:vertAlign w:val="superscript"/>
          <w:rtl/>
          <w:cs/>
          <w:lang w:val="he_IL" w:bidi="he_IL"/>
        </w:rPr>
        <w:t>12</w:t>
      </w:r>
      <w:r>
        <w:rPr>
          <w:rtl/>
          <w:cs/>
          <w:lang w:val="he_IL" w:bidi="he_IL"/>
        </w:rPr>
        <w:t xml:space="preserve"> וְשָׁ֣ב מִשָּׂרִ֗יד קֵ֚דְמָה מִזְרַ֣ח הַשֶּׁ֔מֶשׁ עַל־גְּב֥וּל כִּסְלֹ֖ת תָּבֹ֑ר וְיָצָ֥א אֶל־הַדָּֽבְרַ֖ת וְעָלָ֥ה יָפִֽיעַ׃</w:t>
      </w:r>
    </w:p>
    <w:p>
      <w:pPr>
        <w:bidi/>
      </w:pPr>
      <w:r>
        <w:rPr>
          <w:rtl/>
          <w:cs/>
          <w:lang w:val="he_IL" w:bidi="he_IL"/>
        </w:rPr>
      </w:r>
      <w:r>
        <w:rPr>
          <w:vertAlign w:val="superscript"/>
          <w:rtl/>
          <w:cs/>
          <w:lang w:val="he_IL" w:bidi="he_IL"/>
        </w:rPr>
        <w:t>13</w:t>
      </w:r>
      <w:r>
        <w:rPr>
          <w:rtl/>
          <w:cs/>
          <w:lang w:val="he_IL" w:bidi="he_IL"/>
        </w:rPr>
        <w:t xml:space="preserve"> וּמִשָּׁ֤ם עָבַר֙ קֵ֣דְמָה מִזְרָ֔חָה גִּתָּ֥ה חֵ֖פֶר עִתָּ֣ה קָצִ֑ין וְיָצָ֛א רִמּ֥וֹן הַמְּתֹאָ֖ר הַנֵּעָֽה׃</w:t>
      </w:r>
    </w:p>
    <w:p>
      <w:pPr>
        <w:bidi/>
      </w:pPr>
      <w:r>
        <w:rPr>
          <w:rtl/>
          <w:cs/>
          <w:lang w:val="he_IL" w:bidi="he_IL"/>
        </w:rPr>
      </w:r>
      <w:r>
        <w:rPr>
          <w:vertAlign w:val="superscript"/>
          <w:rtl/>
          <w:cs/>
          <w:lang w:val="he_IL" w:bidi="he_IL"/>
        </w:rPr>
        <w:t>14</w:t>
      </w:r>
      <w:r>
        <w:rPr>
          <w:rtl/>
          <w:cs/>
          <w:lang w:val="he_IL" w:bidi="he_IL"/>
        </w:rPr>
        <w:t xml:space="preserve"> וְנָסַ֤ב אֹתוֹ֙ הַגְּב֔וּל מִצְּפ֖וֹן חַנָּתֹ֑ן וְהָיוּ֙ תֹּֽצְאֹתָ֔יו גֵּ֖י יִפְתַּח־אֵֽל׃</w:t>
      </w:r>
    </w:p>
    <w:p>
      <w:pPr>
        <w:bidi/>
      </w:pPr>
      <w:r>
        <w:rPr>
          <w:rtl/>
          <w:cs/>
          <w:lang w:val="he_IL" w:bidi="he_IL"/>
        </w:rPr>
      </w:r>
      <w:r>
        <w:rPr>
          <w:vertAlign w:val="superscript"/>
          <w:rtl/>
          <w:cs/>
          <w:lang w:val="he_IL" w:bidi="he_IL"/>
        </w:rPr>
        <w:t>15</w:t>
      </w:r>
      <w:r>
        <w:rPr>
          <w:rtl/>
          <w:cs/>
          <w:lang w:val="he_IL" w:bidi="he_IL"/>
        </w:rPr>
        <w:t xml:space="preserve"> וְקַטָּ֤ת וְנַֽהֲלָל֙ וְשִׁמְר֔וֹן וְיִדְאֲלָ֖ה וּבֵ֣ית לָ֑חֶם עָרִ֥ים שְׁתֵּים־עֶשְׂרֵ֖ה וְחַצְרֵיהֶֽן׃</w:t>
      </w:r>
    </w:p>
    <w:p>
      <w:pPr>
        <w:bidi/>
      </w:pPr>
      <w:r>
        <w:rPr>
          <w:rtl/>
          <w:cs/>
          <w:lang w:val="he_IL" w:bidi="he_IL"/>
        </w:rPr>
      </w:r>
      <w:r>
        <w:rPr>
          <w:vertAlign w:val="superscript"/>
          <w:rtl/>
          <w:cs/>
          <w:lang w:val="he_IL" w:bidi="he_IL"/>
        </w:rPr>
        <w:t>16</w:t>
      </w:r>
      <w:r>
        <w:rPr>
          <w:rtl/>
          <w:cs/>
          <w:lang w:val="he_IL" w:bidi="he_IL"/>
        </w:rPr>
        <w:t xml:space="preserve"> זֹ֛את נַחֲלַ֥ת בְּנֵֽי־זְבוּלֻ֖ן לְמִשְׁפְּחוֹתָ֑ם הֶֽעָרִ֥ים הָאֵ֖לֶּה וְחַצְרֵיהֶֽן׃ פ</w:t>
      </w:r>
    </w:p>
    <w:p>
      <w:pPr>
        <w:bidi/>
      </w:pPr>
      <w:r>
        <w:rPr>
          <w:rtl/>
          <w:cs/>
          <w:lang w:val="he_IL" w:bidi="he_IL"/>
        </w:rPr>
      </w:r>
      <w:r>
        <w:rPr>
          <w:vertAlign w:val="superscript"/>
          <w:rtl/>
          <w:cs/>
          <w:lang w:val="he_IL" w:bidi="he_IL"/>
        </w:rPr>
        <w:t>17</w:t>
      </w:r>
      <w:r>
        <w:rPr>
          <w:rtl/>
          <w:cs/>
          <w:lang w:val="he_IL" w:bidi="he_IL"/>
        </w:rPr>
        <w:t xml:space="preserve"> לְיִ֨שָּׂשכָ֔ר יָצָ֖א הַגּוֹרָ֣ל הָֽרְבִיעִ֑י לִבְנֵ֥י יִשָּׂשכָ֖ר לְמִשְׁפְּחוֹתָֽם׃</w:t>
      </w:r>
    </w:p>
    <w:p>
      <w:pPr>
        <w:bidi/>
      </w:pPr>
      <w:r>
        <w:rPr>
          <w:rtl/>
          <w:cs/>
          <w:lang w:val="he_IL" w:bidi="he_IL"/>
        </w:rPr>
      </w:r>
      <w:r>
        <w:rPr>
          <w:vertAlign w:val="superscript"/>
          <w:rtl/>
          <w:cs/>
          <w:lang w:val="he_IL" w:bidi="he_IL"/>
        </w:rPr>
        <w:t>18</w:t>
      </w:r>
      <w:r>
        <w:rPr>
          <w:rtl/>
          <w:cs/>
          <w:lang w:val="he_IL" w:bidi="he_IL"/>
        </w:rPr>
        <w:t xml:space="preserve"> וַיְהִ֖י גְּבוּלָ֑ם יִזְרְעֶ֥אלָה וְהַכְּסוּלֹ֖ת וְשׁוּנֵֽם׃</w:t>
      </w:r>
    </w:p>
    <w:p>
      <w:pPr>
        <w:bidi/>
      </w:pPr>
      <w:r>
        <w:rPr>
          <w:rtl/>
          <w:cs/>
          <w:lang w:val="he_IL" w:bidi="he_IL"/>
        </w:rPr>
      </w:r>
      <w:r>
        <w:rPr>
          <w:vertAlign w:val="superscript"/>
          <w:rtl/>
          <w:cs/>
          <w:lang w:val="he_IL" w:bidi="he_IL"/>
        </w:rPr>
        <w:t>19</w:t>
      </w:r>
      <w:r>
        <w:rPr>
          <w:rtl/>
          <w:cs/>
          <w:lang w:val="he_IL" w:bidi="he_IL"/>
        </w:rPr>
        <w:t xml:space="preserve"> וַחֲפָרַ֥יִם וְשִׁיאֹ֖ן וַאֲנָחֲרַֽת׃</w:t>
      </w:r>
    </w:p>
    <w:p>
      <w:pPr>
        <w:bidi/>
      </w:pPr>
      <w:r>
        <w:rPr>
          <w:rtl/>
          <w:cs/>
          <w:lang w:val="he_IL" w:bidi="he_IL"/>
        </w:rPr>
      </w:r>
      <w:r>
        <w:rPr>
          <w:vertAlign w:val="superscript"/>
          <w:rtl/>
          <w:cs/>
          <w:lang w:val="he_IL" w:bidi="he_IL"/>
        </w:rPr>
        <w:t>20</w:t>
      </w:r>
      <w:r>
        <w:rPr>
          <w:rtl/>
          <w:cs/>
          <w:lang w:val="he_IL" w:bidi="he_IL"/>
        </w:rPr>
        <w:t xml:space="preserve"> וְהָֽרַבִּ֥ית וְקִשְׁי֖וֹן וָאָֽבֶץ׃</w:t>
      </w:r>
    </w:p>
    <w:p>
      <w:pPr>
        <w:bidi/>
      </w:pPr>
      <w:r>
        <w:rPr>
          <w:rtl/>
          <w:cs/>
          <w:lang w:val="he_IL" w:bidi="he_IL"/>
        </w:rPr>
      </w:r>
      <w:r>
        <w:rPr>
          <w:vertAlign w:val="superscript"/>
          <w:rtl/>
          <w:cs/>
          <w:lang w:val="he_IL" w:bidi="he_IL"/>
        </w:rPr>
        <w:t>21</w:t>
      </w:r>
      <w:r>
        <w:rPr>
          <w:rtl/>
          <w:cs/>
          <w:lang w:val="he_IL" w:bidi="he_IL"/>
        </w:rPr>
        <w:t xml:space="preserve"> וְרֶ֧מֶת וְעֵין־גַּנִּ֛ים וְעֵ֥ין חַדָּ֖ה וּבֵ֥ית פַּצֵּֽץ׃</w:t>
      </w:r>
    </w:p>
    <w:p>
      <w:pPr>
        <w:bidi/>
      </w:pPr>
      <w:r>
        <w:rPr>
          <w:rtl/>
          <w:cs/>
          <w:lang w:val="he_IL" w:bidi="he_IL"/>
        </w:rPr>
      </w:r>
      <w:r>
        <w:rPr>
          <w:vertAlign w:val="superscript"/>
          <w:rtl/>
          <w:cs/>
          <w:lang w:val="he_IL" w:bidi="he_IL"/>
        </w:rPr>
        <w:t>22</w:t>
      </w:r>
      <w:r>
        <w:rPr>
          <w:rtl/>
          <w:cs/>
          <w:lang w:val="he_IL" w:bidi="he_IL"/>
        </w:rPr>
        <w:t xml:space="preserve"> וּפָגַע֩ הַגְּב֨וּל בְּתָב֤וֹר ושחצומה וּבֵ֣ית שֶׁ֔מֶשׁ וְהָי֛וּ תֹּצְא֥וֹת גְּבוּלָ֖ם הַיַּרְדֵּ֑ן עָרִ֥ים שֵׁשׁ־עֶשְׂרֵ֖ה וְחַצְרֵיהֶֽן׃</w:t>
      </w:r>
    </w:p>
    <w:p>
      <w:pPr>
        <w:bidi/>
      </w:pPr>
      <w:r>
        <w:rPr>
          <w:rtl/>
          <w:cs/>
          <w:lang w:val="he_IL" w:bidi="he_IL"/>
        </w:rPr>
      </w:r>
      <w:r>
        <w:rPr>
          <w:vertAlign w:val="superscript"/>
          <w:rtl/>
          <w:cs/>
          <w:lang w:val="he_IL" w:bidi="he_IL"/>
        </w:rPr>
        <w:t>23</w:t>
      </w:r>
      <w:r>
        <w:rPr>
          <w:rtl/>
          <w:cs/>
          <w:lang w:val="he_IL" w:bidi="he_IL"/>
        </w:rPr>
        <w:t xml:space="preserve"> זֹ֗את נַחֲלַ֛ת מַטֵּ֥ה בְנֵֽי־יִשָּׂשכָ֖ר לְמִשְׁפְּחֹתָ֑ם הֶעָרִ֖ים וְחַצְרֵיהֶֽן׃ פ</w:t>
      </w:r>
    </w:p>
    <w:p>
      <w:pPr>
        <w:bidi/>
      </w:pPr>
      <w:r>
        <w:rPr>
          <w:rtl/>
          <w:cs/>
          <w:lang w:val="he_IL" w:bidi="he_IL"/>
        </w:rPr>
      </w:r>
      <w:r>
        <w:rPr>
          <w:vertAlign w:val="superscript"/>
          <w:rtl/>
          <w:cs/>
          <w:lang w:val="he_IL" w:bidi="he_IL"/>
        </w:rPr>
        <w:t>24</w:t>
      </w:r>
      <w:r>
        <w:rPr>
          <w:rtl/>
          <w:cs/>
          <w:lang w:val="he_IL" w:bidi="he_IL"/>
        </w:rPr>
        <w:t xml:space="preserve"> וַיֵּצֵא֙ הַגּוֹרָ֣ל הַֽחֲמִישִׁ֔י לְמַטֵּ֥ה בְנֵֽי־אָשֵׁ֖ר לְמִשְׁפְּחוֹתָֽם׃</w:t>
      </w:r>
    </w:p>
    <w:p>
      <w:pPr>
        <w:bidi/>
      </w:pPr>
      <w:r>
        <w:rPr>
          <w:rtl/>
          <w:cs/>
          <w:lang w:val="he_IL" w:bidi="he_IL"/>
        </w:rPr>
      </w:r>
      <w:r>
        <w:rPr>
          <w:vertAlign w:val="superscript"/>
          <w:rtl/>
          <w:cs/>
          <w:lang w:val="he_IL" w:bidi="he_IL"/>
        </w:rPr>
        <w:t>25</w:t>
      </w:r>
      <w:r>
        <w:rPr>
          <w:rtl/>
          <w:cs/>
          <w:lang w:val="he_IL" w:bidi="he_IL"/>
        </w:rPr>
        <w:t xml:space="preserve"> וַיְהִ֖י גְּבוּלָ֑ם חֶלְקַ֥ת וַחֲלִ֖י וָבֶ֥טֶן וְאַכְשָֽׁף׃</w:t>
      </w:r>
    </w:p>
    <w:p>
      <w:pPr>
        <w:bidi/>
      </w:pPr>
      <w:r>
        <w:rPr>
          <w:rtl/>
          <w:cs/>
          <w:lang w:val="he_IL" w:bidi="he_IL"/>
        </w:rPr>
      </w:r>
      <w:r>
        <w:rPr>
          <w:vertAlign w:val="superscript"/>
          <w:rtl/>
          <w:cs/>
          <w:lang w:val="he_IL" w:bidi="he_IL"/>
        </w:rPr>
        <w:t>26</w:t>
      </w:r>
      <w:r>
        <w:rPr>
          <w:rtl/>
          <w:cs/>
          <w:lang w:val="he_IL" w:bidi="he_IL"/>
        </w:rPr>
        <w:t xml:space="preserve"> וְאַֽלַמֶּ֥לֶךְ וְעַמְעָ֖ד וּמִשְׁאָ֑ל וּפָגַ֤ע בְּכַרְמֶל֙ הַיָּ֔מָּה וּבְשִׁיח֖וֹר לִבְנָֽת׃</w:t>
      </w:r>
    </w:p>
    <w:p>
      <w:pPr>
        <w:bidi/>
      </w:pPr>
      <w:r>
        <w:rPr>
          <w:rtl/>
          <w:cs/>
          <w:lang w:val="he_IL" w:bidi="he_IL"/>
        </w:rPr>
      </w:r>
      <w:r>
        <w:rPr>
          <w:vertAlign w:val="superscript"/>
          <w:rtl/>
          <w:cs/>
          <w:lang w:val="he_IL" w:bidi="he_IL"/>
        </w:rPr>
        <w:t>27</w:t>
      </w:r>
      <w:r>
        <w:rPr>
          <w:rtl/>
          <w:cs/>
          <w:lang w:val="he_IL" w:bidi="he_IL"/>
        </w:rPr>
        <w:t xml:space="preserve"> וְשָׁ֨ב מִזְרַ֣ח הַשֶּׁמֶשׁ֮ בֵּ֣ית דָּגֹן֒ וּפָגַ֣ע בִּ֠זְבֻלוּן וּבְגֵ֨י יִפְתַּח־אֵ֥ל צָפ֛וֹנָה בֵּ֥ית הָעֵ֖מֶק וּנְעִיאֵ֑ל וְיָצָ֥א אֶל־כָּב֖וּל מִשְּׂמֹֽאל׃</w:t>
      </w:r>
    </w:p>
    <w:p>
      <w:pPr>
        <w:bidi/>
      </w:pPr>
      <w:r>
        <w:rPr>
          <w:rtl/>
          <w:cs/>
          <w:lang w:val="he_IL" w:bidi="he_IL"/>
        </w:rPr>
      </w:r>
      <w:r>
        <w:rPr>
          <w:vertAlign w:val="superscript"/>
          <w:rtl/>
          <w:cs/>
          <w:lang w:val="he_IL" w:bidi="he_IL"/>
        </w:rPr>
        <w:t>28</w:t>
      </w:r>
      <w:r>
        <w:rPr>
          <w:rtl/>
          <w:cs/>
          <w:lang w:val="he_IL" w:bidi="he_IL"/>
        </w:rPr>
        <w:t xml:space="preserve"> וְעֶבְרֹ֥ן וּרְחֹ֖ב וְחַמּ֣וֹן וְקָנָ֑ה עַ֖ד צִיד֥וֹן רַבָּֽה׃</w:t>
      </w:r>
    </w:p>
    <w:p>
      <w:pPr>
        <w:bidi/>
      </w:pPr>
      <w:r>
        <w:rPr>
          <w:rtl/>
          <w:cs/>
          <w:lang w:val="he_IL" w:bidi="he_IL"/>
        </w:rPr>
      </w:r>
      <w:r>
        <w:rPr>
          <w:vertAlign w:val="superscript"/>
          <w:rtl/>
          <w:cs/>
          <w:lang w:val="he_IL" w:bidi="he_IL"/>
        </w:rPr>
        <w:t>29</w:t>
      </w:r>
      <w:r>
        <w:rPr>
          <w:rtl/>
          <w:cs/>
          <w:lang w:val="he_IL" w:bidi="he_IL"/>
        </w:rPr>
        <w:t xml:space="preserve"> וְשָׁ֤ב הַגְּבוּל֙ הָֽרָמָ֔ה וְעַד־עִ֖יר מִבְצַר־צֹ֑ר וְשָׁ֤ב הַגְּבוּל֙ חֹסָ֔ה ויהיו תֹצְאֹתָ֛יו הַיָּ֖מָּה מֵחֶ֥בֶל אַכְזִֽיבָה׃</w:t>
      </w:r>
    </w:p>
    <w:p>
      <w:pPr>
        <w:bidi/>
      </w:pPr>
      <w:r>
        <w:rPr>
          <w:rtl/>
          <w:cs/>
          <w:lang w:val="he_IL" w:bidi="he_IL"/>
        </w:rPr>
      </w:r>
      <w:r>
        <w:rPr>
          <w:vertAlign w:val="superscript"/>
          <w:rtl/>
          <w:cs/>
          <w:lang w:val="he_IL" w:bidi="he_IL"/>
        </w:rPr>
        <w:t>30</w:t>
      </w:r>
      <w:r>
        <w:rPr>
          <w:rtl/>
          <w:cs/>
          <w:lang w:val="he_IL" w:bidi="he_IL"/>
        </w:rPr>
        <w:t xml:space="preserve"> וְעֻמָ֥ה וַאֲפֵ֖ק וּרְחֹ֑ב עָרִ֛ים עֶשְׂרִ֥ים וּשְׁתַּ֖יִם וְחַצְרֵיהֶֽן׃</w:t>
      </w:r>
    </w:p>
    <w:p>
      <w:pPr>
        <w:bidi/>
      </w:pPr>
      <w:r>
        <w:rPr>
          <w:rtl/>
          <w:cs/>
          <w:lang w:val="he_IL" w:bidi="he_IL"/>
        </w:rPr>
      </w:r>
      <w:r>
        <w:rPr>
          <w:vertAlign w:val="superscript"/>
          <w:rtl/>
          <w:cs/>
          <w:lang w:val="he_IL" w:bidi="he_IL"/>
        </w:rPr>
        <w:t>31</w:t>
      </w:r>
      <w:r>
        <w:rPr>
          <w:rtl/>
          <w:cs/>
          <w:lang w:val="he_IL" w:bidi="he_IL"/>
        </w:rPr>
        <w:t xml:space="preserve"> זֹ֗את נַחֲלַ֛ת מַטֵּ֥ה בְנֵֽי־אָשֵׁ֖ר לְמִשְׁפְּחֹתָ֑ם הֶעָרִ֥ים הָאֵ֖לֶּה וְחַצְרֵיהֶֽן׃ פ</w:t>
      </w:r>
    </w:p>
    <w:p>
      <w:pPr>
        <w:bidi/>
      </w:pPr>
      <w:r>
        <w:rPr>
          <w:rtl/>
          <w:cs/>
          <w:lang w:val="he_IL" w:bidi="he_IL"/>
        </w:rPr>
      </w:r>
      <w:r>
        <w:rPr>
          <w:vertAlign w:val="superscript"/>
          <w:rtl/>
          <w:cs/>
          <w:lang w:val="he_IL" w:bidi="he_IL"/>
        </w:rPr>
        <w:t>32</w:t>
      </w:r>
      <w:r>
        <w:rPr>
          <w:rtl/>
          <w:cs/>
          <w:lang w:val="he_IL" w:bidi="he_IL"/>
        </w:rPr>
        <w:t xml:space="preserve"> לִבְנֵ֣י נַפְתָּלִ֔י יָצָ֖א הַגּוֹרָ֣ל הַשִּׁשִּׁ֑י לִבְנֵ֥י נַפְתָּלִ֖י לְמִשְׁפְּחֹתָֽם׃</w:t>
      </w:r>
    </w:p>
    <w:p>
      <w:pPr>
        <w:bidi/>
      </w:pPr>
      <w:r>
        <w:rPr>
          <w:rtl/>
          <w:cs/>
          <w:lang w:val="he_IL" w:bidi="he_IL"/>
        </w:rPr>
      </w:r>
      <w:r>
        <w:rPr>
          <w:vertAlign w:val="superscript"/>
          <w:rtl/>
          <w:cs/>
          <w:lang w:val="he_IL" w:bidi="he_IL"/>
        </w:rPr>
        <w:t>33</w:t>
      </w:r>
      <w:r>
        <w:rPr>
          <w:rtl/>
          <w:cs/>
          <w:lang w:val="he_IL" w:bidi="he_IL"/>
        </w:rPr>
        <w:t xml:space="preserve"> וַיְהִ֣י גְבוּלָ֗ם מֵחֵ֨לֶף מֵֽאֵל֜וֹן בְּצַעֲנַנִּ֗ים וַאֲדָמִ֥י הַנֶּ֛קֶב וְיַבְנְאֵ֖ל עַד־לַקּ֑וּם וַיְהִ֥י תֹצְאֹתָ֖יו הַיַּרְדֵּֽן׃</w:t>
      </w:r>
    </w:p>
    <w:p>
      <w:pPr>
        <w:bidi/>
      </w:pPr>
      <w:r>
        <w:rPr>
          <w:rtl/>
          <w:cs/>
          <w:lang w:val="he_IL" w:bidi="he_IL"/>
        </w:rPr>
      </w:r>
      <w:r>
        <w:rPr>
          <w:vertAlign w:val="superscript"/>
          <w:rtl/>
          <w:cs/>
          <w:lang w:val="he_IL" w:bidi="he_IL"/>
        </w:rPr>
        <w:t>34</w:t>
      </w:r>
      <w:r>
        <w:rPr>
          <w:rtl/>
          <w:cs/>
          <w:lang w:val="he_IL" w:bidi="he_IL"/>
        </w:rPr>
        <w:t xml:space="preserve"> וְשָׁ֨ב הַגְּב֥וּל יָ֙מָּה֙ אַזְנ֣וֹת תָּב֔וֹר וְיָצָ֥א מִשָּׁ֖ם חוּקֹ֑קָה וּפָגַ֨ע בִּזְבֻל֜וּן מִנֶּ֗גֶב וּבְאָשֵׁר֙ פָּגַ֣ע מִיָּ֔ם וּבִ֣יהוּדָ֔ה הַיַּרְדֵּ֖ן מִזְרַ֥ח הַשָּֽׁמֶשׁ׃</w:t>
      </w:r>
    </w:p>
    <w:p>
      <w:pPr>
        <w:bidi/>
      </w:pPr>
      <w:r>
        <w:rPr>
          <w:rtl/>
          <w:cs/>
          <w:lang w:val="he_IL" w:bidi="he_IL"/>
        </w:rPr>
      </w:r>
      <w:r>
        <w:rPr>
          <w:vertAlign w:val="superscript"/>
          <w:rtl/>
          <w:cs/>
          <w:lang w:val="he_IL" w:bidi="he_IL"/>
        </w:rPr>
        <w:t>35</w:t>
      </w:r>
      <w:r>
        <w:rPr>
          <w:rtl/>
          <w:cs/>
          <w:lang w:val="he_IL" w:bidi="he_IL"/>
        </w:rPr>
        <w:t xml:space="preserve"> וְעָרֵ֖י מִבְצָ֑ר הַצִּדִּ֣ים צֵ֔ר וְחַמַּ֖ת רַקַּ֥ת וְכִנָּֽרֶת׃</w:t>
      </w:r>
    </w:p>
    <w:p>
      <w:pPr>
        <w:bidi/>
      </w:pPr>
      <w:r>
        <w:rPr>
          <w:rtl/>
          <w:cs/>
          <w:lang w:val="he_IL" w:bidi="he_IL"/>
        </w:rPr>
      </w:r>
      <w:r>
        <w:rPr>
          <w:vertAlign w:val="superscript"/>
          <w:rtl/>
          <w:cs/>
          <w:lang w:val="he_IL" w:bidi="he_IL"/>
        </w:rPr>
        <w:t>36</w:t>
      </w:r>
      <w:r>
        <w:rPr>
          <w:rtl/>
          <w:cs/>
          <w:lang w:val="he_IL" w:bidi="he_IL"/>
        </w:rPr>
        <w:t xml:space="preserve"> וַאֲדָמָ֥ה וְהָרָמָ֖ה וְחָצֽוֹר׃</w:t>
      </w:r>
    </w:p>
    <w:p>
      <w:pPr>
        <w:bidi/>
      </w:pPr>
      <w:r>
        <w:rPr>
          <w:rtl/>
          <w:cs/>
          <w:lang w:val="he_IL" w:bidi="he_IL"/>
        </w:rPr>
      </w:r>
      <w:r>
        <w:rPr>
          <w:vertAlign w:val="superscript"/>
          <w:rtl/>
          <w:cs/>
          <w:lang w:val="he_IL" w:bidi="he_IL"/>
        </w:rPr>
        <w:t>37</w:t>
      </w:r>
      <w:r>
        <w:rPr>
          <w:rtl/>
          <w:cs/>
          <w:lang w:val="he_IL" w:bidi="he_IL"/>
        </w:rPr>
        <w:t xml:space="preserve"> וְקֶ֥דֶשׁ וְאֶדְרֶ֖עִי וְעֵ֥ין חָצֽוֹר׃</w:t>
      </w:r>
    </w:p>
    <w:p>
      <w:pPr>
        <w:bidi/>
      </w:pPr>
      <w:r>
        <w:rPr>
          <w:rtl/>
          <w:cs/>
          <w:lang w:val="he_IL" w:bidi="he_IL"/>
        </w:rPr>
      </w:r>
      <w:r>
        <w:rPr>
          <w:vertAlign w:val="superscript"/>
          <w:rtl/>
          <w:cs/>
          <w:lang w:val="he_IL" w:bidi="he_IL"/>
        </w:rPr>
        <w:t>38</w:t>
      </w:r>
      <w:r>
        <w:rPr>
          <w:rtl/>
          <w:cs/>
          <w:lang w:val="he_IL" w:bidi="he_IL"/>
        </w:rPr>
        <w:t xml:space="preserve"> וְיִרְאוֹן֙ וּמִגְדַּל־אֵ֔ל חֳרֵ֥ם וּבֵית־עֲנָ֖ת וּבֵ֣ית שָׁ֑מֶשׁ עָרִ֥ים תְּשַֽׁע־עֶשְׂרֵ֖ה וְחַצְרֵיהֶֽן׃</w:t>
      </w:r>
    </w:p>
    <w:p>
      <w:pPr>
        <w:bidi/>
      </w:pPr>
      <w:r>
        <w:rPr>
          <w:rtl/>
          <w:cs/>
          <w:lang w:val="he_IL" w:bidi="he_IL"/>
        </w:rPr>
      </w:r>
      <w:r>
        <w:rPr>
          <w:vertAlign w:val="superscript"/>
          <w:rtl/>
          <w:cs/>
          <w:lang w:val="he_IL" w:bidi="he_IL"/>
        </w:rPr>
        <w:t>39</w:t>
      </w:r>
      <w:r>
        <w:rPr>
          <w:rtl/>
          <w:cs/>
          <w:lang w:val="he_IL" w:bidi="he_IL"/>
        </w:rPr>
        <w:t xml:space="preserve"> זֹ֗את נַחֲלַ֛ת מַטֵּ֥ה בְנֵֽי־נַפְתָּלִ֖י לְמִשְׁפְּחֹתָ֑ם הֶעָרִ֖ים וְחַצְרֵיהֶֽן׃ פ</w:t>
      </w:r>
    </w:p>
    <w:p>
      <w:pPr>
        <w:bidi/>
      </w:pPr>
      <w:r>
        <w:rPr>
          <w:rtl/>
          <w:cs/>
          <w:lang w:val="he_IL" w:bidi="he_IL"/>
        </w:rPr>
      </w:r>
      <w:r>
        <w:rPr>
          <w:vertAlign w:val="superscript"/>
          <w:rtl/>
          <w:cs/>
          <w:lang w:val="he_IL" w:bidi="he_IL"/>
        </w:rPr>
        <w:t>40</w:t>
      </w:r>
      <w:r>
        <w:rPr>
          <w:rtl/>
          <w:cs/>
          <w:lang w:val="he_IL" w:bidi="he_IL"/>
        </w:rPr>
        <w:t xml:space="preserve"> לְמַטֵּ֥ה בְנֵי־דָ֖ן לְמִשְׁפְּחֹתָ֑ם יָצָ֖א הַגּוֹרָ֥ל הַשְּׁבִיעִֽי׃</w:t>
      </w:r>
    </w:p>
    <w:p>
      <w:pPr>
        <w:bidi/>
      </w:pPr>
      <w:r>
        <w:rPr>
          <w:rtl/>
          <w:cs/>
          <w:lang w:val="he_IL" w:bidi="he_IL"/>
        </w:rPr>
      </w:r>
      <w:r>
        <w:rPr>
          <w:vertAlign w:val="superscript"/>
          <w:rtl/>
          <w:cs/>
          <w:lang w:val="he_IL" w:bidi="he_IL"/>
        </w:rPr>
        <w:t>41</w:t>
      </w:r>
      <w:r>
        <w:rPr>
          <w:rtl/>
          <w:cs/>
          <w:lang w:val="he_IL" w:bidi="he_IL"/>
        </w:rPr>
        <w:t xml:space="preserve"> וַיְהִ֖י גְּב֣וּל נַחֲלָתָ֑ם צָרְעָ֥ה וְאֶשְׁתָּא֖וֹל וְעִ֥יר שָֽׁמֶשׁ׃</w:t>
      </w:r>
    </w:p>
    <w:p>
      <w:pPr>
        <w:bidi/>
      </w:pPr>
      <w:r>
        <w:rPr>
          <w:rtl/>
          <w:cs/>
          <w:lang w:val="he_IL" w:bidi="he_IL"/>
        </w:rPr>
      </w:r>
      <w:r>
        <w:rPr>
          <w:vertAlign w:val="superscript"/>
          <w:rtl/>
          <w:cs/>
          <w:lang w:val="he_IL" w:bidi="he_IL"/>
        </w:rPr>
        <w:t>42</w:t>
      </w:r>
      <w:r>
        <w:rPr>
          <w:rtl/>
          <w:cs/>
          <w:lang w:val="he_IL" w:bidi="he_IL"/>
        </w:rPr>
        <w:t xml:space="preserve"> וְשַֽׁעֲלַבִּ֥ין וְאַיָּל֖וֹן וְיִתְלָֽה׃</w:t>
      </w:r>
    </w:p>
    <w:p>
      <w:pPr>
        <w:bidi/>
      </w:pPr>
      <w:r>
        <w:rPr>
          <w:rtl/>
          <w:cs/>
          <w:lang w:val="he_IL" w:bidi="he_IL"/>
        </w:rPr>
      </w:r>
      <w:r>
        <w:rPr>
          <w:vertAlign w:val="superscript"/>
          <w:rtl/>
          <w:cs/>
          <w:lang w:val="he_IL" w:bidi="he_IL"/>
        </w:rPr>
        <w:t>43</w:t>
      </w:r>
      <w:r>
        <w:rPr>
          <w:rtl/>
          <w:cs/>
          <w:lang w:val="he_IL" w:bidi="he_IL"/>
        </w:rPr>
        <w:t xml:space="preserve"> וְאֵיל֥וֹן וְתִמְנָ֖תָה וְעֶקְרֽוֹן׃</w:t>
      </w:r>
    </w:p>
    <w:p>
      <w:pPr>
        <w:bidi/>
      </w:pPr>
      <w:r>
        <w:rPr>
          <w:rtl/>
          <w:cs/>
          <w:lang w:val="he_IL" w:bidi="he_IL"/>
        </w:rPr>
      </w:r>
      <w:r>
        <w:rPr>
          <w:vertAlign w:val="superscript"/>
          <w:rtl/>
          <w:cs/>
          <w:lang w:val="he_IL" w:bidi="he_IL"/>
        </w:rPr>
        <w:t>44</w:t>
      </w:r>
      <w:r>
        <w:rPr>
          <w:rtl/>
          <w:cs/>
          <w:lang w:val="he_IL" w:bidi="he_IL"/>
        </w:rPr>
        <w:t xml:space="preserve"> וְאֶלְתְּקֵ֥ה וְגִבְּת֖וֹן וּבַעֲלָֽת׃</w:t>
      </w:r>
    </w:p>
    <w:p>
      <w:pPr>
        <w:bidi/>
      </w:pPr>
      <w:r>
        <w:rPr>
          <w:rtl/>
          <w:cs/>
          <w:lang w:val="he_IL" w:bidi="he_IL"/>
        </w:rPr>
      </w:r>
      <w:r>
        <w:rPr>
          <w:vertAlign w:val="superscript"/>
          <w:rtl/>
          <w:cs/>
          <w:lang w:val="he_IL" w:bidi="he_IL"/>
        </w:rPr>
        <w:t>45</w:t>
      </w:r>
      <w:r>
        <w:rPr>
          <w:rtl/>
          <w:cs/>
          <w:lang w:val="he_IL" w:bidi="he_IL"/>
        </w:rPr>
        <w:t xml:space="preserve"> וִיהֻ֥ד וּבְנֵֽי־בְרַ֖ק וְגַת־רִמּֽוֹן׃</w:t>
      </w:r>
    </w:p>
    <w:p>
      <w:pPr>
        <w:bidi/>
      </w:pPr>
      <w:r>
        <w:rPr>
          <w:rtl/>
          <w:cs/>
          <w:lang w:val="he_IL" w:bidi="he_IL"/>
        </w:rPr>
      </w:r>
      <w:r>
        <w:rPr>
          <w:vertAlign w:val="superscript"/>
          <w:rtl/>
          <w:cs/>
          <w:lang w:val="he_IL" w:bidi="he_IL"/>
        </w:rPr>
        <w:t>46</w:t>
      </w:r>
      <w:r>
        <w:rPr>
          <w:rtl/>
          <w:cs/>
          <w:lang w:val="he_IL" w:bidi="he_IL"/>
        </w:rPr>
        <w:t xml:space="preserve"> וּמֵ֥י הַיַּרְק֖וֹן וְהָֽרַקּ֑וֹן עִֽם־הַגְּב֖וּל מ֥וּל יָפֽוֹ׃</w:t>
      </w:r>
    </w:p>
    <w:p>
      <w:pPr>
        <w:bidi/>
      </w:pPr>
      <w:r>
        <w:rPr>
          <w:rtl/>
          <w:cs/>
          <w:lang w:val="he_IL" w:bidi="he_IL"/>
        </w:rPr>
      </w:r>
      <w:r>
        <w:rPr>
          <w:vertAlign w:val="superscript"/>
          <w:rtl/>
          <w:cs/>
          <w:lang w:val="he_IL" w:bidi="he_IL"/>
        </w:rPr>
        <w:t>47</w:t>
      </w:r>
      <w:r>
        <w:rPr>
          <w:rtl/>
          <w:cs/>
          <w:lang w:val="he_IL" w:bidi="he_IL"/>
        </w:rPr>
        <w:t xml:space="preserve"> וַיֵּצֵ֥א גְבוּל־בְּנֵי ־דָ֖ן מֵהֶ֑ם וַיַּעֲל֣וּ בְנֵֽי־דָ֠ן וַיִּלָּחֲמ֨וּ עִם־לֶ֜שֶׁם וַיִּלְכְּד֥וּ אוֹתָ֣הּ ׀ וַיַּכּ֧וּ אוֹתָ֣הּ לְפִי־חֶ֗רֶב וַיִּֽרְשׁ֤וּ אוֹתָהּ֙ וַיֵּ֣שְׁבוּ בָ֔הּ וַיִּקְרְא֤וּ לְלֶ֙שֶׁם֙ דָּ֔ן כְּשֵׁ֖ם דָּ֥ן אֲבִיהֶֽם׃</w:t>
      </w:r>
    </w:p>
    <w:p>
      <w:pPr>
        <w:bidi/>
      </w:pPr>
      <w:r>
        <w:rPr>
          <w:rtl/>
          <w:cs/>
          <w:lang w:val="he_IL" w:bidi="he_IL"/>
        </w:rPr>
      </w:r>
      <w:r>
        <w:rPr>
          <w:vertAlign w:val="superscript"/>
          <w:rtl/>
          <w:cs/>
          <w:lang w:val="he_IL" w:bidi="he_IL"/>
        </w:rPr>
        <w:t>48</w:t>
      </w:r>
      <w:r>
        <w:rPr>
          <w:rtl/>
          <w:cs/>
          <w:lang w:val="he_IL" w:bidi="he_IL"/>
        </w:rPr>
        <w:t xml:space="preserve"> זֹ֗את נַחֲלַ֛ת מַטֵּ֥ה בְנֵי־דָ֖ן לְמִשְׁפְּחֹתָ֑ם הֶֽעָרִ֥ים הָאֵ֖לֶּה וְחַצְרֵיהֶֽן׃ פ</w:t>
      </w:r>
    </w:p>
    <w:p>
      <w:pPr>
        <w:bidi/>
      </w:pPr>
      <w:r>
        <w:rPr>
          <w:rtl/>
          <w:cs/>
          <w:lang w:val="he_IL" w:bidi="he_IL"/>
        </w:rPr>
      </w:r>
      <w:r>
        <w:rPr>
          <w:vertAlign w:val="superscript"/>
          <w:rtl/>
          <w:cs/>
          <w:lang w:val="he_IL" w:bidi="he_IL"/>
        </w:rPr>
        <w:t>49</w:t>
      </w:r>
      <w:r>
        <w:rPr>
          <w:rtl/>
          <w:cs/>
          <w:lang w:val="he_IL" w:bidi="he_IL"/>
        </w:rPr>
        <w:t xml:space="preserve"> וַיְכַלּ֥וּ לִנְחֹל־אֶת ־הָאָ֖רֶץ לִגְבֽוּלֹתֶ֑יהָ וַיִּתְּנ֨וּ בְנֵי־יִשְׂרָאֵ֧ל נַחֲלָ֛ה לִיהוֹשֻׁ֥עַ בִּן־נ֖וּן בְּתוֹכָֽם׃</w:t>
      </w:r>
    </w:p>
    <w:p>
      <w:pPr>
        <w:bidi/>
      </w:pPr>
      <w:r>
        <w:rPr>
          <w:rtl/>
          <w:cs/>
          <w:lang w:val="he_IL" w:bidi="he_IL"/>
        </w:rPr>
      </w:r>
      <w:r>
        <w:rPr>
          <w:vertAlign w:val="superscript"/>
          <w:rtl/>
          <w:cs/>
          <w:lang w:val="he_IL" w:bidi="he_IL"/>
        </w:rPr>
        <w:t>50</w:t>
      </w:r>
      <w:r>
        <w:rPr>
          <w:rtl/>
          <w:cs/>
          <w:lang w:val="he_IL" w:bidi="he_IL"/>
        </w:rPr>
        <w:t xml:space="preserve"> עַל־פִּ֨י יְהוָ֜ה נָ֣תְנוּ ל֗וֹ אֶת־הָעִיר֙ אֲשֶׁ֣ר שָׁאָ֔ל אֶת־תִּמְנַת־סֶ֖רַח בְּהַ֣ר אֶפְרָ֑יִם וַיִּבְנֶ֥ה אֶת־הָעִ֖יר וַיֵּ֥שֶׁב בָּֽהּ׃</w:t>
      </w:r>
    </w:p>
    <w:p>
      <w:pPr>
        <w:bidi/>
      </w:pPr>
      <w:r>
        <w:rPr>
          <w:rtl/>
          <w:cs/>
          <w:lang w:val="he_IL" w:bidi="he_IL"/>
        </w:rPr>
      </w:r>
      <w:r>
        <w:rPr>
          <w:vertAlign w:val="superscript"/>
          <w:rtl/>
          <w:cs/>
          <w:lang w:val="he_IL" w:bidi="he_IL"/>
        </w:rPr>
        <w:t>51</w:t>
      </w:r>
      <w:r>
        <w:rPr>
          <w:rtl/>
          <w:cs/>
          <w:lang w:val="he_IL" w:bidi="he_IL"/>
        </w:rPr>
        <w:t xml:space="preserve"> אֵ֣לֶּה הַנְּחָלֹ֡ת אֲשֶׁ֣ר נִחֲל֣וּ אֶלְעָזָ֣ר הַכֹּהֵ֣ן ׀ וִיהוֹשֻׁ֪עַ בִּן־נ֟וּן וְרָאשֵׁ֣י הָֽאָב֣וֹת לְמַטּוֹת֩ בְּנֵי־יִשְׂרָאֵ֨ל ׀ בְּגוֹרָ֤ל ׀ בְּשִׁלֹה֙ לִפְנֵ֣י יְהוָ֔ה פֶּ֖תַח אֹ֣הֶל מוֹעֵ֑ד וַיְכַלּ֕וּ מֵֽחַלֵּ֖ק אֶת־הָאָֽרֶץ׃ פ</w:t>
      </w:r>
    </w:p>
    <w:p>
      <w:pPr>
        <w:pStyle w:val="Heading2"/>
        <w:bidi/>
      </w:pPr>
      <w:r>
        <w:rPr>
          <w:rtl/>
          <w:cs/>
          <w:lang w:val="he_IL" w:bidi="he_IL"/>
        </w:rPr>
        <w:t>Joshua 20:1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וַיְדַבֵּ֣ר יְהוָ֔ה אֶל־יְהוֹשֻׁ֖עַ לֵאמֹֽר׃</w:t>
      </w:r>
    </w:p>
    <w:p>
      <w:pPr>
        <w:bidi/>
      </w:pPr>
      <w:r>
        <w:rPr>
          <w:rtl/>
          <w:cs/>
          <w:lang w:val="he_IL" w:bidi="he_IL"/>
        </w:rPr>
      </w:r>
      <w:r>
        <w:rPr>
          <w:vertAlign w:val="superscript"/>
          <w:rtl/>
          <w:cs/>
          <w:lang w:val="he_IL" w:bidi="he_IL"/>
        </w:rPr>
        <w:t>2</w:t>
      </w:r>
      <w:r>
        <w:rPr>
          <w:rtl/>
          <w:cs/>
          <w:lang w:val="he_IL" w:bidi="he_IL"/>
        </w:rPr>
        <w:t xml:space="preserve"> דַּבֵּ֛ר אֶל־בְּנֵ֥י יִשְׂרָאֵ֖ל לֵאמֹ֑ר תְּנ֤וּ לָכֶם֙ אֶת־עָרֵ֣י הַמִּקְלָ֔ט אֲשֶׁר־דִּבַּ֥רְתִּי אֲלֵיכֶ֖ם בְּיַד־מֹשֶֽׁה ׃</w:t>
      </w:r>
    </w:p>
    <w:p>
      <w:pPr>
        <w:bidi/>
      </w:pPr>
      <w:r>
        <w:rPr>
          <w:rtl/>
          <w:cs/>
          <w:lang w:val="he_IL" w:bidi="he_IL"/>
        </w:rPr>
      </w:r>
      <w:r>
        <w:rPr>
          <w:vertAlign w:val="superscript"/>
          <w:rtl/>
          <w:cs/>
          <w:lang w:val="he_IL" w:bidi="he_IL"/>
        </w:rPr>
        <w:t>3</w:t>
      </w:r>
      <w:r>
        <w:rPr>
          <w:rtl/>
          <w:cs/>
          <w:lang w:val="he_IL" w:bidi="he_IL"/>
        </w:rPr>
        <w:t xml:space="preserve"> לָנ֥וּס שָׁ֙מָּה֙ רוֹצֵ֔חַ מַכֵּה־נֶ֥פֶשׁ בִּשְׁגָגָ֖ה בִּבְלִי־דָ֑עַת וְהָי֤וּ לָכֶם֙ לְמִקְלָ֔ט מִגֹּאֵ֖ל הַדָּֽם׃</w:t>
      </w:r>
    </w:p>
    <w:p>
      <w:pPr>
        <w:bidi/>
      </w:pPr>
      <w:r>
        <w:rPr>
          <w:rtl/>
          <w:cs/>
          <w:lang w:val="he_IL" w:bidi="he_IL"/>
        </w:rPr>
      </w:r>
      <w:r>
        <w:rPr>
          <w:vertAlign w:val="superscript"/>
          <w:rtl/>
          <w:cs/>
          <w:lang w:val="he_IL" w:bidi="he_IL"/>
        </w:rPr>
        <w:t>4</w:t>
      </w:r>
      <w:r>
        <w:rPr>
          <w:rtl/>
          <w:cs/>
          <w:lang w:val="he_IL" w:bidi="he_IL"/>
        </w:rPr>
        <w:t xml:space="preserve"> וְנָ֞ס אֶל־אַחַ֣ת ׀ מֵהֶעָרִ֣ים הָאֵ֗לֶּה וְעָמַד֙ פֶּ֚תַח שַׁ֣עַר הָעִ֔יר וְדִבֶּ֛ר בְּאָזְנֵ֛י זִקְנֵ֥י־הָעִֽיר הַהִ֖יא אֶת־דְּבָרָ֑יו וְאָסְפ֨וּ אֹת֤וֹ הָעִ֙ירָה֙ אֲלֵיהֶ֔ם וְנָתְנוּ־ל֥וֹ מָק֖וֹם וְיָשַׁ֥ב עִמָּֽם׃</w:t>
      </w:r>
    </w:p>
    <w:p>
      <w:pPr>
        <w:bidi/>
      </w:pPr>
      <w:r>
        <w:rPr>
          <w:rtl/>
          <w:cs/>
          <w:lang w:val="he_IL" w:bidi="he_IL"/>
        </w:rPr>
      </w:r>
      <w:r>
        <w:rPr>
          <w:vertAlign w:val="superscript"/>
          <w:rtl/>
          <w:cs/>
          <w:lang w:val="he_IL" w:bidi="he_IL"/>
        </w:rPr>
        <w:t>5</w:t>
      </w:r>
      <w:r>
        <w:rPr>
          <w:rtl/>
          <w:cs/>
          <w:lang w:val="he_IL" w:bidi="he_IL"/>
        </w:rPr>
        <w:t xml:space="preserve"> וְכִ֨י יִרְדֹּ֜ף גֹּאֵ֤ל הַדָּם֙ אַֽחֲרָ֔יו וְלֹֽא־יַסְגִּ֥רוּ אֶת־הָרֹצֵ֖חַ בְּיָד֑וֹ כִּ֤י בִבְלִי־דַ֙עַת֙ הִכָּ֣ה אֶת־רֵעֵ֔הוּ וְלֹֽא־שֹׂנֵ֥א ה֛וּא ל֖וֹ מִתְּמ֥וֹל שִׁלְשֽׁוֹם׃</w:t>
      </w:r>
    </w:p>
    <w:p>
      <w:pPr>
        <w:bidi/>
      </w:pPr>
      <w:r>
        <w:rPr>
          <w:rtl/>
          <w:cs/>
          <w:lang w:val="he_IL" w:bidi="he_IL"/>
        </w:rPr>
      </w:r>
      <w:r>
        <w:rPr>
          <w:vertAlign w:val="superscript"/>
          <w:rtl/>
          <w:cs/>
          <w:lang w:val="he_IL" w:bidi="he_IL"/>
        </w:rPr>
        <w:t>6</w:t>
      </w:r>
      <w:r>
        <w:rPr>
          <w:rtl/>
          <w:cs/>
          <w:lang w:val="he_IL" w:bidi="he_IL"/>
        </w:rPr>
        <w:t xml:space="preserve"> וְיָשַׁ֣ב ׀ בָּעִ֣יר הַהִ֗יא עַד־עָמְד֞וֹ לִפְנֵ֤י הָֽעֵדָה֙ לַמִּשְׁפָּ֔ט עַד־מוֹת֙ הַכֹּהֵ֣ן הַגָּד֔וֹל אֲשֶׁ֥ר יִהְיֶ֖ה בַּיָּמִ֣ים הָהֵ֑ם אָ֣ז ׀ יָשׁ֣וּב הָרוֹצֵ֗חַ וּבָ֤א אֶל־עִירוֹ֙ וְאֶל־בֵּית֔וֹ אֶל־הָעִ֖יר אֲשֶׁר־נָ֥ס מִשָּֽׁם׃</w:t>
      </w:r>
    </w:p>
    <w:p>
      <w:pPr>
        <w:bidi/>
      </w:pPr>
      <w:r>
        <w:rPr>
          <w:rtl/>
          <w:cs/>
          <w:lang w:val="he_IL" w:bidi="he_IL"/>
        </w:rPr>
      </w:r>
      <w:r>
        <w:rPr>
          <w:vertAlign w:val="superscript"/>
          <w:rtl/>
          <w:cs/>
          <w:lang w:val="he_IL" w:bidi="he_IL"/>
        </w:rPr>
        <w:t>7</w:t>
      </w:r>
      <w:r>
        <w:rPr>
          <w:rtl/>
          <w:cs/>
          <w:lang w:val="he_IL" w:bidi="he_IL"/>
        </w:rPr>
        <w:t xml:space="preserve"> וַיַּקְדִּ֜שׁוּ אֶת־קֶ֤דֶשׁ בַּגָּלִיל֙ בְּהַ֣ר נַפְתָּלִ֔י וְאֶת־שְׁכֶ֖ם בְּהַ֣ר אֶפְרָ֑יִם וְאֶת־קִרְיַ֥ת אַרְבַּ֛ע הִ֥יא חֶבְר֖וֹן בְּהַ֥ר יְהוּדָֽה׃</w:t>
      </w:r>
    </w:p>
    <w:p>
      <w:pPr>
        <w:bidi/>
      </w:pPr>
      <w:r>
        <w:rPr>
          <w:rtl/>
          <w:cs/>
          <w:lang w:val="he_IL" w:bidi="he_IL"/>
        </w:rPr>
      </w:r>
      <w:r>
        <w:rPr>
          <w:vertAlign w:val="superscript"/>
          <w:rtl/>
          <w:cs/>
          <w:lang w:val="he_IL" w:bidi="he_IL"/>
        </w:rPr>
        <w:t>8</w:t>
      </w:r>
      <w:r>
        <w:rPr>
          <w:rtl/>
          <w:cs/>
          <w:lang w:val="he_IL" w:bidi="he_IL"/>
        </w:rPr>
        <w:t xml:space="preserve"> וּמֵעֵ֜בֶר לְיַרְדֵּ֤ן יְרִיחוֹ֙ מִזְרָ֔חָה נָתְנ֞וּ אֶת־בֶּ֧צֶר בַּמִּדְבָּ֛ר בַּמִּישֹׁ֖ר מִמַּטֵּ֣ה רְאוּבֵ֑ן וְאֶת־רָאמֹ֤ת בַּגִּלְעָד֙ מִמַּטֵּה־גָ֔ד וְאֶת־גלון בַּבָּשָׁ֖ן מִמַּטֵּ֥ה מְנַשֶּֽׁה׃</w:t>
      </w:r>
    </w:p>
    <w:p>
      <w:pPr>
        <w:bidi/>
      </w:pPr>
      <w:r>
        <w:rPr>
          <w:rtl/>
          <w:cs/>
          <w:lang w:val="he_IL" w:bidi="he_IL"/>
        </w:rPr>
      </w:r>
      <w:r>
        <w:rPr>
          <w:vertAlign w:val="superscript"/>
          <w:rtl/>
          <w:cs/>
          <w:lang w:val="he_IL" w:bidi="he_IL"/>
        </w:rPr>
        <w:t>9</w:t>
      </w:r>
      <w:r>
        <w:rPr>
          <w:rtl/>
          <w:cs/>
          <w:lang w:val="he_IL" w:bidi="he_IL"/>
        </w:rPr>
        <w:t xml:space="preserve"> אֵ֣לֶּה הָיוּ֩ עָרֵ֨י הַמּֽוּעָדָ֜ה לְכֹ֣ל ׀ בְּנֵ֣י יִשְׂרָאֵ֗ל וְלַגֵּר֙ הַגָּ֣ר בְּתוֹכָ֔ם לָנ֣וּס שָׁ֔מָּה כָּל־מַכֵּה־נֶ֖פֶשׁ בִּשְׁגָגָ֑ה וְלֹ֣א יָמ֗וּת בְּיַד֙ גֹּאֵ֣ל הַדָּ֔ם עַד־עָמְד֖וֹ לִפְנֵ֥י הָעֵדָֽה׃ פ</w:t>
      </w:r>
    </w:p>
    <w:p>
      <w:pPr>
        <w:pStyle w:val="Heading2"/>
        <w:bidi/>
      </w:pPr>
      <w:r>
        <w:rPr>
          <w:rtl/>
          <w:cs/>
          <w:lang w:val="he_IL" w:bidi="he_IL"/>
        </w:rPr>
        <w:t>Joshua 21:1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וַֽיִּגְּשׁ֗וּ רָאשֵׁי֙ אֲב֣וֹת הַלְוִיִּ֔ם אֶל־אֶלְעָזָר֙ הַכֹּהֵ֔ן וְאֶל־יְהוֹשֻׁ֖עַ בִּן־נ֑וּן וְאֶל־רָאשֵׁ֛י אֲב֥וֹת הַמַּטּ֖וֹת לִבְנֵ֥י יִשְׂרָאֵֽל׃</w:t>
      </w:r>
    </w:p>
    <w:p>
      <w:pPr>
        <w:bidi/>
      </w:pPr>
      <w:r>
        <w:rPr>
          <w:rtl/>
          <w:cs/>
          <w:lang w:val="he_IL" w:bidi="he_IL"/>
        </w:rPr>
      </w:r>
      <w:r>
        <w:rPr>
          <w:vertAlign w:val="superscript"/>
          <w:rtl/>
          <w:cs/>
          <w:lang w:val="he_IL" w:bidi="he_IL"/>
        </w:rPr>
        <w:t>2</w:t>
      </w:r>
      <w:r>
        <w:rPr>
          <w:rtl/>
          <w:cs/>
          <w:lang w:val="he_IL" w:bidi="he_IL"/>
        </w:rPr>
        <w:t xml:space="preserve"> וַיְדַבְּר֨וּ אֲלֵיהֶ֜ם בְּשִׁלֹ֗ה בְּאֶ֤רֶץ כְּנַ֙עַן֙ לֵאמֹ֔ר יְהוָה֙ צִוָּ֣ה בְיַד־מֹשֶׁ֔ה לָֽתֶת־לָ֥נוּ עָרִ֖ים לָשָׁ֑בֶת וּמִגְרְשֵׁיהֶ֖ן לִבְהֶמְתֵּֽנוּ׃</w:t>
      </w:r>
    </w:p>
    <w:p>
      <w:pPr>
        <w:bidi/>
      </w:pPr>
      <w:r>
        <w:rPr>
          <w:rtl/>
          <w:cs/>
          <w:lang w:val="he_IL" w:bidi="he_IL"/>
        </w:rPr>
      </w:r>
      <w:r>
        <w:rPr>
          <w:vertAlign w:val="superscript"/>
          <w:rtl/>
          <w:cs/>
          <w:lang w:val="he_IL" w:bidi="he_IL"/>
        </w:rPr>
        <w:t>3</w:t>
      </w:r>
      <w:r>
        <w:rPr>
          <w:rtl/>
          <w:cs/>
          <w:lang w:val="he_IL" w:bidi="he_IL"/>
        </w:rPr>
        <w:t xml:space="preserve"> וַיִּתְּנ֨וּ בְנֵי־יִשְׂרָאֵ֧ל לַלְוִיִּ֛ם מִנַּחֲלָתָ֖ם אֶל־פִּ֣י יְהוָ֑ה אֶת־הֶעָרִ֥ים הָאֵ֖לֶּה וְאֶת־מִגְרְשֵׁיהֶֽן׃</w:t>
      </w:r>
    </w:p>
    <w:p>
      <w:pPr>
        <w:bidi/>
      </w:pPr>
      <w:r>
        <w:rPr>
          <w:rtl/>
          <w:cs/>
          <w:lang w:val="he_IL" w:bidi="he_IL"/>
        </w:rPr>
      </w:r>
      <w:r>
        <w:rPr>
          <w:vertAlign w:val="superscript"/>
          <w:rtl/>
          <w:cs/>
          <w:lang w:val="he_IL" w:bidi="he_IL"/>
        </w:rPr>
        <w:t>4</w:t>
      </w:r>
      <w:r>
        <w:rPr>
          <w:rtl/>
          <w:cs/>
          <w:lang w:val="he_IL" w:bidi="he_IL"/>
        </w:rPr>
        <w:t xml:space="preserve"> וַיֵּצֵ֥א הַגּוֹרָ֖ל לְמִשְׁפְּחֹ֣ת הַקְּהָתִ֑י וַיְהִ֡י לִבְנֵי֩ אַהֲרֹ֨ן הַכֹּהֵ֜ן מִן־הַלְוִיִּ֗ם מִמַּטֵּ֣ה יְ֠הוּדָה וּמִמַּטֵּ֨ה הַשִּׁמְעֹנִ֜י וּמִמַּטֵּ֤ה בִנְיָמִן֙ בַּגּוֹרָ֔ל עָרִ֖ים שְׁלֹ֥שׁ עֶשְׂרֵֽה׃ ס</w:t>
      </w:r>
    </w:p>
    <w:p>
      <w:pPr>
        <w:bidi/>
      </w:pPr>
      <w:r>
        <w:rPr>
          <w:rtl/>
          <w:cs/>
          <w:lang w:val="he_IL" w:bidi="he_IL"/>
        </w:rPr>
      </w:r>
      <w:r>
        <w:rPr>
          <w:vertAlign w:val="superscript"/>
          <w:rtl/>
          <w:cs/>
          <w:lang w:val="he_IL" w:bidi="he_IL"/>
        </w:rPr>
        <w:t>5</w:t>
      </w:r>
      <w:r>
        <w:rPr>
          <w:rtl/>
          <w:cs/>
          <w:lang w:val="he_IL" w:bidi="he_IL"/>
        </w:rPr>
        <w:t xml:space="preserve"> וְלִבְנֵ֨י קְהָ֜ת הַנּוֹתָרִ֗ים מִמִּשְׁפְּחֹ֣ת מַטֵּֽה־אֶ֠פְרַיִם וּֽמִמַּטֵּה־דָ֞ן וּמֵחֲצִ֨י מַטֵּ֧ה מְנַשֶּׁ֛ה בַּגּוֹרָ֖ל עָרִ֥ים עָֽשֶׂר׃ ס</w:t>
      </w:r>
    </w:p>
    <w:p>
      <w:pPr>
        <w:bidi/>
      </w:pPr>
      <w:r>
        <w:rPr>
          <w:rtl/>
          <w:cs/>
          <w:lang w:val="he_IL" w:bidi="he_IL"/>
        </w:rPr>
      </w:r>
      <w:r>
        <w:rPr>
          <w:vertAlign w:val="superscript"/>
          <w:rtl/>
          <w:cs/>
          <w:lang w:val="he_IL" w:bidi="he_IL"/>
        </w:rPr>
        <w:t>6</w:t>
      </w:r>
      <w:r>
        <w:rPr>
          <w:rtl/>
          <w:cs/>
          <w:lang w:val="he_IL" w:bidi="he_IL"/>
        </w:rPr>
        <w:t xml:space="preserve"> וְלִבְנֵ֣י גֵרְשׁ֗וֹן מִמִּשְׁפְּח֣וֹת מַטֵּֽה־יִשָּׂשכָ֣ר וּמִמַּטֵּֽה־אָ֠שֵׁר וּמִמַּטֵּ֨ה נַפְתָּלִ֜י וּ֠מֵחֲצִי מַטֵּ֨ה מְנַשֶּׁ֤ה בַבָּשָׁן֙ בַּגּוֹרָ֔ל עָרִ֖ים שְׁלֹ֥שׁ עֶשְׂרֵֽה׃ ס</w:t>
      </w:r>
    </w:p>
    <w:p>
      <w:pPr>
        <w:bidi/>
      </w:pPr>
      <w:r>
        <w:rPr>
          <w:rtl/>
          <w:cs/>
          <w:lang w:val="he_IL" w:bidi="he_IL"/>
        </w:rPr>
      </w:r>
      <w:r>
        <w:rPr>
          <w:vertAlign w:val="superscript"/>
          <w:rtl/>
          <w:cs/>
          <w:lang w:val="he_IL" w:bidi="he_IL"/>
        </w:rPr>
        <w:t>7</w:t>
      </w:r>
      <w:r>
        <w:rPr>
          <w:rtl/>
          <w:cs/>
          <w:lang w:val="he_IL" w:bidi="he_IL"/>
        </w:rPr>
        <w:t xml:space="preserve"> לִבְנֵ֨י מְרָרִ֜י לְמִשְׁפְּחֹתָ֗ם מִמַּטֵּ֨ה רְאוּבֵ֤ן וּמִמַּטֵּה־גָד֙ וּמִמַּטֵּ֣ה זְבוּלֻ֔ן עָרִ֖ים שְׁתֵּ֥ים עֶשְׂרֵֽה׃</w:t>
      </w:r>
    </w:p>
    <w:p>
      <w:pPr>
        <w:bidi/>
      </w:pPr>
      <w:r>
        <w:rPr>
          <w:rtl/>
          <w:cs/>
          <w:lang w:val="he_IL" w:bidi="he_IL"/>
        </w:rPr>
      </w:r>
      <w:r>
        <w:rPr>
          <w:vertAlign w:val="superscript"/>
          <w:rtl/>
          <w:cs/>
          <w:lang w:val="he_IL" w:bidi="he_IL"/>
        </w:rPr>
        <w:t>8</w:t>
      </w:r>
      <w:r>
        <w:rPr>
          <w:rtl/>
          <w:cs/>
          <w:lang w:val="he_IL" w:bidi="he_IL"/>
        </w:rPr>
        <w:t xml:space="preserve"> וַיִּתְּנ֤וּ בְנֵֽי־יִשְׂרָאֵל֙ לַלְוִיִּ֔ם אֶת־הֶעָרִ֥ים הָאֵ֖לֶּה וְאֶת־מִגְרְשֵׁיהֶ֑ן כַּאֲשֶׁ֨ר צִוָּ֧ה יְהוָ֛ה בְּיַד־מֹשֶׁ֖ה בַּגּוֹרָֽל׃ פ</w:t>
      </w:r>
    </w:p>
    <w:p>
      <w:pPr>
        <w:bidi/>
      </w:pPr>
      <w:r>
        <w:rPr>
          <w:rtl/>
          <w:cs/>
          <w:lang w:val="he_IL" w:bidi="he_IL"/>
        </w:rPr>
      </w:r>
      <w:r>
        <w:rPr>
          <w:vertAlign w:val="superscript"/>
          <w:rtl/>
          <w:cs/>
          <w:lang w:val="he_IL" w:bidi="he_IL"/>
        </w:rPr>
        <w:t>9</w:t>
      </w:r>
      <w:r>
        <w:rPr>
          <w:rtl/>
          <w:cs/>
          <w:lang w:val="he_IL" w:bidi="he_IL"/>
        </w:rPr>
        <w:t xml:space="preserve"> וַֽיִּתְּנ֗וּ מִמַּטֵּה֙ בְּנֵ֣י יְהוּדָ֔ה וּמִמַּטֵּ֖ה בְּנֵ֣י שִׁמְע֑וֹן אֵ֚ת הֶֽעָרִ֣ים הָאֵ֔לֶּה אֲשֶׁר־יִקְרָ֥א אֶתְהֶ֖ן בְּשֵֽׁם׃</w:t>
      </w:r>
    </w:p>
    <w:p>
      <w:pPr>
        <w:bidi/>
      </w:pPr>
      <w:r>
        <w:rPr>
          <w:rtl/>
          <w:cs/>
          <w:lang w:val="he_IL" w:bidi="he_IL"/>
        </w:rPr>
      </w:r>
      <w:r>
        <w:rPr>
          <w:vertAlign w:val="superscript"/>
          <w:rtl/>
          <w:cs/>
          <w:lang w:val="he_IL" w:bidi="he_IL"/>
        </w:rPr>
        <w:t>10</w:t>
      </w:r>
      <w:r>
        <w:rPr>
          <w:rtl/>
          <w:cs/>
          <w:lang w:val="he_IL" w:bidi="he_IL"/>
        </w:rPr>
        <w:t xml:space="preserve"> וַֽיְהִי֙ לִבְנֵ֣י אַהֲרֹ֔ן מִמִּשְׁפְּח֥וֹת הַקְּהָתִ֖י מִבְּנֵ֣י לֵוִ֑י כִּ֥י לָהֶ֛ם הָיָ֥ה הַגּוֹרָ֖ל רִיאשֹׁנָֽה׃</w:t>
      </w:r>
    </w:p>
    <w:p>
      <w:pPr>
        <w:bidi/>
      </w:pPr>
      <w:r>
        <w:rPr>
          <w:rtl/>
          <w:cs/>
          <w:lang w:val="he_IL" w:bidi="he_IL"/>
        </w:rPr>
      </w:r>
      <w:r>
        <w:rPr>
          <w:vertAlign w:val="superscript"/>
          <w:rtl/>
          <w:cs/>
          <w:lang w:val="he_IL" w:bidi="he_IL"/>
        </w:rPr>
        <w:t>11</w:t>
      </w:r>
      <w:r>
        <w:rPr>
          <w:rtl/>
          <w:cs/>
          <w:lang w:val="he_IL" w:bidi="he_IL"/>
        </w:rPr>
        <w:t xml:space="preserve"> וַיִּתְּנ֨וּ לָהֶ֜ם אֶת־קִרְיַת֩ אַרְבַּ֨ע אֲבִ֧י הָֽעֲנ֛וֹק הִ֥יא חֶבְר֖וֹן בְּהַ֣ר יְהוּדָ֑ה וְאֶת־מִגְרָשֶׁ֖הָ סְבִיבֹתֶֽיהָ׃</w:t>
      </w:r>
    </w:p>
    <w:p>
      <w:pPr>
        <w:bidi/>
      </w:pPr>
      <w:r>
        <w:rPr>
          <w:rtl/>
          <w:cs/>
          <w:lang w:val="he_IL" w:bidi="he_IL"/>
        </w:rPr>
      </w:r>
      <w:r>
        <w:rPr>
          <w:vertAlign w:val="superscript"/>
          <w:rtl/>
          <w:cs/>
          <w:lang w:val="he_IL" w:bidi="he_IL"/>
        </w:rPr>
        <w:t>12</w:t>
      </w:r>
      <w:r>
        <w:rPr>
          <w:rtl/>
          <w:cs/>
          <w:lang w:val="he_IL" w:bidi="he_IL"/>
        </w:rPr>
        <w:t xml:space="preserve"> וְאֶת־שְׂדֵ֥ה הָעִ֖יר וְאֶת־חֲצֵרֶ֑יהָ נָֽתְנ֛וּ לְכָלֵ֥ב בֶּן־יְפֻנֶּ֖ה בַּאֲחֻזָּתֽוֹ׃ ס</w:t>
      </w:r>
    </w:p>
    <w:p>
      <w:pPr>
        <w:bidi/>
      </w:pPr>
      <w:r>
        <w:rPr>
          <w:rtl/>
          <w:cs/>
          <w:lang w:val="he_IL" w:bidi="he_IL"/>
        </w:rPr>
      </w:r>
      <w:r>
        <w:rPr>
          <w:vertAlign w:val="superscript"/>
          <w:rtl/>
          <w:cs/>
          <w:lang w:val="he_IL" w:bidi="he_IL"/>
        </w:rPr>
        <w:t>13</w:t>
      </w:r>
      <w:r>
        <w:rPr>
          <w:rtl/>
          <w:cs/>
          <w:lang w:val="he_IL" w:bidi="he_IL"/>
        </w:rPr>
        <w:t xml:space="preserve"> וְלִבְנֵ֣י ׀ אַהֲרֹ֣ן הַכֹּהֵ֗ן נָֽתְנוּ֙ אֶת־עִיר֙ מִקְלַ֣ט הָרֹצֵ֔חַ אֶת־חֶבְר֖וֹן וְאֶת־מִגְרָשֶׁ֑הָ וְאֶת־לִבְנָ֖ה וְאֶת־מִגְרָשֶֽׁהָ׃</w:t>
      </w:r>
    </w:p>
    <w:p>
      <w:pPr>
        <w:bidi/>
      </w:pPr>
      <w:r>
        <w:rPr>
          <w:rtl/>
          <w:cs/>
          <w:lang w:val="he_IL" w:bidi="he_IL"/>
        </w:rPr>
      </w:r>
      <w:r>
        <w:rPr>
          <w:vertAlign w:val="superscript"/>
          <w:rtl/>
          <w:cs/>
          <w:lang w:val="he_IL" w:bidi="he_IL"/>
        </w:rPr>
        <w:t>14</w:t>
      </w:r>
      <w:r>
        <w:rPr>
          <w:rtl/>
          <w:cs/>
          <w:lang w:val="he_IL" w:bidi="he_IL"/>
        </w:rPr>
        <w:t xml:space="preserve"> וְאֶת־יַתִּר֙ וְאֶת־מִגְרָשֶׁ֔הָ וְאֶת־אֶשְׁתְּמֹ֖עַ וְאֶת־מִגְרָשֶֽׁהָ׃</w:t>
      </w:r>
    </w:p>
    <w:p>
      <w:pPr>
        <w:bidi/>
      </w:pPr>
      <w:r>
        <w:rPr>
          <w:rtl/>
          <w:cs/>
          <w:lang w:val="he_IL" w:bidi="he_IL"/>
        </w:rPr>
      </w:r>
      <w:r>
        <w:rPr>
          <w:vertAlign w:val="superscript"/>
          <w:rtl/>
          <w:cs/>
          <w:lang w:val="he_IL" w:bidi="he_IL"/>
        </w:rPr>
        <w:t>15</w:t>
      </w:r>
      <w:r>
        <w:rPr>
          <w:rtl/>
          <w:cs/>
          <w:lang w:val="he_IL" w:bidi="he_IL"/>
        </w:rPr>
        <w:t xml:space="preserve"> וְאֶת־חֹלֹן֙ וְאֶת־מִגְרָשֶׁ֔הָ וְאֶת־דְּבִ֖ר וְאֶת־מִגְרָשֶֽׁהָ׃</w:t>
      </w:r>
    </w:p>
    <w:p>
      <w:pPr>
        <w:bidi/>
      </w:pPr>
      <w:r>
        <w:rPr>
          <w:rtl/>
          <w:cs/>
          <w:lang w:val="he_IL" w:bidi="he_IL"/>
        </w:rPr>
      </w:r>
      <w:r>
        <w:rPr>
          <w:vertAlign w:val="superscript"/>
          <w:rtl/>
          <w:cs/>
          <w:lang w:val="he_IL" w:bidi="he_IL"/>
        </w:rPr>
        <w:t>16</w:t>
      </w:r>
      <w:r>
        <w:rPr>
          <w:rtl/>
          <w:cs/>
          <w:lang w:val="he_IL" w:bidi="he_IL"/>
        </w:rPr>
        <w:t xml:space="preserve"> וְאֶת־עַ֣יִן וְאֶת־מִגְרָשֶׁ֗הָ וְאֶת־יֻטָּה֙ וְאֶת־מִגְרָשֶׁ֔הָ אֶת־בֵּ֥ית שֶׁ֖מֶשׁ וְאֶת־מִגְרָשֶׁ֑הָ עָרִ֣ים תֵּ֔שַׁע מֵאֵ֕ת שְׁנֵ֥י הַשְּׁבָטִ֖ים הָאֵֽלֶּה׃ פ</w:t>
      </w:r>
    </w:p>
    <w:p>
      <w:pPr>
        <w:bidi/>
      </w:pPr>
      <w:r>
        <w:rPr>
          <w:rtl/>
          <w:cs/>
          <w:lang w:val="he_IL" w:bidi="he_IL"/>
        </w:rPr>
      </w:r>
      <w:r>
        <w:rPr>
          <w:vertAlign w:val="superscript"/>
          <w:rtl/>
          <w:cs/>
          <w:lang w:val="he_IL" w:bidi="he_IL"/>
        </w:rPr>
        <w:t>17</w:t>
      </w:r>
      <w:r>
        <w:rPr>
          <w:rtl/>
          <w:cs/>
          <w:lang w:val="he_IL" w:bidi="he_IL"/>
        </w:rPr>
        <w:t xml:space="preserve"> וּמִמַּטֵּ֣ה בִנְיָמִ֔ן אֶת־גִּבְע֖וֹן וְאֶת־מִגְרָשֶׁ֑הָ אֶת־גֶּ֖בַע וְאֶת־מִגְרָשֶֽׁהָ׃</w:t>
      </w:r>
    </w:p>
    <w:p>
      <w:pPr>
        <w:bidi/>
      </w:pPr>
      <w:r>
        <w:rPr>
          <w:rtl/>
          <w:cs/>
          <w:lang w:val="he_IL" w:bidi="he_IL"/>
        </w:rPr>
      </w:r>
      <w:r>
        <w:rPr>
          <w:vertAlign w:val="superscript"/>
          <w:rtl/>
          <w:cs/>
          <w:lang w:val="he_IL" w:bidi="he_IL"/>
        </w:rPr>
        <w:t>18</w:t>
      </w:r>
      <w:r>
        <w:rPr>
          <w:rtl/>
          <w:cs/>
          <w:lang w:val="he_IL" w:bidi="he_IL"/>
        </w:rPr>
        <w:t xml:space="preserve"> אֶת־עֲנָתוֹת֙ וְאֶת־מִגְרָשֶׁ֔הָ וְאֶת־עַלְמ֖וֹן וְאֶת־מִגְרָשֶׁ֑הָ עָרִ֖ים אַרְבַּֽע׃</w:t>
      </w:r>
    </w:p>
    <w:p>
      <w:pPr>
        <w:bidi/>
      </w:pPr>
      <w:r>
        <w:rPr>
          <w:rtl/>
          <w:cs/>
          <w:lang w:val="he_IL" w:bidi="he_IL"/>
        </w:rPr>
      </w:r>
      <w:r>
        <w:rPr>
          <w:vertAlign w:val="superscript"/>
          <w:rtl/>
          <w:cs/>
          <w:lang w:val="he_IL" w:bidi="he_IL"/>
        </w:rPr>
        <w:t>19</w:t>
      </w:r>
      <w:r>
        <w:rPr>
          <w:rtl/>
          <w:cs/>
          <w:lang w:val="he_IL" w:bidi="he_IL"/>
        </w:rPr>
        <w:t xml:space="preserve"> כָּל־עָרֵ֥י בְנֵֽי־אַהֲרֹ֖ן הַכֹּֽהֲנִ֑ים שְׁלֹשׁ־עֶשְׂרֵ֥ה עָרִ֖ים וּמִגְרְשֵׁיהֶֽן׃ ס</w:t>
      </w:r>
    </w:p>
    <w:p>
      <w:pPr>
        <w:bidi/>
      </w:pPr>
      <w:r>
        <w:rPr>
          <w:rtl/>
          <w:cs/>
          <w:lang w:val="he_IL" w:bidi="he_IL"/>
        </w:rPr>
      </w:r>
      <w:r>
        <w:rPr>
          <w:vertAlign w:val="superscript"/>
          <w:rtl/>
          <w:cs/>
          <w:lang w:val="he_IL" w:bidi="he_IL"/>
        </w:rPr>
        <w:t>20</w:t>
      </w:r>
      <w:r>
        <w:rPr>
          <w:rtl/>
          <w:cs/>
          <w:lang w:val="he_IL" w:bidi="he_IL"/>
        </w:rPr>
        <w:t xml:space="preserve"> וּלְמִשְׁפְּח֤וֹת בְּנֵֽי־קְהָת֙ הַלְוִיִּ֔ם הַנּוֹתָרִ֖ים מִבְּנֵ֣י קְהָ֑ת וַֽיְהִי֙ עָרֵ֣י גֽוֹרָלָ֔ם מִמַּטֵּ֖ה אֶפְרָֽיִם׃</w:t>
      </w:r>
    </w:p>
    <w:p>
      <w:pPr>
        <w:bidi/>
      </w:pPr>
      <w:r>
        <w:rPr>
          <w:rtl/>
          <w:cs/>
          <w:lang w:val="he_IL" w:bidi="he_IL"/>
        </w:rPr>
      </w:r>
      <w:r>
        <w:rPr>
          <w:vertAlign w:val="superscript"/>
          <w:rtl/>
          <w:cs/>
          <w:lang w:val="he_IL" w:bidi="he_IL"/>
        </w:rPr>
        <w:t>21</w:t>
      </w:r>
      <w:r>
        <w:rPr>
          <w:rtl/>
          <w:cs/>
          <w:lang w:val="he_IL" w:bidi="he_IL"/>
        </w:rPr>
        <w:t xml:space="preserve"> וַיִּתְּנ֨וּ לָהֶ֜ם אֶת־עִ֨יר מִקְלַ֧ט הָרֹצֵ֛חַ אֶת־שְׁכֶ֥ם וְאֶת־מִגְרָשֶׁ֖הָ בְּהַ֣ר אֶפְרָ֑יִם וְאֶת־גֶּ֖זֶר וְאֶת־מִגְרָשֶֽׁהָ׃</w:t>
      </w:r>
    </w:p>
    <w:p>
      <w:pPr>
        <w:bidi/>
      </w:pPr>
      <w:r>
        <w:rPr>
          <w:rtl/>
          <w:cs/>
          <w:lang w:val="he_IL" w:bidi="he_IL"/>
        </w:rPr>
      </w:r>
      <w:r>
        <w:rPr>
          <w:vertAlign w:val="superscript"/>
          <w:rtl/>
          <w:cs/>
          <w:lang w:val="he_IL" w:bidi="he_IL"/>
        </w:rPr>
        <w:t>22</w:t>
      </w:r>
      <w:r>
        <w:rPr>
          <w:rtl/>
          <w:cs/>
          <w:lang w:val="he_IL" w:bidi="he_IL"/>
        </w:rPr>
        <w:t xml:space="preserve"> וְאֶת־קִבְצַ֙יִם֙ וְאֶת־מִגְרָשֶׁ֔הָ וְאֶת־בֵּ֥ית חוֹרֹ֖ן וְאֶת־מִגְרָשֶׁ֑הָ עָרִ֖ים אַרְבַּֽע׃ ס</w:t>
      </w:r>
    </w:p>
    <w:p>
      <w:pPr>
        <w:bidi/>
      </w:pPr>
      <w:r>
        <w:rPr>
          <w:rtl/>
          <w:cs/>
          <w:lang w:val="he_IL" w:bidi="he_IL"/>
        </w:rPr>
      </w:r>
      <w:r>
        <w:rPr>
          <w:vertAlign w:val="superscript"/>
          <w:rtl/>
          <w:cs/>
          <w:lang w:val="he_IL" w:bidi="he_IL"/>
        </w:rPr>
        <w:t>23</w:t>
      </w:r>
      <w:r>
        <w:rPr>
          <w:rtl/>
          <w:cs/>
          <w:lang w:val="he_IL" w:bidi="he_IL"/>
        </w:rPr>
        <w:t xml:space="preserve"> וּמִמַּ֨טֵּה־דָ֔ן אֶֽת־אֶלְתְּקֵ֖א וְאֶת־מִגְרָשֶׁ֑הָ אֶֽת־גִּבְּת֖וֹן וְאֶת־מִגְרָשֶֽׁהָ׃</w:t>
      </w:r>
    </w:p>
    <w:p>
      <w:pPr>
        <w:bidi/>
      </w:pPr>
      <w:r>
        <w:rPr>
          <w:rtl/>
          <w:cs/>
          <w:lang w:val="he_IL" w:bidi="he_IL"/>
        </w:rPr>
      </w:r>
      <w:r>
        <w:rPr>
          <w:vertAlign w:val="superscript"/>
          <w:rtl/>
          <w:cs/>
          <w:lang w:val="he_IL" w:bidi="he_IL"/>
        </w:rPr>
        <w:t>24</w:t>
      </w:r>
      <w:r>
        <w:rPr>
          <w:rtl/>
          <w:cs/>
          <w:lang w:val="he_IL" w:bidi="he_IL"/>
        </w:rPr>
        <w:t xml:space="preserve"> אֶת־אַיָּלוֹן֙ וְאֶת־מִגְרָשֶׁ֔הָ אֶת־גַּת־רִמּ֖וֹן וְאֶת־מִגְרָשֶׁ֑הָ עָרִ֖ים אַרְבַּֽע׃ ס</w:t>
      </w:r>
    </w:p>
    <w:p>
      <w:pPr>
        <w:bidi/>
      </w:pPr>
      <w:r>
        <w:rPr>
          <w:rtl/>
          <w:cs/>
          <w:lang w:val="he_IL" w:bidi="he_IL"/>
        </w:rPr>
      </w:r>
      <w:r>
        <w:rPr>
          <w:vertAlign w:val="superscript"/>
          <w:rtl/>
          <w:cs/>
          <w:lang w:val="he_IL" w:bidi="he_IL"/>
        </w:rPr>
        <w:t>25</w:t>
      </w:r>
      <w:r>
        <w:rPr>
          <w:rtl/>
          <w:cs/>
          <w:lang w:val="he_IL" w:bidi="he_IL"/>
        </w:rPr>
        <w:t xml:space="preserve"> וּמִֽמַּחֲצִית֙ מַטֵּ֣ה מְנַשֶּׁ֔ה אֶת־תַּעְנַךְ֙ וְאֶת־מִגְרָשֶׁ֔הָ וְאֶת־גַּת־רִמּ֖וֹן וְאֶת־מִגְרָשֶׁ֑הָ עָרִ֖ים שְׁתָּֽיִם׃</w:t>
      </w:r>
    </w:p>
    <w:p>
      <w:pPr>
        <w:bidi/>
      </w:pPr>
      <w:r>
        <w:rPr>
          <w:rtl/>
          <w:cs/>
          <w:lang w:val="he_IL" w:bidi="he_IL"/>
        </w:rPr>
      </w:r>
      <w:r>
        <w:rPr>
          <w:vertAlign w:val="superscript"/>
          <w:rtl/>
          <w:cs/>
          <w:lang w:val="he_IL" w:bidi="he_IL"/>
        </w:rPr>
        <w:t>26</w:t>
      </w:r>
      <w:r>
        <w:rPr>
          <w:rtl/>
          <w:cs/>
          <w:lang w:val="he_IL" w:bidi="he_IL"/>
        </w:rPr>
        <w:t xml:space="preserve"> כָּל־עָרִ֥ים עֶ֖שֶׂר וּמִגְרְשֵׁיהֶ֑ן לְמִשְׁפְּח֥וֹת בְּנֵֽי־קְהָ֖ת הַנּוֹתָרִֽים׃ ס</w:t>
      </w:r>
    </w:p>
    <w:p>
      <w:pPr>
        <w:bidi/>
      </w:pPr>
      <w:r>
        <w:rPr>
          <w:rtl/>
          <w:cs/>
          <w:lang w:val="he_IL" w:bidi="he_IL"/>
        </w:rPr>
      </w:r>
      <w:r>
        <w:rPr>
          <w:vertAlign w:val="superscript"/>
          <w:rtl/>
          <w:cs/>
          <w:lang w:val="he_IL" w:bidi="he_IL"/>
        </w:rPr>
        <w:t>27</w:t>
      </w:r>
      <w:r>
        <w:rPr>
          <w:rtl/>
          <w:cs/>
          <w:lang w:val="he_IL" w:bidi="he_IL"/>
        </w:rPr>
        <w:t xml:space="preserve"> וְלִבְנֵ֣י גֵרְשׁוֹן֮ מִמִּשְׁפְּחֹ֣ת הַלְוִיִּם֒ מֵחֲצִ֞י מַטֵּ֣ה מְנַשֶּׁ֗ה אֶת־עִיר֙ מִקְלַ֣ט הָרֹצֵ֔חַ אֶת־גלון בַּבָּשָׁן֙ וְאֶת־מִגְרָשֶׁ֔הָ וְאֶֽת־בְּעֶשְׁתְּרָ֖ה וְאֶת־מִגְרָשֶׁ֑הָ עָרִ֖ים שְׁתָּֽיִם׃ ס</w:t>
      </w:r>
    </w:p>
    <w:p>
      <w:pPr>
        <w:bidi/>
      </w:pPr>
      <w:r>
        <w:rPr>
          <w:rtl/>
          <w:cs/>
          <w:lang w:val="he_IL" w:bidi="he_IL"/>
        </w:rPr>
      </w:r>
      <w:r>
        <w:rPr>
          <w:vertAlign w:val="superscript"/>
          <w:rtl/>
          <w:cs/>
          <w:lang w:val="he_IL" w:bidi="he_IL"/>
        </w:rPr>
        <w:t>28</w:t>
      </w:r>
      <w:r>
        <w:rPr>
          <w:rtl/>
          <w:cs/>
          <w:lang w:val="he_IL" w:bidi="he_IL"/>
        </w:rPr>
        <w:t xml:space="preserve"> וּמִמַּטֵּ֣ה יִשָּׂשכָ֔ר אֶת־קִשְׁי֖וֹן וְאֶת־מִגְרָשֶׁ֑הָ אֶת־דָּֽבְרַ֖ת וְאֶת־מִגְרָשֶֽׁהָ׃</w:t>
      </w:r>
    </w:p>
    <w:p>
      <w:pPr>
        <w:bidi/>
      </w:pPr>
      <w:r>
        <w:rPr>
          <w:rtl/>
          <w:cs/>
          <w:lang w:val="he_IL" w:bidi="he_IL"/>
        </w:rPr>
      </w:r>
      <w:r>
        <w:rPr>
          <w:vertAlign w:val="superscript"/>
          <w:rtl/>
          <w:cs/>
          <w:lang w:val="he_IL" w:bidi="he_IL"/>
        </w:rPr>
        <w:t>29</w:t>
      </w:r>
      <w:r>
        <w:rPr>
          <w:rtl/>
          <w:cs/>
          <w:lang w:val="he_IL" w:bidi="he_IL"/>
        </w:rPr>
        <w:t xml:space="preserve"> אֶת־יַרְמוּת֙ וְאֶת־מִגְרָשֶׁ֔הָ אֶת־עֵ֥ין גַּנִּ֖ים וְאֶת־מִגְרָשֶׁ֑הָ עָרִ֖ים אַרְבַּֽע׃ ס</w:t>
      </w:r>
    </w:p>
    <w:p>
      <w:pPr>
        <w:bidi/>
      </w:pPr>
      <w:r>
        <w:rPr>
          <w:rtl/>
          <w:cs/>
          <w:lang w:val="he_IL" w:bidi="he_IL"/>
        </w:rPr>
      </w:r>
      <w:r>
        <w:rPr>
          <w:vertAlign w:val="superscript"/>
          <w:rtl/>
          <w:cs/>
          <w:lang w:val="he_IL" w:bidi="he_IL"/>
        </w:rPr>
        <w:t>30</w:t>
      </w:r>
      <w:r>
        <w:rPr>
          <w:rtl/>
          <w:cs/>
          <w:lang w:val="he_IL" w:bidi="he_IL"/>
        </w:rPr>
        <w:t xml:space="preserve"> וּמִמַּטֵּ֣ה אָשֵׁ֔ר אֶת־מִשְׁאָ֖ל וְאֶת־מִגְרָשֶׁ֑הָ אֶת־עַבְדּ֖וֹן וְאֶת־מִגְרָשֶֽׁהָ׃</w:t>
      </w:r>
    </w:p>
    <w:p>
      <w:pPr>
        <w:bidi/>
      </w:pPr>
      <w:r>
        <w:rPr>
          <w:rtl/>
          <w:cs/>
          <w:lang w:val="he_IL" w:bidi="he_IL"/>
        </w:rPr>
      </w:r>
      <w:r>
        <w:rPr>
          <w:vertAlign w:val="superscript"/>
          <w:rtl/>
          <w:cs/>
          <w:lang w:val="he_IL" w:bidi="he_IL"/>
        </w:rPr>
        <w:t>31</w:t>
      </w:r>
      <w:r>
        <w:rPr>
          <w:rtl/>
          <w:cs/>
          <w:lang w:val="he_IL" w:bidi="he_IL"/>
        </w:rPr>
        <w:t xml:space="preserve"> אֶת־חֶלְקָת֙ וְאֶת־מִגְרָשֶׁ֔הָ וְאֶת־רְחֹ֖ב וְאֶת־מִגְרָשֶׁ֑הָ עָרִ֖ים אַרְבַּֽע׃ ס</w:t>
      </w:r>
    </w:p>
    <w:p>
      <w:pPr>
        <w:bidi/>
      </w:pPr>
      <w:r>
        <w:rPr>
          <w:rtl/>
          <w:cs/>
          <w:lang w:val="he_IL" w:bidi="he_IL"/>
        </w:rPr>
      </w:r>
      <w:r>
        <w:rPr>
          <w:vertAlign w:val="superscript"/>
          <w:rtl/>
          <w:cs/>
          <w:lang w:val="he_IL" w:bidi="he_IL"/>
        </w:rPr>
        <w:t>32</w:t>
      </w:r>
      <w:r>
        <w:rPr>
          <w:rtl/>
          <w:cs/>
          <w:lang w:val="he_IL" w:bidi="he_IL"/>
        </w:rPr>
        <w:t xml:space="preserve"> וּמִמַּטֵּ֨ה נַפְתָּלִ֜י אֶת־עִ֣יר ׀ מִקְלַ֣ט הָֽרֹצֵ֗חַ אֶת־קֶ֨דֶשׁ בַּגָּלִ֤יל וְאֶת־מִגְרָשֶׁ֙הָ֙ וְאֶת־חַמֹּ֥ת דֹּאר֙ וְאֶת־מִגְרָשֶׁ֔הָ וְאֶת־קַרְתָּ֖ן וְאֶת־מִגְרָשֶׁ֑הָ עָרִ֖ים שָׁלֹֽשׁ׃</w:t>
      </w:r>
    </w:p>
    <w:p>
      <w:pPr>
        <w:bidi/>
      </w:pPr>
      <w:r>
        <w:rPr>
          <w:rtl/>
          <w:cs/>
          <w:lang w:val="he_IL" w:bidi="he_IL"/>
        </w:rPr>
      </w:r>
      <w:r>
        <w:rPr>
          <w:vertAlign w:val="superscript"/>
          <w:rtl/>
          <w:cs/>
          <w:lang w:val="he_IL" w:bidi="he_IL"/>
        </w:rPr>
        <w:t>33</w:t>
      </w:r>
      <w:r>
        <w:rPr>
          <w:rtl/>
          <w:cs/>
          <w:lang w:val="he_IL" w:bidi="he_IL"/>
        </w:rPr>
        <w:t xml:space="preserve"> כָּל־עָרֵ֥י הַגֵּרְשֻׁנִּ֖י לְמִשְׁפְּחֹתָ֑ם שְׁלֹשׁ־עֶשְׂרֵ֥ה עִ֖יר וּמִגְרְשֵׁיהֶֽן׃ ס</w:t>
      </w:r>
    </w:p>
    <w:p>
      <w:pPr>
        <w:bidi/>
      </w:pPr>
      <w:r>
        <w:rPr>
          <w:rtl/>
          <w:cs/>
          <w:lang w:val="he_IL" w:bidi="he_IL"/>
        </w:rPr>
      </w:r>
      <w:r>
        <w:rPr>
          <w:vertAlign w:val="superscript"/>
          <w:rtl/>
          <w:cs/>
          <w:lang w:val="he_IL" w:bidi="he_IL"/>
        </w:rPr>
        <w:t>34</w:t>
      </w:r>
      <w:r>
        <w:rPr>
          <w:rtl/>
          <w:cs/>
          <w:lang w:val="he_IL" w:bidi="he_IL"/>
        </w:rPr>
        <w:t xml:space="preserve"> וּלְמִשְׁפְּח֣וֹת בְּנֵֽי־מְרָרִי֮ הַלְוִיִּ֣ם הַנּוֹתָרִים֒ מֵאֵת֙ מַטֵּ֣ה זְבוּלֻ֔ן אֶֽת־יָקְנְעָ֖ם וְאֶת־מִגְרָשֶׁ֑הָ אֶת־קַרְתָּ֖ה וְאֶת־מִגְרָשֶֽׁהָ׃</w:t>
      </w:r>
    </w:p>
    <w:p>
      <w:pPr>
        <w:bidi/>
      </w:pPr>
      <w:r>
        <w:rPr>
          <w:rtl/>
          <w:cs/>
          <w:lang w:val="he_IL" w:bidi="he_IL"/>
        </w:rPr>
      </w:r>
      <w:r>
        <w:rPr>
          <w:vertAlign w:val="superscript"/>
          <w:rtl/>
          <w:cs/>
          <w:lang w:val="he_IL" w:bidi="he_IL"/>
        </w:rPr>
        <w:t>35</w:t>
      </w:r>
      <w:r>
        <w:rPr>
          <w:rtl/>
          <w:cs/>
          <w:lang w:val="he_IL" w:bidi="he_IL"/>
        </w:rPr>
        <w:t xml:space="preserve"> אֶת־דִּמְנָה֙ וְאֶת־מִגְרָשֶׁ֔הָ אֶֽת־נַהֲלָ֖ל וְאֶת־מִגְרָשֶׁ֑הָ עָרִ֖ים אַרְבַּֽע׃</w:t>
      </w:r>
    </w:p>
    <w:p>
      <w:pPr>
        <w:bidi/>
      </w:pPr>
      <w:r>
        <w:rPr>
          <w:rtl/>
          <w:cs/>
          <w:lang w:val="he_IL" w:bidi="he_IL"/>
        </w:rPr>
      </w:r>
      <w:r>
        <w:rPr>
          <w:vertAlign w:val="superscript"/>
          <w:rtl/>
          <w:cs/>
          <w:lang w:val="he_IL" w:bidi="he_IL"/>
        </w:rPr>
        <w:t>36</w:t>
      </w:r>
      <w:r>
        <w:rPr>
          <w:rtl/>
          <w:cs/>
          <w:lang w:val="he_IL" w:bidi="he_IL"/>
        </w:rPr>
        <w:t xml:space="preserve"> וּמִמַּטֵּ֣ה רְאוּבֵ֔ן אֶת־בֶּ֖צֶר וְאֶת־מִגְרָשֶׁ֑הָ וְאֶת־יַ֖הְצָה וְאֶת־מִגְרָשֶֽׁהָ׃</w:t>
      </w:r>
    </w:p>
    <w:p>
      <w:pPr>
        <w:bidi/>
      </w:pPr>
      <w:r>
        <w:rPr>
          <w:rtl/>
          <w:cs/>
          <w:lang w:val="he_IL" w:bidi="he_IL"/>
        </w:rPr>
      </w:r>
      <w:r>
        <w:rPr>
          <w:vertAlign w:val="superscript"/>
          <w:rtl/>
          <w:cs/>
          <w:lang w:val="he_IL" w:bidi="he_IL"/>
        </w:rPr>
        <w:t>37</w:t>
      </w:r>
      <w:r>
        <w:rPr>
          <w:rtl/>
          <w:cs/>
          <w:lang w:val="he_IL" w:bidi="he_IL"/>
        </w:rPr>
        <w:t xml:space="preserve"> אֶת־קְדֵמוֹת֙ וְאֶת־מִגְרָשֶׁ֔הָ וְאֶת־מֵיפָ֖עַת וְאֶת־מִגְרָשֶׁ֑הָ עָרִ֖ים אַרְבַּֽע׃ ס</w:t>
      </w:r>
    </w:p>
    <w:p>
      <w:pPr>
        <w:bidi/>
      </w:pPr>
      <w:r>
        <w:rPr>
          <w:rtl/>
          <w:cs/>
          <w:lang w:val="he_IL" w:bidi="he_IL"/>
        </w:rPr>
      </w:r>
      <w:r>
        <w:rPr>
          <w:vertAlign w:val="superscript"/>
          <w:rtl/>
          <w:cs/>
          <w:lang w:val="he_IL" w:bidi="he_IL"/>
        </w:rPr>
        <w:t>38</w:t>
      </w:r>
      <w:r>
        <w:rPr>
          <w:rtl/>
          <w:cs/>
          <w:lang w:val="he_IL" w:bidi="he_IL"/>
        </w:rPr>
        <w:t xml:space="preserve"> וּמִמַּטֵּה־גָ֗ד אֶת־עִיר֙ מִקְלַ֣ט הָרֹצֵ֔חַ אֶת־רָמֹ֥ת בַּגִּלְעָ֖ד וְאֶת־מִגְרָשֶׁ֑הָ וְאֶֽת־מַחֲנַ֖יִם וְאֶת־מִגְרָשֶֽׁהָ׃</w:t>
      </w:r>
    </w:p>
    <w:p>
      <w:pPr>
        <w:bidi/>
      </w:pPr>
      <w:r>
        <w:rPr>
          <w:rtl/>
          <w:cs/>
          <w:lang w:val="he_IL" w:bidi="he_IL"/>
        </w:rPr>
      </w:r>
      <w:r>
        <w:rPr>
          <w:vertAlign w:val="superscript"/>
          <w:rtl/>
          <w:cs/>
          <w:lang w:val="he_IL" w:bidi="he_IL"/>
        </w:rPr>
        <w:t>39</w:t>
      </w:r>
      <w:r>
        <w:rPr>
          <w:rtl/>
          <w:cs/>
          <w:lang w:val="he_IL" w:bidi="he_IL"/>
        </w:rPr>
        <w:t xml:space="preserve"> אֶת־חֶשְׁבּוֹן֙ וְאֶת־מִגְרָשֶׁ֔הָ אֶת־יַעְזֵ֖ר וְאֶת־מִגְרָשֶׁ֑הָ כָּל־עָרִ֖ים אַרְבַּֽע׃</w:t>
      </w:r>
    </w:p>
    <w:p>
      <w:pPr>
        <w:bidi/>
      </w:pPr>
      <w:r>
        <w:rPr>
          <w:rtl/>
          <w:cs/>
          <w:lang w:val="he_IL" w:bidi="he_IL"/>
        </w:rPr>
      </w:r>
      <w:r>
        <w:rPr>
          <w:vertAlign w:val="superscript"/>
          <w:rtl/>
          <w:cs/>
          <w:lang w:val="he_IL" w:bidi="he_IL"/>
        </w:rPr>
        <w:t>40</w:t>
      </w:r>
      <w:r>
        <w:rPr>
          <w:rtl/>
          <w:cs/>
          <w:lang w:val="he_IL" w:bidi="he_IL"/>
        </w:rPr>
        <w:t xml:space="preserve"> כָּל־הֶ֨עָרִ֜ים לִבְנֵ֤י מְרָרִי֙ לְמִשְׁפְּחֹתָ֔ם הַנּוֹתָרִ֖ים מִמִּשְׁפְּח֣וֹת הַלְוִיִּ֑ם וַיְהִי֙ גּוֹרָלָ֔ם עָרִ֖ים שְׁתֵּ֥ים עֶשְׂרֵֽה׃</w:t>
      </w:r>
    </w:p>
    <w:p>
      <w:pPr>
        <w:bidi/>
      </w:pPr>
      <w:r>
        <w:rPr>
          <w:rtl/>
          <w:cs/>
          <w:lang w:val="he_IL" w:bidi="he_IL"/>
        </w:rPr>
      </w:r>
      <w:r>
        <w:rPr>
          <w:vertAlign w:val="superscript"/>
          <w:rtl/>
          <w:cs/>
          <w:lang w:val="he_IL" w:bidi="he_IL"/>
        </w:rPr>
        <w:t>41</w:t>
      </w:r>
      <w:r>
        <w:rPr>
          <w:rtl/>
          <w:cs/>
          <w:lang w:val="he_IL" w:bidi="he_IL"/>
        </w:rPr>
        <w:t xml:space="preserve"> כֹּ֚ל עָרֵ֣י הַלְוִיִּ֔ם בְּת֖וֹךְ אֲחֻזַּ֣ת בְּנֵֽי־יִשְׂרָאֵ֑ל עָרִ֛ים אַרְבָּעִ֥ים וּשְׁמֹנֶ֖ה וּמִגְרְשֵׁיהֶֽן׃</w:t>
      </w:r>
    </w:p>
    <w:p>
      <w:pPr>
        <w:bidi/>
      </w:pPr>
      <w:r>
        <w:rPr>
          <w:rtl/>
          <w:cs/>
          <w:lang w:val="he_IL" w:bidi="he_IL"/>
        </w:rPr>
      </w:r>
      <w:r>
        <w:rPr>
          <w:vertAlign w:val="superscript"/>
          <w:rtl/>
          <w:cs/>
          <w:lang w:val="he_IL" w:bidi="he_IL"/>
        </w:rPr>
        <w:t>42</w:t>
      </w:r>
      <w:r>
        <w:rPr>
          <w:rtl/>
          <w:cs/>
          <w:lang w:val="he_IL" w:bidi="he_IL"/>
        </w:rPr>
        <w:t xml:space="preserve"> תִּֽהְיֶ֙ינָה֙ הֶעָרִ֣ים הָאֵ֔לֶּה עִ֣יר עִ֔יר וּמִגְרָשֶׁ֖יהָ סְבִיבֹתֶ֑יהָ כֵּ֖ן לְכָל־הֶעָרִ֥ים הָאֵֽלֶּה׃ ס</w:t>
      </w:r>
    </w:p>
    <w:p>
      <w:pPr>
        <w:bidi/>
      </w:pPr>
      <w:r>
        <w:rPr>
          <w:rtl/>
          <w:cs/>
          <w:lang w:val="he_IL" w:bidi="he_IL"/>
        </w:rPr>
      </w:r>
      <w:r>
        <w:rPr>
          <w:vertAlign w:val="superscript"/>
          <w:rtl/>
          <w:cs/>
          <w:lang w:val="he_IL" w:bidi="he_IL"/>
        </w:rPr>
        <w:t>43</w:t>
      </w:r>
      <w:r>
        <w:rPr>
          <w:rtl/>
          <w:cs/>
          <w:lang w:val="he_IL" w:bidi="he_IL"/>
        </w:rPr>
        <w:t xml:space="preserve"> וַיִּתֵּ֤ן יְהוָה֙ לְיִשְׂרָאֵ֔ל אֶת־כָּל־הָאָ֔רֶץ אֲשֶׁ֥ר נִשְׁבַּ֖ע לָתֵ֣ת לַאֲבוֹתָ֑ם וַיִּרָשׁ֖וּהָ וַיֵּ֥שְׁבוּ בָֽהּ׃</w:t>
      </w:r>
    </w:p>
    <w:p>
      <w:pPr>
        <w:bidi/>
      </w:pPr>
      <w:r>
        <w:rPr>
          <w:rtl/>
          <w:cs/>
          <w:lang w:val="he_IL" w:bidi="he_IL"/>
        </w:rPr>
      </w:r>
      <w:r>
        <w:rPr>
          <w:vertAlign w:val="superscript"/>
          <w:rtl/>
          <w:cs/>
          <w:lang w:val="he_IL" w:bidi="he_IL"/>
        </w:rPr>
        <w:t>44</w:t>
      </w:r>
      <w:r>
        <w:rPr>
          <w:rtl/>
          <w:cs/>
          <w:lang w:val="he_IL" w:bidi="he_IL"/>
        </w:rPr>
        <w:t xml:space="preserve"> וַיָּ֨נַח יְהוָ֤ה לָהֶם֙ מִסָּבִ֔יב כְּכֹ֥ל אֲשֶׁר־נִשְׁבַּ֖ע לַאֲבוֹתָ֑ם וְלֹא־עָ֨מַד אִ֤ישׁ בִּפְנֵיהֶם֙ מִכָּל־אֹ֣יְבֵיהֶ֔ם אֵ֚ת כָּל־אֹ֣יְבֵיהֶ֔ם נָתַ֥ן יְהוָ֖ה בְּיָדָֽם׃</w:t>
      </w:r>
    </w:p>
    <w:p>
      <w:pPr>
        <w:bidi/>
      </w:pPr>
      <w:r>
        <w:rPr>
          <w:rtl/>
          <w:cs/>
          <w:lang w:val="he_IL" w:bidi="he_IL"/>
        </w:rPr>
      </w:r>
      <w:r>
        <w:rPr>
          <w:vertAlign w:val="superscript"/>
          <w:rtl/>
          <w:cs/>
          <w:lang w:val="he_IL" w:bidi="he_IL"/>
        </w:rPr>
        <w:t>45</w:t>
      </w:r>
      <w:r>
        <w:rPr>
          <w:rtl/>
          <w:cs/>
          <w:lang w:val="he_IL" w:bidi="he_IL"/>
        </w:rPr>
        <w:t xml:space="preserve"> לֹֽא־נָפַ֣ל דָּבָ֔ר מִכֹּל֙ הַדָּבָ֣ר הַטּ֔וֹב אֲשֶׁר־דִּבֶּ֥ר יְהוָ֖ה אֶל־בֵּ֣ית יִשְׂרָאֵ֑ל הַכֹּ֖ל בָּֽא׃ פ</w:t>
      </w:r>
    </w:p>
    <w:p>
      <w:pPr>
        <w:pStyle w:val="Heading2"/>
        <w:bidi/>
      </w:pPr>
      <w:r>
        <w:rPr>
          <w:rtl/>
          <w:cs/>
          <w:lang w:val="he_IL" w:bidi="he_IL"/>
        </w:rPr>
        <w:t>Joshua 22:1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אָ֚ז יִקְרָ֣א יְהוֹשֻׁ֔עַ לָרֽאוּבֵנִ֖י וְלַגָּדִ֑י וְלַחֲצִ֖י מַטֵּ֥ה מְנַשֶּֽׁה׃</w:t>
      </w:r>
    </w:p>
    <w:p>
      <w:pPr>
        <w:bidi/>
      </w:pPr>
      <w:r>
        <w:rPr>
          <w:rtl/>
          <w:cs/>
          <w:lang w:val="he_IL" w:bidi="he_IL"/>
        </w:rPr>
      </w:r>
      <w:r>
        <w:rPr>
          <w:vertAlign w:val="superscript"/>
          <w:rtl/>
          <w:cs/>
          <w:lang w:val="he_IL" w:bidi="he_IL"/>
        </w:rPr>
        <w:t>2</w:t>
      </w:r>
      <w:r>
        <w:rPr>
          <w:rtl/>
          <w:cs/>
          <w:lang w:val="he_IL" w:bidi="he_IL"/>
        </w:rPr>
        <w:t xml:space="preserve"> וַיֹּ֣אמֶר אֲלֵיהֶ֔ם אַתֶּ֣ם שְׁמַרְתֶּ֔ם אֵ֚ת כָּל־אֲשֶׁ֣ר צִוָּ֣ה אֶתְכֶ֔ם מֹשֶׁ֖ה עֶ֣בֶד יְהוָ֑ה וַתִּשְׁמְע֣וּ בְקוֹלִ֔י לְכֹ֥ל אֲשֶׁר־צִוִּ֖יתִי אֶתְכֶֽם׃</w:t>
      </w:r>
    </w:p>
    <w:p>
      <w:pPr>
        <w:bidi/>
      </w:pPr>
      <w:r>
        <w:rPr>
          <w:rtl/>
          <w:cs/>
          <w:lang w:val="he_IL" w:bidi="he_IL"/>
        </w:rPr>
      </w:r>
      <w:r>
        <w:rPr>
          <w:vertAlign w:val="superscript"/>
          <w:rtl/>
          <w:cs/>
          <w:lang w:val="he_IL" w:bidi="he_IL"/>
        </w:rPr>
        <w:t>3</w:t>
      </w:r>
      <w:r>
        <w:rPr>
          <w:rtl/>
          <w:cs/>
          <w:lang w:val="he_IL" w:bidi="he_IL"/>
        </w:rPr>
        <w:t xml:space="preserve"> לֹֽא־עֲזַבְתֶּ֣ם אֶת־אֲחֵיכֶ֗ם זֶ֚ה יָמִ֣ים רַבִּ֔ים עַ֖ד הַיּ֣וֹם הַזֶּ֑ה וּשְׁמַרְתֶּ֕ם אֶת־מִשְׁמֶ֕רֶת מִצְוַ֖ת יְהוָ֥ה אֱלֹהֵיכֶֽם׃</w:t>
      </w:r>
    </w:p>
    <w:p>
      <w:pPr>
        <w:bidi/>
      </w:pPr>
      <w:r>
        <w:rPr>
          <w:rtl/>
          <w:cs/>
          <w:lang w:val="he_IL" w:bidi="he_IL"/>
        </w:rPr>
      </w:r>
      <w:r>
        <w:rPr>
          <w:vertAlign w:val="superscript"/>
          <w:rtl/>
          <w:cs/>
          <w:lang w:val="he_IL" w:bidi="he_IL"/>
        </w:rPr>
        <w:t>4</w:t>
      </w:r>
      <w:r>
        <w:rPr>
          <w:rtl/>
          <w:cs/>
          <w:lang w:val="he_IL" w:bidi="he_IL"/>
        </w:rPr>
        <w:t xml:space="preserve"> וְעַתָּ֗ה הֵנִ֨יחַ יְהוָ֤ה אֱלֹֽהֵיכֶם֙ לַֽאֲחֵיכֶ֔ם כַּאֲשֶׁ֖ר דִּבֶּ֣ר לָהֶ֑ם וְעַתָּ֡ה פְּנוּ֩ וּלְכ֨וּ לָכֶ֜ם לְאָהֳלֵיכֶ֗ם אֶל־אֶ֙רֶץ֙ אֲחֻזַּתְכֶ֔ם אֲשֶׁ֣ר ׀ נָתַ֣ן לָכֶ֗ם מֹשֶׁה֙ עֶ֣בֶד יְהוָ֔ה בְּעֵ֖בֶר הַיַּרְדֵּֽן׃</w:t>
      </w:r>
    </w:p>
    <w:p>
      <w:pPr>
        <w:bidi/>
      </w:pPr>
      <w:r>
        <w:rPr>
          <w:rtl/>
          <w:cs/>
          <w:lang w:val="he_IL" w:bidi="he_IL"/>
        </w:rPr>
      </w:r>
      <w:r>
        <w:rPr>
          <w:vertAlign w:val="superscript"/>
          <w:rtl/>
          <w:cs/>
          <w:lang w:val="he_IL" w:bidi="he_IL"/>
        </w:rPr>
        <w:t>5</w:t>
      </w:r>
      <w:r>
        <w:rPr>
          <w:rtl/>
          <w:cs/>
          <w:lang w:val="he_IL" w:bidi="he_IL"/>
        </w:rPr>
        <w:t xml:space="preserve"> רַ֣ק ׀ שִׁמְר֣וּ מְאֹ֗ד לַעֲשׂ֨וֹת אֶת־הַמִּצְוָ֣ה וְאֶת־הַתּוֹרָה֮ אֲשֶׁ֣ר צִוָּ֣ה אֶתְכֶם֮ מֹשֶׁ֣ה עֶֽבֶד־יְהוָה֒ לְ֠אַהֲבָה אֶת־יְהוָ֨ה אֱלֹֽהֵיכֶ֜ם וְלָלֶ֧כֶת בְּכָל־דְּרָכָ֛יו וְלִשְׁמֹ֥ר מִצְוֺתָ֖יו וּלְדָבְקָה־ב֑וֹ וּלְעָבְד֕וֹ בְּכָל־לְבַבְכֶ֖ם וּבְכָל־נַפְשְׁכֶֽם׃</w:t>
      </w:r>
    </w:p>
    <w:p>
      <w:pPr>
        <w:bidi/>
      </w:pPr>
      <w:r>
        <w:rPr>
          <w:rtl/>
          <w:cs/>
          <w:lang w:val="he_IL" w:bidi="he_IL"/>
        </w:rPr>
      </w:r>
      <w:r>
        <w:rPr>
          <w:vertAlign w:val="superscript"/>
          <w:rtl/>
          <w:cs/>
          <w:lang w:val="he_IL" w:bidi="he_IL"/>
        </w:rPr>
        <w:t>6</w:t>
      </w:r>
      <w:r>
        <w:rPr>
          <w:rtl/>
          <w:cs/>
          <w:lang w:val="he_IL" w:bidi="he_IL"/>
        </w:rPr>
        <w:t xml:space="preserve"> וַֽיְבָרְכֵ֖ם יְהוֹשֻׁ֑עַ וַֽיְשַׁלְּחֵ֔ם וַיֵּלְכ֖וּ אֶל־אָהֳלֵיהֶֽם׃ ס</w:t>
      </w:r>
    </w:p>
    <w:p>
      <w:pPr>
        <w:bidi/>
      </w:pPr>
      <w:r>
        <w:rPr>
          <w:rtl/>
          <w:cs/>
          <w:lang w:val="he_IL" w:bidi="he_IL"/>
        </w:rPr>
      </w:r>
      <w:r>
        <w:rPr>
          <w:vertAlign w:val="superscript"/>
          <w:rtl/>
          <w:cs/>
          <w:lang w:val="he_IL" w:bidi="he_IL"/>
        </w:rPr>
        <w:t>7</w:t>
      </w:r>
      <w:r>
        <w:rPr>
          <w:rtl/>
          <w:cs/>
          <w:lang w:val="he_IL" w:bidi="he_IL"/>
        </w:rPr>
        <w:t xml:space="preserve"> וְלַחֲצִ֣י ׀ שֵׁ֣בֶט הַֽמְנַשֶּׁ֗ה נָתַ֣ן מֹשֶׁה֮ בַּבָּשָׁן֒ וּלְחֶצְי֗וֹ נָתַ֤ן יְהוֹשֻׁ֙עַ֙ עִם־אֲחֵיהֶ֔ם מעבר הַיַּרְדֵּ֖ן יָ֑מָּה וְ֠גַם כִּ֣י שִׁלְּחָ֧ם יְהוֹשֻׁ֛עַ אֶל־אָהֳלֵיהֶ֖ם וַיְבָרֲכֵֽם׃</w:t>
      </w:r>
    </w:p>
    <w:p>
      <w:pPr>
        <w:bidi/>
      </w:pPr>
      <w:r>
        <w:rPr>
          <w:rtl/>
          <w:cs/>
          <w:lang w:val="he_IL" w:bidi="he_IL"/>
        </w:rPr>
      </w:r>
      <w:r>
        <w:rPr>
          <w:vertAlign w:val="superscript"/>
          <w:rtl/>
          <w:cs/>
          <w:lang w:val="he_IL" w:bidi="he_IL"/>
        </w:rPr>
        <w:t>8</w:t>
      </w:r>
      <w:r>
        <w:rPr>
          <w:rtl/>
          <w:cs/>
          <w:lang w:val="he_IL" w:bidi="he_IL"/>
        </w:rPr>
        <w:t xml:space="preserve"> וַיֹּ֨אמֶר אֲלֵיהֶ֜ם לֵאמֹ֗ר בִּנְכָסִ֨ים רַבִּ֜ים שׁ֤וּבוּ אֶל־אָֽהֳלֵיכֶם֙ וּבְמִקְנֶ֣ה רַב־מְאֹ֔ד בְּכֶ֨סֶף וּבְזָהָ֜ב וּבִנְחֹ֧שֶׁת וּבְבַרְזֶ֛ל וּבִשְׂלָמ֖וֹת הַרְבֵּ֣ה מְאֹ֑ד חִלְק֥וּ שְׁלַל־אֹיְבֵיכֶ֖ם עִם־אֲחֵיכֶֽם׃ פ</w:t>
      </w:r>
    </w:p>
    <w:p>
      <w:pPr>
        <w:bidi/>
      </w:pPr>
      <w:r>
        <w:rPr>
          <w:rtl/>
          <w:cs/>
          <w:lang w:val="he_IL" w:bidi="he_IL"/>
        </w:rPr>
      </w:r>
      <w:r>
        <w:rPr>
          <w:vertAlign w:val="superscript"/>
          <w:rtl/>
          <w:cs/>
          <w:lang w:val="he_IL" w:bidi="he_IL"/>
        </w:rPr>
        <w:t>9</w:t>
      </w:r>
      <w:r>
        <w:rPr>
          <w:rtl/>
          <w:cs/>
          <w:lang w:val="he_IL" w:bidi="he_IL"/>
        </w:rPr>
        <w:t xml:space="preserve"> וַיָּשֻׁ֣בוּ וַיֵּלְכ֡וּ בְּנֵי־רְאוּבֵ֨ן וּבְנֵי־גָ֜ד וַחֲצִ֣י ׀ שֵׁ֣בֶט הַֽמְנַשֶּׁ֗ה מֵאֵת֙ בְּנֵ֣י יִשְׂרָאֵ֔ל מִשִּׁלֹ֖ה אֲשֶׁ֣ר בְּאֶֽרֶץ־כְּנָ֑עַן לָלֶ֜כֶת אֶל־אֶ֣רֶץ הַגִּלְעָ֗ד אֶל־אֶ֤רֶץ אֲחֻזָּתָם֙ אֲשֶׁ֣ר נֹֽאחֲזוּ־בָ֔הּ עַל־פִּ֥י יְהוָ֖ה בְּיַד־מֹשֶֽׁה׃</w:t>
      </w:r>
    </w:p>
    <w:p>
      <w:pPr>
        <w:bidi/>
      </w:pPr>
      <w:r>
        <w:rPr>
          <w:rtl/>
          <w:cs/>
          <w:lang w:val="he_IL" w:bidi="he_IL"/>
        </w:rPr>
      </w:r>
      <w:r>
        <w:rPr>
          <w:vertAlign w:val="superscript"/>
          <w:rtl/>
          <w:cs/>
          <w:lang w:val="he_IL" w:bidi="he_IL"/>
        </w:rPr>
        <w:t>10</w:t>
      </w:r>
      <w:r>
        <w:rPr>
          <w:rtl/>
          <w:cs/>
          <w:lang w:val="he_IL" w:bidi="he_IL"/>
        </w:rPr>
        <w:t xml:space="preserve"> וַיָּבֹ֙אוּ֙ אֶל־גְּלִיל֣וֹת הַיַּרְדֵּ֔ן אֲשֶׁ֖ר בְּאֶ֣רֶץ כְּנָ֑עַן וַיִּבְנ֣וּ בְנֵי־רְאוּבֵ֣ן וּבְנֵי־גָ֡ד וַחֲצִ֣י שֵׁבֶט֩ הַֽמְנַשֶּׁ֨ה שָׁ֤ם מִזְבֵּ֙חַ֙ עַל־הַיַּרְדֵּ֔ן מִזְבֵּ֥חַ גָּד֖וֹל לְמַרְאֶֽה׃</w:t>
      </w:r>
    </w:p>
    <w:p>
      <w:pPr>
        <w:bidi/>
      </w:pPr>
      <w:r>
        <w:rPr>
          <w:rtl/>
          <w:cs/>
          <w:lang w:val="he_IL" w:bidi="he_IL"/>
        </w:rPr>
      </w:r>
      <w:r>
        <w:rPr>
          <w:vertAlign w:val="superscript"/>
          <w:rtl/>
          <w:cs/>
          <w:lang w:val="he_IL" w:bidi="he_IL"/>
        </w:rPr>
        <w:t>11</w:t>
      </w:r>
      <w:r>
        <w:rPr>
          <w:rtl/>
          <w:cs/>
          <w:lang w:val="he_IL" w:bidi="he_IL"/>
        </w:rPr>
        <w:t xml:space="preserve"> וַיִּשְׁמְע֥וּ בְנֵֽי־יִשְׂרָאֵ֖ל לֵאמֹ֑ר הִנֵּ֣ה בָנ֣וּ בְנֵֽי־רְאוּבֵ֣ן וּבְנֵי־גָ֡ד וַחֲצִי֩ שֵׁ֨בֶט הַֽמְנַשֶּׁ֜ה אֶת־הַמִּזְבֵּ֗חַ אֶל־מוּל֙ אֶ֣רֶץ כְּנַ֔עַן אֶל־גְּלִילוֹת֙ הַיַּרְדֵּ֔ן אֶל־עֵ֖בֶר בְּנֵ֥י יִשְׂרָאֵֽל׃</w:t>
      </w:r>
    </w:p>
    <w:p>
      <w:pPr>
        <w:bidi/>
      </w:pPr>
      <w:r>
        <w:rPr>
          <w:rtl/>
          <w:cs/>
          <w:lang w:val="he_IL" w:bidi="he_IL"/>
        </w:rPr>
      </w:r>
      <w:r>
        <w:rPr>
          <w:vertAlign w:val="superscript"/>
          <w:rtl/>
          <w:cs/>
          <w:lang w:val="he_IL" w:bidi="he_IL"/>
        </w:rPr>
        <w:t>12</w:t>
      </w:r>
      <w:r>
        <w:rPr>
          <w:rtl/>
          <w:cs/>
          <w:lang w:val="he_IL" w:bidi="he_IL"/>
        </w:rPr>
        <w:t xml:space="preserve"> וַֽיִּשְׁמְע֖וּ בְּנֵ֣י יִשְׂרָאֵ֑ל וַיִּקָּ֨הֲל֜וּ כָּל־עֲדַ֤ת בְּנֵֽי־יִשְׂרָאֵל֙ שִׁלֹ֔ה לַעֲל֥וֹת עֲלֵיהֶ֖ם לַצָּבָֽא׃ פ</w:t>
      </w:r>
    </w:p>
    <w:p>
      <w:pPr>
        <w:bidi/>
      </w:pPr>
      <w:r>
        <w:rPr>
          <w:rtl/>
          <w:cs/>
          <w:lang w:val="he_IL" w:bidi="he_IL"/>
        </w:rPr>
      </w:r>
      <w:r>
        <w:rPr>
          <w:vertAlign w:val="superscript"/>
          <w:rtl/>
          <w:cs/>
          <w:lang w:val="he_IL" w:bidi="he_IL"/>
        </w:rPr>
        <w:t>13</w:t>
      </w:r>
      <w:r>
        <w:rPr>
          <w:rtl/>
          <w:cs/>
          <w:lang w:val="he_IL" w:bidi="he_IL"/>
        </w:rPr>
        <w:t xml:space="preserve"> וַיִּשְׁלְח֨וּ בְנֵֽי־יִשְׂרָאֵ֜ל אֶל־בְּנֵי־רְאוּבֵ֧ן וְאֶל־בְּנֵי־גָ֛ד וְאֶל־חֲצִ֥י שֵֽׁבֶט־מְנַשֶּׁ֖ה אֶל־אֶ֣רֶץ הַגִּלְעָ֑ד אֶת־פִּינְחָ֖ס בֶּן־אֶלְעָזָ֥ר הַכֹּהֵֽן׃</w:t>
      </w:r>
    </w:p>
    <w:p>
      <w:pPr>
        <w:bidi/>
      </w:pPr>
      <w:r>
        <w:rPr>
          <w:rtl/>
          <w:cs/>
          <w:lang w:val="he_IL" w:bidi="he_IL"/>
        </w:rPr>
      </w:r>
      <w:r>
        <w:rPr>
          <w:vertAlign w:val="superscript"/>
          <w:rtl/>
          <w:cs/>
          <w:lang w:val="he_IL" w:bidi="he_IL"/>
        </w:rPr>
        <w:t>14</w:t>
      </w:r>
      <w:r>
        <w:rPr>
          <w:rtl/>
          <w:cs/>
          <w:lang w:val="he_IL" w:bidi="he_IL"/>
        </w:rPr>
        <w:t xml:space="preserve"> וַעֲשָׂרָ֤ה נְשִׂאִים֙ עִמּ֔וֹ נָשִׂ֨יא אֶחָ֜ד נָשִׂ֤יא אֶחָד֙ לְבֵ֣ית אָ֔ב לְכֹ֖ל מַטּ֣וֹת יִשְׂרָאֵ֑ל וְאִ֨ישׁ רֹ֧אשׁ בֵּית־אֲבוֹתָ֛ם הֵ֖מָּה לְאַלְפֵ֥י יִשְׂרָאֵֽל׃</w:t>
      </w:r>
    </w:p>
    <w:p>
      <w:pPr>
        <w:bidi/>
      </w:pPr>
      <w:r>
        <w:rPr>
          <w:rtl/>
          <w:cs/>
          <w:lang w:val="he_IL" w:bidi="he_IL"/>
        </w:rPr>
      </w:r>
      <w:r>
        <w:rPr>
          <w:vertAlign w:val="superscript"/>
          <w:rtl/>
          <w:cs/>
          <w:lang w:val="he_IL" w:bidi="he_IL"/>
        </w:rPr>
        <w:t>15</w:t>
      </w:r>
      <w:r>
        <w:rPr>
          <w:rtl/>
          <w:cs/>
          <w:lang w:val="he_IL" w:bidi="he_IL"/>
        </w:rPr>
        <w:t xml:space="preserve"> וַיָּבֹ֜אוּ אֶל־בְּנֵי־ רְאוּבֵ֧ן וְאֶל־בְּנֵי־גָ֛ד וְאֶל־חֲצִ֥י שֵֽׁבֶט־מְנַשֶּׁ֖ה אֶל־אֶ֣רֶץ הַגִּלְעָ֑ד וַיְדַבְּר֥וּ אִתָּ֖ם לֵאמֹֽר׃</w:t>
      </w:r>
    </w:p>
    <w:p>
      <w:pPr>
        <w:bidi/>
      </w:pPr>
      <w:r>
        <w:rPr>
          <w:rtl/>
          <w:cs/>
          <w:lang w:val="he_IL" w:bidi="he_IL"/>
        </w:rPr>
      </w:r>
      <w:r>
        <w:rPr>
          <w:vertAlign w:val="superscript"/>
          <w:rtl/>
          <w:cs/>
          <w:lang w:val="he_IL" w:bidi="he_IL"/>
        </w:rPr>
        <w:t>16</w:t>
      </w:r>
      <w:r>
        <w:rPr>
          <w:rtl/>
          <w:cs/>
          <w:lang w:val="he_IL" w:bidi="he_IL"/>
        </w:rPr>
        <w:t xml:space="preserve"> כֹּ֣ה אָמְר֞וּ כֹּ֣ל ׀ עֲדַ֣ת יְהוָ֗ה מָֽה־הַמַּ֤עַל הַזֶּה֙ אֲשֶׁ֤ר מְעַלְתֶּם֙ בֵּאלֹהֵ֣י יִשְׂרָאֵ֔ל לָשׁ֣וּב הַיּ֔וֹם מֵאַחֲרֵ֖י יְהוָ֑ה בִּבְנֽוֹתְכֶ֤ם לָכֶם֙ מִזְבֵּ֔חַ לִמְרָדְכֶ֥ם הַיּ֖וֹם בַּיהוָֽה׃</w:t>
      </w:r>
    </w:p>
    <w:p>
      <w:pPr>
        <w:bidi/>
      </w:pPr>
      <w:r>
        <w:rPr>
          <w:rtl/>
          <w:cs/>
          <w:lang w:val="he_IL" w:bidi="he_IL"/>
        </w:rPr>
      </w:r>
      <w:r>
        <w:rPr>
          <w:vertAlign w:val="superscript"/>
          <w:rtl/>
          <w:cs/>
          <w:lang w:val="he_IL" w:bidi="he_IL"/>
        </w:rPr>
        <w:t>17</w:t>
      </w:r>
      <w:r>
        <w:rPr>
          <w:rtl/>
          <w:cs/>
          <w:lang w:val="he_IL" w:bidi="he_IL"/>
        </w:rPr>
        <w:t xml:space="preserve"> הַמְעַט־לָ֙נוּ֙ אֶת־עֲוֺ֣ן פְּע֔וֹר אֲשֶׁ֤ר לֹֽא־הִטַּהַ֙רְנוּ֙ מִמֶּ֔נּוּ עַ֖ד הַיּ֣וֹם הַזֶּ֑ה וַיְהִ֥י הַנֶּ֖גֶף בַּעֲדַ֥ת יְהוָֽה׃</w:t>
      </w:r>
    </w:p>
    <w:p>
      <w:pPr>
        <w:bidi/>
      </w:pPr>
      <w:r>
        <w:rPr>
          <w:rtl/>
          <w:cs/>
          <w:lang w:val="he_IL" w:bidi="he_IL"/>
        </w:rPr>
      </w:r>
      <w:r>
        <w:rPr>
          <w:vertAlign w:val="superscript"/>
          <w:rtl/>
          <w:cs/>
          <w:lang w:val="he_IL" w:bidi="he_IL"/>
        </w:rPr>
        <w:t>18</w:t>
      </w:r>
      <w:r>
        <w:rPr>
          <w:rtl/>
          <w:cs/>
          <w:lang w:val="he_IL" w:bidi="he_IL"/>
        </w:rPr>
        <w:t xml:space="preserve"> וְאַתֶּם֙ תָּשֻׁ֣בוּ הַיּ֔וֹם מֵאַחֲרֵ֖י יְהוָ֑ה וְהָיָ֗ה אַתֶּ֞ם תִּמְרְד֤וּ הַיּוֹם֙ בַּֽיהוָ֔ה וּמָחָ֕ר אֶֽל־כָּל־עֲדַ֥ת יִשְׂרָאֵ֖ל יִקְצֹֽף׃</w:t>
      </w:r>
    </w:p>
    <w:p>
      <w:pPr>
        <w:bidi/>
      </w:pPr>
      <w:r>
        <w:rPr>
          <w:rtl/>
          <w:cs/>
          <w:lang w:val="he_IL" w:bidi="he_IL"/>
        </w:rPr>
      </w:r>
      <w:r>
        <w:rPr>
          <w:vertAlign w:val="superscript"/>
          <w:rtl/>
          <w:cs/>
          <w:lang w:val="he_IL" w:bidi="he_IL"/>
        </w:rPr>
        <w:t>19</w:t>
      </w:r>
      <w:r>
        <w:rPr>
          <w:rtl/>
          <w:cs/>
          <w:lang w:val="he_IL" w:bidi="he_IL"/>
        </w:rPr>
        <w:t xml:space="preserve"> וְאַ֨ךְ אִם־טְמֵאָ֜ה אֶ֣רֶץ אֲחֻזַּתְכֶ֗ם עִבְר֨וּ לָכֶ֜ם אֶל־אֶ֨רֶץ אֲחֻזַּ֤ת יְהוָה֙ אֲשֶׁ֤ר שָֽׁכַן־שָׁם֙ מִשְׁכַּ֣ן יְהוָ֔ה וְהֵאָחֲז֖וּ בְּתוֹכֵ֑נוּ וּבַֽיהוָ֣ה אַל־תִּמְרֹ֗דוּ וְאֹתָ֙נוּ֙ אֶל־תִּמְרֹ֔דוּ בִּבְנֹֽתְכֶ֤ם לָכֶם֙ מִזְבֵּ֔חַ מִֽבַּלְעֲדֵ֔י מִזְבַּ֖ח יְהוָ֥ה אֱלֹהֵֽינוּ׃</w:t>
      </w:r>
    </w:p>
    <w:p>
      <w:pPr>
        <w:bidi/>
      </w:pPr>
      <w:r>
        <w:rPr>
          <w:rtl/>
          <w:cs/>
          <w:lang w:val="he_IL" w:bidi="he_IL"/>
        </w:rPr>
      </w:r>
      <w:r>
        <w:rPr>
          <w:vertAlign w:val="superscript"/>
          <w:rtl/>
          <w:cs/>
          <w:lang w:val="he_IL" w:bidi="he_IL"/>
        </w:rPr>
        <w:t>20</w:t>
      </w:r>
      <w:r>
        <w:rPr>
          <w:rtl/>
          <w:cs/>
          <w:lang w:val="he_IL" w:bidi="he_IL"/>
        </w:rPr>
        <w:t xml:space="preserve"> הֲל֣וֹא ׀ עָכָ֣ן בֶּן־זֶ֗רַח מָ֤עַל מַ֙עַל֙ בַּחֵ֔רֶם וְעַֽל־כָּל־עֲדַ֥ת יִשְׂרָאֵ֖ל הָ֣יָה קָ֑צֶף וְהוּא֙ אִ֣ישׁ אֶחָ֔ד לֹ֥א גָוַ֖ע בַּעֲוֺנֽוֹ׃ פ</w:t>
      </w:r>
    </w:p>
    <w:p>
      <w:pPr>
        <w:bidi/>
      </w:pPr>
      <w:r>
        <w:rPr>
          <w:rtl/>
          <w:cs/>
          <w:lang w:val="he_IL" w:bidi="he_IL"/>
        </w:rPr>
      </w:r>
      <w:r>
        <w:rPr>
          <w:vertAlign w:val="superscript"/>
          <w:rtl/>
          <w:cs/>
          <w:lang w:val="he_IL" w:bidi="he_IL"/>
        </w:rPr>
        <w:t>21</w:t>
      </w:r>
      <w:r>
        <w:rPr>
          <w:rtl/>
          <w:cs/>
          <w:lang w:val="he_IL" w:bidi="he_IL"/>
        </w:rPr>
        <w:t xml:space="preserve"> וַֽיַּעֲנוּ֙ בְּנֵי־רְאוּבֵ֣ן וּבְנֵי־גָ֔ד וַחֲצִ֖י שֵׁ֣בֶט הַֽמְנַשֶּׁ֑ה וַֽיְדַבְּר֔וּ אֶת־רָאשֵׁ֖י אַלְפֵ֥י יִשְׂרָאֵֽל׃</w:t>
      </w:r>
    </w:p>
    <w:p>
      <w:pPr>
        <w:bidi/>
      </w:pPr>
      <w:r>
        <w:rPr>
          <w:rtl/>
          <w:cs/>
          <w:lang w:val="he_IL" w:bidi="he_IL"/>
        </w:rPr>
      </w:r>
      <w:r>
        <w:rPr>
          <w:vertAlign w:val="superscript"/>
          <w:rtl/>
          <w:cs/>
          <w:lang w:val="he_IL" w:bidi="he_IL"/>
        </w:rPr>
        <w:t>22</w:t>
      </w:r>
      <w:r>
        <w:rPr>
          <w:rtl/>
          <w:cs/>
          <w:lang w:val="he_IL" w:bidi="he_IL"/>
        </w:rPr>
        <w:t xml:space="preserve"> אֵל֩ ׀ אֱלֹהִ֨ים ׀ יְהוָ֜ה אֵ֣ל ׀ אֱלֹהִ֤ים ׀ יְהוָה֙ ה֣וּא יֹדֵ֔עַ וְיִשְׂרָאֵ֖ל ה֣וּא יֵדָ֑ע אִם־בְּמֶ֤רֶד וְאִם־בְּמַ֙עַל֙ בַּֽיהוָ֔ה אַל־תּוֹשִׁיעֵ֖נוּ הַיּ֥וֹם הַזֶּֽה׃</w:t>
      </w:r>
    </w:p>
    <w:p>
      <w:pPr>
        <w:bidi/>
      </w:pPr>
      <w:r>
        <w:rPr>
          <w:rtl/>
          <w:cs/>
          <w:lang w:val="he_IL" w:bidi="he_IL"/>
        </w:rPr>
      </w:r>
      <w:r>
        <w:rPr>
          <w:vertAlign w:val="superscript"/>
          <w:rtl/>
          <w:cs/>
          <w:lang w:val="he_IL" w:bidi="he_IL"/>
        </w:rPr>
        <w:t>23</w:t>
      </w:r>
      <w:r>
        <w:rPr>
          <w:rtl/>
          <w:cs/>
          <w:lang w:val="he_IL" w:bidi="he_IL"/>
        </w:rPr>
        <w:t xml:space="preserve"> לִבְנ֥וֹת לָ֙נוּ֙ מִזְבֵּ֔חַ לָשׁ֖וּב מֵאַחֲרֵ֣י יְהוָ֑ה וְאִם־לְהַעֲל֨וֹת עָלָ֜יו עוֹלָ֣ה וּמִנְחָ֗ה וְאִם־לַעֲשׂ֤וֹת עָלָיו֙ זִבְחֵ֣י שְׁלָמִ֔ים יְהוָ֖ה ה֥וּא יְבַקֵּֽשׁ׃</w:t>
      </w:r>
    </w:p>
    <w:p>
      <w:pPr>
        <w:bidi/>
      </w:pPr>
      <w:r>
        <w:rPr>
          <w:rtl/>
          <w:cs/>
          <w:lang w:val="he_IL" w:bidi="he_IL"/>
        </w:rPr>
      </w:r>
      <w:r>
        <w:rPr>
          <w:vertAlign w:val="superscript"/>
          <w:rtl/>
          <w:cs/>
          <w:lang w:val="he_IL" w:bidi="he_IL"/>
        </w:rPr>
        <w:t>24</w:t>
      </w:r>
      <w:r>
        <w:rPr>
          <w:rtl/>
          <w:cs/>
          <w:lang w:val="he_IL" w:bidi="he_IL"/>
        </w:rPr>
        <w:t xml:space="preserve"> וְאִם־לֹ֤א מִדְּאָגָה֙ מִדָּבָ֔ר עָשִׂ֥ינוּ אֶת־זֹ֖את לֵאמֹ֑ר מָחָ֗ר יֹאמְר֨וּ בְנֵיכֶ֤ם לְבָנֵ֙ינוּ֙ לֵאמֹ֔ר מַה־לָּכֶ֕ם וְלַֽיהוָ֖ה אֱלֹהֵ֥י יִשְׂרָאֵֽל׃</w:t>
      </w:r>
    </w:p>
    <w:p>
      <w:pPr>
        <w:bidi/>
      </w:pPr>
      <w:r>
        <w:rPr>
          <w:rtl/>
          <w:cs/>
          <w:lang w:val="he_IL" w:bidi="he_IL"/>
        </w:rPr>
      </w:r>
      <w:r>
        <w:rPr>
          <w:vertAlign w:val="superscript"/>
          <w:rtl/>
          <w:cs/>
          <w:lang w:val="he_IL" w:bidi="he_IL"/>
        </w:rPr>
        <w:t>25</w:t>
      </w:r>
      <w:r>
        <w:rPr>
          <w:rtl/>
          <w:cs/>
          <w:lang w:val="he_IL" w:bidi="he_IL"/>
        </w:rPr>
        <w:t xml:space="preserve"> וּגְב֣וּל נָֽתַן־יְ֠הוָה בֵּינֵ֨נוּ וּבֵינֵיכֶ֜ם בְּנֵי־רְאוּבֵ֤ן וּבְנֵי־גָד֙ אֶת־הַיַּרְדֵּ֔ן אֵין־לָכֶ֥ם חֵ֖לֶק בַּֽיהוָ֑ה וְהִשְׁבִּ֤יתוּ בְנֵיכֶם֙ אֶת־בָּנֵ֔ינוּ לְבִלְתִּ֖י יְרֹ֥א אֶת־יְהוָֽה׃</w:t>
      </w:r>
    </w:p>
    <w:p>
      <w:pPr>
        <w:bidi/>
      </w:pPr>
      <w:r>
        <w:rPr>
          <w:rtl/>
          <w:cs/>
          <w:lang w:val="he_IL" w:bidi="he_IL"/>
        </w:rPr>
      </w:r>
      <w:r>
        <w:rPr>
          <w:vertAlign w:val="superscript"/>
          <w:rtl/>
          <w:cs/>
          <w:lang w:val="he_IL" w:bidi="he_IL"/>
        </w:rPr>
        <w:t>26</w:t>
      </w:r>
      <w:r>
        <w:rPr>
          <w:rtl/>
          <w:cs/>
          <w:lang w:val="he_IL" w:bidi="he_IL"/>
        </w:rPr>
        <w:t xml:space="preserve"> וַנֹּ֕אמֶר נַעֲשֶׂה־נָּ֣א לָ֔נוּ לִבְנ֖וֹת אֶת־הַמִּזְבֵּ֑חַ לֹ֥א לְעוֹלָ֖ה וְלֹ֥א לְזָֽבַח׃</w:t>
      </w:r>
    </w:p>
    <w:p>
      <w:pPr>
        <w:bidi/>
      </w:pPr>
      <w:r>
        <w:rPr>
          <w:rtl/>
          <w:cs/>
          <w:lang w:val="he_IL" w:bidi="he_IL"/>
        </w:rPr>
      </w:r>
      <w:r>
        <w:rPr>
          <w:vertAlign w:val="superscript"/>
          <w:rtl/>
          <w:cs/>
          <w:lang w:val="he_IL" w:bidi="he_IL"/>
        </w:rPr>
        <w:t>27</w:t>
      </w:r>
      <w:r>
        <w:rPr>
          <w:rtl/>
          <w:cs/>
          <w:lang w:val="he_IL" w:bidi="he_IL"/>
        </w:rPr>
        <w:t xml:space="preserve"> כִּי֩ עֵ֨ד ה֜וּא בֵּינֵ֣ינוּ וּבֵינֵיכֶ֗ם וּבֵ֣ין דֹּרוֹתֵינוּ֮ אַחֲרֵינוּ֒ לַעֲבֹ֞ד אֶת־עֲבֹדַ֤ת יְהוָה֙ לְפָנָ֔יו בְּעֹלוֹתֵ֥ינוּ וּבִזְבָחֵ֖ינוּ וּבִשְׁלָמֵ֑ינוּ וְלֹא־יֹאמְר֨וּ בְנֵיכֶ֤ם מָחָר֙ לְבָנֵ֔ינוּ אֵין־לָכֶ֥ם חֵ֖לֶק בַּיהוָֽה׃</w:t>
      </w:r>
    </w:p>
    <w:p>
      <w:pPr>
        <w:bidi/>
      </w:pPr>
      <w:r>
        <w:rPr>
          <w:rtl/>
          <w:cs/>
          <w:lang w:val="he_IL" w:bidi="he_IL"/>
        </w:rPr>
      </w:r>
      <w:r>
        <w:rPr>
          <w:vertAlign w:val="superscript"/>
          <w:rtl/>
          <w:cs/>
          <w:lang w:val="he_IL" w:bidi="he_IL"/>
        </w:rPr>
        <w:t>28</w:t>
      </w:r>
      <w:r>
        <w:rPr>
          <w:rtl/>
          <w:cs/>
          <w:lang w:val="he_IL" w:bidi="he_IL"/>
        </w:rPr>
        <w:t xml:space="preserve"> וַנֹּ֕אמֶר וְהָיָ֗ה כִּֽי־יֹאמְר֥וּ אֵלֵ֛ינוּ וְאֶל־דֹּרֹתֵ֖ינוּ מָחָ֑ר וְאָמַ֡רְנוּ רְא֣וּ אֶת־תַּבְנִית֩ מִזְבַּ֨ח יְהוָ֜ה אֲשֶׁר־עָשׂ֣וּ אֲבוֹתֵ֗ינוּ לֹ֤א לְעוֹלָה֙ וְלֹ֣א לְזֶ֔בַח כִּי־עֵ֣ד ה֔וּא בֵּינֵ֖ינוּ וּבֵינֵיכֶֽם׃</w:t>
      </w:r>
    </w:p>
    <w:p>
      <w:pPr>
        <w:bidi/>
      </w:pPr>
      <w:r>
        <w:rPr>
          <w:rtl/>
          <w:cs/>
          <w:lang w:val="he_IL" w:bidi="he_IL"/>
        </w:rPr>
      </w:r>
      <w:r>
        <w:rPr>
          <w:vertAlign w:val="superscript"/>
          <w:rtl/>
          <w:cs/>
          <w:lang w:val="he_IL" w:bidi="he_IL"/>
        </w:rPr>
        <w:t>29</w:t>
      </w:r>
      <w:r>
        <w:rPr>
          <w:rtl/>
          <w:cs/>
          <w:lang w:val="he_IL" w:bidi="he_IL"/>
        </w:rPr>
        <w:t xml:space="preserve"> חָלִילָה֩ לָּ֨נוּ מִמֶּ֜נּוּ לִמְרֹ֣ד בַּֽיהוָ֗ה וְלָשׁ֤וּב הַיּוֹם֙ מֵאַחֲרֵ֣י יְהוָ֔ה לִבְנ֣וֹת מִזְבֵּ֔חַ לְעֹלָ֖ה לְמִנְחָ֣ה וּלְזָ֑בַח מִלְּבַ֗ד מִזְבַּח֙ יְהוָ֣ה אֱלֹהֵ֔ינוּ אֲשֶׁ֖ר לִפְנֵ֥י מִשְׁכָּנֽוֹ׃ פ</w:t>
      </w:r>
    </w:p>
    <w:p>
      <w:pPr>
        <w:bidi/>
      </w:pPr>
      <w:r>
        <w:rPr>
          <w:rtl/>
          <w:cs/>
          <w:lang w:val="he_IL" w:bidi="he_IL"/>
        </w:rPr>
      </w:r>
      <w:r>
        <w:rPr>
          <w:vertAlign w:val="superscript"/>
          <w:rtl/>
          <w:cs/>
          <w:lang w:val="he_IL" w:bidi="he_IL"/>
        </w:rPr>
        <w:t>30</w:t>
      </w:r>
      <w:r>
        <w:rPr>
          <w:rtl/>
          <w:cs/>
          <w:lang w:val="he_IL" w:bidi="he_IL"/>
        </w:rPr>
        <w:t xml:space="preserve"> וַיִּשְׁמַ֞ע פִּֽינְחָ֣ס הַכֹּהֵ֗ן וּנְשִׂיאֵ֨י הָעֵדָ֜ה וְרָאשֵׁ֨י אַלְפֵ֤י יִשְׂרָאֵל֙ אֲשֶׁ֣ר אִתּ֔וֹ אֶת־הַ֨דְּבָרִ֔ים אֲשֶׁ֧ר דִּבְּר֛וּ בְּנֵי־רְאוּבֵ֥ן וּבְנֵי־גָ֖ד וּבְנֵ֣י מְנַשֶּׁ֑ה וַיִּיטַ֖ב בְּעֵינֵיהֶֽם׃</w:t>
      </w:r>
    </w:p>
    <w:p>
      <w:pPr>
        <w:bidi/>
      </w:pPr>
      <w:r>
        <w:rPr>
          <w:rtl/>
          <w:cs/>
          <w:lang w:val="he_IL" w:bidi="he_IL"/>
        </w:rPr>
      </w:r>
      <w:r>
        <w:rPr>
          <w:vertAlign w:val="superscript"/>
          <w:rtl/>
          <w:cs/>
          <w:lang w:val="he_IL" w:bidi="he_IL"/>
        </w:rPr>
        <w:t>31</w:t>
      </w:r>
      <w:r>
        <w:rPr>
          <w:rtl/>
          <w:cs/>
          <w:lang w:val="he_IL" w:bidi="he_IL"/>
        </w:rPr>
        <w:t xml:space="preserve"> וַיֹּ֣אמֶר פִּֽינְחָ֣ס בֶּן־אֶלְעָזָ֣ר הַכֹּהֵ֡ן אֶל־בְּנֵי־רְאוּבֵ֨ן וְאֶל־בְּנֵי־גָ֜ד וְאֶל־בְּנֵ֣י מְנַשֶּׁ֗ה הַיּ֤וֹם ׀ יָדַ֙עְנוּ֙ כִּֽי־בְתוֹכֵ֣נוּ יְהוָ֔ה אֲשֶׁ֛ר לֹֽא־מְעַלְתֶּ֥ם בַּֽיהוָ֖ה הַמַּ֣עַל הַזֶּ֑ה אָ֗ז הִצַּלְתֶּ֛ם אֶת־בְּנֵ֥י יִשְׂרָאֵ֖ל מִיַּ֥ד יְהוָֽה׃</w:t>
      </w:r>
    </w:p>
    <w:p>
      <w:pPr>
        <w:bidi/>
      </w:pPr>
      <w:r>
        <w:rPr>
          <w:rtl/>
          <w:cs/>
          <w:lang w:val="he_IL" w:bidi="he_IL"/>
        </w:rPr>
      </w:r>
      <w:r>
        <w:rPr>
          <w:vertAlign w:val="superscript"/>
          <w:rtl/>
          <w:cs/>
          <w:lang w:val="he_IL" w:bidi="he_IL"/>
        </w:rPr>
        <w:t>32</w:t>
      </w:r>
      <w:r>
        <w:rPr>
          <w:rtl/>
          <w:cs/>
          <w:lang w:val="he_IL" w:bidi="he_IL"/>
        </w:rPr>
        <w:t xml:space="preserve"> וַיָּ֣שָׁב פִּֽינְחָ֣ס בֶּן־אֶלְעָזָ֣ר הַכֹּהֵ֣ן ׀ וְהַנְּשִׂיאִ֡ים מֵאֵ֣ת בְּנֵֽי־רְאוּבֵן֩ וּמֵאֵ֨ת בְּנֵי־גָ֜ד מֵאֶ֧רֶץ הַגִּלְעָ֛ד אֶל־אֶ֥רֶץ כְּנַ֖עַן אֶל־בְּנֵ֣י יִשְׂרָאֵ֑ל וַיָּשִׁ֥בוּ אוֹתָ֖ם דָּבָֽר׃</w:t>
      </w:r>
    </w:p>
    <w:p>
      <w:pPr>
        <w:bidi/>
      </w:pPr>
      <w:r>
        <w:rPr>
          <w:rtl/>
          <w:cs/>
          <w:lang w:val="he_IL" w:bidi="he_IL"/>
        </w:rPr>
      </w:r>
      <w:r>
        <w:rPr>
          <w:vertAlign w:val="superscript"/>
          <w:rtl/>
          <w:cs/>
          <w:lang w:val="he_IL" w:bidi="he_IL"/>
        </w:rPr>
        <w:t>33</w:t>
      </w:r>
      <w:r>
        <w:rPr>
          <w:rtl/>
          <w:cs/>
          <w:lang w:val="he_IL" w:bidi="he_IL"/>
        </w:rPr>
        <w:t xml:space="preserve"> וַיִּיטַ֣ב הַדָּבָ֗ר בְּעֵינֵי֙ בְּנֵ֣י יִשְׂרָאֵ֔ל וַיְבָרֲכ֥וּ אֱלֹהִ֖ים בְּנֵ֣י יִשְׂרָאֵ֑ל וְלֹ֣א אָמְר֗וּ לַעֲל֤וֹת עֲלֵיהֶם֙ לַצָּבָ֔א לְשַׁחֵת֙ אֶת־הָאָ֔רֶץ אֲשֶׁ֛ר בְּנֵי־רְאוּבֵ֥ן וּבְנֵי־גָ֖ד יֹשְׁבִ֥ים בָּֽהּ׃</w:t>
      </w:r>
    </w:p>
    <w:p>
      <w:pPr>
        <w:bidi/>
      </w:pPr>
      <w:r>
        <w:rPr>
          <w:rtl/>
          <w:cs/>
          <w:lang w:val="he_IL" w:bidi="he_IL"/>
        </w:rPr>
      </w:r>
      <w:r>
        <w:rPr>
          <w:vertAlign w:val="superscript"/>
          <w:rtl/>
          <w:cs/>
          <w:lang w:val="he_IL" w:bidi="he_IL"/>
        </w:rPr>
        <w:t>34</w:t>
      </w:r>
      <w:r>
        <w:rPr>
          <w:rtl/>
          <w:cs/>
          <w:lang w:val="he_IL" w:bidi="he_IL"/>
        </w:rPr>
        <w:t xml:space="preserve"> וַֽיִּקְרְא֛וּ בְּנֵי־רְאוּבֵ֥ן וּבְנֵי־גָ֖ד לַמִּזְבֵּ֑חַ כִּ֣י עֵ֥ד הוּא֙ בֵּֽינֹתֵ֔ינוּ כִּ֥י יְהוָ֖ה הָאֱלֹהִֽים׃ פ</w:t>
      </w:r>
    </w:p>
    <w:p>
      <w:pPr>
        <w:pStyle w:val="Heading2"/>
        <w:bidi/>
      </w:pPr>
      <w:r>
        <w:rPr>
          <w:rtl/>
          <w:cs/>
          <w:lang w:val="he_IL" w:bidi="he_IL"/>
        </w:rPr>
        <w:t>Joshua 23:1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מִיָּמִ֣ים רַבִּ֔ים אַ֠חֲרֵי אֲשֶׁר־הֵנִ֨יחַ יְהוָ֧ה לְיִשְׂרָאֵ֛ל מִכָּל־אֹיְבֵיהֶ֖ם מִסָּבִ֑יב וִיהוֹשֻׁ֣עַ זָקֵ֔ן בָּ֖א בַּיָּמִֽים׃</w:t>
      </w:r>
    </w:p>
    <w:p>
      <w:pPr>
        <w:bidi/>
      </w:pPr>
      <w:r>
        <w:rPr>
          <w:rtl/>
          <w:cs/>
          <w:lang w:val="he_IL" w:bidi="he_IL"/>
        </w:rPr>
      </w:r>
      <w:r>
        <w:rPr>
          <w:vertAlign w:val="superscript"/>
          <w:rtl/>
          <w:cs/>
          <w:lang w:val="he_IL" w:bidi="he_IL"/>
        </w:rPr>
        <w:t>2</w:t>
      </w:r>
      <w:r>
        <w:rPr>
          <w:rtl/>
          <w:cs/>
          <w:lang w:val="he_IL" w:bidi="he_IL"/>
        </w:rPr>
        <w:t xml:space="preserve"> וַיִּקְרָ֤א יְהוֹשֻׁ֙עַ֙ לְכָל־יִשְׂרָאֵ֔ל לִזְקֵנָיו֙ וּלְרָאשָׁ֔יו וּלְשֹׁפְטָ֖יו וּלְשֹֽׁטְרָ֑יו וַיֹּ֣אמֶר אֲלֵהֶ֔ם אֲנִ֣י זָקַ֔נְתִּי בָּ֖אתִי בַּיָּמִֽים׃</w:t>
      </w:r>
    </w:p>
    <w:p>
      <w:pPr>
        <w:bidi/>
      </w:pPr>
      <w:r>
        <w:rPr>
          <w:rtl/>
          <w:cs/>
          <w:lang w:val="he_IL" w:bidi="he_IL"/>
        </w:rPr>
      </w:r>
      <w:r>
        <w:rPr>
          <w:vertAlign w:val="superscript"/>
          <w:rtl/>
          <w:cs/>
          <w:lang w:val="he_IL" w:bidi="he_IL"/>
        </w:rPr>
        <w:t>3</w:t>
      </w:r>
      <w:r>
        <w:rPr>
          <w:rtl/>
          <w:cs/>
          <w:lang w:val="he_IL" w:bidi="he_IL"/>
        </w:rPr>
        <w:t xml:space="preserve"> וְאַתֶּ֣ם רְאִיתֶ֗ם אֵת֩ כָּל־אֲשֶׁ֨ר עָשָׂ֜ה יְהוָ֧ה אֱלֹהֵיכֶ֛ם לְכָל־הַגּוֹיִ֥ם הָאֵ֖לֶּה מִפְּנֵיכֶ֑ם כִּ֚י יְהוָ֣ה אֱלֹהֵיכֶ֔ם ה֖וּא הַנִּלְחָ֥ם לָכֶֽם׃</w:t>
      </w:r>
    </w:p>
    <w:p>
      <w:pPr>
        <w:bidi/>
      </w:pPr>
      <w:r>
        <w:rPr>
          <w:rtl/>
          <w:cs/>
          <w:lang w:val="he_IL" w:bidi="he_IL"/>
        </w:rPr>
      </w:r>
      <w:r>
        <w:rPr>
          <w:vertAlign w:val="superscript"/>
          <w:rtl/>
          <w:cs/>
          <w:lang w:val="he_IL" w:bidi="he_IL"/>
        </w:rPr>
        <w:t>4</w:t>
      </w:r>
      <w:r>
        <w:rPr>
          <w:rtl/>
          <w:cs/>
          <w:lang w:val="he_IL" w:bidi="he_IL"/>
        </w:rPr>
        <w:t xml:space="preserve"> רְאוּ֩ הִפַּ֨לְתִּי לָכֶ֜ם אֶֽת־הַ֠גּוֹיִם הַנִּשְׁאָרִ֥ים הָאֵ֛לֶּה בְּנַחֲלָ֖ה לְשִׁבְטֵיכֶ֑ם מִן־הַיַּרְדֵּ֗ן וְכָל־הַגּוֹיִם֙ אֲשֶׁ֣ר הִכְרַ֔תִּי וְהַיָּ֥ם הַגָּד֖וֹל מְב֥וֹא הַשָּֽׁמֶשׁ׃</w:t>
      </w:r>
    </w:p>
    <w:p>
      <w:pPr>
        <w:bidi/>
      </w:pPr>
      <w:r>
        <w:rPr>
          <w:rtl/>
          <w:cs/>
          <w:lang w:val="he_IL" w:bidi="he_IL"/>
        </w:rPr>
      </w:r>
      <w:r>
        <w:rPr>
          <w:vertAlign w:val="superscript"/>
          <w:rtl/>
          <w:cs/>
          <w:lang w:val="he_IL" w:bidi="he_IL"/>
        </w:rPr>
        <w:t>5</w:t>
      </w:r>
      <w:r>
        <w:rPr>
          <w:rtl/>
          <w:cs/>
          <w:lang w:val="he_IL" w:bidi="he_IL"/>
        </w:rPr>
        <w:t xml:space="preserve"> וַיהוָ֣ה אֱלֹֽהֵיכֶ֗ם ה֚וּא יֶהְדֳּפֵ֣ם מִפְּנֵיכֶ֔ם וְהוֹרִ֥ישׁ אֹתָ֖ם מִלִּפְנֵיכֶ֑ם וִֽירִשְׁתֶּם֙ אֶת־אַרְצָ֔ם כַּאֲשֶׁ֥ר דִּבֶּ֛ר יְהוָ֥ה אֱלֹהֵיכֶ֖ם לָכֶֽם׃</w:t>
      </w:r>
    </w:p>
    <w:p>
      <w:pPr>
        <w:bidi/>
      </w:pPr>
      <w:r>
        <w:rPr>
          <w:rtl/>
          <w:cs/>
          <w:lang w:val="he_IL" w:bidi="he_IL"/>
        </w:rPr>
      </w:r>
      <w:r>
        <w:rPr>
          <w:vertAlign w:val="superscript"/>
          <w:rtl/>
          <w:cs/>
          <w:lang w:val="he_IL" w:bidi="he_IL"/>
        </w:rPr>
        <w:t>6</w:t>
      </w:r>
      <w:r>
        <w:rPr>
          <w:rtl/>
          <w:cs/>
          <w:lang w:val="he_IL" w:bidi="he_IL"/>
        </w:rPr>
        <w:t xml:space="preserve"> וַחֲזַקְתֶּ֣ם מְאֹ֔ד לִשְׁמֹ֣ר וְלַעֲשׂ֔וֹת אֵ֚ת כָּל־הַכָּת֔וּב בְּסֵ֖פֶר תּוֹרַ֣ת מֹשֶׁ֑ה לְבִלְתִּ֥י סוּר־מִמֶּ֖נּוּ יָמִ֥ין וּשְׂמֹֽאול׃</w:t>
      </w:r>
    </w:p>
    <w:p>
      <w:pPr>
        <w:bidi/>
      </w:pPr>
      <w:r>
        <w:rPr>
          <w:rtl/>
          <w:cs/>
          <w:lang w:val="he_IL" w:bidi="he_IL"/>
        </w:rPr>
      </w:r>
      <w:r>
        <w:rPr>
          <w:vertAlign w:val="superscript"/>
          <w:rtl/>
          <w:cs/>
          <w:lang w:val="he_IL" w:bidi="he_IL"/>
        </w:rPr>
        <w:t>7</w:t>
      </w:r>
      <w:r>
        <w:rPr>
          <w:rtl/>
          <w:cs/>
          <w:lang w:val="he_IL" w:bidi="he_IL"/>
        </w:rPr>
        <w:t xml:space="preserve"> לְבִלְתִּי־בוֹא֙ בַּגּוֹיִ֣ם הָאֵ֔לֶּה הַנִּשְׁאָרִ֥ים הָאֵ֖לֶּה אִתְּכֶ֑ם וּבְשֵׁ֨ם אֱלֹהֵיהֶ֤ם לֹא־תַזְכִּ֙ירוּ֙ וְלֹ֣א תַשְׁבִּ֔יעוּ וְלֹ֣א תַעַבְד֔וּם וְלֹ֥א תִֽשְׁתַּחֲו֖וּ לָהֶֽם׃</w:t>
      </w:r>
    </w:p>
    <w:p>
      <w:pPr>
        <w:bidi/>
      </w:pPr>
      <w:r>
        <w:rPr>
          <w:rtl/>
          <w:cs/>
          <w:lang w:val="he_IL" w:bidi="he_IL"/>
        </w:rPr>
      </w:r>
      <w:r>
        <w:rPr>
          <w:vertAlign w:val="superscript"/>
          <w:rtl/>
          <w:cs/>
          <w:lang w:val="he_IL" w:bidi="he_IL"/>
        </w:rPr>
        <w:t>8</w:t>
      </w:r>
      <w:r>
        <w:rPr>
          <w:rtl/>
          <w:cs/>
          <w:lang w:val="he_IL" w:bidi="he_IL"/>
        </w:rPr>
        <w:t xml:space="preserve"> כִּ֛י אִם־בַּיהוָ֥ה אֱלֹהֵיכֶ֖ם תִּדְבָּ֑קוּ כַּאֲשֶׁ֣ר עֲשִׂיתֶ֔ם עַ֖ד הַיּ֥וֹם הַזֶּֽה׃</w:t>
      </w:r>
    </w:p>
    <w:p>
      <w:pPr>
        <w:bidi/>
      </w:pPr>
      <w:r>
        <w:rPr>
          <w:rtl/>
          <w:cs/>
          <w:lang w:val="he_IL" w:bidi="he_IL"/>
        </w:rPr>
      </w:r>
      <w:r>
        <w:rPr>
          <w:vertAlign w:val="superscript"/>
          <w:rtl/>
          <w:cs/>
          <w:lang w:val="he_IL" w:bidi="he_IL"/>
        </w:rPr>
        <w:t>9</w:t>
      </w:r>
      <w:r>
        <w:rPr>
          <w:rtl/>
          <w:cs/>
          <w:lang w:val="he_IL" w:bidi="he_IL"/>
        </w:rPr>
        <w:t xml:space="preserve"> וַיּ֤וֹרֶשׁ יְהוָה֙ מִפְּנֵיכֶ֔ם גּוֹיִ֖ם גְּדֹלִ֣ים וַעֲצוּמִ֑ים וְאַתֶּ֗ם לֹא־עָ֤מַד אִישׁ֙ בִּפְנֵיכֶ֔ם עַ֖ד הַיּ֥וֹם הַזֶּֽה׃</w:t>
      </w:r>
    </w:p>
    <w:p>
      <w:pPr>
        <w:bidi/>
      </w:pPr>
      <w:r>
        <w:rPr>
          <w:rtl/>
          <w:cs/>
          <w:lang w:val="he_IL" w:bidi="he_IL"/>
        </w:rPr>
      </w:r>
      <w:r>
        <w:rPr>
          <w:vertAlign w:val="superscript"/>
          <w:rtl/>
          <w:cs/>
          <w:lang w:val="he_IL" w:bidi="he_IL"/>
        </w:rPr>
        <w:t>10</w:t>
      </w:r>
      <w:r>
        <w:rPr>
          <w:rtl/>
          <w:cs/>
          <w:lang w:val="he_IL" w:bidi="he_IL"/>
        </w:rPr>
        <w:t xml:space="preserve"> אִישׁ־אֶחָ֥ד מִכֶּ֖ם יִרְדָּף־אָ֑לֶף כִּ֣י ׀ יְהוָ֣ה אֱלֹהֵיכֶ֗ם ה֚וּא הַנִּלְחָ֣ם לָכֶ֔ם כַּאֲשֶׁ֖ר דִּבֶּ֥ר לָכֶֽם׃</w:t>
      </w:r>
    </w:p>
    <w:p>
      <w:pPr>
        <w:bidi/>
      </w:pPr>
      <w:r>
        <w:rPr>
          <w:rtl/>
          <w:cs/>
          <w:lang w:val="he_IL" w:bidi="he_IL"/>
        </w:rPr>
      </w:r>
      <w:r>
        <w:rPr>
          <w:vertAlign w:val="superscript"/>
          <w:rtl/>
          <w:cs/>
          <w:lang w:val="he_IL" w:bidi="he_IL"/>
        </w:rPr>
        <w:t>11</w:t>
      </w:r>
      <w:r>
        <w:rPr>
          <w:rtl/>
          <w:cs/>
          <w:lang w:val="he_IL" w:bidi="he_IL"/>
        </w:rPr>
        <w:t xml:space="preserve"> וְנִשְׁמַרְתֶּ֥ם מְאֹ֖ד לְנַפְשֹֽׁתֵיכֶ֑ם לְאַהֲבָ֖ה אֶת־יְהוָ֥ה אֱלֹהֵיכֶֽם׃</w:t>
      </w:r>
    </w:p>
    <w:p>
      <w:pPr>
        <w:bidi/>
      </w:pPr>
      <w:r>
        <w:rPr>
          <w:rtl/>
          <w:cs/>
          <w:lang w:val="he_IL" w:bidi="he_IL"/>
        </w:rPr>
      </w:r>
      <w:r>
        <w:rPr>
          <w:vertAlign w:val="superscript"/>
          <w:rtl/>
          <w:cs/>
          <w:lang w:val="he_IL" w:bidi="he_IL"/>
        </w:rPr>
        <w:t>12</w:t>
      </w:r>
      <w:r>
        <w:rPr>
          <w:rtl/>
          <w:cs/>
          <w:lang w:val="he_IL" w:bidi="he_IL"/>
        </w:rPr>
        <w:t xml:space="preserve"> כִּ֣י ׀ אִם־שׁ֣וֹב תָּשׁ֗וּבוּ וּדְבַקְתֶּם֙ בְּיֶ֙תֶר֙ הַגּוֹיִ֣ם הָאֵ֔לֶּה הַנִּשְׁאָרִ֥ים הָאֵ֖לֶּה אִתְּכֶ֑ם וְהִֽתְחַתַּנְתֶּ֥ם בָּהֶ֛ם וּבָאתֶ֥ם בָּהֶ֖ם וְהֵ֥ם בָּכֶֽם׃</w:t>
      </w:r>
    </w:p>
    <w:p>
      <w:pPr>
        <w:bidi/>
      </w:pPr>
      <w:r>
        <w:rPr>
          <w:rtl/>
          <w:cs/>
          <w:lang w:val="he_IL" w:bidi="he_IL"/>
        </w:rPr>
      </w:r>
      <w:r>
        <w:rPr>
          <w:vertAlign w:val="superscript"/>
          <w:rtl/>
          <w:cs/>
          <w:lang w:val="he_IL" w:bidi="he_IL"/>
        </w:rPr>
        <w:t>13</w:t>
      </w:r>
      <w:r>
        <w:rPr>
          <w:rtl/>
          <w:cs/>
          <w:lang w:val="he_IL" w:bidi="he_IL"/>
        </w:rPr>
        <w:t xml:space="preserve"> יָד֙וֹעַ֙ תֵּֽדְע֔וּ כִּי֩ לֹ֨א יוֹסִ֜יף יְהוָ֣ה אֱלֹהֵיכֶ֗ם לְהוֹרִ֛ישׁ אֶת־הַגּוֹיִ֥ם הָאֵ֖לֶּה מִלִּפְנֵיכֶ֑ם וְהָי֨וּ לָכֶ֜ם לְפַ֣ח וּלְמוֹקֵ֗שׁ וּלְשֹׁטֵ֤ט בְּצִדֵּיכֶם֙ וְלִצְנִנִ֣ים בְּעֵינֵיכֶ֔ם עַד־אֲבָדְכֶ֗ם מֵ֠עַל הָאֲדָמָ֤ה הַטּוֹבָה֙ הַזֹּ֔את אֲשֶׁר֙ נָתַ֣ן לָכֶ֔ם יְהוָ֖ה אֱלֹהֵיכֶֽם׃</w:t>
      </w:r>
    </w:p>
    <w:p>
      <w:pPr>
        <w:bidi/>
      </w:pPr>
      <w:r>
        <w:rPr>
          <w:rtl/>
          <w:cs/>
          <w:lang w:val="he_IL" w:bidi="he_IL"/>
        </w:rPr>
      </w:r>
      <w:r>
        <w:rPr>
          <w:vertAlign w:val="superscript"/>
          <w:rtl/>
          <w:cs/>
          <w:lang w:val="he_IL" w:bidi="he_IL"/>
        </w:rPr>
        <w:t>14</w:t>
      </w:r>
      <w:r>
        <w:rPr>
          <w:rtl/>
          <w:cs/>
          <w:lang w:val="he_IL" w:bidi="he_IL"/>
        </w:rPr>
        <w:t xml:space="preserve"> וְהִנֵּ֨ה אָנֹכִ֤י הוֹלֵךְ֙ הַיּ֔וֹם בְּדֶ֖רֶךְ כָּל־הָאָ֑רֶץ וִידַעְתֶּ֞ם בְּכָל־לְבַבְכֶ֣ם וּבְכָל־נַפְשְׁכֶ֗ם כִּ֣י לֹֽא־נָפַל֩ דָּבָ֨ר אֶחָ֜ד מִכֹּ֣ל ׀ הַדְּבָרִ֣ים הַטּוֹבִ֗ים אֲשֶׁ֨ר דִּבֶּ֜ר יְהוָ֤ה אֱלֹהֵיכֶם֙ עֲלֵיכֶ֔ם הַכֹּל֙ בָּ֣אוּ לָכֶ֔ם לֹֽא־נָפַ֥ל מִמֶּ֖נּוּ דָּבָ֥ר אֶחָֽד׃</w:t>
      </w:r>
    </w:p>
    <w:p>
      <w:pPr>
        <w:bidi/>
      </w:pPr>
      <w:r>
        <w:rPr>
          <w:rtl/>
          <w:cs/>
          <w:lang w:val="he_IL" w:bidi="he_IL"/>
        </w:rPr>
      </w:r>
      <w:r>
        <w:rPr>
          <w:vertAlign w:val="superscript"/>
          <w:rtl/>
          <w:cs/>
          <w:lang w:val="he_IL" w:bidi="he_IL"/>
        </w:rPr>
        <w:t>15</w:t>
      </w:r>
      <w:r>
        <w:rPr>
          <w:rtl/>
          <w:cs/>
          <w:lang w:val="he_IL" w:bidi="he_IL"/>
        </w:rPr>
        <w:t xml:space="preserve"> וְהָיָ֗ה כַּאֲשֶׁר־בָּ֤א עֲלֵיכֶם֙ כָּל־הַדָּבָ֣ר הַטּ֔וֹב אֲשֶׁ֥ר דִּבֶּ֛ר יְהוָ֥ה אֱלֹהֵיכֶ֖ם אֲלֵיכֶ֑ם כֵּן֩ יָבִ֨יא יְהוָ֜ה עֲלֵיכֶ֗ם אֵ֚ת כָּל־הַדָּבָ֣ר הָרָ֔ע עַד־הַשְׁמִיד֣וֹ אוֹתְכֶ֗ם מֵ֠עַל הָאֲדָמָ֤ה הַטּוֹבָה֙ הַזֹּ֔את אֲשֶׁר֙ נָתַ֣ן לָכֶ֔ם יְהוָ֖ה אֱלֹהֵיכֶֽם׃</w:t>
      </w:r>
    </w:p>
    <w:p>
      <w:pPr>
        <w:bidi/>
      </w:pPr>
      <w:r>
        <w:rPr>
          <w:rtl/>
          <w:cs/>
          <w:lang w:val="he_IL" w:bidi="he_IL"/>
        </w:rPr>
      </w:r>
      <w:r>
        <w:rPr>
          <w:vertAlign w:val="superscript"/>
          <w:rtl/>
          <w:cs/>
          <w:lang w:val="he_IL" w:bidi="he_IL"/>
        </w:rPr>
        <w:t>16</w:t>
      </w:r>
      <w:r>
        <w:rPr>
          <w:rtl/>
          <w:cs/>
          <w:lang w:val="he_IL" w:bidi="he_IL"/>
        </w:rPr>
        <w:t xml:space="preserve"> בְּ֠עָבְרְכֶם אֶת־בְּרִ֨ית יְהוָ֥ה אֱלֹהֵיכֶם֮ אֲשֶׁ֣ר צִוָּ֣ה אֶתְכֶם֒ וַהֲלַכְתֶּ֗ם וַעֲבַדְתֶּם֙ אֱלֹהִ֣ים אֲחֵרִ֔ים וְהִשְׁתַּחֲוִיתֶ֖ם לָהֶ֑ם וְחָרָ֤ה אַף־יְהוָה֙ בָּכֶ֔ם וַאֲבַדְתֶּ֣ם מְהֵרָ֔ה מֵעַל֙ הָאָ֣רֶץ הַטּוֹבָ֔ה אֲשֶׁ֖ר נָתַ֥ן לָכֶֽם׃ פ</w:t>
      </w:r>
    </w:p>
    <w:p>
      <w:pPr>
        <w:pStyle w:val="Heading2"/>
        <w:bidi/>
      </w:pPr>
      <w:r>
        <w:rPr>
          <w:rtl/>
          <w:cs/>
          <w:lang w:val="he_IL" w:bidi="he_IL"/>
        </w:rPr>
        <w:t>Joshua 24:1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וַיֶּאֶסֹ֧ף יְהוֹשֻׁ֛עַ אֶת־כָּל־שִׁבְטֵ֥י יִשְׂרָאֵ֖ל שְׁכֶ֑מָה וַיִּקְרָא֩ לְזִקְנֵ֨י יִשְׂרָאֵ֜ל וּלְרָאשָׁ֗יו וּלְשֹֽׁפְטָיו֙ וּלְשֹׁ֣טְרָ֔יו וַיִּֽתְיַצְּב֖וּ לִפְנֵ֥י הָאֱלֹהִֽים׃</w:t>
      </w:r>
    </w:p>
    <w:p>
      <w:pPr>
        <w:bidi/>
      </w:pPr>
      <w:r>
        <w:rPr>
          <w:rtl/>
          <w:cs/>
          <w:lang w:val="he_IL" w:bidi="he_IL"/>
        </w:rPr>
      </w:r>
      <w:r>
        <w:rPr>
          <w:vertAlign w:val="superscript"/>
          <w:rtl/>
          <w:cs/>
          <w:lang w:val="he_IL" w:bidi="he_IL"/>
        </w:rPr>
        <w:t>2</w:t>
      </w:r>
      <w:r>
        <w:rPr>
          <w:rtl/>
          <w:cs/>
          <w:lang w:val="he_IL" w:bidi="he_IL"/>
        </w:rPr>
        <w:t xml:space="preserve"> וַיֹּ֨אמֶר יְהוֹשֻׁ֜עַ אֶל־כָּל־הָעָ֗ם כֹּֽה־אָמַ֣ר יְהוָה֮ אֱלֹהֵ֣י יִשְׂרָאֵל֒ בְּעֵ֣בֶר הַנָּהָ֗ר יָשְׁב֤וּ אֲבֽוֹתֵיכֶם֙ מֵֽעוֹלָ֔ם תֶּ֛רַח אֲבִ֥י אַבְרָהָ֖ם וַאֲבִ֣י נָח֑וֹר וַיַּעַבְד֖וּ אֱלֹהִ֥ים אֲחֵרִֽים׃</w:t>
      </w:r>
    </w:p>
    <w:p>
      <w:pPr>
        <w:bidi/>
      </w:pPr>
      <w:r>
        <w:rPr>
          <w:rtl/>
          <w:cs/>
          <w:lang w:val="he_IL" w:bidi="he_IL"/>
        </w:rPr>
      </w:r>
      <w:r>
        <w:rPr>
          <w:vertAlign w:val="superscript"/>
          <w:rtl/>
          <w:cs/>
          <w:lang w:val="he_IL" w:bidi="he_IL"/>
        </w:rPr>
        <w:t>3</w:t>
      </w:r>
      <w:r>
        <w:rPr>
          <w:rtl/>
          <w:cs/>
          <w:lang w:val="he_IL" w:bidi="he_IL"/>
        </w:rPr>
        <w:t xml:space="preserve"> וָ֠אֶקַּח אֶת־אֲבִיכֶ֤ם אֶת־אַבְרָהָם֙ מֵעֵ֣בֶר הַנָּהָ֔ר וָאוֹלֵ֥ךְ אוֹת֖וֹ בְּכָל־אֶ֣רֶץ כְּנָ֑עַן וארב אֶת־זַרְע֔וֹ וָֽאֶתֶּן־ל֖וֹ אֶת־יִצְחָֽק ׃</w:t>
      </w:r>
    </w:p>
    <w:p>
      <w:pPr>
        <w:bidi/>
      </w:pPr>
      <w:r>
        <w:rPr>
          <w:rtl/>
          <w:cs/>
          <w:lang w:val="he_IL" w:bidi="he_IL"/>
        </w:rPr>
      </w:r>
      <w:r>
        <w:rPr>
          <w:vertAlign w:val="superscript"/>
          <w:rtl/>
          <w:cs/>
          <w:lang w:val="he_IL" w:bidi="he_IL"/>
        </w:rPr>
        <w:t>4</w:t>
      </w:r>
      <w:r>
        <w:rPr>
          <w:rtl/>
          <w:cs/>
          <w:lang w:val="he_IL" w:bidi="he_IL"/>
        </w:rPr>
        <w:t xml:space="preserve"> וָאֶתֵּ֣ן לְיִצְחָ֔ק אֶֽת־יַעֲקֹ֖ב וְאֶת־עֵשָׂ֑ו וָאֶתֵּ֨ן לְעֵשָׂ֜ו אֶת־הַ֤ר שֵׂעִיר֙ לָרֶ֣שֶׁת אוֹת֔וֹ וְיַעֲקֹ֥ב וּבָנָ֖יו יָרְד֥וּ מִצְרָֽיִם׃</w:t>
      </w:r>
    </w:p>
    <w:p>
      <w:pPr>
        <w:bidi/>
      </w:pPr>
      <w:r>
        <w:rPr>
          <w:rtl/>
          <w:cs/>
          <w:lang w:val="he_IL" w:bidi="he_IL"/>
        </w:rPr>
      </w:r>
      <w:r>
        <w:rPr>
          <w:vertAlign w:val="superscript"/>
          <w:rtl/>
          <w:cs/>
          <w:lang w:val="he_IL" w:bidi="he_IL"/>
        </w:rPr>
        <w:t>5</w:t>
      </w:r>
      <w:r>
        <w:rPr>
          <w:rtl/>
          <w:cs/>
          <w:lang w:val="he_IL" w:bidi="he_IL"/>
        </w:rPr>
        <w:t xml:space="preserve"> וָאֶשְׁלַ֞ח אֶת־מֹשֶׁ֤ה וְאֶֽת־אַהֲרֹן֙ וָאֶגֹּ֣ף אֶת־מִצְרַ֔יִם כַּאֲשֶׁ֥ר עָשִׂ֖יתִי בְּקִרְבּ֑וֹ וְאַחַ֖ר הוֹצֵ֥אתִי אֶתְכֶֽם׃</w:t>
      </w:r>
    </w:p>
    <w:p>
      <w:pPr>
        <w:bidi/>
      </w:pPr>
      <w:r>
        <w:rPr>
          <w:rtl/>
          <w:cs/>
          <w:lang w:val="he_IL" w:bidi="he_IL"/>
        </w:rPr>
      </w:r>
      <w:r>
        <w:rPr>
          <w:vertAlign w:val="superscript"/>
          <w:rtl/>
          <w:cs/>
          <w:lang w:val="he_IL" w:bidi="he_IL"/>
        </w:rPr>
        <w:t>6</w:t>
      </w:r>
      <w:r>
        <w:rPr>
          <w:rtl/>
          <w:cs/>
          <w:lang w:val="he_IL" w:bidi="he_IL"/>
        </w:rPr>
        <w:t xml:space="preserve"> וָֽאוֹצִ֤יא אֶת־אֲבֽוֹתֵיכֶם֙ מִמִּצְרַ֔יִם וַתָּבֹ֖אוּ הַיָּ֑מָּה וַיִּרְדְּפ֨וּ מִצְרַ֜יִם אַחֲרֵ֧י אֲבוֹתֵיכֶ֛ם בְּרֶ֥כֶב וּבְפָרָשִׁ֖ים יַם־סֽוּף׃</w:t>
      </w:r>
    </w:p>
    <w:p>
      <w:pPr>
        <w:bidi/>
      </w:pPr>
      <w:r>
        <w:rPr>
          <w:rtl/>
          <w:cs/>
          <w:lang w:val="he_IL" w:bidi="he_IL"/>
        </w:rPr>
      </w:r>
      <w:r>
        <w:rPr>
          <w:vertAlign w:val="superscript"/>
          <w:rtl/>
          <w:cs/>
          <w:lang w:val="he_IL" w:bidi="he_IL"/>
        </w:rPr>
        <w:t>7</w:t>
      </w:r>
      <w:r>
        <w:rPr>
          <w:rtl/>
          <w:cs/>
          <w:lang w:val="he_IL" w:bidi="he_IL"/>
        </w:rPr>
        <w:t xml:space="preserve"> וַיִּצְעֲק֣וּ אֶל־יְהוָ֗ה וַיָּ֨שֶׂם מַֽאֲפֵ֜ל בֵּינֵיכֶ֣ם ׀ וּבֵ֣ין הַמִּצְרִ֗ים וַיָּבֵ֨א עָלָ֤יו אֶת־הַיָּם֙ וַיְכַסֵּ֔הוּ וַתִּרְאֶ֙ינָה֙ עֵינֵיכֶ֔ם אֵ֥ת אֲשֶׁר־עָשִׂ֖יתִי בְּמִצְרָ֑יִם וַתֵּשְׁב֥וּ בַמִּדְבָּ֖ר יָמִ֥ים רַבִּֽים׃</w:t>
      </w:r>
    </w:p>
    <w:p>
      <w:pPr>
        <w:bidi/>
      </w:pPr>
      <w:r>
        <w:rPr>
          <w:rtl/>
          <w:cs/>
          <w:lang w:val="he_IL" w:bidi="he_IL"/>
        </w:rPr>
      </w:r>
      <w:r>
        <w:rPr>
          <w:vertAlign w:val="superscript"/>
          <w:rtl/>
          <w:cs/>
          <w:lang w:val="he_IL" w:bidi="he_IL"/>
        </w:rPr>
        <w:t>8</w:t>
      </w:r>
      <w:r>
        <w:rPr>
          <w:rtl/>
          <w:cs/>
          <w:lang w:val="he_IL" w:bidi="he_IL"/>
        </w:rPr>
        <w:t xml:space="preserve"> ואבאה אֶתְכֶ֗ם אֶל־אֶ֤רֶץ הָאֱמֹרִי֙ הַיּוֹשֵׁב֙ בְּעֵ֣בֶר הַיַּרְדֵּ֔ן וַיִּֽלָּחֲמ֖וּ אִתְּכֶ֑ם וָאֶתֵּ֨ן אוֹתָ֤ם בְּיֶדְכֶם֙ וַתִּֽירְשׁ֣וּ אֶת־אַרְצָ֔ם וָאַשְׁמִידֵ֖ם מִפְּנֵיכֶֽם׃</w:t>
      </w:r>
    </w:p>
    <w:p>
      <w:pPr>
        <w:bidi/>
      </w:pPr>
      <w:r>
        <w:rPr>
          <w:rtl/>
          <w:cs/>
          <w:lang w:val="he_IL" w:bidi="he_IL"/>
        </w:rPr>
      </w:r>
      <w:r>
        <w:rPr>
          <w:vertAlign w:val="superscript"/>
          <w:rtl/>
          <w:cs/>
          <w:lang w:val="he_IL" w:bidi="he_IL"/>
        </w:rPr>
        <w:t>9</w:t>
      </w:r>
      <w:r>
        <w:rPr>
          <w:rtl/>
          <w:cs/>
          <w:lang w:val="he_IL" w:bidi="he_IL"/>
        </w:rPr>
        <w:t xml:space="preserve"> וַיָּ֨קָם בָּלָ֤ק בֶּן־צִפּוֹר֙ מֶ֣לֶךְ מוֹאָ֔ב וַיִּלָּ֖חֶם בְּיִשְׂרָאֵ֑ל וַיִּשְׁלַ֗ח וַיִּקְרָ֛א לְבִלְעָ֥ם בֶּן־בְּע֖וֹר לְקַלֵּ֥ל אֶתְכֶֽם׃</w:t>
      </w:r>
    </w:p>
    <w:p>
      <w:pPr>
        <w:bidi/>
      </w:pPr>
      <w:r>
        <w:rPr>
          <w:rtl/>
          <w:cs/>
          <w:lang w:val="he_IL" w:bidi="he_IL"/>
        </w:rPr>
      </w:r>
      <w:r>
        <w:rPr>
          <w:vertAlign w:val="superscript"/>
          <w:rtl/>
          <w:cs/>
          <w:lang w:val="he_IL" w:bidi="he_IL"/>
        </w:rPr>
        <w:t>10</w:t>
      </w:r>
      <w:r>
        <w:rPr>
          <w:rtl/>
          <w:cs/>
          <w:lang w:val="he_IL" w:bidi="he_IL"/>
        </w:rPr>
        <w:t xml:space="preserve"> וְלֹ֥א אָבִ֖יתִי לִשְׁמֹ֣עַ לְבִלְעָ֑ם וַיְבָ֤רֶךְ בָּרוֹךְ֙ אֶתְכֶ֔ם וָאַצִּ֥ל אֶתְכֶ֖ם מִיָּדֽוֹ׃</w:t>
      </w:r>
    </w:p>
    <w:p>
      <w:pPr>
        <w:bidi/>
      </w:pPr>
      <w:r>
        <w:rPr>
          <w:rtl/>
          <w:cs/>
          <w:lang w:val="he_IL" w:bidi="he_IL"/>
        </w:rPr>
      </w:r>
      <w:r>
        <w:rPr>
          <w:vertAlign w:val="superscript"/>
          <w:rtl/>
          <w:cs/>
          <w:lang w:val="he_IL" w:bidi="he_IL"/>
        </w:rPr>
        <w:t>11</w:t>
      </w:r>
      <w:r>
        <w:rPr>
          <w:rtl/>
          <w:cs/>
          <w:lang w:val="he_IL" w:bidi="he_IL"/>
        </w:rPr>
        <w:t xml:space="preserve"> וַתַּעַבְר֣וּ אֶת־הַיַּרְדֵּן֮ וַתָּבֹ֣אוּ אֶל־יְרִיחוֹ֒ וַיִּלָּחֲמ֣וּ בָכֶ֣ם בַּעֲלֵֽי־יְ֠רִיחוֹ הָֽאֱמֹרִ֨י וְהַפְּרִזִּ֜י וְהַֽכְּנַעֲנִ֗י וְהַֽחִתִּי֙ וְהַגִּרְגָּשִׁ֔י הַֽחִוִּ֖י וְהַיְבוּסִ֑י וָאֶתֵּ֥ן אוֹתָ֖ם בְּיֶדְכֶֽם׃</w:t>
      </w:r>
    </w:p>
    <w:p>
      <w:pPr>
        <w:bidi/>
      </w:pPr>
      <w:r>
        <w:rPr>
          <w:rtl/>
          <w:cs/>
          <w:lang w:val="he_IL" w:bidi="he_IL"/>
        </w:rPr>
      </w:r>
      <w:r>
        <w:rPr>
          <w:vertAlign w:val="superscript"/>
          <w:rtl/>
          <w:cs/>
          <w:lang w:val="he_IL" w:bidi="he_IL"/>
        </w:rPr>
        <w:t>12</w:t>
      </w:r>
      <w:r>
        <w:rPr>
          <w:rtl/>
          <w:cs/>
          <w:lang w:val="he_IL" w:bidi="he_IL"/>
        </w:rPr>
        <w:t xml:space="preserve"> וָאֶשְׁלַ֤ח לִפְנֵיכֶם֙ אֶת־הַצִּרְעָ֔ה וַתְּגָ֤רֶשׁ אוֹתָם֙ מִפְּנֵיכֶ֔ם שְׁנֵ֖י מַלְכֵ֣י הָאֱמֹרִ֑י לֹ֥א בְחַרְבְּךָ֖ וְלֹ֥א בְקַשְׁתֶּֽךָ׃</w:t>
      </w:r>
    </w:p>
    <w:p>
      <w:pPr>
        <w:bidi/>
      </w:pPr>
      <w:r>
        <w:rPr>
          <w:rtl/>
          <w:cs/>
          <w:lang w:val="he_IL" w:bidi="he_IL"/>
        </w:rPr>
      </w:r>
      <w:r>
        <w:rPr>
          <w:vertAlign w:val="superscript"/>
          <w:rtl/>
          <w:cs/>
          <w:lang w:val="he_IL" w:bidi="he_IL"/>
        </w:rPr>
        <w:t>13</w:t>
      </w:r>
      <w:r>
        <w:rPr>
          <w:rtl/>
          <w:cs/>
          <w:lang w:val="he_IL" w:bidi="he_IL"/>
        </w:rPr>
        <w:t xml:space="preserve"> וָאֶתֵּ֨ן לָכֶ֜ם אֶ֣רֶץ ׀ אֲשֶׁ֧ר לֹֽא־יָגַ֣עְתָּ בָּ֗הּ וְעָרִים֙ אֲשֶׁ֣ר לֹא־בְנִיתֶ֔ם וַתֵּשְׁב֖וּ בָּהֶ֑ם כְּרָמִ֤ים וְזֵיתִים֙ אֲשֶׁ֣ר לֹֽא־נְטַעְתֶּ֔ם אַתֶּ֖ם אֹכְלִֽים׃</w:t>
      </w:r>
    </w:p>
    <w:p>
      <w:pPr>
        <w:bidi/>
      </w:pPr>
      <w:r>
        <w:rPr>
          <w:rtl/>
          <w:cs/>
          <w:lang w:val="he_IL" w:bidi="he_IL"/>
        </w:rPr>
      </w:r>
      <w:r>
        <w:rPr>
          <w:vertAlign w:val="superscript"/>
          <w:rtl/>
          <w:cs/>
          <w:lang w:val="he_IL" w:bidi="he_IL"/>
        </w:rPr>
        <w:t>14</w:t>
      </w:r>
      <w:r>
        <w:rPr>
          <w:rtl/>
          <w:cs/>
          <w:lang w:val="he_IL" w:bidi="he_IL"/>
        </w:rPr>
        <w:t xml:space="preserve"> וְעַתָּ֞ה יְר֧אוּ אֶת־יְהוָ֛ה וְעִבְד֥וּ אֹת֖וֹ בְּתָמִ֣ים וּבֶֽאֱמֶ֑ת וְהָסִ֣ירוּ אֶת־אֱלֹהִ֗ים אֲשֶׁר֩ עָבְד֨וּ אֲבוֹתֵיכֶ֜ם בְּעֵ֤בֶר הַנָּהָר֙ וּבְמִצְרַ֔יִם וְעִבְד֖וּ אֶת־יְהוָֽה׃</w:t>
      </w:r>
    </w:p>
    <w:p>
      <w:pPr>
        <w:bidi/>
      </w:pPr>
      <w:r>
        <w:rPr>
          <w:rtl/>
          <w:cs/>
          <w:lang w:val="he_IL" w:bidi="he_IL"/>
        </w:rPr>
      </w:r>
      <w:r>
        <w:rPr>
          <w:vertAlign w:val="superscript"/>
          <w:rtl/>
          <w:cs/>
          <w:lang w:val="he_IL" w:bidi="he_IL"/>
        </w:rPr>
        <w:t>15</w:t>
      </w:r>
      <w:r>
        <w:rPr>
          <w:rtl/>
          <w:cs/>
          <w:lang w:val="he_IL" w:bidi="he_IL"/>
        </w:rPr>
        <w:t xml:space="preserve"> וְאִם֩ רַ֨ע בְּֽעֵינֵיכֶ֜ם לַעֲבֹ֣ד אֶת־יְהוָ֗ה בַּחֲר֨וּ לָכֶ֣ם הַיּוֹם֮ אֶת־מִ֣י תַעֲבֹדוּן֒ אִ֣ם אֶת־אֱלֹהִ֞ים אֲשֶׁר־עָבְד֣וּ אֲבוֹתֵיכֶ֗ם אֲשֶׁר֙ בעבר הַנָּהָ֔ר וְאִם֙ אֶת־אֱלֹהֵ֣י הָאֱמֹרִ֔י אֲשֶׁ֥ר אַתֶּ֖ם יֹשְׁבִ֣ים בְּאַרְצָ֑ם וְאָנֹכִ֣י וּבֵיתִ֔י נַעֲבֹ֖ד אֶת־יְהוָֽה׃ פ</w:t>
      </w:r>
    </w:p>
    <w:p>
      <w:pPr>
        <w:bidi/>
      </w:pPr>
      <w:r>
        <w:rPr>
          <w:rtl/>
          <w:cs/>
          <w:lang w:val="he_IL" w:bidi="he_IL"/>
        </w:rPr>
      </w:r>
      <w:r>
        <w:rPr>
          <w:vertAlign w:val="superscript"/>
          <w:rtl/>
          <w:cs/>
          <w:lang w:val="he_IL" w:bidi="he_IL"/>
        </w:rPr>
        <w:t>16</w:t>
      </w:r>
      <w:r>
        <w:rPr>
          <w:rtl/>
          <w:cs/>
          <w:lang w:val="he_IL" w:bidi="he_IL"/>
        </w:rPr>
        <w:t xml:space="preserve"> וַיַּ֤עַן הָעָם֙ וַיֹּ֔אמֶר חָלִ֣ילָה לָּ֔נוּ מֵעֲזֹ֖ב אֶת־יְהוָ֑ה לַעֲבֹ֖ד אֱלֹהִ֥ים אֲחֵרִֽים׃</w:t>
      </w:r>
    </w:p>
    <w:p>
      <w:pPr>
        <w:bidi/>
      </w:pPr>
      <w:r>
        <w:rPr>
          <w:rtl/>
          <w:cs/>
          <w:lang w:val="he_IL" w:bidi="he_IL"/>
        </w:rPr>
      </w:r>
      <w:r>
        <w:rPr>
          <w:vertAlign w:val="superscript"/>
          <w:rtl/>
          <w:cs/>
          <w:lang w:val="he_IL" w:bidi="he_IL"/>
        </w:rPr>
        <w:t>17</w:t>
      </w:r>
      <w:r>
        <w:rPr>
          <w:rtl/>
          <w:cs/>
          <w:lang w:val="he_IL" w:bidi="he_IL"/>
        </w:rPr>
        <w:t xml:space="preserve"> כִּ֚י יְהוָ֣ה אֱלֹהֵ֔ינוּ הוּא֩ הַמַּעֲלֶ֨ה אֹתָ֧נוּ וְאֶת־אֲבוֹתֵ֛ינוּ מֵאֶ֥רֶץ מִצְרַ֖יִם מִבֵּ֣ית עֲבָדִ֑ים וַאֲשֶׁ֧ר עָשָׂ֣ה לְעֵינֵ֗ינוּ אֶת־הָאֹת֤וֹת הַגְּדֹלוֹת֙ הָאֵ֔לֶּה וַֽיִּשְׁמְרֵ֗נוּ בְּכָל־הַדֶּ֙רֶךְ֙ אֲשֶׁ֣ר הָלַ֣כְנוּ בָ֔הּ וּבְכֹל֙ הָֽעַמִּ֔ים אֲשֶׁ֥ר עָבַ֖רְנוּ בְּקִרְבָּֽם׃</w:t>
      </w:r>
    </w:p>
    <w:p>
      <w:pPr>
        <w:bidi/>
      </w:pPr>
      <w:r>
        <w:rPr>
          <w:rtl/>
          <w:cs/>
          <w:lang w:val="he_IL" w:bidi="he_IL"/>
        </w:rPr>
      </w:r>
      <w:r>
        <w:rPr>
          <w:vertAlign w:val="superscript"/>
          <w:rtl/>
          <w:cs/>
          <w:lang w:val="he_IL" w:bidi="he_IL"/>
        </w:rPr>
        <w:t>18</w:t>
      </w:r>
      <w:r>
        <w:rPr>
          <w:rtl/>
          <w:cs/>
          <w:lang w:val="he_IL" w:bidi="he_IL"/>
        </w:rPr>
        <w:t xml:space="preserve"> וַיְגָ֨רֶשׁ יְהוָ֜ה אֶת־כָּל־הָעַמִּ֗ים וְאֶת־הָאֱמֹרִ֛י יֹשֵׁ֥ב הָאָ֖רֶץ מִפָּנֵ֑ינוּ גַּם־אֲנַ֙חְנוּ֙ נַעֲבֹ֣ד אֶת־יְהוָ֔ה כִּי־ה֖וּא אֱלֹהֵֽינוּ׃ ס</w:t>
      </w:r>
    </w:p>
    <w:p>
      <w:pPr>
        <w:bidi/>
      </w:pPr>
      <w:r>
        <w:rPr>
          <w:rtl/>
          <w:cs/>
          <w:lang w:val="he_IL" w:bidi="he_IL"/>
        </w:rPr>
      </w:r>
      <w:r>
        <w:rPr>
          <w:vertAlign w:val="superscript"/>
          <w:rtl/>
          <w:cs/>
          <w:lang w:val="he_IL" w:bidi="he_IL"/>
        </w:rPr>
        <w:t>19</w:t>
      </w:r>
      <w:r>
        <w:rPr>
          <w:rtl/>
          <w:cs/>
          <w:lang w:val="he_IL" w:bidi="he_IL"/>
        </w:rPr>
        <w:t xml:space="preserve"> וַיֹּ֨אמֶר יְהוֹשֻׁ֜עַ אֶל־הָעָ֗ם לֹ֤א תֽוּכְלוּ֙ לַעֲבֹ֣ד אֶת־יְהוָ֔ה כִּֽי־אֱלֹהִ֥ים קְדֹשִׁ֖ים ה֑וּא אֵֽל־קַנּ֣וֹא ה֔וּא לֹֽא־יִשָּׂ֥א לְפִשְׁעֲכֶ֖ם וּלְחַטֹּאותֵיכֶֽם׃</w:t>
      </w:r>
    </w:p>
    <w:p>
      <w:pPr>
        <w:bidi/>
      </w:pPr>
      <w:r>
        <w:rPr>
          <w:rtl/>
          <w:cs/>
          <w:lang w:val="he_IL" w:bidi="he_IL"/>
        </w:rPr>
      </w:r>
      <w:r>
        <w:rPr>
          <w:vertAlign w:val="superscript"/>
          <w:rtl/>
          <w:cs/>
          <w:lang w:val="he_IL" w:bidi="he_IL"/>
        </w:rPr>
        <w:t>20</w:t>
      </w:r>
      <w:r>
        <w:rPr>
          <w:rtl/>
          <w:cs/>
          <w:lang w:val="he_IL" w:bidi="he_IL"/>
        </w:rPr>
        <w:t xml:space="preserve"> כִּ֤י תַֽעַזְבוּ֙ אֶת־יְהוָ֔ה וַעֲבַדְתֶּ֖ם אֱלֹהֵ֣י נֵכָ֑ר וְשָׁ֨ב וְהֵרַ֤ע לָכֶם֙ וְכִלָּ֣ה אֶתְכֶ֔ם אַחֲרֵ֖י אֲשֶׁר־הֵיטִ֥יב לָכֶֽם׃</w:t>
      </w:r>
    </w:p>
    <w:p>
      <w:pPr>
        <w:bidi/>
      </w:pPr>
      <w:r>
        <w:rPr>
          <w:rtl/>
          <w:cs/>
          <w:lang w:val="he_IL" w:bidi="he_IL"/>
        </w:rPr>
      </w:r>
      <w:r>
        <w:rPr>
          <w:vertAlign w:val="superscript"/>
          <w:rtl/>
          <w:cs/>
          <w:lang w:val="he_IL" w:bidi="he_IL"/>
        </w:rPr>
        <w:t>21</w:t>
      </w:r>
      <w:r>
        <w:rPr>
          <w:rtl/>
          <w:cs/>
          <w:lang w:val="he_IL" w:bidi="he_IL"/>
        </w:rPr>
        <w:t xml:space="preserve"> וַיֹּ֥אמֶר הָעָ֖ם אֶל־יְהוֹשֻׁ֑עַ לֹ֕א כִּ֥י אֶת־יְהוָ֖ה נַעֲבֹֽד׃</w:t>
      </w:r>
    </w:p>
    <w:p>
      <w:pPr>
        <w:bidi/>
      </w:pPr>
      <w:r>
        <w:rPr>
          <w:rtl/>
          <w:cs/>
          <w:lang w:val="he_IL" w:bidi="he_IL"/>
        </w:rPr>
      </w:r>
      <w:r>
        <w:rPr>
          <w:vertAlign w:val="superscript"/>
          <w:rtl/>
          <w:cs/>
          <w:lang w:val="he_IL" w:bidi="he_IL"/>
        </w:rPr>
        <w:t>22</w:t>
      </w:r>
      <w:r>
        <w:rPr>
          <w:rtl/>
          <w:cs/>
          <w:lang w:val="he_IL" w:bidi="he_IL"/>
        </w:rPr>
        <w:t xml:space="preserve"> וַיֹּ֨אמֶר יְהוֹשֻׁ֜עַ אֶל־הָעָ֗ם עֵדִ֤ים אַתֶּם֙ בָּכֶ֔ם כִּֽי־אַתֶּ֞ם בְּחַרְתֶּ֥ם לָכֶ֛ם אֶת־יְהוָ֖ה לַעֲבֹ֣ד אוֹת֑וֹ וַיֹּאמְר֖וּ עֵדִֽים׃</w:t>
      </w:r>
    </w:p>
    <w:p>
      <w:pPr>
        <w:bidi/>
      </w:pPr>
      <w:r>
        <w:rPr>
          <w:rtl/>
          <w:cs/>
          <w:lang w:val="he_IL" w:bidi="he_IL"/>
        </w:rPr>
      </w:r>
      <w:r>
        <w:rPr>
          <w:vertAlign w:val="superscript"/>
          <w:rtl/>
          <w:cs/>
          <w:lang w:val="he_IL" w:bidi="he_IL"/>
        </w:rPr>
        <w:t>23</w:t>
      </w:r>
      <w:r>
        <w:rPr>
          <w:rtl/>
          <w:cs/>
          <w:lang w:val="he_IL" w:bidi="he_IL"/>
        </w:rPr>
        <w:t xml:space="preserve"> וְעַתָּ֕ה הָסִ֛ירוּ אֶת־אֱלֹהֵ֥י הַנֵּכָ֖ר אֲשֶׁ֣ר בְּקִרְבְּכֶ֑ם וְהַטּוּ֙ אֶת־לְבַבְכֶ֔ם אֶל־יְהוָ֖ה אֱלֹהֵ֥י יִשְׂרָאֵֽל׃</w:t>
      </w:r>
    </w:p>
    <w:p>
      <w:pPr>
        <w:bidi/>
      </w:pPr>
      <w:r>
        <w:rPr>
          <w:rtl/>
          <w:cs/>
          <w:lang w:val="he_IL" w:bidi="he_IL"/>
        </w:rPr>
      </w:r>
      <w:r>
        <w:rPr>
          <w:vertAlign w:val="superscript"/>
          <w:rtl/>
          <w:cs/>
          <w:lang w:val="he_IL" w:bidi="he_IL"/>
        </w:rPr>
        <w:t>24</w:t>
      </w:r>
      <w:r>
        <w:rPr>
          <w:rtl/>
          <w:cs/>
          <w:lang w:val="he_IL" w:bidi="he_IL"/>
        </w:rPr>
        <w:t xml:space="preserve"> וַיֹּאמְר֥וּ הָעָ֖ם אֶל־יְהוֹשֻׁ֑עַ אֶת־יְהוָ֤ה אֱלֹהֵ֙ינוּ֙ נַעֲבֹ֔ד וּבְקוֹל֖וֹ נִשְׁמָֽע׃</w:t>
      </w:r>
    </w:p>
    <w:p>
      <w:pPr>
        <w:bidi/>
      </w:pPr>
      <w:r>
        <w:rPr>
          <w:rtl/>
          <w:cs/>
          <w:lang w:val="he_IL" w:bidi="he_IL"/>
        </w:rPr>
      </w:r>
      <w:r>
        <w:rPr>
          <w:vertAlign w:val="superscript"/>
          <w:rtl/>
          <w:cs/>
          <w:lang w:val="he_IL" w:bidi="he_IL"/>
        </w:rPr>
        <w:t>25</w:t>
      </w:r>
      <w:r>
        <w:rPr>
          <w:rtl/>
          <w:cs/>
          <w:lang w:val="he_IL" w:bidi="he_IL"/>
        </w:rPr>
        <w:t xml:space="preserve"> וַיִּכְרֹ֨ת יְהוֹשֻׁ֧עַ בְּרִ֛ית לָעָ֖ם בַּיּ֣וֹם הַה֑וּא וַיָּ֥שֶׂם ל֛וֹ חֹ֥ק וּמִשְׁפָּ֖ט בִּשְׁכֶֽם׃</w:t>
      </w:r>
    </w:p>
    <w:p>
      <w:pPr>
        <w:bidi/>
      </w:pPr>
      <w:r>
        <w:rPr>
          <w:rtl/>
          <w:cs/>
          <w:lang w:val="he_IL" w:bidi="he_IL"/>
        </w:rPr>
      </w:r>
      <w:r>
        <w:rPr>
          <w:vertAlign w:val="superscript"/>
          <w:rtl/>
          <w:cs/>
          <w:lang w:val="he_IL" w:bidi="he_IL"/>
        </w:rPr>
        <w:t>26</w:t>
      </w:r>
      <w:r>
        <w:rPr>
          <w:rtl/>
          <w:cs/>
          <w:lang w:val="he_IL" w:bidi="he_IL"/>
        </w:rPr>
        <w:t xml:space="preserve"> וַיִּכְתֹּ֤ב יְהוֹשֻׁ֙עַ֙ אֶת־הַדְּבָרִ֣ים הָאֵ֔לֶּה בְּסֵ֖פֶר תּוֹרַ֣ת אֱלֹהִ֑ים וַיִּקַּח֙ אֶ֣בֶן גְּדוֹלָ֔ה וַיְקִימֶ֣הָ שָּׁ֔ם תַּ֚חַת הָֽאַלָּ֔ה אֲשֶׁ֖ר בְּמִקְדַּ֥שׁ יְהוָֽה׃ ס</w:t>
      </w:r>
    </w:p>
    <w:p>
      <w:pPr>
        <w:bidi/>
      </w:pPr>
      <w:r>
        <w:rPr>
          <w:rtl/>
          <w:cs/>
          <w:lang w:val="he_IL" w:bidi="he_IL"/>
        </w:rPr>
      </w:r>
      <w:r>
        <w:rPr>
          <w:vertAlign w:val="superscript"/>
          <w:rtl/>
          <w:cs/>
          <w:lang w:val="he_IL" w:bidi="he_IL"/>
        </w:rPr>
        <w:t>27</w:t>
      </w:r>
      <w:r>
        <w:rPr>
          <w:rtl/>
          <w:cs/>
          <w:lang w:val="he_IL" w:bidi="he_IL"/>
        </w:rPr>
        <w:t xml:space="preserve"> וַיֹּ֨אמֶר יְהוֹשֻׁ֜עַ אֶל־כָּל־הָעָ֗ם הִנֵּ֨ה הָאֶ֤בֶן הַזֹּאת֙ תִּֽהְיֶה־בָּ֣נוּ לְעֵדָ֔ה כִּֽי־הִ֣יא שָׁמְעָ֗ה אֵ֚ת כָּל־אִמְרֵ֣י יְהוָ֔ה אֲשֶׁ֥ר דִּבֶּ֖ר עִמָּ֑נוּ וְהָיְתָ֤ה בָכֶם֙ לְעֵדָ֔ה פֶּֽן־תְּכַחֲשׁ֖וּן בֵּאלֹהֵיכֶֽם׃</w:t>
      </w:r>
    </w:p>
    <w:p>
      <w:pPr>
        <w:bidi/>
      </w:pPr>
      <w:r>
        <w:rPr>
          <w:rtl/>
          <w:cs/>
          <w:lang w:val="he_IL" w:bidi="he_IL"/>
        </w:rPr>
      </w:r>
      <w:r>
        <w:rPr>
          <w:vertAlign w:val="superscript"/>
          <w:rtl/>
          <w:cs/>
          <w:lang w:val="he_IL" w:bidi="he_IL"/>
        </w:rPr>
        <w:t>28</w:t>
      </w:r>
      <w:r>
        <w:rPr>
          <w:rtl/>
          <w:cs/>
          <w:lang w:val="he_IL" w:bidi="he_IL"/>
        </w:rPr>
        <w:t xml:space="preserve"> וַיְשַׁלַּ֤ח יְהוֹשֻׁ֙עַ֙ אֶת־הָעָ֔ם אִ֖ישׁ לְנַחֲלָתֽוֹ׃ פ</w:t>
      </w:r>
    </w:p>
    <w:p>
      <w:pPr>
        <w:bidi/>
      </w:pPr>
      <w:r>
        <w:rPr>
          <w:rtl/>
          <w:cs/>
          <w:lang w:val="he_IL" w:bidi="he_IL"/>
        </w:rPr>
      </w:r>
      <w:r>
        <w:rPr>
          <w:vertAlign w:val="superscript"/>
          <w:rtl/>
          <w:cs/>
          <w:lang w:val="he_IL" w:bidi="he_IL"/>
        </w:rPr>
        <w:t>29</w:t>
      </w:r>
      <w:r>
        <w:rPr>
          <w:rtl/>
          <w:cs/>
          <w:lang w:val="he_IL" w:bidi="he_IL"/>
        </w:rPr>
        <w:t xml:space="preserve"> וַיְהִ֗י אַֽחֲרֵי֙ הַדְּבָרִ֣ים הָאֵ֔לֶּה וַיָּ֛מָת יְהוֹשֻׁ֥עַ בִּן־נ֖וּן עֶ֣בֶד יְהוָ֑ה בֶּן־מֵאָ֥ה וָעֶ֖שֶׂר שָׁנִֽים׃</w:t>
      </w:r>
    </w:p>
    <w:p>
      <w:pPr>
        <w:bidi/>
      </w:pPr>
      <w:r>
        <w:rPr>
          <w:rtl/>
          <w:cs/>
          <w:lang w:val="he_IL" w:bidi="he_IL"/>
        </w:rPr>
      </w:r>
      <w:r>
        <w:rPr>
          <w:vertAlign w:val="superscript"/>
          <w:rtl/>
          <w:cs/>
          <w:lang w:val="he_IL" w:bidi="he_IL"/>
        </w:rPr>
        <w:t>30</w:t>
      </w:r>
      <w:r>
        <w:rPr>
          <w:rtl/>
          <w:cs/>
          <w:lang w:val="he_IL" w:bidi="he_IL"/>
        </w:rPr>
        <w:t xml:space="preserve"> וַיִּקְבְּר֤וּ אֹתוֹ֙ בִּגְב֣וּל נַחֲלָת֔וֹ בְּתִמְנַת־סֶ֖רַח אֲשֶׁ֣ר בְּהַר־אֶפְרָ֑יִם מִצְּפ֖וֹן לְהַר־גָּֽעַשׁ׃</w:t>
      </w:r>
    </w:p>
    <w:p>
      <w:pPr>
        <w:bidi/>
      </w:pPr>
      <w:r>
        <w:rPr>
          <w:rtl/>
          <w:cs/>
          <w:lang w:val="he_IL" w:bidi="he_IL"/>
        </w:rPr>
      </w:r>
      <w:r>
        <w:rPr>
          <w:vertAlign w:val="superscript"/>
          <w:rtl/>
          <w:cs/>
          <w:lang w:val="he_IL" w:bidi="he_IL"/>
        </w:rPr>
        <w:t>31</w:t>
      </w:r>
      <w:r>
        <w:rPr>
          <w:rtl/>
          <w:cs/>
          <w:lang w:val="he_IL" w:bidi="he_IL"/>
        </w:rPr>
        <w:t xml:space="preserve"> וַיַּעֲבֹ֤ד יִשְׂרָאֵל֙ אֶת־יְהוָ֔ה כֹּ֖ל יְמֵ֣י יְהוֹשֻׁ֑עַ וְכֹ֣ל ׀ יְמֵ֣י הַזְּקֵנִ֗ים אֲשֶׁ֨ר הֶאֱרִ֤יכוּ יָמִים֙ אַחֲרֵ֣י יְהוֹשֻׁ֔עַ וַאֲשֶׁ֣ר יָדְע֗וּ אֵ֚ת כָּל־מַעֲשֵׂ֣ה יְהוָ֔ה אֲשֶׁ֥ר עָשָׂ֖ה לְיִשְׂרָאֵֽל׃</w:t>
      </w:r>
    </w:p>
    <w:p>
      <w:pPr>
        <w:bidi/>
      </w:pPr>
      <w:r>
        <w:rPr>
          <w:rtl/>
          <w:cs/>
          <w:lang w:val="he_IL" w:bidi="he_IL"/>
        </w:rPr>
      </w:r>
      <w:r>
        <w:rPr>
          <w:vertAlign w:val="superscript"/>
          <w:rtl/>
          <w:cs/>
          <w:lang w:val="he_IL" w:bidi="he_IL"/>
        </w:rPr>
        <w:t>32</w:t>
      </w:r>
      <w:r>
        <w:rPr>
          <w:rtl/>
          <w:cs/>
          <w:lang w:val="he_IL" w:bidi="he_IL"/>
        </w:rPr>
        <w:t xml:space="preserve"> וְאֶת־עַצְמ֣וֹת י֠וֹסֵף אֲשֶׁר־הֶעֱל֨וּ בְנֵי־יִשְׂרָאֵ֥ל ׀ מִמִּצְרַיִם֮ קָבְר֣וּ בִשְׁכֶם֒ בְּחֶלְקַ֣ת הַשָּׂדֶ֗ה אֲשֶׁ֨ר קָנָ֧ה יַעֲקֹ֛ב מֵאֵ֛ת בְּנֵֽי־חֲמ֥וֹר אֲבִֽי־שְׁכֶ֖ם בְּמֵאָ֣ה קְשִׂיטָ֑ה וַיִּֽהְי֥וּ לִבְנֵֽי־יוֹסֵ֖ף לְנַחֲלָֽה׃</w:t>
      </w:r>
    </w:p>
    <w:p>
      <w:pPr>
        <w:bidi/>
      </w:pPr>
      <w:r>
        <w:rPr>
          <w:rtl/>
          <w:cs/>
          <w:lang w:val="he_IL" w:bidi="he_IL"/>
        </w:rPr>
      </w:r>
      <w:r>
        <w:rPr>
          <w:vertAlign w:val="superscript"/>
          <w:rtl/>
          <w:cs/>
          <w:lang w:val="he_IL" w:bidi="he_IL"/>
        </w:rPr>
        <w:t>33</w:t>
      </w:r>
      <w:r>
        <w:rPr>
          <w:rtl/>
          <w:cs/>
          <w:lang w:val="he_IL" w:bidi="he_IL"/>
        </w:rPr>
        <w:t xml:space="preserve"> וְאֶלְעָזָ֥ר בֶּֽן־אַהֲרֹ֖ן מֵ֑ת וַיִּקְבְּר֣וּ אֹת֗וֹ בְּגִבְעַת֙ פִּֽינְחָ֣ס בְּנ֔וֹ אֲשֶׁ֥ר נִתַּן־ל֖וֹ בְּהַ֥ר אֶפְרָֽיִם׃</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e_IL" w:eastAsia="en-US" w:bidi="he_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hb.openscriptures.org/HomeFiles/Oshb.html" TargetMode="External"/><Relationship Id="rId14" Type="http://schemas.openxmlformats.org/officeDocument/2006/relationships/hyperlink" Target="http://creativecommons.org/licenses/by/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