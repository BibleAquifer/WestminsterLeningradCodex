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Deuteronomy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אֵ֣לֶּה הַדְּבָרִ֗ים אֲשֶׁ֨ר דִּבֶּ֤ר מֹשֶׁה֙ אֶל־כָּל־יִשְׂרָאֵ֔ל בְּעֵ֖בֶר הַיַּרְדֵּ֑ן בַּמִּדְבָּ֡ר בָּֽעֲרָבָה֩ מ֨וֹל ס֜וּף בֵּֽין־פָּארָ֧ן וּבֵֽין־תֹּ֛פֶל וְלָבָ֥ן וַחֲצֵרֹ֖ת וְדִ֥י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אַחַ֨ד עָשָׂ֥ר יוֹם֙ מֵֽחֹרֵ֔ב דֶּ֖רֶךְ הַר־שֵׂעִ֑יר עַ֖ד קָדֵ֥שׁ בַּרְנֵֽעַ׃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וַיְהִי֙ בְּאַרְבָּעִ֣ים שָׁנָ֔ה בְּעַשְׁתֵּֽי־עָשָׂ֥ר חֹ֖דֶשׁ בְּאֶחָ֣ד לַחֹ֑דֶשׁ דִּבֶּ֤ר מֹשֶׁה֙ אֶל־בְּנֵ֣י יִשְׂרָאֵ֔ל כְּ֠כֹל אֲשֶׁ֨ר צִוָּ֧ה יְהוָ֛ה אֹת֖וֹ אֲלֵהֶֽם׃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אַחֲרֵ֣י הַכֹּת֗וֹ אֵ֚ת סִיחֹן֙ מֶ֣לֶךְ הָֽאֱמֹרִ֔י אֲשֶׁ֥ר יוֹשֵׁ֖ב בְּחֶשְׁבּ֑וֹן וְאֵ֗ת ע֚וֹג מֶ֣לֶךְ הַבָּשָׁ֔ן אֲשֶׁר־יוֹשֵׁ֥ב בְּעַשְׁתָּרֹ֖ת בְּאֶדְרֶֽעִי׃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בְּעֵ֥בֶר הַיַּרְדֵּ֖ן בְּאֶ֣רֶץ מוֹאָ֑ב הוֹאִ֣יל מֹשֶׁ֔ה בֵּאֵ֛ר אֶת־הַתּוֹרָ֥ה הַזֹּ֖את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יְהוָ֧ה אֱלֹהֵ֛ינוּ דִּבֶּ֥ר אֵלֵ֖ינוּ בְּחֹרֵ֣ב לֵאמֹ֑ר רַב־לָכֶ֥ם שֶׁ֖בֶת בָּהָ֥ר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פְּנ֣וּ ׀ וּסְע֣וּ לָכֶ֗ם וּבֹ֨אוּ הַ֥ר הָֽאֱמֹרִי֮ וְאֶל־כָּל־שְׁכֵנָיו֒ בָּעֲרָבָ֥ה בָהָ֛ר וּבַשְּׁפֵלָ֥ה וּבַנֶּ֖גֶב וּבְח֣וֹף הַיָּ֑ם אֶ֤רֶץ הַֽכְּנַעֲנִי֙ וְהַלְּבָנ֔וֹן עַד־הַנָּהָ֥ר הַגָּדֹ֖ל נְהַר־פְּרָֽת׃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רְאֵ֛ה נָתַ֥תִּי לִפְנֵיכֶ֖ם אֶת־הָאָ֑רֶץ בֹּ֚אוּ וּרְשׁ֣וּ אֶת־הָאָ֔רֶץ אֲשֶׁ֣ר נִשְׁבַּ֣ע יְ֠הוָה לַאֲבֹ֨תֵיכֶ֜ם לְאַבְרָהָ֨ם לְיִצְחָ֤ק וּֽלְיַעֲקֹב֙ לָתֵ֣ת לָהֶ֔ם וּלְזַרְעָ֖ם אַחֲרֵיהֶֽם׃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וָאֹמַ֣ר אֲלֵכֶ֔ם בָּעֵ֥ת הַהִ֖וא לֵאמֹ֑ר לֹא־אוּכַ֥ל לְבַדִּ֖י שְׂאֵ֥ת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יְהוָ֥ה אֱלֹהֵיכֶ֖ם הִרְבָּ֣ה אֶתְכֶ֑ם וְהִנְּכֶ֣ם הַיּ֔וֹם כְּכוֹכְבֵ֥י הַשָּׁמַ֖יִם לָרֹֽב׃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יְהוָ֞ה אֱלֹהֵ֣י אֲבֽוֹתֵכֶ֗ם יֹסֵ֧ף עֲלֵיכֶ֛ם כָּכֶ֖ם אֶ֣לֶף פְּעָמִ֑ים וִיבָרֵ֣ךְ אֶתְכֶ֔ם כַּאֲשֶׁ֖ר דִּבֶּ֥ר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אֵיכָ֥ה אֶשָּׂ֖א לְבַדִּ֑י טָרְחֲכֶ֥ם וּמַֽשַּׂאֲכֶ֖ם וְרִֽיבְכֶֽם׃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הָב֣וּ לָ֠כֶם אֲנָשִׁ֨ים חֲכָמִ֧ים וּנְבֹנִ֛ים וִידֻעִ֖ים לְשִׁבְטֵיכֶ֑ם וַאֲשִׂימֵ֖ם בְּרָאשֵׁיכֶֽם׃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וַֽתַּעֲנ֖וּ אֹתִ֑י וַתֹּ֣אמְר֔וּ טֽוֹב־הַדָּבָ֥ר אֲשֶׁר־דִּבַּ֖רְתָּ לַעֲשֽׂוֹת׃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וָאֶקַּ֞ח אֶת־רָאשֵׁ֣י שִׁבְטֵיכֶ֗ם אֲנָשִׁ֤ים חֲכָמִים֙ וִֽידֻעִ֔ים וָאֶתֵּ֥ן אֹתָ֛ם רָאשִׁ֖ים עֲלֵיכֶ֑ם שָׂרֵ֨י אֲלָפִ֜ים וְשָׂרֵ֣י מֵא֗וֹת וְשָׂרֵ֤י חֲמִשִּׁים֙ וְשָׂרֵ֣י עֲשָׂרֹ֔ת וְשֹׁטְרִ֖ים לְשִׁבְטֵיכֶֽם׃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וָאֲצַוֶּה֙ אֶת־שֹׁ֣פְטֵיכֶ֔ם בָּעֵ֥ת הַהִ֖וא לֵאמֹ֑ר שָׁמֹ֤עַ בֵּין־אֲחֵיכֶם֙ וּשְׁפַטְתֶּ֣ם צֶ֔דֶק בֵּֽין־אִ֥ישׁ וּבֵין־אָחִ֖יו וּבֵ֥ין גֵּרֽוֹ׃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לֹֽא־תַכִּ֨ירוּ פָנִ֜ים בַּמִּשְׁפָּ֗ט כַּקָּטֹ֤ן כַּגָּדֹל֙ תִּשְׁמָע֔וּן לֹ֤א תָג֙וּרוּ֙ מִפְּנֵי־אִ֔ישׁ כִּ֥י הַמִּשְׁפָּ֖ט לֵאלֹהִ֣ים ה֑וּא וְהַדָּבָר֙ אֲשֶׁ֣ר יִקְשֶׁ֣ה מִכֶּ֔ם תַּקְרִב֥וּן אֵלַ֖י וּשְׁמַעְתִּֽיו׃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וָאֲצַוֶּ֥ה אֶתְכֶ֖ם בָּעֵ֣ת הַהִ֑וא אֵ֥ת כָּל־הַדְּבָרִ֖ים אֲשֶׁ֥ר תַּעֲשֽׂוּן׃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וַנִּסַּ֣ע מֵחֹרֵ֗ב וַנֵּ֡לֶךְ אֵ֣ת כָּל־הַמִּדְבָּ֣ר הַגָּדוֹל֩ וְהַנּוֹרָ֨א הַה֜וּא אֲשֶׁ֣ר רְאִיתֶ֗ם דֶּ֚רֶךְ הַ֣ר הָֽאֱמֹרִ֔י כַּאֲשֶׁ֥ר צִוָּ֛ה יְהוָ֥ה אֱלֹהֵ֖ינוּ אֹתָ֑נוּ וַנָּבֹ֕א עַ֖ד קָדֵ֥שׁ בַּרְנֵֽעַ׃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וָאֹמַ֖ר אֲלֵכֶ֑ם בָּאתֶם֙ עַד־הַ֣ר הָאֱמֹרִ֔י אֲשֶׁר־יְהוָ֥ה אֱלֹהֵ֖ינוּ נֹתֵ֥ן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רְ֠אֵה נָתַ֨ן יְהוָ֧ה אֱלֹהֶ֛יךָ לְפָנֶ֖יךָ אֶת־הָאָ֑רֶץ עֲלֵ֣ה רֵ֗שׁ כַּאֲשֶׁר֩ דִּבֶּ֨ר יְהוָ֜ה אֱלֹהֵ֤י אֲבֹתֶ֙יךָ֙ לָ֔ךְ אַל־תִּירָ֖א וְאַל־תֵּחָֽת׃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וַתִּקְרְב֣וּן אֵלַי֮ כֻּלְּכֶם֒ וַתֹּאמְר֗וּ נִשְׁלְחָ֤ה אֲנָשִׁים֙ לְפָנֵ֔ינוּ וְיַחְפְּרוּ־לָ֖נוּ אֶת־הָאָ֑רֶץ וְיָשִׁ֤בוּ אֹתָ֙נוּ֙ דָּבָ֔ר אֶת־הַדֶּ֙רֶךְ֙ אֲשֶׁ֣ר נַעֲלֶה־בָּ֔הּ וְאֵת֙ הֶֽעָרִ֔ים אֲשֶׁ֥ר נָבֹ֖א אֲלֵיהֶֽן׃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וַיִּיטַ֥ב בְּעֵינַ֖י הַדָּבָ֑ר וָאֶקַּ֤ח מִכֶּם֙ שְׁנֵ֣ים עָשָׂ֣ר אֲנָשִׁ֔ים אִ֥ישׁ אֶחָ֖ד לַשָּֽׁבֶט׃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וַיִּפְנוּ֙ וַיַּעֲל֣וּ הָהָ֔רָה וַיָּבֹ֖אוּ עַד־נַ֣חַל אֶשְׁכֹּ֑ל וַֽיְרַגְּל֖וּ אֹתָֽהּ׃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וַיִּקְח֤וּ בְיָדָם֙ מִפְּרִ֣י הָאָ֔רֶץ וַיּוֹרִ֖דוּ אֵלֵ֑ינוּ וַיָּשִׁ֨בוּ אֹתָ֤נוּ דָבָר֙ וַיֹּ֣אמְר֔וּ טוֹבָ֣ה הָאָ֔רֶץ אֲשֶׁר־יְהוָ֥ה אֱלֹהֵ֖ינוּ נֹתֵ֥ן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וְלֹ֥א אֲבִיתֶ֖ם לַעֲלֹ֑ת וַתַּמְר֕וּ אֶת־פִּ֥י יְהוָ֖ה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וַתֵּרָגְנ֤וּ בְאָהֳלֵיכֶם֙ וַתֹּ֣אמְר֔וּ בְּשִׂנְאַ֤ת יְהוָה֙ אֹתָ֔נוּ הוֹצִיאָ֖נוּ מֵאֶ֣רֶץ מִצְרָ֑יִם לָתֵ֥ת אֹתָ֛נוּ בְּיַ֥ד הָאֱמֹרִ֖י לְהַשְׁמִידֵֽנוּ׃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אָנָ֣ה ׀ אֲנַ֣חְנוּ עֹלִ֗ים אַחֵינוּ֩ הֵמַ֨סּוּ אֶת־לְבָבֵ֜נוּ לֵאמֹ֗ר עַ֣ם גָּד֤וֹל וָרָם֙ מִמֶּ֔נּוּ עָרִ֛ים גְּדֹלֹ֥ת וּבְצוּרֹ֖ת בַּשָּׁמָ֑יִם וְגַם־בְּנֵ֥י עֲנָקִ֖ים רָאִ֥ינוּ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וָאֹמַ֖ר אֲלֵכֶ֑ם לֹא־תַֽעַרְצ֥וּן וְֽלֹא־תִֽירְא֖וּן מֵהֶֽם׃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יְהוָ֤ה אֱלֹֽהֵיכֶם֙ הַהֹלֵ֣ךְ לִפְנֵיכֶ֔ם ה֖וּא יִלָּחֵ֣ם לָכֶ֑ם כְּ֠כֹל אֲשֶׁ֨ר עָשָׂ֧ה אִתְּכֶ֛ם בְּמִצְרַ֖יִם לְעֵינֵיכֶֽם׃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וּבַמִּדְבָּר֙ אֲשֶׁ֣ר רָאִ֔יתָ אֲשֶׁ֤ר נְשָׂאֲךָ֙ יְהוָ֣ה אֱלֹהֶ֔יךָ כַּאֲשֶׁ֥ר יִשָׂא־אִ֖ישׁ אֶת־בְּנ֑וֹ בְּכָל־הַדֶּ֙רֶךְ֙ אֲשֶׁ֣ר הֲלַכְתֶּ֔ם עַד־בֹּאֲכֶ֖ם עַד־הַמָּק֥וֹם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וּבַדָּבָ֖ר הַזֶּ֑ה אֵֽינְכֶם֙ מַאֲמִינִ֔ם בַּיהוָ֖ה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הַהֹלֵ֨ךְ לִפְנֵיכֶ֜ם בַּדֶּ֗רֶךְ לָת֥וּר לָכֶ֛ם מָק֖וֹם לַֽחֲנֹֽתְכֶ֑ם בָּאֵ֣שׁ ׀ לַ֗יְלָה לַרְאֹֽתְכֶם֙ בַּדֶּ֙רֶךְ֙ אֲשֶׁ֣ר תֵּֽלְכוּ־בָ֔הּ וּבֶעָנָ֖ן יוֹמָֽם׃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וַיִּשְׁמַ֥ע יְהוָ֖ה אֶת־ק֣וֹל דִּבְרֵיכֶ֑ם וַיִּקְצֹ֖ף וַיִּשָּׁבַ֥ע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אִם־יִרְאֶ֥ה אִישׁ֙ בָּאֲנָשִׁ֣ים הָאֵ֔לֶּה הַדּ֥וֹר הָרָ֖ע הַזֶּ֑ה אֵ֚ת הָאָ֣רֶץ הַטּוֹבָ֔ה אֲשֶׁ֣ר נִשְׁבַּ֔עְתִּי לָתֵ֖ת לַאֲבֹתֵיכֶֽם׃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זֽוּלָתִ֞י כָּלֵ֤ב בֶּן־יְפֻנֶּה֙ ה֣וּא יִרְאֶ֔נָּה וְלֽוֹ־אֶתֵּ֧ן אֶת־הָאָ֛רֶץ אֲשֶׁ֥ר דָּֽרַךְ־בָּ֖הּ וּלְבָנָ֑יו יַ֕עַן אֲשֶׁ֥ר מִלֵּ֖א אַחֲרֵ֥י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גַּם־בִּי֙ הִתְאַנַּ֣ף יְהוָ֔ה בִּגְלַלְכֶ֖ם לֵאמֹ֑ר גַּם־אַתָּ֖ה לֹא־תָבֹ֥א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יְהוֹשֻׁ֤עַ בִּן נוּן֙ הָעֹמֵ֣ד לְפָנֶ֔יךָ ה֖וּא יָ֣בֹא שָׁ֑מָּה אֹת֣וֹ חַזֵּ֔ק כִּי־ה֖וּא יַנְחִלֶ֥נָּה אֶת־יִשְׂרָאֵֽל׃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וְטַפְּכֶם֩ אֲשֶׁ֨ר אֲמַרְתֶּ֜ם לָבַ֣ז יִהְיֶ֗ה וּ֠בְנֵיכֶם אֲשֶׁ֨ר לֹא־יָדְע֤וּ הַיּוֹם֙ ט֣וֹב וָרָ֔ע הֵ֖מָּה יָבֹ֣אוּ שָׁ֑מָּה וְלָהֶ֣ם אֶתְּנֶ֔נָּה וְהֵ֖ם יִירָשֽׁוּהָּ׃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וְאַתֶּ֖ם פְּנ֣וּ לָכֶ֑ם וּסְע֥וּ הַמִּדְבָּ֖רָה דֶּ֥רֶךְ יַם־סֽוּף׃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וַֽתַּעֲנ֣וּ ׀ וַתֹּאמְר֣וּ אֵלַ֗י חָטָאנוּ֮ לַֽיהוָה֒ אֲנַ֤חְנוּ נַעֲלֶה֙ וְנִלְחַ֔מְנוּ כְּכֹ֥ל אֲשֶׁר־צִוָּ֖נוּ יְהוָ֣ה אֱלֹהֵ֑ינוּ וַֽתַּחְגְּר֗וּ אִ֚ישׁ אֶת־כְּלֵ֣י מִלְחַמְתּ֔וֹ וַתָּהִ֖ינוּ לַעֲלֹ֥ת הָהָֽרָה׃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וַיֹּ֨אמֶר יְהוָ֜ה אֵלַ֗י אֱמֹ֤ר לָהֶם֙ לֹ֤א תַֽעֲלוּ֙ וְלֹא־תִלָּ֣חֲמ֔וּ כִּ֥י אֵינֶ֖נִּי בְּקִרְבְּכֶ֑ם וְלֹא֙ תִּנָּֽגְפ֔וּ לִפְנֵ֖י אֹיְבֵיכֶֽם׃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וָאֲדַבֵּ֥ר אֲלֵיכֶ֖ם וְלֹ֣א שְׁמַעְתֶּ֑ם וַתַּמְרוּ֙ אֶת־פִּ֣י יְהוָ֔ה וַתָּזִ֖דוּ וַתַּעֲל֥וּ הָהָֽרָה׃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וַיֵּצֵ֨א הָאֱמֹרִ֜י הַיֹּשֵׁ֨ב בָּהָ֤ר הַהוּא֙ לִקְרַאתְכֶ֔ם וַיִּרְדְּפ֣וּ אֶתְכֶ֔ם כַּאֲשֶׁ֥ר תַּעֲשֶׂ֖ינָה הַדְּבֹרִ֑ים וַֽיַּכְּת֥וּ אֶתְכֶ֛ם בְּשֵׂעִ֖יר עַד־חָרְמָֽה׃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וַתָּשֻׁ֥בוּ וַתִּבְכּ֖וּ לִפְנֵ֣י יְהוָ֑ה וְלֹֽא־שָׁמַ֤ע יְהוָה֙ בְּקֹ֣לְכֶ֔ם וְלֹ֥א הֶאֱזִ֖ין אֲלֵיכֶֽם׃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וַתֵּשְׁב֥וּ בְקָדֵ֖שׁ יָמִ֣ים רַבִּ֑ים כַּיָּמִ֖ים אֲשֶׁ֥ר יְשַׁבְתֶּֽם׃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וַנֵּ֜פֶן וַנִּסַּ֤ע הַמִּדְבָּ֙רָה֙ דֶּ֣רֶךְ יַם־ס֔וּף כַּאֲשֶׁ֛ר דִּבֶּ֥ר יְהוָ֖ה אֵלָ֑י וַנָּ֥סָב אֶת־הַר־שֵׂעִ֖יר יָמִ֥ים רַבִּֽים׃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וַיֹּ֥אמֶר 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רַב־לָכֶ֕ם סֹ֖ב אֶת־הָהָ֣ר הַזֶּ֑ה פְּנ֥וּ לָכֶ֖ם צָפֹֽנָה׃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וְאֶת־הָעָם֮ צַ֣ו לֵאמֹר֒ אַתֶּ֣ם עֹֽבְרִ֗ים בִּגְבוּל֙ אֲחֵיכֶ֣ם בְּנֵי־עֵשָׂ֔ו הַיֹּשְׁבִ֖ים בְּשֵׂעִ֑יר וְיִֽירְא֣וּ מִכֶּ֔ם וְנִשְׁמַרְתֶּ֖ם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אַל־תִּתְגָּר֣וּ בָ֔ם כִּ֠י לֹֽא־אֶתֵּ֤ן לָכֶם֙ מֵֽאַרְצָ֔ם עַ֖ד מִדְרַ֣ךְ כַּף־רָ֑גֶל כִּֽי־יְרֻשָּׁ֣ה לְעֵשָׂ֔ו נָתַ֖תִּי אֶת־הַ֥ר שֵׂעִֽיר׃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אֹ֣כֶל תִּשְׁבְּר֧וּ מֵֽאִתָּ֛ם בַּכֶּ֖סֶף וַאֲכַלְתֶּ֑ם וְגַם־מַ֜יִם תִּכְר֧וּ מֵאִתָּ֛ם בַּכֶּ֖סֶף וּשְׁתִיתֶֽם׃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כִּי֩ יְהוָ֨ה אֱלֹהֶ֜יךָ בֵּֽרַכְךָ֗ בְּכֹל֙ מַעֲשֵׂ֣ה יָדֶ֔ךָ יָדַ֣ע לֶכְתְּךָ֔ אֶת־הַמִּדְבָּ֥ר הַגָּדֹ֖ל הַזֶּ֑ה זֶ֣ה ׀ אַרְבָּעִ֣ים שָׁנָ֗ה יְהוָ֤ה אֱלֹהֶ֙יךָ֙ עִמָּ֔ךְ לֹ֥א חָסַ֖רְתָּ 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וַֽנַּעֲבֹ֞ר מֵאֵ֧ת אַחֵ֣ינוּ בְנֵי־עֵשָׂ֗ו הַיֹּֽשְׁבִים֙ בְּשֵׂעִ֔יר מִדֶּ֙רֶךְ֙ הָֽעֲרָבָ֔ה מֵאֵילַ֖ת וּמֵעֶצְיֹ֣ן גָּ֑בֶר ס וַנֵּ֙פֶן֙ וַֽנַּעֲבֹ֔ר דֶּ֖רֶךְ מִדְבַּ֥ר מוֹאָֽב׃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וַיֹּ֨אמֶר יְהוָ֜ה אֵלַ֗י אֶל־תָּ֙צַר֙ אֶת־מוֹאָ֔ב וְאַל־תִּתְגָּ֥ר בָּ֖ם מִלְחָמָ֑ה כִּ֠י לֹֽא־אֶתֵּ֨ן לְךָ֤ מֵֽאַרְצוֹ֙ יְרֻשָּׁ֔ה כִּ֣י לִבְנֵי־ל֔וֹט נָתַ֥תִּי אֶת־עָ֖ר יְרֻשָּֽׁה׃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הָאֵמִ֥ים לְפָנִ֖ים יָ֣שְׁבוּ בָ֑הּ עַ֣ם גָּד֥וֹל וְרַ֛ב וָרָ֖ם כָּעֲנָקִֽים׃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רְפָאִ֛ים יֵחָשְׁב֥וּ אַף־הֵ֖ם כָּעֲנָקִ֑ים וְהַמֹּ֣אָבִ֔ים יִקְרְא֥וּ לָהֶ֖ם אֵמִֽים׃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וּבְשֵׂעִ֞יר יָשְׁב֣וּ הַחֹרִים֮ לְפָנִים֒ וּבְנֵ֧י עֵשָׂ֣ו יִֽירָשׁ֗וּם וַיַּשְׁמִידוּם֙ מִפְּנֵיהֶ֔ם וַיֵּשְׁב֖וּ תַּחְתָּ֑ם כַּאֲשֶׁ֧ר עָשָׂ֣ה יִשְׂרָאֵ֗ל לְאֶ֙רֶץ֙ יְרֻשָּׁת֔וֹ אֲשֶׁר־נָתַ֥ן יְהוָ֖ה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עַתָּ֗ה קֻ֛מוּ וְעִבְר֥וּ לָכֶ֖ם אֶת־נַ֣חַל זָ֑רֶד וַֽנַּעֲבֹ֖ר אֶת־נַ֥חַל זָֽרֶד׃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וְהַיָּמִ֞ים אֲשֶׁר־הָלַ֣כְנוּ ׀ מִקָּדֵ֣שׁ בַּרְנֵ֗עַ עַ֤ד אֲשֶׁר־עָבַ֙רְנוּ֙ אֶת־נַ֣חַל זֶ֔רֶד שְׁלֹשִׁ֥ים וּשְׁמֹנֶ֖ה שָׁנָ֑ה עַד־תֹּ֨ם כָּל־הַדּ֜וֹר אַנְשֵׁ֤י הַמִּלְחָמָה֙ מִקֶּ֣רֶב הַֽמַּחֲנֶ֔ה כַּאֲשֶׁ֛ר נִשְׁבַּ֥ע יְהוָ֖ה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וְגַ֤ם יַד־יְהוָה֙ הָ֣יְתָה בָּ֔ם לְהֻמָּ֖ם מִקֶּ֣רֶב הַֽמַּחֲנֶ֑ה עַ֖ד תֻּמָּֽם׃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וַיְהִ֨י כַאֲשֶׁר־תַּ֜מּוּ כָּל־אַנְשֵׁ֧י הַמִּלְחָמָ֛ה לָמ֖וּת מִקֶּ֥רֶב הָעָֽם׃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וַיְדַבֵּ֥ר 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אַתָּ֨ה עֹבֵ֥ר הַיּ֛וֹם אֶת־גְּב֥וּל מוֹאָ֖ב אֶת־עָֽר׃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וְקָרַבְתָּ֗ מ֚וּל בְּנֵ֣י עַמּ֔וֹן אַל־תְּצֻרֵ֖ם וְאַל־תִּתְגָּ֣ר בָּ֑ם כִּ֣י לֹֽא־אֶ֠תֵּן מֵאֶ֨רֶץ בְּנֵי־עַמּ֤וֹן לְךָ֙ יְרֻשָּׁ֔ה כִּ֥י לִבְנֵי־ל֖וֹט נְתַתִּ֥יהָ יְרֻשָּֽׁה׃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אֶֽרֶץ־רְפָאִ֥ים תֵּחָשֵׁ֖ב אַף־הִ֑וא רְפָאִ֤ים יָֽשְׁבוּ־בָהּ֙ לְפָנִ֔ים וְהָֽעַמֹּנִ֔ים יִקְרְא֥וּ לָהֶ֖ם זַמְזֻמִּֽים׃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עַ֣ם גָּד֥וֹל וְרַ֛ב וָרָ֖ם כָּעֲנָקִ֑ים וַיַּשְׁמִידֵ֤ם יְהוָה֙ מִפְּנֵיהֶ֔ם וַיִּירָשֻׁ֖ם וַיֵּשְׁב֥וּ תַחְתָּֽם׃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כַּאֲשֶׁ֤ר עָשָׂה֙ לִבְנֵ֣י עֵשָׂ֔ו הַיֹּשְׁבִ֖ים בְּשֵׂעִ֑יר אֲשֶׁ֨ר הִשְׁמִ֤יד אֶת־הַחֹרִי֙ מִפְּנֵיהֶ֔ם וַיִּֽירָשֻׁם֙ וַיֵּשְׁב֣וּ תַחְתָּ֔ם עַ֖ד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וְהָֽעַוִּ֛ים הַיֹּשְׁבִ֥ים בַּחֲצֵרִ֖ים עַד־עַזָּ֑ה כַּפְתֹּרִים֙ הַיֹּצְאִ֣ים מִכַּפְתּ֔וֹר הִשְׁמִידֻ֖ם וַיֵּשְׁב֥וּ תַחְתָּֽם׃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ק֣וּמוּ סְּע֗וּ וְעִבְרוּ֮ אֶת־נַ֣חַל אַרְנֹן֒ רְאֵ֣ה נָתַ֣תִּי בְ֠יָדְךָ אֶת־סִיחֹ֨ן מֶֽלֶךְ־חֶשְׁבּ֧וֹן הָֽאֱמֹרִ֛י וְאֶת־אַרְצ֖וֹ הָחֵ֣ל רָ֑שׁ וְהִתְגָּ֥ר בּ֖וֹ מִלְחָמָֽה׃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הַיּ֣וֹם הַזֶּ֗ה אָחֵל֙ תֵּ֤ת פַּחְדְּךָ֙ וְיִרְאָ֣תְךָ֔ עַל־פְּנֵי֙ הָֽעַמִּ֔ים תַּ֖חַת כָּל־הַשָּׁמָ֑יִם אֲשֶׁ֤ר יִשְׁמְעוּן֙ שִׁמְעֲךָ֔ וְרָגְז֥וּ וְחָל֖וּ מִפָּנֶֽיךָ׃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וָאֶשְׁלַ֤ח מַלְאָכִים֙ מִמִּדְבַּ֣ר קְדֵמ֔וֹת אֶל־סִיח֖וֹן מֶ֣לֶךְ חֶשְׁבּ֑וֹן דִּבְרֵ֥י שָׁל֖וֹם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אֶעְבְּרָ֣ה בְאַרְצֶ֔ךָ בַּדֶּ֥רֶךְ בַּדֶּ֖רֶךְ אֵלֵ֑ךְ לֹ֥א אָס֖וּר יָמִ֥ין וּשְׂמֹֽאול׃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אֹ֣כֶל בַּכֶּ֤סֶף תַּשְׁבִּרֵ֙נִי֙ וְאָכַ֔לְתִּי וּמַ֛יִם בַּכֶּ֥סֶף תִּתֶּן־לִ֖י וְשָׁתִ֑יתִי רַ֖ק אֶעְבְּרָ֥ה בְרַגְלָֽי׃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כַּאֲשֶׁ֨ר עָֽשׂוּ־לִ֜י בְּנֵ֣י עֵשָׂ֗ו הַיֹּֽשְׁבִים֙ בְּשֵׂעִ֔יר וְהַמּ֣וֹאָבִ֔ים הַיֹּשְׁבִ֖ים בְּעָ֑ר עַ֤ד אֲשֶֽׁר־אֶֽעֱבֹר֙ אֶת־הַיַּרְדֵּ֔ן אֶל־הָאָ֕רֶץ אֲשֶׁר־יְהוָ֥ה אֱלֹהֵ֖ינוּ נֹתֵ֥ן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וְלֹ֣א אָבָ֗ה סִיחֹן֙ מֶ֣לֶךְ חֶשְׁבּ֔וֹן הַעֲבִרֵ֖נוּ בּ֑וֹ כִּֽי־הִקְשָׁה֩ יְהוָ֨ה אֱלֹהֶ֜יךָ אֶת־רוּח֗וֹ וְאִמֵּץ֙ אֶת־לְבָב֔וֹ לְמַ֛עַן תִּתּ֥וֹ בְיָדְךָ֖ כַּיּ֥וֹם הַזֶּֽה׃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וַיֹּ֤אמֶר יְהוָה֙ אֵלַ֔י רְאֵ֗ה הַֽחִלֹּ֙תִי֙ תֵּ֣ת לְפָנֶ֔יךָ אֶת־סִיחֹ֖ן וְאֶת־אַרְצ֑וֹ הָחֵ֣ל רָ֔שׁ לָרֶ֖שֶׁת אֶת־אַרְצֽוֹ׃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וַיֵּצֵא֩ סִיחֹ֨ן לִקְרָאתֵ֜נוּ ה֧וּא וְכָל־עַמּ֛וֹ לַמִּלְחָמָ֖ה יָֽהְצָה׃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וַֽיִּתְּנֵ֛הוּ יְהוָ֥ה אֱלֹהֵ֖ינוּ לְפָנֵ֑ינוּ וַנַּ֥ךְ אֹת֛וֹ וְאֶת־בנו וְאֶת־כָּל־עַמּֽוֹ׃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וַנִּלְכֹּ֤ד אֶת־כָּל־ עָרָיו֙ בָּעֵ֣ת הַהִ֔וא וַֽנַּחֲרֵם֙ אֶת־כָּל־עִ֣יר מְתִ֔ם וְהַנָּשִׁ֖ים וְהַטָּ֑ף לֹ֥א הִשְׁאַ֖רְנוּ שָׂרִֽיד׃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רַ֥ק הַבְּהֵמָ֖ה בָּזַ֣זְנוּ לָ֑נוּ וּשְׁלַ֥ל הֶעָרִ֖ים אֲשֶׁ֥ר לָכָֽדְנוּ׃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מֵֽעֲרֹעֵ֡ר אֲשֶׁר֩ עַל־שְׂפַת־נַ֨חַל אַרְנֹ֜ן וְהָעִ֨יר אֲשֶׁ֤ר בַּנַּ֙חַל֙ וְעַד־הַגִּלְעָ֔ד לֹ֤א הָֽיְתָה֙ קִרְיָ֔ה אֲשֶׁ֥ר שָׂגְבָ֖ה מִמֶּ֑נּוּ אֶת־הַכֹּ֕ל נָתַ֛ן יְהוָ֥ה אֱלֹהֵ֖ינוּ לְפָנֵֽינוּ׃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רַ֛ק אֶל־אֶ֥רֶץ בְּנֵי־עַמּ֖וֹן לֹ֣א קָרָ֑בְתָּ כָּל־יַ֞ד נַ֤חַל יַבֹּק֙ וְעָרֵ֣י הָהָ֔ר וְכֹ֥ל אֲשֶׁר־צִוָּ֖ה יְהוָ֥ה אֱלֹהֵֽינוּ׃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וַנֵּ֣פֶן וַנַּ֔עַל דֶּ֖רֶךְ הַבָּשָׁ֑ן וַיֵּצֵ֣א עוֹג֩ מֶֽלֶךְ־הַבָּשָׁ֨ן לִקְרָאתֵ֜נוּ ה֧וּא וְכָל־עַמּ֛וֹ לַמִּלְחָמָ֖ה אֶדְרֶֽעִי׃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וַיֹּ֨אמֶר יְהוָ֤ה אֵלַי֙ אַל־תִּירָ֣א אֹת֔וֹ כִּ֣י בְיָדְךָ֞ נָתַ֧תִּי אֹת֛וֹ וְאֶת־כָּל־עַמּ֖וֹ וְאֶת־אַרְצ֑וֹ וְעָשִׂ֣יתָ לּ֔וֹ כַּאֲשֶׁ֣ר עָשִׂ֗יתָ לְסִיחֹן֙ מֶ֣לֶךְ הָֽאֱמֹרִ֔י אֲשֶׁ֥ר יוֹשֵׁ֖ב בְּחֶשְׁבּֽוֹן׃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וַיִּתֵּן֩ יְהוָ֨ה אֱלֹהֵ֜ינוּ בְּיָדֵ֗נוּ גַּ֛ם אֶת־ע֥וֹג מֶֽלֶךְ־הַבָּשָׁ֖ן וְאֶת־כָּל־עַמּ֑וֹ וַנַּכֵּ֕הוּ עַד־בִּלְתִּ֥י הִשְׁאִֽיר־ל֖וֹ שָׂרִֽיד׃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וַנִּלְכֹּ֤ד אֶת־כָּל־ עָרָיו֙ בָּעֵ֣ת הַהִ֔וא לֹ֤א הָֽיְתָה֙ קִרְיָ֔ה אֲשֶׁ֥ר לֹא־לָקַ֖חְנוּ מֵֽאִתָּ֑ם שִׁשִּׁ֥ים עִיר֙ כָּל־חֶ֣בֶל אַרְגֹּ֔ב מַמְלֶ֥כֶת ע֖וֹג בַּבָּשָֽׁן׃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כָּל־אֵ֜לֶּה עָרִ֧ים בְּצֻר֛וֹת חוֹמָ֥ה גְבֹהָ֖ה דְּלָתַ֣יִם וּבְרִ֑יחַ לְבַ֛ד מֵעָרֵ֥י הַפְּרָזִ֖י הַרְבֵּ֥ה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וַנַּחֲרֵ֣ם אוֹתָ֔ם כַּאֲשֶׁ֣ר עָשִׂ֔ינוּ לְסִיחֹ֖ן מֶ֣לֶךְ חֶשְׁבּ֑וֹן הַחֲרֵם֙ כָּל־עִ֣יר מְתִ֔ם הַנָּשִׁ֖ים וְהַטָּֽף׃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וְכָל־הַבְּהֵמָ֛ה וּשְׁלַ֥ל הֶעָרִ֖ים בַּזּ֥וֹנוּ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וַנִּקַּ֞ח בָּעֵ֤ת הַהִוא֙ אֶת־הָאָ֔רֶץ מִיַּ֗ד שְׁנֵי֙ מַלְכֵ֣י הָאֱמֹרִ֔י אֲשֶׁ֖ר בְּעֵ֣בֶר הַיַּרְדֵּ֑ן מִנַּ֥חַל אַרְנֹ֖ן עַד־הַ֥ר חֶרְמֽוֹן׃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צִידֹנִ֛ים יִקְרְא֥וּ לְחֶרְמ֖וֹן שִׂרְיֹ֑ן וְהָ֣אֱמֹרִ֔י יִקְרְאוּ־ל֖וֹ שְׂנִֽיר׃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כֹּ֣ל ׀ עָרֵ֣י הַמִּישֹׁ֗ר וְכָל־הַגִּלְעָד֙ וְכָל־הַבָּשָׁ֔ן עַד־סַלְכָ֖ה וְאֶדְרֶ֑עִי עָרֵ֛י מַמְלֶ֥כֶת ע֖וֹג בַּבָּשָֽׁן׃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כִּ֣י רַק־ע֞וֹג מֶ֣לֶךְ הַבָּשָׁ֗ן נִשְׁאַר֮ מִיֶּ֣תֶר הָרְפָאִים֒ הִנֵּ֤ה עַרְשׂוֹ֙ עֶ֣רֶשׂ בַּרְזֶ֔ל הֲלֹ֣ה הִ֔וא בְּרַבַּ֖ת בְּנֵ֣י עַמּ֑וֹן תֵּ֧שַׁע אַמּ֣וֹת אָרְכָּ֗הּ וְאַרְבַּ֥ע אַמּ֛וֹת רָחְבָּ֖הּ בְּאַמַּת־אִֽישׁ׃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וְאֶת־הָאָ֧רֶץ הַזֹּ֛את יָרַ֖שְׁנוּ בָּעֵ֣ת הַהִ֑וא מֵעֲרֹעֵ֞ר אֲשֶׁר־עַל־נַ֣חַל אַרְנֹ֗ן וַחֲצִ֤י הַֽר־הַגִּלְעָד֙ וְעָרָ֔יו נָתַ֕תִּי לָרֻֽאוּבֵנִ֖י וְלַגָּדִֽי׃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וְיֶ֨תֶר הַגִּלְעָ֤ד וְכָל־הַבָּשָׁן֙ מַמְלֶ֣כֶת ע֔וֹג נָתַ֕תִּי לַחֲצִ֖י שֵׁ֣בֶט הַֽמְנַשֶּׁ֑ה כֹּ֣ל חֶ֤בֶל הָֽאַרְגֹּב֙ לְכָל־הַבָּשָׁ֔ן הַה֥וּא יִקָּרֵ֖א אֶ֥רֶץ רְפָאִֽים׃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יָאִ֣יר בֶּן־מְנַשֶּׁ֗ה לָקַח֙ אֶת־כָּל־חֶ֣בֶל אַרְגֹּ֔ב עַד־גְּב֥וּל הַגְּשׁוּרִ֖י וְהַמַּֽעֲכָתִ֑י וַיִּקְרָא֩ אֹתָ֨ם עַל־שְׁמ֤וֹ אֶת־הַבָּשָׁן֙ חַוֺּ֣ת יָאִ֔יר עַ֖ד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וּלְמָכִ֖יר נָתַ֥תִּי אֶת־הַגִּלְעָֽד׃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וְלָרֻאוּבֵנִ֨י וְלַגָּדִ֜י נָתַ֤תִּי מִן־הַגִּלְעָד֙ וְעַד־נַ֣חַל אַרְנֹ֔ן תּ֥וֹךְ הַנַּ֖חַל וּגְבֻ֑ל וְעַד֙ יַבֹּ֣ק הַנַּ֔חַל גְּב֖וּל בְּנֵ֥י עַמּֽוֹן׃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וְהָֽעֲרָבָ֖ה וְהַיַּרְדֵּ֣ן וּגְבֻ֑ל מִכִּנֶּ֗רֶת וְעַ֨ד יָ֤ם הָֽעֲרָבָה֙ יָ֣ם הַמֶּ֔לַח תַּ֛חַת אַשְׁדֹּ֥ת הַפִּסְגָּ֖ה מִזְרָֽחָה׃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וָאֲצַ֣ו אֶתְכֶ֔ם בָּעֵ֥ת הַהִ֖וא לֵאמֹ֑ר יְהוָ֣ה אֱלֹהֵיכֶ֗ם נָתַ֨ן לָכֶ֜ם אֶת־הָאָ֤רֶץ הַזֹּאת֙ לְרִשְׁתָּ֔הּ חֲלוּצִ֣ים תַּֽעַבְר֗וּ לִפְנֵ֛י אֲחֵיכֶ֥ם בְּנֵֽי־יִשְׂרָאֵ֖ל כָּל־בְּנֵי־חָֽיִל׃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רַ֠ק נְשֵׁיכֶ֣ם וְטַפְּכֶם֮ וּמִקְנֵכֶם֒ יָדַ֕עְתִּי כִּֽי־מִקְנֶ֥ה רַ֖ב לָכֶ֑ם יֵֽשְׁבוּ֙ בְּעָ֣רֵיכֶ֔ם אֲשֶׁ֥ר נָתַ֖תִּי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עַ֠ד אֲשֶׁר־יָנִ֨יחַ יְהוָ֥ה ׀ לַֽאֲחֵיכֶם֮ כָּכֶם֒ וְיָרְשׁ֣וּ גַם־הֵ֔ם אֶת־הָאָ֕רֶץ אֲשֶׁ֨ר יְהוָ֧ה אֱלֹהֵיכֶ֛ם נֹתֵ֥ן לָהֶ֖ם בְּעֵ֣בֶר הַיַּרְדֵּ֑ן וְשַׁבְתֶּ֗ם אִ֚ישׁ לִֽירֻשָּׁת֔וֹ אֲשֶׁ֥ר נָתַ֖תִּי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וְאֶת־יְהוֹשׁ֣וּעַ צִוֵּ֔יתִי בָּעֵ֥ת הַהִ֖וא לֵאמֹ֑ר עֵינֶ֣יךָ הָרֹאֹ֗ת אֵת֩ כָּל־אֲשֶׁ֨ר עָשָׂ֜ה יְהוָ֤ה אֱלֹהֵיכֶם֙ לִשְׁנֵי֙ הַמְּלָכִ֣ים הָאֵ֔לֶּה כֵּֽן־יַעֲשֶׂ֤ה יְהוָה֙ לְכָל־הַמַּמְלָכ֔וֹת אֲשֶׁ֥ר אַתָּ֖ה עֹבֵ֥ר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לֹ֖א תְִּירָא֑וּם כִּ֚י יְהוָ֣ה אֱלֹֽהֵיכֶ֔ם ה֖וּא הַנִּלְחָ֥ם לָכֶֽם׃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וָאֶתְחַנַּ֖ן אֶל־יְהוָ֑ה בָּעֵ֥ת הַהִ֖וא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אֲדֹנָ֣י יְהוִ֗ה אַתָּ֤ה הַֽחִלּ֙וֹתָ֙ לְהַרְא֣וֹת אֶֽת־עַבְדְּךָ֔ אֶ֨ת־גָּדְלְךָ֔ וְאֶת־יָדְךָ֖ הַחֲזָקָ֑ה אֲשֶׁ֤ר מִי־אֵל֙ בַּשָּׁמַ֣יִם וּבָאָ֔רֶץ אֲשֶׁר־יַעֲשֶׂ֥ה כְמַעֲשֶׂ֖יךָ וְכִגְבוּרֹתֶֽךָ׃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אֶעְבְּרָה־נָּ֗א וְאֶרְאֶה֙ אֶת־הָאָ֣רֶץ הַטּוֹבָ֔ה אֲשֶׁ֖ר בְּעֵ֣בֶר הַיַּרְדֵּ֑ן הָהָ֥ר הַטּ֛וֹב הַזֶּ֖ה וְהַלְּבָנֽוֹן׃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וַיִּתְעַבֵּ֨ר יְהוָ֥ה בִּי֙ לְמַ֣עַנְכֶ֔ם וְלֹ֥א שָׁמַ֖ע אֵלָ֑י וַיֹּ֨אמֶר יְהוָ֤ה אֵלַי֙ רַב־לָ֔ךְ אַל־תּ֗וֹסֶף דַּבֵּ֥ר אֵלַ֛י ע֖וֹד בַּדָּבָ֥ר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עֲלֵ֣ה ׀ רֹ֣אשׁ הַפִּסְגָּ֗ה וְשָׂ֥א עֵינֶ֛יךָ יָ֧מָּה וְצָפֹ֛נָה וְתֵימָ֥נָה וּמִזְרָ֖חָה וּרְאֵ֣ה בְעֵינֶ֑יךָ כִּי־לֹ֥א תַעֲבֹ֖ר אֶת־הַיַּרְדֵּ֥ן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וְצַ֥ו אֶת־יְהוֹשֻׁ֖עַ וְחַזְּקֵ֣הוּ וְאַמְּצֵ֑הוּ כִּי־ה֣וּא יַעֲבֹ֗ר לִפְנֵי֙ הָעָ֣ם הַזֶּ֔ה וְהוּא֙ יַנְחִ֣יל אוֹתָ֔ם אֶת־הָאָ֖רֶץ אֲשֶׁ֥ר תִּרְאֶֽה׃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וַנֵּ֣שֶׁב בַּגָּ֔יְא מ֖וּל בֵּ֥ית פְּעֽוֹר׃ פ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וְעַתָּ֣ה יִשְׂרָאֵ֗ל שְׁמַ֤ע אֶל־הַֽחֻקִּים֙ וְאֶל־הַמִּשְׁפָּטִ֔ים אֲשֶׁ֧ר אָֽנֹכִ֛י מְלַמֵּ֥ד אֶתְכֶ֖ם לַעֲשׂ֑וֹת לְמַ֣עַן תִּֽחְי֗וּ וּבָאתֶם֙ וִֽירִשְׁתֶּ֣ם אֶת־הָאָ֔רֶץ אֲשֶׁ֧ר יְהוָ֛ה אֱלֹהֵ֥י אֲבֹתֵיכֶ֖ם נֹתֵ֥ן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לֹ֣א תֹסִ֗פוּ עַל־הַדָּבָר֙ אֲשֶׁ֤ר אָנֹכִי֙ מְצַוֶּ֣ה אֶתְכֶ֔ם וְלֹ֥א תִגְרְע֖וּ מִמֶּ֑נּוּ לִשְׁמֹ֗ר אֶת־מִצְוֺת֙ יְהוָ֣ה אֱלֹֽהֵיכֶ֔ם אֲשֶׁ֥ר אָנֹכִ֖י מְצַוֶּ֥ה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עֵֽינֵיכֶם֙ הָֽרֹאֹ֔ת אֵ֛ת אֲשֶׁר־עָשָׂ֥ה יְהוָ֖ה בְּבַ֣עַל פְּע֑וֹר כִּ֣י כָל־הָאִ֗ישׁ אֲשֶׁ֤ר הָלַךְ֙ אַחֲרֵ֣י בַֽעַל־פְּע֔וֹר הִשְׁמִיד֛וֹ יְהוָ֥ה אֱלֹהֶ֖יךָ מִקִּרְבֶּֽךָ׃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וְאַתֶּם֙ הַדְּבֵקִ֔ים בַּיהוָ֖ה אֱלֹהֵיכֶ֑ם חַיִּ֥ים כֻּלְּכֶ֖ם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רְאֵ֣ה ׀ לִמַּ֣דְתִּי אֶתְכֶ֗ם חֻקִּים֙ וּמִשְׁפָּטִ֔ים כַּאֲשֶׁ֥ר צִוַּ֖נִי יְהוָ֣ה אֱלֹהָ֑י לַעֲשׂ֣וֹת כֵּ֔ן בְּקֶ֣רֶב הָאָ֔רֶץ אֲשֶׁ֥ר אַתֶּ֛ם בָּאִ֥ים שָׁ֖מָּה לְרִשְׁתָּֽהּ׃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וּשְׁמַרְתֶּם֮ וַעֲשִׂיתֶם֒ כִּ֣י הִ֤וא חָכְמַתְכֶם֙ וּבִ֣ינַתְכֶ֔ם לְעֵינֵ֖י הָעַמִּ֑ים אֲשֶׁ֣ר יִשְׁמְע֗וּן אֵ֚ת כָּל־הַחֻקִּ֣ים הָאֵ֔לֶּה וְאָמְר֗וּ רַ֚ק עַם־חָכָ֣ם וְנָב֔וֹן הַגּ֥וֹי הַגָּד֖וֹל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כִּ֚י מִי־ג֣וֹי גָּד֔וֹל אֲשֶׁר־ל֥וֹ אֱלֹהִ֖ים קְרֹבִ֣ים אֵלָ֑יו כַּיהוָ֣ה אֱלֹהֵ֔ינוּ בְּכָּל־קָרְאֵ֖נוּ אֵלָֽיו׃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וּמִי֙ גּ֣וֹי גָּד֔וֹל אֲשֶׁר־ל֛וֹ חֻקִּ֥ים וּמִשְׁפָּטִ֖ים צַדִּיקִ֑ם כְּכֹל֙ הַתּוֹרָ֣ה הַזֹּ֔את אֲשֶׁ֧ר אָנֹכִ֛י נֹתֵ֥ן לִפְנֵיכֶ֖ם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רַ֡ק הִשָּׁ֣מֶר לְךָ֩ וּשְׁמֹ֨ר נַפְשְׁךָ֜ מְאֹ֗ד פֶּן־תִּשְׁכַּ֨ח אֶת־הַדְּבָרִ֜ים אֲשֶׁר־רָא֣וּ עֵינֶ֗יךָ וּפֶן־יָס֙וּרוּ֙ מִלְּבָ֣בְךָ֔ כֹּ֖ל יְמֵ֣י חַיֶּ֑יךָ וְהוֹדַעְתָּ֥ם לְבָנֶ֖יךָ וְלִבְנֵ֥י בָנֶֽיךָ׃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י֗וֹם אֲשֶׁ֨ר עָמַ֜דְתָּ לִפְנֵ֨י יְהוָ֣ה אֱלֹהֶיךָ֮ בְּחֹרֵב֒ בֶּאֱמֹ֨ר יְהוָ֜ה אֵלַ֗י הַקְהֶל־לִי֙ אֶת־הָעָ֔ם וְאַשְׁמִעֵ֖ם אֶת־דְּבָרָ֑י אֲשֶׁ֨ר יִלְמְד֜וּן לְיִרְאָ֣ה אֹתִ֗י כָּל־הַיָּמִים֙ אֲשֶׁ֨ר הֵ֤ם חַיִּים֙ עַל־הָ֣אֲדָמָ֔ה וְאֶת־בְּנֵיהֶ֖ם יְלַמֵּדֽוּן׃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וַתִּקְרְב֥וּן וַתַּֽעַמְד֖וּן תַּ֣חַת הָהָ֑ר וְהָהָ֞ר בֹּעֵ֤ר בָּאֵשׁ֙ עַד־לֵ֣ב הַשָּׁמַ֔יִם חֹ֖שֶׁךְ עָנָ֥ן וַעֲרָפֶֽל׃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וַיְדַבֵּ֧ר יְהוָ֛ה אֲלֵיכֶ֖ם מִתּ֣וֹךְ הָאֵ֑שׁ ק֤וֹל דְּבָרִים֙ אַתֶּ֣ם שֹׁמְעִ֔ים וּתְמוּנָ֛ה אֵינְכֶ֥ם רֹאִ֖ים זוּלָתִ֥י קֽוֹל׃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וַיַּגֵּ֨ד לָכֶ֜ם אֶת־בְּרִית֗וֹ אֲשֶׁ֨ר צִוָּ֤ה אֶתְכֶם֙ לַעֲשׂ֔וֹת עֲשֶׂ֖רֶת הַדְּבָרִ֑ים וַֽיִּכְתְּבֵ֔ם עַל־שְׁנֵ֖י לֻח֥וֹת אֲבָנִֽים׃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וְאֹתִ֞י צִוָּ֤ה יְהוָה֙ בָּעֵ֣ת הַהִ֔וא לְלַמֵּ֣ד אֶתְכֶ֔ם חֻקִּ֖ים וּמִשְׁפָּטִ֑ים לַעֲשֹׂתְכֶ֣ם אֹתָ֔ם בָּאָ֕רֶץ אֲשֶׁ֥ר אַתֶּ֛ם עֹבְרִ֥ים שָׁ֖מָּה לְרִשְׁתָּֽהּ׃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וְנִשְׁמַרְתֶּ֥ם מְאֹ֖ד לְנַפְשֹׁתֵיכֶ֑ם כִּ֣י לֹ֤א רְאִיתֶם֙ כָּל־תְּמוּנָ֔ה בְּי֗וֹם דִּבֶּ֨ר יְהוָ֧ה אֲלֵיכֶ֛ם בְּחֹרֵ֖ב מִתּ֥וֹךְ הָאֵֽשׁ׃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פֶּ֨ן־תַּשְׁחִת֔וּן וַעֲשִׂיתֶ֥ם לָכֶ֛ם פֶּ֖סֶל תְּמוּנַ֣ת כָּל־סָ֑מֶל תַּבְנִ֥ית זָכָ֖ר א֥וֹ נְקֵבָֽה׃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תַּבְנִ֕ית כָּל־בְּהֵמָ֖ה אֲשֶׁ֣ר בָּאָ֑רֶץ תַּבְנִית֙ כָּל־צִפּ֣וֹר כָּנָ֔ף אֲשֶׁ֥ר תָּע֖וּף בַּשָּׁמָֽיִם׃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תַּבְנִ֕ית כָּל־רֹמֵ֖שׂ בָּאֲדָמָ֑ה תַּבְנִ֛ית כָּל־דָּגָ֥ה אֲשֶׁר־בַּמַּ֖יִם מִתַּ֥חַת לָאָֽרֶץ׃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וּפֶן־תִּשָּׂ֨א עֵינֶ֜יךָ הַשָּׁמַ֗יְמָה וְֽ֠רָאִיתָ אֶת־הַשֶּׁ֨מֶשׁ וְאֶת־הַיָּרֵ֜חַ וְאֶת־הַכּֽוֹכָבִ֗ים כֹּ֚ל צְבָ֣א הַשָּׁמַ֔יִם וְנִדַּחְתָּ֛ וְהִשְׁתַּחֲוִ֥יתָ לָהֶ֖ם וַעֲבַדְתָּ֑ם אֲשֶׁ֨ר חָלַ֜ק יְהוָ֤ה אֱלֹהֶ֙יךָ֙ אֹתָ֔ם לְכֹל֙ הָֽעַמִּ֔ים תַּ֖חַת כָּל־הַשָּׁמָֽיִם׃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וְאֶתְכֶם֙ לָקַ֣ח יְהוָ֔ה וַיּוֹצִ֥א אֶתְכֶ֛ם מִכּ֥וּר הַבַּרְזֶ֖ל מִמִּצְרָ֑יִם לִהְי֥וֹת ל֛וֹ לְעַ֥ם נַחֲלָ֖ה כַּיּ֥וֹם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וַֽיהוָ֥ה הִתְאַנֶּף־בִּ֖י עַל־דִּבְרֵיכֶ֑ם וַיִּשָּׁבַ֗ע לְבִלְתִּ֤י עָבְרִי֙ אֶת־הַיַּרְדֵּ֔ן וּלְבִלְתִּי־בֹא֙ אֶל־הָאָ֣רֶץ הַטּוֹבָ֔ה אֲשֶׁר֙ יְהוָ֣ה אֱלֹהֶ֔יךָ נֹתֵ֥ן לְךָ֖ נַחֲלָֽה׃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כִּ֣י אָנֹכִ֥י מֵת֙ בָּאָ֣רֶץ הַזֹּ֔את אֵינֶ֥נִּי עֹבֵ֖ר אֶת־הַיַּרְדֵּ֑ן וְאַתֶּם֙ עֹֽבְרִ֔ים וִֽירִשְׁתֶּ֕ם אֶת־הָאָ֥רֶץ הַטּוֹבָ֖ה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הִשָּׁמְר֣וּ לָכֶ֗ם פֶּֽן־תִּשְׁכְּחוּ֙ אֶת־בְּרִ֤ית יְהוָה֙ אֱלֹ֣הֵיכֶ֔ם אֲשֶׁ֥ר כָּרַ֖ת עִמָּכֶ֑ם וַעֲשִׂיתֶ֨ם לָכֶ֥ם פֶּ֙סֶל֙ תְּמ֣וּנַת כֹּ֔ל אֲשֶׁ֥ר צִוְּךָ֖ יְהוָ֥ה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כִּ֚י יְהוָ֣ה אֱלֹהֶ֔יךָ אֵ֥שׁ אֹכְלָ֖ה ה֑וּא אֵ֖ל קַנָּֽא׃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כִּֽי־תוֹלִ֤יד בָּנִים֙ וּבְנֵ֣י בָנִ֔ים וְנוֹשַׁנְתֶּ֖ם בָּאָ֑רֶץ וְהִשְׁחַתֶּ֗ם וַעֲשִׂ֤יתֶם פֶּ֙סֶל֙ תְּמ֣וּנַת כֹּ֔ל וַעֲשִׂיתֶ֥ם הָרַ֛ע בְּעֵינֵ֥י יְהוָֽה־אֱלֹהֶ֖יךָ לְהַכְעִיסֽוֹ׃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הַעִידֹתִי֩ בָכֶ֨ם הַיּ֜וֹם אֶת־הַשָּׁמַ֣יִם וְאֶת־הָאָ֗רֶץ כִּֽי־אָבֹ֣ד תֹּאבֵדוּן֮ מַהֵר֒ מֵעַ֣ל הָאָ֔רֶץ אֲשֶׁ֨ר אַתֶּ֜ם עֹבְרִ֧ים אֶת־הַיַּרְדֵּ֛ן שָׁ֖מָּה לְרִשְׁתָּ֑הּ לֹֽא־תַאֲרִיכֻ֤ן יָמִים֙ עָלֶ֔יהָ כִּ֥י הִשָּׁמֵ֖ד תִּשָּׁמֵדֽוּן׃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וְהֵפִ֧יץ יְהוָ֛ה אֶתְכֶ֖ם בָּעַמִּ֑ים וְנִשְׁאַרְתֶּם֙ מְתֵ֣י מִסְפָּ֔ר בַּגּוֹיִ֕ם אֲשֶׁ֨ר יְנַהֵ֧ג יְהוָ֛ה אֶתְכֶ֖ם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וַעֲבַדְתֶּם־שָׁ֣ם אֱלֹהִ֔ים מַעֲשֵׂ֖ה יְדֵ֣י אָדָ֑ם עֵ֣ץ וָאֶ֔בֶן אֲשֶׁ֤ר לֹֽא־יִרְאוּן֙ וְלֹ֣א יִשְׁמְע֔וּן וְלֹ֥א יֹֽאכְל֖וּן וְלֹ֥א יְרִיחֻֽן׃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וּבִקַּשְׁתֶּ֥ם מִשָּׁ֛ם אֶת־יְהוָ֥ה אֱלֹהֶ֖יךָ וּמָצָ֑אתָ כִּ֣י תִדְרְשֶׁ֔נּוּ בְּכָל־לְבָבְךָ֖ וּבְכָל־נַפְשֶֽׁךָ׃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בַּצַּ֣ר לְךָ֔ וּמְצָא֕וּךָ כֹּ֖ל הַדְּבָרִ֣ים הָאֵ֑לֶּה בְּאַחֲרִית֙ הַיָּמִ֔ים וְשַׁבְתָּ֙ עַד־יְהוָ֣ה אֱלֹהֶ֔יךָ וְשָׁמַעְתָּ֖ בְּקֹלֽוֹ׃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כִּ֣י אֵ֤ל רַחוּם֙ יְהוָ֣ה אֱלֹהֶ֔יךָ לֹ֥א יַרְפְּךָ֖ וְלֹ֣א יַשְׁחִיתֶ֑ךָ וְלֹ֤א יִשְׁכַּח֙ אֶת־בְּרִ֣ית אֲבֹתֶ֔יךָ אֲשֶׁ֥ר נִשְׁבַּ֖ע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כִּ֣י שְׁאַל־נָא֩ לְיָמִ֨ים רִֽאשֹׁנִ֜ים אֲשֶׁר־הָי֣וּ לְפָנֶ֗יךָ לְמִן־הַיּוֹם֙ אֲשֶׁר֩ בָּרָ֨א אֱלֹהִ֤ים ׀ אָדָם֙ עַל־הָאָ֔רֶץ וּלְמִקְצֵ֥ה הַשָּׁמַ֖יִם וְעַד־קְצֵ֣ה הַשָּׁמָ֑יִם הֲנִֽהְיָ֗ה כַּדָּבָ֤ר הַגָּדוֹל֙ הַזֶּ֔ה א֖וֹ הֲנִשְׁמַ֥ע כָּמֹֽהוּ׃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הֲשָׁ֣מַֽע עָם֩ ק֨וֹל אֱלֹהִ֜ים מְדַבֵּ֧ר מִתּוֹךְ־הָאֵ֛שׁ כַּאֲשֶׁר־שָׁמַ֥עְתָּ אַתָּ֖ה וַיֶּֽחִי׃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א֣וֹ ׀ הֲנִסָּ֣ה אֱלֹהִ֗ים לָ֠בוֹא לָקַ֨חַת ל֣וֹ גוֹי֮ מִקֶּ֣רֶב גּוֹי֒ בְּמַסֹּת֩ בְּאֹתֹ֨ת וּבְמוֹפְתִ֜ים וּבְמִלְחָמָ֗ה וּבְיָ֤ד חֲזָקָה֙ וּבִזְר֣וֹעַ נְטוּיָ֔ה וּבְמוֹרָאִ֖ים גְּדֹלִ֑ים כְּ֠כֹל אֲשֶׁר־עָשָׂ֨ה לָכֶ֜ם יְהוָ֧ה אֱלֹהֵיכֶ֛ם בְּמִצְרַ֖יִם לְעֵינֶֽיךָ׃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אַתָּה֙ הָרְאֵ֣תָ לָדַ֔עַת כִּ֥י יְהוָ֖ה ה֣וּא הָאֱלֹהִ֑ים אֵ֥ין ע֖וֹד מִלְבַדּֽוֹ׃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מִן־הַשָּׁמַ֛יִם הִשְׁמִֽיעֲךָ֥ אֶת־קֹל֖וֹ לְיַסְּרֶ֑ךָּ וְעַל־הָאָ֗רֶץ הֶרְאֲךָ֙ אֶת־אִשּׁ֣וֹ הַגְּדוֹלָ֔ה וּדְבָרָ֥יו שָׁמַ֖עְתָּ מִתּ֥וֹךְ הָאֵֽשׁ׃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וְתַ֗חַת כִּ֤י אָהַב֙ אֶת־אֲבֹתֶ֔יךָ וַיִּבְחַ֥ר בְּזַרְע֖וֹ אַחֲרָ֑יו וַיּוֹצִֽאֲךָ֧ בְּפָנָ֛יו בְּכֹח֥וֹ הַגָּדֹ֖ל מִמִּצְרָֽיִם׃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לְהוֹרִ֗ישׁ גּוֹיִ֛ם גְּדֹלִ֧ים וַעֲצֻמִ֛ים מִמְּךָ֖ מִפָּנֶ֑יךָ לַהֲבִֽיאֲךָ֗ לָֽתֶת־לְךָ֧ אֶת־אַרְצָ֛ם נַחֲלָ֖ה כַּיּ֥וֹם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וְיָדַעְתָּ֣ הַיּ֗וֹם וַהֲשֵׁבֹתָ֮ אֶל־לְבָבֶךָ֒ כִּ֤י יְהוָה֙ ה֣וּא הָֽאֱלֹהִ֔ים בַּשָּׁמַ֣יִם מִמַּ֔עַל וְעַל־הָאָ֖רֶץ מִתָּ֑חַת אֵ֖ין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וְשָׁמַרְתָּ֞ אֶת־חֻקָּ֣יו וְאֶת־מִצְוֺתָ֗יו אֲשֶׁ֨ר אָנֹכִ֤י מְצַוְּךָ֙ הַיּ֔וֹם אֲשֶׁר֙ יִיטַ֣ב לְךָ֔ וּלְבָנֶ֖יךָ אַחֲרֶ֑יךָ וּלְמַ֨עַן תַּאֲרִ֤יךְ יָמִים֙ עַל־הַ֣אֲדָמָ֔ה אֲשֶׁ֨ר יְהוָ֧ה אֱלֹהֶ֛יךָ נֹתֵ֥ן לְךָ֖ כָּל־הַיָּמִֽים׃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אָ֣ז יַבְדִּ֤יל מֹשֶׁה֙ שָׁלֹ֣שׁ עָרִ֔ים בְּעֵ֖בֶר הַיַּרְדֵּ֑ן מִזְרְחָ֖ה שָֽׁמֶשׁ׃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לָנֻ֨ס שָׁ֜מָּה רוֹצֵ֗חַ אֲשֶׁ֨ר יִרְצַ֤ח אֶת־רֵעֵ֙הוּ֙ בִּבְלִי־דַ֔עַת וְה֛וּא לֹא־שֹׂנֵ֥א ל֖וֹ מִתְּמ֣וֹל שִׁלְשׁ֑וֹם וְנָ֗ס אֶל־אַחַ֛ת מִן־הֶעָרִ֥ים הָאֵ֖ל וָחָֽי׃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אֶת־בֶּ֧צֶר בַּמִּדְבָּ֛ר בְּאֶ֥רֶץ הַמִּישֹׁ֖ר לָרֻֽאוּבֵנִ֑י וְאֶת־רָאמֹ֤ת בַּגִּלְעָד֙ לַגָּדִ֔י וְאֶת־גּוֹלָ֥ן בַּבָּשָׁ֖ן לַֽמְנַשִּֽׁי׃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וְזֹ֖את הַתּוֹרָ֑ה אֲשֶׁר־שָׂ֣ם מֹשֶׁ֔ה לִפְנֵ֖י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אֵ֚לֶּה הָֽעֵדֹ֔ת וְהַֽחֻקִּ֖ים וְהַמִּשְׁפָּטִ֑ים אֲשֶׁ֨ר דִּבֶּ֤ר מֹשֶׁה֙ אֶל־בְּנֵ֣י יִשְׂרָאֵ֔ל בְּצֵאתָ֖ם מִמִּצְרָֽיִם׃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בְּעֵ֨בֶר הַיַּרְדֵּ֜ן בַּגַּ֗יְא מ֚וּל בֵּ֣ית פְּע֔וֹר בְּאֶ֗רֶץ סִיחֹן֙ מֶ֣לֶךְ הָֽאֱמֹרִ֔י אֲשֶׁ֥ר יוֹשֵׁ֖ב בְּחֶשְׁבּ֑וֹן אֲשֶׁ֨ר הִכָּ֤ה מֹשֶׁה֙ וּבְנֵֽי יִשְׂרָאֵ֔ל בְּצֵאתָ֖ם מִמִּצְרָֽיִם׃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וַיִּֽירְשׁ֨וּ אֶת־אַרְצ֜וֹ וְאֶת־אֶ֣רֶץ ׀ ע֣וֹג מֶֽלֶךְ־הַבָּשָׁ֗ן שְׁנֵי֙ מַלְכֵ֣י הָֽאֱמֹרִ֔י אֲשֶׁ֖ר בְּעֵ֣בֶר הַיַּרְדֵּ֑ן מִזְרַ֖ח שָֽׁמֶשׁ׃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מֵעֲרֹעֵ֞ר אֲשֶׁ֨ר עַל־שְׂפַת־נַ֧חַל אַרְנֹ֛ן וְעַד־הַ֥ר שִׂיאֹ֖ן ה֥וּא חֶרְמֽוֹן׃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וְכָל־הָ֨עֲרָבָ֜ה עֵ֤בֶר הַיַּרְדֵּן֙ מִזְרָ֔חָה וְעַ֖ד יָ֣ם הָעֲרָבָ֑ה תַּ֖חַת אַשְׁדֹּ֥ת הַפִּסְגָּֽה׃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וַיִּקְרָ֣א מֹשֶׁה֮ אֶל־כָּל־יִשְׂרָאֵל֒ וַיֹּ֣אמֶר אֲלֵהֶ֗ם שְׁמַ֤ע יִשְׂרָאֵל֙ אֶת־הַחֻקִּ֣ים וְאֶת־הַמִּשְׁפָּטִ֔ים אֲשֶׁ֧ר אָנֹכִ֛י דֹּבֵ֥ר בְּאָזְנֵיכֶ֖ם הַיּ֑וֹם וּלְמַדְתֶּ֣ם אֹתָ֔ם וּשְׁמַרְתֶּ֖ם לַעֲשֹׂתָֽם׃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יְהוָ֣ה אֱלֹהֵ֗ינוּ כָּרַ֥ת עִמָּ֛נוּ בְּרִ֖ית בְּחֹרֵֽב׃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לֹ֣א אֶת־אֲבֹתֵ֔ינוּ כָּרַ֥ת יְהוָ֖ה אֶת־הַבְּרִ֣ית הַזֹּ֑את כִּ֣י אִתָּ֗נוּ אֲנַ֨חְנוּ אֵ֥לֶּה פֹ֛ה הַיּ֖וֹם כֻּלָּ֥נוּ 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פָּנִ֣ים ׀ בְּפָנִ֗ים דִּבֶּ֨ר יְהוָ֧ה עִמָּכֶ֛ם בָּהָ֖ר מִתּ֥וֹךְ הָאֵֽשׁ׃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אָ֠נֹכִי עֹמֵ֨ד בֵּין־יְהוָ֤ה וּבֵֽינֵיכֶם֙ בָּעֵ֣ת הַהִ֔וא לְהַגִּ֥יד לָכֶ֖ם אֶת־דְּבַ֣ר יְהוָ֑ה כִּ֤י יְרֵאתֶם֙ מִפְּנֵ֣י הָאֵ֔שׁ וְלֹֽא־עֲלִיתֶ֥ם בָּהָ֖ר לֵאמֹֽר׃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אָֽנֹכִי֙ יְהוָ֣ה אֱלֹהֶ֔יךָ אֲשֶׁ֧ר הוֹצֵאתִ֛יךָ מֵאֶ֥רֶץ מִצְרַ֖יִם מִבֵּ֥ית עֲבָדִֽים׃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לֹא־יִהְיֶ֥ה לְךָ֛ אֱלֹהִ֥ים אֲחֵרִ֖ים עַל־פָּנָֽיַ׃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לֹֽ֣א־תַעֲשֶׂ֥ה לְךָ֥ פֶ֙סֶל֙ כָּל־תְּמוּנָ֔ה אֲשֶׁ֤ר בַּשָּׁמַ֙יִם֙ מִמַּ֔עַל וַאֲשֶׁ֥ר בָּאָ֖רֶץ מִתָּ֑חַת וַאֲשֶׁ֥ר בַּמַּ֖יִם מִתַּ֥חַת לָאָֽרֶץ׃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לֹא־תִשְׁתַּחֲוֶ֥ה לָהֶ֖ם וְלֹ֣א תָעָבְדֵ֑ם כִּ֣י אָנֹכִ֞י יְהוָ֤ה אֱלֹהֶ֙יךָ֙ אֵ֣ל קַנָּ֔א פֹּ֠קֵד עֲוֺ֨ן אָב֧וֹת עַל־בָּנִ֛ים וְעַל־שִׁלֵּשִׁ֥ים וְעַל־רִבֵּעִ֖ים לְשֹׂנְאָֽי׃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וְעֹ֥שֶׂה חֶ֖סֶד לַֽאֲלָפִ֑ים לְאֹהֲבַ֖י וּלְשֹׁמְרֵ֥י מצותו׃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לֹ֥א תִשָּׂ֛א אֶת־שֵֽׁם־יְהוָ֥ה אֱלֹהֶ֖יךָ לַשָּׁ֑וְא כִּ֣י לֹ֤א יְנַקֶּה֙ יְהוָ֔ה אֵ֛ת אֲשֶׁר־יִשָּׂ֥א אֶת־שְׁמ֖וֹ לַשָּֽׁוְא׃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שָׁמ֛וֹר אֶת־י֥וֹם הַשַׁבָּ֖ת לְקַדְּשׁ֑וֹ כַּאֲשֶׁ֥ר צִוְּךָ֖ יְהוָ֥ה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שֵׁ֤שֶׁת יָמִים֙ תַּֽעֲבֹ֔ד וְעָשִׂ֖יתָ כָּל־מְלַאכְתֶּֽךָ׃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וְי֙וֹם֙ הַשְּׁבִיעִ֔י שַׁבָּ֖ת לַיהוָ֣ה אֱלֹהֶ֑יךָ לֹ֣א תַעֲשֶׂ֣ה כָל־מְלָאכָ֡ה אַתָּ֣ה וּבִנְךָֽ־וּבִתֶּ֣ךָ וְעַבְדְּךָֽ־וַ֠אֲמָתֶךָ וְשׁוֹרְךָ֨ וַחֲמֹֽרְךָ֜ וְכָל־בְּהֶמְתֶּ֗ךָ וְגֵֽרְךָ֙ אֲשֶׁ֣ר בִּשְׁעָרֶ֔יךָ לְמַ֗עַן יָנ֛וּחַ עַבְדְּךָ֥ וַאֲמָתְךָ֖ כָּמֽוֹךָ׃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וְזָכַרְתָּ֗ כִּ֣י־עֶ֤בֶד הָיִ֙יתָ֙ ׀ בְּאֶ֣רֶץ מִצְרַ֔יִם וַיֹּצִ֨אֲךָ֜ יְהוָ֤ה אֱלֹהֶ֙יךָ֙ מִשָּׁ֔ם בְּיָ֥ד חֲזָקָ֖ה וּבִזְרֹ֣עַ נְטוּיָ֑ה עַל־כֵּ֗ן צִוְּךָ֙ יְהוָ֣ה אֱלֹהֶ֔יךָ לַעֲשׂ֖וֹת אֶת־י֥וֹם הַשַׁבָּֽת׃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כַּבֵּ֤ד אֶת־אָבִ֙יךָ֙ וְאֶת־אִמֶּ֔ךָ כַּאֲשֶׁ֥ר צִוְּךָ֖ יְהוָ֣ה אֱלֹהֶ֑יךָ לְמַ֣עַן ׀ יַאֲרִיכֻ֣ן יָמֶ֗יךָ וּלְמַ֙עַן֙ יִ֣יטַב לָ֔ךְ עַ֚ל הָֽאֲדָמָ֔ה אֲשֶׁר־יְהוָ֥ה אֱלֹהֶ֖יךָ נֹתֵ֥ן לָֽךְ׃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לֹ֖א תִּרְצָֽח׃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וְלֹ֖א תִּנְאָֽף׃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וְלֹ֖א תִּגְנֹֽב׃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וְלֹֽא־תַעֲנֶ֥ה בְרֵֽעֲךָ֖ עֵ֥ד שָֽׁוְא׃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וְלֹ֥א תַחְמֹ֖ד אֵ֣שֶׁת רֵעֶ֑ךָ ס וְלֹ֨א תִתְאַוֶּ֜ה בֵּ֣ית רֵעֶ֗ךָ שָׂדֵ֜הוּ וְעַבְדּ֤וֹ וַאֲמָתוֹ֙ שׁוֹר֣וֹ וַחֲמֹר֔וֹ וְכֹ֖ל אֲשֶׁ֥ר לְרֵעֶֽךָ׃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אֶֽת־הַדְּבָרִ֣ים הָאֵ֡לֶּה דִּבֶּר֩ יְהוָ֨ה אֶל־כָּל־קְהַלְכֶ֜ם בָּהָ֗ר מִתּ֤וֹךְ הָאֵשׁ֙ הֶֽעָנָ֣ן וְהָֽעֲרָפֶ֔ל ק֥וֹל גָּד֖וֹל וְלֹ֣א יָסָ֑ף וַֽיִּכְתְּבֵ֗ם עַל־שְׁנֵי֙ לֻחֹ֣ת אֲבָנִ֔ים וַֽיִּתְּנֵ֖ם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וַיְהִ֗י כְּשָׁמְעֲכֶ֤ם אֶת־הַקּוֹל֙ מִתּ֣וֹךְ הַחֹ֔שֶׁךְ וְהָהָ֖ר בֹּעֵ֣ר בָּאֵ֑שׁ וַתִּקְרְב֣וּן אֵלַ֔י כָּל־רָאשֵׁ֥י שִׁבְטֵיכֶ֖ם וְזִקְנֵיכֶֽם׃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וַתֹּאמְר֗וּ הֵ֣ן הֶרְאָ֜נוּ יְהוָ֤ה אֱלֹהֵ֙ינוּ֙ אֶת־כְּבֹד֣וֹ וְאֶת־גָּדְל֔וֹ וְאֶת־קֹל֥וֹ שָׁמַ֖עְנוּ מִתּ֣וֹךְ הָאֵ֑שׁ הַיּ֤וֹם הַזֶּה֙ רָאִ֔ינוּ כִּֽי־יְדַבֵּ֧ר אֱלֹהִ֛ים אֶת־הָֽאָדָ֖ם וָחָֽי׃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וְעַתָּה֙ לָ֣מָּה נָמ֔וּת כִּ֣י תֹֽאכְלֵ֔נוּ הָאֵ֥שׁ הַגְּדֹלָ֖ה הַזֹּ֑את אִם־יֹסְפִ֣ים ׀ אֲנַ֗חְנוּ לִ֠שְׁמֹעַ אֶת־ק֨וֹל יְהוָ֧ה אֱלֹהֵ֛ינוּ ע֖וֹד וָמָֽתְנוּ׃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כִּ֣י מִ֣י כָל־בָּשָׂ֡ר אֲשֶׁ֣ר שָׁמַ֣ע קוֹל֩ אֱלֹהִ֨ים חַיִּ֜ים מְדַבֵּ֧ר מִתּוֹךְ־הָאֵ֛שׁ כָּמֹ֖נוּ וַיֶּֽחִי׃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קְרַ֤ב אַתָּה֙ וּֽשֲׁמָ֔ע אֵ֛ת כָּל־אֲשֶׁ֥ר יֹאמַ֖ר יְהוָ֣ה אֱלֹהֵ֑ינוּ וְאַ֣תְּ ׀ תְּדַבֵּ֣ר אֵלֵ֗ינוּ אֵת֩ כָּל־אֲשֶׁ֨ר יְדַבֵּ֜ר יְהוָ֧ה אֱלֹהֵ֛ינוּ אֵלֶ֖יךָ וְשָׁמַ֥עְנוּ וְעָשִֽׂינוּ׃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וַיִּשְׁמַ֤ע יְהוָה֙ אֶת־ק֣וֹל דִּבְרֵיכֶ֔ם בְּדַבֶּרְכֶ֖ם אֵלָ֑י וַיֹּ֨אמֶר יְהוָ֜ה אֵלַ֗י שָׁ֠מַעְתִּי אֶת־ק֨וֹל דִּבְרֵ֜י הָעָ֤ם הַזֶּה֙ אֲשֶׁ֣ר דִּבְּר֣וּ אֵלֶ֔יךָ הֵיטִ֖יבוּ כָּל־אֲשֶׁ֥ר דִּבֵּֽרוּ׃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מִֽי־יִתֵּ֡ן וְהָיָה֩ לְבָבָ֨ם זֶ֜ה לָהֶ֗ם לְיִרְאָ֥ה אֹתִ֛י וְלִשְׁמֹ֥ר אֶת־כָּל־מִצְוֺתַ֖י כָּל־הַיָּמִ֑ים לְמַ֨עַן יִיטַ֥ב לָהֶ֛ם וְלִבְנֵיהֶ֖ם לְעֹלָֽם׃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לֵ֖ךְ אֱמֹ֣ר לָהֶ֑ם שׁ֥וּבוּ לָכֶ֖ם לְאָהֳלֵיכֶֽם׃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וְאַתָּ֗ה פֹּה֮ עֲמֹ֣ד עִמָּדִי֒ וַאֲדַבְּרָ֣ה אֵלֶ֗יךָ אֵ֧ת כָּל־הַמִּצְוָ֛ה וְהַחֻקִּ֥ים וְהַמִּשְׁפָּטִ֖ים אֲשֶׁ֣ר תְּלַמְּדֵ֑ם וְעָשׂ֣וּ בָאָ֔רֶץ אֲשֶׁ֧ר אָנֹכִ֛י נֹתֵ֥ן לָהֶ֖ם לְרִשְׁתָּֽהּ׃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וּשְׁמַרְתֶּ֣ם לַעֲשׂ֔וֹת כַּאֲשֶׁ֥ר צִוָּ֛ה יְהוָ֥ה אֱלֹהֵיכֶ֖ם אֶתְכֶ֑ם לֹ֥א תָסֻ֖רוּ יָמִ֥ין וּשְׂמֹֽאל׃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בְּכָל־הַדֶּ֗רֶךְ אֲשֶׁ֨ר צִוָּ֜ה יְהוָ֧ה אֱלֹהֵיכֶ֛ם אֶתְכֶ֖ם תֵּלֵ֑כוּ לְמַ֤עַן תִּֽחְיוּן֙ וְט֣וֹב לָכֶ֔ם וְהַאֲרַכְתֶּ֣ם יָמִ֔ים בָּאָ֖רֶץ אֲשֶׁ֥ר תִּֽירָשֽׁוּן׃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וְזֹ֣את הַמִּצְוָ֗ה הַֽחֻקִּים֙ וְהַמִּשְׁפָּטִ֔ים אֲשֶׁ֥ר צִוָּ֛ה יְהוָ֥ה אֱלֹהֵיכֶ֖ם לְלַמֵּ֣ד אֶתְכֶ֑ם לַעֲשׂ֣וֹת בָּאָ֔רֶץ אֲשֶׁ֥ר אַתֶּ֛ם עֹבְרִ֥ים שָׁ֖מָּה לְרִשְׁתָּֽהּ׃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לְמַ֨עַן תִּירָ֜א אֶת־יְהוָ֣ה אֱלֹהֶ֗יךָ לִ֠שְׁמֹר אֶת־כָּל־חֻקֹּתָ֣יו וּמִצְוֺתָיו֮ אֲשֶׁ֣ר אָנֹכִ֣י מְצַוֶּךָ֒ אַתָּה֙ וּבִנְךָ֣ וּבֶן־בִּנְךָ֔ כֹּ֖ל יְמֵ֣י חַיֶּ֑יךָ וּלְמַ֖עַן יַאֲרִכֻ֥ן יָמֶֽיךָ׃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וְשָׁמַעְתָּ֤ יִשְׂרָאֵל֙ וְשָׁמַרְתָּ֣ לַעֲשׂ֔וֹת אֲשֶׁר֙ יִיטַ֣ב לְךָ֔ וַאֲשֶׁ֥ר תִּרְבּ֖וּן מְאֹ֑ד כַּאֲשֶׁר֩ דִּבֶּ֨ר יְהוָ֜ה אֱלֹהֵ֤י אֲבֹתֶ֙יךָ֙ לָ֔ךְ אֶ֛רֶץ זָבַ֥ת חָלָ֖ב וּדְבָֽשׁ׃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'l s="H8085"'שְׁמַ֖'seg type="x-large"'ע'seg''/l' יִשְׂרָאֵ֑ל יְהוָ֥ה אֱלֹהֵ֖ינוּ יְהוָ֥ה ׀ 'l s="H259"'אֶחָֽ'seg type="x-large"'ד'seg''/l'׃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וְאָ֣הַבְתָּ֔ אֵ֖ת יְהוָ֣ה אֱלֹהֶ֑יךָ בְּכָל־לְבָבְךָ֥ וּבְכָל־נַפְשְׁךָ֖ וּבְכָל־מְאֹדֶֽךָ׃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וְהָי֞וּ הַדְּבָרִ֣ים הָאֵ֗לֶּה אֲשֶׁ֨ר אָנֹכִ֧י מְצַוְּךָ֛ הַיּ֖וֹם עַל־לְבָבֶֽךָ׃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וְשִׁנַּנְתָּ֣ם לְבָנֶ֔יךָ וְדִבַּרְתָּ֖ בָּ֑ם בְּשִׁבְתְּךָ֤ בְּבֵיתֶ֙ךָ֙ וּבְלֶכְתְּךָ֣ בַדֶּ֔רֶךְ וּֽבְשָׁכְבְּךָ֖ וּבְקוּמֶֽךָ׃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וּקְשַׁרְתָּ֥ם לְא֖וֹת עַל־יָדֶ֑ךָ וְהָי֥וּ לְטֹטָפֹ֖ת בֵּ֥ין עֵינֶֽיךָ׃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וּכְתַבְתָּ֛ם עַל־מְזוּזֹ֥ת בֵּיתֶ֖ךָ וּבִשְׁעָרֶֽיךָ׃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וְהָיָ֞ה כִּ֥י יְבִיאֲךָ֣ ׀ יְהוָ֣ה אֱלֹהֶ֗יךָ אֶל־הָאָ֜רֶץ אֲשֶׁ֨ר נִשְׁבַּ֧ע לַאֲבֹתֶ֛יךָ לְאַבְרָהָ֛ם לְיִצְחָ֥ק וּֽלְיַעֲקֹ֖ב לָ֣תֶת לָ֑ךְ עָרִ֛ים גְּדֹלֹ֥ת וְטֹבֹ֖ת אֲשֶׁ֥ר לֹא־בָנִֽיתָ׃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וּבָ֨תִּ֜ים מְלֵאִ֣ים כָּל־טוּב֮ אֲשֶׁ֣ר לֹא־מִלֵּאתָ֒ וּבֹרֹ֤ת חֲצוּבִים֙ אֲשֶׁ֣ר לֹא־חָצַ֔בְתָּ כְּרָמִ֥ים וְזֵיתִ֖ים אֲשֶׁ֣ר לֹא־נָטָ֑עְתָּ וְאָכַלְתָּ֖ וְשָׂבָֽעְתָּ׃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הִשָּׁ֣מֶר לְךָ֔ פֶּן־תִּשְׁכַּ֖ח אֶת־יְהוָ֑ה אֲשֶׁ֧ר הוֹצִֽיאֲךָ֛ מֵאֶ֥רֶץ מִצְרַ֖יִם מִבֵּ֥ית עֲבָדִֽים׃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אֶת־יְהוָ֧ה אֱלֹהֶ֛יךָ תִּירָ֖א וְאֹת֣וֹ תַעֲבֹ֑ד וּבִשְׁמ֖וֹ תִּשָּׁבֵֽעַ׃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לֹ֣א תֵֽלְכ֔וּן אַחֲרֵ֖י אֱלֹהִ֣ים אֲחֵרִ֑ים מֵאֱלֹהֵי֙ הָֽעַמִּ֔ים אֲשֶׁ֖ר סְבִיבוֹתֵיכֶֽם׃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כִּ֣י אֵ֥ל קַנָּ֛א יְהוָ֥ה אֱלֹהֶ֖יךָ בְּקִרְבֶּ֑ךָ פֶּן־יֶ֠חֱרֶה אַף־יְהוָ֤ה אֱלֹהֶ֙יךָ֙ בָּ֔ךְ וְהִשְׁמִ֣ידְךָ֔ מֵעַ֖ל פְּנֵ֥י הָאֲדָמָֽה׃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לֹ֣א תְנַסּ֔וּ אֶת־יְהוָ֖ה אֱלֹהֵיכֶ֑ם כַּאֲשֶׁ֥ר נִסִּיתֶ֖ם בַּמַּסָּֽה׃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שָׁמ֣וֹר תִּשְׁמְר֔וּן אֶת־מִצְוֺ֖ת יְהוָ֣ה אֱלֹהֵיכֶ֑ם וְעֵדֹתָ֥יו וְחֻקָּ֖יו אֲשֶׁ֥ר צִוָּֽךְ׃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וְעָשִׂ֛יתָ הַיָּשָׁ֥ר וְהַטּ֖וֹב בְּעֵינֵ֣י יְהוָ֑ה לְמַ֙עַן֙ יִ֣יטַב לָ֔ךְ וּבָ֗אתָ וְיָֽרַשְׁתָּ֙ אֶת־הָאָ֣רֶץ הַטֹּבָ֔ה אֲשֶׁר־נִשְׁבַּ֥ע יְהוָ֖ה לַאֲבֹתֶֽיךָ׃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לַהֲדֹ֥ף אֶת־כָּל־אֹיְבֶ֖יךָ מִפָּנֶ֑יךָ כַּאֲשֶׁ֖ר דִּבֶּ֥ר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כִּֽי־יִשְׁאָלְךָ֥ בִנְךָ֛ מָחָ֖ר לֵאמֹ֑ר מָ֣ה הָעֵדֹ֗ת וְהַֽחֻקִּים֙ וְהַמִּשְׁפָּטִ֔ים אֲשֶׁ֥ר צִוָּ֛ה יְהוָ֥ה אֱלֹהֵ֖ינוּ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וְאָמַרְתָּ֣ לְבִנְךָ֔ עֲבָדִ֛ים הָיִ֥ינוּ לְפַרְעֹ֖ה בְּמִצְרָ֑יִם וַיּוֹצִיאֵ֧נוּ יְהוָ֛ה מִמִּצְרַ֖יִם בְּיָ֥ד חֲזָקָֽה׃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וַיִּתֵּ֣ן יְהוָ֡ה אוֹתֹ֣ת וּ֠מֹפְתִים גְּדֹלִ֨ים וְרָעִ֧ים ׀ בְּמִצְרַ֛יִם בְּפַרְעֹ֥ה וּבְכָל־בֵּית֖וֹ לְעֵינֵֽינוּ׃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וְאוֹתָ֖נוּ הוֹצִ֣יא מִשָּׁ֑ם לְמַ֙עַן֙ הָבִ֣יא אֹתָ֔נוּ לָ֤תֶת לָ֙נוּ֙ אֶת־הָאָ֔רֶץ אֲשֶׁ֥ר נִשְׁבַּ֖ע לַאֲבֹתֵֽינוּ׃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וַיְצַוֵּ֣נוּ יְהוָ֗ה לַעֲשׂוֹת֙ אֶת־כָּל־הַחֻקִּ֣ים הָאֵ֔לֶּה לְיִרְאָ֖ה אֶת־יְהוָ֣ה אֱלֹהֵ֑ינוּ לְט֥וֹב לָ֙נוּ֙ כָּל־הַיָּמִ֔ים לְחַיֹּתֵ֖נוּ כְּהַיּ֥וֹם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וּצְדָקָ֖ה תִּֽהְיֶה־לָּ֑נוּ כִּֽי־נִשְׁמֹ֨ר לַעֲשׂ֜וֹת אֶת־כָּל־הַמִּצְוָ֣ה הַזֹּ֗את לִפְנֵ֛י יְהוָ֥ה אֱלֹהֵ֖ינוּ כַּאֲשֶׁ֥ר צִוָּֽנוּ׃ ס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כִּ֤י יְבִֽיאֲךָ֙ יְהוָ֣ה אֱלֹהֶ֔יךָ אֶל־הָאָ֕רֶץ אֲשֶׁר־אַתָּ֥ה בָא־שָׁ֖מָּה לְרִשְׁתָּ֑הּ וְנָשַׁ֣ל גּֽוֹיִם־רַבִּ֣ים ׀ מִפָּנֶ֡יךָ הַֽחִתִּי֩ וְהַגִּרְגָּשִׁ֨י וְהָאֱמֹרִ֜י וְהַכְּנַעֲנִ֣י וְהַפְּרִזִּ֗י וְהַֽחִוִּי֙ וְהַיְבוּסִ֔י שִׁבְעָ֣ה גוֹיִ֔ם רַבִּ֥ים וַעֲצוּמִ֖ים מִמֶּֽךָּ׃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וּנְתָנָ֞ם יְהוָ֧ה אֱלֹהֶ֛יךָ לְפָנֶ֖יךָ וְהִכִּיתָ֑ם הַחֲרֵ֤ם תַּחֲרִים֙ אֹתָ֔ם לֹא־תִכְרֹ֥ת לָהֶ֛ם בְּרִ֖ית וְלֹ֥א תְחָנֵּֽם׃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וְלֹ֥א תִתְחַתֵּ֖ן בָּ֑ם בִּתְּךָ֙ לֹא־תִתֵּ֣ן לִבְנ֔וֹ וּבִתּ֖וֹ לֹא־תִקַּ֥ח לִבְנֶֽךָ׃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כִּֽי־יָסִ֤יר אֶת־בִּנְךָ֙ מֵֽאַחֲרַ֔י וְעָבְד֖וּ אֱלֹהִ֣ים אֲחֵרִ֑ים וְחָרָ֤ה אַף־יְהוָה֙ בָּכֶ֔ם וְהִשְׁמִידְךָ֖ מַהֵֽר׃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כִּֽי־אִם־כֹּ֤ה תַעֲשׂוּ֙ לָהֶ֔ם מִזְבְּחֹתֵיהֶ֣ם תִּתֹּ֔צוּ וּמַצֵּבֹתָ֖ם תְּשַׁבֵּ֑רוּ וַאֲשֵֽׁירֵהֶם֙ תְּגַדֵּע֔וּן וּפְסִילֵיהֶ֖ם תִּשְׂרְפ֥וּן בָּאֵֽשׁ׃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כִּ֣י עַ֤ם קָדוֹשׁ֙ אַתָּ֔ה לַיהוָ֖ה אֱלֹהֶ֑יךָ בְּךָ֞ בָּחַ֣ר ׀ יְהוָ֣ה אֱלֹהֶ֗יךָ לִהְי֥וֹת לוֹ֙ לְעַ֣ם סְגֻלָּ֔ה מִכֹּל֙ הָֽעַמִּ֔ים אֲשֶׁ֖ר עַל־פְּנֵ֥י הָאֲדָמָֽה׃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לֹ֣א מֵֽרֻבְּכֶ֞ם מִכָּל־הָֽעַמִּ֗ים חָשַׁ֧ק יְהוָ֛ה בָּכֶ֖ם וַיִּבְחַ֣ר בָּכֶ֑ם כִּֽי־אַתֶּ֥ם הַמְעַ֖ט מִכָּל־הָעַמִּֽים׃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כִּי֩ מֵֽאַהֲבַ֨ת יְהוָ֜ה אֶתְכֶ֗ם וּמִשָּׁמְר֤וּ אֶת־הַשְּׁבֻעָה֙ אֲשֶׁ֤ר נִשְׁבַּע֙ לַאֲבֹ֣תֵיכֶ֔ם הוֹצִ֧יא יְהוָ֛ה אֶתְכֶ֖ם בְּיָ֣ד חֲזָקָ֑ה וַֽיִּפְדְּךָ֙ מִבֵּ֣ית עֲבָדִ֔ים מִיַּ֖ד פַּרְעֹ֥ה מֶֽלֶךְ־מִצְרָֽיִם׃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וְיָ֣דַעְתָּ֔ כִּֽי־יְהוָ֥ה אֱלֹהֶ֖יךָ ה֣וּא הָֽאֱלֹהִ֑ים הָאֵל֙ הַֽנֶּאֱמָ֔ן שֹׁמֵ֧ר הַבְּרִ֣ית וְהַחֶ֗סֶד לְאֹהֲבָ֛יו וּלְשֹׁמְרֵ֥י מצותו לְאֶ֥לֶף דּֽוֹר׃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וּמְשַׁלֵּ֧ם לְשֹׂנְאָ֛יו אֶל־פָּנָ֖יו לְהַאֲבִיד֑וֹ לֹ֤א יְאַחֵר֙ לְשֹׂ֣נְא֔וֹ אֶל־פָּנָ֖יו יְשַׁלֶּם־לֽוֹ׃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וְשָׁמַרְתָּ֨ אֶת־הַמִּצְוָ֜ה וְאֶת־הַֽחֻקִּ֣ים וְאֶת־הַמִּשְׁפָּטִ֗ים אֲשֶׁ֨ר אָנֹכִ֧י מְצַוְּךָ֛ הַיּ֖וֹם לַעֲשׂוֹתָֽם׃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וְהָיָ֣ה ׀ עֵ֣קֶב תִּשְׁמְע֗וּן אֵ֤ת הַמִּשְׁפָּטִים֙ הָאֵ֔לֶּה וּשְׁמַרְתֶּ֥ם וַעֲשִׂיתֶ֖ם אֹתָ֑ם וְשָׁמַר֩ יְהוָ֨ה אֱלֹהֶ֜יךָ לְךָ֗ אֶֽת־הַבְּרִית֙ וְאֶת־הַחֶ֔סֶד אֲשֶׁ֥ר נִשְׁבַּ֖ע לַאֲבֹתֶֽיךָ׃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וַאֲהֵ֣בְךָ֔ וּבֵרַכְךָ֖ וְהִרְבֶּ֑ךָ וּבֵרַ֣ךְ פְּרִֽי־בִטְנְךָ֣ וּפְרִֽי־אַ֠דְמָתֶךָ דְּגָ֨נְךָ֜ וְתִֽירֹשְׁךָ֣ וְיִצְהָרֶ֗ךָ שְׁגַר־אֲלָפֶ֙יךָ֙ וְעַשְׁתְּרֹ֣ת צֹאנֶ֔ךָ עַ֚ל הָֽאֲדָמָ֔ה אֲשֶׁר־נִשְׁבַּ֥ע לַאֲבֹתֶ֖יךָ לָ֥תֶת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בָּר֥וּךְ תִּֽהְיֶ֖ה מִכָּל־הָעַמִּ֑ים לֹא־יִהְיֶ֥ה בְךָ֛ עָקָ֥ר וַֽעֲקָרָ֖ה וּבִבְהֶמְתֶּֽךָ׃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וְהֵסִ֧יר יְהוָ֛ה מִמְּךָ֖ כָּל־חֹ֑לִי וְכָל־מַדְוֵי֩ מִצְרַ֨יִם הָרָעִ֜ים אֲשֶׁ֣ר יָדַ֗עְתָּ לֹ֤א יְשִׂימָם֙ בָּ֔ךְ וּנְתָנָ֖ם בְּכָל־שֹׂנְאֶֽיךָ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וְאָכַלְתָּ֣ אֶת־כָּל־ הָֽעַמִּ֗ים אֲשֶׁ֨ר יְהוָ֤ה אֱלֹהֶ֙יךָ֙ נֹתֵ֣ן לָ֔ךְ לֹא־תָחֹ֥ס עֵֽינְךָ֖ עֲלֵיהֶ֑ם וְלֹ֤א תַעֲבֹד֙ אֶת־אֱלֹ֣הֵיהֶ֔ם כִּֽי־מוֹקֵ֥שׁ ה֖וּא לָֽךְ׃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כִּ֤י תֹאמַר֙ בִּלְבָ֣בְךָ֔ רַבִּ֛ים הַגּוֹיִ֥ם הָאֵ֖לֶּה מִמֶּ֑נִּי אֵיכָ֥ה אוּכַ֖ל לְהוֹרִישָֽׁם׃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לֹ֥א תִירָ֖א מֵהֶ֑ם זָכֹ֣ר תִּזְכֹּ֗ר אֵ֤ת אֲשֶׁר־עָשָׂה֙ יְהוָ֣ה אֱלֹהֶ֔יךָ לְפַרְעֹ֖ה וּלְכָל־מִצְרָֽיִם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הַמַּסֹּ֨ת הַגְּדֹלֹ֜ת אֲשֶׁר־רָא֣וּ עֵינֶ֗יךָ וְהָאֹתֹ֤ת וְהַמֹּֽפְתִים֙ וְהַיָּ֤ד הַחֲזָקָה֙ וְהַזְּרֹ֣עַ הַנְּטוּיָ֔ה אֲשֶׁ֥ר הוֹצִֽאֲךָ֖ יְהוָ֣ה אֱלֹהֶ֑יךָ כֵּֽן־יַעֲשֶׂ֞ה יְהוָ֤ה אֱלֹהֶ֙יךָ֙ לְכָל־הָ֣עַמִּ֔ים אֲשֶׁר־אַתָּ֥ה יָרֵ֖א מִפְּנֵיהֶֽם׃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וְגַם֙ אֶת־הַצִּרְעָ֔ה יְשַׁלַּ֛ח יְהוָ֥ה אֱלֹהֶ֖יךָ בָּ֑ם עַד־אֲבֹ֗ד הַנִּשְׁאָרִ֛ים וְהַנִּסְתָּרִ֖ים מִפָּנֶֽיךָ׃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לֹ֥א תַעֲרֹ֖ץ מִפְּנֵיהֶ֑ם כִּֽי־יְהוָ֤ה אֱלֹהֶ֙יךָ֙ בְּקִרְבֶּ֔ךָ אֵ֥ל גָּד֖וֹל וְנוֹרָֽא׃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וְנָשַׁל֩ יְהוָ֨ה אֱלֹהֶ֜יךָ אֶת־הַגּוֹיִ֥ם הָאֵ֛ל מִפָּנֶ֖יךָ מְעַ֣ט מְעָ֑ט לֹ֤א תוּכַל֙ כַּלֹּתָ֣ם מַהֵ֔ר פֶּן־תִּרְבֶּ֥ה עָלֶ֖יךָ חַיַּ֥ת הַשָּׂדֶֽה׃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וּנְתָנָ֛ם יְהוָ֥ה אֱלֹהֶ֖יךָ לְפָנֶ֑יךָ וְהָמָם֙ מְהוּמָ֣ה גְדֹלָ֔ה עַ֖ד הִשָּׁמְדָֽם׃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וְנָתַ֤ן מַלְכֵיהֶם֙ בְּיָדֶ֔ךָ וְהַאֲבַדְתָּ֣ אֶת־שְׁמָ֔ם מִתַּ֖חַת הַשָּׁמָ֑יִם לֹֽא־יִתְיַצֵּ֥ב אִישׁ֙ בְּפָנֶ֔יךָ עַ֥ד הִשְׁמִֽדְךָ֖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פְּסִילֵ֥י אֱלֹהֵיהֶ֖ם תִּשְׂרְפ֣וּן בָּאֵ֑שׁ לֹֽא־תַחְמֹד֩ כֶּ֨סֶף וְזָהָ֤ב עֲלֵיהֶם֙ וְלָקַחְתָּ֣ לָ֔ךְ פֶּ֚ן תִּוָּקֵ֣שׁ בּ֔וֹ כִּ֧י תוֹעֲבַ֛ת יְהוָ֥ה אֱלֹהֶ֖יךָ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וְלֹא־תָבִ֤יא תֽוֹעֵבָה֙ אֶל־בֵּיתֶ֔ךָ וְהָיִ֥יתָ חֵ֖רֶם כָּמֹ֑הוּ שַׁקֵּ֧ץ ׀ תְּשַׁקְּצֶ֛נּוּ וְתַעֵ֥ב ׀ תְּֽתַעֲבֶ֖נּוּ כִּי־חֵ֥רֶם הֽוּא׃ פ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כָּל־הַמִּצְוָ֗ה אֲשֶׁ֨ר אָנֹכִ֧י מְצַוְּךָ֛ הַיּ֖וֹם תִּשְׁמְר֣וּן לַעֲשׂ֑וֹת לְמַ֨עַן תִּֽחְי֜וּן וּרְבִיתֶ֗ם וּבָאתֶם֙ וִֽירִשְׁתֶּ֣ם אֶת־הָאָ֔רֶץ אֲשֶׁר־נִשְׁבַּ֥ע יְהוָ֖ה לַאֲבֹתֵיכֶֽם׃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וְזָכַרְתָּ֣ אֶת־כָּל־ הַדֶּ֗רֶךְ אֲשֶׁ֨ר הֹלִֽיכֲךָ֜ יְהוָ֧ה אֱלֹהֶ֛יךָ זֶ֛ה אַרְבָּעִ֥ים שָׁנָ֖ה בַּמִּדְבָּ֑ר לְמַ֨עַן עַנֹּֽתְךָ֜ לְנַסֹּֽתְךָ֗ לָדַ֜עַת אֶת־אֲשֶׁ֧ר בִּֽלְבָבְךָ֛ הֲתִשְׁמֹ֥ר מצותו אִם־לֹֽא׃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וַֽיְעַנְּךָ֮ וַיַּרְעִבֶךָ֒ וַיַּֽאֲכִֽלְךָ֤ אֶת הַמָּן֙ אֲשֶׁ֣ר לֹא־יָדַ֔עְתָּ וְלֹ֥א יָדְע֖וּן אֲבֹתֶ֑יךָ לְמַ֣עַן הוֹדִֽעֲךָ֗ כִּ֠י לֹ֣א עַל־הַלֶּ֤חֶם לְבַדּוֹ֙ יִחְיֶ֣ה הָֽאָדָ֔ם כִּ֛י עַל־כָּל־מוֹצָ֥א פִֽי־יְהוָ֖ה יִחְיֶ֥ה הָאָדָֽם׃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שִׂמְלָ֨תְךָ֜ לֹ֤א בָֽלְתָה֙ מֵֽעָלֶ֔יךָ וְרַגְלְךָ֖ לֹ֣א בָצֵ֑קָה זֶ֖ה אַרְבָּעִ֥ים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וְיָדַעְתָּ֖ עִם־לְבָבֶ֑ךָ כִּ֗י כַּאֲשֶׁ֨ר יְיַסֵּ֥ר אִישׁ֙ אֶת־בְּנ֔וֹ יְהוָ֥ה אֱלֹהֶ֖יךָ מְיַסְּרֶֽךָּ׃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וְשָׁ֣מַרְתָּ֔ אֶת־מִצְוֺ֖ת יְהוָ֣ה אֱלֹהֶ֑יךָ לָלֶ֥כֶת בִּדְרָכָ֖יו וּלְיִרְאָ֥ה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כִּ֚י יְהוָ֣ה אֱלֹהֶ֔יךָ מְבִֽיאֲךָ֖ אֶל־אֶ֣רֶץ טוֹבָ֑ה אֶ֚רֶץ נַ֣חֲלֵי מָ֔יִם עֲיָנֹת֙ וּתְהֹמֹ֔ת יֹצְאִ֥ים בַּבִּקְעָ֖ה וּבָהָֽר׃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אֶ֤רֶץ חִטָּה֙ וּשְׂעֹרָ֔ה וְגֶ֥פֶן וּתְאֵנָ֖ה וְרִמּ֑וֹן אֶֽרֶץ־זֵ֥ית שֶׁ֖מֶן וּדְבָֽשׁ׃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אֶ֗רֶץ אֲשֶׁ֨ר לֹ֤א בְמִסְכֵּנֻת֙ תֹּֽאכַל־בָּ֣הּ לֶ֔חֶם לֹֽא־תֶחְסַ֥ר כֹּ֖ל בָּ֑הּ אֶ֚רֶץ אֲשֶׁ֣ר אֲבָנֶ֣יהָ בַרְזֶ֔ל וּמֵהֲרָרֶ֖יהָ תַּחְצֹ֥ב נְחֹֽשֶׁת׃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וְאָכַלְתָּ֖ וְשָׂבָ֑עְתָּ וּבֵֽרַכְתָּ֙ אֶת־יְהוָ֣ה אֱלֹהֶ֔יךָ עַל־הָאָ֥רֶץ הַטֹּבָ֖ה אֲשֶׁ֥ר נָֽתַן־לָֽךְ׃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הִשָּׁ֣מֶר לְךָ֔ פֶּן־תִּשְׁכַּ֖ח אֶת־יְהוָ֣ה אֱלֹהֶ֑יךָ לְבִלְתִּ֨י שְׁמֹ֤ר מִצְוֺתָיו֙ וּמִשְׁפָּטָ֣יו וְחֻקֹּתָ֔יו אֲשֶׁ֛ר אָנֹכִ֥י מְצַוְּךָ֖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פֶּן־תֹּאכַ֖ל וְשָׂבָ֑עְתָּ וּבָתִּ֥ים טוֹבִ֛ים תִּבְנֶ֖ה וְיָשָֽׁבְתָּ׃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וּבְקָֽרְךָ֤ וְצֹֽאנְךָ֙ יִרְבְּיֻ֔ן וְכֶ֥סֶף וְזָהָ֖ב יִרְבֶּה־לָּ֑ךְ וְכֹ֥ל אֲשֶׁר־לְךָ֖ יִרְבֶּֽה׃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וְרָ֖ם לְבָבֶ֑ךָ וְשָֽׁכַחְתָּ֙ אֶת־יְהוָ֣ה אֱלֹהֶ֔יךָ הַמּוֹצִיאֲךָ֛ מֵאֶ֥רֶץ מִצְרַ֖יִם מִבֵּ֥ית עֲבָדִֽים׃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הַמּוֹלִ֨יכֲךָ֜ בַּמִּדְבָּ֣ר ׀ הַגָּדֹ֣ל וְהַנּוֹרָ֗א נָחָ֤שׁ ׀ שָׂרָף֙ וְעַקְרָ֔ב וְצִמָּא֖וֹן אֲשֶׁ֣ר אֵֽין־מָ֑יִם הַמּוֹצִ֤יא לְךָ֙ מַ֔יִם מִצּ֖וּר הַֽחַלָּמִֽישׁ׃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הַמַּֽאֲכִ֨לְךָ֥ מָן֙ בַּמִּדְבָּ֔ר אֲשֶׁ֥ר לֹא־יָדְע֖וּן אֲבֹתֶ֑יךָ לְמַ֣עַן עַנֹּֽתְךָ֗ וּלְמַ֙עַן֙ נַסֹּתֶ֔ךָ לְהֵיטִֽבְךָ֖ בְּאַחֲרִיתֶֽךָ׃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וְאָמַרְתָּ֖ בִּלְבָבֶ֑ךָ כֹּחִי֙ וְעֹ֣צֶם יָדִ֔י עָ֥שָׂה לִ֖י אֶת־הַחַ֥יִל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וְזָֽכַרְתָּ֙ אֶת־יְהוָ֣ה אֱלֹהֶ֔יךָ כִּ֣י ה֗וּא הַנֹּתֵ֥ן לְךָ֛ כֹּ֖חַ לַעֲשׂ֣וֹת חָ֑יִל לְמַ֨עַן הָקִ֧ים אֶת־בְּרִית֛וֹ אֲשֶׁר־נִשְׁבַּ֥ע לַאֲבֹתֶ֖יךָ כַּיּ֥וֹם הַזֶּֽה׃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וְהָיָ֗ה אִם־שָׁכֹ֤חַ תִּשְׁכַּח֙ אֶת־יְהוָ֣ה אֱלֹהֶ֔יךָ וְהָֽלַכְתָּ֗ אַחֲרֵי֙ אֱלֹהִ֣ים אֲחֵרִ֔ים וַעֲבַדְתָּ֖ם וְהִשְׁתַּחֲוִ֣יתָ לָהֶ֑ם הַעִדֹ֤תִי בָכֶם֙ הַיּ֔וֹם כִּ֥י אָבֹ֖ד תֹּאבֵדֽוּן׃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כַּגּוֹיִ֗ם אֲשֶׁ֤ר יְהוָה֙ מַאֲבִ֣יד מִפְּנֵיכֶ֔ם כֵּ֖ן תֹאבֵד֑וּן עֵ֚קֶב לֹ֣א תִשְׁמְע֔וּן בְּק֖וֹל יְהוָ֥ה אֱלֹהֵיכֶֽם׃ פ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שְׁמַ֣ע יִשְׂרָאֵ֗ל אַתָּ֨ה עֹבֵ֤ר הַיּוֹם֙ אֶת־הַיַּרְדֵּ֔ן לָבֹא֙ לָרֶ֣שֶׁת גּוֹיִ֔ם גְּדֹלִ֥ים וַעֲצֻמִ֖ים מִמֶּ֑ךָּ עָרִ֛ים גְּדֹלֹ֥ת וּבְצֻרֹ֖ת בַּשָּׁמָֽיִם׃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עַֽם־גָּד֥וֹל וָרָ֖ם בְּנֵ֣י עֲנָקִ֑ים אֲשֶׁ֨ר אַתָּ֤ה יָדַ֙עְתָּ֙ וְאַתָּ֣ה שָׁמַ֔עְתָּ מִ֣י יִתְיַצֵּ֔ב לִפְנֵ֖י בְּנֵ֥י עֲנָֽק׃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וְיָדַעְתָּ֣ הַיּ֗וֹם כִּי֩ יְהוָ֨ה אֱלֹהֶ֜יךָ הֽוּא־הָעֹבֵ֤ר לְפָנֶ֙יךָ֙ אֵ֣שׁ אֹֽכְלָ֔ה ה֧וּא יַשְׁמִידֵ֛ם וְה֥וּא יַכְנִיעֵ֖ם לְפָנֶ֑יךָ וְהֽוֹרַשְׁתָּ֤ם וְהַֽאַבַדְתָּם֙ מַהֵ֔ר כַּאֲשֶׁ֛ר דִּבֶּ֥ר יְהוָ֖ה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אַל־תֹּאמַ֣ר בִּלְבָבְךָ֗ בַּהֲדֹ֣ף יְהוָה֩ אֱלֹהֶ֨יךָ אֹתָ֥ם ׀ מִלְּפָנֶיךָ֮ לֵאמֹר֒ בְּצִדְקָתִי֙ הֱבִיאַ֣נִי יְהוָ֔ה לָרֶ֖שֶׁת אֶת־הָאָ֣רֶץ הַזֹּ֑את וּבְרִשְׁעַת֙ הַגּוֹיִ֣ם הָאֵ֔לֶּה יְהוָ֖ה מוֹרִישָׁ֥ם מִפָּנֶֽיךָ׃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לֹ֣א בְצִדְקָתְךָ֗ וּבְיֹ֙שֶׁר֙ לְבָ֣בְךָ֔ אַתָּ֥ה בָ֖א לָרֶ֣שֶׁת אֶת־אַרְצָ֑ם כִּ֞י בְּרִשְׁעַ֣ת ׀ הַגּוֹיִ֣ם הָאֵ֗לֶּה יְהוָ֤ה אֱלֹהֶ֙יךָ֙ מוֹרִישָׁ֣ם מִפָּנֶ֔יךָ וּלְמַ֜עַן הָקִ֣ים אֶת־הַדָּבָ֗ר אֲשֶׁ֨ר נִשְׁבַּ֤ע יְהוָה֙ לַאֲבֹתֶ֔יךָ לְאַבְרָהָ֥ם לְיִצְחָ֖ק וּֽלְיַעֲקֹֽב׃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וְיָדַעְתָּ֗ כִּ֠י לֹ֤א בְצִדְקָֽתְךָ֙ יְהוָ֣ה אֱ֠לֹהֶיךָ נֹתֵ֨ן לְךָ֜ אֶת־הָאָ֧רֶץ הַטּוֹבָ֛ה הַזֹּ֖את לְרִשְׁתָּ֑הּ כִּ֥י עַם־קְשֵׁה־עֹ֖רֶף 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זְכֹר֙ אַל־תִּשְׁכַּ֔ח אֵ֧ת אֲשֶׁר־הִקְצַ֛פְתָּ אֶת־יְהוָ֥ה אֱלֹהֶ֖יךָ בַּמִּדְבָּ֑ר לְמִן־הַיּ֞וֹם אֲשֶׁר־יָצָ֣אתָ ׀ מֵאֶ֣רֶץ מִצְרַ֗יִם עַד־בֹּֽאֲכֶם֙ עַד־הַמָּק֣וֹם הַזֶּ֔ה מַמְרִ֥ים הֱיִיתֶ֖ם עִם־יְהוָֽה׃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וּבְחֹרֵ֥ב הִקְצַפְתֶּ֖ם אֶת־יְהוָ֑ה וַיִּתְאַנַּ֧ף יְהוָ֛ה בָּכֶ֖ם לְהַשְׁמִ֥יד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בַּעֲלֹתִ֣י הָהָ֗רָה לָקַ֜חַת לוּחֹ֤ת הָֽאֲבָנִים֙ לוּחֹ֣ת הַבְּרִ֔ית אֲשֶׁר־כָּרַ֥ת יְהוָ֖ה עִמָּכֶ֑ם וָאֵשֵׁ֣ב בָּהָ֗ר אַרְבָּעִ֥ים יוֹם֙ וְאַרְבָּעִ֣ים לַ֔יְלָה לֶ֚חֶם לֹ֣א אָכַ֔לְתִּי וּמַ֖יִם לֹ֥א שָׁתִֽיתִי׃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וַיִּתֵּ֨ן יְהוָ֜ה אֵלַ֗י אֶת־שְׁנֵי֙ לוּחֹ֣ת הָֽאֲבָנִ֔ים כְּתֻבִ֖ים בְּאֶצְבַּ֣ע אֱלֹהִ֑ים וַעֲלֵיהֶ֗ם כְּֽכָל־הַדְּבָרִ֡ים אֲשֶׁ֣ר דִּבֶּר֩ יְהוָ֨ה עִמָּכֶ֥ם בָּהָ֛ר מִתּ֥וֹךְ הָאֵ֖שׁ בְּי֥וֹם הַקָּהָֽל׃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וַיְהִ֗י מִקֵּץ֙ אַרְבָּעִ֣ים י֔וֹם וְאַרְבָּעִ֖ים לָ֑יְלָה נָתַ֨ן יְהוָ֜ה אֵלַ֗י אֶת־שְׁנֵ֛י לֻחֹ֥ת הָאֲבָנִ֖ים לֻח֥וֹת הַבְּרִֽית׃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וַיֹּ֨אמֶר יְהוָ֜ה אֵלַ֗י ק֣וּם רֵ֤ד מַהֵר֙ מִזֶּ֔ה כִּ֚י שִׁחֵ֣ת עַמְּךָ֔ אֲשֶׁ֥ר הוֹצֵ֖אתָ מִמִּצְרָ֑יִם סָ֣רוּ מַהֵ֗ר מִן־הַדֶּ֙רֶךְ֙ אֲשֶׁ֣ר צִוִּיתִ֔ם עָשׂ֥וּ לָהֶ֖ם מַסֵּכָֽה׃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וַיֹּ֥אמֶר יְהוָ֖ה אֵלַ֣י לֵאמֹ֑ר רָאִ֙יתִי֙ אֶת־הָעָ֣ם הַזֶּ֔ה וְהִנֵּ֥ה עַם־קְשֵׁה־עֹ֖רֶף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הֶ֤רֶף מִמֶּ֙נִּי֙ וְאַשְׁמִידֵ֔ם וְאֶמְחֶ֣ה אֶת־שְׁמָ֔ם מִתַּ֖חַת הַשָּׁמָ֑יִם וְאֶֽעֱשֶׂה֙ אֽוֹתְךָ֔ לְגוֹי־עָצ֥וּם וָרָ֖ב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וָאֵ֗פֶן וָֽאֵרֵד֙ מִן־הָהָ֔ר וְהָהָ֖ר בֹּעֵ֣ר בָּאֵ֑שׁ וּשְׁנֵי֙ לֻחֹ֣ת הַבְּרִ֔ית עַ֖ל שְׁתֵּ֥י יָדָֽי׃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וָאֵ֗רֶא וְהִנֵּ֤ה חֲטָאתֶם֙ לַיהוָ֣ה אֱלֹֽהֵיכֶ֔ם עֲשִׂיתֶ֣ם לָכֶ֔ם עֵ֖גֶל מַסֵּכָ֑ה סַרְתֶּ֣ם מַהֵ֔ר מִן־הַדֶּ֕רֶךְ אֲשֶׁר־צִוָּ֥ה יְהוָ֖ה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וָאֶתְפֹּשׂ֙ בִּשְׁנֵ֣י הַלֻּחֹ֔ת וָֽאַשְׁלִכֵ֔ם מֵעַ֖ל שְׁתֵּ֣י יָדָ֑י וָאֲשַׁבְּרֵ֖ם לְעֵינֵיכֶֽם׃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וָֽאֶתְנַפַּל֩ לִפְנֵ֨י יְהוָ֜ה כָּרִאשֹׁנָ֗ה אַרְבָּעִ֥ים יוֹם֙ וְאַרְבָּעִ֣ים לַ֔יְלָה לֶ֚חֶם לֹ֣א אָכַ֔לְתִּי וּמַ֖יִם לֹ֣א שָׁתִ֑יתִי עַ֤ל כָּל־חַטַּאתְכֶם֙ אֲשֶׁ֣ר חֲטָאתֶ֔ם לַעֲשׂ֥וֹת הָרַ֛ע בְּעֵינֵ֥י יְהוָ֖ה לְהַכְעִיסֽוֹ׃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כִּ֣י יָגֹ֗רְתִּי מִפְּנֵ֤י הָאַף֙ וְהַ֣חֵמָ֔ה אֲשֶׁ֨ר קָצַ֧ף יְהוָ֛ה עֲלֵיכֶ֖ם לְהַשְׁמִ֣יד אֶתְכֶ֑ם וַיִּשְׁמַ֤ע יְהוָה֙ אֵלַ֔י גַּ֖ם בַּפַּ֥עַם הַהִֽוא׃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וּֽבְאַהֲרֹ֗ן הִתְאַנַּ֧ף יְהוָ֛ה מְאֹ֖ד לְהַשְׁמִיד֑וֹ וָֽאֶתְפַּלֵּ֛ל גַּם־בְּעַ֥ד אַהֲרֹ֖ן בָּעֵ֥ת הַהִֽוא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וְֽאֶת־חַטַּאתְכֶ֞ם אֲשֶׁר־עֲשִׂיתֶ֣ם אֶת־הָעֵ֗גֶל לָקַחְתִּי֮ וָאֶשְׂרֹ֣ף אֹת֣וֹ ׀ בָּאֵשׁ֒ וָאֶכֹּ֨ת אֹת֤וֹ טָחוֹן֙ הֵיטֵ֔ב עַ֥ד אֲשֶׁר־דַּ֖ק לְעָפָ֑ר וָֽאַשְׁלִךְ֙ אֶת־עֲפָר֔וֹ אֶל־הַנַּ֖חַל הַיֹּרֵ֥ד מִן־הָהָֽר׃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וּבְתַבְעֵרָה֙ וּבְמַסָּ֔ה וּבְקִבְרֹ֖ת הַֽתַּאֲוָ֑ה מַקְצִפִ֥ים הֱיִיתֶ֖ם אֶת־יְהוָֽה׃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וּבִשְׁלֹ֨חַ יְהוָ֜ה אֶתְכֶ֗ם מִקָּדֵ֤שׁ בַּרְנֵ֙עַ֙ לֵאמֹ֔ר עֲלוּ֙ וּרְשׁ֣וּ אֶת־הָאָ֔רֶץ אֲשֶׁ֥ר נָתַ֖תִּי לָכֶ֑ם וַתַּמְר֗וּ אֶת־פִּ֤י יְהוָה֙ אֱלֹ֣הֵיכֶ֔ם וְלֹ֤א הֶֽאֱמַנְתֶּם֙ ל֔וֹ וְלֹ֥א שְׁמַעְתֶּ֖ם בְּקֹלֽוֹ׃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מַמְרִ֥ים הֱיִיתֶ֖ם עִם־יְהוָ֑ה מִיּ֖וֹם דַּעְתִּ֥י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וָֽאֶתְנַפַּ֞ל לִפְנֵ֣י יְהוָ֗ה אֵ֣ת אַרְבָּעִ֥ים הַיּ֛וֹם וְאֶת־אַרְבָּעִ֥ים הַלַּ֖יְלָה אֲשֶׁ֣ר הִתְנַפָּ֑לְתִּי כִּֽי־אָמַ֥ר יְהוָ֖ה לְהַשְׁמִ֥יד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וָאֶתְפַּלֵּ֣ל אֶל־יְהוָה֮ וָאֹמַר֒ אֲדֹנָ֣י יְהוִ֗ה אַל־תַּשְׁחֵ֤ת עַמְּךָ֙ וְנַחֲלָ֣תְךָ֔ אֲשֶׁ֥ר פָּדִ֖יתָ בְּגָדְלֶ֑ךָ אֲשֶׁר־הוֹצֵ֥אתָ מִמִּצְרַ֖יִם בְּיָ֥ד חֲזָקָֽה׃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זְכֹר֙ לַעֲבָדֶ֔יךָ לְאַבְרָהָ֥ם לְיִצְחָ֖ק וּֽלְיַעֲקֹ֑ב אַל־תֵּ֗פֶן אֶל־קְשִׁי֙ הָעָ֣ם הַזֶּ֔ה וְאֶל־רִשְׁע֖וֹ וְאֶל־חַטָּאתֽוֹ׃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פֶּן־יֹאמְר֗וּ הָאָרֶץ֮ אֲשֶׁ֣ר הוֹצֵאתָ֣נוּ מִשָּׁם֒ מִבְּלִי֙ יְכֹ֣לֶת יְהוָ֔ה לַהֲבִיאָ֕ם אֶל־הָאָ֖רֶץ אֲשֶׁר־דִּבֶּ֣ר לָהֶ֑ם וּמִשִּׂנְאָת֣וֹ אוֹתָ֔ם הוֹצִיאָ֖ם לַהֲמִתָ֥ם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וְהֵ֥ם עַמְּךָ֖ וְנַחֲלָתֶ֑ךָ אֲשֶׁ֤ר הוֹצֵ֙אתָ֙ בְּכֹחֲךָ֣ הַגָּדֹ֔ל וּבִֽזְרֹעֲךָ֖ הַנְּטוּיָֽה׃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בָּעֵ֨ת הַהִ֜וא אָמַ֧ר יְהוָ֣ה אֵלַ֗י פְּסָל־לְךָ֞ שְׁנֵֽי־לֻוחֹ֤ת אֲבָנִים֙ כָּרִ֣אשֹׁנִ֔ים וַעֲלֵ֥ה אֵלַ֖י הָהָ֑רָה וְעָשִׂ֥יתָ לְּךָ֖ אֲר֥וֹן עֵֽץ׃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וְאֶכְתֹּב֙ עַל־הַלֻּחֹ֔ת אֶת־הַדְּבָרִ֔ים אֲשֶׁ֥ר הָי֛וּ עַל־הַלֻּחֹ֥ת הָרִאשֹׁנִ֖ים אֲשֶׁ֣ר שִׁבַּ֑רְתָּ וְשַׂמְתָּ֖ם בָּאָרֽוֹן׃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וָאַ֤עַשׂ אֲרוֹן֙ עֲצֵ֣י שִׁטִּ֔ים וָאֶפְסֹ֛ל שְׁנֵי־לֻחֹ֥ת אֲבָנִ֖ים כָּרִאשֹׁנִ֑ים וָאַ֣עַל הָהָ֔רָה וּשְׁנֵ֥י הַלֻּחֹ֖ת בְּיָדִֽי׃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וַיִּכְתֹּ֨ב עַֽל־הַלֻּחֹ֜ת כַּמִּכְתָּ֣ב הָרִאשׁ֗וֹן אֵ֚ת עֲשֶׂ֣רֶת הַדְּבָרִ֔ים אֲשֶׁ֣ר דִּבֶּר֩ יְהוָ֨ה אֲלֵיכֶ֥ם בָּהָ֛ר מִתּ֥וֹךְ הָאֵ֖שׁ בְּי֣וֹם הַקָּהָ֑ל וַיִּתְּנֵ֥ם יְהוָ֖ה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וָאֵ֗פֶן וָֽאֵרֵד֙ מִן־הָהָ֔ר וָֽאָשִׂם֙ אֶת־הַלֻּחֹ֔ת בָּאָר֖וֹן אֲשֶׁ֣ר עָשִׂ֑יתִי וַיִּ֣הְיוּ שָׁ֔ם כַּאֲשֶׁ֥ר צִוַּ֖נִי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וּבְנֵ֣י יִשְׂרָאֵ֗ל נָֽסְע֛וּ מִבְּאֵרֹ֥ת בְּנֵי־יַעֲקָ֖ן מוֹסֵרָ֑ה שָׁ֣ם מֵ֤ת אַהֲרֹן֙ וַיִּקָּבֵ֣ר שָׁ֔ם וַיְכַהֵ֛ן אֶלְעָזָ֥ר בְּנ֖וֹ תַּחְתָּֽיו׃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מִשָּׁ֥ם נָסְע֖וּ הַגֻּדְגֹּ֑דָה וּמִן־הַגֻּדְגֹּ֣דָה יָטְבָ֔תָה אֶ֖רֶץ נַ֥חֲלֵי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בָּעֵ֣ת הַהִ֗וא הִבְדִּ֤יל יְהוָה֙ אֶת־שֵׁ֣בֶט הַלֵּוִ֔י לָשֵׂ֖את אֶת־אֲר֣וֹן בְּרִית־יְהוָ֑ה לַעֲמֹד֩ לִפְנֵ֨י יְהוָ֤ה לְשָֽׁרְתוֹ֙ וּלְבָרֵ֣ךְ בִּשְׁמ֔וֹ עַ֖ד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עַל־כֵּ֞ן לֹֽא־הָיָ֧ה לְלֵוִ֛י חֵ֥לֶק וְנַחֲלָ֖ה עִם־אֶחָ֑יו יְהוָה֙ ה֣וּא נַחֲלָת֔וֹ כַּאֲשֶׁ֥ר דִּבֶּ֛ר יְהוָ֥ה אֱלֹהֶ֖יךָ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וְאָנֹכִ֞י עָמַ֣דְתִּי בָהָ֗ר כַּיָּמִים֙ הָרִ֣אשֹׁנִ֔ים אַרְבָּעִ֣ים י֔וֹם וְאַרְבָּעִ֖ים לָ֑יְלָה וַיִּשְׁמַ֨ע יְהוָ֜ה אֵלַ֗י גַּ֚ם בַּפַּ֣עַם הַהִ֔וא לֹא־אָבָ֥ה יְהוָ֖ה הַשְׁחִיתֶֽךָ׃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וַיֹּ֤אמֶר יְהוָה֙ אֵלַ֔י ק֛וּם לֵ֥ךְ לְמַסַּ֖ע לִפְנֵ֣י הָעָ֑ם וְיָבֹ֙אוּ֙ וְיִֽרְשׁ֣וּ אֶת־הָאָ֔רֶץ אֲשֶׁר־נִשְׁבַּ֥עְתִּי לַאֲבֹתָ֖ם לָתֵ֥ת לָהֶֽם׃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וְעַתָּה֙ יִשְׂרָאֵ֔ל מָ֚ה יְהוָ֣ה אֱלֹהֶ֔יךָ שֹׁאֵ֖ל מֵעִמָּ֑ךְ כִּ֣י אִם־לְ֠יִרְאָה אֶת־יְהוָ֨ה אֱלֹהֶ֜יךָ לָלֶ֤כֶת בְּכָל־דְּרָכָיו֙ וּלְאַהֲבָ֣ה אֹת֔וֹ וְלַֽעֲבֹד֙ אֶת־יְהוָ֣ה אֱלֹהֶ֔יךָ בְּכָל־לְבָבְךָ֖ וּבְכָל־נַפְשֶֽׁךָ׃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לִשְׁמֹ֞ר אֶת־מִצְוֺ֤ת יְהוָה֙ וְאֶת־חֻקֹּתָ֔יו אֲשֶׁ֛ר אָנֹכִ֥י מְצַוְּךָ֖ הַיּ֑וֹם לְט֖וֹב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הֵ֚ן לַיהוָ֣ה אֱלֹהֶ֔יךָ הַשָּׁמַ֖יִם וּשְׁמֵ֣י הַשָּׁמָ֑יִם הָאָ֖רֶץ וְכָל־אֲשֶׁר־בָּֽהּ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רַ֧ק בַּאֲבֹתֶ֛יךָ חָשַׁ֥ק יְהוָ֖ה לְאַהֲבָ֣ה אוֹתָ֑ם וַיִּבְחַ֞ר בְּזַרְעָ֣ם אַחֲרֵיהֶ֗ם בָּכֶ֛ם מִכָּל־הָעַמִּ֖ים כַּיּ֥וֹם הַזֶּה׃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וּמַלְתֶּ֕ם אֵ֖ת עָרְלַ֣ת לְבַבְכֶ֑ם וְעָ֨רְפְּכֶ֔ם לֹ֥א תַקְשׁ֖וּ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כִּ֚י יְהוָ֣ה אֱלֹֽהֵיכֶ֔ם ה֚וּא אֱלֹהֵ֣י הָֽאֱלֹהִ֔ים וַאֲדֹנֵ֖י הָאֲדֹנִ֑ים הָאֵ֨ל הַגָּדֹ֤ל הַגִּבֹּר֙ וְהַנּוֹרָ֔א אֲשֶׁר֙ לֹא־יִשָּׂ֣א פָנִ֔ים וְלֹ֥א יִקַּ֖ח שֹֽׁחַד׃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עֹשֶׂ֛ה מִשְׁפַּ֥ט יָת֖וֹם וְאַלְמָנָ֑ה וְאֹהֵ֣ב גֵּ֔ר לָ֥תֶת ל֖וֹ לֶ֥חֶם וְשִׂמְלָֽה׃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וַאֲהַבְתֶּ֖ם אֶת־הַגֵּ֑ר כִּֽי־גֵרִ֥ים הֱיִיתֶ֖ם בְּאֶ֥רֶץ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אֶת־יְהוָ֧ה אֱלֹהֶ֛יךָ תִּירָ֖א אֹת֣וֹ תַעֲבֹ֑ד וּב֣וֹ תִדְבָּ֔ק וּבִשְׁמ֖וֹ תִּשָּׁבֵֽעַ׃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ה֥וּא תְהִלָּתְךָ֖ וְה֣וּא אֱלֹהֶ֑יךָ אֲשֶׁר־עָשָׂ֣ה אִתְּךָ֗ אֶת־הַגְּדֹלֹ֤ת וְאֶת־הַנּֽוֹרָאֹת֙ הָאֵ֔לֶּה אֲשֶׁ֥ר רָא֖וּ עֵינֶֽיךָ׃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בְּשִׁבְעִ֣ים נֶ֔פֶשׁ יָרְד֥וּ אֲבֹתֶ֖יךָ מִצְרָ֑יְמָהּ וְעַתָּ֗ה שָֽׂמְךָ֙ יְהוָ֣ה אֱלֹהֶ֔יךָ כְּכוֹכְבֵ֥י הַשָּׁמַ֖יִם לָרֹֽב׃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וְאָ֣הַבְתָּ֔ אֵ֖ת יְהוָ֣ה אֱלֹהֶ֑יךָ וְשָׁמַרְתָּ֣ מִשְׁמַרְתּ֗וֹ וְחֻקֹּתָ֧יו וּמִשְׁפָּטָ֛יו וּמִצְוֺתָ֖יו כָּל־הַיָּמִֽים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וִֽידַעְתֶּם֮ הַיּוֹם֒ כִּ֣י ׀ לֹ֣א אֶת־בְּנֵיכֶ֗ם אֲשֶׁ֤ר לֹֽא־יָדְעוּ֙ וַאֲשֶׁ֣ר לֹא־רָא֔וּ אֶת־מוּסַ֖ר יְהוָ֣ה אֱלֹהֵיכֶ֑ם אֶת־גָּדְל֕וֹ אֶת־יָדוֹ֙ הַחֲזָקָ֔ה וּזְרֹע֖וֹ הַנְּטוּיָֽה׃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וְאֶת־אֹֽתֹתָיו֙ וְאֶֽת־מַעֲשָׂ֔יו אֲשֶׁ֥ר עָשָׂ֖ה בְּת֣וֹךְ מִצְרָ֑יִם לְפַרְעֹ֥ה מֶֽלֶךְ־מִצְרַ֖יִם וּלְכָל־אַרְצֽוֹ׃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וַאֲשֶׁ֣ר עָשָׂה֩ לְחֵ֨יל מִצְרַ֜יִם לְסוּסָ֣יו וּלְרִכְבּ֗וֹ אֲשֶׁ֨ר הֵצִ֜יף אֶת־מֵ֤י יַם־סוּף֙ עַל־פְּנֵיהֶ֔ם בְּרָדְפָ֖ם אַחֲרֵיכֶ֑ם וַיְאַבְּדֵ֣ם יְהוָ֔ה עַ֖ד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וַאֲשֶׁ֥ר עָשָׂ֛ה לָכֶ֖ם בַּמִּדְבָּ֑ר עַד־בֹּאֲכֶ֖ם עַד־הַמָּק֥וֹם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וַאֲשֶׁ֨ר עָשָׂ֜ה לְדָתָ֣ן וְלַאֲבִירָ֗ם בְּנֵ֣י אֱלִיאָב֮ בֶּן־רְאוּבֵן֒ אֲשֶׁ֨ר פָּצְתָ֤ה הָאָ֙רֶץ֙ אֶת־פִּ֔יהָ וַתִּבְלָעֵ֥ם וְאֶת־בָּתֵּיהֶ֖ם וְאֶת־אָהֳלֵיהֶ֑ם וְאֵ֤ת כָּל־הַיְקוּם֙ אֲשֶׁ֣ר בְּרַגְלֵיהֶ֔ם בְּקֶ֖רֶב כָּל־יִשְׂרָאֵֽל׃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כִּ֤י עֵֽינֵיכֶם֙ הָֽרֹאֹ֔ת אֶת־כָּל־מַעֲשֵׂ֥ה יְהוָ֖ה הַגָּדֹ֑ל אֲשֶׁ֖ר עָשָֽׂה׃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וּשְׁמַרְתֶּם֙ אֶת־כָּל־ הַמִּצְוָ֔ה אֲשֶׁ֛ר אָנֹכִ֥י מְצַוְּךָ֖ הַיּ֑וֹם לְמַ֣עַן תֶּחֶזְק֗וּ וּבָאתֶם֙ וִֽירִשְׁתֶּ֣ם אֶת־הָאָ֔רֶץ אֲשֶׁ֥ר אַתֶּ֛ם עֹבְרִ֥ים שָׁ֖מָּה לְרִשְׁתָּֽהּ׃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וּלְמַ֨עַן תַּאֲרִ֤יכוּ יָמִים֙ עַל־הָ֣אֲדָמָ֔ה אֲשֶׁר֩ נִשְׁבַּ֨ע יְהוָ֧ה לַאֲבֹתֵיכֶ֛ם לָתֵ֥ת לָהֶ֖ם וּלְזַרְעָ֑ם אֶ֛רֶץ זָבַ֥ת חָלָ֖ב וּדְבָֽשׁ׃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כִּ֣י הָאָ֗רֶץ אֲשֶׁ֨ר אַתָּ֤ה בָא־שָׁ֙מָּה֙ לְרִשְׁתָּ֔הּ לֹ֣א כְאֶ֤רֶץ מִצְרַ֙יִם֙ הִ֔וא אֲשֶׁ֥ר יְצָאתֶ֖ם מִשָּׁ֑ם אֲשֶׁ֤ר תִּזְרַע֙ אֶֽת־זַרְעֲךָ֔ וְהִשְׁקִ֥יתָ בְרַגְלְךָ֖ כְּגַ֥ן הַיָּרָֽק׃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וְהָאָ֗רֶץ אֲשֶׁ֨ר אַתֶּ֜ם עֹבְרִ֥ים שָׁ֙מָּה֙ לְרִשְׁתָּ֔הּ אֶ֥רֶץ הָרִ֖ים וּבְקָעֹ֑ת לִמְטַ֥ר הַשָּׁמַ֖יִם תִּשְׁתֶּה־מָּֽיִם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אֶ֕רֶץ אֲשֶׁר־יְהוָ֥ה אֱלֹהֶ֖יךָ דֹּרֵ֣שׁ אֹתָ֑הּ תָּמִ֗יד עֵינֵ֨י יְהוָ֤ה אֱלֹהֶ֙יךָ֙ בָּ֔הּ מֵֽרֵשִׁית֙ הַשָּׁנָ֔ה וְעַ֖ד אַחֲרִ֥ית שָׁנָֽה׃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וְהָיָ֗ה אִם־שָׁמֹ֤עַ תִּשְׁמְעוּ֙ אֶל־מִצְוֺתַ֔י אֲשֶׁ֧ר אָנֹכִ֛י מְצַוֶּ֥ה אֶתְכֶ֖ם הַיּ֑וֹם לְאַהֲבָ֞ה אֶת־יְהוָ֤ה אֱלֹֽהֵיכֶם֙ וּלְעָבְד֔וֹ בְּכָל־לְבַבְכֶ֖ם וּבְכָל־נַפְשְׁכֶֽם׃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וְנָתַתִּ֧י מְטַֽר־אַרְצְכֶ֛ם בְּעִתּ֖וֹ יוֹרֶ֣ה וּמַלְק֑וֹשׁ וְאָסַפְתָּ֣ דְגָנֶ֔ךָ וְתִֽירֹשְׁךָ֖ וְיִצְהָרֶֽךָ׃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וְנָתַתִּ֛י עֵ֥שֶׂב בְּשָׂדְךָ֖ לִבְהֶמְתֶּ֑ךָ וְאָכַלְתָּ֖ וְשָׂבָֽעְתָּ׃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הִשָּֽׁמְר֣וּ לָכֶ֔ם פֶּ֥ן יִפְתֶּ֖ה לְבַבְכֶ֑ם וְסַרְתֶּ֗ם וַעֲבַדְתֶּם֙ אֱלֹהִ֣ים אֲחֵרִ֔ים וְהִשְׁתַּחֲוִיתֶ֖ם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וְחָרָ֨ה אַף־יְהוָ֜ה בָּכֶ֗ם וְעָצַ֤ר אֶת־הַשָּׁמַ֙יִם֙ וְלֹֽא־יִהְיֶ֣ה מָטָ֔ר וְהָ֣אֲדָמָ֔ה לֹ֥א תִתֵּ֖ן אֶת־יְבוּלָ֑הּ וַאֲבַדְתֶּ֣ם מְהֵרָ֗ה מֵעַל֙ הָאָ֣רֶץ הַטֹּבָ֔ה אֲשֶׁ֥ר יְהוָ֖ה נֹתֵ֥ן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וְשַׂמְתֶּם֙ אֶת־דְּבָרַ֣י אֵ֔לֶּה עַל־לְבַבְכֶ֖ם וְעַֽל־נַפְשְׁכֶ֑ם וּקְשַׁרְתֶּ֨ם אֹתָ֤ם לְאוֹת֙ עַל־יֶדְכֶ֔ם וְהָי֥וּ לְטוֹטָפֹ֖ת בֵּ֥ין עֵינֵיכֶֽם׃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וְלִמַּדְתֶּ֥ם אֹתָ֛ם אֶת־בְּנֵיכֶ֖ם לְדַבֵּ֣ר בָּ֑ם בְּשִׁבְתְּךָ֤ בְּבֵיתֶ֙ךָ֙ וּבְלֶכְתְּךָ֣ בַדֶּ֔רֶךְ וּֽבְשָׁכְבְּךָ֖ וּבְקוּמֶֽךָ׃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וּכְתַבְתָּ֛ם עַל־מְזוּז֥וֹת בֵּיתֶ֖ךָ וּבִשְׁעָרֶֽיךָ׃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לְמַ֨עַן יִרְבּ֤וּ יְמֵיכֶם֙ וִימֵ֣י בְנֵיכֶ֔ם עַ֚ל הָֽאֲדָמָ֔ה אֲשֶׁ֨ר נִשְׁבַּ֧ע יְהוָ֛ה לַאֲבֹתֵיכֶ֖ם לָתֵ֣ת לָהֶ֑ם כִּימֵ֥י הַשָּׁמַ֖יִם עַל־הָאָֽרֶץ׃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כִּי֩ אִם־שָׁמֹ֨ר תִּשְׁמְר֜וּן אֶת־כָּל־הַמִּצְוָ֣ה הַזֹּ֗את אֲשֶׁ֧ר אָנֹכִ֛י מְצַוֶּ֥ה אֶתְכֶ֖ם לַעֲשֹׂתָ֑הּ לְאַהֲבָ֞ה אֶת־יְהוָ֧ה אֱלֹהֵיכֶ֛ם לָלֶ֥כֶת בְּכָל־דְּרָכָ֖יו וּלְדָבְקָה־בֽוֹ׃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וְהוֹרִ֧ישׁ יְהוָ֛ה אֶת־כָּל־הַגּוֹיִ֥ם הָאֵ֖לֶּה מִלִּפְנֵיכֶ֑ם וִֽירִשְׁתֶּ֣ם גּוֹיִ֔ם גְּדֹלִ֥ים וַעֲצֻמִ֖ים מִכֶּֽם׃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כָּל־הַמָּק֗וֹם אֲשֶׁ֨ר תִּדְרֹ֧ךְ כַּֽף־רַגְלְכֶ֛ם בּ֖וֹ לָכֶ֣ם יִהְיֶ֑ה מִן־הַמִּדְבָּ֨ר וְהַלְּבָנ֜וֹן מִן־הַנָּהָ֣ר נְהַר־פְּרָ֗ת וְעַד֙ הַיָּ֣ם הָֽאַחֲר֔וֹן יִהְיֶ֖ה גְּבֻלְכֶֽם׃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לֹא־יִתְיַצֵּ֥ב אִ֖ישׁ בִּפְנֵיכֶ֑ם פַּחְדְּכֶ֨ם וּמֽוֹרַאֲכֶ֜ם יִתֵּ֣ן ׀ יְהוָ֣ה אֱלֹֽהֵיכֶ֗ם עַל־פְּנֵ֤י כָל־הָאָ֙רֶץ֙ אֲשֶׁ֣ר תִּדְרְכוּ־בָ֔הּ כַּאֲשֶׁ֖ר דִּבֶּ֥ר לָכֶֽם׃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רְאֵ֗ה אָנֹכִ֛י נֹתֵ֥ן לִפְנֵיכֶ֖ם הַיּ֑וֹם בְּרָכָ֖ה וּקְלָלָֽה׃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אֶֽת־הַבְּרָכָ֑ה אֲשֶׁ֣ר תִּשְׁמְע֗וּ אֶל־מִצְוֺת֙ יְהוָ֣ה אֱלֹֽהֵיכֶ֔ם אֲשֶׁ֧ר אָנֹכִ֛י מְצַוֶּ֥ה אֶתְכֶ֖ם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וְהַקְּלָלָ֗ה אִם־לֹ֤א תִשְׁמְעוּ֙ אֶל־מִצְוֺת֙ יְהוָ֣ה אֱלֹֽהֵיכֶ֔ם וְסַרְתֶּ֣ם מִן־הַדֶּ֔רֶךְ אֲשֶׁ֧ר אָנֹכִ֛י מְצַוֶּ֥ה אֶתְכֶ֖ם הַיּ֑וֹם לָלֶ֗כֶת אַחֲרֵ֛י אֱלֹהִ֥ים אֲחֵרִ֖ים אֲשֶׁ֥ר לֹֽא־יְדַעְתֶּֽם׃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וְהָיָ֗ה כִּ֤י יְבִֽיאֲךָ֙ יְהוָ֣ה אֱלֹהֶ֔יךָ אֶל־הָאָ֕רֶץ אֲשֶׁר־אַתָּ֥ה בָא־שָׁ֖מָּה לְרִשְׁתָּ֑הּ וְנָתַתָּ֤ה אֶת־הַבְּרָכָה֙ עַל־הַ֣ר גְּרִזִ֔ים וְאֶת־הַקְּלָלָ֖ה עַל־הַ֥ר עֵיבָֽל׃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הֲלֹא־הֵ֜מָּה בְּעֵ֣בֶר הַיַּרְדֵּ֗ן אַֽחֲרֵי֙ דֶּ֚רֶךְ מְב֣וֹא הַשֶּׁ֔מֶשׁ בְּאֶ֙רֶץ֙ הַֽכְּנַעֲנִ֔י הַיֹּשֵׁ֖ב בָּעֲרָבָ֑ה מ֚וּל הַגִּלְגָּ֔ל אֵ֖צֶל אֵלוֹנֵ֥י מֹרֶֽה׃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כִּ֤י אַתֶּם֙ עֹבְרִ֣ים אֶת־הַיַּרְדֵּ֔ן לָבֹא֙ לָרֶ֣שֶׁת אֶת־הָאָ֔רֶץ אֲשֶׁר־יְהוָ֥ה אֱלֹהֵיכֶ֖ם נֹתֵ֣ן לָכֶ֑ם וִֽירִשְׁתֶּ֥ם אֹתָ֖הּ וִֽישַׁבְתֶּם־בָּֽהּ׃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וּשְׁמַרְתֶּ֣ם לַעֲשׂ֔וֹת אֵ֥ת כָּל־הַֽחֻקִּ֖ים וְאֶת־הַמִּשְׁפָּטִ֑ים אֲשֶׁ֧ר אָנֹכִ֛י נֹתֵ֥ן לִפְנֵיכֶ֖ם הַיּֽוֹם׃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אֵ֠לֶּה הַֽחֻקִּ֣ים וְהַמִּשְׁפָּטִים֮ אֲשֶׁ֣ר תִּשְׁמְר֣וּן לַעֲשׂוֹת֒ בָּאָ֕רֶץ אֲשֶׁר֩ נָתַ֨ן יְהוָ֜ה אֱלֹהֵ֧י אֲבֹתֶ֛יךָ לְךָ֖ לְרִשְׁתָּ֑הּ כָּל־הַיָּמִ֔ים אֲשֶׁר־אַתֶּ֥ם חַיִּ֖ים עַל־הָאֲדָמָֽה׃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אַבֵּ֣ד תְּ֠אַבְּדוּן אֶֽת־כָּל־הַמְּקֹמ֞וֹת אֲשֶׁ֧ר עָֽבְדוּ־שָׁ֣ם הַגּוֹיִ֗ם אֲשֶׁ֥ר אַתֶּ֛ם יֹרְשִׁ֥ים אֹתָ֖ם אֶת־אֱלֹהֵיהֶ֑ם עַל־הֶהָרִ֤ים הָֽרָמִים֙ וְעַל־הַגְּבָע֔וֹת וְתַ֖חַת כָּל־עֵ֥ץ רַעֲנָן׃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וְנִתַּצְתֶּ֣ם אֶת־מִזְבּחֹתָ֗ם וְשִׁבַּרְתֶּם֙ אֶת־מַצֵּ֣בֹתָ֔ם וַאֲשֵֽׁרֵיהֶם֙ תִּשְׂרְפ֣וּן בָּאֵ֔שׁ וּפְסִילֵ֥י אֱלֹֽהֵיהֶ֖ם תְּגַדֵּע֑וּן וְאִבַּדְתֶּ֣ם אֶת־שְׁמָ֔ם מִן־הַמָּק֖וֹם הַהֽוּא׃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לֹֽא־תַעֲשׂ֣וּן כֵּ֔ן לַיהוָ֖ה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כִּ֠י אִֽם־אֶל־הַמָּק֞וֹם אֲשֶׁר־יִבְחַ֨ר יְהוָ֤ה אֱלֹֽהֵיכֶם֙ מִכָּל־שִׁבְטֵיכֶ֔ם לָשׂ֥וּם אֶת־שְׁמ֖וֹ שָׁ֑ם לְשִׁכְנ֥וֹ תִדְרְשׁ֖וּ וּבָ֥אתָ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וַהֲבֵאתֶ֣ם שָׁ֗מָּה עֹלֹֽתֵיכֶם֙ וְזִבְחֵיכֶ֔ם וְאֵת֙ מַעְשְׂרֹ֣תֵיכֶ֔ם וְאֵ֖ת תְּרוּמַ֣ת יֶדְכֶ֑ם וְנִדְרֵיכֶם֙ וְנִדְבֹ֣תֵיכֶ֔ם וּבְכֹרֹ֥ת בְּקַרְכֶ֖ם וְצֹאנְכֶֽם׃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וַאֲכַלְתֶּם־שָׁ֗ם לִפְנֵי֙ יְהוָ֣ה אֱלֹֽהֵיכֶ֔ם וּשְׂמַחְתֶּ֗ם בְּכֹל֙ מִשְׁלַ֣ח יֶדְכֶ֔ם אַתֶּ֖ם וּבָתֵּיכֶ֑ם אֲשֶׁ֥ר בֵּֽרַכְךָ֖ יְהוָ֥ה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לֹ֣א תַעֲשׂ֔וּן כְּ֠כֹל אֲשֶׁ֨ר אֲנַ֧חְנוּ עֹשִׂ֛ים פֹּ֖ה הַיּ֑וֹם אִ֖ישׁ כָּל־הַיָּשָׁ֥ר בְּעֵינָֽיו׃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כִּ֥י לֹא־בָּאתֶ֖ם עַד־עָ֑תָּה אֶל־הַמְּנוּחָה֙ וְאֶל־הַֽנַּחֲלָ֔ה אֲשֶׁר־יְהוָ֥ה אֱלֹהֶ֖יךָ נֹתֵ֥ן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וַעֲבַרְתֶּם֮ אֶת־הַיַּרְדֵּן֒ וִֽישַׁבְתֶּ֣ם בָּאָ֔רֶץ אֲשֶׁר־יְהוָ֥ה אֱלֹהֵיכֶ֖ם מַנְחִ֣יל אֶתְכֶ֑ם וְהֵנִ֨יחַ לָכֶ֧ם מִכָּל־אֹיְבֵיכֶ֛ם מִסָּבִ֖יב וִֽישַׁבְתֶּם־בֶּֽטַח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וְהָיָ֣ה הַמָּק֗וֹם אֲשֶׁר־יִבְחַר֩ יְהוָ֨ה אֱלֹהֵיכֶ֥ם בּוֹ֙ לְשַׁכֵּ֤ן שְׁמוֹ֙ שָׁ֔ם שָׁ֣מָּה תָבִ֔יאוּ אֵ֛ת כָּל־אֲשֶׁ֥ר אָנֹכִ֖י מְצַוֶּ֣ה אֶתְכֶ֑ם עוֹלֹתֵיכֶ֣ם וְזִבְחֵיכֶ֗ם מַעְשְׂרֹֽתֵיכֶם֙ וּתְרֻמַ֣ת יֶדְכֶ֔ם וְכֹל֙ מִבְחַ֣ר נִדְרֵיכֶ֔ם אֲשֶׁ֥ר תִּדְּר֖וּ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וּשְׂמַחְתֶּ֗ם לִפְנֵי֮ יְהוָ֣ה אֱלֹֽהֵיכֶם֒ אַתֶּ֗ם וּבְנֵיכֶם֙ וּבְנֹ֣תֵיכֶ֔ם וְעַבְדֵיכֶ֖ם וְאַמְהֹתֵיכֶ֑ם וְהַלֵּוִי֙ אֲשֶׁ֣ר בְּשַֽׁעֲרֵיכֶ֔ם כִּ֣י אֵ֥ין ל֛וֹ חֵ֥לֶק וְנַחֲלָ֖ה אִתְּכֶֽם׃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הִשָּׁ֣מֶר לְךָ֔ פֶּֽן־תַּעֲלֶ֖ה עֹלֹתֶ֑יךָ בְּכָל־מָק֖וֹם אֲשֶׁ֥ר תִּרְאֶֽה׃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כִּ֣י אִם־בַּמָּק֞וֹם אֲשֶׁר־יִבְחַ֤ר יְהוָה֙ בְּאַחַ֣ד שְׁבָטֶ֔יךָ שָׁ֖ם תַּעֲלֶ֣ה עֹלֹתֶ֑יךָ וְשָׁ֣ם תַּעֲשֶׂ֔ה כֹּ֛ל אֲשֶׁ֥ר אָנֹכִ֖י מְצַוֶּֽךָּ׃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רַק֩ בְּכָל־אַוַּ֨ת נַפְשְׁךָ֜ תִּזְבַּ֣ח ׀ וְאָכַלְתָּ֣ בָשָׂ֗ר כְּבִרְכַּ֨ת יְהוָ֧ה אֱלֹהֶ֛יךָ אֲשֶׁ֥ר נָֽתַן־לְךָ֖ בְּכָל־שְׁעָרֶ֑יךָ הַטָּמֵ֤א וְהַטָּהוֹר֙ יֹאכְלֶ֔נּוּ כַּצְּבִ֖י וְכָאַיָּֽל׃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רַ֥ק הַדָּ֖ם לֹ֣א תֹאכֵ֑לוּ עַל־הָאָ֥רֶץ תִּשְׁפְּכֶ֖נּוּ כַּמָּֽיִם׃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לֹֽא־תוּכַ֞ל לֶאֱכֹ֣ל בִּשְׁעָרֶ֗יךָ מַעְשַׂ֤ר דְּגָֽנְךָ֙ וְתִֽירֹשְׁךָ֣ וְיִצְהָרֶ֔ךָ וּבְכֹרֹ֥ת בְּקָרְךָ֖ וְצֹאנֶ֑ךָ וְכָל־נְדָרֶ֙יךָ֙ אֲשֶׁ֣ר תִּדֹּ֔ר וְנִדְבֹתֶ֖יךָ וּתְרוּמַ֥ת יָדֶֽךָ׃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כִּ֡י אִם־לִפְנֵי֩ יְהוָ֨ה אֱלֹהֶ֜יךָ תֹּאכְלֶ֗נּוּ בַּמָּקוֹם֙ אֲשֶׁ֨ר יִבְחַ֜ר יְהוָ֣ה אֱלֹהֶיךָ֮ בּוֹ֒ אַתָּ֨ה וּבִנְךָ֤ וּבִתֶּ֙ךָ֙ וְעַבְדְּךָ֣ וַאֲמָתֶ֔ךָ וְהַלֵּוִ֖י אֲשֶׁ֣ר בִּשְׁעָרֶ֑יךָ וְשָׂמַחְתָּ֗ לִפְנֵי֙ יְהוָ֣ה אֱלֹהֶ֔יךָ בְּכֹ֖ל מִשְׁלַ֥ח יָדֶֽךָ׃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הִשָּׁ֣מֶר לְךָ֔ פֶּֽן־תַּעֲזֹ֖ב אֶת־הַלֵּוִ֑י כָּל־יָמֶ֖יךָ עַל־אַדְמָתֶֽךָ׃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כִּֽי־יַרְחִיב֩ יְהוָ֨ה אֱלֹהֶ֥יךָ אֶֽת־גְּבֽוּלְךָ֮ כַּאֲשֶׁ֣ר דִּבֶּר־לָךְ֒ וְאָמַרְתָּ֙ אֹכְלָ֣ה בָשָׂ֔ר כִּֽי־תְאַוֶּ֥ה נַפְשְׁךָ֖ לֶאֱכֹ֣ל בָּשָׂ֑ר בְּכָל־אַוַּ֥ת נַפְשְׁךָ֖ תֹּאכַ֥ל בָּשָֽׂר׃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כִּֽי־יִרְחַ֨ק מִמְּךָ֜ הַמָּק֗וֹם אֲשֶׁ֨ר יִבְחַ֜ר יְהוָ֣ה אֱלֹהֶיךָ֮ לָשׂ֣וּם שְׁמ֣וֹ שָׁם֒ וְזָבַחְתָּ֞ מִבְּקָרְךָ֣ וּמִצֹּֽאנְךָ֗ אֲשֶׁ֨ר נָתַ֤ן יְהוָה֙ לְךָ֔ כַּאֲשֶׁ֖ר צִוִּיתִ֑ךָ וְאָֽכַלְתָּ֙ בִּשְׁעָרֶ֔יךָ בְּכֹ֖ל אַוַּ֥ת נַפְשֶֽׁךָ׃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אַ֗ךְ כַּאֲשֶׁ֨ר יֵאָכֵ֤ל אֶֽת־הַצְּבִי֙ וְאֶת־הָ֣אַיָּ֔ל כֵּ֖ן תֹּאכְלֶ֑נּוּ הַטָּמֵא֙ וְהַטָּה֔וֹר יַחְדָּ֖ו יֹאכְלֶֽנּוּ׃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רַ֣ק חֲזַ֗ק לְבִלְתִּי֙ אֲכֹ֣ל הַדָּ֔ם כִּ֥י הַדָּ֖ם ה֣וּא הַנָּ֑פֶשׁ וְלֹא־תֹאכַ֥ל הַנֶּ֖פֶשׁ עִם־הַבָּשָֽׂר׃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לֹ֖א תֹּאכְלֶ֑נּוּ עַל־הָאָ֥רֶץ תִּשְׁפְּכֶ֖נּוּ כַּמָּֽיִם׃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לֹ֖א תֹּאכְלֶ֑נּוּ לְמַ֨עַן יִיטַ֤ב לְךָ֙ וּלְבָנֶ֣יךָ אַחֲרֶ֔יךָ כִּֽי־תַעֲשֶׂ֥ה הַיָּשָׁ֖ר בְּעֵינֵ֥י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רַ֧ק קָֽדָשֶׁ֛יךָ אֲשֶׁר־יִהְי֥וּ לְךָ֖ וּנְדָרֶ֑יךָ תִּשָּׂ֣א וּבָ֔אתָ אֶל־הַמָּק֖וֹם אֲשֶׁר־יִבְחַ֥ר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וְעָשִׂ֤יתָ עֹלֹתֶ֙יךָ֙ הַבָּשָׂ֣ר וְהַדָּ֔ם עַל־מִזְבַּ֖ח יְהוָ֣ה אֱלֹהֶ֑יךָ וְדַם־זְבָחֶ֗יךָ יִשָּׁפֵךְ֙ עַל־מִזְבַּח֙ יְהוָ֣ה אֱלֹהֶ֔יךָ וְהַבָּשָׂ֖ר תֹּאכֵֽל׃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שְׁמֹ֣ר וְשָׁמַעְתָּ֗ אֵ֚ת כָּל־הַדְּבָרִ֣ים הָאֵ֔לֶּה אֲשֶׁ֥ר אָנֹכִ֖י מְצַוֶּ֑ךָּ לְמַעַן֩ יִיטַ֨ב לְךָ֜ וּלְבָנֶ֤יךָ אַחֲרֶ֙יךָ֙ עַד־עוֹלָ֔ם כִּ֤י תַעֲשֶׂה֙ הַטּ֣וֹב וְהַיָּשָׁ֔ר בְּעֵינֵ֖י יְהוָ֥ה אֱלֹהֶֽיךָ׃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כִּֽי־יַכְרִית֩ יְהוָ֨ה אֱלֹהֶ֜יךָ אֶת־הַגּוֹיִ֗ם אֲשֶׁ֨ר אַתָּ֥ה בָא־שָׁ֛מָּה לָרֶ֥שֶׁת אוֹתָ֖ם מִפָּנֶ֑יךָ וְיָרַשְׁתָּ֣ אֹתָ֔ם וְיָשַׁבְתָּ֖ בְּאַרְצָֽם׃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הִשָּׁ֣מֶר לְךָ֗ פֶּן־תִּנָּקֵשׁ֙ אַחֲרֵיהֶ֔ם אַחֲרֵ֖י הִשָּׁמְדָ֣ם מִפָּנֶ֑יךָ וּפֶן־תִּדְרֹ֨שׁ לֵֽאלֹהֵיהֶ֜ם לֵאמֹ֨ר אֵיכָ֨ה יַעַבְד֜וּ הַגּוֹיִ֤ם הָאֵ֙לֶּה֙ אֶת־אֱלֹ֣הֵיהֶ֔ם וְאֶעֱשֶׂה־כֵּ֖ן גַּם־אָֽנִי׃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לֹא־תַעֲשֶׂ֣ה כֵ֔ן לַיהוָ֖ה אֱלֹהֶ֑יךָ כִּי֩ כָּל־תּוֹעֲבַ֨ת יְהוָ֜ה אֲשֶׁ֣ר שָׂנֵ֗א עָשׂוּ֙ לֵאלֹ֣הֵיהֶ֔ם כִּ֣י גַ֤ם אֶת־בְּנֵיהֶם֙ וְאֶת־בְּנֹ֣תֵיהֶ֔ם יִשְׂרְפ֥וּ בָאֵ֖שׁ לֵֽאלֹהֵיהֶֽם׃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אֵ֣ת כָּל־הַדָּבָ֗ר אֲשֶׁ֤ר אָנֹכִי֙ מְצַוֶּ֣ה אֶתְכֶ֔ם אֹת֥וֹ תִשְׁמְר֖וּ לַעֲשׂ֑וֹת לֹא־תֹסֵ֣ף עָלָ֔יו וְלֹ֥א תִגְרַ֖ע מִמֶּֽנּוּ׃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כִּֽי־יָק֤וּם בְּקִרְבְּךָ֙ נָבִ֔יא א֖וֹ חֹלֵ֣ם חֲל֑וֹם וְנָתַ֥ן אֵלֶ֛יךָ א֖וֹת א֥וֹ מוֹפֵֽת׃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וּבָ֤א הָאוֹת֙ וְהַמּוֹפֵ֔ת אֲשֶׁר־דִּבֶּ֥ר אֵלֶ֖יךָ לֵאמֹ֑ר נֵֽלְכָ֞ה אַחֲרֵ֨י אֱלֹהִ֧ים אֲחֵרִ֛ים אֲשֶׁ֥ר לֹֽא־יְדַעְתָּ֖ם וְנָֽעָבְדֵֽם׃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לֹ֣א תִשְׁמַ֗ע אֶל־דִּבְרֵי֙ הַנָּבִ֣יא הַה֔וּא א֛וֹ אֶל־חוֹלֵ֥ם הַחֲל֖וֹם הַה֑וּא כִּ֣י מְנַסֶּ֞ה יְהוָ֤ה אֱלֹֽהֵיכֶם֙ אֶתְכֶ֔ם לָדַ֗עַת הֲיִשְׁכֶ֤ם אֹֽהֲבִים֙ אֶת־יְהוָ֣ה אֱלֹהֵיכֶ֔ם בְּכָל־לְבַבְכֶ֖ם וּבְכָל־נַפְשְׁכֶֽם׃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אַחֲרֵ֨י יְהוָ֧ה אֱלֹהֵיכֶ֛ם תֵּלֵ֖כוּ וְאֹת֣וֹ תִירָ֑אוּ וְאֶת־מִצְוֺתָ֤יו תִּשְׁמֹ֙רוּ֙ וּבְקֹל֣וֹ תִשְׁמָ֔עוּ וְאֹת֥וֹ תַעֲבֹ֖דוּ וּב֥וֹ תִדְבָּקֽוּן׃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וְהַנָּבִ֣יא הַה֡וּא א֣וֹ חֹלֵם֩ הַחֲל֨וֹם הַה֜וּא יוּמָ֗ת כִּ֣י דִבֶּר־סָ֠רָה עַל־יְהוָ֨ה אֱלֹֽהֵיכֶ֜ם הַמּוֹצִ֥יא אֶתְכֶ֣ם ׀ מֵאֶ֣רֶץ מִצְרַ֗יִם וְהַפֹּֽדְךָ֙ מִבֵּ֣ית עֲבָדִ֔ים לְהַדִּֽיחֲךָ֙ מִן־הַדֶּ֔רֶךְ אֲשֶׁ֧ר צִוְּךָ֛ יְהוָ֥ה אֱלֹהֶ֖יךָ לָלֶ֣כֶת בָּ֑הּ וּבִֽעַרְתָּ֥ הָרָ֖ע מִקִּרְבֶּֽךָ׃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כִּ֣י יְסִֽיתְךָ֡ אָחִ֣יךָ בֶן־אִ֠מֶּךָ אֽוֹ־בִנְךָ֨ אֽוֹ־בִתְּךָ֜ א֣וֹ ׀ אֵ֣שֶׁת חֵיקֶ֗ךָ א֧וֹ רֵֽעֲךָ֛ אֲשֶׁ֥ר כְּנַפְשְׁךָ֖ בַּסֵּ֣תֶר לֵאמֹ֑ר נֵֽלְכָ֗ה וְנַֽעַבְדָה֙ אֱלֹהִ֣ים אֲחֵרִ֔ים אֲשֶׁר֙ לֹ֣א יָדַ֔עְתָּ אַתָּ֖ה וַאֲבֹתֶֽיךָ׃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מֵאֱלֹהֵ֣י הָֽעַמִּ֗ים אֲשֶׁר֙ סְבִיבֹ֣תֵיכֶ֔ם הַקְּרֹבִ֣ים אֵלֶ֔יךָ א֖וֹ הָרְחֹקִ֣ים מִמֶּ֑ךָּ מִקְצֵ֥ה הָאָ֖רֶץ וְעַד־קְצֵ֥ה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לֹא־תֹאבֶ֣ה ל֔וֹ וְלֹ֥א תִשְׁמַ֖ע אֵלָ֑יו וְלֹא־תָח֤וֹס עֵֽינְךָ֙ עָלָ֔יו וְלֹֽא־תַחְמֹ֥ל וְלֹֽא־תְכַסֶּ֖ה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כִּ֤י הָרֹג֙ תַּֽהַרְגֶ֔נּוּ יָֽדְךָ֛ תִּֽהְיֶה־בּ֥וֹ בָרִֽאשׁוֹנָ֖ה לַהֲמִית֑וֹ וְיַ֥ד כָּל־הָעָ֖ם בָּאַחֲרֹנָֽה׃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וּסְקַלְתּ֥וֹ בָאֲבָנִ֖ים וָמֵ֑ת כִּ֣י בִקֵּ֗שׁ לְהַדִּֽיחֲךָ֙ מֵעַל֙ יְהוָ֣ה אֱלֹהֶ֔יךָ הַמּוֹצִיאֲךָ֛ מֵאֶ֥רֶץ מִצְרַ֖יִם מִבֵּ֥ית עֲבָדִֽים׃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וְכָל־יִשְׂרָאֵ֔ל יִשְׁמְע֖וּ וְיִֽרָא֑וּן וְלֹֽא־יוֹסִ֣פוּ לַעֲשׂ֗וֹת כַּדָּבָ֥ר הָרָ֛ע הַזֶּ֖ה בְּקִרְבֶּֽךָ׃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כִּֽי־תִשְׁמַ֞ע בְּאַחַ֣ת עָרֶ֗יךָ אֲשֶׁר֩ יְהוָ֨ה אֱלֹהֶ֜יךָ נֹתֵ֥ן לְךָ֛ לָשֶׁ֥בֶת שָׁ֖ם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יָצְא֞וּ אֲנָשִׁ֤ים בְּנֵֽי־בְלִיַּ֙עַל֙ מִקִּרְבֶּ֔ךָ וַיַּדִּ֛יחוּ אֶת־יֹשְׁבֵ֥י עִירָ֖ם לֵאמֹ֑ר נֵלְכָ֗ה וְנַעַבְדָ֛ה אֱלֹהִ֥ים אֲחֵרִ֖ים אֲשֶׁ֥ר לֹא־יְדַעְתֶּֽם׃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וְדָרַשְׁתָּ֧ וְחָקַרְתָּ֧ וְשָׁאַלְתָּ֖ הֵיטֵ֑ב וְהִנֵּ֤ה אֱמֶת֙ נָכ֣וֹן הַדָּבָ֔ר נֶעֶשְׂתָ֛ה הַתּוֹעֵבָ֥ה הַזֹּ֖את בְּקִרְבֶּֽךָ׃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הַכֵּ֣ה תַכֶּ֗ה אֶת־יֹֽשְׁבֵ֛י הָעִ֥יר ההוא לְפִי־חָ֑רֶב הַחֲרֵ֨ם אֹתָ֧הּ וְאֶת־כָּל־אֲשֶׁר־בָּ֛הּ וְאֶת־בְּהֶמְתָּ֖הּ לְפִי־חָֽרֶב׃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וְאֶת־כָּל־שְׁלָלָ֗הּ תִּקְבֹּץ֮ אֶל־תּ֣וֹךְ רְחֹבָהּ֒ וְשָׂרַפְתָּ֨ בָאֵ֜שׁ אֶת־הָעִ֤יר וְאֶת־כָּל־שְׁלָלָהּ֙ כָּלִ֔יל לַיהוָ֖ה אֱלֹהֶ֑יךָ וְהָיְתָה֙ תֵּ֣ל עוֹלָ֔ם לֹ֥א תִבָּנֶ֖ה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וְלֹֽא־יִדְבַּ֧ק בְּיָדְךָ֛ מְא֖וּמָה מִן־הַחֵ֑רֶם לְמַעַן֩ יָשׁ֨וּב יְהוָ֜ה מֵחֲר֣וֹן אַפּ֗וֹ וְנָֽתַן־לְךָ֤ רַחֲמִים֙ וְרִֽחַמְךָ֣ וְהִרְבֶּ֔ךָ כַּאֲשֶׁ֥ר נִשְׁבַּ֖ע לַאֲבֹתֶֽיךָ׃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כִּ֣י תִשְׁמַ֗ע בְּקוֹל֙ יְהוָ֣ה אֱלֹהֶ֔יךָ לִשְׁמֹר֙ אֶת־כָּל־מִצְוֺתָ֔יו אֲשֶׁ֛ר אָנֹכִ֥י מְצַוְּךָ֖ הַיּ֑וֹם לַעֲשׂוֹת֙ הַיָּשָׁ֔ר בְּעֵינֵ֖י יְהוָ֥ה אֱלֹהֶֽיךָ׃ ס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בָּנִ֣ים אַתֶּ֔ם לַֽיהוָ֖ה אֱלֹהֵיכֶ֑ם לֹ֣א תִתְגֹּֽדְד֗וּ וְלֹֽא־תָשִׂ֧ימוּ קָרְחָ֛ה בֵּ֥ין עֵינֵיכֶ֖ם לָמֵֽת׃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כִּ֣י עַ֤ם קָדוֹשׁ֙ אַתָּ֔ה לַיהוָ֖ה אֱלֹהֶ֑יךָ וּבְךָ֞ בָּחַ֣ר יְהוָ֗ה לִֽהְי֥וֹת לוֹ֙ לְעַ֣ם סְגֻלָּ֔ה מִכֹּל֙ הָֽעַמִּ֔ים אֲשֶׁ֖ר עַל־פְּנֵ֥י הָאֲדָמָֽה׃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לֹ֥א תֹאכַ֖ל כָּל־תּוֹעֵבָֽה׃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זֹ֥את הַבְּהֵמָ֖ה אֲשֶׁ֣ר תֹּאכֵ֑לוּ שׁ֕וֹר שֵׂ֥ה כְשָׂבִ֖ים וְשֵׂ֥ה עִזִּֽים׃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אַיָּ֥ל וּצְבִ֖י וְיַחְמ֑וּר וְאַקּ֥וֹ וְדִישֹׁ֖ן וּתְא֥וֹ וָזָֽמֶר׃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וְכָל־בְּהֵמָ֞ה מַפְרֶ֣סֶת פַּרְסָ֗ה וְשֹׁסַ֤עַת שֶׁ֙סַע֙ שְׁתֵּ֣י פְרָס֔וֹת מַעֲלַ֥ת גֵּרָ֖ה בַּבְּהֵמָ֑ה אֹתָ֖הּ תֹּאכֵֽלוּ׃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אַ֣ךְ אֶת־זֶ֞ה לֹ֤א תֹֽאכְלוּ֙ מִמַּֽעֲלֵ֣י הַגֵּרָ֔ה וּמִמַּפְרִיסֵ֥י הַפַּרְסָ֖ה הַשְּׁסוּעָ֑ה אֶֽת־הַ֠גָּמָל וְאֶת־הָאַרְנֶ֨בֶת וְאֶת־הַשָּׁפָ֜ן כִּֽי־מַעֲלֵ֧ה גֵרָ֣ה הֵ֗מָּה וּפַרְסָה֙ לֹ֣א הִפְרִ֔יסוּ טְמֵאִ֥ים הֵ֖ם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וְאֶת־הַ֠חֲזִיר כִּֽי־מַפְרִ֨יס פַּרְסָ֥ה הוּא֙ וְלֹ֣א גֵרָ֔ה טָמֵ֥א ה֖וּא לָכֶ֑ם מִבְּשָׂרָם֙ לֹ֣א תֹאכֵ֔לוּ וּבְנִבְלָתָ֖ם לֹ֥א תִגָּֽעוּ׃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אֶת־זֶה֙ תֹּֽאכְל֔וּ מִכֹּ֖ל אֲשֶׁ֣ר בַּמָּ֑יִם כֹּ֧ל אֲשֶׁר־ל֛וֹ סְנַפִּ֥יר וְקַשְׂקֶ֖שֶׂת תֹּאכֵֽלוּ׃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וְכֹ֨ל אֲשֶׁ֧ר אֵֽין־ל֛וֹ סְנַפִּ֥יר וְקַשְׂקֶ֖שֶׂת לֹ֣א תֹאכֵ֑לוּ טָמֵ֥א ה֖וּא לָכֶֽם׃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כָּל־צִפּ֥וֹר טְהֹרָ֖ה תֹּאכֵֽלוּ׃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וְזֶ֕ה אֲשֶׁ֥ר לֹֽא־תֹאכְל֖וּ מֵהֶ֑ם הַנֶּ֥שֶׁר וְהַפֶּ֖רֶס וְהָֽעָזְנִיָּֽה׃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וְהָרָאָה֙ וְאֶת־הָ֣אַיָּ֔ה וְהַדַּיָּ֖ה לְמִינָֽהּ׃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וְאֵ֥ת כָּל־עֹרֵ֖ב לְמִינֽוֹ׃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וְאֵת֙ בַּ֣ת הַֽיַּעֲנָ֔ה וְאֶת־הַתַּחְמָ֖ס וְאֶת־הַשָּׁ֑חַף וְאֶת־הַנֵּ֖ץ לְמִינֵֽהוּ׃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אֶת־הַכּ֥וֹס וְאֶת־הַיַּנְשׁ֖וּף וְהַתִּנְשָֽׁמֶת׃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וְהַקָּאָ֥ת וְאֶֽת־הָרָחָ֖מָה וְאֶת־הַשָּׁלָֽךְ׃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וְהַ֣חֲסִידָ֔ה וְהָאֲנָפָ֖ה לְמִינָ֑הּ וְהַדּוּכִיפַ֖ת וְהָעֲטַלֵּֽף׃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וְכֹל֙ שֶׁ֣רֶץ הָע֔וֹף טָמֵ֥א ה֖וּא לָכֶ֑ם לֹ֖א יֵאָכֵֽלוּ׃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כָּל־ע֥וֹף טָה֖וֹר תֹּאכֵֽלוּ׃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לֹ֣א תֹאכְל֣וּ כָל־נְ֠בֵלָה לַגֵּ֨ר אֲשֶׁר־בִּשְׁעָרֶ֜יךָ תִּתְּנֶ֣נָּה וַאֲכָלָ֗הּ א֤וֹ מָכֹר֙ לְנָכְרִ֔י כִּ֣י עַ֤ם קָדוֹשׁ֙ אַתָּ֔ה לַיהוָ֖ה אֱלֹהֶ֑יךָ לֹֽא־תְבַשֵּׁ֥ל גְּדִ֖י בַּחֲלֵ֥ב אִמּֽוֹ׃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עַשֵּׂ֣ר תְּעַשֵּׂ֔ר אֵ֖ת כָּל־תְּבוּאַ֣ת זַרְעֶ֑ךָ הַיֹּצֵ֥א הַשָּׂדֶ֖ה שָׁנָ֥ה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וְאָכַלְתָּ֞ לִפְנֵ֣י ׀ יְהוָ֣ה אֱלֹהֶ֗יךָ בַּמָּק֣וֹם אֲשֶׁר־יִבְחַר֮ לְשַׁכֵּ֣ן שְׁמ֣וֹ שָׁם֒ מַעְשַׂ֤ר דְּגָֽנְךָ֙ תִּֽירֹשְׁךָ֣ וְיִצְהָרֶ֔ךָ וּבְכֹרֹ֥ת בְּקָרְךָ֖ וְצֹאנֶ֑ךָ לְמַ֣עַן תִּלְמַ֗ד לְיִרְאָ֛ה אֶת־יְהוָ֥ה אֱלֹהֶ֖יךָ כָּל־הַיָּמִֽים׃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וְכִֽי־יִרְבֶּ֨ה מִמְּךָ֜ הַדֶּ֗רֶךְ כִּ֣י לֹ֣א תוּכַ֘ל שְׂאֵתוֹ֒ כִּֽי־יִרְחַ֤ק מִמְּךָ֙ הַמָּק֔וֹם אֲשֶׁ֤ר יִבְחַר֙ יְהוָ֣ה אֱלֹהֶ֔יךָ לָשׂ֥וּם שְׁמ֖וֹ שָׁ֑ם כִּ֥י יְבָרֶכְךָ֖ יְהוָ֥ה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וְנָתַתָּ֖ה בַּכָּ֑סֶף וְצַרְתָּ֤ הַכֶּ֙סֶף֙ בְּיָ֣דְךָ֔ וְהָֽלַכְתָּ֙ אֶל־הַמָּק֔וֹם אֲשֶׁ֥ר יִבְחַ֛ר יְהוָ֥ה אֱלֹהֶ֖יךָ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וְנָתַתָּ֣ה הַכֶּ֡סֶף בְּכֹל֩ אֲשֶׁר־תְּאַוֶּ֨ה נַפְשְׁךָ֜ בַּבָּקָ֣ר וּבַצֹּ֗אן וּבַיַּ֙יִן֙ וּבַשֵּׁכָ֔ר וּבְכֹ֛ל אֲשֶׁ֥ר תִּֽשְׁאָלְךָ֖ נַפְשֶׁ֑ךָ וְאָכַ֣לְתָּ שָּׁ֗ם לִפְנֵי֙ יְהוָ֣ה אֱלֹהֶ֔יךָ וְשָׂמַחְתָּ֖ אַתָּ֥ה וּבֵיתֶֽךָ׃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וְהַלֵּוִ֥י אֲשֶׁר־בִּשְׁעָרֶ֖יךָ לֹ֣א תַֽעַזְבֶ֑נּוּ כִּ֣י אֵ֥ין ל֛וֹ חֵ֥לֶק וְנַחֲלָ֖ה עִמָּֽךְ׃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מִקְצֵ֣ה ׀ שָׁלֹ֣שׁ שָׁנִ֗ים תּוֹצִיא֙ אֶת־כָּל־מַעְשַׂר֙ תְּבוּאָ֣תְךָ֔ בַּשָּׁנָ֖ה הַהִ֑וא וְהִנַּחְתָּ֖ בִּשְׁעָרֶֽיךָ׃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וּבָ֣א הַלֵּוִ֡י כִּ֣י אֵֽין־לוֹ֩ חֵ֨לֶק וְנַחֲלָ֜ה עִמָּ֗ךְ וְ֠הַגֵּר וְהַיָּת֤וֹם וְהָֽאַלְמָנָה֙ אֲשֶׁ֣ר בִּשְׁעָרֶ֔יךָ וְאָכְל֖וּ וְשָׂבֵ֑עוּ לְמַ֤עַן יְבָרֶכְךָ֙ יְהוָ֣ה אֱלֹהֶ֔יךָ בְּכָל־מַעֲשֵׂ֥ה יָדְךָ֖ אֲשֶׁ֥ר תַּעֲשֶֽׂה׃ ס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15:1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מִקֵּ֥ץ שֶֽׁבַע־שָׁנִ֖ים תַּעֲשֶׂ֥ה שְׁמִטָּֽה׃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וְזֶה֮ דְּבַ֣ר הַשְּׁמִטָּה֒ שָׁמ֗וֹט כָּל־בַּ֙עַל֙ מַשֵּׁ֣ה יָד֔וֹ אֲשֶׁ֥ר יַשֶּׁ֖ה בְּרֵעֵ֑הוּ לֹֽא־יִגֹּ֤שׂ אֶת־רֵעֵ֙הוּ֙ וְאֶת־אָחִ֔יו כִּֽי־קָרָ֥א שְׁמִטָּ֖ה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אֶת־הַנָּכְרִ֖י תִּגֹּ֑שׂ וַאֲשֶׁ֨ר יִהְיֶ֥ה לְךָ֛ אֶת־אָחִ֖יךָ תַּשְׁמֵ֥ט יָדֶֽךָ׃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אֶ֕פֶס כִּ֛י לֹ֥א יִֽהְיֶה־בְּךָ֖ אֶבְי֑וֹן כִּֽי־בָרֵ֤ךְ יְבָֽרֶכְךָ֙ יְהוָ֔ה בָּאָ֕רֶץ אֲשֶׁר֙ יְהוָ֣ה אֱלֹהֶ֔יךָ נֹֽתֵן־לְךָ֥ נַחֲלָ֖ה לְרִשְׁתָּֽהּ׃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רַ֚ק אִם־שָׁמ֣וֹעַ תִּשְׁמַ֔ע בְּק֖וֹל יְהוָ֣ה אֱלֹהֶ֑יךָ לִשְׁמֹ֤ר לַעֲשׂוֹת֙ אֶת־כָּל־הַמִּצְוָ֣ה הַזֹּ֔את אֲשֶׁ֛ר אָנֹכִ֥י מְצַוְּךָ֖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כִּֽי־יְהוָ֤ה אֱלֹהֶ֙יךָ֙ בֵּֽרַכְךָ֔ כַּאֲשֶׁ֖ר דִּבֶּר־לָ֑ךְ וְהַֽעֲבַטְתָּ֞ גּוֹיִ֣ם רַבִּ֗ים וְאַתָּה֙ לֹ֣א תַעֲבֹ֔ט וּמָֽשַׁלְתָּ֙ בְּגוֹיִ֣ם רַבִּ֔ים וּבְךָ֖ לֹ֥א יִמְשֹֽׁלוּ׃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כִּֽי־יִהְיֶה֩ בְךָ֨ אֶבְי֜וֹן מֵאַחַ֤ד אַחֶ֙יךָ֙ בְּאַחַ֣ד שְׁעָרֶ֔יךָ בְּאַ֨רְצְךָ֔ אֲשֶׁר־יְהוָ֥ה אֱלֹהֶ֖יךָ נֹתֵ֣ן לָ֑ךְ לֹ֧א תְאַמֵּ֣ץ אֶת־לְבָבְךָ֗ וְלֹ֤א תִקְפֹּץ֙ אֶת־יָ֣דְךָ֔ מֵאָחִ֖יךָ הָאֶבְיֽוֹן׃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כִּֽי־פָתֹ֧חַ תִּפְתַּ֛ח אֶת־יָדְךָ֖ ל֑וֹ וְהַעֲבֵט֙ תַּעֲבִיטֶ֔נּוּ דֵּ֚י מַחְסֹר֔וֹ אֲשֶׁ֥ר יֶחְסַ֖ר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הִשָּׁ֣מֶר לְךָ֡ פֶּן־יִהְיֶ֣ה דָבָר֩ עִם־לְבָבְךָ֨ בְלִיַּ֜עַל לֵאמֹ֗ר קָֽרְבָ֣ה שְׁנַֽת־הַשֶּׁבַע֮ שְׁנַ֣ת הַשְּׁמִטָּה֒ וְרָעָ֣ה עֵֽינְךָ֗ בְּאָחִ֙יךָ֙ הָֽאֶבְי֔וֹן וְלֹ֥א תִתֵּ֖ן ל֑וֹ וְקָרָ֤א עָלֶ֙יךָ֙ אֶל־יְהוָ֔ה וְהָיָ֥ה בְךָ֖ חֵֽטְא׃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נָת֤וֹן תִּתֵּן֙ ל֔וֹ וְלֹא־יֵרַ֥ע לְבָבְךָ֖ בְּתִתְּךָ֣ ל֑וֹ כִּ֞י בִּגְלַ֣ל ׀ הַדָּבָ֣ר הַזֶּ֗ה יְבָרֶכְךָ֙ יְהוָ֣ה אֱלֹהֶ֔יךָ בְּכָֽל־מַעֲשֶׂ֔ךָ וּבְכֹ֖ל מִשְׁלַ֥ח יָדֶֽךָ׃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כִּ֛י לֹא־יֶחְדַּ֥ל אֶבְי֖וֹן מִקֶּ֣רֶב הָאָ֑רֶץ עַל־כֵּ֞ן אָנֹכִ֤י מְצַוְּךָ֙ לֵאמֹ֔ר פָּ֠תֹחַ תִּפְתַּ֨ח אֶת־יָדְךָ֜ לְאָחִ֧יךָ לַעֲנִיֶּ֛ךָ וּלְאֶבְיֹנְךָ֖ בְּאַרְצֶֽךָ׃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כִּֽי־יִמָּכֵ֨ר לְךָ֜ אָחִ֣יךָ הָֽעִבְרִ֗י א֚וֹ הָֽעִבְרִיָּ֔ה וַעֲבָֽדְךָ֖ שֵׁ֣שׁ שָׁנִ֑ים וּבַשָּׁנָה֙ הַשְּׁבִיעִ֔ת תְּשַׁלְּחֶ֥נּוּ חָפְשִׁ֖י מֵעִמָּֽךְ׃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וְכִֽי־תְשַׁלְּחֶ֥נּוּ חָפְשִׁ֖י מֵֽעִמָּ֑ךְ לֹ֥א תְשַׁלְּחֶ֖נּוּ רֵיקָֽם׃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הַעֲנֵ֤יק תַּעֲנִיק֙ ל֔וֹ מִצֹּ֣אנְךָ֔ וּמִֽגָּרְנְךָ֖ וּמִיִּקְבֶ֑ךָ אֲשֶׁ֧ר בֵּרַכְךָ֛ יְהוָ֥ה אֱלֹהֶ֖יךָ תִּתֶּן־לֽוֹ׃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וְזָכַרְתָּ֗ כִּ֣י עֶ֤בֶד הָיִ֙יתָ֙ בְּאֶ֣רֶץ מִצְרַ֔יִם וַֽיִּפְדְּךָ֖ יְהוָ֣ה אֱלֹהֶ֑יךָ עַל־כֵּ֞ן אָנֹכִ֧י מְצַוְּךָ֛ אֶת־הַדָּבָ֥ר הַזֶּ֖ה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וְהָיָה֙ כִּֽי־יֹאמַ֣ר אֵלֶ֔יךָ לֹ֥א אֵצֵ֖א מֵעִמָּ֑ךְ כִּ֤י אֲהֵֽבְךָ֙ וְאֶת־בֵּיתֶ֔ךָ כִּי־ט֥וֹב ל֖וֹ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וְלָקַחְתָּ֣ אֶת־הַמַּרְצֵ֗עַ וְנָתַתָּ֤ה בְאָזְנוֹ֙ וּבַדֶּ֔לֶת וְהָיָ֥ה לְךָ֖ עֶ֣בֶד עוֹלָ֑ם וְאַ֥ף לַאֲמָתְךָ֖ תַּעֲשֶׂה־כֵּֽן׃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לֹא־יִקְשֶׁ֣ה בְעֵינֶ֗ךָ בְּשַׁלֵּֽחֲךָ֙ אֹת֤וֹ חָפְשִׁי֙ מֵֽעִמָּ֔ךְ כִּ֗י מִשְׁנֶה֙ שְׂכַ֣ר שָׂכִ֔יר עֲבָֽדְךָ֖ שֵׁ֣שׁ שָׁנִ֑ים וּבֵֽרַכְךָ֙ יְהוָ֣ה אֱלֹהֶ֔יךָ בְּכֹ֖ל אֲשֶׁ֥ר תַּעֲשֶֽׂה׃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כָּֽל־הַבְּכ֡וֹר אֲשֶׁר֩ יִוָּלֵ֨ד בִּבְקָרְךָ֤ וּבְצֹֽאנְךָ֙ הַזָּכָ֔ר תַּקְדִּ֖ישׁ לַיהוָ֣ה אֱלֹהֶ֑יךָ לֹ֤א תַעֲבֹד֙ בִּבְכֹ֣ר שׁוֹרֶ֔ךָ וְלֹ֥א תָגֹ֖ז בְּכ֥וֹר צֹאנֶֽךָ׃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לִפְנֵי֩ יְהוָ֨ה אֱלֹהֶ֤יךָ תֹאכֲלֶ֙נּוּ֙ שָׁנָ֣ה בְשָׁנָ֔ה בַּמָּק֖וֹם אֲשֶׁר־יִבְחַ֣ר יְהוָ֑ה אַתָּ֖ה וּבֵיתֶֽךָ׃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וְכִֽי־יִהְיֶ֨ה ב֜וֹ מ֗וּם פִּסֵּ֙חַ֙ א֣וֹ עִוֵּ֔ר כֹּ֖ל מ֣וּם רָ֑ע לֹ֣א תִזְבָּחֶ֔נּוּ לַיהוָ֖ה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בִּשְׁעָרֶ֖יךָ תֹּאכֲלֶ֑נּוּ הַטָּמֵ֤א וְהַטָּהוֹר֙ יַחְדָּ֔ו כַּצְּבִ֖י וְכָאַיָּֽל׃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רַ֥ק אֶת־דָּמ֖וֹ לֹ֣א תֹאכֵ֑ל עַל־הָאָ֥רֶץ תִּשְׁפְּכֶ֖נּוּ כַּמָּֽיִם׃ פ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16:1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שָׁמוֹר֙ אֶת־חֹ֣דֶשׁ הָאָבִ֔יב וְעָשִׂ֣יתָ פֶּ֔סַח לַיהוָ֖ה אֱלֹהֶ֑יךָ כִּ֞י בְּחֹ֣דֶשׁ הָֽאָבִ֗יב הוֹצִ֨יאֲךָ֜ יְהוָ֧ה אֱלֹהֶ֛יךָ מִמִּצְרַ֖יִם לָֽיְלָה׃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וְזָבַ֥חְתָּ פֶּ֛סַח לַיהוָ֥ה אֱלֹהֶ֖יךָ צֹ֣אן וּבָקָ֑ר בַּמָּקוֹם֙ אֲשֶׁר־יִבְחַ֣ר יְהוָ֔ה לְשַׁכֵּ֥ן שְׁמ֖וֹ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לֹא־תֹאכַ֤ל עָלָיו֙ חָמֵ֔ץ שִׁבְעַ֥ת יָמִ֛ים תֹּֽאכַל־עָלָ֥יו מַצּ֖וֹת לֶ֣חֶם עֹ֑נִי כִּ֣י בְחִפָּז֗וֹן יָצָ֙אתָ֙ מֵאֶ֣רֶץ מִצְרַ֔יִם לְמַ֣עַן תִּזְכֹּר֔ אֶת־י֤וֹם צֵֽאתְךָ֙ מֵאֶ֣רֶץ מִצְרַ֔יִם כֹּ֖ל יְמֵ֥י חַיֶּֽיךָ׃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וְלֹֽא־יֵרָאֶ֨ה לְךָ֥ שְׂאֹ֛ר בְּכָל־גְּבֻלְךָ֖ שִׁבְעַ֣ת יָמִ֑ים וְלֹא־יָלִ֣ין מִן־הַבָּשָׂ֗ר אֲשֶׁ֨ר תִּזְבַּ֥ח בָּעֶ֛רֶב בַּיּ֥וֹם הָרִאשׁ֖וֹן לַבֹּֽקֶר׃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לֹ֥א תוּכַ֖ל לִזְבֹּ֣חַ אֶת־הַפָּ֑סַח בְּאַחַ֣ד שְׁעָרֶ֔יךָ אֲשֶׁר־יְהוָ֥ה אֱלֹהֶ֖יךָ נֹתֵ֥ן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כִּ֠י אִֽם־אֶל־הַמָּק֞וֹם אֲשֶׁר־יִבְחַ֨ר יְהוָ֤ה אֱלֹהֶ֙יךָ֙ לְשַׁכֵּ֣ן שְׁמ֔וֹ שָׁ֛ם תִּזְבַּ֥ח אֶת־הַפֶּ֖סַח בָּעָ֑רֶב כְּב֣וֹא הַשֶּׁ֔מֶשׁ מוֹעֵ֖ד צֵֽאתְךָ֥ מִמִּצְרָֽיִם׃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וּבִשַּׁלְתָּ֙ וְאָ֣כַלְתָּ֔ בַּמָּק֕וֹם אֲשֶׁ֥ר יִבְחַ֛ר יְהוָ֥ה אֱלֹהֶ֖יךָ בּ֑וֹ וּפָנִ֣יתָ בַבֹּ֔קֶר וְהָלַכְתָּ֖ לְאֹהָלֶֽיךָ׃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שֵׁ֥שֶׁת יָמִ֖ים תֹּאכַ֣ל מַצּ֑וֹת וּבַיּ֣וֹם הַשְּׁבִיעִ֗י עֲצֶ֙רֶת֙ לַיהוָ֣ה אֱלֹהֶ֔יךָ לֹ֥א תַעֲשֶׂ֖ה מְלָאכָֽה׃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שִׁבְעָ֥ה שָׁבֻעֹ֖ת תִּסְפָּר־לָ֑ךְ מֵהָחֵ֤ל חֶרְמֵשׁ֙ בַּקָּמָ֔ה תָּחֵ֣ל לִסְפֹּ֔ר שִׁבְעָ֖ה שָׁבֻעֽוֹת׃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וְעָשִׂ֜יתָ חַ֤ג שָׁבֻעוֹת֙ לַיהוָ֣ה אֱלֹהֶ֔יךָ מִסַּ֛ת נִדְבַ֥ת יָדְךָ֖ אֲשֶׁ֣ר תִּתֵּ֑ן כַּאֲשֶׁ֥ר יְבָרֶכְךָ֖ יְהוָ֥ה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וְשָׂמַחְתָּ֞ לִפְנֵ֣י ׀ יְהוָ֣ה אֱלֹהֶ֗יךָ אַתָּ֨ה וּבִנְךָ֣ וּבִתֶּךָ֮ וְעַבְדְּךָ֣ וַאֲמָתֶךָ֒ וְהַלֵּוִי֙ אֲשֶׁ֣ר בִּשְׁעָרֶ֔יךָ וְהַגֵּ֛ר וְהַיָּת֥וֹם וְהָאַלְמָנָ֖ה אֲשֶׁ֣ר בְּקִרְבֶּ֑ךָ בַּמָּק֗וֹם אֲשֶׁ֤ר יִבְחַר֙ יְהוָ֣ה אֱלֹהֶ֔יךָ לְשַׁכֵּ֥ן שְׁמ֖וֹ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וְזָ֣כַרְתָּ֔ כִּי־עֶ֥בֶד הָיִ֖יתָ בְּמִצְרָ֑יִם וְשָׁמַרְתָּ֣ וְעָשִׂ֔יתָ אֶת־הַֽחֻקִּ֖ים הָאֵֽלֶּה׃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חַ֧ג הַסֻּכֹּ֛ת תַּעֲשֶׂ֥ה לְךָ֖ שִׁבְעַ֣ת יָמִ֑ים בְּאָ֨סְפְּךָ֔ מִֽגָּרְנְךָ֖ וּמִיִּקְבֶֽךָ׃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וְשָׂמַחְתָּ֖ בְּחַגֶּ֑ךָ אַתָּ֨ה וּבִנְךָ֤ וּבִתֶּ֙ךָ֙ וְעַבְדְּךָ֣ וַאֲמָתֶ֔ךָ וְהַלֵּוִ֗י וְהַגֵּ֛ר וְהַיָּת֥וֹם וְהָאַלְמָנָ֖ה אֲשֶׁ֥ר בִּשְׁעָרֶֽיךָ׃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שִׁבְעַ֣ת יָמִ֗ים תָּחֹג֙ לַיהוָ֣ה אֱלֹהֶ֔יךָ בַּמָּק֖וֹם אֲשֶׁר־יִבְחַ֣ר יְהוָ֑ה כִּ֣י יְבָרֶכְךָ֞ יְהוָ֣ה אֱלֹהֶ֗יךָ בְּכֹ֤ל תְּבוּאָֽתְךָ֙ וּבְכֹל֙ מַעֲשֵׂ֣ה יָדֶ֔יךָ וְהָיִ֖יתָ אַ֥ךְ שָׂמֵֽחַ׃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שָׁל֣וֹשׁ פְּעָמִ֣ים ׀ בַּשָּׁנָ֡ה יֵרָאֶ֨ה כָל־זְכוּרְךָ֜ אֶת־פְּנֵ֣י ׀ יְהוָ֣ה אֱלֹהֶ֗יךָ בַּמָּקוֹם֙ אֲשֶׁ֣ר יִבְחָ֔ר בְּחַ֧ג הַמַּצּ֛וֹת וּבְחַ֥ג הַשָּׁבֻע֖וֹת וּבְחַ֣ג הַסֻּכּ֑וֹת וְלֹ֧א יֵרָאֶ֛ה אֶת־פְּנֵ֥י יְהוָ֖ה רֵיקָֽם׃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אִ֖ישׁ כְּמַתְּנַ֣ת יָד֑וֹ כְּבִרְכַּ֛ת יְהוָ֥ה אֱלֹהֶ֖יךָ אֲשֶׁ֥ר נָֽתַן־לָֽךְ׃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שֹׁפְטִ֣ים וְשֹֽׁטְרִ֗ים תִּֽתֶּן־לְךָ֙ בְּכָל־שְׁעָרֶ֔יךָ אֲשֶׁ֨ר יְהוָ֧ה אֱלֹהֶ֛יךָ נֹתֵ֥ן לְךָ֖ לִשְׁבָטֶ֑יךָ וְשָׁפְט֥וּ אֶת־הָעָ֖ם מִשְׁפַּט־צֶֽדֶק׃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לֹא־תַטֶּ֣ה מִשְׁפָּ֔ט לֹ֥א תַכִּ֖יר פָּנִ֑ים וְלֹא־תִקַּ֣ח שֹׁ֔חַד כִּ֣י הַשֹּׁ֗חַד יְעַוֵּר֙ עֵינֵ֣י חֲכָמִ֔ים וִֽיסַלֵּ֖ף דִּבְרֵ֥י צַדִּיקִֽם׃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צֶ֥דֶק צֶ֖דֶק תִּרְדֹּ֑ף לְמַ֤עַן תִּֽחְיֶה֙ וְיָרַשְׁתָּ֣ אֶת־הָאָ֔רֶץ אֲשֶׁר־יְהוָ֥ה אֱלֹהֶ֖יךָ נֹתֵ֥ן לָֽךְ׃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לֹֽא־תִטַּ֥ע לְךָ֛ אֲשֵׁרָ֖ה כָּל־עֵ֑ץ אֵ֗צֶל מִזְבַּ֛ח יְהוָ֥ה אֱלֹהֶ֖יךָ אֲשֶׁ֥ר תַּעֲשֶׂה־לָּֽךְ׃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וְלֹֽא־תָקִ֥ים לְךָ֖ מַצֵּבָ֑ה אֲשֶׁ֥ר שָׂנֵ֖א יְהוָ֥ה אֱלֹהֶֽיךָ׃ ס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17:1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לֹא־תִזְבַּח֩ לַיהוָ֨ה אֱלֹהֶ֜יךָ שׁ֣וֹר וָשֶׂ֗ה אֲשֶׁ֨ר יִהְיֶ֥ה בוֹ֙ מ֔וּם כֹּ֖ל דָּבָ֣ר רָ֑ע כִּ֧י תוֹעֲבַ֛ת יְהוָ֥ה אֱלֹהֶ֖יךָ הֽוּא׃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כִּֽי־יִמָּצֵ֤א בְקִרְבְּךָ֙ בְּאַחַ֣ד שְׁעָרֶ֔יךָ אֲשֶׁר־יְהוָ֥ה אֱלֹהֶ֖יךָ נֹתֵ֣ן לָ֑ךְ אִ֣ישׁ אוֹ־אִשָּׁ֗ה אֲשֶׁ֨ר יַעֲשֶׂ֧ה אֶת־הָרַ֛ע בְּעֵינֵ֥י יְהוָֽה־אֱלֹהֶ֖יךָ לַעֲבֹ֥ר בְּרִיתֽוֹ׃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וַיֵּ֗לֶךְ וַֽיַּעֲבֹד֙ אֱלֹהִ֣ים אֲחֵרִ֔ים וַיִּשְׁתַּ֖חוּ לָהֶ֑ם וְלַשֶּׁ֣מֶשׁ ׀ א֣וֹ לַיָּרֵ֗חַ א֛וֹ לְכָל־צְבָ֥א הַשָּׁמַ֖יִם אֲשֶׁ֥ר לֹא־צִוִּֽיתִי׃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וְהֻֽגַּד־לְךָ֖ וְשָׁמָ֑עְתָּ וְדָרַשְׁתָּ֣ הֵיטֵ֔ב וְהִנֵּ֤ה אֱמֶת֙ נָכ֣וֹן הַדָּבָ֔ר נֶעֶשְׂתָ֛ה הַתּוֹעֵבָ֥ה הַזֹּ֖את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וְהֽוֹצֵאתָ֣ אֶת־הָאִ֣ישׁ הַה֡וּא אוֹ֩ אֶת־הָאִשָּׁ֨ה הַהִ֜וא אֲשֶׁ֣ר עָ֠שׂוּ אֶת־הַדָּבָ֨ר הָרָ֤ע הַזֶּה֙ אֶל־שְׁעָרֶ֔יךָ אֶת־הָאִ֕ישׁ א֖וֹ אֶת־הָאִשָּׁ֑ה וּסְקַלְתָּ֥ם בָּאֲבָנִ֖ים וָמֵֽתוּ׃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עַל־פִּ֣י ׀ שְׁנַ֣יִם עֵדִ֗ים א֛וֹ שְׁלֹשָׁ֥ה עֵדִ֖ים יוּמַ֣ת הַמֵּ֑ת לֹ֣א יוּמַ֔ת עַל־פִּ֖י עֵ֥ד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יַ֣ד הָעֵדִ֞ים תִּֽהְיֶה־בּ֤וֹ בָרִאשֹׁנָה֙ לַהֲמִית֔וֹ וְיַ֥ד כָּל־הָעָ֖ם בָּאַחֲרֹנָ֑ה וּבִֽעַרְתָּ֥ הָרָ֖ע מִקִּרְבֶּֽךָ׃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כִּ֣י יִפָּלֵא֩ מִמְּךָ֨ דָבָ֜ר לַמִּשְׁפָּ֗ט בֵּֽין־דָּ֨ם ׀ לְדָ֜ם בֵּֽין־דִּ֣ין לְדִ֗ין וּבֵ֥ין נֶ֙גַע֙ לָנֶ֔גַע דִּבְרֵ֥י רִיבֹ֖ת בִּשְׁעָרֶ֑יךָ וְקַמְתָּ֣ וְעָלִ֔יתָ אֶל־הַמָּק֔וֹם אֲשֶׁ֥ר יִבְחַ֛ר יְהוָ֥ה אֱלֹהֶ֖יךָ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וּבָאתָ֗ אֶל־הַכֹּהֲנִים֙ הַלְוִיִּ֔ם וְאֶל־הַשֹּׁפֵ֔ט אֲשֶׁ֥ר יִהְיֶ֖ה בַּיָּמִ֣ים הָהֵ֑ם וְדָרַשְׁתָּ֙ וְהִגִּ֣ידוּ לְךָ֔ אֵ֖ת דְּבַ֥ר הַמִּשְׁפָּֽט׃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וְעָשִׂ֗יתָ עַל־פִּ֤י הַדָּבָר֙ אֲשֶׁ֣ר יַגִּ֣ידֽוּ לְךָ֔ מִן־הַמָּק֣וֹם הַה֔וּא אֲשֶׁ֖ר יִבְחַ֣ר יְהוָ֑ה וְשָׁמַרְתָּ֣ לַעֲשׂ֔וֹת כְּכֹ֖ל אֲשֶׁ֥ר יוֹרֽוּךָ׃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עַל־פִּ֨י הַתּוֹרָ֜ה אֲשֶׁ֣ר יוֹר֗וּךָ וְעַל־הַמִּשְׁפָּ֛ט אֲשֶׁר־יֹאמְר֥וּ לְךָ֖ תַּעֲשֶׂ֑ה לֹ֣א תָס֗וּר מִן־הַדָּבָ֛ר אֲשֶׁר־יַגִּ֥ידֽוּ לְךָ֖ יָמִ֥ין וּשְׂמֹֽאל׃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וְהָאִ֞ישׁ אֲשֶׁר־יַעֲשֶׂ֣ה בְזָד֗וֹן לְבִלְתִּ֨י שְׁמֹ֤עַ אֶל־הַכֹּהֵן֙ הָעֹמֵ֞ד לְשָׁ֤רֶת שָׁם֙ אֶת־יְהוָ֣ה אֱלֹהֶ֔יךָ א֖וֹ אֶל־הַשֹּׁפֵ֑ט וּמֵת֙ הָאִ֣ישׁ הַה֔וּא וּבִֽעַרְתָּ֥ הָרָ֖ע מִיִּשְׂרָאֵֽל׃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וְכָל־הָעָ֖ם יִשְׁמְע֣וּ וְיִרָ֑אוּ וְלֹ֥א יְזִיד֖וּן עֽוֹד׃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כִּֽי־תָבֹ֣א אֶל־הָאָ֗רֶץ אֲשֶׁ֨ר יְהוָ֤ה אֱלֹהֶ֙יךָ֙ נֹתֵ֣ן לָ֔ךְ וִֽירִשְׁתָּ֖הּ וְיָשַׁ֣בְתָּה בָּ֑הּ וְאָמַרְתָּ֗ אָשִׂ֤ימָה עָלַי֙ מֶ֔לֶךְ כְּכָל־הַגּוֹיִ֖ם אֲשֶׁ֥ר סְבִיבֹתָֽי׃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שׂ֣וֹם תָּשִׂ֤ים עָלֶ֙יךָ֙ מֶ֔לֶךְ אֲשֶׁ֥ר יִבְחַ֛ר יְהוָ֥ה אֱלֹהֶ֖יךָ בּ֑וֹ מִקֶּ֣רֶב אַחֶ֗יךָ תָּשִׂ֤ים עָלֶ֙יךָ֙ מֶ֔לֶךְ לֹ֣א תוּכַ֗ל לָתֵ֤ת עָלֶ֙יךָ֙ אִ֣ישׁ נָכְרִ֔י אֲשֶׁ֥ר לֹֽא־אָחִ֖יךָ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רַק֮ לֹא־יַרְבֶּה־לּ֣וֹ סוּסִים֒ וְלֹֽא־יָשִׁ֤יב אֶת־הָעָם֙ מִצְרַ֔יְמָה לְמַ֖עַן הַרְבּ֣וֹת ס֑וּס וַֽיהוָה֙ אָמַ֣ר לָכֶ֔ם לֹ֣א תֹסִפ֗וּן לָשׁ֛וּב בַּדֶּ֥רֶךְ הַזֶּ֖ה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וְלֹ֤א יַרְבֶּה־לּוֹ֙ נָשִׁ֔ים וְלֹ֥א יָס֖וּר לְבָב֑וֹ וְכֶ֣סֶף וְזָהָ֔ב לֹ֥א יַרְבֶּה־לּ֖וֹ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וְהָיָ֣ה כְשִׁבְתּ֔וֹ עַ֖ל כִּסֵּ֣א מַמְלַכְתּ֑וֹ וְכָ֨תַב ל֜וֹ אֶת־מִשְׁנֵ֨ה הַתּוֹרָ֤ה הַזֹּאת֙ עַל־סֵ֔פֶר מִלִּפְנֵ֥י הַכֹּהֲנִ֖ים הַלְוִיִּֽם׃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וְהָיְתָ֣ה עִמּ֔וֹ וְקָ֥רָא ב֖וֹ כָּל־יְמֵ֣י חַיָּ֑יו לְמַ֣עַן יִלְמַ֗ד לְיִרְאָה֙ אֶת־יְהוָ֣ה אֱלֹהָ֔יו לִ֠שְׁמֹר אֶֽת־כָּל־דִּבְרֵ֞י הַתּוֹרָ֥ה הַזֹּ֛את וְאֶת־הַחֻקִּ֥ים הָאֵ֖לֶּה לַעֲשֹׂתָֽם׃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לְבִלְתִּ֤י רוּם־לְבָבוֹ֙ מֵֽאֶחָ֔יו וּלְבִלְתִּ֛י ס֥וּר מִן־הַמִּצְוָ֖ה יָמִ֣ין וּשְׂמֹ֑אול לְמַעַן֩ יַאֲרִ֨יךְ יָמִ֧ים עַל־מַמְלַכְתּ֛וֹ ה֥וּא וּבָנָ֖יו בְּקֶ֥רֶב יִשְׂרָאֵֽל׃ ס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18:1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לֹֽא־יִ֠הְיֶה לַכֹּהֲנִ֨ים הַלְוִיִּ֜ם כָּל־שֵׁ֧בֶט לֵוִ֛י חֵ֥לֶק וְנַחֲלָ֖ה עִם־יִשְׂרָאֵ֑ל אִשֵּׁ֧י יְהוָ֛ה וְנַחֲלָת֖וֹ יֹאכֵלֽוּן׃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וְנַחֲלָ֥ה לֹא־יִֽהְיֶה ־לּ֖וֹ בְּקֶ֣רֶב אֶחָ֑יו יְהוָה֙ ה֣וּא נַחֲלָת֔וֹ כַּאֲשֶׁ֖ר דִּבֶּר־לֽוֹ׃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וְזֶ֡ה יִהְיֶה֩ מִשְׁפַּ֨ט הַכֹּהֲנִ֜ים מֵאֵ֣ת הָעָ֗ם מֵאֵ֛ת זֹבְחֵ֥י הַזֶּ֖בַח אִם־שׁ֣וֹר אִם־שֶׂ֑ה וְנָתַן֙ לַכֹּהֵ֔ן הַזְּרֹ֥עַ וְהַלְּחָיַ֖יִם וְהַקֵּבָֽה׃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רֵאשִׁ֨ית דְּגָֽנְךָ֜ תִּֽירֹשְׁךָ֣ וְיִצְהָרֶ֗ךָ וְרֵאשִׁ֛ית גֵּ֥ז צֹאנְךָ֖ תִּתֶּן־לּֽוֹ׃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כִּ֣י ב֗וֹ בָּחַ֛ר יְהוָ֥ה אֱלֹהֶ֖יךָ מִכָּל־שְׁבָטֶ֑יךָ לַעֲמֹ֨ד לְשָׁרֵ֧ת בְּשֵׁם־יְהוָ֛ה ה֥וּא וּבָנָ֖יו כָּל־הַיָּמִֽים׃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וְכִֽי־יָבֹ֨א הַלֵּוִ֜י מֵאַחַ֤ד שְׁעָרֶ֙יךָ֙ מִכָּל־יִשְׂרָאֵ֔ל אֲשֶׁר־ה֖וּא גָּ֣ר שָׁ֑ם וּבָא֙ בְּכָל־אַוַּ֣ת נַפְשׁ֔וֹ אֶל־הַמָּק֖וֹם אֲשֶׁר־יִבְחַ֥ר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וְשֵׁרֵ֕ת בְּשֵׁ֖ם יְהוָ֣ה אֱלֹהָ֑יו כְּכָל־אֶחָיו֙ הַלְוִיִּ֔ם הָעֹמְדִ֥ים שָׁ֖ם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חֵ֥לֶק כְּחֵ֖לֶק יֹאכֵ֑לוּ לְבַ֥ד מִמְכָּרָ֖יו עַל־הָאָבֽוֹת׃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כִּ֤י אַתָּה֙ בָּ֣א אֶל־הָאָ֔רֶץ אֲשֶׁר־יְהוָ֥ה אֱלֹהֶ֖יךָ נֹתֵ֣ן לָ֑ךְ לֹֽא־תִלְמַ֣ד לַעֲשׂ֔וֹת כְּתוֹעֲבֹ֖ת הַגּוֹיִ֥ם הָהֵֽם׃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לֹֽא־יִמָּצֵ֣א בְךָ֔ מַעֲבִ֥יר בְּנֽוֹ־וּבִתּ֖וֹ בָּאֵ֑שׁ קֹסֵ֣ם קְסָמִ֔ים מְעוֹנֵ֥ן וּמְנַחֵ֖שׁ וּמְכַשֵּֽׁף׃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וְחֹבֵ֖ר חָ֑בֶר וְשֹׁאֵ֥ל אוֹב֙ וְיִדְּעֹנִ֔י וְדֹרֵ֖שׁ אֶל־הַמֵּתִֽים׃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כִּֽי־תוֹעֲבַ֥ת יְהוָ֖ה כָּל־עֹ֣שֵׂה אֵ֑לֶּה וּבִגְלַל֙ הַתּוֹעֵבֹ֣ת הָאֵ֔לֶּה יְהוָ֣ה אֱלֹהֶ֔יךָ מוֹרִ֥ישׁ אוֹתָ֖ם מִפָּנֶֽיךָ׃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תָּמִ֣ים תִּֽהְיֶ֔ה עִ֖ם יְהוָ֥ה אֱלֹהֶֽיךָ׃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כִּ֣י ׀ הַגּוֹיִ֣ם הָאֵ֗לֶּה אֲשֶׁ֤ר אַתָּה֙ יוֹרֵ֣שׁ אוֹתָ֔ם אֶל־מְעֹנְנִ֥ים וְאֶל־קֹסְמִ֖ים יִשְׁמָ֑עוּ וְאַתָּ֕ה לֹ֣א כֵ֔ן נָ֛תַן לְךָ֖ יְהוָ֥ה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נָבִ֨יא מִקִּרְבְּךָ֤ מֵאַחֶ֙יךָ֙ כָּמֹ֔נִי יָקִ֥ים לְךָ֖ יְהוָ֣ה אֱלֹהֶ֑יךָ אֵלָ֖יו תִּשְׁמָעֽוּן׃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כְּכֹ֨ל אֲשֶׁר־שָׁאַ֜לְתָּ מֵעִ֨ם יְהוָ֤ה אֱלֹהֶ֙יךָ֙ בְּחֹרֵ֔ב בְּי֥וֹם הַקָּהָ֖ל לֵאמֹ֑ר לֹ֣א אֹסֵ֗ף לִשְׁמֹ֙עַ֙ אֶת־קוֹל֙ יְהוָ֣ה אֱלֹהָ֔י וְאֶת־הָאֵ֨שׁ הַגְּדֹלָ֥ה הַזֹּ֛את לֹֽא־אֶרְאֶ֥ה ע֖וֹד וְלֹ֥א אָמֽוּת׃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וַיֹּ֥אמֶר יְהוָ֖ה אֵלָ֑י הֵיטִ֖יבוּ אֲשֶׁ֥ר דִּבֵּֽרוּ׃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נָבִ֨יא אָקִ֥ים לָהֶ֛ם מִקֶּ֥רֶב אֲחֵיהֶ֖ם כָּמ֑וֹךָ וְנָתַתִּ֤י דְבָרַי֙ בְּפִ֔יו וְדִבֶּ֣ר אֲלֵיהֶ֔ם אֵ֖ת כָּל־אֲשֶׁ֥ר אֲצַוֶּֽנּוּ׃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וְהָיָ֗ה הָאִישׁ֙ אֲשֶׁ֤ר לֹֽא־יִשְׁמַע֙ אֶל־דְּבָרַ֔י אֲשֶׁ֥ר יְדַבֵּ֖ר בִּשְׁמִ֑י אָנֹכִ֖י אֶדְרֹ֥שׁ מֵעִמּֽוֹ׃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אַ֣ךְ הַנָּבִ֡יא אֲשֶׁ֣ר יָזִיד֩ לְדַבֵּ֨ר דָּבָ֜ר בִּשְׁמִ֗י אֵ֣ת אֲשֶׁ֤ר לֹֽא־צִוִּיתִיו֙ לְדַבֵּ֔ר וַאֲשֶׁ֣ר יְדַבֵּ֔ר בְּשֵׁ֖ם אֱלֹהִ֣ים אֲחֵרִ֑ים וּמֵ֖ת הַנָּבִ֥יא הַהֽוּא׃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וְכִ֥י תֹאמַ֖ר בִּלְבָבֶ֑ךָ אֵיכָה֙ נֵדַ֣ע אֶת־הַדָּבָ֔ר אֲשֶׁ֥ר לֹא־דִבְּר֖וֹ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אֲשֶׁר֩ יְדַבֵּ֨ר הַנָּבִ֜יא בְּשֵׁ֣ם יְהוָ֗ה וְלֹֽא־יִהְיֶ֤ה הַדָּבָר֙ וְלֹ֣א יָב֔וֹא ה֣וּא הַדָּבָ֔ר אֲשֶׁ֥ר לֹא־דִבְּר֖וֹ יְהוָ֑ה בְּזָדוֹן֙ דִּבְּר֣וֹ הַנָּבִ֔יא לֹ֥א תָג֖וּר מִמֶּֽנּוּ׃ ס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19:1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כִּֽי־יַכְרִ֞ית יְהוָ֤ה אֱלֹהֶ֙יךָ֙ אֶת־הַגּוֹיִ֔ם אֲשֶׁר֙ יְהוָ֣ה אֱלֹהֶ֔יךָ נֹתֵ֥ן לְךָ֖ אֶת־אַרְצָ֑ם וִֽירִשְׁתָּ֕ם וְיָשַׁבְתָּ֥ בְעָרֵיהֶ֖ם וּבְבָתֵּיהֶֽם׃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שָׁל֥וֹשׁ עָרִ֖ים תַּבְדִּ֣יל לָ֑ךְ בְּת֣וֹךְ אַרְצְךָ֔ אֲשֶׁר֙ יְהוָ֣ה אֱלֹהֶ֔יךָ נֹתֵ֥ן לְךָ֖ לְרִשְׁתָּֽהּ׃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תָּכִ֣ין לְךָ֮ הַדֶּרֶךְ֒ וְשִׁלַּשְׁתָּ֙ אֶת־גְּב֣וּל אַרְצְךָ֔ אֲשֶׁ֥ר יַנְחִֽילְךָ֖ יְהוָ֣ה אֱלֹהֶ֑יךָ וְהָיָ֕ה לָנ֥וּס שָׁ֖מָּה כָּל־רֹצֵֽחַ׃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וְזֶה֙ דְּבַ֣ר הָרֹצֵ֔חַ אֲשֶׁר־יָנ֥וּס שָׁ֖מָּה וָחָ֑י אֲשֶׁ֨ר יַכֶּ֤ה אֶת־רֵעֵ֙הוּ֙ בִּבְלִי־דַ֔עַת וְה֛וּא לֹא־שֹׂנֵ֥א ל֖וֹ מִתְּמֹ֥ל שִׁלְשֹֽׁם׃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וַאֲשֶׁר֩ יָבֹ֨א אֶת־רֵעֵ֥הוּ בַיַּעַר֮ לַחְטֹ֣ב עֵצִים֒ וְנִדְּחָ֨ה יָד֤וֹ בַגַּרְזֶן֙ לִכְרֹ֣ת הָעֵ֔ץ וְנָשַׁ֤ל הַבַּרְזֶל֙ מִן־הָעֵ֔ץ וּמָצָ֥א אֶת־רֵעֵ֖הוּ וָמֵ֑ת ה֗וּא יָנ֛וּס אֶל־אַחַ֥ת הֶעָרִים־הָאֵ֖לֶּה וָחָֽי׃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פֶּן־יִרְדֹּף֩ גֹּאֵ֨ל הַדָּ֜ם אַחֲרֵ֣י הָרֹצֵ֗חַ כִּי־יֵחַם֮ לְבָבוֹ֒ וְהִשִּׂיג֛וֹ כִּֽי־יִרְבֶּ֥ה הַדֶּ֖רֶךְ וְהִכָּ֣הוּ נָ֑פֶשׁ וְלוֹ֙ אֵ֣ין מִשְׁפַּט־מָ֔וֶת כִּ֠י לֹ֣א שֹׂנֵ֥א ה֛וּא ל֖וֹ מִתְּמ֥וֹל שִׁלְשֽׁוֹם׃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עַל־כֵּ֛ן אָנֹכִ֥י מְצַוְּךָ֖ לֵאמֹ֑ר שָׁלֹ֥שׁ עָרִ֖ים תַּבְדִּ֥יל לָֽךְ׃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וְאִם־יַרְחִ֞יב יְהוָ֤ה אֱלֹהֶ֙יךָ֙ אֶת־גְּבֻ֣לְךָ֔ כַּאֲשֶׁ֥ר נִשְׁבַּ֖ע לַאֲבֹתֶ֑יךָ וְנָ֤תַן לְךָ֙ אֶת־כָּל־הָאָ֔רֶץ אֲשֶׁ֥ר דִּבֶּ֖ר לָתֵ֥ת לַאֲבֹתֶֽיךָ׃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כִּֽי־תִשְׁמֹר֩ אֶת־כָּל־הַמִּצְוָ֨ה הַזֹּ֜את לַעֲשֹׂתָ֗הּ אֲשֶׁ֨ר אָנֹכִ֣י מְצַוְּךָ֮ הַיּוֹם֒ לְאַהֲבָ֞ה אֶת־יְהוָ֧ה אֱלֹהֶ֛יךָ וְלָלֶ֥כֶת בִּדְרָכָ֖יו כָּל־הַיָּמִ֑ים וְיָסַפְתָּ֨ לְךָ֥ עוֹד֙ שָׁלֹ֣שׁ עָרִ֔ים עַ֖ל הַשָּׁלֹ֥שׁ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וְלֹ֤א יִשָּׁפֵךְ֙ דָּ֣ם נָקִ֔י בְּקֶ֣רֶב אַרְצְךָ֔ אֲשֶׁר֙ יְהוָ֣ה אֱלֹהֶ֔יךָ נֹתֵ֥ן לְךָ֖ נַחֲלָ֑ה וְהָיָ֥ה עָלֶ֖יךָ דָּמִֽים׃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וְכִֽי־יִהְיֶ֥ה אִישׁ֙ שֹׂנֵ֣א לְרֵעֵ֔הוּ וְאָ֤רַב לוֹ֙ וְקָ֣ם עָלָ֔יו וְהִכָּ֥הוּ נֶ֖פֶשׁ וָמֵ֑ת וְנָ֕ס אֶל־אַחַ֖ת הֶעָרִ֥ים הָאֵֽל׃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וְשָֽׁלְחוּ֙ זִקְנֵ֣י עִיר֔וֹ וְלָקְח֥וּ אֹת֖וֹ מִשָּׁ֑ם וְנָתְנ֣וּ אֹת֗וֹ בְּיַ֛ד גֹּאֵ֥ל הַדָּ֖ם וָמֵֽת׃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לֹא־תָח֥וֹס עֵֽינְךָ֖ עָלָ֑יו וּבִֽעַרְתָּ֧ דַֽם־הַנָּקִ֛י מִיִּשְׂרָאֵ֖ל וְט֥וֹב לָֽךְ׃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לֹ֤א תַסִּיג֙ גְּב֣וּל רֵֽעֲךָ֔ אֲשֶׁ֥ר גָּבְל֖וּ רִאשֹׁנִ֑ים בְּנַחֲלָֽתְךָ֙ אֲשֶׁ֣ר תִּנְחַ֔ל בָּאָ֕רֶץ אֲשֶׁר֙ יְהוָ֣ה אֱלֹהֶ֔יךָ נֹתֵ֥ן לְךָ֖ לְרִשְׁתָּֽהּ׃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לֹֽא־יָקוּם֩ עֵ֨ד אֶחָ֜ד בְּאִ֗ישׁ לְכָל־עָוֺן֙ וּלְכָל־חַטָּ֔את בְּכָל־חֵ֖טְא אֲשֶׁ֣ר יֶֽחֱטָ֑א עַל־פִּ֣י ׀ שְׁנֵ֣י עֵדִ֗ים א֛וֹ עַל־פִּ֥י שְׁלֹשָֽׁה־עֵדִ֖ים יָק֥וּם 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כִּֽי־יָק֥וּם עֵד־חָמָ֖ס בְּאִ֑ישׁ לַעֲנ֥וֹת בּ֖וֹ סָרָֽה׃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וְעָמְד֧וּ שְׁנֵֽי־הָאֲנָשִׁ֛ים אֲשֶׁר־לָהֶ֥ם הָרִ֖יב לִפְנֵ֣י יְהוָ֑ה לִפְנֵ֤י הַכֹּֽהֲנִים֙ וְהַשֹּׁ֣פְטִ֔ים אֲשֶׁ֥ר יִהְי֖וּ בַּיָּמִ֥ים הָהֵֽם׃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וְדָרְשׁ֥וּ הַשֹּׁפְטִ֖ים הֵיטֵ֑ב וְהִנֵּ֤ה עֵֽד־שֶׁ֙קֶר֙ הָעֵ֔ד שֶׁ֖קֶר עָנָ֥ה בְאָחִֽיו׃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וַעֲשִׂ֣יתֶם ל֔וֹ כַּאֲשֶׁ֥ר זָמַ֖ם לַעֲשׂ֣וֹת לְאָחִ֑יו וּבִֽעַרְתָּ֥ הָרָ֖ע מִקִּרְבֶּֽךָ׃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וְהַנִּשְׁאָרִ֖ים יִשְׁמְע֣וּ וְיִרָ֑אוּ וְלֹֽא־יֹסִ֨פוּ לַעֲשׂ֜וֹת ע֗וֹד כַּדָּבָ֥ר הָרָ֛ע הַזֶּ֖ה בְּקִרְבֶּֽךָ׃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וְלֹ֥א תָח֖וֹס עֵינֶ֑ךָ נֶ֣פֶשׁ בְּנֶ֗פֶשׁ עַ֤יִן בְּעַ֙יִן֙ שֵׁ֣ן בְּשֵׁ֔ן יָ֥ד בְּיָ֖ד רֶ֥גֶל בְּרָֽגֶל׃ ס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20:1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כִּֽי־תֵצֵ֨א לַמִּלְחָמָ֜ה עַל־אֹיְבֶ֗יךָ וְֽרָאִ֜יתָ ס֤וּס וָרֶ֙כֶב֙ עַ֚ם רַ֣ב מִמְּךָ֔ לֹ֥א תִירָ֖א מֵהֶ֑ם כִּֽי־יְהוָ֤ה אֱלֹהֶ֙יךָ֙ עִמָּ֔ךְ הַמַּֽעַלְךָ֖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וְהָיָ֕ה כְּקָֽרָבְכֶ֖ם אֶל־הַמִּלְחָמָ֑ה וְנִגַּ֥שׁ הַכֹּהֵ֖ן וְדִבֶּ֥ר אֶל־הָעָֽם׃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וְאָמַ֤ר אֲלֵהֶם֙ שְׁמַ֣ע יִשְׂרָאֵ֔ל אַתֶּ֨ם קְרֵבִ֥ים הַיּ֛וֹם לַמִּלְחָמָ֖ה עַל־אֹיְבֵיכֶ֑ם אַל־יֵרַ֣ךְ לְבַבְכֶ֗ם אַל־תִּֽירְא֧וּ וְאַֽל־תַּחְפְּז֛וּ וְאַל־תַּֽעַרְצ֖וּ מִפְּנֵיהֶֽם׃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כִּ֚י יְהוָ֣ה אֱלֹֽהֵיכֶ֔ם הַהֹלֵ֖ךְ עִמָּכֶ֑ם לְהִלָּחֵ֥ם לָכֶ֛ם עִם־אֹיְבֵיכֶ֖ם לְהוֹשִׁ֥יעַ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וְדִבְּר֣וּ הַשֹּֽׁטְרִים֮ אֶל־הָעָ֣ם לֵאמֹר֒ מִֽי־הָאִ֞ישׁ אֲשֶׁ֨ר בָּנָ֤ה בַֽיִת־חָדָשׁ֙ וְלֹ֣א חֲנָכ֔וֹ יֵלֵ֖ךְ וְיָשֹׁ֣ב לְבֵית֑וֹ פֶּן־יָמוּת֙ בַּמִּלְחָמָ֔ה וְאִ֥ישׁ אַחֵ֖ר יַחְנְכֶֽנּוּ׃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וּמִֽי־הָאִ֞ישׁ אֲשֶׁר־נָטַ֥ע כֶּ֙רֶם֙ וְלֹ֣א חִלְּל֔וֹ יֵלֵ֖ךְ וְיָשֹׁ֣ב לְבֵית֑וֹ פֶּן־יָמוּת֙ בַּמִּלְחָמָ֔ה וְאִ֥ישׁ אַחֵ֖ר יְחַלְּלֶֽנּוּ׃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וּמִֽי־הָאִ֞ישׁ אֲשֶׁר־אֵרַ֤שׂ אִשָּׁה֙ וְלֹ֣א לְקָחָ֔הּ יֵלֵ֖ךְ וְיָשֹׁ֣ב לְבֵית֑וֹ פֶּן־יָמוּת֙ בַּמִּלְחָמָ֔ה וְאִ֥ישׁ אַחֵ֖ר יִקָּחֶֽנָּה׃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וְיָסְפ֣וּ הַשֹּׁטְרִים֮ לְדַבֵּ֣ר אֶל־הָעָם֒ וְאָמְר֗וּ מִי־הָאִ֤ישׁ הַיָּרֵא֙ וְרַ֣ךְ הַלֵּבָ֔ב יֵלֵ֖ךְ וְיָשֹׁ֣ב לְבֵית֑וֹ וְלֹ֥א יִמַּ֛ס אֶת־לְבַ֥ב אֶחָ֖יו כִּלְבָבֽוֹ׃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וְהָיָ֛ה כְּכַלֹּ֥ת הַשֹּׁטְרִ֖ים לְדַבֵּ֣ר אֶל־הָעָ֑ם וּפָֽקְד֛וּ שָׂרֵ֥י צְבָא֖וֹת בְּרֹ֥אשׁ הָעָֽם׃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כִּֽי־תִקְרַ֣ב אֶל־עִ֔יר לְהִלָּחֵ֖ם עָלֶ֑יהָ וְקָרָ֥אתָ אֵלֶ֖יהָ לְשָׁלֽוֹם׃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וְהָיָה֙ אִם־שָׁל֣וֹם תַּֽעַנְךָ֔ וּפָתְחָ֖ה לָ֑ךְ וְהָיָ֞ה כָּל־הָעָ֣ם הַנִּמְצָא־בָ֗הּ יִהְי֥וּ לְךָ֛ לָמַ֖ס וַעֲבָדֽוּךָ׃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וְאִם־לֹ֤א תַשְׁלִים֙ עִמָּ֔ךְ וְעָשְׂתָ֥ה עִמְּךָ֖ מִלְחָמָ֑ה וְצַרְתָּ֖ עָלֶֽיהָּ׃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וּנְתָנָ֛הּ יְהוָ֥ה אֱלֹהֶ֖יךָ בְּיָדֶ֑ךָ וְהִכִּיתָ֥ אֶת־כָּל־זְכוּרָ֖הּ לְפִי־חָֽרֶב׃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רַ֣ק הַ֠נָּשִׁים וְהַטַּ֨ף וְהַבְּהֵמָ֜ה וְכֹל֩ אֲשֶׁ֨ר יִהְיֶ֥ה בָעִ֛יר כָּל־שְׁלָלָ֖הּ תָּבֹ֣ז לָ֑ךְ וְאָֽכַלְתָּ֙ אֶת־שְׁלַ֣ל אֹיְבֶ֔יךָ אֲשֶׁ֥ר נָתַ֛ן יְהוָ֥ה אֱלֹהֶ֖יךָ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כֵּ֤ן תַּעֲשֶׂה֙ לְכָל־הֶ֣עָרִ֔ים הָרְחֹקֹ֥ת מִמְּךָ֖ מְאֹ֑ד אֲשֶׁ֛ר לֹא־מֵעָרֵ֥י הַגּֽוֹיִם־הָאֵ֖לֶּה הֵֽנָּה׃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רַ֗ק מֵעָרֵ֤י הָֽעַמִּים֙ הָאֵ֔לֶּה אֲשֶׁר֙ יְהוָ֣ה אֱלֹהֶ֔יךָ נֹתֵ֥ן לְךָ֖ נַחֲלָ֑ה לֹ֥א תְחַיֶּ֖ה כָּל־נְשָׁמָֽה׃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כִּֽי־הַחֲרֵ֣ם תַּחֲרִימֵ֗ם הַחִתִּ֤י וְהָאֱמֹרִי֙ הַכְּנַעֲנִ֣י וְהַפְּרִזִּ֔י הַחִוִּ֖י וְהַיְבוּסִ֑י כַּאֲשֶׁ֥ר צִוְּךָ֖ יְהוָ֥ה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לְמַ֗עַן אֲשֶׁ֨ר לֹֽא־יְלַמְּד֤וּ אֶתְכֶם֙ לַעֲשׂ֔וֹת כְּכֹל֙ תּֽוֹעֲבֹתָ֔ם אֲשֶׁ֥ר עָשׂ֖וּ לֵֽאלֹהֵיהֶ֑ם וַחֲטָאתֶ֖ם לַיהוָ֥ה אֱלֹהֵיכֶֽם׃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כִּֽי־תָצ֣וּר אֶל־עִיר֩ יָמִ֨ים רַבִּ֜ים לְֽהִלָּחֵ֧ם עָלֶ֣יהָ לְתָפְשָׂ֗הּ לֹֽא־תַשְׁחִ֤ית אֶת־עֵצָהּ֙ לִנְדֹּ֤חַ עָלָיו֙ גַּרְזֶ֔ן כִּ֚י מִמֶּ֣נּוּ תֹאכֵ֔ל וְאֹת֖וֹ לֹ֣א תִכְרֹ֑ת כִּ֤י הָֽאָדָם֙ עֵ֣ץ הַשָּׂדֶ֔ה לָבֹ֥א מִפָּנֶ֖יךָ בַּמָּצֽוֹר׃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רַ֞ק עֵ֣ץ אֲשֶׁר־תֵּדַ֗ע כִּֽי־לֹא־עֵ֤ץ מַאֲכָל֙ ה֔וּא אֹת֥וֹ תַשְׁחִ֖ית וְכָרָ֑תָּ וּבָנִ֣יתָ מָצ֗וֹר עַל־הָעִיר֙ אֲשֶׁר־הִ֨וא עֹשָׂ֧ה עִמְּךָ֛ מִלְחָמָ֖ה עַ֥ד רִדְתָּֽהּ׃ פ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21:1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כִּי־יִמָּצֵ֣א חָלָ֗ל בָּאֲדָמָה֙ אֲשֶׁר֩ יְהוָ֨ה אֱלֹהֶ֜יךָ נֹתֵ֤ן לְךָ֙ לְרִשְׁתָּ֔הּ נֹפֵ֖ל בַּשָּׂדֶ֑ה לֹ֥א נוֹדַ֖ע מִ֥י הִכָּֽהוּ׃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וְיָצְא֥וּ זְקֵנֶ֖יךָ וְשֹׁפְטֶ֑יךָ וּמָדְדוּ֙ אֶל־הֶ֣עָרִ֔ים אֲשֶׁ֖ר סְבִיבֹ֥ת הֶחָלָֽל׃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וְהָיָ֣ה הָעִ֔יר הַקְּרֹבָ֖ה אֶל־הֶחָלָ֑ל וְלָֽקְח֡וּ זִקְנֵי֩ הָעִ֨יר הַהִ֜וא עֶגְלַ֣ת בָּקָ֗ר אֲשֶׁ֤ר לֹֽא־עֻבַּד֙ בָּ֔הּ אֲשֶׁ֥ר לֹא־מָשְׁכָ֖ה בְּעֹֽל׃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וְהוֹרִ֡דוּ זִקְנֵי֩ הָעִ֨יר הַהִ֤וא אֶת־הָֽעֶגְלָה֙ אֶל־נַ֣חַל אֵיתָ֔ן אֲשֶׁ֛ר לֹא־יֵעָבֵ֥ד בּ֖וֹ וְלֹ֣א יִזָּרֵ֑עַ וְעָֽרְפוּ־שָׁ֥ם אֶת־הָעֶגְלָ֖ה בַּנָּֽחַל׃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וְנִגְּשׁ֣וּ הַכֹּהֲנִים֮ בְּנֵ֣י לֵוִי֒ כִּ֣י בָ֗ם בָּחַ֞ר יְהוָ֤ה אֱלֹהֶ֙יךָ֙ לְשָׁ֣רְת֔וֹ וּלְבָרֵ֖ךְ בְּשֵׁ֣ם יְהוָ֑ה וְעַל־פִּיהֶ֥ם יִהְיֶ֖ה כָּל־רִ֥יב וְכָל־נָֽגַע׃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וְכֹ֗ל זִקְנֵי֙ הָעִ֣יר הַהִ֔וא הַקְּרֹבִ֖ים אֶל־הֶחָלָ֑ל יִרְחֲצוּ֙ אֶת־יְדֵיהֶ֔ם עַל־הָעֶגְלָ֖ה הָעֲרוּפָ֥ה בַנָּֽחַל׃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וְעָנ֖וּ וְאָמְר֑וּ יָדֵ֗ינוּ לֹ֤א שפכה אֶת־הַדָּ֣ם הַזֶּ֔ה וְעֵינֵ֖ינוּ לֹ֥א רָאֽוּ׃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כַּפֵּר֩ לְעַמְּךָ֨ יִשְׂרָאֵ֤ל אֲשֶׁר־פָּדִ֙יתָ֙ יְהוָ֔ה וְאַל־תִּתֵּן֙ דָּ֣ם נָקִ֔י בְּקֶ֖רֶב עַמְּךָ֣ יִשְׂרָאֵ֑ל וְנִכַּפֵּ֥ר לָהֶ֖ם הַדָּֽם׃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וְאַתָּ֗ה תְּבַעֵ֛ר הַדָּ֥ם הַנָּקִ֖י מִקִּרְבֶּ֑ךָ כִּֽי־תַעֲשֶׂ֥ה הַיָּשָׁ֖ר בְּעֵינֵ֥י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כִּֽי־תֵצֵ֥א לַמִּלְחָמָ֖ה עַל־אֹיְבֶ֑יךָ וּנְתָנ֞וֹ יְהוָ֧ה אֱלֹהֶ֛יךָ בְּיָדֶ֖ךָ וְשָׁבִ֥יתָ שִׁבְיֽוֹ׃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וְרָאִיתָ֙ בַּשִּׁבְיָ֔ה אֵ֖שֶׁת יְפַת־תֹּ֑אַר וְחָשַׁקְתָּ֣ בָ֔הּ וְלָקַחְתָּ֥ לְךָ֖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וַהֲבֵאתָ֖הּ אֶל־תּ֣וֹךְ בֵּיתֶ֑ךָ וְגִלְּחָה֙ אֶת־רֹאשָׁ֔הּ וְעָשְׂתָ֖ה אֶת־צִפָּרְנֶֽיהָ׃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וְהֵסִ֩ירָה֩ אֶת־שִׂמְלַ֨ת שִׁבְיָ֜הּ מֵעָלֶ֗יהָ וְיָֽשְׁבָה֙ בְּבֵיתֶ֔ךָ וּבָֽכְתָ֛ה אֶת־אָבִ֥יהָ וְאֶת־אִמָּ֖הּ יֶ֣רַח יָמִ֑ים וְאַ֨חַר כֵּ֜ן תָּב֤וֹא אֵלֶ֙יהָ֙ וּבְעַלְתָּ֔הּ וְהָיְתָ֥ה לְךָ֖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וְהָיָ֞ה אִם־לֹ֧א חָפַ֣צְתָּ בָּ֗הּ וְשִׁלַּחְתָּהּ֙ לְנַפְשָׁ֔הּ וּמָכֹ֥ר לֹא־תִמְכְּרֶ֖נָּה בַּכָּ֑סֶף לֹא־תִתְעַמֵּ֣ר בָּ֔הּ תַּ֖חַת אֲשֶׁ֥ר עִנִּיתָֽהּ׃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כִּֽי־תִהְיֶ֨יןָ לְאִ֜ישׁ שְׁתֵּ֣י נָשִׁ֗ים הָאַחַ֤ת אֲהוּבָה֙ וְהָאַחַ֣ת שְׂנוּאָ֔ה וְיָֽלְדוּ־ל֣וֹ בָנִ֔ים הָאֲהוּבָ֖ה וְהַשְּׂנוּאָ֑ה וְהָיָ֛ה הַבֵּ֥ן הַבְּכ֖וֹר לַשְּׂנִיאָֽה׃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וְהָיָ֗ה בְּיוֹם֙ הַנְחִיל֣וֹ אֶת־בָּנָ֔יו אֵ֥ת אֲשֶׁר־יִהְיֶ֖ה ל֑וֹ לֹ֣א יוּכַ֗ל לְבַכֵּר֙ אֶת־בֶּן־הָ֣אֲהוּבָ֔ה עַל־פְּנֵ֥י בֶן־הַשְּׂנוּאָ֖ה הַבְּכֹֽר׃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כִּי֩ אֶת־הַבְּכֹ֨ר בֶּן־הַשְּׂנוּאָ֜ה יַכִּ֗יר לָ֤תֶת לוֹ֙ פִּ֣י שְׁנַ֔יִם בְּכֹ֥ל אֲשֶׁר־יִמָּצֵ֖א ל֑וֹ כִּי־הוּא֙ רֵאשִׁ֣ית אֹנ֔וֹ ל֖וֹ מִשְׁפַּ֥ט הַבְּכֹרָֽה׃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כִּֽי־יִהְיֶ֣ה לְאִ֗ישׁ בֵּ֚ן סוֹרֵ֣ר וּמוֹרֶ֔ה אֵינֶ֣נּוּ שֹׁמֵ֔עַ בְּק֥וֹל אָבִ֖יו וּבְק֣וֹל אִמּ֑וֹ וְיסְּר֣וּ אֹת֔וֹ וְלֹ֥א יִשְׁמַ֖ע אֲלֵיהֶֽם׃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וְתָ֥פְשׂוּ ב֖וֹ אָבִ֣יו וְאִמּ֑וֹ וְהוֹצִ֧יאוּ אֹת֛וֹ אֶל־זִקְנֵ֥י עִיר֖וֹ וְאֶל־שַׁ֥עַר מְקֹמֽוֹ׃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וְאָמְר֞וּ אֶל־זִקְנֵ֣י עִיר֗וֹ בְּנֵ֤נוּ זֶה֙ סוֹרֵ֣ר וּמֹרֶ֔ה אֵינֶ֥נּוּ שֹׁמֵ֖עַ בְּקֹלֵ֑נוּ זוֹלֵ֖ל וְסֹבֵֽא׃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וּ֠רְגָמֻהוּ כָּל־אַנְשֵׁ֨י עִיר֤וֹ בָֽאֲבָנִים֙ וָמֵ֔ת וּבִֽעַרְתָּ֥ הָרָ֖ע מִקִּרְבֶּ֑ךָ וְכָל־יִשְׂרָאֵ֖ל יִשְׁמְע֥וּ וְיִרָֽאוּ׃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וְכִֽי־יִהְיֶ֣ה בְאִ֗ישׁ חֵ֛טְא מִשְׁפַּט־מָ֖וֶת וְהוּמָ֑ת וְתָלִ֥יתָ אֹת֖וֹ עַל־עֵֽץ׃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לֹא־תָלִ֨ין נִבְלָת֜וֹ עַל־הָעֵ֗ץ כִּֽי־קָב֤וֹר תִּקְבְּרֶ֙נּוּ֙ בַּיּ֣וֹם הַה֔וּא כִּֽי־קִלְלַ֥ת אֱלֹהִ֖ים תָּל֑וּי וְלֹ֤א תְטַמֵּא֙ אֶת־אַדְמָ֣תְךָ֔ אֲשֶׁר֙ יְהוָ֣ה אֱלֹהֶ֔יךָ נֹתֵ֥ן לְךָ֖ נַחֲלָֽה׃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22:1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לֹֽא־תִרְאֶה֩ אֶת־שׁ֨וֹר אָחִ֜יךָ א֤וֹ אֶת־שֵׂיוֹ֙ נִדָּחִ֔ים וְהִתְעַלַּמְתָּ֖ מֵהֶ֑ם הָשֵׁ֥ב תְּשִׁיבֵ֖ם לְאָחִֽיךָ׃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וְאִם־לֹ֨א קָר֥וֹב אָחִ֛יךָ אֵלֶ֖יךָ וְלֹ֣א יְדַעְתּ֑וֹ וַאֲסַפְתּוֹ֙ אֶל־תּ֣וֹךְ בֵּיתֶ֔ךָ וְהָיָ֣ה עִמְּךָ֗ עַ֣ד דְּרֹ֤שׁ אָחִ֙יךָ֙ אֹת֔וֹ וַהֲשֵׁבֹת֖וֹ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וְכֵ֧ן תַּעֲשֶׂ֣ה לַחֲמֹר֗וֹ וְכֵ֣ן תַּעֲשֶׂה֮ לְשִׂמְלָתוֹ֒ וְכֵ֣ן תַּעֲשֶׂ֜ה לְכָל־אֲבֵדַ֥ת אָחִ֛יךָ אֲשֶׁר־תֹּאבַ֥ד מִמֶּ֖נּוּ וּמְצָאתָ֑הּ לֹ֥א תוּכַ֖ל לְהִתְעַלֵּֽם׃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לֹא־תִרְאֶה֩ אֶת־חֲמ֨וֹר אָחִ֜יךָ א֤וֹ שׁוֹרוֹ֙ נֹפְלִ֣ים בַּדֶּ֔רֶךְ וְהִתְעַלַּמְתָּ֖ מֵהֶ֑ם הָקֵ֥ם תָּקִ֖ים עִמּֽוֹ׃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לֹא־יִהְיֶ֤ה כְלִי־גֶ֙בֶר֙ עַל־אִשָּׁ֔ה וְלֹא־יִלְבַּ֥שׁ גֶּ֖בֶר שִׂמְלַ֣ת אִשָּׁ֑ה כִּ֧י תוֹעֲבַ֛ת יְהוָ֥ה אֱלֹהֶ֖יךָ כָּל־עֹ֥שֵׂה אֵֽלֶּה׃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כִּ֣י יִקָּרֵ֣א קַן־צִפּ֣וֹר ׀ לְפָנֶ֡יךָ בַּדֶּ֜רֶךְ בְּכָל־עֵ֣ץ ׀ א֣וֹ עַל־הָאָ֗רֶץ אֶפְרֹחִים֙ א֣וֹ בֵיצִ֔ים וְהָאֵ֤ם רֹבֶ֙צֶת֙ עַל־הָֽאֶפְרֹחִ֔ים א֖וֹ עַל־הַבֵּיצִ֑ים לֹא־תִקַּ֥ח הָאֵ֖ם עַל־הַבָּנִֽים׃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שַׁלֵּ֤חַ תְּשַׁלַּח֙ אֶת־הָאֵ֔ם וְאֶת־הַבָּנִ֖ים תִּֽקַּֽח־לָ֑ךְ לְמַ֙עַן֙ יִ֣יטַב לָ֔ךְ וְהַאֲרַכְתָּ֖ יָמִֽים׃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כִּ֤י תִבְנֶה֙ בַּ֣יִת חָדָ֔שׁ וְעָשִׂ֥יתָ מַעֲקֶ֖ה לְגַגֶּ֑ךָ וְלֹֽא־תָשִׂ֤ים דָּמִים֙ בְּבֵיתֶ֔ךָ כִּֽי־יִפֹּ֥ל הַנֹּפֵ֖ל מִמֶּֽנּוּ׃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לֹא־תִזְרַ֥ע כַּרְמְךָ֖ כִּלְאָ֑יִם פֶּן־תִּקְדַּ֗שׁ הַֽמְלֵאָ֤ה הַזֶּ֙רַע֙ אֲשֶׁ֣ר תִּזְרָ֔ע וּתְבוּאַ֖ת הַכָּֽרֶם׃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לֹֽא־תַחֲרֹ֥שׁ בְּשׁוֹר־וּבַחֲמֹ֖ר יַחְדָּֽו׃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לֹ֤א תִלְבַּשׁ֙ שַֽׁעַטְנֵ֔ז צֶ֥מֶר וּפִשְׁתִּ֖ים יַחְדָּֽו׃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גְּדִלִ֖ים תַּעֲשֶׂה־לָּ֑ךְ עַל־אַרְבַּ֛ע כַּנְפ֥וֹת כְּסוּתְךָ֖ אֲשֶׁ֥ר תְּכַסֶּה־בָּֽהּ׃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כִּֽי־יִקַּ֥ח אִ֖ישׁ אִשָּׁ֑ה וּבָ֥א אֵלֶ֖יהָ וּשְׂנֵאָֽהּ׃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וְשָׂ֥ם לָהּ֙ עֲלִילֹ֣ת דְּבָרִ֔ים וְהוֹצִ֥יא עָלֶ֖יהָ שֵׁ֣ם רָ֑ע וְאָמַ֗ר אֶת־הָאִשָּׁ֤ה הַזֹּאת֙ לָקַ֔חְתִּי וָאֶקְרַ֣ב אֵלֶ֔יהָ וְלֹא־מָצָ֥אתִי לָ֖הּ בְּתוּלִֽים׃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וְלָקַ֛ח אֲבִ֥י הנער וְאִמָּ֑הּ וְהוֹצִ֜יאוּ אֶת־בְּתוּלֵ֧י הנער אֶל־זִקְנֵ֥י הָעִ֖יר הַשָּֽׁעְרָה׃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וְאָמַ֛ר אֲבִ֥י הנער אֶל־הַזְּקֵנִ֑ים אֶת־בִּתִּ֗י נָתַ֜תִּי לָאִ֥ישׁ הַזֶּ֛ה לְאִשָּׁ֖ה וַיִּשְׂנָאֶֽהָ׃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וְהִנֵּה־ה֡וּא שָׂם֩ עֲלִילֹ֨ת דְּבָרִ֜ים לֵאמֹ֗ר לֹֽא־מָצָ֤אתִי לְבִתְּךָ֙ בְּתוּלִ֔ים וְאֵ֖לֶּה בְּתוּלֵ֣י בִתִּ֑י וּפָֽרְשׂוּ֙ הַשִּׂמְלָ֔ה לִפְנֵ֖י זִקְנֵ֥י 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וְלָֽקְח֛וּ זִקְנֵ֥י הָֽעִיר־הַהִ֖וא אֶת־הָאִ֑ישׁ וְיִסְּר֖וּ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וְעָנְשׁ֨וּ אֹת֜וֹ מֵ֣אָה כֶ֗סֶף וְנָתְנוּ֙ לַאֲבִ֣י הַֽנַּעֲרָ֔ה כִּ֤י הוֹצִיא֙ שֵׁ֣ם רָ֔ע עַ֖ל בְּתוּלַ֣ת יִשְׂרָאֵ֑ל וְלֽוֹ־תִהְיֶ֣ה לְאִשָּׁ֔ה לֹא־יוּכַ֥ל לְשַּׁלְּחָ֖הּ כָּל־יָמָֽיו׃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וְאִם־אֱמֶ֣ת הָיָ֔ה הַדָּבָ֖ר הַזֶּ֑ה לֹא־נִמְצְא֥וּ בְתוּלִ֖ים לנער׃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וְהוֹצִ֨יאוּ אֶת־הנער אֶל־פֶּ֣תַח בֵּית־אָבִ֗יהָ וּסְקָלוּהָ֩ אַנְשֵׁ֨י עִירָ֤הּ בָּאֲבָנִים֙ וָמֵ֔תָה כִּֽי־עָשְׂתָ֤ה נְבָלָה֙ בְּיִשְׂרָאֵ֔ל לִזְנ֖וֹת בֵּ֣ית אָבִ֑יהָ וּבִֽעַרְתָּ֥ הָרָ֖ע מִקִּרְבֶּֽךָ׃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כִּֽי־יִמָּצֵ֨א אִ֜ישׁ שֹׁכֵ֣ב ׀ עִם־אִשָּׁ֣ה בְעֻֽלַת־בַּ֗עַל וּמֵ֙תוּ֙ גַּם־שְׁנֵיהֶ֔ם הָאִ֛ישׁ הַשֹּׁכֵ֥ב עִם־הָאִשָּׁ֖ה וְהָאִשָּׁ֑ה וּבִֽעַרְתָּ֥ הָרָ֖ע מִיִּשְׂרָאֵֽל׃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כִּ֤י יִהְיֶה֙ נער בְתוּלָ֔ה מְאֹרָשָׂ֖ה לְאִ֑ישׁ וּמְצָאָ֥הּ אִ֛ישׁ בָּעִ֖יר וְשָׁכַ֥ב עִמָּֽהּ׃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וְהוֹצֵאתֶ֨ם אֶת־שְׁנֵיהֶ֜ם אֶל־שַׁ֣עַר ׀ הָעִ֣יר הַהִ֗וא וּסְקַלְתֶּ֨ם אֹתָ֥ם בָּאֲבָנִים֮ וָמֵתוּ֒ אֶת־הנער עַל־דְּבַר֙ אֲשֶׁ֣ר לֹא־צָעֲקָ֣ה בָעִ֔יר וְאֶ֨ת־הָאִ֔ישׁ עַל־דְּבַ֥ר אֲשֶׁר־עִנָּ֖ה אֶת־אֵ֣שֶׁת רֵעֵ֑הוּ וּבִֽעַרְתָּ֥ הָרָ֖ע מִקִּרְבֶּֽךָ׃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וְֽאִם־בַּשָּׂדֶ֞ה יִמְצָ֣א הָאִ֗ישׁ אֶת־הנער הַמְאֹ֣רָשָׂ֔ה וְהֶחֱזִֽיק־בָּ֥הּ הָאִ֖ישׁ וְשָׁכַ֣ב עִמָּ֑הּ וּמֵ֗ת הָאִ֛ישׁ אֲשֶׁר־שָׁכַ֥ב עִמָּ֖הּ לְבַדּֽוֹ׃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ולנער לֹא־תַעֲשֶׂ֣ה דָבָ֔ר אֵ֥ין לנער חֵ֣טְא מָ֑וֶת כִּ֡י כַּאֲשֶׁר֩ יָק֨וּם אִ֤ישׁ עַל־רֵעֵ֙הוּ֙ וּרְצָח֣וֹ נֶ֔פֶשׁ כֵּ֖ן הַדָּבָ֥ר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כִּ֥י בַשָּׂדֶ֖ה מְצָאָ֑הּ צָעֲקָ֗ה הנער הַמְאֹ֣רָשָׂ֔ה וְאֵ֥ין מוֹשִׁ֖יעַ לָֽהּ׃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כִּֽי־יִמְצָ֣א אִ֗ישׁ נער בְתוּלָה֙ אֲשֶׁ֣ר לֹא־אֹרָ֔שָׂה וּתְפָשָׂ֖הּ וְשָׁכַ֣ב עִמָּ֑הּ וְנִמְצָֽאוּ׃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וְ֠נָתַן הָאִ֨ישׁ הַשֹּׁכֵ֥ב עִמָּ֛הּ לַאֲבִ֥י הנער חֲמִשִּׁ֣ים כָּ֑סֶף וְלֽוֹ־תִהְיֶ֣ה לְאִשָּׁ֗ה תַּ֚חַת אֲשֶׁ֣ר עִנָּ֔הּ לֹא־יוּכַ֥ל שַׁלְּחָ֖ה כָּל־יָמָֽיו׃ ס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23:1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לֹא־יִקַּ֥ח אִ֖ישׁ אֶת־אֵ֣שֶׁת אָבִ֑יו וְלֹ֥א יְגַלֶּ֖ה כְּנַ֥ף אָבִֽיו׃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לֹֽא־יָבֹ֧א פְצֽוּעַ־דַּכָּ֛א וּכְר֥וּת שָׁפְכָ֖ה בִּקְהַ֥ל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לֹא־יָבֹ֥א מַמְזֵ֖ר בִּקְהַ֣ל יְהוָ֑ה גַּ֚ם דּ֣וֹר עֲשִׂירִ֔י לֹא־יָ֥בֹא ל֖וֹ בִּקְהַ֥ל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לֹֽא־יָבֹ֧א עַמּוֹנִ֛י וּמוֹאָבִ֖י בִּקְהַ֣ל יְהוָ֑ה גַּ֚ם דּ֣וֹר עֲשִׂירִ֔י לֹא־יָבֹ֥א לָהֶ֛ם בִּקְהַ֥ל יְהוָ֖ה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עַל־דְּבַ֞ר אֲשֶׁ֨ר לֹא־קִדְּמ֤וּ אֶתְכֶם֙ בַּלֶּ֣חֶם וּבַמַּ֔יִם בַּדֶּ֖רֶךְ בְּצֵאתְכֶ֣ם מִמִּצְרָ֑יִם וַאֲשֶׁר֩ שָׂכַ֨ר עָלֶ֜יךָ אֶת־בִּלְעָ֣ם בֶּן־בְּע֗וֹר מִפְּת֛וֹר אֲרַ֥ם נַהֲרַ֖יִם לְקַֽלְלֶֽךָּ׃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וְלֹֽא־אָבָ֞ה יְהוָ֤ה אֱלֹהֶ֙יךָ֙ לִשְׁמֹ֣עַ אֶל־בִּלְעָ֔ם וַיַּהֲפֹךְ֩ יְהוָ֨ה אֱלֹהֶ֧יךָ לְּךָ֛ אֶת־הַקְּלָלָ֖ה לִבְרָכָ֑ה כִּ֥י אֲהֵֽבְךָ֖ יְהוָ֥ה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לֹא־תִדְרֹ֥שׁ שְׁלֹמָ֖ם וְטֹבָתָ֑ם כָּל־יָמֶ֖יךָ לְעוֹלָֽם׃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לֹֽא־תְתַעֵ֣ב אֲדֹמִ֔י כִּ֥י אָחִ֖יךָ ה֑וּא ס לֹא־תְתַעֵ֣ב מִצְרִ֔י כִּי־גֵ֖ר הָיִ֥יתָ בְאַרְצֽוֹ׃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בָּנִ֛ים אֲשֶׁר־יִוָּלְד֥וּ לָהֶ֖ם דּ֣וֹר שְׁלִישִׁ֑י יָבֹ֥א לָהֶ֖ם בִּקְהַ֥ל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כִּֽי־תֵצֵ֥א מַחֲנֶ֖ה עַל־אֹיְבֶ֑יךָ וְנִ֨שְׁמַרְתָּ֔ מִכֹּ֖ל דָּבָ֥ר 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כִּֽי־יִהְיֶ֤ה בְךָ֙ אִ֔ישׁ אֲשֶׁ֛ר לֹא־יִהְיֶ֥ה טָה֖וֹר מִקְּרֵה־לָ֑יְלָה וְיָצָא֙ אֶל־מִח֣וּץ לַֽמַּחֲנֶ֔ה לֹ֥א יָבֹ֖א אֶל־תּ֥וֹךְ הַֽמַּחֲנֶֽה׃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וְהָיָ֥ה לִפְנֽוֹת־עֶ֖רֶב יִרְחַ֣ץ בַּמָּ֑יִם וּכְבֹ֣א הַשֶּׁ֔מֶשׁ יָבֹ֖א אֶל־תּ֥וֹךְ הַֽמַּחֲנֶה׃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וְיָד֙ תִּהְיֶ֣ה לְךָ֔ מִח֖וּץ לַֽמַּחֲנֶ֑ה וְיָצָ֥אתָ שָׁ֖מָּה חֽוּץ׃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וְיָתֵ֛ד תִּהְיֶ֥ה לְךָ֖ עַל־אֲזֵנֶ֑ךָ וְהָיָה֙ בְּשִׁבְתְּךָ֣ ח֔וּץ וְחָפַרְתָּ֣ה בָ֔הּ וְשַׁבְתָּ֖ וְכִסִּ֥יתָ אֶת־צֵאָתֶֽךָ׃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כִּי֩ יְהוָ֨ה אֱלֹהֶ֜יךָ מִתְהַלֵּ֣ךְ ׀ בְּקֶ֣רֶב מַחֲנֶ֗ךָ לְהַצִּֽילְךָ֙ וְלָתֵ֤ת אֹיְבֶ֙יךָ֙ לְפָנֶ֔יךָ וְהָיָ֥ה מַחֲנֶ֖יךָ קָד֑וֹשׁ וְלֹֽא־יִרְאֶ֤ה בְךָ֙ עֶרְוַ֣ת דָּבָ֔ר וְשָׁ֖ב מֵאַחֲרֶֽיךָ׃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לֹא־תַסְגִּ֥יר עֶ֖בֶד אֶל־אֲדֹנָ֑יו אֲשֶׁר־יִנָּצֵ֥ל אֵלֶ֖יךָ מֵעִ֥ם אֲדֹנָֽיו׃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עִמְּךָ֞ יֵשֵׁ֣ב בְּקִרְבְּךָ֗ בַּמָּק֧וֹם אֲשֶׁר־יִבְחַ֛ר בְּאַחַ֥ד שְׁעָרֶ֖יךָ בַּטּ֣וֹב ל֑וֹ לֹ֖א תּוֹנֶֽנּוּ׃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לֹא־תִהְיֶ֥ה קְדֵשָׁ֖ה מִבְּנ֣וֹת יִשְׂרָאֵ֑ל וְלֹֽא־יִהְיֶ֥ה קָדֵ֖שׁ מִבְּנֵ֥י יִשְׂרָאֵל׃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לֹא־תָבִיא֩ אֶתְנַ֨ן זוֹנָ֜ה וּמְחִ֣יר כֶּ֗לֶב בֵּ֛ית יְהוָ֥ה אֱלֹהֶ֖יךָ לְכָל־נֶ֑דֶר כִּ֧י תוֹעֲבַ֛ת יְהוָ֥ה אֱלֹהֶ֖יךָ גַּם־שְׁנֵיהֶֽם׃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לֹא־תַשִּׁ֣יךְ לְאָחִ֔יךָ נֶ֥שֶׁךְ כֶּ֖סֶף נֶ֣שֶׁךְ אֹ֑כֶל נֶ֕שֶׁךְ כָּל־דָּבָ֖ר אֲשֶׁ֥ר יִשָּֽׁךְ׃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לַנָּכְרִ֣י תַשִּׁ֔יךְ וּלְאָחִ֖יךָ לֹ֣א תַשִּׁ֑יךְ לְמַ֨עַן יְבָרֶכְךָ֜ יְהוָ֣ה אֱלֹהֶ֗יךָ בְּכֹל֙ מִשְׁלַ֣ח יָדֶ֔ךָ עַל־הָאָ֕רֶץ אֲשֶׁר־אַתָּ֥ה בָא־שָׁ֖מָּה לְרִשְׁתָּֽהּ׃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כִּֽי־תִדֹּ֥ר נֶ֙דֶר֙ לַיהוָ֣ה אֱלֹהֶ֔יךָ לֹ֥א תְאַחֵ֖ר לְשַׁלְּמ֑וֹ כִּֽי־דָּרֹ֨שׁ יִדְרְשֶׁ֜נּוּ יְהוָ֤ה אֱלֹהֶ֙יךָ֙ מֵֽעִמָּ֔ךְ וְהָיָ֥ה בְךָ֖ חֵֽטְא׃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וְכִ֥י תֶחְדַּ֖ל לִנְדֹּ֑ר לֹֽא־יִהְיֶ֥ה בְךָ֖ חֵֽטְא׃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מוֹצָ֥א שְׂפָתֶ֖יךָ תִּשְׁמֹ֣ר וְעָשִׂ֑יתָ כַּאֲשֶׁ֨ר נָדַ֜רְתָּ לַיהוָ֤ה אֱלֹהֶ֙יךָ֙ נְדָבָ֔ה אֲשֶׁ֥ר דִּבַּ֖רְתָּ בְּפִֽיךָ׃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כִּ֤י תָבֹא֙ בְּכֶ֣רֶם רֵעֶ֔ךָ וְאָכַלְתָּ֧ עֲנָבִ֛ים כְּנַפְשְׁךָ֖ שָׂבְעֶ֑ךָ וְאֶֽל־כֶּלְיְךָ֖ לֹ֥א תִתֵּֽן׃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כִּ֤י תָבֹא֙ בְּקָמַ֣ת רֵעֶ֔ךָ וְקָטַפְתָּ֥ מְלִילֹ֖ת בְּיָדֶ֑ךָ וְחֶרְמֵשׁ֙ לֹ֣א תָנִ֔יף עַ֖ל קָמַ֥ת רֵעֶֽךָ׃ ס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24:1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כִּֽי־יִקַּ֥ח אִ֛ישׁ אִשָּׁ֖ה וּבְעָלָ֑הּ וְהָיָ֞ה אִם־לֹ֧א תִמְצָא־חֵ֣ן בְּעֵינָ֗יו כִּי־מָ֤צָא בָהּ֙ עֶרְוַ֣ת דָּבָ֔ר וְכָ֨תַב לָ֜הּ סֵ֤פֶר כְּרִיתֻת֙ וְנָתַ֣ן בְּיָדָ֔הּ וְשִׁלְּחָ֖הּ מִבֵּיתֽוֹ׃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וְיָצְאָ֖ה מִבֵּית֑וֹ וְהָלְכָ֖ה וְהָיְתָ֥ה לְאִישׁ־אַחֵֽר׃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וּשְׂנֵאָהּ֮ הָאִ֣ישׁ הָאַחֲרוֹן֒ וְכָ֨תַב לָ֜הּ סֵ֤פֶר כְּרִיתֻת֙ וְנָתַ֣ן בְּיָדָ֔הּ וְשִׁלְּחָ֖הּ מִבֵּית֑וֹ א֣וֹ כִ֤י יָמוּת֙ הָאִ֣ישׁ הָאַחֲר֔וֹן אֲשֶׁר־לְקָחָ֥הּ ל֖וֹ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לֹא־יוּכַ֣ל בַּעְלָ֣הּ הָרִאשׁ֣וֹן אֲשֶֽׁר־שִׁ֠לְּחָהּ לָשׁ֨וּב לְקַחְתָּ֜הּ לִהְי֧וֹת ל֣וֹ לְאִשָּׁ֗ה אַחֲרֵי֙ אֲשֶׁ֣ר הֻטַּמָּ֔אָה כִּֽי־תוֹעֵבָ֥ה הִ֖וא לִפְנֵ֣י יְהוָ֑ה וְלֹ֤א תַחֲטִיא֙ אֶת־הָאָ֔רֶץ אֲשֶׁר֙ יְהוָ֣ה אֱלֹהֶ֔יךָ נֹתֵ֥ן לְךָ֖ נַחֲלָֽה׃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כִּֽי־יִקַּ֥ח אִישׁ֙ אִשָּׁ֣ה חֲדָשָׁ֔ה לֹ֤א יֵצֵא֙ בַּצָּבָ֔א וְלֹא־יַעֲבֹ֥ר עָלָ֖יו לְכָל־דָּבָ֑ר נָקִ֞י יִהְיֶ֤ה לְבֵיתוֹ֙ שָׁנָ֣ה אֶחָ֔ת וְשִׂמַּ֖ח אֶת־אִשְׁתּ֥וֹ אֲשֶׁר־לָקָֽח׃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לֹא־יַחֲבֹ֥ל רֵחַ֖יִם וָרָ֑כֶב כִּי־נֶ֖פֶשׁ ה֥וּא חֹבֵֽל׃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כִּי־יִמָּצֵ֣א אִ֗ישׁ גֹּנֵ֨ב נֶ֤פֶשׁ מֵאֶחָיו֙ מִבְּנֵ֣י יִשְׂרָאֵ֔ל וְהִתְעַמֶּר־בּ֖וֹ וּמְכָר֑וֹ וּמֵת֙ הַגַּנָּ֣ב הַה֔וּא וּבִֽעַרְתָּ֥ הָרָ֖ע מִקִּרְבֶּֽךָ׃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הִשָּׁ֧מֶר בְּנֶֽגַע־הַצָּרַ֛עַת לִשְׁמֹ֥ר מְאֹ֖ד וְלַעֲשׂ֑וֹת כְּכֹל֩ אֲשֶׁר־יוֹר֨וּ אֶתְכֶ֜ם הַכֹּהֲנִ֧ים הַלְוִיִּ֛ם כַּאֲשֶׁ֥ר צִוִּיתִ֖ם תִּשְׁמְר֥וּ לַעֲשֽׂוֹת׃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זָכ֕וֹר אֵ֧ת אֲשֶׁר־עָשָׂ֛ה יְהוָ֥ה אֱלֹהֶ֖יךָ לְמִרְיָ֑ם בַּדֶּ֖רֶךְ בְּצֵאתְכֶ֥ם מִמִּצְרָֽיִם׃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כִּֽי־תַשֶּׁ֥ה בְרֵֽעֲךָ מַשַּׁ֣את מְא֑וּמָה לֹא־תָבֹ֥א אֶל־בֵּית֖וֹ לַעֲבֹ֥ט עֲבֹטֽוֹ׃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בַּח֖וּץ תַּעֲמֹ֑ד וְהָאִ֗ישׁ אֲשֶׁ֤ר אַתָּה֙ נֹשֶׁ֣ה ב֔וֹ יוֹצִ֥יא אֵלֶ֛יךָ אֶֽת־הַעֲב֖וֹט הַחֽוּצָה׃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וְאִם־אִ֥ישׁ עָנִ֖י ה֑וּא לֹ֥א תִשְׁכַּ֖ב בַּעֲבֹטֽוֹ׃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הָשֵׁב֩ תָּשִׁ֨יב ל֤וֹ אֶֽת־הַעֲבוֹט֙ כְּבֹ֣א הַשֶּׁ֔מֶשׁ וְשָׁכַ֥ב בְּשַׂלְמָת֖וֹ וּבֵֽרֲכֶ֑ךָּ וּלְךָ֙ תִּהְיֶ֣ה צְדָקָ֔ה לִפְנֵ֖י יְהוָ֥ה אֱלֹהֶֽיךָ׃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לֹא־תַעֲשֹׁ֥ק שָׂכִ֖יר עָנִ֣י וְאֶבְי֑וֹן מֵאַחֶ֕יךָ א֧וֹ מִגֵּרְךָ֛ אֲשֶׁ֥ר בְּאַרְצְךָ֖ בִּשְׁעָרֶֽיךָ׃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בְּיוֹמוֹ֩ תִתֵּ֨ן שְׂכָר֜וֹ וְֽלֹא־תָב֧וֹא עָלָ֣יו הַשֶּׁ֗מֶשׁ כִּ֤י עָנִי֙ ה֔וּא וְאֵלָ֕יו ה֥וּא נֹשֵׂ֖א אֶת־נַפְשׁ֑וֹ וְלֹֽא־יִקְרָ֤א עָלֶ֙יךָ֙ אֶל־יְהוָ֔ה וְהָיָ֥ה בְךָ֖ חֵֽטְא׃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לֹֽא־יוּמְת֤וּ אָבוֹת֙ עַל־בָּנִ֔ים וּבָנִ֖ים לֹא־יוּמְת֣וּ עַל־אָב֑וֹת אִ֥יש בְּחֶטְא֖וֹ יוּמָֽתוּ׃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לֹ֣א תַטֶּ֔ה מִשְׁפַּ֖ט גֵּ֣ר יָת֑וֹם וְלֹ֣א תַחֲבֹ֔ל בֶּ֖גֶד אַלְמָנָֽה׃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וְזָכַרְתָּ֗ כִּ֣י עֶ֤בֶד הָיִ֙יתָ֙ בְּמִצְרַ֔יִם וַֽיִּפְדְּךָ֛ יְהוָ֥ה אֱלֹהֶ֖יךָ מִשָּׁ֑ם עַל־כֵּ֞ן אָנֹכִ֤י מְצַוְּךָ֙ לַעֲשׂ֔וֹת אֶת־הַדָּבָ֖ר הַזֶּֽה׃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כִּ֣י תִקְצֹר֩ קְצִֽירְךָ֨ בְשָׂדֶ֜ךָ וְשָֽׁכַחְתָּ֧ עֹ֣מֶר בַּשָּׂדֶ֗ה לֹ֤א תָשׁוּב֙ לְקַחְתּ֔וֹ לַגֵּ֛ר לַיָּת֥וֹם וְלָאַלְמָנָ֖ה יִהְיֶ֑ה לְמַ֤עַן יְבָרֶכְךָ֙ יְהוָ֣ה אֱלֹהֶ֔יךָ בְּכֹ֖ל מַעֲשֵׂ֥ה יָדֶֽיךָ׃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כִּ֤י תַחְבֹּט֙ זֵֽיתְךָ֔ לֹ֥א תְפָאֵ֖ר אַחֲרֶ֑יךָ לַגֵּ֛ר לַיָּת֥וֹם וְלָאַלְמָנָ֖ה יִהְיֶֽה׃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כִּ֤י תִבְצֹר֙ כַּרְמְךָ֔ לֹ֥א תְעוֹלֵ֖ל אַחֲרֶ֑יךָ לַגֵּ֛ר לַיָּת֥וֹם וְלָאַלְמָנָ֖ה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וְזָ֣כַרְתָּ֔ כִּי־עֶ֥בֶד הָיִ֖יתָ בְּאֶ֣רֶץ מִצְרָ֑יִם עַל־כֵּ֞ן אָנֹכִ֤י מְצַוְּךָ֙ לַעֲשׂ֔וֹת אֶת־הַדָּבָ֖ר הַזֶּֽה׃ ס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25:1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כִּֽי־יִהְיֶ֥ה רִיב֙ בֵּ֣ין אֲנָשִׁ֔ים וְנִגְּשׁ֥וּ אֶל־הַמִּשְׁפָּ֖ט וּשְׁפָט֑וּם וְהִצְדִּ֙יקוּ֙ אֶת־הַצַּדִּ֔יק וְהִרְשִׁ֖יעוּ אֶת־הָרָשָֽׁע׃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וְהָיָ֛ה אִם־בִּ֥ן הַכּ֖וֹת הָרָשָׁ֑ע וְהִפִּיל֤וֹ הַשֹּׁפֵט֙ וְהִכָּ֣הוּ לְפָנָ֔יו כְּדֵ֥י רִשְׁעָת֖וֹ בְּמִסְפָּֽר׃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אַרְבָּעִ֥ים יַכֶּ֖נּוּ לֹ֣א יֹסִ֑יף פֶּן־יֹסִ֨יף לְהַכֹּת֤וֹ עַל־אֵ֙לֶּה֙ מַכָּ֣ה רַבָּ֔ה וְנִקְלָ֥ה אָחִ֖יךָ לְעֵינֶֽיךָ׃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לֹא־תַחְסֹ֥ם שׁ֖וֹר בְּדִישֽׁוֹ׃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כִּֽי־יֵשְׁב֨וּ אַחִ֜ים יַחְדָּ֗ו וּמֵ֨ת אַחַ֤ד מֵהֶם֙ וּבֵ֣ן אֵֽין־ל֔וֹ לֹֽא־תִהְיֶ֧ה אֵֽשֶׁת־הַמֵּ֛ת הַח֖וּצָה לְאִ֣ישׁ זָ֑ר יְבָמָהּ֙ יָבֹ֣א עָלֶ֔יהָ וּלְקָחָ֥הּ ל֛וֹ לְאִשָּׁ֖ה וְיִבְּמָֽהּ׃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וְהָיָ֗ה הַבְּכוֹר֙ אֲשֶׁ֣ר תֵּלֵ֔ד יָק֕וּם עַל־שֵׁ֥ם אָחִ֖יו הַמֵּ֑ת וְלֹֽא־יִמָּחֶ֥ה שְׁמ֖וֹ מִיִּשְׂרָאֵֽל׃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וְאִם־לֹ֤א יַחְפֹּץ֙ הָאִ֔ישׁ לָקַ֖חַת אֶת־יְבִמְתּ֑וֹ וְעָלְתָה֩ יְבִמְתּ֨וֹ הַשַּׁ֜עְרָה אֶל־הַזְּקֵנִ֗ים וְאָֽמְרָה֙ מֵאֵ֨ין יְבָמִ֜י לְהָקִ֨ים לְאָחִ֥יו שֵׁם֙ בְּיִשְׂרָאֵ֔ל לֹ֥א אָבָ֖ה יַבְּמִֽי׃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וְקָֽרְאוּ־ל֥וֹ זִקְנֵי־עִיר֖וֹ וְדִבְּר֣וּ אֵלָ֑יו וְעָמַ֣ד וְאָמַ֔ר לֹ֥א חָפַ֖צְתִּי לְקַחְתָּֽהּ׃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וְנִגְּשָׁ֨ה יְבִמְתּ֣וֹ אֵלָיו֮ לְעֵינֵ֣י הַזְּקֵנִים֒ וְחָלְצָ֤ה נַעֲלוֹ֙ מֵעַ֣ל רַגְל֔וֹ וְיָרְקָ֖ה בְּפָנָ֑יו וְעָֽנְתָה֙ וְאָ֣מְרָ֔ה כָּ֚כָה יֵעָשֶׂ֣ה לָאִ֔ישׁ אֲשֶׁ֥ר לֹא־יִבְנֶ֖ה אֶת־בֵּ֥ית אָחִֽיו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וְנִקְרָ֥א שְׁמ֖וֹ בְּיִשְׂרָאֵ֑ל בֵּ֖ית חֲל֥וּץ הַנָּֽעַל׃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כִּֽי־יִנָּצ֨וּ אֲנָשִׁ֤ים יַחְדָּו֙ אִ֣ישׁ וְאָחִ֔יו וְקָֽרְבָה֙ אֵ֣שֶׁת הָֽאֶחָ֔ד לְהַצִּ֥יל אֶת־אִישָׁ֖הּ מִיַּ֣ד מַכֵּ֑הוּ וְשָׁלְחָ֣ה יָדָ֔הּ וְהֶחֱזִ֖יקָה בִּמְבֻשָֽׁיו׃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וְקַצֹּתָ֖ה אֶת־כַּפָּ֑הּ לֹ֥א תָח֖וֹס עֵינֶֽךָ׃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לֹֽא־יִהְיֶ֥ה לְךָ֛ בְּכִֽיסְךָ֖ אֶ֣בֶן וָאָ֑בֶן גְּדוֹלָ֖ה וּקְטַנָּֽה׃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לֹא־יִהְיֶ֥ה לְךָ֛ בְּבֵיתְךָ֖ אֵיפָ֣ה וְאֵיפָ֑ה גְּדוֹלָ֖ה וּקְטַנָּֽה׃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אֶ֣בֶן שְׁלֵמָ֤ה וָצֶ֙דֶק֙ יִֽהְיֶה־לָּ֔ךְ אֵיפָ֧ה שְׁלֵמָ֛ה וָצֶ֖דֶק יִֽהְיֶה־לָּ֑ךְ לְמַ֙עַן֙ יַאֲרִ֣יכוּ יָמֶ֔יךָ עַ֚ל הָֽאֲדָמָ֔ה אֲשֶׁר־יְהוָ֥ה אֱלֹהֶ֖יךָ נֹתֵ֥ן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כִּ֧י תוֹעֲבַ֛ת יְהוָ֥ה אֱלֹהֶ֖יךָ כָּל־עֹ֣שֵׂה אֵ֑לֶּה כֹּ֖ל עֹ֥שֵׂה עָֽוֶל׃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זָכ֕וֹר אֵ֛ת אֲשֶׁר־עָשָׂ֥ה לְךָ֖ עֲמָלֵ֑ק בַּדֶּ֖רֶךְ בְּצֵאתְכֶ֥ם מִמִּצְרָֽיִם׃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אֲשֶׁ֨ר קָֽרְךָ֜ בַּדֶּ֗רֶךְ וַיְזַנֵּ֤ב בְּךָ֙ כָּל־הַנֶּחֱשָׁלִ֣ים אַֽחַרֶ֔יךָ וְאַתָּ֖ה עָיֵ֣ף וְיָגֵ֑עַ וְלֹ֥א יָרֵ֖א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וְהָיָ֡ה בְּהָנִ֣יחַ יְהוָ֣ה אֱלֹהֶ֣יךָ ׀ לְ֠ךָ מִכָּל־אֹ֨יְבֶ֜יךָ מִסָּבִ֗יב בָּאָ֙רֶץ֙ אֲשֶׁ֣ר יְהוָֽה־אֱ֠לֹהֶיךָ נֹתֵ֨ן לְךָ֤ נַחֲלָה֙ לְרִשְׁתָּ֔הּ תִּמְחֶה֙ אֶת־זֵ֣כֶר עֲמָלֵ֔ק מִתַּ֖חַת הַשָּׁמָ֑יִם לֹ֖א תִּשְׁכָּֽח׃ פ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26:1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וְהָיָה֙ כִּֽי־תָב֣וֹא אֶל־הָאָ֔רֶץ אֲשֶׁר֙ יְהוָ֣ה אֱלֹהֶ֔יךָ נֹתֵ֥ן לְךָ֖ נַחֲלָ֑ה וִֽירִשְׁתָּ֖הּ וְיָשַׁ֥בְתָּ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וְלָקַחְתָּ֞ מֵרֵאשִׁ֣ית ׀ כָּל־פְּרִ֣י הָאֲדָמָ֗ה אֲשֶׁ֨ר תָּבִ֧יא מֵֽאַרְצְךָ֛ אֲשֶׁ֨ר יְהוָ֧ה אֱלֹהֶ֛יךָ נֹתֵ֥ן לָ֖ךְ וְשַׂמְתָּ֣ בַטֶּ֑נֶא וְהָֽלַכְתָּ֙ אֶל־הַמָּק֔וֹם אֲשֶׁ֤ר יִבְחַר֙ יְהוָ֣ה אֱלֹהֶ֔יךָ לְשַׁכֵּ֥ן שְׁמ֖וֹ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וּבָאתָ֙ אֶל־הַכֹּהֵ֔ן אֲשֶׁ֥ר יִהְיֶ֖ה בַּיָּמִ֣ים הָהֵ֑ם וְאָמַרְתָּ֣ אֵלָ֗יו הִגַּ֤דְתִּי הַיּוֹם֙ לַיהוָ֣ה אֱלֹהֶ֔יךָ כִּי־בָ֙אתִי֙ אֶל־הָאָ֔רֶץ אֲשֶׁ֨ר נִשְׁבַּ֧ע יְהוָ֛ה לַאֲבֹתֵ֖ינוּ לָ֥תֶת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וְלָקַ֧ח הַכֹּהֵ֛ן הַטֶּ֖נֶא מִיָּדֶ֑ךָ וְהִ֨נִּיח֔וֹ לִפְנֵ֕י מִזְבַּ֖ח יְהוָ֥ה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וְעָנִ֨יתָ וְאָמַרְתָּ֜ לִפְנֵ֣י ׀ יְהוָ֣ה אֱלֹהֶ֗יךָ אֲרַמִּי֙ אֹבֵ֣ד אָבִ֔י וַיֵּ֣רֶד מִצְרַ֔יְמָה וַיָּ֥גָר שָׁ֖ם בִּמְתֵ֣י מְעָ֑ט וַֽיְהִי־שָׁ֕ם לְג֥וֹי גָּד֖וֹל עָצ֥וּם וָרָֽב׃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וַיָּרֵ֧עוּ אֹתָ֛נוּ הַמִּצְרִ֖ים וַיְעַנּ֑וּנוּ וַיִּתְּנ֥וּ עָלֵ֖ינוּ עֲבֹדָ֥ה קָשָֽׁה׃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וַנִּצְעַ֕ק אֶל־יְהוָ֖ה אֱלֹהֵ֣י אֲבֹתֵ֑ינוּ וַיִּשְׁמַ֤ע יְהוָה֙ אֶת־קֹלֵ֔נוּ וַיַּ֧רְא אֶת־עָנְיֵ֛נוּ וְאֶת־עֲמָלֵ֖נוּ וְאֶת־לַחֲצֵֽנוּ׃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וַיּוֹצִאֵ֤נוּ יְהוָה֙ מִמִּצְרַ֔יִם בְּיָ֤ד חֲזָקָה֙ וּבִזְרֹ֣עַ נְטוּיָ֔ה וּבְמֹרָ֖א גָּדֹ֑ל וּבְאֹת֖וֹת וּבְמֹפְתִֽים׃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וַיְבִאֵ֖נוּ אֶל־הַמָּק֣וֹם הַזֶּ֑ה וַיִּתֶּן־לָ֙נוּ֙ אֶת־הָאָ֣רֶץ הַזֹּ֔את אֶ֛רֶץ זָבַ֥ת חָלָ֖ב וּדְבָֽשׁ׃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וְעַתָּ֗ה הִנֵּ֤ה הֵבֵ֙אתִי֙ אֶת־רֵאשִׁית֙ פְּרִ֣י הָאֲדָמָ֔ה אֲשֶׁר־נָתַ֥תָּה לִּ֖י יְהוָ֑ה וְהִנַּחְתּ֗וֹ לִפְנֵי֙ יְהוָ֣ה אֱלֹהֶ֔יךָ וְהִֽשְׁתַּחֲוִ֔יתָ לִפְנֵ֖י יְהוָ֥ה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וְשָׂמַחְתָּ֣ בְכָל־הַטּ֗וֹב אֲשֶׁ֧ר נָֽתַן־לְךָ֛ יְהוָ֥ה אֱלֹהֶ֖יךָ וּלְבֵיתֶ֑ךָ אַתָּה֙ וְהַלֵּוִ֔י וְהַגֵּ֖ר אֲשֶׁ֥ר בְּקִרְבֶּֽךָ׃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כִּ֣י תְכַלֶּ֞ה לַ֠עְשֵׂר אֶת־כָּל־מַעְשַׂ֧ר תְּבוּאָתְךָ֛ בַּשָּׁנָ֥ה הַשְּׁלִישִׁ֖ת שְׁנַ֣ת הַֽמַּעֲשֵׂ֑ר וְנָתַתָּ֣ה לַלֵּוִ֗י לַגֵּר֙ לַיָּת֣וֹם וְלָֽאַלְמָנָ֔ה וְאָכְל֥וּ בִשְׁעָרֶ֖יךָ וְשָׂבֵֽעוּ׃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וְאָמַרְתָּ֡ לִפְנֵי֩ יְהוָ֨ה אֱלֹהֶ֜יךָ בִּעַ֧רְתִּי הַקֹּ֣דֶשׁ מִן־הַבַּ֗יִת וְגַ֨ם נְתַתִּ֤יו לַלֵּוִי֙ וְלַגֵּר֙ לַיָּת֣וֹם וְלָאַלְמָנָ֔ה כְּכָל־מִצְוָתְךָ֖ אֲשֶׁ֣ר צִוִּיתָ֑נִי לֹֽא־עָבַ֥רְתִּי מִמִּצְוֺתֶ֖יךָ וְלֹ֥א שָׁכָֽחְתִּי׃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לֹא־אָכַ֨לְתִּי בְאֹנִ֜י מִמֶּ֗נּוּ וְלֹא־בִעַ֤רְתִּי מִמֶּ֙נּוּ֙ בְּטָמֵ֔א וְלֹא־נָתַ֥תִּי מִמֶּ֖נּוּ לְמֵ֑ת שָׁמַ֗עְתִּי בְּקוֹל֙ יְהוָ֣ה אֱלֹהָ֔י עָשִׂ֕יתִי כְּכֹ֖ל אֲשֶׁ֥ר צִוִּיתָֽנִי׃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הַשְׁקִיפָה֩ מִמְּע֨וֹן קָדְשְׁךָ֜ מִן־הַשָּׁמַ֗יִם וּבָרֵ֤ךְ אֶֽת־עַמְּךָ֙ אֶת־יִשְׂרָאֵ֔ל וְאֵת֙ הָאֲדָמָ֔ה אֲשֶׁ֥ר נָתַ֖תָּה לָ֑נוּ כַּאֲשֶׁ֤ר נִשְׁבַּ֙עְתָּ֙ לַאֲבֹתֵ֔ינוּ אֶ֛רֶץ זָבַ֥ת חָלָ֖ב וּדְבָֽשׁ׃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הַיּ֣וֹם הַזֶּ֗ה יְהוָ֨ה אֱלֹהֶ֜יךָ מְצַוְּךָ֧ לַעֲשׂ֛וֹת אֶת־הַחֻקִּ֥ים הָאֵ֖לֶּה וְאֶת־הַמִּשְׁפָּטִ֑ים וְשָׁמַרְתָּ֤ וְעָשִׂ֙יתָ֙ אוֹתָ֔ם בְּכָל־לְבָבְךָ֖ וּבְכָל־נַפְשֶֽׁךָ׃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אֶת־יְהוָ֥ה הֶאֱמַ֖רְתָּ הַיּ֑וֹם לִהְיוֹת֩ לְךָ֨ לֵֽאלֹהִ֜ים וְלָלֶ֣כֶת בִּדְרָכָ֗יו וְלִשְׁמֹ֨ר חֻקָּ֧יו וּמִצְוֺתָ֛יו וּמִשְׁפָּטָ֖יו וְלִשְׁמֹ֥עַ בְּקֹלֽוֹ׃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וַֽיהוָ֞ה הֶאֱמִֽירְךָ֣ הַיּ֗וֹם לִהְי֥וֹת לוֹ֙ לְעַ֣ם סְגֻלָּ֔ה כַּאֲשֶׁ֖ר דִּבֶּר־לָ֑ךְ וְלִשְׁמֹ֖ר כָּל־מִצְוֺתָֽיו׃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וּֽלְתִתְּךָ֣ עֶלְי֗וֹן עַ֤ל כָּל־הַגּוֹיִם֙ אֲשֶׁ֣ר עָשָׂ֔ה לִתְהִלָּ֖ה וּלְשֵׁ֣ם וּלְתִפְאָ֑רֶת וְלִֽהְיֹתְךָ֧ עַם־קָדֹ֛שׁ לַיהוָ֥ה אֱלֹהֶ֖יךָ כַּאֲשֶׁ֥ר דִּבֵּֽר׃ ס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27:1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וַיְצַ֤ו מֹשֶׁה֙ וְזִקְנֵ֣י יִשְׂרָאֵ֔ל אֶת־הָעָ֖ם לֵאמֹ֑ר שָׁמֹר֙ אֶת־כָּל־הַמִּצְוָ֔ה אֲשֶׁ֧ר אָנֹכִ֛י מְצַוֶּ֥ה אֶתְכֶ֖ם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וְהָיָ֗ה בַּיּוֹם֮ אֲשֶׁ֣ר תַּעַבְר֣וּ אֶת־הַיַּרְדֵּן֒ אֶל־הָאָ֕רֶץ אֲשֶׁר־יְהוָ֥ה אֱלֹהֶ֖יךָ נֹתֵ֣ן לָ֑ךְ וַהֲקֵמֹתָ֤ לְךָ֙ אֲבָנִ֣ים גְּדֹל֔וֹת וְשַׂדְתָּ֥ אֹתָ֖ם בַּשִּֽׂיד׃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וְכָתַבְתָּ֣ עֲלֵיהֶ֗ן אֶֽת־כָּל־דִּבְרֵ֛י הַתּוֹרָ֥ה הַזֹּ֖את בְּעָבְרֶ֑ךָ לְמַ֡עַן אֲשֶׁר֩ תָּבֹ֨א אֶל־הָאָ֜רֶץ אֲֽשֶׁר־יְהוָ֥ה אֱלֹהֶ֣יךָ ׀ נֹתֵ֣ן לְךָ֗ אֶ֣רֶץ זָבַ֤ת חָלָב֙ וּדְבַ֔שׁ כַּאֲשֶׁ֥ר דִּבֶּ֛ר יְהוָ֥ה אֱלֹהֵֽי־אֲבֹתֶ֖יךָ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וְהָיָה֮ בְּעָבְרְכֶ֣ם אֶת־הַיַּרְדֵּן֒ תָּקִ֜ימוּ אֶת־הָאֲבָנִ֣ים הָאֵ֗לֶּה אֲשֶׁ֨ר אָנֹכִ֜י מְצַוֶּ֥ה אֶתְכֶ֛ם הַיּ֖וֹם בְּהַ֣ר עֵיבָ֑ל וְשַׂדְתָּ֥ אוֹתָ֖ם בַּשִּֽׂיד׃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וּבָנִ֤יתָ שָּׁם֙ מִזְבֵּ֔חַ לַיהוָ֖ה אֱלֹהֶ֑יךָ מִזְבַּ֣ח אֲבָנִ֔ים לֹא־תָנִ֥יף עֲלֵיהֶ֖ם בַּרְזֶֽל׃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אֲבָנִ֤ים שְׁלֵמוֹת֙ תִּבְנֶ֔ה אֶת־מִזְבַּ֖ח יְהוָ֣ה אֱלֹהֶ֑יךָ וְהַעֲלִ֤יתָ עָלָיו֙ עוֹלֹ֔ת לַיהוָ֖ה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וְזָבַחְתָּ֥ שְׁלָמִ֖ים וְאָכַ֣לְתָּ שָּׁ֑ם וְשָׂ֣מַחְתָּ֔ לִפְנֵ֖י יְהוָ֥ה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וְכָתַבְתָּ֣ עַל־הָאֲבָנִ֗ים אֶֽת־כָּל־דִּבְרֵ֛י הַתּוֹרָ֥ה הַזֹּ֖את בַּאֵ֥ר הֵיטֵֽב׃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וַיְדַבֵּ֤ר מֹשֶׁה֙ וְהַכֹּהֲנִ֣ים הַלְוִיִּ֔ם אֶ֥ל כָּל־יִשְׂרָאֵ֖ל לֵאמֹ֑ר הַסְכֵּ֤ת ׀ וּשְׁמַע֙ יִשְׂרָאֵ֔ל הַיּ֤וֹם הַזֶּה֙ נִהְיֵ֣יתָֽ לְעָ֔ם לַיהוָ֖ה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וְשָׁ֣מַעְתָּ֔ בְּק֖וֹל יְהוָ֣ה אֱלֹהֶ֑יךָ וְעָשִׂ֤יתָ אֶת־מִצְוֺתָו֙ וְאֶת־חֻקָּ֔יו אֲשֶׁ֛ר אָנֹכִ֥י מְצַוְּךָ֖ הַיּֽוֹם׃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וַיְצַ֤ו מֹשֶׁה֙ אֶת־הָעָ֔ם בַּיּ֥וֹם הַה֖וּא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אֵ֠לֶּה יַֽעַמְד֞וּ לְבָרֵ֤ךְ אֶת־הָעָם֙ עַל־הַ֣ר גְּרִזִ֔ים בְּעָבְרְכֶ֖ם אֶת־הַיַּרְדֵּ֑ן שִׁמְעוֹן֙ וְלֵוִ֣י וִֽיהוּדָ֔ה וְיִשָּׂשכָ֖ר וְיוֹסֵ֥ף וּבִנְיָמִֽן׃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וְאֵ֛לֶּה יַֽעַמְד֥וּ עַל־הַקְּלָלָ֖ה בְּהַ֣ר עֵיבָ֑ל רְאוּבֵן֙ גָּ֣ד וְאָשֵׁ֔ר וּזְבוּלֻ֖ן דָּ֥ן וְנַפְתָּלִֽי׃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וְעָנ֣וּ הַלְוִיִּ֗ם וְאָֽמְר֛וּ אֶל־כָּל־אִ֥ישׁ יִשְׂרָאֵ֖ל ק֥וֹל רָֽם׃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אָר֣וּר הָאִ֡ישׁ אֲשֶׁ֣ר יַעֲשֶׂה֩ פֶ֨סֶל וּמַסֵּכָ֜ה תּוֹעֲבַ֣ת יְהוָ֗ה מַעֲשֵׂ֛ה יְדֵ֥י חָרָ֖שׁ וְשָׂ֣ם בַּסָּ֑תֶר וְעָנ֧וּ כָל־הָעָ֛ם וְאָמְר֖וּ אָמֵֽן׃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אָר֕וּר מַקְלֶ֥ה אָבִ֖יו וְאִמּ֑וֹ וְאָמַ֥ר כָּל־הָעָ֖ם אָמֵֽן׃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אָר֕וּר מַסִּ֖יג גְּב֣וּל רֵעֵ֑הוּ וְאָמַ֥ר כָּל־הָעָ֖ם אָמֵֽן׃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אָר֕וּר מַשְׁגֶּ֥ה עִוֵּ֖ר בַּדָּ֑רֶךְ וְאָמַ֥ר כָּל־הָעָ֖ם אָמֵֽן׃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אָר֗וּר מַטֶּ֛ה מִשְׁפַּ֥ט גֵּר־יָת֖וֹם וְאַלְמָנָ֑ה וְאָמַ֥ר כָּל־הָעָ֖ם אָמֵֽן׃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אָר֗וּר שֹׁכֵב֙ עִם־אֵ֣שֶׁת אָבִ֔יו כִּ֥י גִלָּ֖ה כְּנַ֣ף אָבִ֑יו וְאָמַ֥ר כָּל־הָעָ֖ם אָמֵֽן׃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אָר֕וּר שֹׁכֵ֖ב עִם־כָּל־בְּהֵמָ֑ה וְאָמַ֥ר כָּל־הָעָ֖ם אָמֵֽן׃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אָר֗וּר שֹׁכֵב֙ עִם־אֲחֹת֔וֹ בַּת־אָבִ֖יו א֣וֹ בַת־אִמּ֑וֹ וְאָמַ֥ר כָּל־הָעָ֖ם אָמֵֽן׃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אָר֕וּר שֹׁכֵ֖ב עִם־חֹֽתַנְתּ֑וֹ וְאָמַ֥ר כָּל־הָעָ֖ם אָמֵֽן׃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אָר֕וּר מַכֵּ֥ה רֵעֵ֖הוּ בַּסָּ֑תֶר וְאָמַ֥ר כָּל־הָעָ֖ם אָמֵֽן׃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אָרוּר֙ לֹקֵ֣חַ שֹׁ֔חַד לְהַכּ֥וֹת נֶ֖פֶשׁ דָּ֣ם נָקִ֑י וְאָמַ֥ר כָּל־הָעָ֖ם אָמֵֽן׃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אָר֗וּר אֲשֶׁ֧ר לֹא־יָקִ֛ים אֶת־דִּבְרֵ֥י הַתּוֹרָֽה־הַזֹּ֖את לַעֲשׂ֣וֹת אוֹתָ֑ם וְאָמַ֥ר כָּל־הָעָ֖ם אָמֵֽן׃ פ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28:1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וְהָיָ֗ה אִם־שָׁמ֤וֹעַ תִּשְׁמַע֙ בְּקוֹל֙ יְהוָ֣ה אֱלֹהֶ֔יךָ לִשְׁמֹ֤ר לַעֲשׂוֹת֙ אֶת־כָּל־מִצְוֺתָ֔יו אֲשֶׁ֛ר אָנֹכִ֥י מְצַוְּךָ֖ הַיּ֑וֹם וּנְתָ֨נְךָ֜ יְהוָ֤ה אֱלֹהֶ֙יךָ֙ עֶלְי֔וֹן עַ֖ל כָּל־גּוֹיֵ֥י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וּבָ֧אוּ עָלֶ֛יךָ כָּל־הַבְּרָכ֥וֹת הָאֵ֖לֶּה וְהִשִּׂיגֻ֑ךָ כִּ֣י תִשְׁמַ֔ע בְּק֖וֹל יְהוָ֥ה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בָּר֥וּךְ אַתָּ֖ה בָּעִ֑יר וּבָר֥וּךְ אַתָּ֖ה בַּשָּׂדֶֽה׃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בָּר֧וּךְ פְּרִֽי־בִטְנְךָ֛ וּפְרִ֥י אַדְמָתְךָ֖ וּפְרִ֣י בְהֶמְתֶּ֑ךָ שְׁגַ֥ר אֲלָפֶ֖יךָ וְעַשְׁתְּר֥וֹת צֹאנֶֽךָ׃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בָּר֥וּךְ טַנְאֲךָ֖ וּמִשְׁאַרְתֶּֽךָ׃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בָּר֥וּךְ אַתָּ֖ה בְּבֹאֶ֑ךָ וּבָר֥וּךְ אַתָּ֖ה בְּצֵאתֶֽךָ׃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יִתֵּ֨ן יְהוָ֤ה אֶת־אֹיְבֶ֙יךָ֙ הַקָּמִ֣ים עָלֶ֔יךָ נִגָּפִ֖ים לְפָנֶ֑יךָ בְּדֶ֤רֶךְ אֶחָד֙ יֵצְא֣וּ אֵלֶ֔יךָ וּבְשִׁבְעָ֥ה דְרָכִ֖ים יָנ֥וּסוּ לְפָנֶֽיךָ׃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יְצַ֨ו יְהוָ֤ה אִתְּךָ֙ אֶת־הַבְּרָכָ֔ה בַּאֲסָמֶ֕יךָ וּבְכֹ֖ל מִשְׁלַ֣ח יָדֶ֑ךָ וּבֵ֣רַכְךָ֔ בָּאָ֕רֶץ אֲשֶׁר־יְהוָ֥ה אֱלֹהֶ֖יךָ נֹתֵ֥ן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יְקִֽימְךָ֨ יְהוָ֥ה לוֹ֙ לְעַ֣ם קָד֔וֹשׁ כַּאֲשֶׁ֖ר נִֽשְׁבַּֽע־לָ֑ךְ כִּ֣י תִשְׁמֹ֗ר אֶת־מִצְוֺת֙ יְהוָ֣ה אֱלֹהֶ֔יךָ וְהָלַכְתָּ֖ בִּדְרָכָֽיו׃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וְרָאוּ֙ כָּל־עַמֵּ֣י הָאָ֔רֶץ כִּ֛י שֵׁ֥ם יְהוָ֖ה נִקְרָ֣א עָלֶ֑יךָ וְיָֽרְא֖וּ מִמֶּֽךָּ׃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וְהוֹתִֽרְךָ֤ יְהוָה֙ לְטוֹבָ֔ה בִּפְרִ֧י בִטְנְךָ֛ וּבִפְרִ֥י בְהַמְתְּךָ֖ וּבִפְרִ֣י אַדְמָתֶ֑ךָ עַ֚ל הָאֲדָמָ֔ה אֲשֶׁ֨ר נִשְׁבַּ֧ע יְהוָ֛ה לַאֲבֹתֶ֖יךָ לָ֥תֶת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יִפְתַּ֣ח יְהוָ֣ה ׀ לְ֠ךָ אֶת־אוֹצָר֨וֹ הַטּ֜וֹב אֶת־הַשָּׁמַ֗יִם לָתֵ֤ת מְטַֽר־אַרְצְךָ֙ בְּעִתּ֔וֹ וּלְבָרֵ֕ךְ אֵ֖ת כָּל־מַעֲשֵׂ֣ה יָדֶ֑ךָ וְהִלְוִ֙יתָ֙ גּוֹיִ֣ם רַבִּ֔ים וְאַתָּ֖ה לֹ֥א תִלְוֶֽה׃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וּנְתָֽנְךָ֨ יְהוָ֤ה לְרֹאשׁ֙ וְלֹ֣א לְזָנָ֔ב וְהָיִ֙יתָ֙ רַ֣ק לְמַ֔עְלָה וְלֹ֥א תִהְיֶ֖ה לְמָ֑טָּה כִּֽי־תִשְׁמַ֞ע אֶל־מִצְוֺ֣ת ׀ יְהוָ֣ה אֱלֹהֶ֗יךָ אֲשֶׁ֨ר אָנֹכִ֧י מְצַוְּךָ֛ הַיּ֖וֹם לִשְׁמֹ֥ר וְלַעֲשֽׂוֹת׃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וְלֹ֣א תָס֗וּר מִכָּל־הַדְּבָרִים֙ אֲשֶׁ֨ר אָנֹכִ֜י מְצַוֶּ֥ה אֶתְכֶ֛ם הַיּ֖וֹם יָמִ֣ין וּשְׂמֹ֑אול לָלֶ֗כֶת אַחֲרֵ֛י אֱלֹהִ֥ים אֲחֵרִ֖ים לְעָבְדָֽם׃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וְהָיָ֗ה אִם־לֹ֤א תִשְׁמַע֙ בְּקוֹל֙ יְהוָ֣ה אֱלֹהֶ֔יךָ לִשְׁמֹ֤ר לַעֲשׂוֹת֙ אֶת־כָּל־מִצְוֺתָ֣יו וְחֻקֹּתָ֔יו אֲשֶׁ֛ר אָנֹכִ֥י מְצַוְּךָ֖ הַיּ֑וֹם וּבָ֧אוּ עָלֶ֛יךָ כָּל־הַקְּלָל֥וֹת הָאֵ֖לֶּה וְהִשִּׂיגֽוּךָ׃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אָר֥וּר אַתָּ֖ה בָּעִ֑יר וְאָר֥וּר אַתָּ֖ה בַּשָּׂדֶֽה׃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אָר֥וּר טַנְאֲךָ֖ וּמִשְׁאַרְתֶּֽךָ׃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אָר֥וּר פְּרִֽי־בִטְנְךָ֖ וּפְרִ֣י אַדְמָתֶ֑ךָ שְׁגַ֥ר אֲלָפֶ֖יךָ וְעַשְׁתְּר֥וֹת צֹאנֶֽךָ׃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אָר֥וּר אַתָּ֖ה בְּבֹאֶ֑ךָ וְאָר֥וּר אַתָּ֖ה בְּצֵאתֶֽךָ׃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יְשַׁלַּ֣ח יְהוָ֣ה ׀ בְּ֠ךָ אֶת־הַמְּאֵרָ֤ה אֶת־הַמְּהוּמָה֙ וְאֶת־הַמִּגְעֶ֔רֶת בְּכָל־מִשְׁלַ֥ח יָדְךָ֖ אֲשֶׁ֣ר תַּעֲשֶׂ֑ה עַ֣ד הִשָּֽׁמֶדְךָ֤ וְעַד־אֲבָדְךָ֙ מַהֵ֔ר מִפְּנֵ֛י רֹ֥עַ מַֽעֲלָלֶ֖יךָ אֲשֶׁ֥ר עֲזַבְתָּֽנִי׃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יַדְבֵּ֧ק יְהוָ֛ה בְּךָ֖ אֶת־הַדָּ֑בֶר עַ֚ד כַּלֹּת֣וֹ אֹֽתְךָ֔ מֵעַל֙ הָֽאֲדָמָ֔ה אֲשֶׁר־אַתָּ֥ה בָא־שָׁ֖מָּה לְרִשְׁתָּֽהּ׃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יַכְּכָ֣ה יְ֠הוָה בַּשַּׁחֶ֨פֶת וּבַקַּדַּ֜חַת וּבַדַּלֶּ֗קֶת וּבַֽחַרְחֻר֙ וּבַחֶ֔רֶב וּבַשִּׁדָּפ֖וֹן וּבַיֵּרָק֑וֹן וּרְדָפ֖וּךָ עַ֥ד אָבְדֶֽךָ׃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וְהָי֥וּ שָׁמֶ֛יךָ אֲשֶׁ֥ר עַל־רֹאשְׁךָ֖ נְחֹ֑שֶׁת וְהָאָ֥רֶץ אֲשֶׁר־תַּחְתֶּ֖יךָ בַּרְזֶֽל׃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יִתֵּ֧ן יְהוָ֛ה אֶת־מְטַ֥ר אַרְצְךָ֖ אָבָ֣ק וְעָפָ֑ר מִן־הַשָּׁמַ֙יִם֙ יֵרֵ֣ד עָלֶ֔יךָ עַ֖ד הִשָּׁמְדָֽךְ׃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יִתֶּנְךָ֨ יְהוָ֥ה ׀ נִגָּף֮ לִפְנֵ֣י אֹיְבֶיךָ֒ בְּדֶ֤רֶךְ אֶחָד֙ תֵּצֵ֣א אֵלָ֔יו וּבְשִׁבְעָ֥ה דְרָכִ֖ים תָּנ֣וּס לְפָנָ֑יו וְהָיִ֣יתָ לְזַעֲוָ֔ה לְכֹ֖ל מַמְלְכ֥וֹת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וְהָיְתָ֤ה נִבְלָֽתְךָ֙ לְמַאֲכָ֔ל לְכָל־ע֥וֹף הַשָּׁמַ֖יִם וּלְבֶהֱמַ֣ת הָאָ֑רֶץ וְאֵ֖ין מַחֲרִֽיד׃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יַכְּכָ֨ה יְהוָ֜ה בִּשְׁחִ֤ין מִצְרַ֙יִם֙ ובעפלים וּבַגָּרָ֖ב וּבֶחָ֑רֶס אֲשֶׁ֥ר לֹא־תוּכַ֖ל לְהֵרָפֵֽא׃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יַכְּכָ֣ה יְהוָ֔ה בְּשִׁגָּע֖וֹן וּבְעִוָּר֑וֹן וּבְתִמְה֖וֹן לֵבָֽב׃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וְהָיִ֜יתָ מְמַשֵּׁ֣שׁ בַּֽצָּהֳרַ֗יִם כַּאֲשֶׁ֨ר יְמַשֵּׁ֤שׁ הָעִוֵּר֙ בָּאֲפֵלָ֔ה וְלֹ֥א תַצְלִ֖יחַ אֶת־דְּרָכֶ֑יךָ וְהָיִ֜יתָ אַ֣ךְ עָשׁ֧וּק וְגָז֛וּל כָּל־הַיָּמִ֖ים וְאֵ֥ין מוֹשִֽׁיעַ׃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אִשָּׁ֣ה תְאָרֵ֗שׂ וְאִ֤ישׁ אַחֵר֙ ישגלנה בַּ֥יִת תִּבְנֶ֖ה וְלֹא־תֵשֵׁ֣ב בּ֑וֹ כֶּ֥רֶם תִּטַּ֖ע וְלֹ֥א תְחַלְּלֶּֽנּוּ׃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שׁוֹרְךָ֞ טָב֣וּחַ לְעֵינֶ֗יךָ וְלֹ֣א תֹאכַל֮ מִמֶּנּוּ֒ חֲמֹֽרְךָ֙ גָּז֣וּל מִלְּפָנֶ֔יךָ וְלֹ֥א יָשׁ֖וּב לָ֑ךְ צֹֽאנְךָ֙ נְתֻנ֣וֹת לְאֹיְבֶ֔יךָ וְאֵ֥ין לְךָ֖ מוֹשִֽׁיעַ׃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בָּנֶ֨יךָ וּבְנֹתֶ֜יךָ נְתֻנִ֨ים לְעַ֤ם אַחֵר֙ וְעֵינֶ֣יךָ רֹא֔וֹת וְכָל֥וֹת אֲלֵיהֶ֖ם כָּל־הַיּ֑וֹם וְאֵ֥ין לְאֵ֖ל יָדֶֽךָ׃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פְּרִ֤י אַדְמָֽתְךָ֙ וְכָל־יְגִ֣יעֲךָ֔ יֹאכַ֥ל עַ֖ם אֲשֶׁ֣ר לֹא־יָדָ֑עְתָּ וְהָיִ֗יתָ רַ֛ק עָשׁ֥וּק וְרָצ֖וּץ כָּל־הַיָּמִֽים׃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וְהָיִ֖יתָ מְשֻׁגָּ֑ע מִמַּרְאֵ֥ה עֵינֶ֖יךָ אֲשֶׁ֥ר תִּרְאֶֽה׃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יַכְּכָ֨ה יְהוָ֜ה בִּשְׁחִ֣ין רָ֗ע עַל־הַבִּרְכַּ֙יִם֙ וְעַל־הַשֹּׁקַ֔יִם אֲשֶׁ֥ר לֹא־תוּכַ֖ל לְהֵרָפֵ֑א מִכַּ֥ף רַגְלְךָ֖ וְעַ֥ד קָדְקֳדֶֽךָ׃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יוֹלֵ֨ךְ יְהוָ֜ה אֹֽתְךָ֗ וְאֶֽת־מַלְכְּךָ֙ אֲשֶׁ֣ר תָּקִ֣ים עָלֶ֔יךָ אֶל־גּ֕וֹי אֲשֶׁ֥ר לֹא־יָדַ֖עְתָּ אַתָּ֣ה וַאֲבֹתֶ֑יךָ וְעָבַ֥דְתָּ שָּׁ֛ם אֱלֹהִ֥ים אֲחֵרִ֖ים עֵ֥ץ וָאָֽבֶן׃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וְהָיִ֣יתָ לְשַׁמָּ֔ה לְמָשָׁ֖ל וְלִשְׁנִינָ֑ה בְּכֹל֙ הָֽעַמִּ֔ים אֲשֶׁר־יְנַהֶגְךָ֥ יְהוָ֖ה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זֶ֥רַע רַ֖ב תּוֹצִ֣יא הַשָּׂדֶ֑ה וּמְעַ֣ט תֶּאֱסֹ֔ף כִּ֥י יַחְסְלֶ֖נּוּ הָאַרְבֶּֽה׃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כְּרָמִ֥ים תִּטַּ֖ע וְעָבָ֑דְתָּ וְיַ֤יִן לֹֽא־תִשְׁתֶּה֙ וְלֹ֣א תֶאֱגֹ֔ר כִּ֥י תֹאכְלֶ֖נּוּ הַתֹּלָֽעַת׃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זֵיתִ֛ים יִהְי֥וּ לְךָ֖ בְּכָל־גְּבוּלֶ֑ךָ וְשֶׁ֙מֶן֙ לֹ֣א תָס֔וּךְ כִּ֥י יִשַּׁ֖ל זֵיתֶֽךָ׃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בָּנִ֥ים וּבָנ֖וֹת תּוֹלִ֑יד וְלֹא־יִהְי֣וּ לָ֔ךְ כִּ֥י יֵלְכ֖וּ בַּשֶּֽׁבִי׃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כָּל־עֵצְךָ֖ וּפְרִ֣י אַדְמָתֶ֑ךָ יְיָרֵ֖שׁ הַצְּלָצַֽל׃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הַגֵּר֙ אֲשֶׁ֣ר בְּקִרְבְּךָ֔ יַעֲלֶ֥ה עָלֶ֖יךָ מַ֣עְלָה מָּ֑עְלָה וְאַתָּ֥ה תֵרֵ֖ד מַ֥טָּה מָּֽטָּה׃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ה֣וּא יַלְוְךָ֔ וְאַתָּ֖ה לֹ֣א תַלְוֶ֑נּוּ ה֚וּא יִהְיֶ֣ה לְרֹ֔אשׁ וְאַתָּ֖ה תִּֽהְיֶ֥ה לְזָנָֽב׃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וּבָ֨אוּ עָלֶ֜יךָ כָּל־הַקְּלָל֣וֹת הָאֵ֗לֶּה וּרְדָפ֙וּךָ֙ וְהִשִּׂיג֔וּךָ עַ֖ד הִשָּֽׁמְדָ֑ךְ כִּי־לֹ֣א שָׁמַ֗עְתָּ בְּקוֹל֙ יְהוָ֣ה אֱלֹהֶ֔יךָ לִשְׁמֹ֛ר מִצְוֺתָ֥יו וְחֻקֹּתָ֖יו אֲשֶׁ֥ר צִוָּֽךְ׃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וְהָי֣וּ בְךָ֔ לְא֖וֹת וּלְמוֹפֵ֑ת וּֽבְזַרְעֲךָ֖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תַּ֗חַת אֲשֶׁ֤ר לֹא־עָבַ֙דְתָּ֙ אֶת־יְהוָ֣ה אֱלֹהֶ֔יךָ בְּשִׂמְחָ֖ה וּבְט֣וּב לֵבָ֑ב מֵרֹ֖ב כֹּֽל׃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וְעָבַדְתָּ֣ אֶת־אֹיְבֶ֗יךָ אֲשֶׁ֨ר יְשַׁלְּחֶ֤נּוּ יְהוָה֙ בָּ֔ךְ בְּרָעָ֧ב וּבְצָמָ֛א וּבְעֵירֹ֖ם וּבְחֹ֣סֶר כֹּ֑ל וְנָתַ֞ן עֹ֤ל בַּרְזֶל֙ עַל־צַוָּארֶ֔ךָ עַ֥ד הִשְׁמִיד֖וֹ אֹתָֽךְ׃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יִשָּׂ֣א יְהוָה֩ עָלֶ֨יךָ גּ֤וֹי מֵרָחוֹק֙ מִקְצֵ֣ה הָאָ֔רֶץ כַּאֲשֶׁ֥ר יִדְאֶ֖ה הַנָּ֑שֶׁר גּ֕וֹי אֲשֶׁ֥ר לֹא־תִשְׁמַ֖ע לְשֹׁנֽוֹ׃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גּ֖וֹי עַ֣ז פָּנִ֑ים אֲשֶׁ֨ר לֹא־יִשָּׂ֤א פָנִים֙ לְזָקֵ֔ן וְנַ֖עַר לֹ֥א יָחֹֽן׃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וְ֠אָכַל פְּרִ֨י בְהֶמְתְּךָ֥ וּפְרִֽי־אַדְמָתְךָ֮ עַ֣ד הִשָּֽׁמְדָךְ֒ אֲשֶׁ֨ר לֹֽא־יַשְׁאִ֜יר לְךָ֗ דָּגָן֙ תִּיר֣וֹשׁ וְיִצְהָ֔ר שְׁגַ֥ר אֲלָפֶ֖יךָ וְעַשְׁתְּרֹ֣ת צֹאנֶ֑ךָ עַ֥ד הַאֲבִיד֖וֹ אֹתָֽךְ׃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וְהֵצַ֨ר לְךָ֜ בְּכָל־שְׁעָרֶ֗יךָ עַ֣ד רֶ֤דֶת חֹמֹתֶ֙יךָ֙ הַגְּבֹה֣וֹת וְהַבְּצֻר֔וֹת אֲשֶׁ֥ר אַתָּ֛ה בֹּטֵ֥חַ בָּהֵ֖ן בְּכָל־אַרְצֶ֑ךָ וְהֵצַ֤ר לְךָ֙ בְּכָל־שְׁעָרֶ֔יךָ בְּכָ֨ל־אַרְצְךָ֔ אֲשֶׁ֥ר נָתַ֛ן יְהוָ֥ה אֱלֹהֶ֖יךָ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וְאָכַלְתָּ֣ פְרִֽי־בִטְנְךָ֗ בְּשַׂ֤ר בָּנֶ֙יךָ֙ וּבְנֹתֶ֔יךָ אֲשֶׁ֥ר נָֽתַן־לְךָ֖ יְהוָ֣ה אֱלֹהֶ֑יךָ בְּמָצוֹר֙ וּבְמָצ֔וֹק אֲשֶׁר־יָצִ֥יק לְךָ֖ אֹיְבֶֽךָ׃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הָאִישׁ֙ הָרַ֣ךְ בְּךָ֔ וְהֶעָנֹ֖ג מְאֹ֑ד תֵּרַ֨ע עֵינ֤וֹ בְאָחִיו֙ וּבְאֵ֣שֶׁת חֵיק֔וֹ וּבְיֶ֥תֶר בָּנָ֖יו אֲשֶׁ֥ר יוֹתִֽיר׃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מִתֵּ֣ת ׀ לְאַחַ֣ד מֵהֶ֗ם מִבְּשַׂ֤ר בָּנָיו֙ אֲשֶׁ֣ר יֹאכֵ֔ל מִבְּלִ֥י הִשְׁאִֽיר־ל֖וֹ כֹּ֑ל בְּמָצוֹר֙ וּבְמָצ֔וֹק אֲשֶׁ֨ר יָצִ֥יק לְךָ֛ אֹיִבְךָ֖ בְּכָל־שְׁעָרֶֽיךָ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הָרַכָּ֨ה בְךָ֜ וְהָעֲנֻגָּ֗ה אֲשֶׁ֨ר לֹא־נִסְּתָ֤ה כַף־רַגְלָהּ֙ הַצֵּ֣ג עַל־הָאָ֔רֶץ מֵהִתְעַנֵּ֖ג וּמֵרֹ֑ךְ תֵּרַ֤ע עֵינָהּ֙ בְּאִ֣ישׁ חֵיקָ֔הּ וּבִבְנָ֖הּ וּבְבִתָּֽהּ׃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וּֽבְשִׁלְיָתָ֞הּ הַיּוֹצֵ֣ת ׀ מִבֵּ֣ין רַגְלֶ֗יהָ וּבְבָנֶ֙יהָ֙ אֲשֶׁ֣ר תֵּלֵ֔ד כִּֽי־תֹאכְלֵ֥ם בְּחֹֽסֶר־כֹּ֖ל בַּסָּ֑תֶר בְּמָצוֹר֙ וּבְמָצ֔וֹק אֲשֶׁ֨ר יָצִ֥יק לְךָ֛ אֹיִבְךָ֖ בִּשְׁעָרֶֽיךָ׃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58</w:t>
      </w:r>
      <w:r>
        <w:rPr>
          <w:rtl/>
          <w:cs/>
          <w:lang w:val="he_IL" w:bidi="he_IL"/>
        </w:rPr>
        <w:t xml:space="preserve"> אִם־לֹ֨א תִשְׁמֹ֜ר לַעֲשׂ֗וֹת אֶת־כָּל־דִּבְרֵי֙ הַתּוֹרָ֣ה הַזֹּ֔את הַכְּתוּבִ֖ים בַּסֵּ֣פֶר הַזֶּ֑ה לְ֠יִרְאָה אֶת־הַשֵּׁ֞ם הַנִּכְבָּ֤ד וְהַנּוֹרָא֙ הַזֶּ֔ה אֵ֖ת יְהוָ֥ה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59</w:t>
      </w:r>
      <w:r>
        <w:rPr>
          <w:rtl/>
          <w:cs/>
          <w:lang w:val="he_IL" w:bidi="he_IL"/>
        </w:rPr>
        <w:t xml:space="preserve"> וְהִפְלָ֤א יְהוָה֙ אֶת־מַכֹּ֣תְךָ֔ וְאֵ֖ת מַכּ֣וֹת זַרְעֶ֑ךָ מַכּ֤וֹת גְּדֹלוֹת֙ וְנֶ֣אֱמָנ֔וֹת וָחֳלָיִ֥ם רָעִ֖ים וְנֶאֱמָנִֽים׃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60</w:t>
      </w:r>
      <w:r>
        <w:rPr>
          <w:rtl/>
          <w:cs/>
          <w:lang w:val="he_IL" w:bidi="he_IL"/>
        </w:rPr>
        <w:t xml:space="preserve"> וְהֵשִׁ֣יב בְּךָ֗ אֵ֚ת כָּל־מַדְוֵ֣ה מִצְרַ֔יִם אֲשֶׁ֥ר יָגֹ֖רְתָּ מִפְּנֵיהֶ֑ם וְדָבְק֖וּ בָּֽךְ׃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61</w:t>
      </w:r>
      <w:r>
        <w:rPr>
          <w:rtl/>
          <w:cs/>
          <w:lang w:val="he_IL" w:bidi="he_IL"/>
        </w:rPr>
        <w:t xml:space="preserve"> גַּ֤ם כָּל־חֳלִי֙ וְכָל־מַכָּ֔ה אֲשֶׁר֙ לֹ֣א כָת֔וּב בְּסֵ֖פֶר הַתּוֹרָ֣ה הַזֹּ֑את יַעְלֵ֤ם יְהוָה֙ עָלֶ֔יךָ עַ֖ד הִשָּׁמְדָֽךְ׃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62</w:t>
      </w:r>
      <w:r>
        <w:rPr>
          <w:rtl/>
          <w:cs/>
          <w:lang w:val="he_IL" w:bidi="he_IL"/>
        </w:rPr>
        <w:t xml:space="preserve"> וְנִשְׁאַרְתֶּם֙ בִּמְתֵ֣י מְעָ֔ט תַּ֚חַת אֲשֶׁ֣ר הֱיִיתֶ֔ם כְּכוֹכְבֵ֥י הַשָּׁמַ֖יִם לָרֹ֑ב כִּי־לֹ֣א שָׁמַ֔עְתָּ בְּק֖וֹל יְהוָ֥ה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63</w:t>
      </w:r>
      <w:r>
        <w:rPr>
          <w:rtl/>
          <w:cs/>
          <w:lang w:val="he_IL" w:bidi="he_IL"/>
        </w:rPr>
        <w:t xml:space="preserve"> וְ֠הָיָה כַּאֲשֶׁר־שָׂ֨שׂ יְהוָ֜ה עֲלֵיכֶ֗ם לְהֵיטִ֣יב אֶתְכֶם֮ וּלְהַרְבּ֣וֹת אֶתְכֶם֒ כֵּ֣ן יָשִׂ֤ישׂ יְהוָה֙ עֲלֵיכֶ֔ם לְהַאֲבִ֥יד אֶתְכֶ֖ם וּלְהַשְׁמִ֣יד אֶתְכֶ֑ם וְנִסַּחְתֶּם֙ מֵעַ֣ל הָֽאֲדָמָ֔ה אֲשֶׁר־אַתָּ֥ה בָא־שָׁ֖מָּה לְרִשְׁתָּֽהּ׃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64</w:t>
      </w:r>
      <w:r>
        <w:rPr>
          <w:rtl/>
          <w:cs/>
          <w:lang w:val="he_IL" w:bidi="he_IL"/>
        </w:rPr>
        <w:t xml:space="preserve"> וֶהֱפִֽיצְךָ֤ יְהוָה֙ בְּכָל־הָ֣עַמִּ֔ים מִקְצֵ֥ה הָאָ֖רֶץ וְעַד־קְצֵ֣ה הָאָ֑רֶץ וְעָבַ֨דְתָּ שָּׁ֜ם אֱלֹהִ֣ים אֲחֵרִ֗ים אֲשֶׁ֧ר לֹא־יָדַ֛עְתָּ אַתָּ֥ה וַאֲבֹתֶ֖יךָ עֵ֥ץ וָאָֽבֶן׃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65</w:t>
      </w:r>
      <w:r>
        <w:rPr>
          <w:rtl/>
          <w:cs/>
          <w:lang w:val="he_IL" w:bidi="he_IL"/>
        </w:rPr>
        <w:t xml:space="preserve"> וּבַגּוֹיִ֤ם הָהֵם֙ לֹ֣א תַרְגִּ֔יעַ וְלֹא־יִהְיֶ֥ה מָנ֖וֹחַ לְכַף־רַגְלֶ֑ךָ וְנָתַן֩ יְהוָ֨ה לְךָ֥ שָׁם֙ לֵ֣ב רַגָּ֔ז וְכִלְי֥וֹן עֵינַ֖יִם וְדַֽאֲב֥וֹן נָֽפֶשׁ׃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66</w:t>
      </w:r>
      <w:r>
        <w:rPr>
          <w:rtl/>
          <w:cs/>
          <w:lang w:val="he_IL" w:bidi="he_IL"/>
        </w:rPr>
        <w:t xml:space="preserve"> וְהָי֣וּ חַיֶּ֔יךָ תְּלֻאִ֥ים לְךָ֖ מִנֶּ֑גֶד וּפָֽחַדְתָּ֙ לַ֣יְלָה וְיוֹמָ֔ם וְלֹ֥א תַאֲמִ֖ין בְּחַיֶּֽיךָ׃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67</w:t>
      </w:r>
      <w:r>
        <w:rPr>
          <w:rtl/>
          <w:cs/>
          <w:lang w:val="he_IL" w:bidi="he_IL"/>
        </w:rPr>
        <w:t xml:space="preserve"> בַּבֹּ֤קֶר תֹּאמַר֙ מִֽי־יִתֵּ֣ן עֶ֔רֶב וּבָעֶ֥רֶב תֹּאמַ֖ר מִֽי־יִתֵּ֣ן בֹּ֑קֶר מִפַּ֤חַד לְבָֽבְךָ֙ אֲשֶׁ֣ר תִּפְחָ֔ד וּמִמַּרְאֵ֥ה עֵינֶ֖יךָ אֲשֶׁ֥ר תִּרְאֶֽה׃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68</w:t>
      </w:r>
      <w:r>
        <w:rPr>
          <w:rtl/>
          <w:cs/>
          <w:lang w:val="he_IL" w:bidi="he_IL"/>
        </w:rPr>
        <w:t xml:space="preserve"> וֶֽהֱשִֽׁיבְךָ֨ יְהוָ֥ה ׀ מִצְרַיִם֮ בָּאֳנִיּוֹת֒ בַּדֶּ֙רֶךְ֙ אֲשֶׁ֣ר אָמַ֣רְתִּֽי לְךָ֔ לֹא־תֹסִ֥יף ע֖וֹד לִרְאֹתָ֑הּ וְהִתְמַכַּרְתֶּ֨ם שָׁ֧ם לְאֹיְבֶ֛יךָ לַעֲבָדִ֥ים וְלִשְׁפָח֖וֹת וְאֵ֥ין קֹנֶֽה׃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69</w:t>
      </w:r>
      <w:r>
        <w:rPr>
          <w:rtl/>
          <w:cs/>
          <w:lang w:val="he_IL" w:bidi="he_IL"/>
        </w:rPr>
        <w:t xml:space="preserve"> אֵלֶּה֩ דִבְרֵ֨י הַבְּרִ֜ית אֲֽשֶׁר־צִוָּ֧ה יְהוָ֣ה אֶת־מֹשֶׁ֗ה לִכְרֹ֛ת אֶת־בְּנֵ֥י יִשְׂרָאֵ֖ל בְּאֶ֣רֶץ מוֹאָ֑ב מִלְּבַ֣ד הַבְּרִ֔ית אֲשֶׁר־כָּרַ֥ת אִתָּ֖ם בְּחֹרֵֽב׃ פ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29:1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וַיִּקְרָ֥א מֹשֶׁ֛ה אֶל־כָּל־יִשְׂרָאֵ֖ל וַיֹּ֣אמֶר אֲלֵהֶ֑ם אַתֶּ֣ם רְאִיתֶ֗ם אֵ֣ת כָּל־אֲשֶׁר֩ עָשָׂ֨ה יְהוָ֤ה לְעֵֽינֵיכֶם֙ בְּאֶ֣רֶץ מִצְרַ֔יִם לְפַרְעֹ֥ה וּלְכָל־עֲבָדָ֖יו וּלְכָל־אַרְצֽוֹ׃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הַמַּסּוֹת֙ הַגְּדֹלֹ֔ת אֲשֶׁ֥ר רָא֖וּ עֵינֶ֑יךָ הָאֹתֹ֧ת וְהַמֹּפְתִ֛ים הַגְּדֹלִ֖ים הָהֵֽם׃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וְלֹֽא־נָתַן֩ יְהוָ֨ה לָכֶ֥ם לֵב֙ לָדַ֔עַת וְעֵינַ֥יִם לִרְא֖וֹת וְאָזְנַ֣יִם לִשְׁמֹ֑עַ עַ֖ד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וָאוֹלֵ֥ךְ אֶתְכֶ֛ם אַרְבָּעִ֥ים שָׁנָ֖ה בַּמִּדְבָּ֑ר לֹֽא־בָל֤וּ שַׂלְמֹֽתֵיכֶם֙ מֵעֲלֵיכֶ֔ם וְנַֽעַלְךָ֥ לֹֽא־בָלְתָ֖ה מֵעַ֥ל רַגְלֶֽךָ׃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לֶ֚חֶם לֹ֣א אֲכַלְתֶּ֔ם וְיַ֥יִן וְשֵׁכָ֖ר לֹ֣א שְׁתִיתֶ֑ם לְמַ֙עַן֙ תֵּֽדְע֔וּ כִּ֛י אֲנִ֥י יְהוָ֖ה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וַתָּבֹ֖אוּ אֶל־הַמָּק֣וֹם הַזֶּ֑ה וַיֵּצֵ֣א סִיחֹ֣ן מֶֽלֶךְ־חֶ֠שְׁבּוֹן וְע֨וֹג מֶֽלֶךְ־הַבָּשָׁ֧ן לִקְרָאתֵ֛נוּ לַמִּלְחָמָ֖ה וַנַּכֵּֽם׃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וַנִּקַּח֙ אֶת־אַרְצָ֔ם וַנִּתְּנָ֣הּ לְנַחֲלָ֔ה לָרֽאוּבֵנִ֖י וְלַגָּדִ֑י וְלַחֲצִ֖י שֵׁ֥בֶט הַֽמְנַשִּֽׁי׃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וּשְׁמַרְתֶּ֗ם אֶת־דִּבְרֵי֙ הַבְּרִ֣ית הַזֹּ֔את וַעֲשִׂיתֶ֖ם אֹתָ֑ם לְמַ֣עַן תַּשְׂכִּ֔ילוּ אֵ֖ת כָּל־אֲשֶׁ֥ר תַּעֲשֽׂוּן׃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אַתֶּ֨ם נִצָּבִ֤ים הַיּוֹם֙ כֻּלְּכֶ֔ם לִפְנֵ֖י יְהוָ֣ה אֱלֹהֵיכֶ֑ם רָאשֵׁיכֶ֣ם שִׁבְטֵיכֶ֗ם זִקְנֵיכֶם֙ וְשֹׁ֣טְרֵיכֶ֔ם כֹּ֖ל אִ֥ישׁ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טַפְּכֶ֣ם נְשֵׁיכֶ֔ם וְגֵ֣רְךָ֔ אֲשֶׁ֖ר בְּקֶ֣רֶב מַחֲנֶ֑יךָ מֵחֹטֵ֣ב עֵצֶ֔יךָ עַ֖ד שֹׁאֵ֥ב מֵימֶֽיךָ׃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לְעָבְרְךָ֗ בִּבְרִ֛ית יְהוָ֥ה אֱלֹהֶ֖יךָ וּבְאָלָת֑וֹ אֲשֶׁר֙ יְהוָ֣ה אֱלֹהֶ֔יךָ כֹּרֵ֥ת עִמְּךָ֖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לְמַ֣עַן הָקִֽים־אֹתְךָ֩ הַיּ֨וֹם ׀ ל֜וֹ לְעָ֗ם וְה֤וּא יִֽהְיֶה־לְּךָ֙ לֵֽאלֹהִ֔ים כַּאֲשֶׁ֖ר דִּבֶּר־לָ֑ךְ וְכַאֲשֶׁ֤ר נִשְׁבַּע֙ לַאֲבֹתֶ֔יךָ לְאַבְרָהָ֥ם לְיִצְחָ֖ק וּֽלְיַעֲקֹֽב׃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וְלֹ֥א אִתְּכֶ֖ם לְבַדְּכֶ֑ם אָנֹכִ֗י כֹּרֵת֙ אֶת־הַבְּרִ֣ית הַזֹּ֔את וְאֶת־הָאָלָ֖ה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כִּי֩ אֶת־אֲשֶׁ֨ר יֶשְׁנ֜וֹ פֹּ֗ה עִמָּ֙נוּ֙ עֹמֵ֣ד הַיּ֔וֹם לִפְנֵ֖י יְהוָ֣ה אֱלֹהֵ֑ינוּ וְאֵ֨ת אֲשֶׁ֥ר אֵינֶ֛נּוּ פֹּ֖ה עִמָּ֥נוּ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כִּֽי־אַתֶּ֣ם יְדַעְתֶּ֔ם אֵ֥ת אֲשֶׁר־יָשַׁ֖בְנוּ בְּאֶ֣רֶץ מִצְרָ֑יִם וְאֵ֧ת אֲשֶׁר־עָבַ֛רְנוּ בְּקֶ֥רֶב הַגּוֹיִ֖ם אֲשֶׁ֥ר עֲבַרְתֶּֽם׃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וַתִּרְאוּ֙ אֶת־שִׁקּ֣וּצֵיהֶ֔ם וְאֵ֖ת גִּלֻּלֵיהֶ֑ם עֵ֣ץ וָאֶ֔בֶן כֶּ֥סֶף וְזָהָ֖ב אֲשֶׁ֥ר עִמָּהֶֽם׃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פֶּן־יֵ֣שׁ בָּ֠כֶם אִ֣ישׁ אוֹ־אִשָּׁ֞ה א֧וֹ מִשְׁפָּחָ֣ה אוֹ־שֵׁ֗בֶט אֲשֶׁר֩ לְבָב֨וֹ פֹנֶ֤ה הַיּוֹם֙ מֵעִם֙ יְהוָ֣ה אֱלֹהֵ֔ינוּ לָלֶ֣כֶת לַעֲבֹ֔ד אֶת־אֱלֹהֵ֖י הַגּוֹיִ֣ם הָהֵ֑ם פֶּן־יֵ֣שׁ בָּכֶ֗ם שֹׁ֛רֶשׁ פֹּרֶ֥ה רֹ֖אשׁ וְלַעֲנָֽה׃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וְהָיָ֡ה בְּשָׁמְעוֹ֩ אֶת־דִּבְרֵ֨י הָֽאָלָ֜ה הַזֹּ֗את וְהִתְבָּרֵ֨ךְ בִּלְבָב֤וֹ לֵאמֹר֙ שָׁל֣וֹם יִֽהְיֶה־לִּ֔י כִּ֛י בִּשְׁרִר֥וּת לִבִּ֖י אֵלֵ֑ךְ לְמַ֛עַן סְפ֥וֹת הָרָוָ֖ה אֶת־הַצְּמֵאָֽה׃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לֹא־יֹאבֶ֣ה יְהוָה֮ סְלֹ֣חַֽ לוֹ֒ כִּ֣י אָ֠ז יֶעְשַׁ֨ן אַף־יְהוָ֤ה וְקִנְאָתוֹ֙ בָּאִ֣ישׁ הַה֔וּא וְרָ֤בְצָה בּוֹ֙ כָּל־הָ֣אָלָ֔ה הַכְּתוּבָ֖ה בַּסֵּ֣פֶר הַזֶּ֑ה וּמָחָ֤ה יְהוָה֙ אֶת־שְׁמ֔וֹ מִתַּ֖חַת 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וְהִבְדִּיל֤וֹ יְהוָה֙ לְרָעָ֔ה מִכֹּ֖ל שִׁבְטֵ֣י יִשְׂרָאֵ֑ל כְּכֹל֙ אָל֣וֹת הַבְּרִ֔ית הַכְּתוּבָ֕ה בְּסֵ֥פֶר הַתּוֹרָ֖ה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וְאָמַ֞ר הַדּ֣וֹר הָֽאַחֲר֗וֹן בְּנֵיכֶם֙ אֲשֶׁ֤ר יָק֙וּמוּ֙ מֵאַ֣חֲרֵיכֶ֔ם וְהַ֨נָּכְרִ֔י אֲשֶׁ֥ר יָבֹ֖א מֵאֶ֣רֶץ רְחוֹקָ֑ה וְ֠רָאוּ אֶת־מַכּ֞וֹת הָאָ֤רֶץ הַהִוא֙ וְאֶת־תַּ֣חֲלֻאֶ֔יהָ אֲשֶׁר־חִלָּ֥ה יְהוָ֖ה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גָּפְרִ֣ית וָמֶלַח֮ שְׂרֵפָ֣ה כָל־אַרְצָהּ֒ לֹ֤א תִזָּרַע֙ וְלֹ֣א תַצְמִ֔חַ וְלֹֽא־יַעֲלֶ֥ה בָ֖הּ כָּל־עֵ֑שֶׂב כְּֽמַהְפֵּכַ֞ת סְדֹ֤ם וַעֲמֹרָה֙ אַדְמָ֣ה וצביים אֲשֶׁר֙ הָפַ֣ךְ יְהוָ֔ה בְּאַפּ֖וֹ וּבַחֲמָתֽוֹ׃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וְאָֽמְרוּ֙ כָּל־הַגּוֹיִ֔ם עַל־מֶ֨ה עָשָׂ֧ה יְהוָ֛ה כָּ֖כָה לָאָ֣רֶץ הַזֹּ֑את מֶ֥ה חֳרִ֛י הָאַ֥ף הַגָּד֖וֹל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וְאָ֣מְר֔וּ עַ֚ל אֲשֶׁ֣ר עָֽזְב֔וּ אֶת־בְּרִ֥ית יְהוָ֖ה אֱלֹהֵ֣י אֲבֹתָ֑ם אֲשֶׁר֙ כָּרַ֣ת עִמָּ֔ם בְּהוֹצִיא֥וֹ אֹתָ֖ם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וַיֵּלְכ֗וּ וַיַּֽעַבְדוּ֙ אֱלֹהִ֣ים אֲחֵרִ֔ים וַיִּֽשְׁתַּחֲוּ֖וּ לָהֶ֑ם אֱלֹהִים֙ אֲשֶׁ֣ר לֹֽא־יְדָע֔וּם וְלֹ֥א חָלַ֖ק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וַיִּֽחַר־אַ֥ף יְהוָ֖ה בָּאָ֣רֶץ הַהִ֑וא לְהָבִ֤יא עָלֶ֙יהָ֙ אֶת־כָּל־הַקְּלָלָ֔ה הַכְּתוּבָ֖ה בַּסֵּ֥פֶר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וַיִּתְּשֵׁ֤ם יְהוָה֙ מֵעַ֣ל אַדְמָתָ֔ם בְּאַ֥ף וּבְחֵמָ֖ה וּבְקֶ֣צֶף גָּד֑וֹל וַיַּשְׁלִכֵ֛ם אֶל־אֶ֥רֶץ אַחֶ֖רֶת כַּיּ֥וֹם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הַ֨נִּסְתָּרֹ֔ת לַיהוָ֖ה אֱלֹהֵ֑ינוּ וְהַנִּגְלֹ֞ת לָ֤ׄנׄוּׄ וּׄלְׄבָׄנֵׄ֙יׄנׄוּׄ֙ עַד־עוֹלָ֔ם לַעֲשׂ֕וֹת אֶת־כָּל־דִּבְרֵ֖י הַתּוֹרָ֥ה הַזֹּֽאת׃ ס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30:1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וְהָיָה֩ כִֽי־יָבֹ֨אוּ עָלֶ֜יךָ כָּל־הַדְּבָרִ֣ים הָאֵ֗לֶּה הַבְּרָכָה֙ וְהַקְּלָלָ֔ה אֲשֶׁ֥ר נָתַ֖תִּי לְפָנֶ֑יךָ וַהֲשֵׁבֹתָ֙ אֶל־לְבָבֶ֔ךָ בְּכָל־הַגּוֹיִ֔ם אֲשֶׁ֧ר הִדִּיחֲךָ֛ יְהוָ֥ה אֱלֹהֶ֖יךָ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וְשַׁבְתָּ֞ עַד־יְהוָ֤ה אֱלֹהֶ֙יךָ֙ וְשָׁמַעְתָּ֣ בְקֹל֔וֹ כְּכֹ֛ל אֲשֶׁר־אָנֹכִ֥י מְצַוְּךָ֖ הַיּ֑וֹם אַתָּ֣ה וּבָנֶ֔יךָ בְּכָל־לְבָבְךָ֖ וּבְכָל־נַפְשֶֽׁךָ׃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וְשָׁ֨ב יְהוָ֧ה אֱלֹהֶ֛יךָ אֶת־שְׁבוּתְךָ֖ וְרִחֲמֶ֑ךָ וְשָׁ֗ב וְקִבֶּצְךָ֙ מִכָּל־הָ֣עַמִּ֔ים אֲשֶׁ֧ר הֱפִֽיצְךָ֛ יְהוָ֥ה אֱלֹהֶ֖יךָ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אִם־יִהְיֶ֥ה נִֽדַּחֲךָ֖ בִּקְצֵ֣ה הַשָּׁמָ֑יִם מִשָּׁ֗ם יְקַבֶּצְךָ֙ יְהוָ֣ה אֱלֹהֶ֔יךָ וּמִשָּׁ֖ם יִקָּחֶֽךָ׃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וֶהֱבִֽיאֲךָ֞ יְהוָ֣ה אֱלֹהֶ֗יךָ אֶל־הָאָ֛רֶץ אֲשֶׁר־יָרְשׁ֥וּ אֲבֹתֶ֖יךָ וִֽירִשְׁתָּ֑הּ וְהֵיטִֽבְךָ֥ וְהִרְבְּךָ֖ מֵאֲבֹתֶֽיךָ׃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וּמָ֨ל יְהוָ֧ה אֱלֹהֶ֛יךָ אֶת־לְבָבְךָ֖ וְאֶת־לְבַ֣ב זַרְעֶ֑ךָ לְאַהֲבָ֞ה אֶת־יְהוָ֧ה אֱלֹהֶ֛יךָ בְּכָל־לְבָבְךָ֥ וּבְכָל־נַפְשְׁךָ֖ לְמַ֥עַן חַיֶּֽיךָ׃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וְנָתַן֙ יְהוָ֣ה אֱלֹהֶ֔יךָ אֵ֥ת כָּל־הָאָל֖וֹת הָאֵ֑לֶּה עַל־אֹיְבֶ֥יךָ וְעַל־שֹׂנְאֶ֖יךָ אֲשֶׁ֥ר רְדָפֽוּךָ׃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וְאַתָּ֣ה תָשׁ֔וּב וְשָׁמַעְתָּ֖ בְּק֣וֹל יְהוָ֑ה וְעָשִׂ֙יתָ֙ אֶת־כָּל־מִצְוֺתָ֔יו אֲשֶׁ֛ר אָנֹכִ֥י מְצַוְּךָ֖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וְהוֹתִֽירְךָ֩ יְהוָ֨ה אֱלֹהֶ֜יךָ בְּכֹ֣ל ׀ מַעֲשֵׂ֣ה יָדֶ֗ךָ בִּפְרִ֨י בִטְנְךָ֜ וּבִפְרִ֧י בְהֶמְתְּךָ֛ וּבִפְרִ֥י אַדְמָתְךָ֖ לְטוֹבָ֑ה כִּ֣י ׀ יָשׁ֣וּב יְהוָ֗ה לָשׂ֤וּשׂ עָלֶ֙יךָ֙ לְט֔וֹב כַּאֲשֶׁר־שָׂ֖שׂ עַל־אֲבֹתֶֽיךָ׃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כִּ֣י תִשְׁמַ֗ע בְּקוֹל֙ יְהוָ֣ה אֱלֹהֶ֔יךָ לִשְׁמֹ֤ר מִצְוֺתָיו֙ וְחֻקֹּתָ֔יו הַכְּתוּבָ֕ה בְּסֵ֥פֶר הַתּוֹרָ֖ה הַזֶּ֑ה כִּ֤י תָשׁוּב֙ אֶל־יְהוָ֣ה אֱלֹהֶ֔יךָ בְּכָל־לְבָבְךָ֖ וּבְכָל־נַפְשֶֽׁךָ׃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כִּ֚י הַמִּצְוָ֣ה הַזֹּ֔את אֲשֶׁ֛ר אָנֹכִ֥י מְצַוְּךָ֖ הַיּ֑וֹם לֹֽא־נִפְלֵ֥את הִוא֙ מִמְּךָ֔ וְלֹ֥א רְחֹקָ֖ה 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לֹ֥א בַשָּׁמַ֖יִם הִ֑וא לֵאמֹ֗ר מִ֣י יַעֲלֶה־לָּ֤נוּ הַשָּׁמַ֙יְמָה֙ וְיִקָּחֶ֣הָ לָּ֔נוּ וְיַשְׁמִעֵ֥נוּ אֹתָ֖הּ וְנַעֲשֶֽׂנָּה׃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וְלֹֽא־מֵעֵ֥בֶר לַיָּ֖ם הִ֑וא לֵאמֹ֗ר מִ֣י יַעֲבָר־לָ֜נוּ אֶל־עֵ֤בֶר הַיָּם֙ וְיִקָּחֶ֣הָ לָּ֔נוּ וְיַשְׁמִעֵ֥נוּ אֹתָ֖הּ וְנַעֲשֶֽׂנָּה׃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כִּֽי־קָר֥וֹב אֵלֶ֛יךָ הַדָּבָ֖ר מְאֹ֑ד בְּפִ֥יךָ וּבִֽלְבָבְךָ֖ לַעֲשֹׂתֽוֹ׃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רְאֵ֨ה נָתַ֤תִּי לְפָנֶ֙יךָ֙ הַיּ֔וֹם אֶת־הַֽחַיִּ֖ים וְאֶת־הַטּ֑וֹב וְאֶת־הַמָּ֖וֶת וְאֶת־הָרָֽע׃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אֲשֶׁ֨ר אָנֹכִ֣י מְצַוְּךָ֮ הַיּוֹם֒ לְאַהֲבָ֞ה אֶת־יְהוָ֤ה אֱלֹהֶ֙יךָ֙ לָלֶ֣כֶת בִּדְרָכָ֔יו וְלִשְׁמֹ֛ר מִצְוֺתָ֥יו וְחֻקֹּתָ֖יו וּמִשְׁפָּטָ֑יו וְחָיִ֣יתָ וְרָבִ֔יתָ וּבֵֽרַכְךָ֙ יְהוָ֣ה אֱלֹהֶ֔יךָ בָּאָ֕רֶץ אֲשֶׁר־אַתָּ֥ה בָא־שָׁ֖מָּה לְרִשְׁתָּֽהּ׃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וְאִם־יִפְנֶ֥ה לְבָבְךָ֖ וְלֹ֣א תִשְׁמָ֑ע וְנִדַּחְתָּ֗ וְהִֽשְׁתַּחֲוִ֛יתָ לֵאלֹהִ֥ים אֲחֵרִ֖ים וַעֲבַדְתָּֽם׃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הִגַּ֤דְתִּי לָכֶם֙ הַיּ֔וֹם כִּ֥י אָבֹ֖ד תֹּאבֵד֑וּן לֹא־תַאֲרִיכֻ֤ן יָמִים֙ עַל־הָ֣אֲדָמָ֔ה אֲשֶׁ֨ר אַתָּ֤ה עֹבֵר֙ אֶת־הַיַּרְדֵּ֔ן לָבֹ֥א שָׁ֖מָּה לְרִשְׁתָּֽהּ׃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הַעִידֹ֨תִי בָכֶ֣ם הַיּוֹם֮ אֶת־הַשָּׁמַ֣יִם וְאֶת־הָאָרֶץ֒ הַחַיִּ֤ים וְהַמָּ֙וֶת֙ נָתַ֣תִּי לְפָנֶ֔יךָ הַבְּרָכָ֖ה וְהַקְּלָלָ֑ה וּבָֽחַרְתָּ֙ בַּֽחַיִּ֔ים לְמַ֥עַן תִּחְיֶ֖ה אַתָּ֥ה וְזַרְעֶֽךָ׃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לְאַֽהֲבָה֙ אֶת־יְהוָ֣ה אֱלֹהֶ֔יךָ לִשְׁמֹ֥עַ בְּקֹל֖וֹ וּלְדָבְקָה־ב֑וֹ כִּ֣י ה֤וּא חַיֶּ֙יךָ֙ וְאֹ֣רֶךְ יָמֶ֔יךָ לָשֶׁ֣בֶת עַל־הָאֲדָמָ֗ה אֲשֶׁר֩ נִשְׁבַּ֨ע יְהוָ֧ה לַאֲבֹתֶ֛יךָ לְאַבְרָהָ֛ם לְיִצְחָ֥ק וּֽלְיַעֲקֹ֖ב לָתֵ֥ת לָהֶֽם׃ פ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31:1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וַיֵּ֖לֶךְ מֹשֶׁ֑ה וַיְדַבֵּ֛ר אֶת־הַדְּבָרִ֥ים הָאֵ֖לֶּה אֶל־כָּל־יִשְׂרָאֵֽל׃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וַיֹּ֣אמֶר אֲלֵהֶ֗ם בֶּן־מֵאָה֩ וְעֶשְׂרִ֨ים שָׁנָ֤ה אָנֹכִי֙ הַיּ֔וֹם לֹא־אוּכַ֥ל ע֖וֹד לָצֵ֣את וְלָב֑וֹא וַֽיהוָה֙ אָמַ֣ר אֵלַ֔י לֹ֥א תַעֲבֹ֖ר אֶת־הַיַּרְדֵּ֥ן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יְהוָ֨ה אֱלֹהֶ֜יךָ ה֣וּא ׀ עֹבֵ֣ר לְפָנֶ֗יךָ הֽוּא־יַשְׁמִ֞יד אֶת־הַגּוֹיִ֥ם הָאֵ֛לֶּה מִלְּפָנֶ֖יךָ וִֽירִשְׁתָּ֑ם יְהוֹשֻׁ֗עַ ה֚וּא עֹבֵ֣ר לְפָנֶ֔יךָ כַּאֲשֶׁ֖ר דִּבֶּ֥ר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וְעָשָׂ֤ה יְהוָה֙ לָהֶ֔ם כַּאֲשֶׁ֣ר עָשָׂ֗ה לְסִיח֥וֹן וּלְע֛וֹג מַלְכֵ֥י הָאֱמֹרִ֖י וּלְאַרְצָ֑ם אֲשֶׁ֥ר הִשְׁמִ֖יד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וּנְתָנָ֥ם יְהוָ֖ה לִפְנֵיכֶ֑ם וַעֲשִׂיתֶ֣ם לָהֶ֔ם כְּכָל־הַמִּצְוָ֔ה אֲשֶׁ֥ר צִוִּ֖יתִי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חִזְק֣וּ וְאִמְצ֔וּ אַל־תִּֽירְא֥וּ וְאַל־תַּעַרְצ֖וּ מִפְּנֵיהֶ֑ם כִּ֣י ׀ יְהוָ֣ה אֱלֹהֶ֗יךָ ה֚וּא הַהֹלֵ֣ךְ עִמָּ֔ךְ לֹ֥א יַרְפְּךָ֖ וְלֹ֥א יַעַזְבֶֽךָּ׃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וַיִּקְרָ֨א מֹשֶׁ֜ה לִֽיהוֹשֻׁ֗עַ וַיֹּ֨אמֶר אֵלָ֜יו לְעֵינֵ֣י כָל־יִשְׂרָאֵ֘ל חֲזַ֣ק וֶאֱמָץ֒ כִּ֣י אַתָּ֗ה תָּבוֹא֙ אֶת־הָעָ֣ם הַזֶּ֔ה אֶל־הָאָ֕רֶץ אֲשֶׁ֨ר נִשְׁבַּ֧ע יְהוָ֛ה לַאֲבֹתָ֖ם לָתֵ֣ת לָהֶ֑ם וְאַתָּ֖ה תַּנְחִילֶ֥נָּה אוֹתָֽם׃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וַֽיהוָ֞ה ה֣וּא ׀ הַהֹלֵ֣ךְ לְפָנֶ֗יךָ ה֚וּא יִהְיֶ֣ה עִמָּ֔ךְ לֹ֥א יַרְפְּךָ֖ וְלֹ֣א יַֽעַזְבֶ֑ךָּ לֹ֥א תִירָ֖א וְלֹ֥א תֵחָֽת׃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וַיִּכְתֹּ֣ב מֹשֶׁה֮ אֶת־הַתּוֹרָ֣ה הַזֹּאת֒ וַֽיִּתְּנָ֗הּ אֶל־הַכֹּהֲנִים֙ בְּנֵ֣י לֵוִ֔י הַנֹּ֣שְׂאִ֔ים אֶת־אֲר֖וֹן בְּרִ֣ית יְהוָ֑ה וְאֶל־כָּל־זִקְנֵ֖י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וַיְצַ֥ו מֹשֶׁ֖ה אוֹתָ֣ם לֵאמֹ֑ר מִקֵּ֣ץ ׀ שֶׁ֣בַע שָׁנִ֗ים בְּמֹעֵ֛ד שְׁנַ֥ת הַשְּׁמִטָּ֖ה בְּחַ֥ג הַסֻּכּֽוֹת׃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בְּב֣וֹא כָל־יִשְׂרָאֵ֗ל לֵרָאוֹת֙ אֶת־פְּנֵי֙ יְהוָ֣ה אֱלֹהֶ֔יךָ בַּמָּק֖וֹם אֲשֶׁ֣ר יִבְחָ֑ר תִּקְרָ֞א אֶת־הַתּוֹרָ֥ה הַזֹּ֛את נֶ֥גֶד כָּל־יִשְׂרָאֵ֖ל בְּאָזְנֵיהֶֽם׃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הַקְהֵ֣ל אֶת־הָעָ֗ם הָֽאֲנָשִׁ֤ים וְהַנָּשִׁים֙ וְהַטַּ֔ף וְגֵרְךָ֖ אֲשֶׁ֣ר בִּשְׁעָרֶ֑יךָ לְמַ֨עַן יִשְׁמְע֜וּ וּלְמַ֣עַן יִלְמְד֗וּ וְיָֽרְאוּ֙ אֶת־יְהוָ֣ה אֱלֹֽהֵיכֶ֔ם וְשָֽׁמְר֣וּ לַעֲשׂ֔וֹת אֶת־כָּל־דִּבְרֵ֖י הַתּוֹרָ֥ה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וּבְנֵיהֶ֞ם אֲשֶׁ֣ר לֹֽא־יָדְע֗וּ יִשְׁמְעוּ֙ וְלָ֣מְד֔וּ לְיִרְאָ֖ה אֶת־יְהוָ֣ה אֱלֹהֵיכֶ֑ם כָּל־הַיָּמִ֗ים אֲשֶׁ֨ר אַתֶּ֤ם חַיִּים֙ עַל־הָ֣אֲדָמָ֔ה אֲשֶׁ֨ר אַתֶּ֜ם עֹבְרִ֧ים אֶת־הַיַּרְדֵּ֛ן שָׁ֖מָּה לְרִשְׁתָּֽהּ׃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וַיֹּ֨אמֶר יְהוָ֜ה אֶל־מֹשֶׁ֗ה הֵ֣ן קָרְב֣וּ יָמֶיךָ֮ לָמוּת֒ קְרָ֣א אֶת־יְהוֹשֻׁ֗עַ וְהִֽתְיַצְּב֛וּ בְּאֹ֥הֶל מוֹעֵ֖ד וַאֲצַוֶּ֑נּוּ וַיֵּ֤לֶךְ מֹשֶׁה֙ וִֽיהוֹשֻׁ֔עַ וַיִּֽתְיַצְּב֖וּ בְּאֹ֥הֶל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וַיֵּרָ֧א יְהוָ֛ה בָּאֹ֖הֶל בְּעַמּ֣וּד עָנָ֑ן וַיַּעֲמֹ֛ד עַמּ֥וּד הֶעָנָ֖ן עַל־פֶּ֥תַח הָאֹֽהֶל׃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וַיֹּ֤אמֶר יְהוָה֙ אֶל־מֹשֶׁ֔ה הִנְּךָ֥ שֹׁכֵ֖ב עִם־אֲבֹתֶ֑יךָ וְקָם֩ הָעָ֨ם הַזֶּ֜ה וְזָנָ֣ה ׀ אַחֲרֵ֣י ׀ אֱלֹהֵ֣י נֵֽכַר־הָאָ֗רֶץ אֲשֶׁ֨ר ה֤וּא בָא־שָׁ֙מָּה֙ בְּקִרְבּ֔וֹ וַעֲזָבַ֕נִי וְהֵפֵר֙ אֶת־בְּרִיתִ֔י אֲשֶׁ֥ר כָּרַ֖תִּי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וְחָרָ֣ה אַפִּ֣י ב֣וֹ בַיּוֹם־הַ֠הוּא וַעֲזַבְתִּ֞ים וְהִסְתַּרְתִּ֨י פָנַ֤י מֵהֶם֙ וְהָיָ֣ה לֶֽאֱכֹ֔ל וּמְצָאֻ֛הוּ רָע֥וֹת רַבּ֖וֹת וְצָר֑וֹת וְאָמַר֙ בַּיּ֣וֹם הַה֔וּא הֲלֹ֗א עַ֣ל כִּֽי־אֵ֤ין אֱלֹהַי֙ בְּקִרְבִּ֔י מְצָא֖וּנִי הָרָע֥וֹת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וְאָנֹכִ֗י הַסְתֵּ֨ר אַסְתִּ֤יר פָּנַי֙ בַּיּ֣וֹם הַה֔וּא עַ֥ל כָּל־הָרָעָ֖ה אֲשֶׁ֣ר עָשָׂ֑ה כִּ֣י פָנָ֔ה אֶל־אֱלֹהִ֖ים אֲחֵרִֽים׃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וְעַתָּ֗ה כִּתְב֤וּ לָכֶם֙ אֶת־הַשִּׁירָ֣ה הַזֹּ֔את וְלַמְּדָ֥הּ אֶת־בְּנֵי־יִשְׂרָאֵ֖ל שִׂימָ֣הּ בְּפִיהֶ֑ם לְמַ֨עַן תִּהְיֶה־לִּ֜י הַשִּׁירָ֥ה הַזֹּ֛את לְעֵ֖ד בִּבְנֵ֥י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כִּֽי־אֲבִיאֶ֜נּוּ אֶֽל־הָאֲדָמָ֣ה ׀ אֲשֶׁר־נִשְׁבַּ֣עְתִּי לַאֲבֹתָ֗יו זָבַ֤ת חָלָב֙ וּדְבַ֔שׁ וְאָכַ֥ל וְשָׂבַ֖ע וְדָשֵׁ֑ן וּפָנָ֞ה אֶל־אֱלֹהִ֤ים אֲחֵרִים֙ וַעֲבָד֔וּם וְנִ֣אֲצ֔וּנִי וְהֵפֵ֖ר אֶת־בְּרִיתִֽי׃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וְ֠הָיָה כִּֽי־תִמְצֶ֨אןָ אֹת֜וֹ רָע֣וֹת רַבּוֹת֮ וְצָרוֹת֒ וְ֠עָנְתָה הַשִּׁירָ֨ה הַזֹּ֤את לְפָנָיו֙ לְעֵ֔ד כִּ֛י לֹ֥א תִשָּׁכַ֖ח מִפִּ֣י זַרְע֑וֹ כִּ֧י יָדַ֣עְתִּי אֶת־יִצְר֗וֹ אֲשֶׁ֨ר ה֤וּא עֹשֶׂה֙ הַיּ֔וֹם בְּטֶ֣רֶם אֲבִיאֶ֔נּוּ אֶל־הָאָ֖רֶץ אֲשֶׁ֥ר נִשְׁבָּֽעְתִּי׃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וַיִּכְתֹּ֥ב מֹשֶׁ֛ה אֶת־הַשִּׁירָ֥ה הַזֹּ֖את בַּיּ֣וֹם הַה֑וּא וַֽיְלַמְּדָ֖הּ אֶת־בְּנֵ֥י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וַיְצַ֞ו אֶת־יְהוֹשֻׁ֣עַ בִּן־נ֗וּן וַיֹּאמֶר֮ חֲזַ֣ק וֶֽאֱמָץ֒ כִּ֣י אַתָּ֗ה תָּבִיא֙ אֶת־בְּנֵ֣י יִשְׂרָאֵ֔ל אֶל־הָאָ֖רֶץ אֲשֶׁר־נִשְׁבַּ֣עְתִּי לָהֶ֑ם וְאָנֹכִ֖י אֶֽהְיֶ֥ה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וַיְהִ֣י ׀ כְּכַלּ֣וֹת מֹשֶׁ֗ה לִכְתֹּ֛ב אֶת־דִּבְרֵ֥י הַתּוֹרָֽה־הַזֹּ֖את עַל־סֵ֑פֶר עַ֖ד תֻּמָּֽם׃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וַיְצַ֤ו מֹשֶׁה֙ אֶת־הַלְוִיִּ֔ם נֹ֥שְׂאֵ֛י אֲר֥וֹן בְּרִית־יְהוָ֖ה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לָקֹ֗חַ אֵ֣ת סֵ֤פֶר הַתּוֹרָה֙ הַזֶּ֔ה וְשַׂמְתֶּ֣ם אֹת֔וֹ מִצַּ֛ד אֲר֥וֹן בְּרִית־יְהוָ֖ה אֱלֹהֵיכֶ֑ם וְהָֽיָה־שָׁ֥ם בְּךָ֖ לְעֵֽד׃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כִּ֣י אָנֹכִ֤י יָדַ֙עְתִּי֙ אֶֽת־מֶרְיְךָ֔ וְאֶֽת־עָרְפְּךָ֖ הַקָּשֶׁ֑ה הֵ֣ן בְּעוֹדֶנִּי֩ חַ֨י עִמָּכֶ֜ם הַיּ֗וֹם מַמְרִ֤ים הֱיִתֶם֙ עִם־יְהֹוָ֔ה וְאַ֖ף כִּי־אַחֲרֵ֥י מוֹתִֽי׃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הַקְהִ֧ילוּ אֵלַ֛י אֶת־כָּל־זִקְנֵ֥י שִׁבְטֵיכֶ֖ם וְשֹׁטְרֵיכֶ֑ם וַאֲדַבְּרָ֣ה בְאָזְנֵיהֶ֗ם אֵ֚ת הַדְּבָרִ֣ים הָאֵ֔לֶּה וְאָעִ֣ידָה בָּ֔ם אֶת־הַשָּׁמַ֖יִם וְאֶת־הָאָֽרֶץ׃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כִּ֣י יָדַ֗עְתִּי אַחֲרֵ֤י מוֹתִי֙ כִּֽי־הַשְׁחֵ֣ת תַּשְׁחִת֔וּן וְסַרְתֶּ֣ם מִן־הַדֶּ֔רֶךְ אֲשֶׁ֥ר צִוִּ֖יתִי אֶתְכֶ֑ם וְקָרָ֨את אֶתְכֶ֤ם הָֽרָעָה֙ בְּאַחֲרִ֣ית הַיָּמִ֔ים כִּֽי־תַעֲשׂ֤וּ אֶת־הָרַע֙ בְּעֵינֵ֣י יְהוָ֔ה לְהַכְעִיס֖וֹ בְּמַעֲשֵׂ֥ה יְדֵיכֶֽם׃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וַיְדַבֵּ֣ר מֹשֶׁ֗ה בְּאָזְנֵי֙ כָּל־קְהַ֣ל יִשְׂרָאֵ֔ל אֶת־דִּבְרֵ֥י הַשִּׁירָ֖ה הַזֹּ֑את עַ֖ד תֻּמָּֽם׃ פ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32:1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הַאֲזִ֥ינוּ הַשָּׁמַ֖יִם וַאֲדַבֵּ֑רָה וְתִשְׁמַ֥ע הָאָ֖רֶץ אִמְרֵי־פִֽי׃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יַעֲרֹ֤ף כַּמָּטָר֙ לִקְחִ֔י תִּזַּ֥ל כַּטַּ֖ל אִמְרָתִ֑י כִּשְׂעִירִ֣ם עֲלֵי־דֶ֔שֶׁא וְכִרְבִיבִ֖ים עֲלֵי־עֵֽשֶׂב׃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כִּ֛י שֵׁ֥ם יְהוָ֖ה אֶקְרָ֑א הָב֥וּ גֹ֖דֶל לֵאלֹהֵֽינוּ׃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הַצּוּר֙ תָּמִ֣ים פָּעֳל֔וֹ כִּ֥י כָל־דְּרָכָ֖יו מִשְׁפָּ֑ט אֵ֤ל אֱמוּנָה֙ וְאֵ֣ין עָ֔וֶל צַדִּ֥יק וְיָשָׁ֖ר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שִׁחֵ֥ת ל֛וֹ לֹ֖א בָּנָ֣יו מוּמָ֑ם דּ֥וֹר עִקֵּ֖שׁ וּפְתַלְתֹּֽל׃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הֲ־לַיְהוָה֙ תִּגְמְלוּ־זֹ֔את עַ֥ם נָבָ֖ל וְלֹ֣א חָכָ֑ם הֲלוֹא־הוּא֙ אָבִ֣יךָ קָּנֶ֔ךָ ה֥וּא עָֽשְׂךָ֖ וַֽיְכֹנְנֶֽךָ׃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זְכֹר֙ יְמ֣וֹת עוֹלָ֔ם בִּ֖ינוּ שְׁנ֣וֹת דּוֹר־וָד֑וֹר שְׁאַ֤ל אָבִ֙יךָ֙ וְיַגֵּ֔דְךָ זְקֵנֶ֖יךָ וְיֹ֥אמְרוּ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בְּהַנְחֵ֤ל עֶלְיוֹן֙ גּוֹיִ֔ם בְּהַפְרִיד֖וֹ בְּנֵ֣י אָדָ֑ם יַצֵּב֙ גְּבֻלֹ֣ת עַמִּ֔ים לְמִסְפַּ֖ר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כִּ֛י חֵ֥לֶק יְהֹוָ֖ה עַמּ֑וֹ יַעֲקֹ֖ב חֶ֥בֶל נַחֲלָתֽוֹ׃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יִמְצָאֵ֙הוּ֙ בְּאֶ֣רֶץ מִדְבָּ֔ר וּבְתֹ֖הוּ יְלֵ֣ל יְשִׁמֹ֑ן יְסֹֽבְבֶ֙נְהוּ֙ יְב֣וֹנְנֵ֔הוּ יִצְּרֶ֖נְהוּ כְּאִישׁ֥וֹן עֵינֽוֹ׃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כְּנֶ֙שֶׁר֙ יָעִ֣יר קִנּ֔וֹ עַל־גּוֹזָלָ֖יו יְרַחֵ֑ף יִפְרֹ֤שׂ כְּנָפָיו֙ יִקָּחֵ֔הוּ יִשָּׂאֵ֖הוּ עַל־אֶבְרָתֽוֹ׃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יְהוָ֖ה בָּדָ֣ד יַנְחֶ֑נּוּ וְאֵ֥ין עִמּ֖וֹ אֵ֥ל נֵכָֽר׃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יַרְכִּבֵ֙הוּ֙ עַל־במותי אָ֔רֶץ וַיֹּאכַ֖ל תְּנוּבֹ֣ת שָׂדָ֑י וַיֵּנִקֵ֤הֽוּ דְבַשׁ֙ מִסֶּ֔לַע וְשֶׁ֖מֶן מֵחַלְמִ֥ישׁ צֽוּר׃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חֶמְאַ֨ת בָּקָ֜ר וַחֲלֵ֣ב צֹ֗אן עִם־חֵ֨לֶב כָּרִ֜ים וְאֵילִ֤ים בְּנֵֽי־בָשָׁן֙ וְעַתּוּדִ֔ים עִם־חֵ֖לֶב כִּלְי֣וֹת חִטָּ֑ה וְדַם־עֵנָ֖ב תִּשְׁתֶּה־חָֽמֶר׃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וַיִּשְׁמַ֤ן יְשֻׁרוּן֙ וַיִּבְעָ֔ט שָׁמַ֖נְתָּ עָבִ֣יתָ כָּשִׂ֑יתָ וַיִּטֹּשׁ֙ אֱל֣וֹהַ עָשָׂ֔הוּ וַיְנַבֵּ֖ל צ֥וּר יְשֻׁעָתֽוֹ׃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יַקְנִאֻ֖הוּ בְּזָרִ֑ים בְּתוֹעֵבֹ֖ת יַכְעִיסֻֽהוּ׃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יִזְבְּח֗וּ לַשֵּׁדִים֙ לֹ֣א אֱלֹ֔הַ אֱלֹהִ֖ים לֹ֣א יְדָע֑וּם חֲדָשִׁים֙ מִקָּרֹ֣ב בָּ֔אוּ לֹ֥א שְׂעָר֖וּם אֲבֹתֵיכֶֽם׃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צ֥וּר יְלָדְךָ֖ תֶּ֑שִׁי וַתִּשְׁכַּ֖ח אֵ֥ל מְחֹלְלֶֽךָ׃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וַיַּ֥רְא יְהוָ֖ה וַיִּנְאָ֑ץ מִכַּ֥עַס בָּנָ֖יו וּבְנֹתָֽיו׃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וַיֹּ֗אמֶר אַסְתִּ֤ירָה פָנַי֙ מֵהֶ֔ם אֶרְאֶ֖ה מָ֣ה אַחֲרִיתָ֑ם כִּ֣י ד֤וֹר תַּהְפֻּכֹת֙ הֵ֔מָּה בָּנִ֖ים לֹא־אֵמֻ֥ן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הֵ֚ם קִנְא֣וּנִי בְלֹא־אֵ֔ל כִּעֲס֖וּנִי בְּהַבְלֵיהֶ֑ם וַאֲנִי֙ אַקְנִיאֵ֣ם בְּלֹא־עָ֔ם בְּג֥וֹי נָבָ֖ל אַכְעִיסֵֽם׃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כִּי־אֵשׁ֙ קָדְחָ֣ה בְאַפִּ֔י וַתִּיקַ֖ד עַד־שְׁא֣וֹל תַּחְתִּ֑ית וַתֹּ֤אכַל אֶ֙רֶץ֙ וִֽיבֻלָ֔הּ וַתְּלַהֵ֖ט מוֹסְדֵ֥י הָרִֽים׃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אַסְפֶּ֥ה עָלֵ֖ימוֹ רָע֑וֹת חִצַּ֖י אֲכַלֶּה־בָּֽם׃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מְזֵ֥י רָעָ֛ב וּלְחֻ֥מֵי רֶ֖שֶׁף וְקֶ֣טֶב מְרִירִ֑י וְשֶׁן־בְּהֵמוֹת֙ אֲשַׁלַּח־בָּ֔ם עִם־חֲמַ֖ת זֹחֲלֵ֥י עָפָֽר׃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מִחוּץ֙ תְּשַׁכֶּל־חֶ֔רֶב וּמֵחֲדָרִ֖ים אֵימָ֑ה גַּם־בָּחוּר֙ גַּם־בְּתוּלָ֔ה יוֹנֵ֖ק עִם־אִ֥ישׁ שֵׂיבָֽה׃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אָמַ֖רְתִּי אַפְאֵיהֶ֑ם אַשְׁבִּ֥יתָה מֵאֱנ֖וֹשׁ זִכְרָֽם׃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לוּלֵ֗י כַּ֤עַס אוֹיֵב֙ אָג֔וּר פֶּֽן־יְנַכְּר֖וּ צָרֵ֑ימוֹ פֶּן־יֹֽאמְרוּ֙ יָדֵ֣ינוּ רָ֔מָה וְלֹ֥א יְהוָ֖ה פָּעַ֥ל כָּל־זֹֽאת׃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כִּי־ג֛וֹי אֹבַ֥ד עֵצ֖וֹת הֵ֑מָּה וְאֵ֥ין בָּהֶ֖ם תְּבוּנָֽה׃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ל֥וּ חָכְמ֖וּ יַשְׂכִּ֣ילוּ זֹ֑את יָבִ֖ינוּ לְאַחֲרִיתָֽם׃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אֵיכָ֞ה יִרְדֹּ֤ף אֶחָד֙ אֶ֔לֶף וּשְׁנַ֖יִם יָנִ֣יסוּ רְבָבָ֑ה אִם־לֹא֙ כִּי־צוּרָ֣ם מְכָרָ֔ם וַֽיהוָ֖ה הִסְגִּירָֽם׃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כִּ֛י לֹ֥א כְצוּרֵ֖נוּ צוּרָ֑ם וְאֹיְבֵ֖ינוּ פְּלִילִֽים׃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כִּֽי־מִגֶּ֤פֶן סְדֹם֙ גַּפְנָ֔ם וּמִשַּׁדְמֹ֖ת עֲמֹרָ֑ה עֲנָבֵ֙מוֹ֙ עִנְּבֵי־ר֔וֹשׁ אַשְׁכְּלֹ֥ת מְרֹרֹ֖ת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חֲמַ֥ת תַּנִּינִ֖ם יֵינָ֑ם וְרֹ֥אשׁ פְּתָנִ֖ים אַכְזָֽר׃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הֲלֹא־ה֖וּא כָּמֻ֣ס עִמָּדִ֑י חָתֻ֖ם בְּאוֹצְרֹתָֽי׃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לִ֤י נָקָם֙ וְשִׁלֵּ֔ם לְעֵ֖ת תָּמ֣וּט רַגְלָ֑ם כִּ֤י קָרוֹב֙ י֣וֹם אֵידָ֔ם וְחָ֖שׁ עֲתִדֹ֥ת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כִּֽי־יָדִ֤ין יְהוָה֙ עַמּ֔וֹ וְעַל־עֲבָדָ֖יו יִתְנֶחָ֑ם כִּ֤י יִרְאֶה֙ כִּי־אָ֣זְלַת יָ֔ד וְאֶ֖פֶס עָצ֥וּר וְעָזֽוּב׃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וְאָמַ֖ר אֵ֣י אֱלֹהֵ֑ימוֹ צ֖וּר חָסָ֥יוּ 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אֲשֶׁ֨ר חֵ֤לֶב זְבָחֵ֙ימוֹ֙ יֹאכֵ֔לוּ יִשְׁתּ֖וּ יֵ֣ין נְסִיכָ֑ם יָק֙וּמוּ֙ וְיַעְזְרֻכֶ֔ם יְהִ֥י עֲלֵיכֶ֖ם סִתְרָֽה׃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רְא֣וּ ׀ עַתָּ֗ה כִּ֣י אֲנִ֤י אֲנִי֙ ה֔וּא וְאֵ֥ין אֱלֹהִ֖ים עִמָּדִ֑י אֲנִ֧י אָמִ֣ית וַאֲחַיֶּ֗ה מָחַ֙צְתִּי֙ וַאֲנִ֣י אֶרְפָּ֔א וְאֵ֥ין מִיָּדִ֖י מַצִּֽיל׃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כִּֽי־אֶשָּׂ֥א אֶל־שָׁמַ֖יִם יָדִ֑י וְאָמַ֕רְתִּי חַ֥י אָנֹכִ֖י לְעֹלָֽם׃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אִם־שַׁנּוֹתִי֙ בְּרַ֣ק חַרְבִּ֔י וְתֹאחֵ֥ז בְּמִשְׁפָּ֖ט יָדִ֑י אָשִׁ֤יב נָקָם֙ לְצָרָ֔י וְלִמְשַׂנְאַ֖י אֲשַׁלֵּֽם׃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אַשְׁכִּ֤יר חִצַּי֙ מִדָּ֔ם וְחַרְבִּ֖י תֹּאכַ֣ל בָּשָׂ֑ר מִדַּ֤ם חָלָל֙ וְשִׁבְיָ֔ה מֵרֹ֖אשׁ פַּרְע֥וֹת אוֹיֵֽב׃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הַרְנִ֤ינוּ גוֹיִם֙ עַמּ֔וֹ כִּ֥י דַם־עֲבָדָ֖יו יִקּ֑וֹם וְנָקָם֙ יָשִׁ֣יב לְצָרָ֔יו וְכִפֶּ֥ר אַדְמָת֖וֹ עַמּֽוֹ׃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וַיָּבֹ֣א מֹשֶׁ֗ה וַיְדַבֵּ֛ר אֶת־כָּל־דִּבְרֵ֥י הַשִּׁירָֽה־הַזֹּ֖את בְּאָזְנֵ֣י הָעָ֑ם ה֖וּא וְהוֹשֵׁ֥עַ בִּן־נֽוּן׃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וַיְכַ֣ל מֹשֶׁ֗ה לְדַבֵּ֛ר אֶת־כָּל־הַדְּבָרִ֥ים הָאֵ֖לֶּה אֶל־כָּל־יִשְׂרָאֵֽל׃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וַיֹּ֤אמֶר אֲלֵהֶם֙ שִׂ֣ימוּ לְבַבְכֶ֔ם לְכָל־הַדְּבָרִ֔ים אֲשֶׁ֧ר אָנֹכִ֛י מֵעִ֥יד בָּכֶ֖ם הַיּ֑וֹם אֲשֶׁ֤ר תְּצַוֻּם֙ אֶת־בְּנֵיכֶ֔ם לִשְׁמֹ֣ר לַעֲשׂ֔וֹת אֶת־כָּל־דִּבְרֵ֖י הַתּוֹרָ֥ה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כִּ֠י לֹֽא־דָבָ֨ר רֵ֥ק הוּא֙ מִכֶּ֔ם כִּי־ה֖וּא חַיֵּיכֶ֑ם וּבַדָּבָ֣ר הַזֶּ֗ה תַּאֲרִ֤יכוּ יָמִים֙ עַל־הָ֣אֲדָמָ֔ה אֲשֶׁ֨ר אַתֶּ֜ם עֹבְרִ֧ים אֶת־הַיַּרְדֵּ֛ן שָׁ֖מָּה לְרִשְׁתָּֽהּ׃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וַיְדַבֵּ֤ר יְהוָה֙ אֶל־מֹשֶׁ֔ה בְּעֶ֛צֶם הַיּ֥וֹם הַזֶּ֖ה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עֲלֵ֡ה אֶל־הַר֩ הָעֲבָרִ֨ים הַזֶּ֜ה הַר־נְב֗וֹ אֲשֶׁר֙ בְּאֶ֣רֶץ מוֹאָ֔ב אֲשֶׁ֖ר עַל־פְּנֵ֣י יְרֵח֑וֹ וּרְאֵה֙ אֶת־אֶ֣רֶץ כְּנַ֔עַן אֲשֶׁ֨ר אֲנִ֥י נֹתֵ֛ן לִבְנֵ֥י יִשְׂרָאֵ֖ל לַאֲחֻזָּֽה׃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וּמֻ֗ת בָּהָר֙ אֲשֶׁ֤ר אַתָּה֙ עֹלֶ֣ה שָׁ֔מָּה וְהֵאָסֵ֖ף אֶל־עַמֶּ֑יךָ כַּֽאֲשֶׁר־מֵ֞ת אַהֲרֹ֤ן אָחִ֙יךָ֙ בְּהֹ֣ר הָהָ֔ר וַיֵּאָ֖סֶף אֶל־עַמָּֽיו׃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עַל֩ אֲשֶׁ֨ר מְעַלְתֶּ֜ם בִּ֗י בְּתוֹךְ֙ בְּנֵ֣י יִשְׂרָאֵ֔ל בְּמֵֽי־מְרִיבַ֥ת קָדֵ֖שׁ מִדְבַּר־צִ֑ן עַ֣ל אֲשֶׁ֤ר לֹֽא־קִדַּשְׁתֶּם֙ אוֹתִ֔י בְּת֖וֹךְ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כִּ֥י מִנֶּ֖גֶד תִּרְאֶ֣ה אֶת־הָאָ֑רֶץ וְשָׁ֙מָּה֙ לֹ֣א תָב֔וֹא אֶל־הָאָ֕רֶץ אֲשֶׁר־אֲנִ֥י נֹתֵ֖ן לִבְנֵ֥י יִשְׂרָאֵֽל׃ פ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33:1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וְזֹ֣את הַבְּרָכָ֗ה אֲשֶׁ֨ר בֵּרַ֥ךְ מֹשֶׁ֛ה אִ֥ישׁ הָאֱלֹהִ֖ים אֶת־בְּנֵ֣י יִשְׂרָאֵ֑ל לִפְנֵ֖י מוֹתֽוֹ׃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וַיֹּאמַ֗ר יְהוָ֞ה מִסִּינַ֥י בָּא֙ וְזָרַ֤ח מִשֵּׂעִיר֙ לָ֔מוֹ הוֹפִ֙יעַ֙ מֵהַ֣ר פָּארָ֔ן וְאָתָ֖ה מֵרִבְבֹ֣ת קֹ֑דֶשׁ מִֽימִינ֕וֹ אשדת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אַ֚ף חֹבֵ֣ב עַמִּ֔ים כָּל־קְדֹשָׁ֖יו בְּיָדֶ֑ךָ וְהֵם֙ תֻּכּ֣וּ לְרַגְלֶ֔ךָ יִשָּׂ֖א מִדַּבְּרֹתֶֽיךָ׃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תּוֹרָ֥ה צִוָּה־לָ֖נוּ מֹשֶׁ֑ה מוֹרָשָׁ֖ה קְהִלַּ֥ת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וַיְהִ֥י בִישֻׁר֖וּן מֶ֑לֶךְ בְּהִתְאַסֵּף֙ רָ֣אשֵׁי עָ֔ם יַ֖חַד שִׁבְטֵ֥י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יְחִ֥י רְאוּבֵ֖ן וְאַל־יָמֹ֑ת וִיהִ֥י מְתָ֖יו מִסְפָּֽר׃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וְזֹ֣את לִֽיהוּדָה֮ וַיֹּאמַר֒ שְׁמַ֤ע יְהוָה֙ ק֣וֹל יְהוּדָ֔ה וְאֶל־עַמּ֖וֹ תְּבִיאֶ֑נּוּ יָדָיו֙ רָ֣ב ל֔וֹ וְעֵ֥זֶר מִצָּרָ֖יו תִּהְיֶֽה׃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וּלְלֵוִ֣י אָמַ֔ר תֻּמֶּ֥יךָ וְאוּרֶ֖יךָ לְאִ֣ישׁ חֲסִידֶ֑ךָ אֲשֶׁ֤ר נִסִּיתוֹ֙ בְּמַסָּ֔ה תְּרִיבֵ֖הוּ עַל־מֵ֥י מְרִיבָֽה׃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הָאֹמֵ֞ר לְאָבִ֤יו וּלְאִמּוֹ֙ לֹ֣א רְאִיתִ֔יו וְאֶת־אֶחָיו֙ לֹ֣א הִכִּ֔יר וְאֶת־בנו לֹ֣א יָדָ֑ע כִּ֤י שָֽׁמְרוּ֙ אִמְרָתֶ֔ךָ וּבְרִֽיתְךָ֖ יִנְצֹֽרוּ׃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יוֹר֤וּ מִשְׁפָּטֶ֙יךָ֙ לְיַעֲקֹ֔ב וְתוֹרָתְךָ֖ לְיִשְׂרָאֵ֑ל יָשִׂ֤ימוּ קְטוֹרָה֙ בְּאַפֶּ֔ךָ וְכָלִ֖יל עַֽל־מִזְבְּחֶֽךָ׃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בָּרֵ֤ךְ יְהוָה֙ חֵיל֔וֹ וּפֹ֥עַל יָדָ֖יו תִּרְצֶ֑ה מְחַ֨ץ מָתְנַ֧יִם קָמָ֛יו וּמְשַׂנְאָ֖יו מִן־יְקוּמֽוּן׃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לְבִנְיָמִ֣ן אָמַ֔ר יְדִ֣יד יְהֹוָ֔ה יִשְׁכֹּ֥ן לָבֶ֖טַח עָלָ֑יו חֹפֵ֤ף עָלָיו֙ כָּל־הַיּ֔וֹם וּבֵ֥ין כְּתֵיפָ֖יו שָׁכֵֽן׃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וּלְיוֹסֵ֣ף אָמַ֔ר מְבֹרֶ֥כֶת יְהֹוָ֖ה אַרְצ֑וֹ מִמֶּ֤גֶד שָׁמַ֙יִם֙ מִטָּ֔ל וּמִתְּה֖וֹם רֹבֶ֥צֶת תָּֽחַת׃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וּמִמֶּ֖גֶד תְּבוּאֹ֣ת שָׁ֑מֶשׁ וּמִמֶּ֖גֶד גֶּ֥רֶשׁ יְרָחִֽים׃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וּמֵרֹ֖אשׁ הַרְרֵי־קֶ֑דֶם וּמִמֶּ֖גֶד גִּבְע֥וֹת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וּמִמֶּ֗גֶד אֶ֚רֶץ וּמְלֹאָ֔הּ וּרְצ֥וֹן שֹׁכְנִ֖י סְנֶ֑ה תָּב֙וֹאתָה֙ לְרֹ֣אשׁ יוֹסֵ֔ף וּלְקָדְקֹ֖ד נְזִ֥יר אֶחָֽיו׃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בְּכ֨וֹר שׁוֹר֜וֹ הָדָ֣ר ל֗וֹ וְקַרְנֵ֤י רְאֵם֙ קַרְנָ֔יו בָּהֶ֗ם עַמִּ֛ים יְנַגַּ֥ח יַחְדָּ֖ו אַפְסֵי־אָ֑רֶץ וְהֵם֙ רִבְב֣וֹת אֶפְרַ֔יִם וְהֵ֖ם אַלְפֵ֥י מְנַשֶּֽׁה׃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וְלִזְבוּלֻ֣ן אָמַ֔ר שְׂמַ֥ח זְבוּלֻ֖ן בְּצֵאתֶ֑ךָ וְיִשָּׂשכָ֖ר בְּאֹהָלֶֽיךָ׃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עַמִּים֙ הַר־יִקְרָ֔אוּ שָׁ֖ם יִזְבְּח֣וּ זִבְחֵי־צֶ֑דֶק כִּ֣י שֶׁ֤פַע יַמִּים֙ יִינָ֔קוּ וּשְׂפוּנֵ֖י טְמ֥וּנֵי חֽוֹל׃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וּלְגָ֣ד אָמַ֔ר בָּר֖וּךְ מַרְחִ֣יב גָּ֑ד כְּלָבִ֣יא שָׁכֵ֔ן וְטָרַ֥ף זְר֖וֹעַ אַף־קָדְקֹֽד׃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וַיַּ֤רְא רֵאשִׁית֙ ל֔וֹ כִּי־שָׁ֛ם חֶלְקַ֥ת מְחֹקֵ֖ק סָפ֑וּן וַיֵּתֵא֙ רָ֣אשֵׁי עָ֔ם צִדְקַ֤ת יְהוָה֙ עָשָׂ֔ה וּמִשְׁפָּטָ֖יו עִם־יִשְׂרָאֵֽל׃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וּלְדָ֣ן אָמַ֔ר דָּ֖ן גּ֣וּר אַרְיֵ֑ה יְזַנֵּ֖ק מִן־הַבָּשָֽׁן׃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וּלְנַפְתָּלִ֣י אָמַ֔ר נַפְתָּלִי֙ שְׂבַ֣ע רָצ֔וֹן וּמָלֵ֖א בִּרְכַּ֣ת יְהוָ֑ה יָ֥ם וְדָר֖וֹם יְרָֽשָׁה׃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וּלְאָשֵׁ֣ר אָמַ֔ר בָּר֥וּךְ מִבָּנִ֖ים אָשֵׁ֑ר יְהִ֤י רְצוּי֙ אֶחָ֔יו וְטֹבֵ֥ל בַּשֶּׁ֖מֶן רַגְלֽוֹ׃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בַּרְזֶ֥ל וּנְחֹ֖שֶׁת מִנְעָלֶ֑יךָ וּכְיָמֶ֖יךָ דָּבְאֶֽךָ׃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אֵ֥ין כָּאֵ֖ל יְשֻׁר֑וּן רֹכֵ֤ב שָׁמַ֙יִם֙ בְעֶזְרֶ֔ךָ וּבְגַאֲוָת֖וֹ שְׁחָקִֽים׃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מְעֹנָה֙ אֱלֹ֣הֵי קֶ֔דֶם וּמִתַּ֖חַת זְרֹעֹ֣ת עוֹלָ֑ם וַיְגָ֧רֶשׁ מִפָּנֶ֛יךָ אוֹיֵ֖ב וַיֹּ֥אמֶר הַשְׁמֵֽד׃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וַיִּשְׁכֹּן֩ יִשְׂרָאֵ֨ל בֶּ֤טַח בָּדָד֙ עֵ֣ין יַעֲקֹ֔ב אֶל־אֶ֖רֶץ דָּגָ֣ן וְתִיר֑וֹשׁ אַף־שָׁמָ֖יו יַֽעַרְפוּ טָֽל׃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אַשְׁרֶ֨יךָ יִשְׂרָאֵ֜ל מִ֣י כָמ֗וֹךָ עַ֚ם נוֹשַׁ֣ע בַּֽיהוָ֔ה מָגֵ֣ן עֶזְרֶ֔ךָ וַאֲשֶׁר־חֶ֖רֶב גַּאֲוָתֶ֑ךָ וְיִכָּֽחֲשׁ֤וּ אֹיְבֶ֙יךָ֙ לָ֔ךְ וְאַתָּ֖ה עַל־בָּמוֹתֵ֥ימוֹ תִדְרֹֽךְ׃ ס</w:t>
      </w:r>
    </w:p>
    <w:p>
      <w:pPr>
        <w:pStyle w:val="Heading2"/>
        <w:bidi/>
      </w:pPr>
      <w:r>
        <w:rPr>
          <w:rtl/>
          <w:cs/>
          <w:lang w:val="he_IL" w:bidi="he_IL"/>
        </w:rPr>
        <w:t>Deuteronomy 34:1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וַיַּ֨עַל מֹשֶׁ֜ה מֵֽעַרְבֹ֤ת מוֹאָב֙ אֶל־הַ֣ר נְב֔וֹ רֹ֚אשׁ הַפִּסְגָּ֔ה אֲשֶׁ֖ר עַל־פְּנֵ֣י יְרֵח֑וֹ וַיַּרְאֵ֨הוּ יְהוָ֧ה אֶת־כָּל־הָאָ֛רֶץ אֶת־הַגִּלְעָ֖ד עַד־דָּֽן׃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וְאֵת֙ כָּל־נַפְתָּלִ֔י וְאֶת־אֶ֥רֶץ אֶפְרַ֖יִם וּמְנַשֶּׁ֑ה וְאֵת֙ כָּל־אֶ֣רֶץ יְהוּדָ֔ה עַ֖ד הַיָּ֥ם הָאַחֲרֽוֹן׃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וְאֶת־הַנֶּ֗גֶב וְֽאֶת־הַכִּכָּ֞ר בִּקְעַ֧ת יְרֵח֛וֹ עִ֥יר הַתְּמָרִ֖ים עַד־צֹֽעַר׃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וַיֹּ֨אמֶר יְהוָ֜ה אֵלָ֗יו זֹ֤את הָאָ֙רֶץ֙ אֲשֶׁ֣ר נִ֠שְׁבַּעְתִּי לְאַבְרָהָ֨ם לְיִצְחָ֤ק וּֽלְיַעֲקֹב֙ לֵאמֹ֔ר לְזַרְעֲךָ֖ אֶתְּנֶ֑נָּה הֶרְאִיתִ֣יךָ בְעֵינֶ֔יךָ וְשָׁ֖מָּה לֹ֥א תַעֲבֹֽר׃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וַיָּ֨מָת שָׁ֜ם מֹשֶׁ֧ה עֶֽבֶד־יְהוָ֛ה בְּאֶ֥רֶץ מוֹאָ֖ב עַל־פִּ֥י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וַיִּקְבֹּ֨ר אֹת֤וֹ בַגַּיְ֙ בְּאֶ֣רֶץ מוֹאָ֔ב מ֖וּל בֵּ֣ית פְּע֑וֹר וְלֹֽא־יָדַ֥ע אִישׁ֙ אֶת־קְבֻ֣רָת֔וֹ עַ֖ד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וּמֹשֶׁ֗ה בֶּן־מֵאָ֧ה וְעֶשְׂרִ֛ים שָׁנָ֖ה בְּמֹת֑וֹ לֹֽא־כָהֲתָ֥ה עֵינ֖וֹ וְלֹא־נָ֥ס לֵחֹֽה׃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וַיִּבְכּוּ֩ בְנֵ֨י יִשְׂרָאֵ֧ל אֶת־מֹשֶׁ֛ה בְּעַֽרְבֹ֥ת מוֹאָ֖ב שְׁלֹשִׁ֣ים י֑וֹם וַֽיִּתְּמ֔וּ יְמֵ֥י בְכִ֖י אֵ֥בֶל 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וִֽיהוֹשֻׁ֣עַ בִּן־נ֗וּן מָלֵא֙ ר֣וּחַ חָכְמָ֔ה כִּֽי־סָמַ֥ךְ מֹשֶׁ֛ה אֶת־יָדָ֖יו עָלָ֑יו וַיִּשְׁמְע֨וּ אֵלָ֤יו בְּנֵֽי־יִשְׂרָאֵל֙ וַֽיַּעֲשׂ֔וּ כַּאֲשֶׁ֛ר צִוָּ֥ה יְהוָ֖ה אֶת־מֹשֶֽׁה׃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וְלֹֽא־קָ֨ם נָבִ֥יא ע֛וֹד בְּיִשְׂרָאֵ֖ל כְּמֹשֶׁ֑ה אֲשֶׁר֙ יְדָע֣וֹ יְהוָ֔ה פָּנִ֖ים אֶל־פָּנִֽים׃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לְכָל־הָ֨אֹת֜וֹת וְהַמּוֹפְתִ֗ים אֲשֶׁ֤ר שְׁלָחוֹ֙ יְהוָ֔ה לַעֲשׂ֖וֹת בְּאֶ֣רֶץ מִצְרָ֑יִם לְפַרְעֹ֥ה וּלְכָל־עֲבָדָ֖יו וּלְכָל־אַרְצֽוֹ׃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וּלְכֹל֙ הַיָּ֣ד הַחֲזָקָ֔ה וּלְכֹ֖ל הַמּוֹרָ֣א הַגָּד֑וֹל אֲשֶׁר֙ עָשָׂ֣ה מֹשֶׁ֔ה לְעֵינֵ֖י כָּל־יִשְׂרָאֵֽל׃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